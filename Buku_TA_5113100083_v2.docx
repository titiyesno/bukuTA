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5.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16.xml" ContentType="application/vnd.openxmlformats-officedocument.drawingml.chart+xml"/>
  <Override PartName="/word/charts/style16.xml" ContentType="application/vnd.ms-office.chartstyle+xml"/>
  <Override PartName="/word/charts/colors16.xml" ContentType="application/vnd.ms-office.chartcolorstyle+xml"/>
  <Override PartName="/word/charts/chart17.xml" ContentType="application/vnd.openxmlformats-officedocument.drawingml.chart+xml"/>
  <Override PartName="/word/charts/style17.xml" ContentType="application/vnd.ms-office.chartstyle+xml"/>
  <Override PartName="/word/charts/colors17.xml" ContentType="application/vnd.ms-office.chartcolorstyle+xml"/>
  <Override PartName="/word/charts/chart18.xml" ContentType="application/vnd.openxmlformats-officedocument.drawingml.chart+xml"/>
  <Override PartName="/word/charts/style18.xml" ContentType="application/vnd.ms-office.chartstyle+xml"/>
  <Override PartName="/word/charts/colors18.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D06E1" w:rsidRPr="00852480" w:rsidRDefault="007D06E1" w:rsidP="007D06E1">
      <w:pPr>
        <w:rPr>
          <w:noProof/>
        </w:rPr>
      </w:pPr>
      <w:r w:rsidRPr="003157DE">
        <w:rPr>
          <w:noProof/>
          <w:lang w:eastAsia="id-ID"/>
        </w:rPr>
        <w:drawing>
          <wp:anchor distT="0" distB="0" distL="114300" distR="114300" simplePos="0" relativeHeight="251661312" behindDoc="0" locked="0" layoutInCell="1" allowOverlap="1" wp14:anchorId="0F2FBD16" wp14:editId="3575B63D">
            <wp:simplePos x="0" y="0"/>
            <wp:positionH relativeFrom="margin">
              <wp:align>left</wp:align>
            </wp:positionH>
            <wp:positionV relativeFrom="paragraph">
              <wp:posOffset>-7620</wp:posOffset>
            </wp:positionV>
            <wp:extent cx="1605600" cy="914400"/>
            <wp:effectExtent l="0" t="0" r="0" b="0"/>
            <wp:wrapNone/>
            <wp:docPr id="138"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605600" cy="9144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897CF1">
        <w:rPr>
          <w:noProof/>
        </w:rPr>
        <w:t xml:space="preserve"> </w:t>
      </w:r>
      <w:r w:rsidR="005646E9">
        <w:rPr>
          <w:noProof/>
        </w:rPr>
        <w:tab/>
      </w:r>
      <w:r w:rsidRPr="00852480">
        <w:rPr>
          <w:noProof/>
        </w:rPr>
        <w:t xml:space="preserve"> </w:t>
      </w: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r w:rsidRPr="00852480">
        <w:rPr>
          <w:noProof/>
          <w:lang w:eastAsia="id-ID"/>
        </w:rPr>
        <mc:AlternateContent>
          <mc:Choice Requires="wps">
            <w:drawing>
              <wp:anchor distT="0" distB="0" distL="114300" distR="114300" simplePos="0" relativeHeight="251659264" behindDoc="1" locked="0" layoutInCell="1" allowOverlap="1" wp14:anchorId="5C2BA948" wp14:editId="120A0ED8">
                <wp:simplePos x="0" y="0"/>
                <wp:positionH relativeFrom="column">
                  <wp:posOffset>-1269365</wp:posOffset>
                </wp:positionH>
                <wp:positionV relativeFrom="paragraph">
                  <wp:posOffset>151765</wp:posOffset>
                </wp:positionV>
                <wp:extent cx="5760720" cy="5718175"/>
                <wp:effectExtent l="0" t="0" r="0" b="0"/>
                <wp:wrapNone/>
                <wp:docPr id="450809"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0720" cy="5718175"/>
                        </a:xfrm>
                        <a:prstGeom prst="rect">
                          <a:avLst/>
                        </a:prstGeom>
                        <a:solidFill>
                          <a:srgbClr val="0067A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25C57EB6" id="Rectangle 2" o:spid="_x0000_s1026" style="position:absolute;margin-left:-99.95pt;margin-top:11.95pt;width:453.6pt;height:450.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" fillcolor="#0067ac" stroked="f"/>
            </w:pict>
          </mc:Fallback>
        </mc:AlternateContent>
      </w:r>
    </w:p>
    <w:p w:rsidR="007D06E1" w:rsidRPr="00852480" w:rsidRDefault="007D06E1" w:rsidP="007D06E1">
      <w:pPr>
        <w:rPr>
          <w:noProof/>
        </w:rPr>
      </w:pPr>
      <w:r w:rsidRPr="00852480">
        <w:rPr>
          <w:noProof/>
          <w:lang w:eastAsia="id-ID"/>
        </w:rPr>
        <mc:AlternateContent>
          <mc:Choice Requires="wps">
            <w:drawing>
              <wp:anchor distT="0" distB="0" distL="114300" distR="114300" simplePos="0" relativeHeight="251660288" behindDoc="0" locked="0" layoutInCell="1" allowOverlap="1" wp14:anchorId="26E82639" wp14:editId="330F2390">
                <wp:simplePos x="0" y="0"/>
                <wp:positionH relativeFrom="margin">
                  <wp:posOffset>1270</wp:posOffset>
                </wp:positionH>
                <wp:positionV relativeFrom="paragraph">
                  <wp:posOffset>168910</wp:posOffset>
                </wp:positionV>
                <wp:extent cx="3870325" cy="4308475"/>
                <wp:effectExtent l="0" t="0" r="0" b="0"/>
                <wp:wrapNone/>
                <wp:docPr id="450808"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0325" cy="4308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F4408" w:rsidRPr="00F16F0B" w:rsidRDefault="004F4408" w:rsidP="007D06E1">
                            <w:pPr>
                              <w:rPr>
                                <w:rFonts w:ascii="Trebuchet MS" w:hAnsi="Trebuchet MS"/>
                                <w:b/>
                                <w:color w:val="FFFFFF"/>
                                <w:sz w:val="20"/>
                                <w:szCs w:val="20"/>
                              </w:rPr>
                            </w:pPr>
                            <w:r w:rsidRPr="004433AA">
                              <w:rPr>
                                <w:rFonts w:ascii="Trebuchet MS" w:hAnsi="Trebuchet MS"/>
                                <w:b/>
                                <w:color w:val="FFFFFF"/>
                                <w:sz w:val="20"/>
                                <w:szCs w:val="20"/>
                              </w:rPr>
                              <w:t xml:space="preserve">TUGAS AKHIR – </w:t>
                            </w:r>
                            <w:r>
                              <w:rPr>
                                <w:rFonts w:ascii="Trebuchet MS" w:hAnsi="Trebuchet MS"/>
                                <w:b/>
                                <w:color w:val="FFFFFF" w:themeColor="background1"/>
                                <w:sz w:val="20"/>
                                <w:szCs w:val="20"/>
                              </w:rPr>
                              <w:t>KI141502</w:t>
                            </w:r>
                          </w:p>
                          <w:p w:rsidR="004F4408" w:rsidRPr="0064297E" w:rsidRDefault="004F4408" w:rsidP="007D06E1">
                            <w:pPr>
                              <w:rPr>
                                <w:rFonts w:ascii="Trebuchet MS" w:hAnsi="Trebuchet MS"/>
                                <w:b/>
                                <w:color w:val="FFFFFF"/>
                                <w:sz w:val="20"/>
                                <w:szCs w:val="20"/>
                              </w:rPr>
                            </w:pPr>
                          </w:p>
                          <w:p w:rsidR="004F4408" w:rsidRPr="001B0904" w:rsidRDefault="004F4408" w:rsidP="007D06E1">
                            <w:pPr>
                              <w:autoSpaceDE w:val="0"/>
                              <w:autoSpaceDN w:val="0"/>
                              <w:adjustRightInd w:val="0"/>
                              <w:jc w:val="both"/>
                              <w:rPr>
                                <w:rFonts w:ascii="Trebuchet MS" w:hAnsi="Trebuchet MS" w:cs="AdvTimes"/>
                                <w:b/>
                                <w:color w:val="FFFFFF"/>
                                <w:sz w:val="28"/>
                                <w:szCs w:val="28"/>
                                <w:lang w:val="en-US"/>
                              </w:rPr>
                            </w:pPr>
                            <w:r>
                              <w:rPr>
                                <w:rFonts w:ascii="Trebuchet MS" w:hAnsi="Trebuchet MS" w:cs="AdvTimes"/>
                                <w:b/>
                                <w:color w:val="FFFFFF"/>
                                <w:sz w:val="28"/>
                                <w:szCs w:val="28"/>
                              </w:rPr>
                              <w:t xml:space="preserve">IMPLEMENTASI ELLIPTIC CURVE DIGITAL SIGNATURE ALGORITHM (ECDSA) UNTUK MENGATASI </w:t>
                            </w:r>
                            <w:r w:rsidRPr="0009430D">
                              <w:rPr>
                                <w:rFonts w:ascii="Trebuchet MS" w:hAnsi="Trebuchet MS" w:cs="AdvTimes"/>
                                <w:b/>
                                <w:i/>
                                <w:color w:val="FFFFFF"/>
                                <w:sz w:val="28"/>
                                <w:szCs w:val="28"/>
                              </w:rPr>
                              <w:t>BLACK HOLE</w:t>
                            </w:r>
                            <w:r>
                              <w:rPr>
                                <w:rFonts w:ascii="Trebuchet MS" w:hAnsi="Trebuchet MS" w:cs="AdvTimes"/>
                                <w:b/>
                                <w:color w:val="FFFFFF"/>
                                <w:sz w:val="28"/>
                                <w:szCs w:val="28"/>
                              </w:rPr>
                              <w:t xml:space="preserve"> DAN </w:t>
                            </w:r>
                            <w:r w:rsidRPr="0009430D">
                              <w:rPr>
                                <w:rFonts w:ascii="Trebuchet MS" w:hAnsi="Trebuchet MS" w:cs="AdvTimes"/>
                                <w:b/>
                                <w:i/>
                                <w:color w:val="FFFFFF"/>
                                <w:sz w:val="28"/>
                                <w:szCs w:val="28"/>
                              </w:rPr>
                              <w:t>WORM HOLE ATTACK</w:t>
                            </w:r>
                            <w:r>
                              <w:rPr>
                                <w:rFonts w:ascii="Trebuchet MS" w:hAnsi="Trebuchet MS" w:cs="AdvTimes"/>
                                <w:b/>
                                <w:color w:val="FFFFFF"/>
                                <w:sz w:val="28"/>
                                <w:szCs w:val="28"/>
                              </w:rPr>
                              <w:t xml:space="preserve"> PADA KOMUNIKASI V2V DI LINGKUNGAN VANETS</w:t>
                            </w:r>
                          </w:p>
                          <w:p w:rsidR="004F4408" w:rsidRDefault="004F4408" w:rsidP="007D06E1">
                            <w:pPr>
                              <w:rPr>
                                <w:rFonts w:ascii="Trebuchet MS" w:hAnsi="Trebuchet MS"/>
                                <w:b/>
                                <w:color w:val="FFFFFF"/>
                                <w:sz w:val="20"/>
                                <w:szCs w:val="28"/>
                              </w:rPr>
                            </w:pPr>
                          </w:p>
                          <w:p w:rsidR="004F4408" w:rsidRPr="00C824D2" w:rsidRDefault="004F4408" w:rsidP="007D06E1">
                            <w:pPr>
                              <w:rPr>
                                <w:rFonts w:ascii="Trebuchet MS" w:hAnsi="Trebuchet MS"/>
                                <w:b/>
                                <w:color w:val="FFFFFF"/>
                                <w:sz w:val="20"/>
                                <w:szCs w:val="28"/>
                              </w:rPr>
                            </w:pPr>
                          </w:p>
                          <w:p w:rsidR="004F4408" w:rsidRPr="004433AA" w:rsidRDefault="004F4408" w:rsidP="007D06E1">
                            <w:pPr>
                              <w:rPr>
                                <w:rFonts w:ascii="Trebuchet MS" w:hAnsi="Trebuchet MS"/>
                                <w:b/>
                                <w:color w:val="FFFFFF"/>
                                <w:sz w:val="20"/>
                                <w:szCs w:val="20"/>
                              </w:rPr>
                            </w:pPr>
                            <w:r>
                              <w:rPr>
                                <w:rFonts w:ascii="Trebuchet MS" w:hAnsi="Trebuchet MS"/>
                                <w:b/>
                                <w:color w:val="FFFFFF"/>
                                <w:sz w:val="20"/>
                                <w:szCs w:val="20"/>
                              </w:rPr>
                              <w:t>TITIES NOVANINDA OVARI</w:t>
                            </w:r>
                          </w:p>
                          <w:p w:rsidR="004F4408" w:rsidRPr="004433AA" w:rsidRDefault="004F4408" w:rsidP="007D06E1">
                            <w:pPr>
                              <w:rPr>
                                <w:rFonts w:ascii="Trebuchet MS" w:hAnsi="Trebuchet MS"/>
                                <w:b/>
                                <w:color w:val="FFFFFF"/>
                                <w:sz w:val="20"/>
                                <w:szCs w:val="20"/>
                              </w:rPr>
                            </w:pPr>
                            <w:r>
                              <w:rPr>
                                <w:rFonts w:ascii="Trebuchet MS" w:hAnsi="Trebuchet MS"/>
                                <w:b/>
                                <w:color w:val="FFFFFF"/>
                                <w:sz w:val="20"/>
                                <w:szCs w:val="20"/>
                              </w:rPr>
                              <w:t>NRP 5113100083</w:t>
                            </w:r>
                          </w:p>
                          <w:p w:rsidR="004F4408" w:rsidRDefault="004F4408" w:rsidP="007D06E1">
                            <w:pPr>
                              <w:rPr>
                                <w:rFonts w:ascii="Trebuchet MS" w:hAnsi="Trebuchet MS"/>
                                <w:color w:val="FFFFFF"/>
                                <w:sz w:val="20"/>
                                <w:szCs w:val="20"/>
                              </w:rPr>
                            </w:pPr>
                          </w:p>
                          <w:p w:rsidR="004F4408" w:rsidRPr="004433AA" w:rsidRDefault="004F4408" w:rsidP="007D06E1">
                            <w:pPr>
                              <w:rPr>
                                <w:rFonts w:ascii="Trebuchet MS" w:hAnsi="Trebuchet MS"/>
                                <w:color w:val="FFFFFF"/>
                                <w:sz w:val="20"/>
                                <w:szCs w:val="20"/>
                              </w:rPr>
                            </w:pPr>
                          </w:p>
                          <w:p w:rsidR="004F4408" w:rsidRPr="004433AA" w:rsidRDefault="004F4408" w:rsidP="007D06E1">
                            <w:pPr>
                              <w:rPr>
                                <w:rFonts w:ascii="Trebuchet MS" w:hAnsi="Trebuchet MS"/>
                                <w:color w:val="FFFFFF"/>
                                <w:sz w:val="20"/>
                                <w:szCs w:val="20"/>
                              </w:rPr>
                            </w:pPr>
                          </w:p>
                          <w:p w:rsidR="004F4408" w:rsidRPr="004433AA" w:rsidRDefault="004F4408" w:rsidP="007D06E1">
                            <w:pPr>
                              <w:pStyle w:val="NoSpacing"/>
                              <w:jc w:val="both"/>
                              <w:rPr>
                                <w:rFonts w:ascii="Trebuchet MS" w:hAnsi="Trebuchet MS"/>
                                <w:color w:val="FFFFFF"/>
                                <w:sz w:val="20"/>
                                <w:szCs w:val="20"/>
                                <w:lang w:val="id-ID"/>
                              </w:rPr>
                            </w:pPr>
                            <w:r w:rsidRPr="004433AA">
                              <w:rPr>
                                <w:rFonts w:ascii="Trebuchet MS" w:hAnsi="Trebuchet MS"/>
                                <w:color w:val="FFFFFF"/>
                                <w:sz w:val="20"/>
                                <w:szCs w:val="20"/>
                                <w:lang w:val="id-ID"/>
                              </w:rPr>
                              <w:t>Dosen Pembimbing I</w:t>
                            </w:r>
                          </w:p>
                          <w:p w:rsidR="004F4408" w:rsidRPr="00A27A5C" w:rsidRDefault="004F4408" w:rsidP="007D06E1">
                            <w:pPr>
                              <w:pStyle w:val="NoSpacing"/>
                              <w:rPr>
                                <w:rFonts w:ascii="Trebuchet MS" w:hAnsi="Trebuchet MS"/>
                                <w:color w:val="FFFFFF"/>
                                <w:sz w:val="20"/>
                                <w:szCs w:val="20"/>
                              </w:rPr>
                            </w:pPr>
                            <w:r>
                              <w:rPr>
                                <w:rFonts w:ascii="Trebuchet MS" w:hAnsi="Trebuchet MS"/>
                                <w:color w:val="FFFFFF"/>
                                <w:sz w:val="20"/>
                                <w:szCs w:val="20"/>
                                <w:lang w:val="id-ID"/>
                              </w:rPr>
                              <w:t>Dr.Eng. Radityo Anggoro, S.Kom., M.Sc.</w:t>
                            </w:r>
                          </w:p>
                          <w:p w:rsidR="004F4408" w:rsidRPr="004433AA" w:rsidRDefault="004F4408" w:rsidP="007D06E1">
                            <w:pPr>
                              <w:pStyle w:val="NoSpacing"/>
                              <w:rPr>
                                <w:rFonts w:ascii="Trebuchet MS" w:hAnsi="Trebuchet MS"/>
                                <w:color w:val="FFFFFF"/>
                                <w:sz w:val="20"/>
                                <w:szCs w:val="20"/>
                                <w:lang w:val="id-ID"/>
                              </w:rPr>
                            </w:pPr>
                          </w:p>
                          <w:p w:rsidR="004F4408" w:rsidRPr="004433AA" w:rsidRDefault="004F4408" w:rsidP="007D06E1">
                            <w:pPr>
                              <w:rPr>
                                <w:rFonts w:ascii="Trebuchet MS" w:hAnsi="Trebuchet MS"/>
                                <w:color w:val="FFFFFF"/>
                                <w:sz w:val="20"/>
                                <w:szCs w:val="20"/>
                              </w:rPr>
                            </w:pPr>
                            <w:r w:rsidRPr="004433AA">
                              <w:rPr>
                                <w:rFonts w:ascii="Trebuchet MS" w:hAnsi="Trebuchet MS"/>
                                <w:color w:val="FFFFFF"/>
                                <w:sz w:val="20"/>
                                <w:szCs w:val="20"/>
                              </w:rPr>
                              <w:t>Dosen Pembimbing II</w:t>
                            </w:r>
                          </w:p>
                          <w:p w:rsidR="004F4408" w:rsidRPr="004433AA" w:rsidRDefault="004F4408" w:rsidP="007D06E1">
                            <w:pPr>
                              <w:rPr>
                                <w:rFonts w:ascii="Trebuchet MS" w:hAnsi="Trebuchet MS"/>
                                <w:color w:val="FFFFFF"/>
                                <w:sz w:val="20"/>
                                <w:szCs w:val="20"/>
                              </w:rPr>
                            </w:pPr>
                            <w:r>
                              <w:rPr>
                                <w:rFonts w:ascii="Trebuchet MS" w:hAnsi="Trebuchet MS"/>
                                <w:color w:val="FFFFFF"/>
                                <w:sz w:val="20"/>
                                <w:szCs w:val="20"/>
                              </w:rPr>
                              <w:t>Henning Titi Ciptaningtyas, S.Kom., M.Kom.</w:t>
                            </w:r>
                          </w:p>
                          <w:p w:rsidR="004F4408" w:rsidRPr="004433AA" w:rsidRDefault="004F4408" w:rsidP="007D06E1">
                            <w:pPr>
                              <w:rPr>
                                <w:rFonts w:ascii="Trebuchet MS" w:hAnsi="Trebuchet MS"/>
                                <w:color w:val="FFFFFF"/>
                                <w:sz w:val="20"/>
                                <w:szCs w:val="20"/>
                              </w:rPr>
                            </w:pPr>
                          </w:p>
                          <w:p w:rsidR="004F4408" w:rsidRDefault="004F4408" w:rsidP="007D06E1">
                            <w:pPr>
                              <w:rPr>
                                <w:rFonts w:ascii="Trebuchet MS" w:hAnsi="Trebuchet MS"/>
                                <w:color w:val="FFFFFF"/>
                                <w:sz w:val="20"/>
                                <w:szCs w:val="20"/>
                              </w:rPr>
                            </w:pPr>
                          </w:p>
                          <w:p w:rsidR="004F4408" w:rsidRPr="004433AA" w:rsidRDefault="004F4408" w:rsidP="007D06E1">
                            <w:pPr>
                              <w:rPr>
                                <w:rFonts w:ascii="Trebuchet MS" w:hAnsi="Trebuchet MS"/>
                                <w:color w:val="FFFFFF"/>
                                <w:sz w:val="20"/>
                                <w:szCs w:val="20"/>
                              </w:rPr>
                            </w:pPr>
                          </w:p>
                          <w:p w:rsidR="004F4408" w:rsidRPr="00D51B43" w:rsidRDefault="004F4408" w:rsidP="007D06E1">
                            <w:pPr>
                              <w:rPr>
                                <w:rFonts w:ascii="Trebuchet MS" w:hAnsi="Trebuchet MS"/>
                                <w:color w:val="FFFFFF"/>
                                <w:sz w:val="20"/>
                                <w:szCs w:val="20"/>
                              </w:rPr>
                            </w:pPr>
                            <w:r w:rsidRPr="00D51B43">
                              <w:rPr>
                                <w:rFonts w:ascii="Trebuchet MS" w:hAnsi="Trebuchet MS"/>
                                <w:color w:val="FFFFFF"/>
                                <w:sz w:val="20"/>
                                <w:szCs w:val="20"/>
                              </w:rPr>
                              <w:t>Jurusan Teknik Informatika</w:t>
                            </w:r>
                          </w:p>
                          <w:p w:rsidR="004F4408" w:rsidRPr="004433AA" w:rsidRDefault="004F4408" w:rsidP="007D06E1">
                            <w:pPr>
                              <w:rPr>
                                <w:rFonts w:ascii="Trebuchet MS" w:hAnsi="Trebuchet MS"/>
                                <w:color w:val="FFFFFF"/>
                                <w:sz w:val="20"/>
                                <w:szCs w:val="20"/>
                              </w:rPr>
                            </w:pPr>
                            <w:r w:rsidRPr="004433AA">
                              <w:rPr>
                                <w:rFonts w:ascii="Trebuchet MS" w:hAnsi="Trebuchet MS"/>
                                <w:color w:val="FFFFFF"/>
                                <w:sz w:val="20"/>
                                <w:szCs w:val="20"/>
                              </w:rPr>
                              <w:t>Fakultas Teknologi Informasi</w:t>
                            </w:r>
                          </w:p>
                          <w:p w:rsidR="004F4408" w:rsidRPr="004433AA" w:rsidRDefault="004F4408" w:rsidP="007D06E1">
                            <w:pPr>
                              <w:rPr>
                                <w:rFonts w:ascii="Trebuchet MS" w:hAnsi="Trebuchet MS"/>
                                <w:color w:val="FFFFFF"/>
                                <w:sz w:val="20"/>
                                <w:szCs w:val="20"/>
                              </w:rPr>
                            </w:pPr>
                            <w:r w:rsidRPr="004433AA">
                              <w:rPr>
                                <w:rFonts w:ascii="Trebuchet MS" w:hAnsi="Trebuchet MS"/>
                                <w:color w:val="FFFFFF"/>
                                <w:sz w:val="20"/>
                                <w:szCs w:val="20"/>
                              </w:rPr>
                              <w:t>Institut Teknologi Sepuluh Nopember</w:t>
                            </w:r>
                          </w:p>
                          <w:p w:rsidR="004F4408" w:rsidRPr="004433AA" w:rsidRDefault="004F4408" w:rsidP="007D06E1">
                            <w:pPr>
                              <w:rPr>
                                <w:rFonts w:ascii="Trebuchet MS" w:hAnsi="Trebuchet MS"/>
                                <w:color w:val="FFFFFF"/>
                                <w:sz w:val="20"/>
                                <w:szCs w:val="20"/>
                              </w:rPr>
                            </w:pPr>
                            <w:r>
                              <w:rPr>
                                <w:rFonts w:ascii="Trebuchet MS" w:hAnsi="Trebuchet MS"/>
                                <w:color w:val="FFFFFF"/>
                                <w:sz w:val="20"/>
                                <w:szCs w:val="20"/>
                              </w:rPr>
                              <w:t>Surabaya 2017</w:t>
                            </w:r>
                          </w:p>
                          <w:p w:rsidR="004F4408" w:rsidRPr="00C824D2" w:rsidRDefault="004F4408" w:rsidP="007D06E1">
                            <w:pPr>
                              <w:rPr>
                                <w:rFonts w:ascii="Trebuchet MS" w:hAnsi="Trebuchet MS"/>
                                <w:color w:val="FFFFFF"/>
                                <w:sz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6E82639" id="_x0000_t202" coordsize="21600,21600" o:spt="202" path="m,l,21600r21600,l21600,xe">
                <v:stroke joinstyle="miter"/>
                <v:path gradientshapeok="t" o:connecttype="rect"/>
              </v:shapetype>
              <v:shape id="Text Box 3" o:spid="_x0000_s1026" type="#_x0000_t202" style="position:absolute;margin-left:.1pt;margin-top:13.3pt;width:304.75pt;height:339.2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" filled="f" stroked="f">
                <v:textbox>
                  <w:txbxContent>
                    <w:p w:rsidR="004F4408" w:rsidRPr="00F16F0B" w:rsidRDefault="004F4408" w:rsidP="007D06E1">
                      <w:pPr>
                        <w:rPr>
                          <w:rFonts w:ascii="Trebuchet MS" w:hAnsi="Trebuchet MS"/>
                          <w:b/>
                          <w:color w:val="FFFFFF"/>
                          <w:sz w:val="20"/>
                          <w:szCs w:val="20"/>
                        </w:rPr>
                      </w:pPr>
                      <w:r w:rsidRPr="004433AA">
                        <w:rPr>
                          <w:rFonts w:ascii="Trebuchet MS" w:hAnsi="Trebuchet MS"/>
                          <w:b/>
                          <w:color w:val="FFFFFF"/>
                          <w:sz w:val="20"/>
                          <w:szCs w:val="20"/>
                        </w:rPr>
                        <w:t xml:space="preserve">TUGAS AKHIR – </w:t>
                      </w:r>
                      <w:r>
                        <w:rPr>
                          <w:rFonts w:ascii="Trebuchet MS" w:hAnsi="Trebuchet MS"/>
                          <w:b/>
                          <w:color w:val="FFFFFF" w:themeColor="background1"/>
                          <w:sz w:val="20"/>
                          <w:szCs w:val="20"/>
                        </w:rPr>
                        <w:t>KI141502</w:t>
                      </w:r>
                    </w:p>
                    <w:p w:rsidR="004F4408" w:rsidRPr="0064297E" w:rsidRDefault="004F4408" w:rsidP="007D06E1">
                      <w:pPr>
                        <w:rPr>
                          <w:rFonts w:ascii="Trebuchet MS" w:hAnsi="Trebuchet MS"/>
                          <w:b/>
                          <w:color w:val="FFFFFF"/>
                          <w:sz w:val="20"/>
                          <w:szCs w:val="20"/>
                        </w:rPr>
                      </w:pPr>
                    </w:p>
                    <w:p w:rsidR="004F4408" w:rsidRPr="001B0904" w:rsidRDefault="004F4408" w:rsidP="007D06E1">
                      <w:pPr>
                        <w:autoSpaceDE w:val="0"/>
                        <w:autoSpaceDN w:val="0"/>
                        <w:adjustRightInd w:val="0"/>
                        <w:jc w:val="both"/>
                        <w:rPr>
                          <w:rFonts w:ascii="Trebuchet MS" w:hAnsi="Trebuchet MS" w:cs="AdvTimes"/>
                          <w:b/>
                          <w:color w:val="FFFFFF"/>
                          <w:sz w:val="28"/>
                          <w:szCs w:val="28"/>
                          <w:lang w:val="en-US"/>
                        </w:rPr>
                      </w:pPr>
                      <w:r>
                        <w:rPr>
                          <w:rFonts w:ascii="Trebuchet MS" w:hAnsi="Trebuchet MS" w:cs="AdvTimes"/>
                          <w:b/>
                          <w:color w:val="FFFFFF"/>
                          <w:sz w:val="28"/>
                          <w:szCs w:val="28"/>
                        </w:rPr>
                        <w:t xml:space="preserve">IMPLEMENTASI ELLIPTIC CURVE DIGITAL SIGNATURE ALGORITHM (ECDSA) UNTUK MENGATASI </w:t>
                      </w:r>
                      <w:r w:rsidRPr="0009430D">
                        <w:rPr>
                          <w:rFonts w:ascii="Trebuchet MS" w:hAnsi="Trebuchet MS" w:cs="AdvTimes"/>
                          <w:b/>
                          <w:i/>
                          <w:color w:val="FFFFFF"/>
                          <w:sz w:val="28"/>
                          <w:szCs w:val="28"/>
                        </w:rPr>
                        <w:t>BLACK HOLE</w:t>
                      </w:r>
                      <w:r>
                        <w:rPr>
                          <w:rFonts w:ascii="Trebuchet MS" w:hAnsi="Trebuchet MS" w:cs="AdvTimes"/>
                          <w:b/>
                          <w:color w:val="FFFFFF"/>
                          <w:sz w:val="28"/>
                          <w:szCs w:val="28"/>
                        </w:rPr>
                        <w:t xml:space="preserve"> DAN </w:t>
                      </w:r>
                      <w:r w:rsidRPr="0009430D">
                        <w:rPr>
                          <w:rFonts w:ascii="Trebuchet MS" w:hAnsi="Trebuchet MS" w:cs="AdvTimes"/>
                          <w:b/>
                          <w:i/>
                          <w:color w:val="FFFFFF"/>
                          <w:sz w:val="28"/>
                          <w:szCs w:val="28"/>
                        </w:rPr>
                        <w:t>WORM HOLE ATTACK</w:t>
                      </w:r>
                      <w:r>
                        <w:rPr>
                          <w:rFonts w:ascii="Trebuchet MS" w:hAnsi="Trebuchet MS" w:cs="AdvTimes"/>
                          <w:b/>
                          <w:color w:val="FFFFFF"/>
                          <w:sz w:val="28"/>
                          <w:szCs w:val="28"/>
                        </w:rPr>
                        <w:t xml:space="preserve"> PADA KOMUNIKASI V2V DI LINGKUNGAN VANETS</w:t>
                      </w:r>
                    </w:p>
                    <w:p w:rsidR="004F4408" w:rsidRDefault="004F4408" w:rsidP="007D06E1">
                      <w:pPr>
                        <w:rPr>
                          <w:rFonts w:ascii="Trebuchet MS" w:hAnsi="Trebuchet MS"/>
                          <w:b/>
                          <w:color w:val="FFFFFF"/>
                          <w:sz w:val="20"/>
                          <w:szCs w:val="28"/>
                        </w:rPr>
                      </w:pPr>
                    </w:p>
                    <w:p w:rsidR="004F4408" w:rsidRPr="00C824D2" w:rsidRDefault="004F4408" w:rsidP="007D06E1">
                      <w:pPr>
                        <w:rPr>
                          <w:rFonts w:ascii="Trebuchet MS" w:hAnsi="Trebuchet MS"/>
                          <w:b/>
                          <w:color w:val="FFFFFF"/>
                          <w:sz w:val="20"/>
                          <w:szCs w:val="28"/>
                        </w:rPr>
                      </w:pPr>
                    </w:p>
                    <w:p w:rsidR="004F4408" w:rsidRPr="004433AA" w:rsidRDefault="004F4408" w:rsidP="007D06E1">
                      <w:pPr>
                        <w:rPr>
                          <w:rFonts w:ascii="Trebuchet MS" w:hAnsi="Trebuchet MS"/>
                          <w:b/>
                          <w:color w:val="FFFFFF"/>
                          <w:sz w:val="20"/>
                          <w:szCs w:val="20"/>
                        </w:rPr>
                      </w:pPr>
                      <w:r>
                        <w:rPr>
                          <w:rFonts w:ascii="Trebuchet MS" w:hAnsi="Trebuchet MS"/>
                          <w:b/>
                          <w:color w:val="FFFFFF"/>
                          <w:sz w:val="20"/>
                          <w:szCs w:val="20"/>
                        </w:rPr>
                        <w:t>TITIES NOVANINDA OVARI</w:t>
                      </w:r>
                    </w:p>
                    <w:p w:rsidR="004F4408" w:rsidRPr="004433AA" w:rsidRDefault="004F4408" w:rsidP="007D06E1">
                      <w:pPr>
                        <w:rPr>
                          <w:rFonts w:ascii="Trebuchet MS" w:hAnsi="Trebuchet MS"/>
                          <w:b/>
                          <w:color w:val="FFFFFF"/>
                          <w:sz w:val="20"/>
                          <w:szCs w:val="20"/>
                        </w:rPr>
                      </w:pPr>
                      <w:r>
                        <w:rPr>
                          <w:rFonts w:ascii="Trebuchet MS" w:hAnsi="Trebuchet MS"/>
                          <w:b/>
                          <w:color w:val="FFFFFF"/>
                          <w:sz w:val="20"/>
                          <w:szCs w:val="20"/>
                        </w:rPr>
                        <w:t>NRP 5113100083</w:t>
                      </w:r>
                    </w:p>
                    <w:p w:rsidR="004F4408" w:rsidRDefault="004F4408" w:rsidP="007D06E1">
                      <w:pPr>
                        <w:rPr>
                          <w:rFonts w:ascii="Trebuchet MS" w:hAnsi="Trebuchet MS"/>
                          <w:color w:val="FFFFFF"/>
                          <w:sz w:val="20"/>
                          <w:szCs w:val="20"/>
                        </w:rPr>
                      </w:pPr>
                    </w:p>
                    <w:p w:rsidR="004F4408" w:rsidRPr="004433AA" w:rsidRDefault="004F4408" w:rsidP="007D06E1">
                      <w:pPr>
                        <w:rPr>
                          <w:rFonts w:ascii="Trebuchet MS" w:hAnsi="Trebuchet MS"/>
                          <w:color w:val="FFFFFF"/>
                          <w:sz w:val="20"/>
                          <w:szCs w:val="20"/>
                        </w:rPr>
                      </w:pPr>
                    </w:p>
                    <w:p w:rsidR="004F4408" w:rsidRPr="004433AA" w:rsidRDefault="004F4408" w:rsidP="007D06E1">
                      <w:pPr>
                        <w:rPr>
                          <w:rFonts w:ascii="Trebuchet MS" w:hAnsi="Trebuchet MS"/>
                          <w:color w:val="FFFFFF"/>
                          <w:sz w:val="20"/>
                          <w:szCs w:val="20"/>
                        </w:rPr>
                      </w:pPr>
                    </w:p>
                    <w:p w:rsidR="004F4408" w:rsidRPr="004433AA" w:rsidRDefault="004F4408" w:rsidP="007D06E1">
                      <w:pPr>
                        <w:pStyle w:val="NoSpacing"/>
                        <w:jc w:val="both"/>
                        <w:rPr>
                          <w:rFonts w:ascii="Trebuchet MS" w:hAnsi="Trebuchet MS"/>
                          <w:color w:val="FFFFFF"/>
                          <w:sz w:val="20"/>
                          <w:szCs w:val="20"/>
                          <w:lang w:val="id-ID"/>
                        </w:rPr>
                      </w:pPr>
                      <w:r w:rsidRPr="004433AA">
                        <w:rPr>
                          <w:rFonts w:ascii="Trebuchet MS" w:hAnsi="Trebuchet MS"/>
                          <w:color w:val="FFFFFF"/>
                          <w:sz w:val="20"/>
                          <w:szCs w:val="20"/>
                          <w:lang w:val="id-ID"/>
                        </w:rPr>
                        <w:t>Dosen Pembimbing I</w:t>
                      </w:r>
                    </w:p>
                    <w:p w:rsidR="004F4408" w:rsidRPr="00A27A5C" w:rsidRDefault="004F4408" w:rsidP="007D06E1">
                      <w:pPr>
                        <w:pStyle w:val="NoSpacing"/>
                        <w:rPr>
                          <w:rFonts w:ascii="Trebuchet MS" w:hAnsi="Trebuchet MS"/>
                          <w:color w:val="FFFFFF"/>
                          <w:sz w:val="20"/>
                          <w:szCs w:val="20"/>
                        </w:rPr>
                      </w:pPr>
                      <w:r>
                        <w:rPr>
                          <w:rFonts w:ascii="Trebuchet MS" w:hAnsi="Trebuchet MS"/>
                          <w:color w:val="FFFFFF"/>
                          <w:sz w:val="20"/>
                          <w:szCs w:val="20"/>
                          <w:lang w:val="id-ID"/>
                        </w:rPr>
                        <w:t>Dr.Eng. Radityo Anggoro, S.Kom., M.Sc.</w:t>
                      </w:r>
                    </w:p>
                    <w:p w:rsidR="004F4408" w:rsidRPr="004433AA" w:rsidRDefault="004F4408" w:rsidP="007D06E1">
                      <w:pPr>
                        <w:pStyle w:val="NoSpacing"/>
                        <w:rPr>
                          <w:rFonts w:ascii="Trebuchet MS" w:hAnsi="Trebuchet MS"/>
                          <w:color w:val="FFFFFF"/>
                          <w:sz w:val="20"/>
                          <w:szCs w:val="20"/>
                          <w:lang w:val="id-ID"/>
                        </w:rPr>
                      </w:pPr>
                    </w:p>
                    <w:p w:rsidR="004F4408" w:rsidRPr="004433AA" w:rsidRDefault="004F4408" w:rsidP="007D06E1">
                      <w:pPr>
                        <w:rPr>
                          <w:rFonts w:ascii="Trebuchet MS" w:hAnsi="Trebuchet MS"/>
                          <w:color w:val="FFFFFF"/>
                          <w:sz w:val="20"/>
                          <w:szCs w:val="20"/>
                        </w:rPr>
                      </w:pPr>
                      <w:r w:rsidRPr="004433AA">
                        <w:rPr>
                          <w:rFonts w:ascii="Trebuchet MS" w:hAnsi="Trebuchet MS"/>
                          <w:color w:val="FFFFFF"/>
                          <w:sz w:val="20"/>
                          <w:szCs w:val="20"/>
                        </w:rPr>
                        <w:t>Dosen Pembimbing II</w:t>
                      </w:r>
                    </w:p>
                    <w:p w:rsidR="004F4408" w:rsidRPr="004433AA" w:rsidRDefault="004F4408" w:rsidP="007D06E1">
                      <w:pPr>
                        <w:rPr>
                          <w:rFonts w:ascii="Trebuchet MS" w:hAnsi="Trebuchet MS"/>
                          <w:color w:val="FFFFFF"/>
                          <w:sz w:val="20"/>
                          <w:szCs w:val="20"/>
                        </w:rPr>
                      </w:pPr>
                      <w:r>
                        <w:rPr>
                          <w:rFonts w:ascii="Trebuchet MS" w:hAnsi="Trebuchet MS"/>
                          <w:color w:val="FFFFFF"/>
                          <w:sz w:val="20"/>
                          <w:szCs w:val="20"/>
                        </w:rPr>
                        <w:t>Henning Titi Ciptaningtyas, S.Kom., M.Kom.</w:t>
                      </w:r>
                    </w:p>
                    <w:p w:rsidR="004F4408" w:rsidRPr="004433AA" w:rsidRDefault="004F4408" w:rsidP="007D06E1">
                      <w:pPr>
                        <w:rPr>
                          <w:rFonts w:ascii="Trebuchet MS" w:hAnsi="Trebuchet MS"/>
                          <w:color w:val="FFFFFF"/>
                          <w:sz w:val="20"/>
                          <w:szCs w:val="20"/>
                        </w:rPr>
                      </w:pPr>
                    </w:p>
                    <w:p w:rsidR="004F4408" w:rsidRDefault="004F4408" w:rsidP="007D06E1">
                      <w:pPr>
                        <w:rPr>
                          <w:rFonts w:ascii="Trebuchet MS" w:hAnsi="Trebuchet MS"/>
                          <w:color w:val="FFFFFF"/>
                          <w:sz w:val="20"/>
                          <w:szCs w:val="20"/>
                        </w:rPr>
                      </w:pPr>
                    </w:p>
                    <w:p w:rsidR="004F4408" w:rsidRPr="004433AA" w:rsidRDefault="004F4408" w:rsidP="007D06E1">
                      <w:pPr>
                        <w:rPr>
                          <w:rFonts w:ascii="Trebuchet MS" w:hAnsi="Trebuchet MS"/>
                          <w:color w:val="FFFFFF"/>
                          <w:sz w:val="20"/>
                          <w:szCs w:val="20"/>
                        </w:rPr>
                      </w:pPr>
                    </w:p>
                    <w:p w:rsidR="004F4408" w:rsidRPr="00D51B43" w:rsidRDefault="004F4408" w:rsidP="007D06E1">
                      <w:pPr>
                        <w:rPr>
                          <w:rFonts w:ascii="Trebuchet MS" w:hAnsi="Trebuchet MS"/>
                          <w:color w:val="FFFFFF"/>
                          <w:sz w:val="20"/>
                          <w:szCs w:val="20"/>
                        </w:rPr>
                      </w:pPr>
                      <w:r w:rsidRPr="00D51B43">
                        <w:rPr>
                          <w:rFonts w:ascii="Trebuchet MS" w:hAnsi="Trebuchet MS"/>
                          <w:color w:val="FFFFFF"/>
                          <w:sz w:val="20"/>
                          <w:szCs w:val="20"/>
                        </w:rPr>
                        <w:t>Jurusan Teknik Informatika</w:t>
                      </w:r>
                    </w:p>
                    <w:p w:rsidR="004F4408" w:rsidRPr="004433AA" w:rsidRDefault="004F4408" w:rsidP="007D06E1">
                      <w:pPr>
                        <w:rPr>
                          <w:rFonts w:ascii="Trebuchet MS" w:hAnsi="Trebuchet MS"/>
                          <w:color w:val="FFFFFF"/>
                          <w:sz w:val="20"/>
                          <w:szCs w:val="20"/>
                        </w:rPr>
                      </w:pPr>
                      <w:r w:rsidRPr="004433AA">
                        <w:rPr>
                          <w:rFonts w:ascii="Trebuchet MS" w:hAnsi="Trebuchet MS"/>
                          <w:color w:val="FFFFFF"/>
                          <w:sz w:val="20"/>
                          <w:szCs w:val="20"/>
                        </w:rPr>
                        <w:t>Fakultas Teknologi Informasi</w:t>
                      </w:r>
                    </w:p>
                    <w:p w:rsidR="004F4408" w:rsidRPr="004433AA" w:rsidRDefault="004F4408" w:rsidP="007D06E1">
                      <w:pPr>
                        <w:rPr>
                          <w:rFonts w:ascii="Trebuchet MS" w:hAnsi="Trebuchet MS"/>
                          <w:color w:val="FFFFFF"/>
                          <w:sz w:val="20"/>
                          <w:szCs w:val="20"/>
                        </w:rPr>
                      </w:pPr>
                      <w:r w:rsidRPr="004433AA">
                        <w:rPr>
                          <w:rFonts w:ascii="Trebuchet MS" w:hAnsi="Trebuchet MS"/>
                          <w:color w:val="FFFFFF"/>
                          <w:sz w:val="20"/>
                          <w:szCs w:val="20"/>
                        </w:rPr>
                        <w:t>Institut Teknologi Sepuluh Nopember</w:t>
                      </w:r>
                    </w:p>
                    <w:p w:rsidR="004F4408" w:rsidRPr="004433AA" w:rsidRDefault="004F4408" w:rsidP="007D06E1">
                      <w:pPr>
                        <w:rPr>
                          <w:rFonts w:ascii="Trebuchet MS" w:hAnsi="Trebuchet MS"/>
                          <w:color w:val="FFFFFF"/>
                          <w:sz w:val="20"/>
                          <w:szCs w:val="20"/>
                        </w:rPr>
                      </w:pPr>
                      <w:r>
                        <w:rPr>
                          <w:rFonts w:ascii="Trebuchet MS" w:hAnsi="Trebuchet MS"/>
                          <w:color w:val="FFFFFF"/>
                          <w:sz w:val="20"/>
                          <w:szCs w:val="20"/>
                        </w:rPr>
                        <w:t>Surabaya 2017</w:t>
                      </w:r>
                    </w:p>
                    <w:p w:rsidR="004F4408" w:rsidRPr="00C824D2" w:rsidRDefault="004F4408" w:rsidP="007D06E1">
                      <w:pPr>
                        <w:rPr>
                          <w:rFonts w:ascii="Trebuchet MS" w:hAnsi="Trebuchet MS"/>
                          <w:color w:val="FFFFFF"/>
                          <w:sz w:val="20"/>
                        </w:rPr>
                      </w:pPr>
                    </w:p>
                  </w:txbxContent>
                </v:textbox>
                <w10:wrap anchorx="margin"/>
              </v:shape>
            </w:pict>
          </mc:Fallback>
        </mc:AlternateContent>
      </w: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b/>
          <w:noProof/>
        </w:rPr>
        <w:sectPr w:rsidR="007D06E1" w:rsidRPr="00852480" w:rsidSect="007D06E1">
          <w:headerReference w:type="even" r:id="rId9"/>
          <w:headerReference w:type="default" r:id="rId10"/>
          <w:footerReference w:type="even" r:id="rId11"/>
          <w:footerReference w:type="default" r:id="rId12"/>
          <w:headerReference w:type="first" r:id="rId13"/>
          <w:footerReference w:type="first" r:id="rId14"/>
          <w:pgSz w:w="8392" w:h="11907" w:code="11"/>
          <w:pgMar w:top="1418" w:right="1134" w:bottom="1418" w:left="1418" w:header="720" w:footer="720" w:gutter="284"/>
          <w:pgNumType w:fmt="lowerRoman" w:start="1"/>
          <w:cols w:space="720"/>
          <w:titlePg/>
          <w:docGrid w:linePitch="326"/>
        </w:sectPr>
      </w:pPr>
    </w:p>
    <w:p w:rsidR="00640CDE" w:rsidRDefault="00640CDE" w:rsidP="007D06E1">
      <w:pPr>
        <w:rPr>
          <w:b/>
          <w:noProof/>
        </w:rPr>
      </w:pPr>
    </w:p>
    <w:p w:rsidR="00640CDE" w:rsidRPr="00640CDE" w:rsidRDefault="00640CDE" w:rsidP="00640CDE"/>
    <w:p w:rsidR="00640CDE" w:rsidRPr="00640CDE" w:rsidRDefault="00640CDE" w:rsidP="00640CDE"/>
    <w:p w:rsidR="00640CDE" w:rsidRPr="00640CDE" w:rsidRDefault="00640CDE" w:rsidP="00640CDE"/>
    <w:p w:rsidR="00640CDE" w:rsidRPr="00640CDE" w:rsidRDefault="00640CDE" w:rsidP="00640CDE"/>
    <w:p w:rsidR="00640CDE" w:rsidRPr="00640CDE" w:rsidRDefault="00640CDE" w:rsidP="00640CDE"/>
    <w:p w:rsidR="00640CDE" w:rsidRPr="00640CDE" w:rsidRDefault="00640CDE" w:rsidP="00640CDE"/>
    <w:p w:rsidR="00640CDE" w:rsidRPr="00640CDE" w:rsidRDefault="00640CDE" w:rsidP="00640CDE"/>
    <w:p w:rsidR="00640CDE" w:rsidRPr="00640CDE" w:rsidRDefault="00640CDE" w:rsidP="00640CDE"/>
    <w:p w:rsidR="00640CDE" w:rsidRPr="00640CDE" w:rsidRDefault="00640CDE" w:rsidP="00640CDE"/>
    <w:p w:rsidR="00640CDE" w:rsidRPr="00640CDE" w:rsidRDefault="00640CDE" w:rsidP="00640CDE"/>
    <w:p w:rsidR="00640CDE" w:rsidRPr="00640CDE" w:rsidRDefault="00640CDE" w:rsidP="00640CDE"/>
    <w:p w:rsidR="00640CDE" w:rsidRDefault="00640CDE" w:rsidP="00640CDE"/>
    <w:p w:rsidR="00640CDE" w:rsidRPr="00640CDE" w:rsidRDefault="00640CDE" w:rsidP="00640CDE"/>
    <w:p w:rsidR="00640CDE" w:rsidRDefault="00640CDE" w:rsidP="00640CDE">
      <w:pPr>
        <w:jc w:val="center"/>
      </w:pPr>
    </w:p>
    <w:p w:rsidR="00640CDE" w:rsidRDefault="00640CDE" w:rsidP="00640CDE"/>
    <w:p w:rsidR="007D06E1" w:rsidRPr="00640CDE" w:rsidRDefault="007D06E1" w:rsidP="00640CDE">
      <w:pPr>
        <w:sectPr w:rsidR="007D06E1" w:rsidRPr="00640CDE" w:rsidSect="00640CDE">
          <w:headerReference w:type="even" r:id="rId15"/>
          <w:headerReference w:type="default" r:id="rId16"/>
          <w:footerReference w:type="even" r:id="rId17"/>
          <w:footerReference w:type="default" r:id="rId18"/>
          <w:headerReference w:type="first" r:id="rId19"/>
          <w:footerReference w:type="first" r:id="rId20"/>
          <w:pgSz w:w="8392" w:h="11907" w:code="11"/>
          <w:pgMar w:top="1418" w:right="1134" w:bottom="1418" w:left="1418" w:header="720" w:footer="720" w:gutter="284"/>
          <w:pgNumType w:fmt="lowerRoman" w:start="1"/>
          <w:cols w:space="720"/>
          <w:titlePg/>
          <w:docGrid w:linePitch="326"/>
        </w:sectPr>
      </w:pPr>
    </w:p>
    <w:p w:rsidR="007D06E1" w:rsidRPr="00852480" w:rsidRDefault="007D06E1" w:rsidP="007D06E1">
      <w:pPr>
        <w:rPr>
          <w:noProof/>
        </w:rPr>
      </w:pPr>
      <w:r w:rsidRPr="00852480">
        <w:rPr>
          <w:noProof/>
          <w:lang w:eastAsia="id-ID"/>
        </w:rPr>
        <w:lastRenderedPageBreak/>
        <w:drawing>
          <wp:anchor distT="0" distB="0" distL="114300" distR="114300" simplePos="0" relativeHeight="251663360" behindDoc="0" locked="0" layoutInCell="1" allowOverlap="1" wp14:anchorId="66D41065" wp14:editId="7085DEA9">
            <wp:simplePos x="0" y="0"/>
            <wp:positionH relativeFrom="margin">
              <wp:align>left</wp:align>
            </wp:positionH>
            <wp:positionV relativeFrom="paragraph">
              <wp:posOffset>10795</wp:posOffset>
            </wp:positionV>
            <wp:extent cx="1604645" cy="914400"/>
            <wp:effectExtent l="0" t="0" r="0" b="0"/>
            <wp:wrapNone/>
            <wp:docPr id="137"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604645" cy="914400"/>
                    </a:xfrm>
                    <a:prstGeom prst="rect">
                      <a:avLst/>
                    </a:prstGeom>
                    <a:noFill/>
                    <a:ln w="9525">
                      <a:noFill/>
                      <a:miter lim="800000"/>
                      <a:headEnd/>
                      <a:tailEnd/>
                    </a:ln>
                  </pic:spPr>
                </pic:pic>
              </a:graphicData>
            </a:graphic>
          </wp:anchor>
        </w:drawing>
      </w:r>
    </w:p>
    <w:p w:rsidR="00123043" w:rsidRDefault="007D06E1" w:rsidP="007D06E1">
      <w:pPr>
        <w:spacing w:after="200" w:line="276" w:lineRule="auto"/>
        <w:ind w:right="27"/>
        <w:jc w:val="center"/>
        <w:rPr>
          <w:noProof/>
        </w:rPr>
      </w:pPr>
      <w:r w:rsidRPr="00852480">
        <w:rPr>
          <w:noProof/>
          <w:lang w:eastAsia="id-ID"/>
        </w:rPr>
        <mc:AlternateContent>
          <mc:Choice Requires="wps">
            <w:drawing>
              <wp:anchor distT="0" distB="0" distL="114300" distR="114300" simplePos="0" relativeHeight="251662336" behindDoc="0" locked="0" layoutInCell="1" allowOverlap="1" wp14:anchorId="5ABBEFC8" wp14:editId="76EAA531">
                <wp:simplePos x="0" y="0"/>
                <wp:positionH relativeFrom="margin">
                  <wp:align>left</wp:align>
                </wp:positionH>
                <wp:positionV relativeFrom="paragraph">
                  <wp:posOffset>1109345</wp:posOffset>
                </wp:positionV>
                <wp:extent cx="3843020" cy="4479925"/>
                <wp:effectExtent l="0" t="0" r="0" b="0"/>
                <wp:wrapNone/>
                <wp:docPr id="450807"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43020" cy="4479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F4408" w:rsidRPr="004433AA" w:rsidRDefault="004F4408" w:rsidP="007D06E1">
                            <w:pPr>
                              <w:rPr>
                                <w:rFonts w:ascii="Trebuchet MS" w:hAnsi="Trebuchet MS"/>
                                <w:b/>
                                <w:color w:val="000000" w:themeColor="text1"/>
                                <w:sz w:val="20"/>
                                <w:szCs w:val="20"/>
                              </w:rPr>
                            </w:pPr>
                            <w:r w:rsidRPr="004433AA">
                              <w:rPr>
                                <w:rFonts w:ascii="Trebuchet MS" w:hAnsi="Trebuchet MS"/>
                                <w:b/>
                                <w:color w:val="000000" w:themeColor="text1"/>
                                <w:sz w:val="20"/>
                                <w:szCs w:val="20"/>
                              </w:rPr>
                              <w:t xml:space="preserve">TUGAS AKHIR – </w:t>
                            </w:r>
                            <w:r>
                              <w:rPr>
                                <w:rFonts w:ascii="Trebuchet MS" w:hAnsi="Trebuchet MS"/>
                                <w:b/>
                                <w:sz w:val="20"/>
                                <w:szCs w:val="20"/>
                              </w:rPr>
                              <w:t>KI141502</w:t>
                            </w:r>
                          </w:p>
                          <w:p w:rsidR="004F4408" w:rsidRPr="00D51B43" w:rsidRDefault="004F4408" w:rsidP="007D06E1">
                            <w:pPr>
                              <w:jc w:val="both"/>
                              <w:rPr>
                                <w:rFonts w:ascii="Trebuchet MS" w:hAnsi="Trebuchet MS"/>
                                <w:b/>
                                <w:sz w:val="20"/>
                                <w:szCs w:val="20"/>
                              </w:rPr>
                            </w:pPr>
                          </w:p>
                          <w:p w:rsidR="004F4408" w:rsidRPr="00452335" w:rsidRDefault="004F4408" w:rsidP="007D06E1">
                            <w:pPr>
                              <w:autoSpaceDE w:val="0"/>
                              <w:autoSpaceDN w:val="0"/>
                              <w:adjustRightInd w:val="0"/>
                              <w:jc w:val="both"/>
                              <w:rPr>
                                <w:rFonts w:ascii="Trebuchet MS" w:hAnsi="Trebuchet MS" w:cs="AdvTimes"/>
                                <w:b/>
                                <w:sz w:val="28"/>
                                <w:szCs w:val="28"/>
                              </w:rPr>
                            </w:pPr>
                            <w:r>
                              <w:rPr>
                                <w:rFonts w:ascii="Trebuchet MS" w:hAnsi="Trebuchet MS" w:cs="AdvTimes"/>
                                <w:b/>
                                <w:sz w:val="28"/>
                                <w:szCs w:val="28"/>
                              </w:rPr>
                              <w:t xml:space="preserve">IMPLEMENTASI ELLIPTIC CURVE DIGITAL SIGNATURE </w:t>
                            </w:r>
                            <w:r w:rsidRPr="00DC394C">
                              <w:rPr>
                                <w:rFonts w:ascii="Trebuchet MS" w:hAnsi="Trebuchet MS" w:cs="AdvTimes"/>
                                <w:b/>
                                <w:sz w:val="28"/>
                                <w:szCs w:val="28"/>
                              </w:rPr>
                              <w:t xml:space="preserve">ALGORITHM (ECDSA) UNTUK MENGATASI </w:t>
                            </w:r>
                            <w:r w:rsidRPr="0009430D">
                              <w:rPr>
                                <w:rFonts w:ascii="Trebuchet MS" w:hAnsi="Trebuchet MS" w:cs="AdvTimes"/>
                                <w:b/>
                                <w:i/>
                                <w:sz w:val="28"/>
                                <w:szCs w:val="28"/>
                              </w:rPr>
                              <w:t>BLACK HOLE</w:t>
                            </w:r>
                            <w:r w:rsidRPr="00DC394C">
                              <w:rPr>
                                <w:rFonts w:ascii="Trebuchet MS" w:hAnsi="Trebuchet MS" w:cs="AdvTimes"/>
                                <w:b/>
                                <w:sz w:val="28"/>
                                <w:szCs w:val="28"/>
                              </w:rPr>
                              <w:t xml:space="preserve"> DAN </w:t>
                            </w:r>
                            <w:r w:rsidRPr="0009430D">
                              <w:rPr>
                                <w:rFonts w:ascii="Trebuchet MS" w:hAnsi="Trebuchet MS" w:cs="AdvTimes"/>
                                <w:b/>
                                <w:i/>
                                <w:sz w:val="28"/>
                                <w:szCs w:val="28"/>
                              </w:rPr>
                              <w:t>WORM HOLE ATTACK</w:t>
                            </w:r>
                            <w:r w:rsidRPr="00DC394C">
                              <w:rPr>
                                <w:rFonts w:ascii="Trebuchet MS" w:hAnsi="Trebuchet MS" w:cs="AdvTimes"/>
                                <w:b/>
                                <w:sz w:val="28"/>
                                <w:szCs w:val="28"/>
                              </w:rPr>
                              <w:t xml:space="preserve"> PADA KOMUNIKASI V2V DI LINGKUNGAN VANETS</w:t>
                            </w:r>
                          </w:p>
                          <w:p w:rsidR="004F4408" w:rsidRPr="00D51B43" w:rsidRDefault="004F4408" w:rsidP="007D06E1">
                            <w:pPr>
                              <w:spacing w:line="276" w:lineRule="auto"/>
                              <w:rPr>
                                <w:rFonts w:ascii="Trebuchet MS" w:hAnsi="Trebuchet MS"/>
                                <w:b/>
                                <w:color w:val="000000" w:themeColor="text1"/>
                                <w:sz w:val="20"/>
                                <w:szCs w:val="28"/>
                              </w:rPr>
                            </w:pPr>
                          </w:p>
                          <w:p w:rsidR="004F4408" w:rsidRPr="00C824D2" w:rsidRDefault="004F4408" w:rsidP="007D06E1">
                            <w:pPr>
                              <w:spacing w:line="276" w:lineRule="auto"/>
                              <w:rPr>
                                <w:rFonts w:ascii="Trebuchet MS" w:hAnsi="Trebuchet MS"/>
                                <w:b/>
                                <w:color w:val="000000" w:themeColor="text1"/>
                                <w:sz w:val="20"/>
                                <w:szCs w:val="28"/>
                              </w:rPr>
                            </w:pPr>
                          </w:p>
                          <w:p w:rsidR="004F4408" w:rsidRPr="00D51B43" w:rsidRDefault="004F4408" w:rsidP="007D06E1">
                            <w:pPr>
                              <w:rPr>
                                <w:rFonts w:ascii="Trebuchet MS" w:hAnsi="Trebuchet MS"/>
                                <w:b/>
                                <w:sz w:val="20"/>
                                <w:szCs w:val="20"/>
                              </w:rPr>
                            </w:pPr>
                            <w:r>
                              <w:rPr>
                                <w:rFonts w:ascii="Trebuchet MS" w:hAnsi="Trebuchet MS"/>
                                <w:b/>
                                <w:sz w:val="20"/>
                                <w:szCs w:val="20"/>
                              </w:rPr>
                              <w:t>TITIES NOVANINDA OVARI</w:t>
                            </w:r>
                          </w:p>
                          <w:p w:rsidR="004F4408" w:rsidRPr="004433AA" w:rsidRDefault="004F4408" w:rsidP="007D06E1">
                            <w:pPr>
                              <w:rPr>
                                <w:rFonts w:ascii="Trebuchet MS" w:hAnsi="Trebuchet MS"/>
                                <w:b/>
                                <w:sz w:val="20"/>
                                <w:szCs w:val="20"/>
                              </w:rPr>
                            </w:pPr>
                            <w:r w:rsidRPr="004433AA">
                              <w:rPr>
                                <w:rFonts w:ascii="Trebuchet MS" w:hAnsi="Trebuchet MS"/>
                                <w:b/>
                                <w:sz w:val="20"/>
                                <w:szCs w:val="20"/>
                              </w:rPr>
                              <w:t xml:space="preserve">NRP </w:t>
                            </w:r>
                            <w:r>
                              <w:rPr>
                                <w:rFonts w:ascii="Trebuchet MS" w:hAnsi="Trebuchet MS"/>
                                <w:b/>
                                <w:sz w:val="20"/>
                                <w:szCs w:val="20"/>
                              </w:rPr>
                              <w:t>511310003</w:t>
                            </w:r>
                          </w:p>
                          <w:p w:rsidR="004F4408" w:rsidRDefault="004F4408" w:rsidP="007D06E1">
                            <w:pPr>
                              <w:spacing w:line="276" w:lineRule="auto"/>
                              <w:rPr>
                                <w:rFonts w:ascii="Trebuchet MS" w:hAnsi="Trebuchet MS"/>
                                <w:b/>
                                <w:color w:val="000000" w:themeColor="text1"/>
                                <w:sz w:val="20"/>
                                <w:szCs w:val="20"/>
                              </w:rPr>
                            </w:pPr>
                          </w:p>
                          <w:p w:rsidR="004F4408" w:rsidRPr="004433AA" w:rsidRDefault="004F4408" w:rsidP="007D06E1">
                            <w:pPr>
                              <w:spacing w:line="276" w:lineRule="auto"/>
                              <w:rPr>
                                <w:rFonts w:ascii="Trebuchet MS" w:hAnsi="Trebuchet MS"/>
                                <w:b/>
                                <w:color w:val="000000" w:themeColor="text1"/>
                                <w:sz w:val="20"/>
                                <w:szCs w:val="20"/>
                              </w:rPr>
                            </w:pPr>
                          </w:p>
                          <w:p w:rsidR="004F4408" w:rsidRPr="004433AA" w:rsidRDefault="004F4408" w:rsidP="007D06E1">
                            <w:pPr>
                              <w:pStyle w:val="NoSpacing"/>
                              <w:spacing w:line="276" w:lineRule="auto"/>
                              <w:jc w:val="both"/>
                              <w:rPr>
                                <w:rFonts w:ascii="Trebuchet MS" w:hAnsi="Trebuchet MS"/>
                                <w:b/>
                                <w:color w:val="000000" w:themeColor="text1"/>
                                <w:sz w:val="20"/>
                                <w:szCs w:val="20"/>
                                <w:lang w:val="id-ID"/>
                              </w:rPr>
                            </w:pPr>
                            <w:r w:rsidRPr="004433AA">
                              <w:rPr>
                                <w:rFonts w:ascii="Trebuchet MS" w:hAnsi="Trebuchet MS"/>
                                <w:b/>
                                <w:color w:val="000000" w:themeColor="text1"/>
                                <w:sz w:val="20"/>
                                <w:szCs w:val="20"/>
                                <w:lang w:val="id-ID"/>
                              </w:rPr>
                              <w:t>Dosen Pembimbing I</w:t>
                            </w:r>
                          </w:p>
                          <w:p w:rsidR="004F4408" w:rsidRPr="00DC394C" w:rsidRDefault="004F4408" w:rsidP="007D06E1">
                            <w:pPr>
                              <w:spacing w:line="276" w:lineRule="auto"/>
                              <w:rPr>
                                <w:rFonts w:ascii="Trebuchet MS" w:hAnsi="Trebuchet MS"/>
                                <w:b/>
                                <w:sz w:val="20"/>
                                <w:szCs w:val="20"/>
                              </w:rPr>
                            </w:pPr>
                            <w:r w:rsidRPr="00DC394C">
                              <w:rPr>
                                <w:rFonts w:ascii="Trebuchet MS" w:hAnsi="Trebuchet MS"/>
                                <w:b/>
                                <w:sz w:val="20"/>
                                <w:szCs w:val="20"/>
                              </w:rPr>
                              <w:t>Dr.</w:t>
                            </w:r>
                            <w:r>
                              <w:rPr>
                                <w:rFonts w:ascii="Trebuchet MS" w:hAnsi="Trebuchet MS"/>
                                <w:b/>
                                <w:sz w:val="20"/>
                                <w:szCs w:val="20"/>
                              </w:rPr>
                              <w:t>Eng.</w:t>
                            </w:r>
                            <w:r w:rsidRPr="00DC394C">
                              <w:rPr>
                                <w:rFonts w:ascii="Trebuchet MS" w:hAnsi="Trebuchet MS"/>
                                <w:b/>
                                <w:sz w:val="20"/>
                                <w:szCs w:val="20"/>
                              </w:rPr>
                              <w:t xml:space="preserve"> Radityo Anggoro, S.Kom., M.Sc.</w:t>
                            </w:r>
                          </w:p>
                          <w:p w:rsidR="004F4408" w:rsidRPr="004433AA" w:rsidRDefault="004F4408" w:rsidP="007D06E1">
                            <w:pPr>
                              <w:spacing w:line="276" w:lineRule="auto"/>
                              <w:rPr>
                                <w:rFonts w:ascii="Trebuchet MS" w:hAnsi="Trebuchet MS"/>
                                <w:b/>
                                <w:color w:val="000000" w:themeColor="text1"/>
                                <w:sz w:val="20"/>
                                <w:szCs w:val="20"/>
                              </w:rPr>
                            </w:pPr>
                          </w:p>
                          <w:p w:rsidR="004F4408" w:rsidRPr="004433AA" w:rsidRDefault="004F4408" w:rsidP="007D06E1">
                            <w:pPr>
                              <w:spacing w:line="276" w:lineRule="auto"/>
                              <w:rPr>
                                <w:rFonts w:ascii="Trebuchet MS" w:hAnsi="Trebuchet MS"/>
                                <w:b/>
                                <w:color w:val="000000" w:themeColor="text1"/>
                                <w:sz w:val="20"/>
                                <w:szCs w:val="20"/>
                              </w:rPr>
                            </w:pPr>
                            <w:r w:rsidRPr="004433AA">
                              <w:rPr>
                                <w:rFonts w:ascii="Trebuchet MS" w:hAnsi="Trebuchet MS"/>
                                <w:b/>
                                <w:color w:val="000000" w:themeColor="text1"/>
                                <w:sz w:val="20"/>
                                <w:szCs w:val="20"/>
                              </w:rPr>
                              <w:t>Dosen Pembimbing II</w:t>
                            </w:r>
                          </w:p>
                          <w:p w:rsidR="004F4408" w:rsidRPr="00DC394C" w:rsidRDefault="004F4408" w:rsidP="007D06E1">
                            <w:pPr>
                              <w:spacing w:line="276" w:lineRule="auto"/>
                              <w:rPr>
                                <w:rFonts w:ascii="Trebuchet MS" w:hAnsi="Trebuchet MS"/>
                                <w:b/>
                                <w:sz w:val="20"/>
                                <w:szCs w:val="20"/>
                              </w:rPr>
                            </w:pPr>
                            <w:r w:rsidRPr="00DC394C">
                              <w:rPr>
                                <w:rFonts w:ascii="Trebuchet MS" w:hAnsi="Trebuchet MS"/>
                                <w:b/>
                                <w:sz w:val="20"/>
                                <w:szCs w:val="20"/>
                              </w:rPr>
                              <w:t>Henning Titi Ciptaningtyas, S.Kom., M.Kom.</w:t>
                            </w:r>
                          </w:p>
                          <w:p w:rsidR="004F4408" w:rsidRPr="004433AA" w:rsidRDefault="004F4408" w:rsidP="007D06E1">
                            <w:pPr>
                              <w:spacing w:line="276" w:lineRule="auto"/>
                              <w:rPr>
                                <w:rFonts w:ascii="Trebuchet MS" w:hAnsi="Trebuchet MS"/>
                                <w:b/>
                                <w:color w:val="000000" w:themeColor="text1"/>
                                <w:sz w:val="20"/>
                                <w:szCs w:val="20"/>
                              </w:rPr>
                            </w:pPr>
                          </w:p>
                          <w:p w:rsidR="004F4408" w:rsidRPr="004433AA" w:rsidRDefault="004F4408" w:rsidP="007D06E1">
                            <w:pPr>
                              <w:spacing w:line="276" w:lineRule="auto"/>
                              <w:rPr>
                                <w:rFonts w:ascii="Trebuchet MS" w:hAnsi="Trebuchet MS"/>
                                <w:b/>
                                <w:color w:val="000000" w:themeColor="text1"/>
                                <w:sz w:val="20"/>
                                <w:szCs w:val="20"/>
                              </w:rPr>
                            </w:pPr>
                          </w:p>
                          <w:p w:rsidR="004F4408" w:rsidRPr="004433AA" w:rsidRDefault="004F4408" w:rsidP="007D06E1">
                            <w:pPr>
                              <w:spacing w:line="276" w:lineRule="auto"/>
                              <w:rPr>
                                <w:rFonts w:ascii="Trebuchet MS" w:hAnsi="Trebuchet MS"/>
                                <w:b/>
                                <w:color w:val="000000" w:themeColor="text1"/>
                                <w:sz w:val="20"/>
                                <w:szCs w:val="20"/>
                              </w:rPr>
                            </w:pPr>
                          </w:p>
                          <w:p w:rsidR="004F4408" w:rsidRPr="00D51B43" w:rsidRDefault="004F4408" w:rsidP="007D06E1">
                            <w:pPr>
                              <w:spacing w:line="276" w:lineRule="auto"/>
                              <w:rPr>
                                <w:rFonts w:ascii="Trebuchet MS" w:hAnsi="Trebuchet MS"/>
                                <w:b/>
                                <w:color w:val="000000" w:themeColor="text1"/>
                                <w:sz w:val="20"/>
                                <w:szCs w:val="20"/>
                              </w:rPr>
                            </w:pPr>
                            <w:r w:rsidRPr="00D51B43">
                              <w:rPr>
                                <w:rFonts w:ascii="Trebuchet MS" w:hAnsi="Trebuchet MS"/>
                                <w:b/>
                                <w:color w:val="000000" w:themeColor="text1"/>
                                <w:sz w:val="20"/>
                                <w:szCs w:val="20"/>
                              </w:rPr>
                              <w:t>Jurusan Teknik Informatika</w:t>
                            </w:r>
                          </w:p>
                          <w:p w:rsidR="004F4408" w:rsidRPr="00D51B43" w:rsidRDefault="004F4408" w:rsidP="007D06E1">
                            <w:pPr>
                              <w:spacing w:line="276" w:lineRule="auto"/>
                              <w:rPr>
                                <w:rFonts w:ascii="Trebuchet MS" w:hAnsi="Trebuchet MS"/>
                                <w:b/>
                                <w:color w:val="000000" w:themeColor="text1"/>
                                <w:sz w:val="20"/>
                                <w:szCs w:val="20"/>
                              </w:rPr>
                            </w:pPr>
                            <w:r w:rsidRPr="00D51B43">
                              <w:rPr>
                                <w:rFonts w:ascii="Trebuchet MS" w:hAnsi="Trebuchet MS"/>
                                <w:b/>
                                <w:color w:val="000000" w:themeColor="text1"/>
                                <w:sz w:val="20"/>
                                <w:szCs w:val="20"/>
                              </w:rPr>
                              <w:t>Fakultas Teknologi Informasi</w:t>
                            </w:r>
                          </w:p>
                          <w:p w:rsidR="004F4408" w:rsidRPr="004433AA" w:rsidRDefault="004F4408" w:rsidP="007D06E1">
                            <w:pPr>
                              <w:spacing w:line="276" w:lineRule="auto"/>
                              <w:rPr>
                                <w:rFonts w:ascii="Trebuchet MS" w:hAnsi="Trebuchet MS"/>
                                <w:b/>
                                <w:color w:val="000000" w:themeColor="text1"/>
                                <w:sz w:val="20"/>
                                <w:szCs w:val="20"/>
                              </w:rPr>
                            </w:pPr>
                            <w:r w:rsidRPr="00D51B43">
                              <w:rPr>
                                <w:rFonts w:ascii="Trebuchet MS" w:hAnsi="Trebuchet MS"/>
                                <w:b/>
                                <w:color w:val="000000" w:themeColor="text1"/>
                                <w:sz w:val="20"/>
                                <w:szCs w:val="20"/>
                              </w:rPr>
                              <w:t>Institut Tekno</w:t>
                            </w:r>
                            <w:r w:rsidRPr="004433AA">
                              <w:rPr>
                                <w:rFonts w:ascii="Trebuchet MS" w:hAnsi="Trebuchet MS"/>
                                <w:b/>
                                <w:color w:val="000000" w:themeColor="text1"/>
                                <w:sz w:val="20"/>
                                <w:szCs w:val="20"/>
                              </w:rPr>
                              <w:t>logi Sepuluh Nopember</w:t>
                            </w:r>
                          </w:p>
                          <w:p w:rsidR="004F4408" w:rsidRPr="004433AA" w:rsidRDefault="004F4408" w:rsidP="007D06E1">
                            <w:pPr>
                              <w:spacing w:line="276" w:lineRule="auto"/>
                              <w:rPr>
                                <w:rFonts w:ascii="Trebuchet MS" w:hAnsi="Trebuchet MS"/>
                                <w:b/>
                                <w:color w:val="000000" w:themeColor="text1"/>
                                <w:sz w:val="20"/>
                                <w:szCs w:val="20"/>
                              </w:rPr>
                            </w:pPr>
                            <w:r w:rsidRPr="004433AA">
                              <w:rPr>
                                <w:rFonts w:ascii="Trebuchet MS" w:hAnsi="Trebuchet MS"/>
                                <w:b/>
                                <w:color w:val="000000" w:themeColor="text1"/>
                                <w:sz w:val="20"/>
                                <w:szCs w:val="20"/>
                              </w:rPr>
                              <w:t>Surabaya</w:t>
                            </w:r>
                            <w:r>
                              <w:rPr>
                                <w:rFonts w:ascii="Trebuchet MS" w:hAnsi="Trebuchet MS"/>
                                <w:b/>
                                <w:color w:val="000000" w:themeColor="text1"/>
                                <w:sz w:val="20"/>
                                <w:szCs w:val="20"/>
                              </w:rPr>
                              <w:t xml:space="preserve"> 2017</w:t>
                            </w:r>
                          </w:p>
                          <w:p w:rsidR="004F4408" w:rsidRPr="0064297E" w:rsidRDefault="004F4408" w:rsidP="007D06E1">
                            <w:pPr>
                              <w:rPr>
                                <w:rFonts w:ascii="Trebuchet MS" w:hAnsi="Trebuchet MS"/>
                                <w:color w:val="000000" w:themeColor="text1"/>
                              </w:rPr>
                            </w:pPr>
                          </w:p>
                          <w:p w:rsidR="004F4408" w:rsidRPr="0064297E" w:rsidRDefault="004F4408" w:rsidP="007D06E1">
                            <w:pPr>
                              <w:rPr>
                                <w:rFonts w:ascii="Trebuchet MS" w:hAnsi="Trebuchet MS"/>
                                <w:color w:val="000000" w:themeColor="text1"/>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BBEFC8" id="_x0000_s1027" type="#_x0000_t202" style="position:absolute;left:0;text-align:left;margin-left:0;margin-top:87.35pt;width:302.6pt;height:352.75pt;z-index:2516623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" filled="f" stroked="f">
                <v:textbox>
                  <w:txbxContent>
                    <w:p w:rsidR="004F4408" w:rsidRPr="004433AA" w:rsidRDefault="004F4408" w:rsidP="007D06E1">
                      <w:pPr>
                        <w:rPr>
                          <w:rFonts w:ascii="Trebuchet MS" w:hAnsi="Trebuchet MS"/>
                          <w:b/>
                          <w:color w:val="000000" w:themeColor="text1"/>
                          <w:sz w:val="20"/>
                          <w:szCs w:val="20"/>
                        </w:rPr>
                      </w:pPr>
                      <w:r w:rsidRPr="004433AA">
                        <w:rPr>
                          <w:rFonts w:ascii="Trebuchet MS" w:hAnsi="Trebuchet MS"/>
                          <w:b/>
                          <w:color w:val="000000" w:themeColor="text1"/>
                          <w:sz w:val="20"/>
                          <w:szCs w:val="20"/>
                        </w:rPr>
                        <w:t xml:space="preserve">TUGAS AKHIR – </w:t>
                      </w:r>
                      <w:r>
                        <w:rPr>
                          <w:rFonts w:ascii="Trebuchet MS" w:hAnsi="Trebuchet MS"/>
                          <w:b/>
                          <w:sz w:val="20"/>
                          <w:szCs w:val="20"/>
                        </w:rPr>
                        <w:t>KI141502</w:t>
                      </w:r>
                    </w:p>
                    <w:p w:rsidR="004F4408" w:rsidRPr="00D51B43" w:rsidRDefault="004F4408" w:rsidP="007D06E1">
                      <w:pPr>
                        <w:jc w:val="both"/>
                        <w:rPr>
                          <w:rFonts w:ascii="Trebuchet MS" w:hAnsi="Trebuchet MS"/>
                          <w:b/>
                          <w:sz w:val="20"/>
                          <w:szCs w:val="20"/>
                        </w:rPr>
                      </w:pPr>
                    </w:p>
                    <w:p w:rsidR="004F4408" w:rsidRPr="00452335" w:rsidRDefault="004F4408" w:rsidP="007D06E1">
                      <w:pPr>
                        <w:autoSpaceDE w:val="0"/>
                        <w:autoSpaceDN w:val="0"/>
                        <w:adjustRightInd w:val="0"/>
                        <w:jc w:val="both"/>
                        <w:rPr>
                          <w:rFonts w:ascii="Trebuchet MS" w:hAnsi="Trebuchet MS" w:cs="AdvTimes"/>
                          <w:b/>
                          <w:sz w:val="28"/>
                          <w:szCs w:val="28"/>
                        </w:rPr>
                      </w:pPr>
                      <w:r>
                        <w:rPr>
                          <w:rFonts w:ascii="Trebuchet MS" w:hAnsi="Trebuchet MS" w:cs="AdvTimes"/>
                          <w:b/>
                          <w:sz w:val="28"/>
                          <w:szCs w:val="28"/>
                        </w:rPr>
                        <w:t xml:space="preserve">IMPLEMENTASI ELLIPTIC CURVE DIGITAL SIGNATURE </w:t>
                      </w:r>
                      <w:r w:rsidRPr="00DC394C">
                        <w:rPr>
                          <w:rFonts w:ascii="Trebuchet MS" w:hAnsi="Trebuchet MS" w:cs="AdvTimes"/>
                          <w:b/>
                          <w:sz w:val="28"/>
                          <w:szCs w:val="28"/>
                        </w:rPr>
                        <w:t xml:space="preserve">ALGORITHM (ECDSA) UNTUK MENGATASI </w:t>
                      </w:r>
                      <w:r w:rsidRPr="0009430D">
                        <w:rPr>
                          <w:rFonts w:ascii="Trebuchet MS" w:hAnsi="Trebuchet MS" w:cs="AdvTimes"/>
                          <w:b/>
                          <w:i/>
                          <w:sz w:val="28"/>
                          <w:szCs w:val="28"/>
                        </w:rPr>
                        <w:t>BLACK HOLE</w:t>
                      </w:r>
                      <w:r w:rsidRPr="00DC394C">
                        <w:rPr>
                          <w:rFonts w:ascii="Trebuchet MS" w:hAnsi="Trebuchet MS" w:cs="AdvTimes"/>
                          <w:b/>
                          <w:sz w:val="28"/>
                          <w:szCs w:val="28"/>
                        </w:rPr>
                        <w:t xml:space="preserve"> DAN </w:t>
                      </w:r>
                      <w:r w:rsidRPr="0009430D">
                        <w:rPr>
                          <w:rFonts w:ascii="Trebuchet MS" w:hAnsi="Trebuchet MS" w:cs="AdvTimes"/>
                          <w:b/>
                          <w:i/>
                          <w:sz w:val="28"/>
                          <w:szCs w:val="28"/>
                        </w:rPr>
                        <w:t>WORM HOLE ATTACK</w:t>
                      </w:r>
                      <w:r w:rsidRPr="00DC394C">
                        <w:rPr>
                          <w:rFonts w:ascii="Trebuchet MS" w:hAnsi="Trebuchet MS" w:cs="AdvTimes"/>
                          <w:b/>
                          <w:sz w:val="28"/>
                          <w:szCs w:val="28"/>
                        </w:rPr>
                        <w:t xml:space="preserve"> PADA KOMUNIKASI V2V DI LINGKUNGAN VANETS</w:t>
                      </w:r>
                    </w:p>
                    <w:p w:rsidR="004F4408" w:rsidRPr="00D51B43" w:rsidRDefault="004F4408" w:rsidP="007D06E1">
                      <w:pPr>
                        <w:spacing w:line="276" w:lineRule="auto"/>
                        <w:rPr>
                          <w:rFonts w:ascii="Trebuchet MS" w:hAnsi="Trebuchet MS"/>
                          <w:b/>
                          <w:color w:val="000000" w:themeColor="text1"/>
                          <w:sz w:val="20"/>
                          <w:szCs w:val="28"/>
                        </w:rPr>
                      </w:pPr>
                    </w:p>
                    <w:p w:rsidR="004F4408" w:rsidRPr="00C824D2" w:rsidRDefault="004F4408" w:rsidP="007D06E1">
                      <w:pPr>
                        <w:spacing w:line="276" w:lineRule="auto"/>
                        <w:rPr>
                          <w:rFonts w:ascii="Trebuchet MS" w:hAnsi="Trebuchet MS"/>
                          <w:b/>
                          <w:color w:val="000000" w:themeColor="text1"/>
                          <w:sz w:val="20"/>
                          <w:szCs w:val="28"/>
                        </w:rPr>
                      </w:pPr>
                    </w:p>
                    <w:p w:rsidR="004F4408" w:rsidRPr="00D51B43" w:rsidRDefault="004F4408" w:rsidP="007D06E1">
                      <w:pPr>
                        <w:rPr>
                          <w:rFonts w:ascii="Trebuchet MS" w:hAnsi="Trebuchet MS"/>
                          <w:b/>
                          <w:sz w:val="20"/>
                          <w:szCs w:val="20"/>
                        </w:rPr>
                      </w:pPr>
                      <w:r>
                        <w:rPr>
                          <w:rFonts w:ascii="Trebuchet MS" w:hAnsi="Trebuchet MS"/>
                          <w:b/>
                          <w:sz w:val="20"/>
                          <w:szCs w:val="20"/>
                        </w:rPr>
                        <w:t>TITIES NOVANINDA OVARI</w:t>
                      </w:r>
                    </w:p>
                    <w:p w:rsidR="004F4408" w:rsidRPr="004433AA" w:rsidRDefault="004F4408" w:rsidP="007D06E1">
                      <w:pPr>
                        <w:rPr>
                          <w:rFonts w:ascii="Trebuchet MS" w:hAnsi="Trebuchet MS"/>
                          <w:b/>
                          <w:sz w:val="20"/>
                          <w:szCs w:val="20"/>
                        </w:rPr>
                      </w:pPr>
                      <w:r w:rsidRPr="004433AA">
                        <w:rPr>
                          <w:rFonts w:ascii="Trebuchet MS" w:hAnsi="Trebuchet MS"/>
                          <w:b/>
                          <w:sz w:val="20"/>
                          <w:szCs w:val="20"/>
                        </w:rPr>
                        <w:t xml:space="preserve">NRP </w:t>
                      </w:r>
                      <w:r>
                        <w:rPr>
                          <w:rFonts w:ascii="Trebuchet MS" w:hAnsi="Trebuchet MS"/>
                          <w:b/>
                          <w:sz w:val="20"/>
                          <w:szCs w:val="20"/>
                        </w:rPr>
                        <w:t>511310003</w:t>
                      </w:r>
                    </w:p>
                    <w:p w:rsidR="004F4408" w:rsidRDefault="004F4408" w:rsidP="007D06E1">
                      <w:pPr>
                        <w:spacing w:line="276" w:lineRule="auto"/>
                        <w:rPr>
                          <w:rFonts w:ascii="Trebuchet MS" w:hAnsi="Trebuchet MS"/>
                          <w:b/>
                          <w:color w:val="000000" w:themeColor="text1"/>
                          <w:sz w:val="20"/>
                          <w:szCs w:val="20"/>
                        </w:rPr>
                      </w:pPr>
                    </w:p>
                    <w:p w:rsidR="004F4408" w:rsidRPr="004433AA" w:rsidRDefault="004F4408" w:rsidP="007D06E1">
                      <w:pPr>
                        <w:spacing w:line="276" w:lineRule="auto"/>
                        <w:rPr>
                          <w:rFonts w:ascii="Trebuchet MS" w:hAnsi="Trebuchet MS"/>
                          <w:b/>
                          <w:color w:val="000000" w:themeColor="text1"/>
                          <w:sz w:val="20"/>
                          <w:szCs w:val="20"/>
                        </w:rPr>
                      </w:pPr>
                    </w:p>
                    <w:p w:rsidR="004F4408" w:rsidRPr="004433AA" w:rsidRDefault="004F4408" w:rsidP="007D06E1">
                      <w:pPr>
                        <w:pStyle w:val="NoSpacing"/>
                        <w:spacing w:line="276" w:lineRule="auto"/>
                        <w:jc w:val="both"/>
                        <w:rPr>
                          <w:rFonts w:ascii="Trebuchet MS" w:hAnsi="Trebuchet MS"/>
                          <w:b/>
                          <w:color w:val="000000" w:themeColor="text1"/>
                          <w:sz w:val="20"/>
                          <w:szCs w:val="20"/>
                          <w:lang w:val="id-ID"/>
                        </w:rPr>
                      </w:pPr>
                      <w:r w:rsidRPr="004433AA">
                        <w:rPr>
                          <w:rFonts w:ascii="Trebuchet MS" w:hAnsi="Trebuchet MS"/>
                          <w:b/>
                          <w:color w:val="000000" w:themeColor="text1"/>
                          <w:sz w:val="20"/>
                          <w:szCs w:val="20"/>
                          <w:lang w:val="id-ID"/>
                        </w:rPr>
                        <w:t>Dosen Pembimbing I</w:t>
                      </w:r>
                    </w:p>
                    <w:p w:rsidR="004F4408" w:rsidRPr="00DC394C" w:rsidRDefault="004F4408" w:rsidP="007D06E1">
                      <w:pPr>
                        <w:spacing w:line="276" w:lineRule="auto"/>
                        <w:rPr>
                          <w:rFonts w:ascii="Trebuchet MS" w:hAnsi="Trebuchet MS"/>
                          <w:b/>
                          <w:sz w:val="20"/>
                          <w:szCs w:val="20"/>
                        </w:rPr>
                      </w:pPr>
                      <w:r w:rsidRPr="00DC394C">
                        <w:rPr>
                          <w:rFonts w:ascii="Trebuchet MS" w:hAnsi="Trebuchet MS"/>
                          <w:b/>
                          <w:sz w:val="20"/>
                          <w:szCs w:val="20"/>
                        </w:rPr>
                        <w:t>Dr.</w:t>
                      </w:r>
                      <w:r>
                        <w:rPr>
                          <w:rFonts w:ascii="Trebuchet MS" w:hAnsi="Trebuchet MS"/>
                          <w:b/>
                          <w:sz w:val="20"/>
                          <w:szCs w:val="20"/>
                        </w:rPr>
                        <w:t>Eng.</w:t>
                      </w:r>
                      <w:r w:rsidRPr="00DC394C">
                        <w:rPr>
                          <w:rFonts w:ascii="Trebuchet MS" w:hAnsi="Trebuchet MS"/>
                          <w:b/>
                          <w:sz w:val="20"/>
                          <w:szCs w:val="20"/>
                        </w:rPr>
                        <w:t xml:space="preserve"> Radityo Anggoro, S.Kom., M.Sc.</w:t>
                      </w:r>
                    </w:p>
                    <w:p w:rsidR="004F4408" w:rsidRPr="004433AA" w:rsidRDefault="004F4408" w:rsidP="007D06E1">
                      <w:pPr>
                        <w:spacing w:line="276" w:lineRule="auto"/>
                        <w:rPr>
                          <w:rFonts w:ascii="Trebuchet MS" w:hAnsi="Trebuchet MS"/>
                          <w:b/>
                          <w:color w:val="000000" w:themeColor="text1"/>
                          <w:sz w:val="20"/>
                          <w:szCs w:val="20"/>
                        </w:rPr>
                      </w:pPr>
                    </w:p>
                    <w:p w:rsidR="004F4408" w:rsidRPr="004433AA" w:rsidRDefault="004F4408" w:rsidP="007D06E1">
                      <w:pPr>
                        <w:spacing w:line="276" w:lineRule="auto"/>
                        <w:rPr>
                          <w:rFonts w:ascii="Trebuchet MS" w:hAnsi="Trebuchet MS"/>
                          <w:b/>
                          <w:color w:val="000000" w:themeColor="text1"/>
                          <w:sz w:val="20"/>
                          <w:szCs w:val="20"/>
                        </w:rPr>
                      </w:pPr>
                      <w:r w:rsidRPr="004433AA">
                        <w:rPr>
                          <w:rFonts w:ascii="Trebuchet MS" w:hAnsi="Trebuchet MS"/>
                          <w:b/>
                          <w:color w:val="000000" w:themeColor="text1"/>
                          <w:sz w:val="20"/>
                          <w:szCs w:val="20"/>
                        </w:rPr>
                        <w:t>Dosen Pembimbing II</w:t>
                      </w:r>
                    </w:p>
                    <w:p w:rsidR="004F4408" w:rsidRPr="00DC394C" w:rsidRDefault="004F4408" w:rsidP="007D06E1">
                      <w:pPr>
                        <w:spacing w:line="276" w:lineRule="auto"/>
                        <w:rPr>
                          <w:rFonts w:ascii="Trebuchet MS" w:hAnsi="Trebuchet MS"/>
                          <w:b/>
                          <w:sz w:val="20"/>
                          <w:szCs w:val="20"/>
                        </w:rPr>
                      </w:pPr>
                      <w:r w:rsidRPr="00DC394C">
                        <w:rPr>
                          <w:rFonts w:ascii="Trebuchet MS" w:hAnsi="Trebuchet MS"/>
                          <w:b/>
                          <w:sz w:val="20"/>
                          <w:szCs w:val="20"/>
                        </w:rPr>
                        <w:t>Henning Titi Ciptaningtyas, S.Kom., M.Kom.</w:t>
                      </w:r>
                    </w:p>
                    <w:p w:rsidR="004F4408" w:rsidRPr="004433AA" w:rsidRDefault="004F4408" w:rsidP="007D06E1">
                      <w:pPr>
                        <w:spacing w:line="276" w:lineRule="auto"/>
                        <w:rPr>
                          <w:rFonts w:ascii="Trebuchet MS" w:hAnsi="Trebuchet MS"/>
                          <w:b/>
                          <w:color w:val="000000" w:themeColor="text1"/>
                          <w:sz w:val="20"/>
                          <w:szCs w:val="20"/>
                        </w:rPr>
                      </w:pPr>
                    </w:p>
                    <w:p w:rsidR="004F4408" w:rsidRPr="004433AA" w:rsidRDefault="004F4408" w:rsidP="007D06E1">
                      <w:pPr>
                        <w:spacing w:line="276" w:lineRule="auto"/>
                        <w:rPr>
                          <w:rFonts w:ascii="Trebuchet MS" w:hAnsi="Trebuchet MS"/>
                          <w:b/>
                          <w:color w:val="000000" w:themeColor="text1"/>
                          <w:sz w:val="20"/>
                          <w:szCs w:val="20"/>
                        </w:rPr>
                      </w:pPr>
                    </w:p>
                    <w:p w:rsidR="004F4408" w:rsidRPr="004433AA" w:rsidRDefault="004F4408" w:rsidP="007D06E1">
                      <w:pPr>
                        <w:spacing w:line="276" w:lineRule="auto"/>
                        <w:rPr>
                          <w:rFonts w:ascii="Trebuchet MS" w:hAnsi="Trebuchet MS"/>
                          <w:b/>
                          <w:color w:val="000000" w:themeColor="text1"/>
                          <w:sz w:val="20"/>
                          <w:szCs w:val="20"/>
                        </w:rPr>
                      </w:pPr>
                    </w:p>
                    <w:p w:rsidR="004F4408" w:rsidRPr="00D51B43" w:rsidRDefault="004F4408" w:rsidP="007D06E1">
                      <w:pPr>
                        <w:spacing w:line="276" w:lineRule="auto"/>
                        <w:rPr>
                          <w:rFonts w:ascii="Trebuchet MS" w:hAnsi="Trebuchet MS"/>
                          <w:b/>
                          <w:color w:val="000000" w:themeColor="text1"/>
                          <w:sz w:val="20"/>
                          <w:szCs w:val="20"/>
                        </w:rPr>
                      </w:pPr>
                      <w:r w:rsidRPr="00D51B43">
                        <w:rPr>
                          <w:rFonts w:ascii="Trebuchet MS" w:hAnsi="Trebuchet MS"/>
                          <w:b/>
                          <w:color w:val="000000" w:themeColor="text1"/>
                          <w:sz w:val="20"/>
                          <w:szCs w:val="20"/>
                        </w:rPr>
                        <w:t>Jurusan Teknik Informatika</w:t>
                      </w:r>
                    </w:p>
                    <w:p w:rsidR="004F4408" w:rsidRPr="00D51B43" w:rsidRDefault="004F4408" w:rsidP="007D06E1">
                      <w:pPr>
                        <w:spacing w:line="276" w:lineRule="auto"/>
                        <w:rPr>
                          <w:rFonts w:ascii="Trebuchet MS" w:hAnsi="Trebuchet MS"/>
                          <w:b/>
                          <w:color w:val="000000" w:themeColor="text1"/>
                          <w:sz w:val="20"/>
                          <w:szCs w:val="20"/>
                        </w:rPr>
                      </w:pPr>
                      <w:r w:rsidRPr="00D51B43">
                        <w:rPr>
                          <w:rFonts w:ascii="Trebuchet MS" w:hAnsi="Trebuchet MS"/>
                          <w:b/>
                          <w:color w:val="000000" w:themeColor="text1"/>
                          <w:sz w:val="20"/>
                          <w:szCs w:val="20"/>
                        </w:rPr>
                        <w:t>Fakultas Teknologi Informasi</w:t>
                      </w:r>
                    </w:p>
                    <w:p w:rsidR="004F4408" w:rsidRPr="004433AA" w:rsidRDefault="004F4408" w:rsidP="007D06E1">
                      <w:pPr>
                        <w:spacing w:line="276" w:lineRule="auto"/>
                        <w:rPr>
                          <w:rFonts w:ascii="Trebuchet MS" w:hAnsi="Trebuchet MS"/>
                          <w:b/>
                          <w:color w:val="000000" w:themeColor="text1"/>
                          <w:sz w:val="20"/>
                          <w:szCs w:val="20"/>
                        </w:rPr>
                      </w:pPr>
                      <w:r w:rsidRPr="00D51B43">
                        <w:rPr>
                          <w:rFonts w:ascii="Trebuchet MS" w:hAnsi="Trebuchet MS"/>
                          <w:b/>
                          <w:color w:val="000000" w:themeColor="text1"/>
                          <w:sz w:val="20"/>
                          <w:szCs w:val="20"/>
                        </w:rPr>
                        <w:t>Institut Tekno</w:t>
                      </w:r>
                      <w:r w:rsidRPr="004433AA">
                        <w:rPr>
                          <w:rFonts w:ascii="Trebuchet MS" w:hAnsi="Trebuchet MS"/>
                          <w:b/>
                          <w:color w:val="000000" w:themeColor="text1"/>
                          <w:sz w:val="20"/>
                          <w:szCs w:val="20"/>
                        </w:rPr>
                        <w:t>logi Sepuluh Nopember</w:t>
                      </w:r>
                    </w:p>
                    <w:p w:rsidR="004F4408" w:rsidRPr="004433AA" w:rsidRDefault="004F4408" w:rsidP="007D06E1">
                      <w:pPr>
                        <w:spacing w:line="276" w:lineRule="auto"/>
                        <w:rPr>
                          <w:rFonts w:ascii="Trebuchet MS" w:hAnsi="Trebuchet MS"/>
                          <w:b/>
                          <w:color w:val="000000" w:themeColor="text1"/>
                          <w:sz w:val="20"/>
                          <w:szCs w:val="20"/>
                        </w:rPr>
                      </w:pPr>
                      <w:r w:rsidRPr="004433AA">
                        <w:rPr>
                          <w:rFonts w:ascii="Trebuchet MS" w:hAnsi="Trebuchet MS"/>
                          <w:b/>
                          <w:color w:val="000000" w:themeColor="text1"/>
                          <w:sz w:val="20"/>
                          <w:szCs w:val="20"/>
                        </w:rPr>
                        <w:t>Surabaya</w:t>
                      </w:r>
                      <w:r>
                        <w:rPr>
                          <w:rFonts w:ascii="Trebuchet MS" w:hAnsi="Trebuchet MS"/>
                          <w:b/>
                          <w:color w:val="000000" w:themeColor="text1"/>
                          <w:sz w:val="20"/>
                          <w:szCs w:val="20"/>
                        </w:rPr>
                        <w:t xml:space="preserve"> 2017</w:t>
                      </w:r>
                    </w:p>
                    <w:p w:rsidR="004F4408" w:rsidRPr="0064297E" w:rsidRDefault="004F4408" w:rsidP="007D06E1">
                      <w:pPr>
                        <w:rPr>
                          <w:rFonts w:ascii="Trebuchet MS" w:hAnsi="Trebuchet MS"/>
                          <w:color w:val="000000" w:themeColor="text1"/>
                        </w:rPr>
                      </w:pPr>
                    </w:p>
                    <w:p w:rsidR="004F4408" w:rsidRPr="0064297E" w:rsidRDefault="004F4408" w:rsidP="007D06E1">
                      <w:pPr>
                        <w:rPr>
                          <w:rFonts w:ascii="Trebuchet MS" w:hAnsi="Trebuchet MS"/>
                          <w:color w:val="000000" w:themeColor="text1"/>
                        </w:rPr>
                      </w:pPr>
                    </w:p>
                  </w:txbxContent>
                </v:textbox>
                <w10:wrap anchorx="margin"/>
              </v:shape>
            </w:pict>
          </mc:Fallback>
        </mc:AlternateContent>
      </w:r>
    </w:p>
    <w:p w:rsidR="00123043" w:rsidRPr="00123043" w:rsidRDefault="00123043" w:rsidP="00123043"/>
    <w:p w:rsidR="00123043" w:rsidRPr="00123043" w:rsidRDefault="00123043" w:rsidP="00123043"/>
    <w:p w:rsidR="00123043" w:rsidRPr="00123043" w:rsidRDefault="00123043" w:rsidP="00123043"/>
    <w:p w:rsidR="00123043" w:rsidRPr="00123043" w:rsidRDefault="00123043" w:rsidP="00123043"/>
    <w:p w:rsidR="00123043" w:rsidRDefault="00123043" w:rsidP="00123043">
      <w:pPr>
        <w:tabs>
          <w:tab w:val="left" w:pos="2235"/>
        </w:tabs>
        <w:spacing w:after="200" w:line="276" w:lineRule="auto"/>
        <w:ind w:right="27"/>
      </w:pPr>
      <w:r>
        <w:tab/>
      </w:r>
    </w:p>
    <w:p w:rsidR="007D06E1" w:rsidRPr="00852480" w:rsidRDefault="007D06E1" w:rsidP="007D06E1">
      <w:pPr>
        <w:spacing w:after="200" w:line="276" w:lineRule="auto"/>
        <w:ind w:right="27"/>
        <w:jc w:val="center"/>
        <w:rPr>
          <w:b/>
          <w:i/>
          <w:noProof/>
        </w:rPr>
      </w:pPr>
      <w:r w:rsidRPr="00123043">
        <w:br w:type="page"/>
      </w:r>
      <w:r w:rsidRPr="00852480">
        <w:rPr>
          <w:b/>
          <w:i/>
          <w:noProof/>
        </w:rPr>
        <w:lastRenderedPageBreak/>
        <w:t xml:space="preserve">(Halaman </w:t>
      </w:r>
      <w:r w:rsidRPr="00464D9F">
        <w:rPr>
          <w:b/>
          <w:i/>
          <w:noProof/>
        </w:rPr>
        <w:t>ini</w:t>
      </w:r>
      <w:r w:rsidRPr="00852480">
        <w:rPr>
          <w:b/>
          <w:i/>
          <w:noProof/>
        </w:rPr>
        <w:t xml:space="preserve"> sengaja dikosongkan)</w:t>
      </w:r>
    </w:p>
    <w:p w:rsidR="007D06E1" w:rsidRPr="00852480" w:rsidRDefault="007D06E1" w:rsidP="007D06E1">
      <w:pPr>
        <w:spacing w:after="200" w:line="276" w:lineRule="auto"/>
        <w:jc w:val="center"/>
        <w:rPr>
          <w:noProof/>
        </w:rPr>
      </w:pPr>
    </w:p>
    <w:p w:rsidR="007D06E1" w:rsidRPr="00852480" w:rsidRDefault="007D06E1" w:rsidP="007D06E1">
      <w:pPr>
        <w:tabs>
          <w:tab w:val="center" w:pos="4860"/>
        </w:tabs>
        <w:rPr>
          <w:b/>
          <w:noProof/>
        </w:rPr>
      </w:pPr>
      <w:r w:rsidRPr="00852480">
        <w:br w:type="page"/>
      </w:r>
      <w:bookmarkStart w:id="0" w:name="_Toc371760979"/>
      <w:bookmarkStart w:id="1" w:name="_Toc371761122"/>
    </w:p>
    <w:p w:rsidR="007D06E1" w:rsidRPr="00852480" w:rsidRDefault="007D06E1" w:rsidP="007D06E1">
      <w:pPr>
        <w:spacing w:after="200" w:line="276" w:lineRule="auto"/>
        <w:jc w:val="center"/>
        <w:rPr>
          <w:color w:val="FFFFFF"/>
        </w:rPr>
      </w:pPr>
      <w:r w:rsidRPr="00852480">
        <w:rPr>
          <w:b/>
          <w:noProof/>
          <w:lang w:eastAsia="id-ID"/>
        </w:rPr>
        <w:lastRenderedPageBreak/>
        <w:drawing>
          <wp:anchor distT="0" distB="0" distL="114300" distR="114300" simplePos="0" relativeHeight="251665408" behindDoc="0" locked="0" layoutInCell="1" allowOverlap="1" wp14:anchorId="22D04B54" wp14:editId="2BE6992D">
            <wp:simplePos x="0" y="0"/>
            <wp:positionH relativeFrom="margin">
              <wp:posOffset>26150</wp:posOffset>
            </wp:positionH>
            <wp:positionV relativeFrom="paragraph">
              <wp:posOffset>-635</wp:posOffset>
            </wp:positionV>
            <wp:extent cx="1606550" cy="914400"/>
            <wp:effectExtent l="0" t="0" r="0" b="0"/>
            <wp:wrapNone/>
            <wp:docPr id="136"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606550" cy="914400"/>
                    </a:xfrm>
                    <a:prstGeom prst="rect">
                      <a:avLst/>
                    </a:prstGeom>
                    <a:noFill/>
                    <a:ln w="9525">
                      <a:noFill/>
                      <a:miter lim="800000"/>
                      <a:headEnd/>
                      <a:tailEnd/>
                    </a:ln>
                  </pic:spPr>
                </pic:pic>
              </a:graphicData>
            </a:graphic>
          </wp:anchor>
        </w:drawing>
      </w:r>
      <w:r w:rsidRPr="00852480">
        <w:rPr>
          <w:b/>
          <w:noProof/>
          <w:lang w:eastAsia="id-ID"/>
        </w:rPr>
        <mc:AlternateContent>
          <mc:Choice Requires="wps">
            <w:drawing>
              <wp:anchor distT="0" distB="0" distL="114300" distR="114300" simplePos="0" relativeHeight="251664384" behindDoc="0" locked="0" layoutInCell="1" allowOverlap="1" wp14:anchorId="488F2E03" wp14:editId="37E4FAB0">
                <wp:simplePos x="0" y="0"/>
                <wp:positionH relativeFrom="margin">
                  <wp:align>left</wp:align>
                </wp:positionH>
                <wp:positionV relativeFrom="paragraph">
                  <wp:posOffset>1188085</wp:posOffset>
                </wp:positionV>
                <wp:extent cx="3863975" cy="4392930"/>
                <wp:effectExtent l="0" t="0" r="0" b="7620"/>
                <wp:wrapNone/>
                <wp:docPr id="450806"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63975" cy="43929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F4408" w:rsidRPr="0064297E" w:rsidRDefault="004F4408" w:rsidP="007D06E1">
                            <w:pPr>
                              <w:rPr>
                                <w:rFonts w:ascii="Trebuchet MS" w:hAnsi="Trebuchet MS"/>
                                <w:b/>
                                <w:color w:val="000000" w:themeColor="text1"/>
                                <w:sz w:val="20"/>
                                <w:szCs w:val="20"/>
                              </w:rPr>
                            </w:pPr>
                            <w:r w:rsidRPr="0064297E">
                              <w:rPr>
                                <w:rFonts w:ascii="Trebuchet MS" w:hAnsi="Trebuchet MS"/>
                                <w:b/>
                                <w:color w:val="000000" w:themeColor="text1"/>
                                <w:sz w:val="20"/>
                                <w:szCs w:val="20"/>
                              </w:rPr>
                              <w:t xml:space="preserve">UNDERGRADUATE THESES – </w:t>
                            </w:r>
                            <w:r>
                              <w:rPr>
                                <w:rFonts w:ascii="Trebuchet MS" w:hAnsi="Trebuchet MS"/>
                                <w:b/>
                                <w:sz w:val="20"/>
                                <w:szCs w:val="20"/>
                              </w:rPr>
                              <w:t>KI141502</w:t>
                            </w:r>
                          </w:p>
                          <w:p w:rsidR="004F4408" w:rsidRPr="0064297E" w:rsidRDefault="004F4408" w:rsidP="007D06E1">
                            <w:pPr>
                              <w:jc w:val="both"/>
                              <w:rPr>
                                <w:rFonts w:ascii="Trebuchet MS" w:hAnsi="Trebuchet MS"/>
                                <w:b/>
                                <w:color w:val="000000" w:themeColor="text1"/>
                                <w:sz w:val="20"/>
                                <w:szCs w:val="20"/>
                              </w:rPr>
                            </w:pPr>
                          </w:p>
                          <w:p w:rsidR="004F4408" w:rsidRPr="003158A7" w:rsidRDefault="004F4408" w:rsidP="00536ACD">
                            <w:pPr>
                              <w:rPr>
                                <w:rFonts w:ascii="Trebuchet MS" w:hAnsi="Trebuchet MS" w:cs="AdvTimes"/>
                                <w:b/>
                                <w:sz w:val="28"/>
                                <w:szCs w:val="28"/>
                              </w:rPr>
                            </w:pPr>
                            <w:r>
                              <w:rPr>
                                <w:rFonts w:ascii="Trebuchet MS" w:hAnsi="Trebuchet MS" w:cs="AdvTimes"/>
                                <w:b/>
                                <w:sz w:val="28"/>
                                <w:szCs w:val="28"/>
                              </w:rPr>
                              <w:t>ELLIPTIC CURVE DIGITAL SIGNATURE ALGORITHM (ECDSA) IMPLEMENTATION TO OVERCOME BLACK HOLE AND WORM HOLE ATTACK IN V2V COMMUNICATION OF VANETS</w:t>
                            </w:r>
                          </w:p>
                          <w:p w:rsidR="004F4408" w:rsidRPr="003159C8" w:rsidRDefault="004F4408" w:rsidP="007D06E1">
                            <w:pPr>
                              <w:rPr>
                                <w:rFonts w:ascii="Trebuchet MS" w:hAnsi="Trebuchet MS"/>
                                <w:b/>
                                <w:sz w:val="20"/>
                                <w:szCs w:val="20"/>
                              </w:rPr>
                            </w:pPr>
                          </w:p>
                          <w:p w:rsidR="004F4408" w:rsidRPr="00E10B39" w:rsidRDefault="004F4408" w:rsidP="007D06E1">
                            <w:pPr>
                              <w:rPr>
                                <w:rFonts w:ascii="Trebuchet MS" w:hAnsi="Trebuchet MS"/>
                                <w:b/>
                                <w:color w:val="000000" w:themeColor="text1"/>
                                <w:sz w:val="20"/>
                                <w:szCs w:val="28"/>
                              </w:rPr>
                            </w:pPr>
                          </w:p>
                          <w:p w:rsidR="004F4408" w:rsidRPr="00D51B43" w:rsidRDefault="004F4408" w:rsidP="007D06E1">
                            <w:pPr>
                              <w:rPr>
                                <w:rFonts w:ascii="Trebuchet MS" w:hAnsi="Trebuchet MS"/>
                                <w:b/>
                                <w:sz w:val="20"/>
                                <w:szCs w:val="20"/>
                              </w:rPr>
                            </w:pPr>
                            <w:r>
                              <w:rPr>
                                <w:rFonts w:ascii="Trebuchet MS" w:hAnsi="Trebuchet MS"/>
                                <w:b/>
                                <w:sz w:val="20"/>
                                <w:szCs w:val="20"/>
                              </w:rPr>
                              <w:t>TITIES NOVANINDA OVARI</w:t>
                            </w:r>
                          </w:p>
                          <w:p w:rsidR="004F4408" w:rsidRPr="00BF6A98" w:rsidRDefault="004F4408" w:rsidP="007D06E1">
                            <w:pPr>
                              <w:rPr>
                                <w:rFonts w:ascii="Trebuchet MS" w:hAnsi="Trebuchet MS"/>
                                <w:b/>
                                <w:sz w:val="20"/>
                                <w:szCs w:val="20"/>
                              </w:rPr>
                            </w:pPr>
                            <w:r>
                              <w:rPr>
                                <w:rFonts w:ascii="Trebuchet MS" w:hAnsi="Trebuchet MS"/>
                                <w:b/>
                                <w:sz w:val="20"/>
                                <w:szCs w:val="20"/>
                              </w:rPr>
                              <w:t>NRP 5113100083</w:t>
                            </w:r>
                          </w:p>
                          <w:p w:rsidR="004F4408" w:rsidRPr="0064297E" w:rsidRDefault="004F4408" w:rsidP="007D06E1">
                            <w:pPr>
                              <w:spacing w:line="276" w:lineRule="auto"/>
                              <w:rPr>
                                <w:rFonts w:ascii="Trebuchet MS" w:hAnsi="Trebuchet MS"/>
                                <w:b/>
                                <w:color w:val="000000" w:themeColor="text1"/>
                                <w:sz w:val="20"/>
                                <w:szCs w:val="20"/>
                              </w:rPr>
                            </w:pPr>
                          </w:p>
                          <w:p w:rsidR="004F4408" w:rsidRPr="0064297E" w:rsidRDefault="004F4408" w:rsidP="007D06E1">
                            <w:pPr>
                              <w:pStyle w:val="NoSpacing"/>
                              <w:spacing w:line="276" w:lineRule="auto"/>
                              <w:jc w:val="both"/>
                              <w:rPr>
                                <w:rFonts w:ascii="Trebuchet MS" w:hAnsi="Trebuchet MS"/>
                                <w:b/>
                                <w:color w:val="000000" w:themeColor="text1"/>
                                <w:sz w:val="20"/>
                                <w:szCs w:val="20"/>
                                <w:lang w:val="id-ID"/>
                              </w:rPr>
                            </w:pPr>
                            <w:r w:rsidRPr="0064297E">
                              <w:rPr>
                                <w:rFonts w:ascii="Trebuchet MS" w:hAnsi="Trebuchet MS"/>
                                <w:b/>
                                <w:color w:val="000000" w:themeColor="text1"/>
                                <w:sz w:val="20"/>
                                <w:szCs w:val="20"/>
                                <w:lang w:val="id-ID"/>
                              </w:rPr>
                              <w:t>First Advisor</w:t>
                            </w:r>
                          </w:p>
                          <w:p w:rsidR="004F4408" w:rsidRPr="00A27A5C" w:rsidRDefault="004F4408" w:rsidP="007D06E1">
                            <w:pPr>
                              <w:spacing w:line="276" w:lineRule="auto"/>
                              <w:rPr>
                                <w:rFonts w:ascii="Trebuchet MS" w:hAnsi="Trebuchet MS"/>
                                <w:b/>
                                <w:color w:val="000000" w:themeColor="text1"/>
                                <w:sz w:val="20"/>
                                <w:szCs w:val="20"/>
                              </w:rPr>
                            </w:pPr>
                            <w:r w:rsidRPr="00DC394C">
                              <w:rPr>
                                <w:rFonts w:ascii="Trebuchet MS" w:hAnsi="Trebuchet MS"/>
                                <w:b/>
                                <w:sz w:val="20"/>
                                <w:szCs w:val="20"/>
                              </w:rPr>
                              <w:t>Dr.</w:t>
                            </w:r>
                            <w:r>
                              <w:rPr>
                                <w:rFonts w:ascii="Trebuchet MS" w:hAnsi="Trebuchet MS"/>
                                <w:b/>
                                <w:sz w:val="20"/>
                                <w:szCs w:val="20"/>
                              </w:rPr>
                              <w:t>Eng.</w:t>
                            </w:r>
                            <w:r w:rsidRPr="00DC394C">
                              <w:rPr>
                                <w:rFonts w:ascii="Trebuchet MS" w:hAnsi="Trebuchet MS"/>
                                <w:b/>
                                <w:sz w:val="20"/>
                                <w:szCs w:val="20"/>
                              </w:rPr>
                              <w:t xml:space="preserve"> Radityo Anggoro, S.Kom., M.Sc.</w:t>
                            </w:r>
                          </w:p>
                          <w:p w:rsidR="004F4408" w:rsidRPr="0064297E" w:rsidRDefault="004F4408" w:rsidP="007D06E1">
                            <w:pPr>
                              <w:pStyle w:val="NoSpacing"/>
                              <w:spacing w:line="276" w:lineRule="auto"/>
                              <w:rPr>
                                <w:rFonts w:ascii="Trebuchet MS" w:hAnsi="Trebuchet MS"/>
                                <w:b/>
                                <w:color w:val="000000" w:themeColor="text1"/>
                                <w:sz w:val="20"/>
                                <w:szCs w:val="20"/>
                                <w:lang w:val="id-ID"/>
                              </w:rPr>
                            </w:pPr>
                          </w:p>
                          <w:p w:rsidR="004F4408" w:rsidRPr="0064297E" w:rsidRDefault="004F4408" w:rsidP="007D06E1">
                            <w:pPr>
                              <w:spacing w:line="276" w:lineRule="auto"/>
                              <w:rPr>
                                <w:rFonts w:ascii="Trebuchet MS" w:hAnsi="Trebuchet MS"/>
                                <w:b/>
                                <w:color w:val="000000" w:themeColor="text1"/>
                                <w:sz w:val="20"/>
                                <w:szCs w:val="20"/>
                              </w:rPr>
                            </w:pPr>
                            <w:r w:rsidRPr="0064297E">
                              <w:rPr>
                                <w:rFonts w:ascii="Trebuchet MS" w:hAnsi="Trebuchet MS"/>
                                <w:b/>
                                <w:color w:val="000000" w:themeColor="text1"/>
                                <w:sz w:val="20"/>
                                <w:szCs w:val="20"/>
                              </w:rPr>
                              <w:t>Second Advisor</w:t>
                            </w:r>
                          </w:p>
                          <w:p w:rsidR="004F4408" w:rsidRPr="00BF6A98" w:rsidRDefault="004F4408" w:rsidP="007D06E1">
                            <w:pPr>
                              <w:spacing w:line="276" w:lineRule="auto"/>
                              <w:rPr>
                                <w:rFonts w:ascii="Trebuchet MS" w:hAnsi="Trebuchet MS"/>
                                <w:b/>
                                <w:color w:val="000000" w:themeColor="text1"/>
                                <w:sz w:val="20"/>
                                <w:szCs w:val="20"/>
                              </w:rPr>
                            </w:pPr>
                            <w:r w:rsidRPr="00DC394C">
                              <w:rPr>
                                <w:rFonts w:ascii="Trebuchet MS" w:hAnsi="Trebuchet MS"/>
                                <w:b/>
                                <w:sz w:val="20"/>
                                <w:szCs w:val="20"/>
                              </w:rPr>
                              <w:t>Henning Titi Ciptaningtyas, S.Kom., M.Kom.</w:t>
                            </w:r>
                          </w:p>
                          <w:p w:rsidR="004F4408" w:rsidRPr="0064297E" w:rsidRDefault="004F4408" w:rsidP="007D06E1">
                            <w:pPr>
                              <w:pStyle w:val="Title"/>
                              <w:spacing w:line="276" w:lineRule="auto"/>
                              <w:ind w:left="12" w:right="12"/>
                              <w:jc w:val="both"/>
                              <w:rPr>
                                <w:rFonts w:ascii="Trebuchet MS" w:eastAsia="Calibri" w:hAnsi="Trebuchet MS"/>
                                <w:color w:val="000000" w:themeColor="text1"/>
                                <w:sz w:val="20"/>
                              </w:rPr>
                            </w:pPr>
                          </w:p>
                          <w:p w:rsidR="004F4408" w:rsidRDefault="004F4408" w:rsidP="007D06E1">
                            <w:pPr>
                              <w:spacing w:line="276" w:lineRule="auto"/>
                              <w:rPr>
                                <w:rFonts w:ascii="Trebuchet MS" w:hAnsi="Trebuchet MS"/>
                                <w:b/>
                                <w:color w:val="000000" w:themeColor="text1"/>
                                <w:sz w:val="20"/>
                                <w:szCs w:val="20"/>
                              </w:rPr>
                            </w:pPr>
                          </w:p>
                          <w:p w:rsidR="004F4408" w:rsidRDefault="004F4408" w:rsidP="007D06E1">
                            <w:pPr>
                              <w:spacing w:line="276" w:lineRule="auto"/>
                              <w:rPr>
                                <w:rFonts w:ascii="Trebuchet MS" w:hAnsi="Trebuchet MS"/>
                                <w:b/>
                                <w:color w:val="000000" w:themeColor="text1"/>
                                <w:sz w:val="20"/>
                                <w:szCs w:val="20"/>
                              </w:rPr>
                            </w:pPr>
                          </w:p>
                          <w:p w:rsidR="004F4408" w:rsidRPr="0064297E" w:rsidRDefault="004F4408" w:rsidP="007D06E1">
                            <w:pPr>
                              <w:spacing w:line="276" w:lineRule="auto"/>
                              <w:rPr>
                                <w:rFonts w:ascii="Trebuchet MS" w:hAnsi="Trebuchet MS"/>
                                <w:b/>
                                <w:color w:val="000000" w:themeColor="text1"/>
                                <w:sz w:val="20"/>
                                <w:szCs w:val="20"/>
                              </w:rPr>
                            </w:pPr>
                          </w:p>
                          <w:p w:rsidR="004F4408" w:rsidRPr="004433AA" w:rsidRDefault="004F4408" w:rsidP="007D06E1">
                            <w:pPr>
                              <w:spacing w:line="276" w:lineRule="auto"/>
                              <w:rPr>
                                <w:rFonts w:ascii="Trebuchet MS" w:hAnsi="Trebuchet MS"/>
                                <w:b/>
                                <w:color w:val="000000" w:themeColor="text1"/>
                                <w:sz w:val="20"/>
                                <w:szCs w:val="20"/>
                              </w:rPr>
                            </w:pPr>
                            <w:r>
                              <w:rPr>
                                <w:rFonts w:ascii="Trebuchet MS" w:hAnsi="Trebuchet MS"/>
                                <w:b/>
                                <w:color w:val="000000" w:themeColor="text1"/>
                                <w:sz w:val="20"/>
                                <w:szCs w:val="20"/>
                              </w:rPr>
                              <w:t>Department of Informatics</w:t>
                            </w:r>
                          </w:p>
                          <w:p w:rsidR="004F4408" w:rsidRPr="004433AA" w:rsidRDefault="004F4408" w:rsidP="007D06E1">
                            <w:pPr>
                              <w:spacing w:line="276" w:lineRule="auto"/>
                              <w:rPr>
                                <w:rFonts w:ascii="Trebuchet MS" w:hAnsi="Trebuchet MS"/>
                                <w:b/>
                                <w:color w:val="000000" w:themeColor="text1"/>
                                <w:sz w:val="20"/>
                                <w:szCs w:val="20"/>
                              </w:rPr>
                            </w:pPr>
                            <w:r>
                              <w:rPr>
                                <w:rFonts w:ascii="Trebuchet MS" w:hAnsi="Trebuchet MS"/>
                                <w:b/>
                                <w:color w:val="000000" w:themeColor="text1"/>
                                <w:sz w:val="20"/>
                                <w:szCs w:val="20"/>
                              </w:rPr>
                              <w:t>Faculty of Information Technology</w:t>
                            </w:r>
                          </w:p>
                          <w:p w:rsidR="004F4408" w:rsidRPr="004433AA" w:rsidRDefault="004F4408" w:rsidP="007D06E1">
                            <w:pPr>
                              <w:spacing w:line="276" w:lineRule="auto"/>
                              <w:rPr>
                                <w:rFonts w:ascii="Trebuchet MS" w:hAnsi="Trebuchet MS"/>
                                <w:b/>
                                <w:color w:val="000000" w:themeColor="text1"/>
                                <w:sz w:val="20"/>
                                <w:szCs w:val="20"/>
                              </w:rPr>
                            </w:pPr>
                            <w:r>
                              <w:rPr>
                                <w:rFonts w:ascii="Trebuchet MS" w:hAnsi="Trebuchet MS"/>
                                <w:b/>
                                <w:color w:val="000000" w:themeColor="text1"/>
                                <w:sz w:val="20"/>
                                <w:szCs w:val="20"/>
                              </w:rPr>
                              <w:t>Sepuluh Nopember Institute of Technology</w:t>
                            </w:r>
                          </w:p>
                          <w:p w:rsidR="004F4408" w:rsidRPr="007D06E1" w:rsidRDefault="004F4408" w:rsidP="007D06E1">
                            <w:pPr>
                              <w:spacing w:line="276" w:lineRule="auto"/>
                              <w:rPr>
                                <w:rFonts w:ascii="Trebuchet MS" w:hAnsi="Trebuchet MS"/>
                                <w:b/>
                                <w:color w:val="000000" w:themeColor="text1"/>
                                <w:sz w:val="20"/>
                                <w:szCs w:val="20"/>
                              </w:rPr>
                            </w:pPr>
                            <w:r>
                              <w:rPr>
                                <w:rFonts w:ascii="Trebuchet MS" w:hAnsi="Trebuchet MS"/>
                                <w:b/>
                                <w:color w:val="000000" w:themeColor="text1"/>
                                <w:sz w:val="20"/>
                                <w:szCs w:val="20"/>
                              </w:rPr>
                              <w:t>Surabaya 2017</w:t>
                            </w:r>
                          </w:p>
                          <w:p w:rsidR="004F4408" w:rsidRPr="00E10B39" w:rsidRDefault="004F4408" w:rsidP="007D06E1">
                            <w:pPr>
                              <w:rPr>
                                <w:rFonts w:ascii="Trebuchet MS" w:hAnsi="Trebuchet MS"/>
                                <w:color w:val="000000" w:themeColor="text1"/>
                                <w:sz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8F2E03" id="Text Box 5" o:spid="_x0000_s1028" type="#_x0000_t202" style="position:absolute;left:0;text-align:left;margin-left:0;margin-top:93.55pt;width:304.25pt;height:345.9pt;z-index:2516643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" filled="f" stroked="f">
                <v:textbox>
                  <w:txbxContent>
                    <w:p w:rsidR="004F4408" w:rsidRPr="0064297E" w:rsidRDefault="004F4408" w:rsidP="007D06E1">
                      <w:pPr>
                        <w:rPr>
                          <w:rFonts w:ascii="Trebuchet MS" w:hAnsi="Trebuchet MS"/>
                          <w:b/>
                          <w:color w:val="000000" w:themeColor="text1"/>
                          <w:sz w:val="20"/>
                          <w:szCs w:val="20"/>
                        </w:rPr>
                      </w:pPr>
                      <w:r w:rsidRPr="0064297E">
                        <w:rPr>
                          <w:rFonts w:ascii="Trebuchet MS" w:hAnsi="Trebuchet MS"/>
                          <w:b/>
                          <w:color w:val="000000" w:themeColor="text1"/>
                          <w:sz w:val="20"/>
                          <w:szCs w:val="20"/>
                        </w:rPr>
                        <w:t xml:space="preserve">UNDERGRADUATE THESES – </w:t>
                      </w:r>
                      <w:r>
                        <w:rPr>
                          <w:rFonts w:ascii="Trebuchet MS" w:hAnsi="Trebuchet MS"/>
                          <w:b/>
                          <w:sz w:val="20"/>
                          <w:szCs w:val="20"/>
                        </w:rPr>
                        <w:t>KI141502</w:t>
                      </w:r>
                    </w:p>
                    <w:p w:rsidR="004F4408" w:rsidRPr="0064297E" w:rsidRDefault="004F4408" w:rsidP="007D06E1">
                      <w:pPr>
                        <w:jc w:val="both"/>
                        <w:rPr>
                          <w:rFonts w:ascii="Trebuchet MS" w:hAnsi="Trebuchet MS"/>
                          <w:b/>
                          <w:color w:val="000000" w:themeColor="text1"/>
                          <w:sz w:val="20"/>
                          <w:szCs w:val="20"/>
                        </w:rPr>
                      </w:pPr>
                    </w:p>
                    <w:p w:rsidR="004F4408" w:rsidRPr="003158A7" w:rsidRDefault="004F4408" w:rsidP="00536ACD">
                      <w:pPr>
                        <w:rPr>
                          <w:rFonts w:ascii="Trebuchet MS" w:hAnsi="Trebuchet MS" w:cs="AdvTimes"/>
                          <w:b/>
                          <w:sz w:val="28"/>
                          <w:szCs w:val="28"/>
                        </w:rPr>
                      </w:pPr>
                      <w:r>
                        <w:rPr>
                          <w:rFonts w:ascii="Trebuchet MS" w:hAnsi="Trebuchet MS" w:cs="AdvTimes"/>
                          <w:b/>
                          <w:sz w:val="28"/>
                          <w:szCs w:val="28"/>
                        </w:rPr>
                        <w:t>ELLIPTIC CURVE DIGITAL SIGNATURE ALGORITHM (ECDSA) IMPLEMENTATION TO OVERCOME BLACK HOLE AND WORM HOLE ATTACK IN V2V COMMUNICATION OF VANETS</w:t>
                      </w:r>
                    </w:p>
                    <w:p w:rsidR="004F4408" w:rsidRPr="003159C8" w:rsidRDefault="004F4408" w:rsidP="007D06E1">
                      <w:pPr>
                        <w:rPr>
                          <w:rFonts w:ascii="Trebuchet MS" w:hAnsi="Trebuchet MS"/>
                          <w:b/>
                          <w:sz w:val="20"/>
                          <w:szCs w:val="20"/>
                        </w:rPr>
                      </w:pPr>
                    </w:p>
                    <w:p w:rsidR="004F4408" w:rsidRPr="00E10B39" w:rsidRDefault="004F4408" w:rsidP="007D06E1">
                      <w:pPr>
                        <w:rPr>
                          <w:rFonts w:ascii="Trebuchet MS" w:hAnsi="Trebuchet MS"/>
                          <w:b/>
                          <w:color w:val="000000" w:themeColor="text1"/>
                          <w:sz w:val="20"/>
                          <w:szCs w:val="28"/>
                        </w:rPr>
                      </w:pPr>
                    </w:p>
                    <w:p w:rsidR="004F4408" w:rsidRPr="00D51B43" w:rsidRDefault="004F4408" w:rsidP="007D06E1">
                      <w:pPr>
                        <w:rPr>
                          <w:rFonts w:ascii="Trebuchet MS" w:hAnsi="Trebuchet MS"/>
                          <w:b/>
                          <w:sz w:val="20"/>
                          <w:szCs w:val="20"/>
                        </w:rPr>
                      </w:pPr>
                      <w:r>
                        <w:rPr>
                          <w:rFonts w:ascii="Trebuchet MS" w:hAnsi="Trebuchet MS"/>
                          <w:b/>
                          <w:sz w:val="20"/>
                          <w:szCs w:val="20"/>
                        </w:rPr>
                        <w:t>TITIES NOVANINDA OVARI</w:t>
                      </w:r>
                    </w:p>
                    <w:p w:rsidR="004F4408" w:rsidRPr="00BF6A98" w:rsidRDefault="004F4408" w:rsidP="007D06E1">
                      <w:pPr>
                        <w:rPr>
                          <w:rFonts w:ascii="Trebuchet MS" w:hAnsi="Trebuchet MS"/>
                          <w:b/>
                          <w:sz w:val="20"/>
                          <w:szCs w:val="20"/>
                        </w:rPr>
                      </w:pPr>
                      <w:r>
                        <w:rPr>
                          <w:rFonts w:ascii="Trebuchet MS" w:hAnsi="Trebuchet MS"/>
                          <w:b/>
                          <w:sz w:val="20"/>
                          <w:szCs w:val="20"/>
                        </w:rPr>
                        <w:t>NRP 5113100083</w:t>
                      </w:r>
                    </w:p>
                    <w:p w:rsidR="004F4408" w:rsidRPr="0064297E" w:rsidRDefault="004F4408" w:rsidP="007D06E1">
                      <w:pPr>
                        <w:spacing w:line="276" w:lineRule="auto"/>
                        <w:rPr>
                          <w:rFonts w:ascii="Trebuchet MS" w:hAnsi="Trebuchet MS"/>
                          <w:b/>
                          <w:color w:val="000000" w:themeColor="text1"/>
                          <w:sz w:val="20"/>
                          <w:szCs w:val="20"/>
                        </w:rPr>
                      </w:pPr>
                    </w:p>
                    <w:p w:rsidR="004F4408" w:rsidRPr="0064297E" w:rsidRDefault="004F4408" w:rsidP="007D06E1">
                      <w:pPr>
                        <w:pStyle w:val="NoSpacing"/>
                        <w:spacing w:line="276" w:lineRule="auto"/>
                        <w:jc w:val="both"/>
                        <w:rPr>
                          <w:rFonts w:ascii="Trebuchet MS" w:hAnsi="Trebuchet MS"/>
                          <w:b/>
                          <w:color w:val="000000" w:themeColor="text1"/>
                          <w:sz w:val="20"/>
                          <w:szCs w:val="20"/>
                          <w:lang w:val="id-ID"/>
                        </w:rPr>
                      </w:pPr>
                      <w:r w:rsidRPr="0064297E">
                        <w:rPr>
                          <w:rFonts w:ascii="Trebuchet MS" w:hAnsi="Trebuchet MS"/>
                          <w:b/>
                          <w:color w:val="000000" w:themeColor="text1"/>
                          <w:sz w:val="20"/>
                          <w:szCs w:val="20"/>
                          <w:lang w:val="id-ID"/>
                        </w:rPr>
                        <w:t>First Advisor</w:t>
                      </w:r>
                    </w:p>
                    <w:p w:rsidR="004F4408" w:rsidRPr="00A27A5C" w:rsidRDefault="004F4408" w:rsidP="007D06E1">
                      <w:pPr>
                        <w:spacing w:line="276" w:lineRule="auto"/>
                        <w:rPr>
                          <w:rFonts w:ascii="Trebuchet MS" w:hAnsi="Trebuchet MS"/>
                          <w:b/>
                          <w:color w:val="000000" w:themeColor="text1"/>
                          <w:sz w:val="20"/>
                          <w:szCs w:val="20"/>
                        </w:rPr>
                      </w:pPr>
                      <w:r w:rsidRPr="00DC394C">
                        <w:rPr>
                          <w:rFonts w:ascii="Trebuchet MS" w:hAnsi="Trebuchet MS"/>
                          <w:b/>
                          <w:sz w:val="20"/>
                          <w:szCs w:val="20"/>
                        </w:rPr>
                        <w:t>Dr.</w:t>
                      </w:r>
                      <w:r>
                        <w:rPr>
                          <w:rFonts w:ascii="Trebuchet MS" w:hAnsi="Trebuchet MS"/>
                          <w:b/>
                          <w:sz w:val="20"/>
                          <w:szCs w:val="20"/>
                        </w:rPr>
                        <w:t>Eng.</w:t>
                      </w:r>
                      <w:r w:rsidRPr="00DC394C">
                        <w:rPr>
                          <w:rFonts w:ascii="Trebuchet MS" w:hAnsi="Trebuchet MS"/>
                          <w:b/>
                          <w:sz w:val="20"/>
                          <w:szCs w:val="20"/>
                        </w:rPr>
                        <w:t xml:space="preserve"> Radityo Anggoro, S.Kom., M.Sc.</w:t>
                      </w:r>
                    </w:p>
                    <w:p w:rsidR="004F4408" w:rsidRPr="0064297E" w:rsidRDefault="004F4408" w:rsidP="007D06E1">
                      <w:pPr>
                        <w:pStyle w:val="NoSpacing"/>
                        <w:spacing w:line="276" w:lineRule="auto"/>
                        <w:rPr>
                          <w:rFonts w:ascii="Trebuchet MS" w:hAnsi="Trebuchet MS"/>
                          <w:b/>
                          <w:color w:val="000000" w:themeColor="text1"/>
                          <w:sz w:val="20"/>
                          <w:szCs w:val="20"/>
                          <w:lang w:val="id-ID"/>
                        </w:rPr>
                      </w:pPr>
                    </w:p>
                    <w:p w:rsidR="004F4408" w:rsidRPr="0064297E" w:rsidRDefault="004F4408" w:rsidP="007D06E1">
                      <w:pPr>
                        <w:spacing w:line="276" w:lineRule="auto"/>
                        <w:rPr>
                          <w:rFonts w:ascii="Trebuchet MS" w:hAnsi="Trebuchet MS"/>
                          <w:b/>
                          <w:color w:val="000000" w:themeColor="text1"/>
                          <w:sz w:val="20"/>
                          <w:szCs w:val="20"/>
                        </w:rPr>
                      </w:pPr>
                      <w:r w:rsidRPr="0064297E">
                        <w:rPr>
                          <w:rFonts w:ascii="Trebuchet MS" w:hAnsi="Trebuchet MS"/>
                          <w:b/>
                          <w:color w:val="000000" w:themeColor="text1"/>
                          <w:sz w:val="20"/>
                          <w:szCs w:val="20"/>
                        </w:rPr>
                        <w:t>Second Advisor</w:t>
                      </w:r>
                    </w:p>
                    <w:p w:rsidR="004F4408" w:rsidRPr="00BF6A98" w:rsidRDefault="004F4408" w:rsidP="007D06E1">
                      <w:pPr>
                        <w:spacing w:line="276" w:lineRule="auto"/>
                        <w:rPr>
                          <w:rFonts w:ascii="Trebuchet MS" w:hAnsi="Trebuchet MS"/>
                          <w:b/>
                          <w:color w:val="000000" w:themeColor="text1"/>
                          <w:sz w:val="20"/>
                          <w:szCs w:val="20"/>
                        </w:rPr>
                      </w:pPr>
                      <w:r w:rsidRPr="00DC394C">
                        <w:rPr>
                          <w:rFonts w:ascii="Trebuchet MS" w:hAnsi="Trebuchet MS"/>
                          <w:b/>
                          <w:sz w:val="20"/>
                          <w:szCs w:val="20"/>
                        </w:rPr>
                        <w:t>Henning Titi Ciptaningtyas, S.Kom., M.Kom.</w:t>
                      </w:r>
                    </w:p>
                    <w:p w:rsidR="004F4408" w:rsidRPr="0064297E" w:rsidRDefault="004F4408" w:rsidP="007D06E1">
                      <w:pPr>
                        <w:pStyle w:val="Title"/>
                        <w:spacing w:line="276" w:lineRule="auto"/>
                        <w:ind w:left="12" w:right="12"/>
                        <w:jc w:val="both"/>
                        <w:rPr>
                          <w:rFonts w:ascii="Trebuchet MS" w:eastAsia="Calibri" w:hAnsi="Trebuchet MS"/>
                          <w:color w:val="000000" w:themeColor="text1"/>
                          <w:sz w:val="20"/>
                        </w:rPr>
                      </w:pPr>
                    </w:p>
                    <w:p w:rsidR="004F4408" w:rsidRDefault="004F4408" w:rsidP="007D06E1">
                      <w:pPr>
                        <w:spacing w:line="276" w:lineRule="auto"/>
                        <w:rPr>
                          <w:rFonts w:ascii="Trebuchet MS" w:hAnsi="Trebuchet MS"/>
                          <w:b/>
                          <w:color w:val="000000" w:themeColor="text1"/>
                          <w:sz w:val="20"/>
                          <w:szCs w:val="20"/>
                        </w:rPr>
                      </w:pPr>
                    </w:p>
                    <w:p w:rsidR="004F4408" w:rsidRDefault="004F4408" w:rsidP="007D06E1">
                      <w:pPr>
                        <w:spacing w:line="276" w:lineRule="auto"/>
                        <w:rPr>
                          <w:rFonts w:ascii="Trebuchet MS" w:hAnsi="Trebuchet MS"/>
                          <w:b/>
                          <w:color w:val="000000" w:themeColor="text1"/>
                          <w:sz w:val="20"/>
                          <w:szCs w:val="20"/>
                        </w:rPr>
                      </w:pPr>
                    </w:p>
                    <w:p w:rsidR="004F4408" w:rsidRPr="0064297E" w:rsidRDefault="004F4408" w:rsidP="007D06E1">
                      <w:pPr>
                        <w:spacing w:line="276" w:lineRule="auto"/>
                        <w:rPr>
                          <w:rFonts w:ascii="Trebuchet MS" w:hAnsi="Trebuchet MS"/>
                          <w:b/>
                          <w:color w:val="000000" w:themeColor="text1"/>
                          <w:sz w:val="20"/>
                          <w:szCs w:val="20"/>
                        </w:rPr>
                      </w:pPr>
                    </w:p>
                    <w:p w:rsidR="004F4408" w:rsidRPr="004433AA" w:rsidRDefault="004F4408" w:rsidP="007D06E1">
                      <w:pPr>
                        <w:spacing w:line="276" w:lineRule="auto"/>
                        <w:rPr>
                          <w:rFonts w:ascii="Trebuchet MS" w:hAnsi="Trebuchet MS"/>
                          <w:b/>
                          <w:color w:val="000000" w:themeColor="text1"/>
                          <w:sz w:val="20"/>
                          <w:szCs w:val="20"/>
                        </w:rPr>
                      </w:pPr>
                      <w:r>
                        <w:rPr>
                          <w:rFonts w:ascii="Trebuchet MS" w:hAnsi="Trebuchet MS"/>
                          <w:b/>
                          <w:color w:val="000000" w:themeColor="text1"/>
                          <w:sz w:val="20"/>
                          <w:szCs w:val="20"/>
                        </w:rPr>
                        <w:t>Department of Informatics</w:t>
                      </w:r>
                    </w:p>
                    <w:p w:rsidR="004F4408" w:rsidRPr="004433AA" w:rsidRDefault="004F4408" w:rsidP="007D06E1">
                      <w:pPr>
                        <w:spacing w:line="276" w:lineRule="auto"/>
                        <w:rPr>
                          <w:rFonts w:ascii="Trebuchet MS" w:hAnsi="Trebuchet MS"/>
                          <w:b/>
                          <w:color w:val="000000" w:themeColor="text1"/>
                          <w:sz w:val="20"/>
                          <w:szCs w:val="20"/>
                        </w:rPr>
                      </w:pPr>
                      <w:r>
                        <w:rPr>
                          <w:rFonts w:ascii="Trebuchet MS" w:hAnsi="Trebuchet MS"/>
                          <w:b/>
                          <w:color w:val="000000" w:themeColor="text1"/>
                          <w:sz w:val="20"/>
                          <w:szCs w:val="20"/>
                        </w:rPr>
                        <w:t>Faculty of Information Technology</w:t>
                      </w:r>
                    </w:p>
                    <w:p w:rsidR="004F4408" w:rsidRPr="004433AA" w:rsidRDefault="004F4408" w:rsidP="007D06E1">
                      <w:pPr>
                        <w:spacing w:line="276" w:lineRule="auto"/>
                        <w:rPr>
                          <w:rFonts w:ascii="Trebuchet MS" w:hAnsi="Trebuchet MS"/>
                          <w:b/>
                          <w:color w:val="000000" w:themeColor="text1"/>
                          <w:sz w:val="20"/>
                          <w:szCs w:val="20"/>
                        </w:rPr>
                      </w:pPr>
                      <w:r>
                        <w:rPr>
                          <w:rFonts w:ascii="Trebuchet MS" w:hAnsi="Trebuchet MS"/>
                          <w:b/>
                          <w:color w:val="000000" w:themeColor="text1"/>
                          <w:sz w:val="20"/>
                          <w:szCs w:val="20"/>
                        </w:rPr>
                        <w:t>Sepuluh Nopember Institute of Technology</w:t>
                      </w:r>
                    </w:p>
                    <w:p w:rsidR="004F4408" w:rsidRPr="007D06E1" w:rsidRDefault="004F4408" w:rsidP="007D06E1">
                      <w:pPr>
                        <w:spacing w:line="276" w:lineRule="auto"/>
                        <w:rPr>
                          <w:rFonts w:ascii="Trebuchet MS" w:hAnsi="Trebuchet MS"/>
                          <w:b/>
                          <w:color w:val="000000" w:themeColor="text1"/>
                          <w:sz w:val="20"/>
                          <w:szCs w:val="20"/>
                        </w:rPr>
                      </w:pPr>
                      <w:r>
                        <w:rPr>
                          <w:rFonts w:ascii="Trebuchet MS" w:hAnsi="Trebuchet MS"/>
                          <w:b/>
                          <w:color w:val="000000" w:themeColor="text1"/>
                          <w:sz w:val="20"/>
                          <w:szCs w:val="20"/>
                        </w:rPr>
                        <w:t>Surabaya 2017</w:t>
                      </w:r>
                    </w:p>
                    <w:p w:rsidR="004F4408" w:rsidRPr="00E10B39" w:rsidRDefault="004F4408" w:rsidP="007D06E1">
                      <w:pPr>
                        <w:rPr>
                          <w:rFonts w:ascii="Trebuchet MS" w:hAnsi="Trebuchet MS"/>
                          <w:color w:val="000000" w:themeColor="text1"/>
                          <w:sz w:val="20"/>
                        </w:rPr>
                      </w:pPr>
                    </w:p>
                  </w:txbxContent>
                </v:textbox>
                <w10:wrap anchorx="margin"/>
              </v:shape>
            </w:pict>
          </mc:Fallback>
        </mc:AlternateContent>
      </w:r>
      <w:r w:rsidRPr="00852480">
        <w:rPr>
          <w:noProof/>
        </w:rPr>
        <w:br w:type="page"/>
      </w:r>
    </w:p>
    <w:bookmarkEnd w:id="0"/>
    <w:bookmarkEnd w:id="1"/>
    <w:p w:rsidR="007D06E1" w:rsidRPr="003157DE" w:rsidRDefault="007D06E1" w:rsidP="007D06E1">
      <w:pPr>
        <w:jc w:val="center"/>
        <w:rPr>
          <w:rFonts w:eastAsia="SimSun"/>
          <w:b/>
          <w:lang w:eastAsia="zh-CN"/>
        </w:rPr>
      </w:pPr>
      <w:r w:rsidRPr="003157DE">
        <w:rPr>
          <w:rFonts w:eastAsia="SimSun"/>
          <w:b/>
          <w:i/>
          <w:lang w:eastAsia="zh-CN"/>
        </w:rPr>
        <w:lastRenderedPageBreak/>
        <w:t xml:space="preserve"> (Halaman ini sengaja dikosongkan)</w:t>
      </w:r>
    </w:p>
    <w:p w:rsidR="007D06E1" w:rsidRPr="003157DE" w:rsidRDefault="007D06E1" w:rsidP="007D06E1">
      <w:pPr>
        <w:pStyle w:val="Heading1"/>
        <w:numPr>
          <w:ilvl w:val="0"/>
          <w:numId w:val="0"/>
        </w:numPr>
      </w:pPr>
      <w:r w:rsidRPr="003157DE">
        <w:br w:type="page"/>
      </w:r>
      <w:bookmarkStart w:id="2" w:name="_Toc371760980"/>
      <w:bookmarkStart w:id="3" w:name="_Toc371761123"/>
      <w:bookmarkStart w:id="4" w:name="_Toc377600064"/>
      <w:bookmarkStart w:id="5" w:name="_Toc487272885"/>
      <w:r w:rsidRPr="003157DE">
        <w:lastRenderedPageBreak/>
        <w:t>LEMBAR PENGESAHAN</w:t>
      </w:r>
      <w:bookmarkEnd w:id="2"/>
      <w:bookmarkEnd w:id="3"/>
      <w:bookmarkEnd w:id="4"/>
      <w:bookmarkEnd w:id="5"/>
    </w:p>
    <w:p w:rsidR="007D06E1" w:rsidRPr="003157DE" w:rsidRDefault="007D06E1" w:rsidP="007D06E1">
      <w:pPr>
        <w:jc w:val="center"/>
        <w:rPr>
          <w:rFonts w:eastAsia="SimSun"/>
          <w:b/>
          <w:lang w:eastAsia="zh-CN"/>
        </w:rPr>
      </w:pPr>
    </w:p>
    <w:p w:rsidR="007D06E1" w:rsidRPr="003157DE" w:rsidRDefault="007D06E1" w:rsidP="007D06E1">
      <w:pPr>
        <w:jc w:val="center"/>
        <w:rPr>
          <w:rFonts w:eastAsia="SimSun"/>
          <w:b/>
          <w:lang w:eastAsia="zh-CN"/>
        </w:rPr>
      </w:pPr>
    </w:p>
    <w:p w:rsidR="007D06E1" w:rsidRPr="003157DE" w:rsidRDefault="00113DAE" w:rsidP="007D06E1">
      <w:pPr>
        <w:jc w:val="center"/>
        <w:rPr>
          <w:rFonts w:eastAsia="SimSun"/>
          <w:b/>
          <w:lang w:eastAsia="zh-CN"/>
        </w:rPr>
      </w:pPr>
      <w:r>
        <w:rPr>
          <w:rFonts w:eastAsia="SimSun"/>
          <w:b/>
          <w:lang w:eastAsia="zh-CN"/>
        </w:rPr>
        <w:t xml:space="preserve">IMPLEMENTASI ELLIPTIC CURVE DIGITAL SIGNATURE ALGORITHM UNTUK MENGATASI </w:t>
      </w:r>
      <w:r w:rsidR="000D4602" w:rsidRPr="00980EEA">
        <w:rPr>
          <w:rFonts w:eastAsia="SimSun"/>
          <w:b/>
          <w:i/>
          <w:lang w:eastAsia="zh-CN"/>
        </w:rPr>
        <w:t>BLACK HOLE</w:t>
      </w:r>
      <w:r>
        <w:rPr>
          <w:rFonts w:eastAsia="SimSun"/>
          <w:b/>
          <w:lang w:eastAsia="zh-CN"/>
        </w:rPr>
        <w:t xml:space="preserve"> DAN </w:t>
      </w:r>
      <w:r w:rsidR="000D4602" w:rsidRPr="00980EEA">
        <w:rPr>
          <w:rFonts w:eastAsia="SimSun"/>
          <w:b/>
          <w:i/>
          <w:lang w:eastAsia="zh-CN"/>
        </w:rPr>
        <w:t>WORM HOLE</w:t>
      </w:r>
      <w:r w:rsidRPr="00980EEA">
        <w:rPr>
          <w:rFonts w:eastAsia="SimSun"/>
          <w:b/>
          <w:i/>
          <w:lang w:eastAsia="zh-CN"/>
        </w:rPr>
        <w:t xml:space="preserve"> ATTACK</w:t>
      </w:r>
      <w:r>
        <w:rPr>
          <w:rFonts w:eastAsia="SimSun"/>
          <w:b/>
          <w:lang w:eastAsia="zh-CN"/>
        </w:rPr>
        <w:t xml:space="preserve"> PADA KOMUNIKASI V2V DI LINGKUNGAN VANETS</w:t>
      </w:r>
    </w:p>
    <w:p w:rsidR="007D06E1" w:rsidRPr="003157DE" w:rsidRDefault="007D06E1" w:rsidP="007D06E1">
      <w:pPr>
        <w:jc w:val="center"/>
        <w:rPr>
          <w:rFonts w:eastAsia="SimSun"/>
          <w:b/>
          <w:lang w:eastAsia="zh-CN"/>
        </w:rPr>
      </w:pPr>
    </w:p>
    <w:p w:rsidR="007D06E1" w:rsidRPr="003157DE" w:rsidRDefault="007D06E1" w:rsidP="007D06E1">
      <w:pPr>
        <w:jc w:val="center"/>
        <w:rPr>
          <w:rFonts w:eastAsia="SimSun"/>
          <w:b/>
          <w:lang w:eastAsia="zh-CN"/>
        </w:rPr>
      </w:pPr>
      <w:r w:rsidRPr="003157DE">
        <w:rPr>
          <w:rFonts w:eastAsia="SimSun"/>
          <w:b/>
          <w:lang w:eastAsia="zh-CN"/>
        </w:rPr>
        <w:t>TUGAS AKHIR</w:t>
      </w:r>
    </w:p>
    <w:p w:rsidR="007D06E1" w:rsidRPr="003157DE" w:rsidRDefault="007D06E1" w:rsidP="007D06E1">
      <w:pPr>
        <w:jc w:val="center"/>
        <w:rPr>
          <w:rFonts w:eastAsia="SimSun"/>
          <w:b/>
          <w:lang w:eastAsia="zh-CN"/>
        </w:rPr>
      </w:pPr>
    </w:p>
    <w:p w:rsidR="007D06E1" w:rsidRPr="003157DE" w:rsidRDefault="007D06E1" w:rsidP="007D06E1">
      <w:pPr>
        <w:jc w:val="center"/>
        <w:rPr>
          <w:rFonts w:eastAsia="SimSun"/>
          <w:lang w:eastAsia="zh-CN"/>
        </w:rPr>
      </w:pPr>
      <w:r w:rsidRPr="003157DE">
        <w:rPr>
          <w:rFonts w:eastAsia="SimSun"/>
          <w:lang w:eastAsia="zh-CN"/>
        </w:rPr>
        <w:t xml:space="preserve">Diajukan Untuk Memenuhi Salah Satu Syarat </w:t>
      </w:r>
    </w:p>
    <w:p w:rsidR="007D06E1" w:rsidRPr="003157DE" w:rsidRDefault="007D06E1" w:rsidP="007D06E1">
      <w:pPr>
        <w:jc w:val="center"/>
        <w:rPr>
          <w:rFonts w:eastAsia="SimSun"/>
          <w:lang w:eastAsia="zh-CN"/>
        </w:rPr>
      </w:pPr>
      <w:r w:rsidRPr="003157DE">
        <w:rPr>
          <w:rFonts w:eastAsia="SimSun"/>
          <w:lang w:eastAsia="zh-CN"/>
        </w:rPr>
        <w:t>Memperoleh Gelar Sarjana Komputer</w:t>
      </w:r>
    </w:p>
    <w:p w:rsidR="007D06E1" w:rsidRPr="003157DE" w:rsidRDefault="007D06E1" w:rsidP="007D06E1">
      <w:pPr>
        <w:jc w:val="center"/>
        <w:rPr>
          <w:rFonts w:eastAsia="SimSun"/>
          <w:lang w:eastAsia="zh-CN"/>
        </w:rPr>
      </w:pPr>
      <w:r w:rsidRPr="003157DE">
        <w:rPr>
          <w:rFonts w:eastAsia="SimSun"/>
          <w:lang w:eastAsia="zh-CN"/>
        </w:rPr>
        <w:t xml:space="preserve">pada  </w:t>
      </w:r>
    </w:p>
    <w:p w:rsidR="007D06E1" w:rsidRPr="006B5F8C" w:rsidRDefault="007D06E1" w:rsidP="007D06E1">
      <w:pPr>
        <w:jc w:val="center"/>
        <w:rPr>
          <w:rFonts w:eastAsia="SimSun"/>
          <w:lang w:eastAsia="zh-CN"/>
        </w:rPr>
      </w:pPr>
      <w:r w:rsidRPr="003157DE">
        <w:rPr>
          <w:rFonts w:eastAsia="SimSun"/>
          <w:lang w:eastAsia="zh-CN"/>
        </w:rPr>
        <w:t xml:space="preserve">Bidang Studi Komputasi </w:t>
      </w:r>
      <w:r w:rsidR="006B5F8C">
        <w:rPr>
          <w:rFonts w:eastAsia="SimSun"/>
          <w:lang w:eastAsia="zh-CN"/>
        </w:rPr>
        <w:t>Berbasis</w:t>
      </w:r>
      <w:r w:rsidRPr="003157DE">
        <w:rPr>
          <w:rFonts w:eastAsia="SimSun"/>
          <w:lang w:eastAsia="zh-CN"/>
        </w:rPr>
        <w:t xml:space="preserve"> </w:t>
      </w:r>
      <w:r w:rsidR="006B5F8C">
        <w:rPr>
          <w:rFonts w:eastAsia="SimSun"/>
          <w:lang w:eastAsia="zh-CN"/>
        </w:rPr>
        <w:t>Jaringan</w:t>
      </w:r>
    </w:p>
    <w:p w:rsidR="007D06E1" w:rsidRPr="003157DE" w:rsidRDefault="007D06E1" w:rsidP="007D06E1">
      <w:pPr>
        <w:jc w:val="center"/>
        <w:rPr>
          <w:rFonts w:eastAsia="SimSun"/>
          <w:lang w:eastAsia="zh-CN"/>
        </w:rPr>
      </w:pPr>
      <w:r w:rsidRPr="003157DE">
        <w:rPr>
          <w:rFonts w:eastAsia="SimSun"/>
          <w:lang w:eastAsia="zh-CN"/>
        </w:rPr>
        <w:t xml:space="preserve">Program Studi S-1 Jurusan Teknik Informatika </w:t>
      </w:r>
    </w:p>
    <w:p w:rsidR="007D06E1" w:rsidRPr="003157DE" w:rsidRDefault="007D06E1" w:rsidP="007D06E1">
      <w:pPr>
        <w:jc w:val="center"/>
        <w:rPr>
          <w:rFonts w:eastAsia="SimSun"/>
          <w:lang w:eastAsia="zh-CN"/>
        </w:rPr>
      </w:pPr>
      <w:r w:rsidRPr="003157DE">
        <w:rPr>
          <w:rFonts w:eastAsia="SimSun"/>
          <w:lang w:eastAsia="zh-CN"/>
        </w:rPr>
        <w:t xml:space="preserve">Fakultas Teknologi Informasi </w:t>
      </w:r>
    </w:p>
    <w:p w:rsidR="007D06E1" w:rsidRPr="003157DE" w:rsidRDefault="007D06E1" w:rsidP="007D06E1">
      <w:pPr>
        <w:jc w:val="center"/>
        <w:rPr>
          <w:rFonts w:eastAsia="SimSun"/>
          <w:b/>
          <w:lang w:eastAsia="zh-CN"/>
        </w:rPr>
      </w:pPr>
      <w:r w:rsidRPr="003157DE">
        <w:rPr>
          <w:rFonts w:eastAsia="SimSun"/>
          <w:lang w:eastAsia="zh-CN"/>
        </w:rPr>
        <w:t>Institut Teknologi Sepuluh Nopember</w:t>
      </w:r>
      <w:r w:rsidRPr="003157DE">
        <w:rPr>
          <w:rFonts w:eastAsia="SimSun"/>
          <w:b/>
          <w:lang w:eastAsia="zh-CN"/>
        </w:rPr>
        <w:t xml:space="preserve"> </w:t>
      </w:r>
    </w:p>
    <w:p w:rsidR="007D06E1" w:rsidRPr="003157DE" w:rsidRDefault="007D06E1" w:rsidP="007D06E1">
      <w:pPr>
        <w:jc w:val="center"/>
        <w:rPr>
          <w:rFonts w:eastAsia="SimSun"/>
          <w:b/>
          <w:lang w:eastAsia="zh-CN"/>
        </w:rPr>
      </w:pPr>
    </w:p>
    <w:p w:rsidR="007D06E1" w:rsidRPr="003157DE" w:rsidRDefault="007D06E1" w:rsidP="007D06E1">
      <w:pPr>
        <w:jc w:val="center"/>
        <w:rPr>
          <w:rFonts w:eastAsia="SimSun"/>
          <w:lang w:eastAsia="zh-CN"/>
        </w:rPr>
      </w:pPr>
      <w:r w:rsidRPr="003157DE">
        <w:rPr>
          <w:rFonts w:eastAsia="SimSun"/>
          <w:lang w:eastAsia="zh-CN"/>
        </w:rPr>
        <w:t>Oleh:</w:t>
      </w:r>
    </w:p>
    <w:p w:rsidR="007D06E1" w:rsidRPr="003F7E6B" w:rsidRDefault="003F7E6B" w:rsidP="007D06E1">
      <w:pPr>
        <w:jc w:val="center"/>
        <w:rPr>
          <w:rFonts w:eastAsia="SimSun"/>
          <w:b/>
          <w:lang w:eastAsia="zh-CN"/>
        </w:rPr>
      </w:pPr>
      <w:r>
        <w:rPr>
          <w:rFonts w:eastAsia="SimSun"/>
          <w:b/>
          <w:lang w:eastAsia="zh-CN"/>
        </w:rPr>
        <w:t>TITIES NOVANINDA OVARI</w:t>
      </w:r>
    </w:p>
    <w:p w:rsidR="007D06E1" w:rsidRPr="003F7E6B" w:rsidRDefault="007D06E1" w:rsidP="007D06E1">
      <w:pPr>
        <w:jc w:val="center"/>
        <w:rPr>
          <w:rFonts w:eastAsia="SimSun"/>
          <w:lang w:eastAsia="zh-CN"/>
        </w:rPr>
      </w:pPr>
      <w:r w:rsidRPr="003157DE">
        <w:rPr>
          <w:rFonts w:eastAsia="SimSun"/>
          <w:b/>
          <w:lang w:eastAsia="zh-CN"/>
        </w:rPr>
        <w:t>NRP: 5</w:t>
      </w:r>
      <w:r w:rsidR="001B0904">
        <w:rPr>
          <w:rFonts w:eastAsia="SimSun"/>
          <w:b/>
          <w:lang w:eastAsia="zh-CN"/>
        </w:rPr>
        <w:t>113100</w:t>
      </w:r>
      <w:r w:rsidR="003F7E6B">
        <w:rPr>
          <w:rFonts w:eastAsia="SimSun"/>
          <w:b/>
          <w:lang w:eastAsia="zh-CN"/>
        </w:rPr>
        <w:t>083</w:t>
      </w:r>
    </w:p>
    <w:p w:rsidR="007D06E1" w:rsidRPr="003157DE" w:rsidRDefault="007D06E1" w:rsidP="007D06E1">
      <w:pPr>
        <w:jc w:val="center"/>
        <w:rPr>
          <w:rFonts w:eastAsia="SimSun"/>
          <w:lang w:eastAsia="zh-CN"/>
        </w:rPr>
      </w:pPr>
    </w:p>
    <w:p w:rsidR="007D06E1" w:rsidRPr="003157DE" w:rsidRDefault="007D06E1" w:rsidP="007D06E1">
      <w:pPr>
        <w:jc w:val="center"/>
        <w:rPr>
          <w:rFonts w:eastAsia="SimSun"/>
          <w:lang w:eastAsia="zh-CN"/>
        </w:rPr>
      </w:pPr>
    </w:p>
    <w:p w:rsidR="007D06E1" w:rsidRPr="003157DE" w:rsidRDefault="007D06E1" w:rsidP="007D06E1">
      <w:pPr>
        <w:rPr>
          <w:rFonts w:eastAsia="SimSun"/>
          <w:lang w:eastAsia="zh-CN"/>
        </w:rPr>
      </w:pPr>
      <w:r w:rsidRPr="003157DE">
        <w:rPr>
          <w:rFonts w:eastAsia="SimSun"/>
          <w:lang w:eastAsia="zh-CN"/>
        </w:rPr>
        <w:t>Disetujui oleh Pembimbing Tugas Akhir:</w:t>
      </w:r>
    </w:p>
    <w:p w:rsidR="007D06E1" w:rsidRPr="003157DE" w:rsidRDefault="007D06E1" w:rsidP="007D06E1">
      <w:pPr>
        <w:jc w:val="center"/>
        <w:rPr>
          <w:rFonts w:eastAsia="SimSun"/>
          <w:lang w:eastAsia="zh-CN"/>
        </w:rPr>
      </w:pPr>
    </w:p>
    <w:p w:rsidR="007D06E1" w:rsidRPr="003157DE" w:rsidRDefault="00B908AF" w:rsidP="007D06E1">
      <w:pPr>
        <w:numPr>
          <w:ilvl w:val="0"/>
          <w:numId w:val="1"/>
        </w:numPr>
        <w:ind w:left="426" w:hanging="426"/>
        <w:rPr>
          <w:rFonts w:eastAsia="SimSun"/>
          <w:lang w:eastAsia="zh-CN"/>
        </w:rPr>
      </w:pPr>
      <w:r w:rsidRPr="00B908AF">
        <w:t>Dr.</w:t>
      </w:r>
      <w:r w:rsidR="004D22DD">
        <w:t>Eng.</w:t>
      </w:r>
      <w:r w:rsidRPr="00B908AF">
        <w:t xml:space="preserve"> Radityo Anggoro, S.Kom., M.Sc.</w:t>
      </w:r>
      <w:r w:rsidR="007D06E1">
        <w:rPr>
          <w:rFonts w:eastAsia="SimSun"/>
          <w:lang w:eastAsia="zh-CN"/>
        </w:rPr>
        <w:tab/>
        <w:t xml:space="preserve">  </w:t>
      </w:r>
      <w:r w:rsidR="00727BC5">
        <w:rPr>
          <w:rFonts w:eastAsia="SimSun"/>
          <w:lang w:eastAsia="zh-CN"/>
        </w:rPr>
        <w:t>.</w:t>
      </w:r>
      <w:r w:rsidR="007D06E1" w:rsidRPr="003157DE">
        <w:rPr>
          <w:rFonts w:eastAsia="SimSun"/>
          <w:bCs/>
          <w:lang w:eastAsia="zh-CN"/>
        </w:rPr>
        <w:t>...</w:t>
      </w:r>
      <w:r w:rsidR="007D06E1" w:rsidRPr="003157DE">
        <w:rPr>
          <w:rFonts w:eastAsia="SimSun"/>
          <w:lang w:eastAsia="zh-CN"/>
        </w:rPr>
        <w:t>.................</w:t>
      </w:r>
    </w:p>
    <w:p w:rsidR="007D06E1" w:rsidRPr="003157DE" w:rsidRDefault="007D06E1" w:rsidP="007D06E1">
      <w:pPr>
        <w:ind w:firstLine="426"/>
        <w:jc w:val="both"/>
        <w:rPr>
          <w:rFonts w:eastAsia="SimSun"/>
          <w:lang w:eastAsia="zh-CN"/>
        </w:rPr>
      </w:pPr>
      <w:r w:rsidRPr="003157DE">
        <w:rPr>
          <w:rFonts w:eastAsia="SimSun"/>
          <w:lang w:eastAsia="zh-CN"/>
        </w:rPr>
        <w:t>(</w:t>
      </w:r>
      <w:r w:rsidRPr="00DF0840">
        <w:rPr>
          <w:rFonts w:eastAsia="SimSun"/>
          <w:color w:val="000000" w:themeColor="text1"/>
          <w:lang w:eastAsia="zh-CN"/>
        </w:rPr>
        <w:t>NIP.</w:t>
      </w:r>
      <w:r w:rsidR="005776AF" w:rsidRPr="005776AF">
        <w:rPr>
          <w:rFonts w:ascii="Arial" w:hAnsi="Arial" w:cs="Arial"/>
          <w:color w:val="545454"/>
          <w:shd w:val="clear" w:color="auto" w:fill="FFFFFF"/>
        </w:rPr>
        <w:t xml:space="preserve"> </w:t>
      </w:r>
      <w:r w:rsidR="005776AF" w:rsidRPr="005776AF">
        <w:rPr>
          <w:shd w:val="clear" w:color="auto" w:fill="FFFFFF"/>
        </w:rPr>
        <w:t>198410162008121002</w:t>
      </w:r>
      <w:r w:rsidRPr="003157DE">
        <w:rPr>
          <w:rFonts w:eastAsia="SimSun"/>
          <w:lang w:eastAsia="zh-CN"/>
        </w:rPr>
        <w:t xml:space="preserve">) </w:t>
      </w:r>
      <w:r w:rsidRPr="003157DE">
        <w:rPr>
          <w:rFonts w:eastAsia="SimSun"/>
          <w:lang w:eastAsia="zh-CN"/>
        </w:rPr>
        <w:tab/>
      </w:r>
      <w:r w:rsidRPr="003157DE">
        <w:rPr>
          <w:rFonts w:eastAsia="SimSun"/>
          <w:lang w:eastAsia="zh-CN"/>
        </w:rPr>
        <w:tab/>
        <w:t xml:space="preserve"> (Pembimbing 1)</w:t>
      </w:r>
    </w:p>
    <w:p w:rsidR="007D06E1" w:rsidRDefault="007D06E1" w:rsidP="007D06E1">
      <w:pPr>
        <w:jc w:val="both"/>
        <w:rPr>
          <w:rFonts w:eastAsia="SimSun"/>
          <w:lang w:eastAsia="zh-CN"/>
        </w:rPr>
      </w:pPr>
    </w:p>
    <w:p w:rsidR="007D06E1" w:rsidRPr="003157DE" w:rsidRDefault="007D06E1" w:rsidP="007D06E1">
      <w:pPr>
        <w:jc w:val="both"/>
        <w:rPr>
          <w:rFonts w:eastAsia="SimSun"/>
          <w:lang w:eastAsia="zh-CN"/>
        </w:rPr>
      </w:pPr>
    </w:p>
    <w:p w:rsidR="007D06E1" w:rsidRPr="003157DE" w:rsidRDefault="00B908AF" w:rsidP="007D06E1">
      <w:pPr>
        <w:numPr>
          <w:ilvl w:val="0"/>
          <w:numId w:val="1"/>
        </w:numPr>
        <w:ind w:left="426" w:hanging="426"/>
        <w:jc w:val="both"/>
        <w:rPr>
          <w:rFonts w:eastAsia="SimSun"/>
          <w:lang w:eastAsia="zh-CN"/>
        </w:rPr>
      </w:pPr>
      <w:r w:rsidRPr="00B908AF">
        <w:t>Henning Titi Ciptaningtyas, S.Kom., M.Kom.</w:t>
      </w:r>
      <w:r>
        <w:rPr>
          <w:rFonts w:eastAsia="SimSun"/>
          <w:lang w:eastAsia="zh-CN"/>
        </w:rPr>
        <w:t xml:space="preserve"> </w:t>
      </w:r>
      <w:r w:rsidR="00727BC5">
        <w:rPr>
          <w:rFonts w:eastAsia="SimSun"/>
          <w:lang w:eastAsia="zh-CN"/>
        </w:rPr>
        <w:t>.</w:t>
      </w:r>
      <w:r w:rsidR="007D06E1" w:rsidRPr="003157DE">
        <w:rPr>
          <w:rFonts w:eastAsia="SimSun"/>
          <w:lang w:eastAsia="zh-CN"/>
        </w:rPr>
        <w:t>....................</w:t>
      </w:r>
    </w:p>
    <w:p w:rsidR="007D06E1" w:rsidRPr="003157DE" w:rsidRDefault="007D06E1" w:rsidP="007D06E1">
      <w:pPr>
        <w:ind w:firstLine="426"/>
        <w:jc w:val="both"/>
        <w:rPr>
          <w:rFonts w:eastAsia="SimSun"/>
          <w:lang w:eastAsia="zh-CN"/>
        </w:rPr>
      </w:pPr>
      <w:r w:rsidRPr="003157DE">
        <w:rPr>
          <w:rFonts w:eastAsia="SimSun"/>
          <w:lang w:eastAsia="zh-CN"/>
        </w:rPr>
        <w:t>(</w:t>
      </w:r>
      <w:r w:rsidRPr="00DF0840">
        <w:rPr>
          <w:rFonts w:eastAsia="SimSun"/>
          <w:bCs/>
          <w:color w:val="000000" w:themeColor="text1"/>
          <w:lang w:eastAsia="zh-CN"/>
        </w:rPr>
        <w:t>NIP.</w:t>
      </w:r>
      <w:r w:rsidR="005776AF" w:rsidRPr="005776AF">
        <w:rPr>
          <w:rFonts w:ascii="Arial" w:hAnsi="Arial" w:cs="Arial"/>
          <w:color w:val="545454"/>
          <w:shd w:val="clear" w:color="auto" w:fill="FFFFFF"/>
        </w:rPr>
        <w:t xml:space="preserve"> </w:t>
      </w:r>
      <w:r w:rsidR="005776AF" w:rsidRPr="005776AF">
        <w:rPr>
          <w:shd w:val="clear" w:color="auto" w:fill="FFFFFF"/>
        </w:rPr>
        <w:t>198407082010122004</w:t>
      </w:r>
      <w:r w:rsidRPr="003157DE">
        <w:rPr>
          <w:rFonts w:eastAsia="SimSun"/>
          <w:lang w:eastAsia="zh-CN"/>
        </w:rPr>
        <w:t>)</w:t>
      </w:r>
      <w:r w:rsidRPr="003157DE">
        <w:rPr>
          <w:rFonts w:eastAsia="SimSun"/>
          <w:lang w:eastAsia="zh-CN"/>
        </w:rPr>
        <w:tab/>
      </w:r>
      <w:r w:rsidRPr="003157DE">
        <w:rPr>
          <w:rFonts w:eastAsia="SimSun"/>
          <w:lang w:eastAsia="zh-CN"/>
        </w:rPr>
        <w:tab/>
        <w:t xml:space="preserve"> (Pembimbing 2)</w:t>
      </w:r>
    </w:p>
    <w:p w:rsidR="007D06E1" w:rsidRPr="003157DE" w:rsidRDefault="007D06E1" w:rsidP="007D06E1">
      <w:pPr>
        <w:jc w:val="center"/>
        <w:rPr>
          <w:rFonts w:eastAsia="SimSun"/>
          <w:lang w:eastAsia="zh-CN"/>
        </w:rPr>
      </w:pPr>
    </w:p>
    <w:p w:rsidR="007D06E1" w:rsidRPr="003157DE" w:rsidRDefault="007D06E1" w:rsidP="007D06E1">
      <w:pPr>
        <w:jc w:val="center"/>
        <w:rPr>
          <w:rFonts w:eastAsia="SimSun"/>
          <w:b/>
          <w:lang w:eastAsia="zh-CN"/>
        </w:rPr>
      </w:pPr>
    </w:p>
    <w:p w:rsidR="007D06E1" w:rsidRPr="003157DE" w:rsidRDefault="007D06E1" w:rsidP="007D06E1">
      <w:pPr>
        <w:jc w:val="center"/>
        <w:rPr>
          <w:rFonts w:eastAsia="SimSun"/>
          <w:b/>
          <w:lang w:eastAsia="zh-CN"/>
        </w:rPr>
      </w:pPr>
      <w:r w:rsidRPr="003157DE">
        <w:rPr>
          <w:rFonts w:eastAsia="SimSun"/>
          <w:b/>
          <w:lang w:eastAsia="zh-CN"/>
        </w:rPr>
        <w:t>SURABAYA</w:t>
      </w:r>
    </w:p>
    <w:p w:rsidR="007D06E1" w:rsidRPr="003157DE" w:rsidRDefault="008F2B36" w:rsidP="007D06E1">
      <w:pPr>
        <w:jc w:val="center"/>
        <w:rPr>
          <w:rFonts w:eastAsia="SimSun"/>
          <w:lang w:eastAsia="zh-CN"/>
        </w:rPr>
      </w:pPr>
      <w:r>
        <w:rPr>
          <w:rFonts w:eastAsia="SimSun"/>
          <w:b/>
          <w:lang w:eastAsia="zh-CN"/>
        </w:rPr>
        <w:t>JUNI</w:t>
      </w:r>
      <w:r w:rsidR="007D06E1" w:rsidRPr="003157DE">
        <w:rPr>
          <w:rFonts w:eastAsia="SimSun"/>
          <w:b/>
          <w:lang w:eastAsia="zh-CN"/>
        </w:rPr>
        <w:t>, 20</w:t>
      </w:r>
      <w:r w:rsidR="00B908AF">
        <w:rPr>
          <w:rFonts w:eastAsia="SimSun"/>
          <w:b/>
          <w:lang w:eastAsia="zh-CN"/>
        </w:rPr>
        <w:t>17</w:t>
      </w:r>
      <w:r w:rsidR="007D06E1" w:rsidRPr="003157DE">
        <w:rPr>
          <w:rFonts w:eastAsia="SimSun"/>
          <w:lang w:eastAsia="zh-CN"/>
        </w:rPr>
        <w:br w:type="page"/>
      </w:r>
      <w:r w:rsidR="00326805">
        <w:rPr>
          <w:rFonts w:eastAsia="SimSun"/>
          <w:b/>
          <w:i/>
          <w:lang w:eastAsia="zh-CN"/>
        </w:rPr>
        <w:lastRenderedPageBreak/>
        <w:t xml:space="preserve"> [Halaman ini sengaja dikosongkan]</w:t>
      </w:r>
    </w:p>
    <w:p w:rsidR="007D06E1" w:rsidRPr="003157DE" w:rsidRDefault="007D06E1" w:rsidP="007D06E1">
      <w:pPr>
        <w:jc w:val="center"/>
        <w:rPr>
          <w:rFonts w:eastAsia="SimSun"/>
          <w:b/>
          <w:lang w:eastAsia="zh-CN"/>
        </w:rPr>
      </w:pPr>
      <w:r w:rsidRPr="00852480">
        <w:br w:type="page"/>
      </w:r>
    </w:p>
    <w:p w:rsidR="007D06E1" w:rsidRPr="00167F96" w:rsidRDefault="00A81ADC" w:rsidP="007D06E1">
      <w:pPr>
        <w:jc w:val="center"/>
        <w:rPr>
          <w:rFonts w:eastAsia="SimSun"/>
          <w:b/>
          <w:lang w:val="en-US" w:eastAsia="zh-CN"/>
        </w:rPr>
      </w:pPr>
      <w:bookmarkStart w:id="6" w:name="_Toc371760984"/>
      <w:bookmarkStart w:id="7" w:name="_Toc371761127"/>
      <w:bookmarkStart w:id="8" w:name="_Toc377600068"/>
      <w:r>
        <w:rPr>
          <w:rFonts w:eastAsia="SimSun"/>
          <w:b/>
          <w:lang w:eastAsia="zh-CN"/>
        </w:rPr>
        <w:lastRenderedPageBreak/>
        <w:t xml:space="preserve">IMPLEMENTASI ELLIPTIC CURVE DIGITAL SIGNATURE ALGORITHM (ECDSA) UNTUK MENGATASI </w:t>
      </w:r>
      <w:r w:rsidR="000D4602" w:rsidRPr="00980EEA">
        <w:rPr>
          <w:rFonts w:eastAsia="SimSun"/>
          <w:b/>
          <w:i/>
          <w:lang w:eastAsia="zh-CN"/>
        </w:rPr>
        <w:t>BLACK HOLE</w:t>
      </w:r>
      <w:r>
        <w:rPr>
          <w:rFonts w:eastAsia="SimSun"/>
          <w:b/>
          <w:lang w:eastAsia="zh-CN"/>
        </w:rPr>
        <w:t xml:space="preserve"> DAN </w:t>
      </w:r>
      <w:r w:rsidR="000D4602" w:rsidRPr="00980EEA">
        <w:rPr>
          <w:rFonts w:eastAsia="SimSun"/>
          <w:b/>
          <w:i/>
          <w:lang w:eastAsia="zh-CN"/>
        </w:rPr>
        <w:t>WORM HOLE</w:t>
      </w:r>
      <w:r w:rsidRPr="00980EEA">
        <w:rPr>
          <w:rFonts w:eastAsia="SimSun"/>
          <w:b/>
          <w:i/>
          <w:lang w:eastAsia="zh-CN"/>
        </w:rPr>
        <w:t xml:space="preserve"> ATTACK</w:t>
      </w:r>
      <w:r>
        <w:rPr>
          <w:rFonts w:eastAsia="SimSun"/>
          <w:b/>
          <w:lang w:eastAsia="zh-CN"/>
        </w:rPr>
        <w:t xml:space="preserve"> PADA KOMUNIKASI V2V DI LINGKUNGAN VANETS</w:t>
      </w:r>
    </w:p>
    <w:p w:rsidR="007D06E1" w:rsidRPr="003157DE" w:rsidRDefault="007D06E1" w:rsidP="007D06E1">
      <w:pPr>
        <w:pStyle w:val="biasa"/>
        <w:jc w:val="center"/>
        <w:rPr>
          <w:b/>
        </w:rPr>
      </w:pPr>
    </w:p>
    <w:tbl>
      <w:tblPr>
        <w:tblStyle w:val="TableGrid"/>
        <w:tblW w:w="5812"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4" w:type="dxa"/>
          <w:right w:w="14" w:type="dxa"/>
        </w:tblCellMar>
        <w:tblLook w:val="04A0" w:firstRow="1" w:lastRow="0" w:firstColumn="1" w:lastColumn="0" w:noHBand="0" w:noVBand="1"/>
      </w:tblPr>
      <w:tblGrid>
        <w:gridCol w:w="2127"/>
        <w:gridCol w:w="141"/>
        <w:gridCol w:w="3544"/>
      </w:tblGrid>
      <w:tr w:rsidR="007D06E1" w:rsidRPr="00852453" w:rsidTr="007D06E1">
        <w:tc>
          <w:tcPr>
            <w:tcW w:w="2127" w:type="dxa"/>
          </w:tcPr>
          <w:p w:rsidR="007D06E1" w:rsidRPr="003157DE" w:rsidRDefault="007D06E1" w:rsidP="007D06E1">
            <w:pPr>
              <w:rPr>
                <w:b/>
                <w:bCs/>
                <w:iCs/>
              </w:rPr>
            </w:pPr>
            <w:r w:rsidRPr="003157DE">
              <w:rPr>
                <w:b/>
                <w:noProof/>
              </w:rPr>
              <w:t>Nama Mahasiswa</w:t>
            </w:r>
          </w:p>
        </w:tc>
        <w:tc>
          <w:tcPr>
            <w:tcW w:w="141" w:type="dxa"/>
          </w:tcPr>
          <w:p w:rsidR="007D06E1" w:rsidRPr="003157DE" w:rsidRDefault="007D06E1" w:rsidP="007D06E1">
            <w:pPr>
              <w:rPr>
                <w:b/>
                <w:bCs/>
                <w:iCs/>
              </w:rPr>
            </w:pPr>
            <w:r w:rsidRPr="003157DE">
              <w:rPr>
                <w:b/>
                <w:bCs/>
                <w:iCs/>
              </w:rPr>
              <w:t>:</w:t>
            </w:r>
          </w:p>
        </w:tc>
        <w:tc>
          <w:tcPr>
            <w:tcW w:w="3544" w:type="dxa"/>
          </w:tcPr>
          <w:p w:rsidR="007D06E1" w:rsidRPr="003157DE" w:rsidRDefault="00A81ADC" w:rsidP="007D06E1">
            <w:pPr>
              <w:rPr>
                <w:b/>
                <w:bCs/>
                <w:iCs/>
              </w:rPr>
            </w:pPr>
            <w:r>
              <w:rPr>
                <w:b/>
                <w:noProof/>
              </w:rPr>
              <w:t>TITIES NOVANINDA OVARI</w:t>
            </w:r>
          </w:p>
        </w:tc>
      </w:tr>
      <w:tr w:rsidR="007D06E1" w:rsidRPr="00852453" w:rsidTr="007D06E1">
        <w:tc>
          <w:tcPr>
            <w:tcW w:w="2127" w:type="dxa"/>
          </w:tcPr>
          <w:p w:rsidR="007D06E1" w:rsidRPr="003157DE" w:rsidRDefault="007D06E1" w:rsidP="007D06E1">
            <w:pPr>
              <w:rPr>
                <w:b/>
                <w:bCs/>
                <w:iCs/>
              </w:rPr>
            </w:pPr>
            <w:r w:rsidRPr="003157DE">
              <w:rPr>
                <w:b/>
                <w:noProof/>
              </w:rPr>
              <w:t>NRP</w:t>
            </w:r>
          </w:p>
        </w:tc>
        <w:tc>
          <w:tcPr>
            <w:tcW w:w="141" w:type="dxa"/>
          </w:tcPr>
          <w:p w:rsidR="007D06E1" w:rsidRPr="003157DE" w:rsidRDefault="007D06E1" w:rsidP="007D06E1">
            <w:pPr>
              <w:rPr>
                <w:b/>
                <w:bCs/>
                <w:iCs/>
              </w:rPr>
            </w:pPr>
            <w:r w:rsidRPr="003157DE">
              <w:rPr>
                <w:b/>
                <w:bCs/>
                <w:iCs/>
              </w:rPr>
              <w:t>:</w:t>
            </w:r>
          </w:p>
        </w:tc>
        <w:tc>
          <w:tcPr>
            <w:tcW w:w="3544" w:type="dxa"/>
          </w:tcPr>
          <w:p w:rsidR="007D06E1" w:rsidRPr="003157DE" w:rsidRDefault="007D06E1" w:rsidP="00A81ADC">
            <w:pPr>
              <w:rPr>
                <w:b/>
                <w:bCs/>
                <w:iCs/>
              </w:rPr>
            </w:pPr>
            <w:r w:rsidRPr="003157DE">
              <w:rPr>
                <w:b/>
                <w:noProof/>
              </w:rPr>
              <w:t>51</w:t>
            </w:r>
            <w:r w:rsidR="009E5DA5">
              <w:rPr>
                <w:b/>
                <w:noProof/>
              </w:rPr>
              <w:t>13</w:t>
            </w:r>
            <w:r w:rsidR="00F312E0">
              <w:rPr>
                <w:b/>
                <w:noProof/>
              </w:rPr>
              <w:t>100</w:t>
            </w:r>
            <w:r w:rsidR="00A81ADC">
              <w:rPr>
                <w:b/>
                <w:noProof/>
              </w:rPr>
              <w:t>083</w:t>
            </w:r>
          </w:p>
        </w:tc>
      </w:tr>
      <w:tr w:rsidR="007D06E1" w:rsidRPr="00852453" w:rsidTr="007D06E1">
        <w:tc>
          <w:tcPr>
            <w:tcW w:w="2127" w:type="dxa"/>
          </w:tcPr>
          <w:p w:rsidR="007D06E1" w:rsidRPr="003157DE" w:rsidRDefault="007D06E1" w:rsidP="007D06E1">
            <w:pPr>
              <w:rPr>
                <w:b/>
                <w:bCs/>
                <w:iCs/>
              </w:rPr>
            </w:pPr>
            <w:r w:rsidRPr="003157DE">
              <w:rPr>
                <w:b/>
                <w:noProof/>
              </w:rPr>
              <w:t>Jurusan</w:t>
            </w:r>
          </w:p>
        </w:tc>
        <w:tc>
          <w:tcPr>
            <w:tcW w:w="141" w:type="dxa"/>
          </w:tcPr>
          <w:p w:rsidR="007D06E1" w:rsidRPr="003157DE" w:rsidRDefault="007D06E1" w:rsidP="007D06E1">
            <w:pPr>
              <w:rPr>
                <w:b/>
                <w:bCs/>
                <w:iCs/>
              </w:rPr>
            </w:pPr>
            <w:r w:rsidRPr="003157DE">
              <w:rPr>
                <w:b/>
                <w:bCs/>
                <w:iCs/>
              </w:rPr>
              <w:t>:</w:t>
            </w:r>
          </w:p>
        </w:tc>
        <w:tc>
          <w:tcPr>
            <w:tcW w:w="3544" w:type="dxa"/>
          </w:tcPr>
          <w:p w:rsidR="007D06E1" w:rsidRPr="003157DE" w:rsidRDefault="007D06E1" w:rsidP="007D06E1">
            <w:pPr>
              <w:rPr>
                <w:b/>
                <w:bCs/>
                <w:iCs/>
              </w:rPr>
            </w:pPr>
            <w:r w:rsidRPr="003157DE">
              <w:rPr>
                <w:b/>
                <w:noProof/>
              </w:rPr>
              <w:t>Teknik Informatika FTIF-ITS</w:t>
            </w:r>
          </w:p>
        </w:tc>
      </w:tr>
      <w:tr w:rsidR="007D06E1" w:rsidRPr="00852453" w:rsidTr="007D06E1">
        <w:tc>
          <w:tcPr>
            <w:tcW w:w="2127" w:type="dxa"/>
          </w:tcPr>
          <w:p w:rsidR="007D06E1" w:rsidRPr="003157DE" w:rsidRDefault="007D06E1" w:rsidP="007D06E1">
            <w:pPr>
              <w:rPr>
                <w:b/>
                <w:bCs/>
                <w:iCs/>
              </w:rPr>
            </w:pPr>
            <w:r w:rsidRPr="003157DE">
              <w:rPr>
                <w:b/>
                <w:noProof/>
              </w:rPr>
              <w:t>Dosen Pembimbing 1</w:t>
            </w:r>
          </w:p>
        </w:tc>
        <w:tc>
          <w:tcPr>
            <w:tcW w:w="141" w:type="dxa"/>
          </w:tcPr>
          <w:p w:rsidR="007D06E1" w:rsidRPr="003157DE" w:rsidRDefault="007D06E1" w:rsidP="007D06E1">
            <w:pPr>
              <w:rPr>
                <w:b/>
                <w:bCs/>
                <w:iCs/>
              </w:rPr>
            </w:pPr>
            <w:r w:rsidRPr="003157DE">
              <w:rPr>
                <w:b/>
                <w:bCs/>
                <w:iCs/>
              </w:rPr>
              <w:t>:</w:t>
            </w:r>
          </w:p>
        </w:tc>
        <w:tc>
          <w:tcPr>
            <w:tcW w:w="3544" w:type="dxa"/>
          </w:tcPr>
          <w:p w:rsidR="007D06E1" w:rsidRPr="00A81ADC" w:rsidRDefault="00A81ADC" w:rsidP="007D06E1">
            <w:pPr>
              <w:rPr>
                <w:b/>
                <w:bCs/>
                <w:iCs/>
              </w:rPr>
            </w:pPr>
            <w:r w:rsidRPr="00A81ADC">
              <w:rPr>
                <w:b/>
              </w:rPr>
              <w:t>Dr.</w:t>
            </w:r>
            <w:r w:rsidR="007D5CF3">
              <w:rPr>
                <w:b/>
              </w:rPr>
              <w:t>Eng.</w:t>
            </w:r>
            <w:r w:rsidRPr="00A81ADC">
              <w:rPr>
                <w:b/>
              </w:rPr>
              <w:t xml:space="preserve"> Radityo Anggoro, S.Kom., M.Sc.</w:t>
            </w:r>
          </w:p>
        </w:tc>
      </w:tr>
      <w:tr w:rsidR="007D06E1" w:rsidRPr="00852453" w:rsidTr="007D06E1">
        <w:trPr>
          <w:trHeight w:val="557"/>
        </w:trPr>
        <w:tc>
          <w:tcPr>
            <w:tcW w:w="2127" w:type="dxa"/>
          </w:tcPr>
          <w:p w:rsidR="007D06E1" w:rsidRPr="003157DE" w:rsidRDefault="007D06E1" w:rsidP="007D06E1">
            <w:pPr>
              <w:rPr>
                <w:b/>
                <w:bCs/>
                <w:iCs/>
              </w:rPr>
            </w:pPr>
            <w:r w:rsidRPr="003157DE">
              <w:rPr>
                <w:b/>
                <w:noProof/>
              </w:rPr>
              <w:t>Dosen Pembimbing 2</w:t>
            </w:r>
          </w:p>
        </w:tc>
        <w:tc>
          <w:tcPr>
            <w:tcW w:w="141" w:type="dxa"/>
          </w:tcPr>
          <w:p w:rsidR="007D06E1" w:rsidRPr="003157DE" w:rsidRDefault="007D06E1" w:rsidP="007D06E1">
            <w:pPr>
              <w:rPr>
                <w:b/>
                <w:bCs/>
                <w:iCs/>
              </w:rPr>
            </w:pPr>
            <w:r w:rsidRPr="003157DE">
              <w:rPr>
                <w:b/>
                <w:bCs/>
                <w:iCs/>
              </w:rPr>
              <w:t>:</w:t>
            </w:r>
          </w:p>
        </w:tc>
        <w:tc>
          <w:tcPr>
            <w:tcW w:w="3544" w:type="dxa"/>
          </w:tcPr>
          <w:p w:rsidR="007D06E1" w:rsidRPr="00A81ADC" w:rsidRDefault="00A81ADC" w:rsidP="007D06E1">
            <w:pPr>
              <w:pStyle w:val="NoSpacing"/>
              <w:rPr>
                <w:rFonts w:ascii="Times New Roman" w:hAnsi="Times New Roman"/>
                <w:b/>
                <w:color w:val="000000" w:themeColor="text1"/>
                <w:lang w:val="id-ID"/>
              </w:rPr>
            </w:pPr>
            <w:r w:rsidRPr="00A81ADC">
              <w:rPr>
                <w:rFonts w:ascii="Times New Roman" w:hAnsi="Times New Roman"/>
                <w:b/>
              </w:rPr>
              <w:t>Henning Titi Ciptaningtyas, S.Kom., M.Kom.</w:t>
            </w:r>
          </w:p>
          <w:p w:rsidR="007D06E1" w:rsidRPr="003157DE" w:rsidRDefault="007D06E1" w:rsidP="007D06E1">
            <w:pPr>
              <w:pStyle w:val="NoSpacing"/>
              <w:rPr>
                <w:rFonts w:ascii="Times New Roman" w:hAnsi="Times New Roman"/>
                <w:b/>
                <w:color w:val="000000" w:themeColor="text1"/>
                <w:lang w:val="id-ID"/>
              </w:rPr>
            </w:pPr>
          </w:p>
        </w:tc>
      </w:tr>
    </w:tbl>
    <w:p w:rsidR="007D06E1" w:rsidRDefault="007D06E1" w:rsidP="00E02060">
      <w:pPr>
        <w:pStyle w:val="Heading1"/>
        <w:numPr>
          <w:ilvl w:val="0"/>
          <w:numId w:val="0"/>
        </w:numPr>
        <w:rPr>
          <w:sz w:val="22"/>
          <w:szCs w:val="22"/>
        </w:rPr>
      </w:pPr>
      <w:bookmarkStart w:id="9" w:name="_Toc371760981"/>
      <w:bookmarkStart w:id="10" w:name="_Toc371761124"/>
      <w:bookmarkStart w:id="11" w:name="_Toc377600065"/>
      <w:bookmarkStart w:id="12" w:name="_Toc452577929"/>
      <w:bookmarkStart w:id="13" w:name="_Toc487272886"/>
      <w:r w:rsidRPr="00961A3C">
        <w:rPr>
          <w:sz w:val="22"/>
          <w:szCs w:val="22"/>
        </w:rPr>
        <w:t>Abstrak</w:t>
      </w:r>
      <w:bookmarkEnd w:id="9"/>
      <w:bookmarkEnd w:id="10"/>
      <w:bookmarkEnd w:id="11"/>
      <w:bookmarkEnd w:id="12"/>
      <w:bookmarkEnd w:id="13"/>
    </w:p>
    <w:p w:rsidR="00DC20BB" w:rsidRPr="004B1B4B" w:rsidRDefault="00DC20BB" w:rsidP="00DC20BB"/>
    <w:p w:rsidR="007D06E1" w:rsidRPr="003026A0" w:rsidRDefault="00527F8C" w:rsidP="007D06E1">
      <w:pPr>
        <w:ind w:firstLine="720"/>
        <w:jc w:val="both"/>
      </w:pPr>
      <w:r w:rsidRPr="003026A0">
        <w:t>Vehicular Ad</w:t>
      </w:r>
      <w:r w:rsidR="005A33A1" w:rsidRPr="003026A0">
        <w:t>-</w:t>
      </w:r>
      <w:r w:rsidRPr="003026A0">
        <w:t xml:space="preserve">hoc Network (VANET) merupakan teknologi </w:t>
      </w:r>
      <w:r w:rsidR="00785A6D" w:rsidRPr="003026A0">
        <w:t>yang mendukung</w:t>
      </w:r>
      <w:r w:rsidRPr="003026A0">
        <w:t xml:space="preserve"> </w:t>
      </w:r>
      <w:r w:rsidR="00785A6D" w:rsidRPr="003026A0">
        <w:t xml:space="preserve">pertukaran data </w:t>
      </w:r>
      <w:r w:rsidRPr="003026A0">
        <w:t>antar kendaraan di jalan raya</w:t>
      </w:r>
      <w:r w:rsidR="00785A6D" w:rsidRPr="003026A0">
        <w:t>. VANET menggunaka</w:t>
      </w:r>
      <w:r w:rsidR="005A33A1" w:rsidRPr="003026A0">
        <w:t xml:space="preserve">n jaringan </w:t>
      </w:r>
      <w:r w:rsidR="005A33A1" w:rsidRPr="003026A0">
        <w:rPr>
          <w:i/>
        </w:rPr>
        <w:t>wireless</w:t>
      </w:r>
      <w:r w:rsidR="00E04C9E">
        <w:t xml:space="preserve"> berbasis </w:t>
      </w:r>
      <w:r w:rsidR="00E04C9E" w:rsidRPr="00E04C9E">
        <w:rPr>
          <w:i/>
        </w:rPr>
        <w:t xml:space="preserve">ad </w:t>
      </w:r>
      <w:r w:rsidR="00785A6D" w:rsidRPr="00E04C9E">
        <w:rPr>
          <w:i/>
        </w:rPr>
        <w:t>hoc</w:t>
      </w:r>
      <w:r w:rsidR="00785A6D" w:rsidRPr="003026A0">
        <w:t xml:space="preserve"> yang memungkinkan terjadi serangan, seperti </w:t>
      </w:r>
      <w:r w:rsidR="000D4602" w:rsidRPr="003026A0">
        <w:rPr>
          <w:i/>
        </w:rPr>
        <w:t>Black hole</w:t>
      </w:r>
      <w:r w:rsidR="00785A6D" w:rsidRPr="003026A0">
        <w:t xml:space="preserve"> dan </w:t>
      </w:r>
      <w:r w:rsidR="000D4602" w:rsidRPr="003026A0">
        <w:rPr>
          <w:i/>
        </w:rPr>
        <w:t>Worm hole</w:t>
      </w:r>
      <w:r w:rsidR="00785A6D" w:rsidRPr="003026A0">
        <w:rPr>
          <w:i/>
        </w:rPr>
        <w:t xml:space="preserve"> attack</w:t>
      </w:r>
      <w:r w:rsidR="00785A6D" w:rsidRPr="003026A0">
        <w:t xml:space="preserve">. </w:t>
      </w:r>
      <w:r w:rsidR="000D4602" w:rsidRPr="003026A0">
        <w:rPr>
          <w:i/>
        </w:rPr>
        <w:t>Black hole</w:t>
      </w:r>
      <w:r w:rsidR="00785A6D" w:rsidRPr="003026A0">
        <w:rPr>
          <w:i/>
        </w:rPr>
        <w:t xml:space="preserve"> attack</w:t>
      </w:r>
      <w:r w:rsidR="00785A6D" w:rsidRPr="003026A0">
        <w:t xml:space="preserve"> adalah serangan yang dilakukan suatu </w:t>
      </w:r>
      <w:r w:rsidR="00785A6D" w:rsidRPr="003026A0">
        <w:rPr>
          <w:i/>
        </w:rPr>
        <w:t>malicious node</w:t>
      </w:r>
      <w:r w:rsidR="00785A6D" w:rsidRPr="003026A0">
        <w:t xml:space="preserve"> dengan menjatuhkan paket data yang diterima, sedangkan </w:t>
      </w:r>
      <w:r w:rsidR="000D4602" w:rsidRPr="003026A0">
        <w:rPr>
          <w:i/>
        </w:rPr>
        <w:t>Worm hole</w:t>
      </w:r>
      <w:r w:rsidR="00785A6D" w:rsidRPr="003026A0">
        <w:rPr>
          <w:i/>
        </w:rPr>
        <w:t xml:space="preserve"> attack</w:t>
      </w:r>
      <w:r w:rsidR="00785A6D" w:rsidRPr="003026A0">
        <w:t xml:space="preserve"> dilakukan dengan mengubah isi paket data. Kedua serangan ini dapat mempengaruhi performa </w:t>
      </w:r>
      <w:r w:rsidR="00785A6D" w:rsidRPr="003026A0">
        <w:rPr>
          <w:i/>
        </w:rPr>
        <w:t xml:space="preserve">routing protocol </w:t>
      </w:r>
      <w:r w:rsidR="00785A6D" w:rsidRPr="003026A0">
        <w:t>yang digunakan dalam komunikasi antar kendaraan.</w:t>
      </w:r>
    </w:p>
    <w:p w:rsidR="007D06E1" w:rsidRPr="003026A0" w:rsidRDefault="00876568" w:rsidP="007D06E1">
      <w:pPr>
        <w:ind w:firstLine="720"/>
        <w:jc w:val="both"/>
      </w:pPr>
      <w:r w:rsidRPr="003026A0">
        <w:t xml:space="preserve">Kedua serangan tersebut dapat diatasi jika tiap </w:t>
      </w:r>
      <w:r w:rsidRPr="003026A0">
        <w:rPr>
          <w:i/>
        </w:rPr>
        <w:t>node</w:t>
      </w:r>
      <w:r w:rsidRPr="003026A0">
        <w:t xml:space="preserve"> dapat mendeteksi jika ada </w:t>
      </w:r>
      <w:r w:rsidRPr="003026A0">
        <w:rPr>
          <w:i/>
        </w:rPr>
        <w:t>malicious node</w:t>
      </w:r>
      <w:r w:rsidRPr="003026A0">
        <w:t xml:space="preserve"> di sekitarnya, sehingga tiap </w:t>
      </w:r>
      <w:r w:rsidRPr="003026A0">
        <w:rPr>
          <w:i/>
        </w:rPr>
        <w:t>node</w:t>
      </w:r>
      <w:r w:rsidRPr="003026A0">
        <w:t xml:space="preserve"> tersebut tidak meneruskan paket data ke </w:t>
      </w:r>
      <w:r w:rsidRPr="003026A0">
        <w:rPr>
          <w:i/>
        </w:rPr>
        <w:t>malicious node</w:t>
      </w:r>
      <w:r w:rsidR="00785A6D" w:rsidRPr="003026A0">
        <w:rPr>
          <w:lang w:val="en-US"/>
        </w:rPr>
        <w:t>.</w:t>
      </w:r>
      <w:r w:rsidR="00785A6D" w:rsidRPr="003026A0">
        <w:t xml:space="preserve"> </w:t>
      </w:r>
      <w:r w:rsidR="000D4602" w:rsidRPr="003026A0">
        <w:rPr>
          <w:i/>
        </w:rPr>
        <w:t>Black hole</w:t>
      </w:r>
      <w:r w:rsidRPr="003026A0">
        <w:rPr>
          <w:i/>
        </w:rPr>
        <w:t xml:space="preserve"> attack</w:t>
      </w:r>
      <w:r w:rsidRPr="003026A0">
        <w:t xml:space="preserve"> dapat dideteksi dengan melakukan pemantauan terhadap arus pertukaran data pada tiap </w:t>
      </w:r>
      <w:r w:rsidRPr="003026A0">
        <w:rPr>
          <w:i/>
        </w:rPr>
        <w:t>node</w:t>
      </w:r>
      <w:r w:rsidRPr="003026A0">
        <w:t xml:space="preserve">, sedangkan </w:t>
      </w:r>
      <w:r w:rsidR="000D4602" w:rsidRPr="003026A0">
        <w:rPr>
          <w:i/>
        </w:rPr>
        <w:t>Worm hole</w:t>
      </w:r>
      <w:r w:rsidRPr="003026A0">
        <w:rPr>
          <w:i/>
        </w:rPr>
        <w:t xml:space="preserve"> attack</w:t>
      </w:r>
      <w:r w:rsidRPr="003026A0">
        <w:t xml:space="preserve"> dapat dideteksi dengan menggunakan </w:t>
      </w:r>
      <w:r w:rsidRPr="003026A0">
        <w:rPr>
          <w:i/>
        </w:rPr>
        <w:t>digital signature</w:t>
      </w:r>
      <w:r w:rsidRPr="003026A0">
        <w:t xml:space="preserve">. Tugas akhir ini mengimplementasikan Elliptic Curve </w:t>
      </w:r>
      <w:r w:rsidR="00937DD0" w:rsidRPr="003026A0">
        <w:t xml:space="preserve">Digital Signature Algorithm (ECDSA) sebagai algoritma </w:t>
      </w:r>
      <w:r w:rsidR="00937DD0" w:rsidRPr="003026A0">
        <w:rPr>
          <w:i/>
        </w:rPr>
        <w:t>digital signature</w:t>
      </w:r>
      <w:r w:rsidR="00937DD0" w:rsidRPr="003026A0">
        <w:t xml:space="preserve"> yang dilampirkan pada tiap paket data.</w:t>
      </w:r>
    </w:p>
    <w:p w:rsidR="007D06E1" w:rsidRPr="003026A0" w:rsidRDefault="00B555FB" w:rsidP="007D06E1">
      <w:pPr>
        <w:ind w:firstLine="720"/>
        <w:jc w:val="both"/>
        <w:rPr>
          <w:lang w:val="en-US"/>
        </w:rPr>
      </w:pPr>
      <w:r w:rsidRPr="003026A0">
        <w:lastRenderedPageBreak/>
        <w:t xml:space="preserve">Pada tugas akhir ini didapatkan </w:t>
      </w:r>
      <w:r w:rsidRPr="003026A0">
        <w:rPr>
          <w:i/>
        </w:rPr>
        <w:t>routing protocol</w:t>
      </w:r>
      <w:r w:rsidRPr="003026A0">
        <w:t xml:space="preserve"> yang </w:t>
      </w:r>
      <w:r w:rsidR="00EA7F47" w:rsidRPr="003026A0">
        <w:t>menerapkan</w:t>
      </w:r>
      <w:r w:rsidRPr="003026A0">
        <w:t xml:space="preserve"> pemantauan arus pertukaran data da</w:t>
      </w:r>
      <w:r w:rsidR="00EA7F47" w:rsidRPr="003026A0">
        <w:t xml:space="preserve">n </w:t>
      </w:r>
      <w:r w:rsidRPr="003026A0">
        <w:rPr>
          <w:i/>
        </w:rPr>
        <w:t>digital signature</w:t>
      </w:r>
      <w:r w:rsidRPr="003026A0">
        <w:t xml:space="preserve"> pada tiap paket data yang dikirimkan mempunyai performa yang lebih baik jika dihadapkan dengan </w:t>
      </w:r>
      <w:r w:rsidR="000D4602" w:rsidRPr="003026A0">
        <w:rPr>
          <w:i/>
        </w:rPr>
        <w:t>Black hole</w:t>
      </w:r>
      <w:r w:rsidRPr="003026A0">
        <w:t xml:space="preserve"> dan </w:t>
      </w:r>
      <w:r w:rsidR="000D4602" w:rsidRPr="003026A0">
        <w:rPr>
          <w:i/>
        </w:rPr>
        <w:t>Worm hole</w:t>
      </w:r>
      <w:r w:rsidRPr="003026A0">
        <w:rPr>
          <w:i/>
        </w:rPr>
        <w:t xml:space="preserve"> attack</w:t>
      </w:r>
      <w:r w:rsidR="00EA7F47" w:rsidRPr="003026A0">
        <w:t xml:space="preserve"> dibandingkan dengan </w:t>
      </w:r>
      <w:r w:rsidR="00EA7F47" w:rsidRPr="003026A0">
        <w:rPr>
          <w:i/>
        </w:rPr>
        <w:t>routing protocol</w:t>
      </w:r>
      <w:r w:rsidR="00EA7F47" w:rsidRPr="003026A0">
        <w:t xml:space="preserve"> yang tidak menerapkannya</w:t>
      </w:r>
      <w:r w:rsidR="00B75E35">
        <w:t xml:space="preserve">, dibuktikan dengan peningkatan </w:t>
      </w:r>
      <w:r w:rsidR="00B75E35" w:rsidRPr="00B75E35">
        <w:rPr>
          <w:i/>
        </w:rPr>
        <w:t>packet delivery ratio</w:t>
      </w:r>
      <w:r w:rsidR="00B75E35">
        <w:t xml:space="preserve"> hingga mencapai 60.61% yang pada </w:t>
      </w:r>
      <w:r w:rsidR="00B75E35" w:rsidRPr="00B75E35">
        <w:rPr>
          <w:i/>
        </w:rPr>
        <w:t>routing protocol</w:t>
      </w:r>
      <w:r w:rsidR="00B75E35">
        <w:t xml:space="preserve"> tanpa modifikasi sebelumnya turun drastis</w:t>
      </w:r>
      <w:r w:rsidR="00647F32" w:rsidRPr="003026A0">
        <w:rPr>
          <w:lang w:val="en-US"/>
        </w:rPr>
        <w:t>.</w:t>
      </w:r>
    </w:p>
    <w:p w:rsidR="00647F32" w:rsidRPr="003026A0" w:rsidRDefault="00647F32" w:rsidP="007D06E1">
      <w:pPr>
        <w:ind w:firstLine="720"/>
        <w:jc w:val="both"/>
        <w:rPr>
          <w:color w:val="FF0000"/>
          <w:lang w:val="en-US"/>
        </w:rPr>
      </w:pPr>
    </w:p>
    <w:p w:rsidR="007D06E1" w:rsidRPr="00D14D1D" w:rsidRDefault="00310266" w:rsidP="007D06E1">
      <w:pPr>
        <w:jc w:val="both"/>
        <w:rPr>
          <w:b/>
          <w:i/>
        </w:rPr>
      </w:pPr>
      <w:r w:rsidRPr="003026A0">
        <w:rPr>
          <w:b/>
        </w:rPr>
        <w:t xml:space="preserve">Kata </w:t>
      </w:r>
      <w:r w:rsidRPr="003026A0">
        <w:rPr>
          <w:b/>
          <w:noProof/>
        </w:rPr>
        <w:t>kunci</w:t>
      </w:r>
      <w:r w:rsidRPr="003026A0">
        <w:rPr>
          <w:b/>
        </w:rPr>
        <w:t xml:space="preserve">: </w:t>
      </w:r>
      <w:r w:rsidR="007B75F0" w:rsidRPr="003026A0">
        <w:rPr>
          <w:b/>
        </w:rPr>
        <w:t>ECDSA</w:t>
      </w:r>
      <w:r w:rsidR="007D06E1" w:rsidRPr="003026A0">
        <w:rPr>
          <w:b/>
        </w:rPr>
        <w:t xml:space="preserve">, </w:t>
      </w:r>
      <w:r w:rsidR="000D4602" w:rsidRPr="003026A0">
        <w:rPr>
          <w:b/>
          <w:i/>
        </w:rPr>
        <w:t>Black hole</w:t>
      </w:r>
      <w:r w:rsidR="007B75F0" w:rsidRPr="003026A0">
        <w:rPr>
          <w:b/>
          <w:i/>
        </w:rPr>
        <w:t xml:space="preserve"> attack</w:t>
      </w:r>
      <w:r w:rsidR="007D06E1" w:rsidRPr="003026A0">
        <w:rPr>
          <w:b/>
        </w:rPr>
        <w:t xml:space="preserve">, </w:t>
      </w:r>
      <w:r w:rsidR="000D4602" w:rsidRPr="003026A0">
        <w:rPr>
          <w:b/>
          <w:i/>
        </w:rPr>
        <w:t>Worm hole</w:t>
      </w:r>
      <w:r w:rsidR="007B75F0" w:rsidRPr="003026A0">
        <w:rPr>
          <w:b/>
          <w:i/>
        </w:rPr>
        <w:t xml:space="preserve"> attack</w:t>
      </w:r>
      <w:r w:rsidR="007D06E1" w:rsidRPr="003026A0">
        <w:rPr>
          <w:b/>
        </w:rPr>
        <w:t>,</w:t>
      </w:r>
      <w:r w:rsidRPr="003026A0">
        <w:rPr>
          <w:b/>
          <w:lang w:val="en-US"/>
        </w:rPr>
        <w:t xml:space="preserve"> </w:t>
      </w:r>
      <w:r w:rsidR="007B75F0" w:rsidRPr="003026A0">
        <w:rPr>
          <w:b/>
          <w:noProof/>
        </w:rPr>
        <w:t>VANET</w:t>
      </w:r>
      <w:r w:rsidR="007D06E1" w:rsidRPr="003026A0">
        <w:rPr>
          <w:b/>
        </w:rPr>
        <w:t>.</w:t>
      </w:r>
    </w:p>
    <w:p w:rsidR="007D06E1" w:rsidRPr="003157DE" w:rsidRDefault="007D06E1" w:rsidP="007D06E1">
      <w:pPr>
        <w:jc w:val="center"/>
        <w:rPr>
          <w:rFonts w:eastAsia="SimSun"/>
          <w:b/>
          <w:lang w:eastAsia="zh-CN"/>
        </w:rPr>
      </w:pPr>
      <w:r w:rsidRPr="00852480">
        <w:rPr>
          <w:b/>
        </w:rPr>
        <w:br w:type="page"/>
      </w:r>
    </w:p>
    <w:p w:rsidR="00D12051" w:rsidRPr="00AE089E" w:rsidRDefault="00AE089E" w:rsidP="00D12051">
      <w:pPr>
        <w:jc w:val="center"/>
        <w:rPr>
          <w:rFonts w:eastAsia="SimSun"/>
          <w:b/>
          <w:lang w:eastAsia="zh-CN"/>
        </w:rPr>
      </w:pPr>
      <w:bookmarkStart w:id="14" w:name="_Toc371760983"/>
      <w:bookmarkStart w:id="15" w:name="_Toc371761126"/>
      <w:bookmarkStart w:id="16" w:name="_Toc377600067"/>
      <w:r>
        <w:rPr>
          <w:rFonts w:eastAsia="SimSun"/>
          <w:b/>
          <w:lang w:eastAsia="zh-CN"/>
        </w:rPr>
        <w:lastRenderedPageBreak/>
        <w:t xml:space="preserve">ELLIPTIC CURVE DIGITAL SIGNATURE ALGORITHM IMPLEMENTATION TO OVERCOME </w:t>
      </w:r>
      <w:r w:rsidR="000D4602">
        <w:rPr>
          <w:rFonts w:eastAsia="SimSun"/>
          <w:b/>
          <w:lang w:eastAsia="zh-CN"/>
        </w:rPr>
        <w:t>BLACK HOLE</w:t>
      </w:r>
      <w:r>
        <w:rPr>
          <w:rFonts w:eastAsia="SimSun"/>
          <w:b/>
          <w:lang w:eastAsia="zh-CN"/>
        </w:rPr>
        <w:t xml:space="preserve"> AND </w:t>
      </w:r>
      <w:r w:rsidR="000D4602">
        <w:rPr>
          <w:rFonts w:eastAsia="SimSun"/>
          <w:b/>
          <w:lang w:eastAsia="zh-CN"/>
        </w:rPr>
        <w:t>WORM HOLE</w:t>
      </w:r>
      <w:r>
        <w:rPr>
          <w:rFonts w:eastAsia="SimSun"/>
          <w:b/>
          <w:lang w:eastAsia="zh-CN"/>
        </w:rPr>
        <w:t xml:space="preserve"> ATTACK IN V2V COMMUNICATION OF VANETS</w:t>
      </w:r>
    </w:p>
    <w:p w:rsidR="007D06E1" w:rsidRPr="003157DE" w:rsidRDefault="007D06E1" w:rsidP="007D06E1">
      <w:pPr>
        <w:pStyle w:val="biasa"/>
        <w:jc w:val="center"/>
      </w:pPr>
    </w:p>
    <w:tbl>
      <w:tblPr>
        <w:tblStyle w:val="TableGrid"/>
        <w:tblW w:w="5674" w:type="dxa"/>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4" w:type="dxa"/>
          <w:right w:w="14" w:type="dxa"/>
        </w:tblCellMar>
        <w:tblLook w:val="04A0" w:firstRow="1" w:lastRow="0" w:firstColumn="1" w:lastColumn="0" w:noHBand="0" w:noVBand="1"/>
      </w:tblPr>
      <w:tblGrid>
        <w:gridCol w:w="1842"/>
        <w:gridCol w:w="142"/>
        <w:gridCol w:w="3690"/>
      </w:tblGrid>
      <w:tr w:rsidR="007D06E1" w:rsidRPr="00852453" w:rsidTr="007D06E1">
        <w:trPr>
          <w:trHeight w:val="195"/>
        </w:trPr>
        <w:tc>
          <w:tcPr>
            <w:tcW w:w="1842" w:type="dxa"/>
          </w:tcPr>
          <w:p w:rsidR="007D06E1" w:rsidRPr="003157DE" w:rsidRDefault="007D06E1" w:rsidP="007D06E1">
            <w:pPr>
              <w:rPr>
                <w:b/>
                <w:bCs/>
                <w:iCs/>
              </w:rPr>
            </w:pPr>
            <w:r w:rsidRPr="003157DE">
              <w:rPr>
                <w:b/>
                <w:noProof/>
                <w:color w:val="000000" w:themeColor="text1"/>
              </w:rPr>
              <w:t>Student’s Name</w:t>
            </w:r>
          </w:p>
        </w:tc>
        <w:tc>
          <w:tcPr>
            <w:tcW w:w="142" w:type="dxa"/>
          </w:tcPr>
          <w:p w:rsidR="007D06E1" w:rsidRPr="003157DE" w:rsidRDefault="007D06E1" w:rsidP="007D06E1">
            <w:pPr>
              <w:ind w:left="-673" w:firstLine="673"/>
              <w:rPr>
                <w:b/>
                <w:bCs/>
                <w:iCs/>
              </w:rPr>
            </w:pPr>
            <w:r w:rsidRPr="003157DE">
              <w:rPr>
                <w:b/>
                <w:bCs/>
                <w:iCs/>
              </w:rPr>
              <w:t>:</w:t>
            </w:r>
          </w:p>
        </w:tc>
        <w:tc>
          <w:tcPr>
            <w:tcW w:w="3690" w:type="dxa"/>
          </w:tcPr>
          <w:p w:rsidR="007D06E1" w:rsidRPr="003157DE" w:rsidRDefault="00AE089E" w:rsidP="007D06E1">
            <w:pPr>
              <w:rPr>
                <w:b/>
                <w:bCs/>
                <w:iCs/>
              </w:rPr>
            </w:pPr>
            <w:r>
              <w:rPr>
                <w:b/>
                <w:noProof/>
              </w:rPr>
              <w:t>TITIES NOVANINDA OVARI</w:t>
            </w:r>
          </w:p>
        </w:tc>
      </w:tr>
      <w:tr w:rsidR="007D06E1" w:rsidRPr="00852453" w:rsidTr="007D06E1">
        <w:trPr>
          <w:trHeight w:val="208"/>
        </w:trPr>
        <w:tc>
          <w:tcPr>
            <w:tcW w:w="1842" w:type="dxa"/>
          </w:tcPr>
          <w:p w:rsidR="007D06E1" w:rsidRPr="003157DE" w:rsidRDefault="007D06E1" w:rsidP="007D06E1">
            <w:pPr>
              <w:rPr>
                <w:b/>
                <w:bCs/>
                <w:iCs/>
              </w:rPr>
            </w:pPr>
            <w:r w:rsidRPr="003157DE">
              <w:rPr>
                <w:b/>
                <w:noProof/>
                <w:color w:val="000000" w:themeColor="text1"/>
              </w:rPr>
              <w:t>Student’s ID</w:t>
            </w:r>
          </w:p>
        </w:tc>
        <w:tc>
          <w:tcPr>
            <w:tcW w:w="142" w:type="dxa"/>
          </w:tcPr>
          <w:p w:rsidR="007D06E1" w:rsidRPr="003157DE" w:rsidRDefault="007D06E1" w:rsidP="007D06E1">
            <w:pPr>
              <w:rPr>
                <w:b/>
                <w:bCs/>
                <w:iCs/>
              </w:rPr>
            </w:pPr>
            <w:r w:rsidRPr="003157DE">
              <w:rPr>
                <w:b/>
                <w:bCs/>
                <w:iCs/>
              </w:rPr>
              <w:t>:</w:t>
            </w:r>
          </w:p>
        </w:tc>
        <w:tc>
          <w:tcPr>
            <w:tcW w:w="3690" w:type="dxa"/>
          </w:tcPr>
          <w:p w:rsidR="007D06E1" w:rsidRPr="003157DE" w:rsidRDefault="00AE089E" w:rsidP="007D06E1">
            <w:pPr>
              <w:rPr>
                <w:b/>
                <w:bCs/>
                <w:iCs/>
              </w:rPr>
            </w:pPr>
            <w:r>
              <w:rPr>
                <w:b/>
                <w:noProof/>
              </w:rPr>
              <w:t>5113100083</w:t>
            </w:r>
          </w:p>
        </w:tc>
      </w:tr>
      <w:tr w:rsidR="007D06E1" w:rsidRPr="00852453" w:rsidTr="007D06E1">
        <w:trPr>
          <w:trHeight w:val="195"/>
        </w:trPr>
        <w:tc>
          <w:tcPr>
            <w:tcW w:w="1842" w:type="dxa"/>
          </w:tcPr>
          <w:p w:rsidR="007D06E1" w:rsidRPr="003157DE" w:rsidRDefault="007D06E1" w:rsidP="007D06E1">
            <w:pPr>
              <w:rPr>
                <w:b/>
                <w:bCs/>
                <w:iCs/>
              </w:rPr>
            </w:pPr>
            <w:r w:rsidRPr="003157DE">
              <w:rPr>
                <w:b/>
                <w:noProof/>
                <w:color w:val="000000" w:themeColor="text1"/>
              </w:rPr>
              <w:t>Department</w:t>
            </w:r>
          </w:p>
        </w:tc>
        <w:tc>
          <w:tcPr>
            <w:tcW w:w="142" w:type="dxa"/>
          </w:tcPr>
          <w:p w:rsidR="007D06E1" w:rsidRPr="003157DE" w:rsidRDefault="007D06E1" w:rsidP="007D06E1">
            <w:pPr>
              <w:rPr>
                <w:b/>
                <w:bCs/>
                <w:iCs/>
              </w:rPr>
            </w:pPr>
            <w:r w:rsidRPr="003157DE">
              <w:rPr>
                <w:b/>
                <w:bCs/>
                <w:iCs/>
              </w:rPr>
              <w:t>:</w:t>
            </w:r>
          </w:p>
        </w:tc>
        <w:tc>
          <w:tcPr>
            <w:tcW w:w="3690" w:type="dxa"/>
          </w:tcPr>
          <w:p w:rsidR="007D06E1" w:rsidRPr="003157DE" w:rsidRDefault="007D06E1" w:rsidP="007D06E1">
            <w:pPr>
              <w:rPr>
                <w:b/>
                <w:bCs/>
                <w:iCs/>
              </w:rPr>
            </w:pPr>
            <w:r w:rsidRPr="003157DE">
              <w:rPr>
                <w:b/>
                <w:noProof/>
              </w:rPr>
              <w:t>Teknik Informatika FTIF-ITS</w:t>
            </w:r>
          </w:p>
        </w:tc>
      </w:tr>
      <w:tr w:rsidR="007D06E1" w:rsidRPr="00852453" w:rsidTr="007D06E1">
        <w:trPr>
          <w:trHeight w:val="195"/>
        </w:trPr>
        <w:tc>
          <w:tcPr>
            <w:tcW w:w="1842" w:type="dxa"/>
          </w:tcPr>
          <w:p w:rsidR="007D06E1" w:rsidRPr="003157DE" w:rsidRDefault="007D06E1" w:rsidP="007D06E1">
            <w:pPr>
              <w:rPr>
                <w:b/>
                <w:bCs/>
                <w:iCs/>
              </w:rPr>
            </w:pPr>
            <w:r w:rsidRPr="003157DE">
              <w:rPr>
                <w:b/>
                <w:noProof/>
                <w:color w:val="000000" w:themeColor="text1"/>
              </w:rPr>
              <w:t>First Advisor</w:t>
            </w:r>
          </w:p>
        </w:tc>
        <w:tc>
          <w:tcPr>
            <w:tcW w:w="142" w:type="dxa"/>
          </w:tcPr>
          <w:p w:rsidR="007D06E1" w:rsidRPr="003157DE" w:rsidRDefault="007D06E1" w:rsidP="007D06E1">
            <w:pPr>
              <w:rPr>
                <w:b/>
                <w:bCs/>
                <w:iCs/>
              </w:rPr>
            </w:pPr>
            <w:r w:rsidRPr="003157DE">
              <w:rPr>
                <w:b/>
                <w:bCs/>
                <w:iCs/>
              </w:rPr>
              <w:t>:</w:t>
            </w:r>
          </w:p>
        </w:tc>
        <w:tc>
          <w:tcPr>
            <w:tcW w:w="3690" w:type="dxa"/>
          </w:tcPr>
          <w:p w:rsidR="007D06E1" w:rsidRPr="003157DE" w:rsidRDefault="00AE089E" w:rsidP="007D06E1">
            <w:pPr>
              <w:rPr>
                <w:b/>
                <w:bCs/>
                <w:iCs/>
              </w:rPr>
            </w:pPr>
            <w:r w:rsidRPr="00464D9F">
              <w:rPr>
                <w:b/>
                <w:noProof/>
              </w:rPr>
              <w:t>Dr.</w:t>
            </w:r>
            <w:r w:rsidR="007F1DA6">
              <w:rPr>
                <w:b/>
                <w:noProof/>
              </w:rPr>
              <w:t>Eng.</w:t>
            </w:r>
            <w:r w:rsidRPr="00A81ADC">
              <w:rPr>
                <w:b/>
              </w:rPr>
              <w:t xml:space="preserve"> Radityo Anggoro, S.Kom., M.Sc.</w:t>
            </w:r>
          </w:p>
        </w:tc>
      </w:tr>
      <w:tr w:rsidR="007D06E1" w:rsidRPr="00852453" w:rsidTr="007D06E1">
        <w:trPr>
          <w:trHeight w:val="483"/>
        </w:trPr>
        <w:tc>
          <w:tcPr>
            <w:tcW w:w="1842" w:type="dxa"/>
          </w:tcPr>
          <w:p w:rsidR="007D06E1" w:rsidRPr="003157DE" w:rsidRDefault="007D06E1" w:rsidP="007D06E1">
            <w:pPr>
              <w:rPr>
                <w:b/>
                <w:bCs/>
                <w:iCs/>
              </w:rPr>
            </w:pPr>
            <w:r w:rsidRPr="003157DE">
              <w:rPr>
                <w:b/>
                <w:noProof/>
                <w:color w:val="000000" w:themeColor="text1"/>
              </w:rPr>
              <w:t>Second Advisor</w:t>
            </w:r>
          </w:p>
        </w:tc>
        <w:tc>
          <w:tcPr>
            <w:tcW w:w="142" w:type="dxa"/>
          </w:tcPr>
          <w:p w:rsidR="007D06E1" w:rsidRPr="003157DE" w:rsidRDefault="007D06E1" w:rsidP="007D06E1">
            <w:pPr>
              <w:rPr>
                <w:b/>
                <w:bCs/>
                <w:iCs/>
              </w:rPr>
            </w:pPr>
            <w:r w:rsidRPr="003157DE">
              <w:rPr>
                <w:b/>
                <w:bCs/>
                <w:iCs/>
              </w:rPr>
              <w:t>:</w:t>
            </w:r>
          </w:p>
        </w:tc>
        <w:tc>
          <w:tcPr>
            <w:tcW w:w="3690" w:type="dxa"/>
          </w:tcPr>
          <w:p w:rsidR="007D06E1" w:rsidRPr="003157DE" w:rsidRDefault="00AE089E" w:rsidP="007D06E1">
            <w:pPr>
              <w:pStyle w:val="NoSpacing"/>
              <w:rPr>
                <w:rFonts w:ascii="Times New Roman" w:hAnsi="Times New Roman"/>
                <w:b/>
                <w:color w:val="000000" w:themeColor="text1"/>
                <w:lang w:val="id-ID"/>
              </w:rPr>
            </w:pPr>
            <w:r w:rsidRPr="00A81ADC">
              <w:rPr>
                <w:rFonts w:ascii="Times New Roman" w:hAnsi="Times New Roman"/>
                <w:b/>
              </w:rPr>
              <w:t>Henning Titi Ciptaningtyas, S.Kom., M.Kom.</w:t>
            </w:r>
          </w:p>
          <w:p w:rsidR="007D06E1" w:rsidRPr="003157DE" w:rsidRDefault="007D06E1" w:rsidP="007D06E1">
            <w:pPr>
              <w:pStyle w:val="NoSpacing"/>
              <w:rPr>
                <w:rFonts w:ascii="Times New Roman" w:hAnsi="Times New Roman"/>
                <w:b/>
                <w:color w:val="000000" w:themeColor="text1"/>
                <w:lang w:val="id-ID"/>
              </w:rPr>
            </w:pPr>
          </w:p>
        </w:tc>
      </w:tr>
    </w:tbl>
    <w:p w:rsidR="007D06E1" w:rsidRPr="00740E97" w:rsidRDefault="007D06E1" w:rsidP="007D06E1">
      <w:pPr>
        <w:pStyle w:val="Heading1"/>
        <w:numPr>
          <w:ilvl w:val="0"/>
          <w:numId w:val="0"/>
        </w:numPr>
        <w:rPr>
          <w:i/>
          <w:sz w:val="22"/>
          <w:szCs w:val="22"/>
        </w:rPr>
      </w:pPr>
      <w:bookmarkStart w:id="17" w:name="_Toc371760982"/>
      <w:bookmarkStart w:id="18" w:name="_Toc371761125"/>
      <w:bookmarkStart w:id="19" w:name="_Toc377600066"/>
      <w:bookmarkStart w:id="20" w:name="_Toc452577930"/>
      <w:bookmarkStart w:id="21" w:name="_Toc487272887"/>
      <w:r w:rsidRPr="00740E97">
        <w:rPr>
          <w:i/>
          <w:sz w:val="22"/>
          <w:szCs w:val="22"/>
        </w:rPr>
        <w:t>Abstract</w:t>
      </w:r>
      <w:bookmarkEnd w:id="17"/>
      <w:bookmarkEnd w:id="18"/>
      <w:bookmarkEnd w:id="19"/>
      <w:bookmarkEnd w:id="20"/>
      <w:bookmarkEnd w:id="21"/>
    </w:p>
    <w:p w:rsidR="007D06E1" w:rsidRPr="00CF1570" w:rsidRDefault="007D06E1" w:rsidP="007D06E1">
      <w:pPr>
        <w:rPr>
          <w:color w:val="FF0000"/>
        </w:rPr>
      </w:pPr>
    </w:p>
    <w:p w:rsidR="00D1249A" w:rsidRDefault="00034A41" w:rsidP="00D76E98">
      <w:pPr>
        <w:shd w:val="clear" w:color="auto" w:fill="FFFFFF" w:themeFill="background1"/>
        <w:ind w:firstLine="567"/>
        <w:jc w:val="both"/>
        <w:rPr>
          <w:i/>
          <w:iCs/>
          <w:color w:val="000000" w:themeColor="text1"/>
        </w:rPr>
      </w:pPr>
      <w:r>
        <w:rPr>
          <w:i/>
          <w:color w:val="000000" w:themeColor="text1"/>
        </w:rPr>
        <w:t xml:space="preserve">Vehicular </w:t>
      </w:r>
      <w:r w:rsidR="005A33A1" w:rsidRPr="005A33A1">
        <w:rPr>
          <w:i/>
          <w:noProof/>
          <w:color w:val="000000" w:themeColor="text1"/>
        </w:rPr>
        <w:t>Ad-</w:t>
      </w:r>
      <w:r w:rsidRPr="005A33A1">
        <w:rPr>
          <w:i/>
          <w:noProof/>
          <w:color w:val="000000" w:themeColor="text1"/>
        </w:rPr>
        <w:t>hoc</w:t>
      </w:r>
      <w:r>
        <w:rPr>
          <w:i/>
          <w:color w:val="000000" w:themeColor="text1"/>
        </w:rPr>
        <w:t xml:space="preserve"> Network (VANET) is a technology </w:t>
      </w:r>
      <w:r w:rsidR="007E012A">
        <w:rPr>
          <w:i/>
          <w:color w:val="000000" w:themeColor="text1"/>
        </w:rPr>
        <w:t>enabling</w:t>
      </w:r>
      <w:r>
        <w:rPr>
          <w:i/>
          <w:color w:val="000000" w:themeColor="text1"/>
        </w:rPr>
        <w:t xml:space="preserve"> data exchange between </w:t>
      </w:r>
      <w:r w:rsidR="005A33A1" w:rsidRPr="005A33A1">
        <w:rPr>
          <w:i/>
          <w:noProof/>
          <w:color w:val="000000" w:themeColor="text1"/>
        </w:rPr>
        <w:t>vehicular</w:t>
      </w:r>
      <w:r w:rsidR="00091895">
        <w:rPr>
          <w:i/>
          <w:color w:val="000000" w:themeColor="text1"/>
        </w:rPr>
        <w:t xml:space="preserve"> on roads</w:t>
      </w:r>
      <w:r w:rsidR="007E012A">
        <w:rPr>
          <w:i/>
          <w:color w:val="000000" w:themeColor="text1"/>
        </w:rPr>
        <w:t xml:space="preserve">, in order to </w:t>
      </w:r>
      <w:r w:rsidR="005A33A1">
        <w:rPr>
          <w:i/>
          <w:noProof/>
          <w:color w:val="000000" w:themeColor="text1"/>
        </w:rPr>
        <w:t>support</w:t>
      </w:r>
      <w:r w:rsidR="007E012A">
        <w:rPr>
          <w:i/>
          <w:color w:val="000000" w:themeColor="text1"/>
        </w:rPr>
        <w:t xml:space="preserve"> Intelligent Transportation System</w:t>
      </w:r>
      <w:r w:rsidR="00D76E98" w:rsidRPr="00D76E98">
        <w:rPr>
          <w:i/>
          <w:color w:val="000000" w:themeColor="text1"/>
        </w:rPr>
        <w:t>.</w:t>
      </w:r>
      <w:r w:rsidR="005A33A1">
        <w:rPr>
          <w:i/>
          <w:color w:val="000000" w:themeColor="text1"/>
        </w:rPr>
        <w:t xml:space="preserve"> VANET use an </w:t>
      </w:r>
      <w:r w:rsidR="005A33A1" w:rsidRPr="005A33A1">
        <w:rPr>
          <w:i/>
          <w:noProof/>
          <w:color w:val="000000" w:themeColor="text1"/>
        </w:rPr>
        <w:t>ad-</w:t>
      </w:r>
      <w:r w:rsidR="00091895" w:rsidRPr="005A33A1">
        <w:rPr>
          <w:i/>
          <w:noProof/>
          <w:color w:val="000000" w:themeColor="text1"/>
        </w:rPr>
        <w:t>hoc</w:t>
      </w:r>
      <w:r w:rsidR="00091895">
        <w:rPr>
          <w:i/>
          <w:color w:val="000000" w:themeColor="text1"/>
        </w:rPr>
        <w:t xml:space="preserve"> base wireless network that can be attacked by several attacks, such as </w:t>
      </w:r>
      <w:r w:rsidR="000D4602">
        <w:rPr>
          <w:i/>
          <w:color w:val="000000" w:themeColor="text1"/>
        </w:rPr>
        <w:t>Black hole</w:t>
      </w:r>
      <w:r w:rsidR="00091895">
        <w:rPr>
          <w:i/>
          <w:color w:val="000000" w:themeColor="text1"/>
        </w:rPr>
        <w:t xml:space="preserve"> attack and </w:t>
      </w:r>
      <w:r w:rsidR="000D4602">
        <w:rPr>
          <w:i/>
          <w:color w:val="000000" w:themeColor="text1"/>
        </w:rPr>
        <w:t>Worm hole</w:t>
      </w:r>
      <w:r w:rsidR="00091895">
        <w:rPr>
          <w:i/>
          <w:color w:val="000000" w:themeColor="text1"/>
        </w:rPr>
        <w:t xml:space="preserve"> attack. </w:t>
      </w:r>
      <w:r w:rsidR="000D4602">
        <w:rPr>
          <w:i/>
          <w:color w:val="000000" w:themeColor="text1"/>
        </w:rPr>
        <w:t>Black hole</w:t>
      </w:r>
      <w:r w:rsidR="00091895">
        <w:rPr>
          <w:i/>
          <w:color w:val="000000" w:themeColor="text1"/>
        </w:rPr>
        <w:t xml:space="preserve"> attack is an attack conducted by dropping data packet that has been received, meanwhile </w:t>
      </w:r>
      <w:r w:rsidR="000D4602">
        <w:rPr>
          <w:i/>
          <w:color w:val="000000" w:themeColor="text1"/>
        </w:rPr>
        <w:t>Worm hole</w:t>
      </w:r>
      <w:r w:rsidR="00091895">
        <w:rPr>
          <w:i/>
          <w:color w:val="000000" w:themeColor="text1"/>
        </w:rPr>
        <w:t xml:space="preserve"> attack conducted by tampering the data packet. Both attacks can affect the performance of the </w:t>
      </w:r>
      <w:r w:rsidR="00091895" w:rsidRPr="00EC67D8">
        <w:rPr>
          <w:i/>
          <w:noProof/>
          <w:color w:val="000000" w:themeColor="text1"/>
        </w:rPr>
        <w:t>routing</w:t>
      </w:r>
      <w:r w:rsidR="00091895">
        <w:rPr>
          <w:i/>
          <w:color w:val="000000" w:themeColor="text1"/>
        </w:rPr>
        <w:t xml:space="preserve"> protocol used in </w:t>
      </w:r>
      <w:r w:rsidR="005A33A1" w:rsidRPr="005A33A1">
        <w:rPr>
          <w:i/>
          <w:noProof/>
          <w:color w:val="000000" w:themeColor="text1"/>
        </w:rPr>
        <w:t>vehicular</w:t>
      </w:r>
      <w:r w:rsidR="00091895">
        <w:rPr>
          <w:i/>
          <w:color w:val="000000" w:themeColor="text1"/>
        </w:rPr>
        <w:t xml:space="preserve"> communication.</w:t>
      </w:r>
    </w:p>
    <w:p w:rsidR="00D1249A" w:rsidRPr="00D1249A" w:rsidRDefault="002A624E" w:rsidP="00D76E98">
      <w:pPr>
        <w:ind w:firstLine="567"/>
        <w:jc w:val="both"/>
        <w:rPr>
          <w:i/>
          <w:iCs/>
          <w:color w:val="000000" w:themeColor="text1"/>
        </w:rPr>
      </w:pPr>
      <w:r>
        <w:rPr>
          <w:i/>
          <w:iCs/>
          <w:color w:val="000000" w:themeColor="text1"/>
        </w:rPr>
        <w:t xml:space="preserve">Both attacks can be </w:t>
      </w:r>
      <w:r w:rsidR="005A33A1" w:rsidRPr="005A33A1">
        <w:rPr>
          <w:i/>
          <w:iCs/>
          <w:noProof/>
          <w:color w:val="000000" w:themeColor="text1"/>
        </w:rPr>
        <w:t>overcome</w:t>
      </w:r>
      <w:r>
        <w:rPr>
          <w:i/>
          <w:iCs/>
          <w:color w:val="000000" w:themeColor="text1"/>
        </w:rPr>
        <w:t xml:space="preserve"> if each </w:t>
      </w:r>
      <w:r w:rsidR="005A33A1" w:rsidRPr="005A33A1">
        <w:rPr>
          <w:i/>
          <w:iCs/>
          <w:noProof/>
          <w:color w:val="000000" w:themeColor="text1"/>
        </w:rPr>
        <w:t>node</w:t>
      </w:r>
      <w:r>
        <w:rPr>
          <w:i/>
          <w:iCs/>
          <w:color w:val="000000" w:themeColor="text1"/>
        </w:rPr>
        <w:t xml:space="preserve"> can detect the malicious node around them, so they do not forward the data packet to malicious node</w:t>
      </w:r>
      <w:r w:rsidR="00D76E98">
        <w:rPr>
          <w:i/>
          <w:iCs/>
          <w:color w:val="000000" w:themeColor="text1"/>
        </w:rPr>
        <w:t>.</w:t>
      </w:r>
      <w:r>
        <w:rPr>
          <w:i/>
          <w:iCs/>
          <w:color w:val="000000" w:themeColor="text1"/>
        </w:rPr>
        <w:t xml:space="preserve"> </w:t>
      </w:r>
      <w:r w:rsidR="000D4602">
        <w:rPr>
          <w:i/>
          <w:iCs/>
          <w:color w:val="000000" w:themeColor="text1"/>
        </w:rPr>
        <w:t>Black hole</w:t>
      </w:r>
      <w:r>
        <w:rPr>
          <w:i/>
          <w:iCs/>
          <w:color w:val="000000" w:themeColor="text1"/>
        </w:rPr>
        <w:t xml:space="preserve"> attack can be detected by recording the data packet</w:t>
      </w:r>
      <w:r w:rsidR="00B6762E">
        <w:rPr>
          <w:i/>
          <w:iCs/>
          <w:color w:val="000000" w:themeColor="text1"/>
        </w:rPr>
        <w:t xml:space="preserve"> exchange</w:t>
      </w:r>
      <w:r>
        <w:rPr>
          <w:i/>
          <w:iCs/>
          <w:color w:val="000000" w:themeColor="text1"/>
        </w:rPr>
        <w:t xml:space="preserve"> traffic in each </w:t>
      </w:r>
      <w:r w:rsidR="005A33A1" w:rsidRPr="005A33A1">
        <w:rPr>
          <w:i/>
          <w:iCs/>
          <w:noProof/>
          <w:color w:val="000000" w:themeColor="text1"/>
        </w:rPr>
        <w:t>node</w:t>
      </w:r>
      <w:r>
        <w:rPr>
          <w:i/>
          <w:iCs/>
          <w:color w:val="000000" w:themeColor="text1"/>
        </w:rPr>
        <w:t xml:space="preserve">, meanwhile </w:t>
      </w:r>
      <w:r w:rsidR="000D4602">
        <w:rPr>
          <w:i/>
          <w:iCs/>
          <w:color w:val="000000" w:themeColor="text1"/>
        </w:rPr>
        <w:t>Worm hole</w:t>
      </w:r>
      <w:r>
        <w:rPr>
          <w:i/>
          <w:iCs/>
          <w:color w:val="000000" w:themeColor="text1"/>
        </w:rPr>
        <w:t xml:space="preserve"> attack can be detected by </w:t>
      </w:r>
      <w:r w:rsidR="00741B2C">
        <w:rPr>
          <w:i/>
          <w:iCs/>
          <w:color w:val="000000" w:themeColor="text1"/>
        </w:rPr>
        <w:t>attaching</w:t>
      </w:r>
      <w:r>
        <w:rPr>
          <w:i/>
          <w:iCs/>
          <w:color w:val="000000" w:themeColor="text1"/>
        </w:rPr>
        <w:t xml:space="preserve"> digital signature</w:t>
      </w:r>
      <w:r w:rsidR="00741B2C">
        <w:rPr>
          <w:i/>
          <w:iCs/>
          <w:color w:val="000000" w:themeColor="text1"/>
        </w:rPr>
        <w:t xml:space="preserve"> on each data packet</w:t>
      </w:r>
      <w:r w:rsidR="001A0CC3">
        <w:rPr>
          <w:i/>
          <w:iCs/>
          <w:color w:val="000000" w:themeColor="text1"/>
        </w:rPr>
        <w:t>s</w:t>
      </w:r>
      <w:r w:rsidR="00741B2C">
        <w:rPr>
          <w:i/>
          <w:iCs/>
          <w:color w:val="000000" w:themeColor="text1"/>
        </w:rPr>
        <w:t xml:space="preserve"> that will be sent</w:t>
      </w:r>
      <w:r>
        <w:rPr>
          <w:i/>
          <w:iCs/>
          <w:color w:val="000000" w:themeColor="text1"/>
        </w:rPr>
        <w:t xml:space="preserve">. This thesis </w:t>
      </w:r>
      <w:r w:rsidRPr="005A33A1">
        <w:rPr>
          <w:i/>
          <w:iCs/>
          <w:noProof/>
          <w:color w:val="000000" w:themeColor="text1"/>
        </w:rPr>
        <w:t>implement</w:t>
      </w:r>
      <w:r w:rsidR="005A33A1">
        <w:rPr>
          <w:i/>
          <w:iCs/>
          <w:noProof/>
          <w:color w:val="000000" w:themeColor="text1"/>
        </w:rPr>
        <w:t>s</w:t>
      </w:r>
      <w:r>
        <w:rPr>
          <w:i/>
          <w:iCs/>
          <w:color w:val="000000" w:themeColor="text1"/>
        </w:rPr>
        <w:t xml:space="preserve"> Elliptic Curve Digital Signature Algorithm (ECDSA) as the digital signature algorithm attached </w:t>
      </w:r>
      <w:r w:rsidR="005A33A1">
        <w:rPr>
          <w:i/>
          <w:iCs/>
          <w:noProof/>
          <w:color w:val="000000" w:themeColor="text1"/>
        </w:rPr>
        <w:t>to</w:t>
      </w:r>
      <w:r>
        <w:rPr>
          <w:i/>
          <w:iCs/>
          <w:color w:val="000000" w:themeColor="text1"/>
        </w:rPr>
        <w:t xml:space="preserve"> each data packet</w:t>
      </w:r>
      <w:r w:rsidR="001A0CC3">
        <w:rPr>
          <w:i/>
          <w:iCs/>
          <w:color w:val="000000" w:themeColor="text1"/>
        </w:rPr>
        <w:t>s that will be sent</w:t>
      </w:r>
      <w:r>
        <w:rPr>
          <w:i/>
          <w:iCs/>
          <w:color w:val="000000" w:themeColor="text1"/>
        </w:rPr>
        <w:t>.</w:t>
      </w:r>
    </w:p>
    <w:p w:rsidR="00741B2C" w:rsidRPr="005A33A1" w:rsidRDefault="007C04F7" w:rsidP="00741B2C">
      <w:pPr>
        <w:ind w:firstLine="567"/>
        <w:jc w:val="both"/>
        <w:rPr>
          <w:i/>
          <w:iCs/>
          <w:noProof/>
          <w:color w:val="000000" w:themeColor="text1"/>
        </w:rPr>
      </w:pPr>
      <w:r>
        <w:rPr>
          <w:i/>
          <w:iCs/>
          <w:color w:val="000000" w:themeColor="text1"/>
        </w:rPr>
        <w:t xml:space="preserve">In this thesis, </w:t>
      </w:r>
      <w:r w:rsidR="001A0CC3">
        <w:rPr>
          <w:i/>
          <w:iCs/>
          <w:color w:val="000000" w:themeColor="text1"/>
        </w:rPr>
        <w:t xml:space="preserve">it is </w:t>
      </w:r>
      <w:r>
        <w:rPr>
          <w:i/>
          <w:iCs/>
          <w:color w:val="000000" w:themeColor="text1"/>
        </w:rPr>
        <w:t xml:space="preserve">obtained that the </w:t>
      </w:r>
      <w:r w:rsidRPr="00EC67D8">
        <w:rPr>
          <w:i/>
          <w:iCs/>
          <w:noProof/>
          <w:color w:val="000000" w:themeColor="text1"/>
        </w:rPr>
        <w:t>routing</w:t>
      </w:r>
      <w:r>
        <w:rPr>
          <w:i/>
          <w:iCs/>
          <w:color w:val="000000" w:themeColor="text1"/>
        </w:rPr>
        <w:t xml:space="preserve"> protocol which </w:t>
      </w:r>
      <w:r w:rsidRPr="005A33A1">
        <w:rPr>
          <w:i/>
          <w:iCs/>
          <w:noProof/>
          <w:color w:val="000000" w:themeColor="text1"/>
        </w:rPr>
        <w:t>appl</w:t>
      </w:r>
      <w:r w:rsidR="005A33A1">
        <w:rPr>
          <w:i/>
          <w:iCs/>
          <w:noProof/>
          <w:color w:val="000000" w:themeColor="text1"/>
        </w:rPr>
        <w:t>ies</w:t>
      </w:r>
      <w:r>
        <w:rPr>
          <w:i/>
          <w:iCs/>
          <w:color w:val="000000" w:themeColor="text1"/>
        </w:rPr>
        <w:t xml:space="preserve"> data packet </w:t>
      </w:r>
      <w:r w:rsidR="00B6762E">
        <w:rPr>
          <w:i/>
          <w:iCs/>
          <w:color w:val="000000" w:themeColor="text1"/>
        </w:rPr>
        <w:t xml:space="preserve">exchange </w:t>
      </w:r>
      <w:r>
        <w:rPr>
          <w:i/>
          <w:iCs/>
          <w:color w:val="000000" w:themeColor="text1"/>
        </w:rPr>
        <w:t>traffic recording and</w:t>
      </w:r>
      <w:r w:rsidR="005A33A1">
        <w:rPr>
          <w:i/>
          <w:iCs/>
          <w:color w:val="000000" w:themeColor="text1"/>
        </w:rPr>
        <w:t xml:space="preserve"> the</w:t>
      </w:r>
      <w:r>
        <w:rPr>
          <w:i/>
          <w:iCs/>
          <w:color w:val="000000" w:themeColor="text1"/>
        </w:rPr>
        <w:t xml:space="preserve"> </w:t>
      </w:r>
      <w:r w:rsidRPr="005A33A1">
        <w:rPr>
          <w:i/>
          <w:iCs/>
          <w:noProof/>
          <w:color w:val="000000" w:themeColor="text1"/>
        </w:rPr>
        <w:t>digital</w:t>
      </w:r>
      <w:r>
        <w:rPr>
          <w:i/>
          <w:iCs/>
          <w:color w:val="000000" w:themeColor="text1"/>
        </w:rPr>
        <w:t xml:space="preserve"> </w:t>
      </w:r>
      <w:r>
        <w:rPr>
          <w:i/>
          <w:iCs/>
          <w:color w:val="000000" w:themeColor="text1"/>
        </w:rPr>
        <w:lastRenderedPageBreak/>
        <w:t xml:space="preserve">signature on each </w:t>
      </w:r>
      <w:r w:rsidR="005A33A1" w:rsidRPr="005A33A1">
        <w:rPr>
          <w:i/>
          <w:iCs/>
          <w:noProof/>
          <w:color w:val="000000" w:themeColor="text1"/>
        </w:rPr>
        <w:t>packet</w:t>
      </w:r>
      <w:r w:rsidR="001A0CC3">
        <w:rPr>
          <w:i/>
          <w:iCs/>
          <w:color w:val="000000" w:themeColor="text1"/>
        </w:rPr>
        <w:t xml:space="preserve"> that will be sent</w:t>
      </w:r>
      <w:r>
        <w:rPr>
          <w:i/>
          <w:iCs/>
          <w:color w:val="000000" w:themeColor="text1"/>
        </w:rPr>
        <w:t xml:space="preserve"> has better performance than the </w:t>
      </w:r>
      <w:r w:rsidRPr="005A33A1">
        <w:rPr>
          <w:i/>
          <w:iCs/>
          <w:noProof/>
          <w:color w:val="000000" w:themeColor="text1"/>
        </w:rPr>
        <w:t>routing</w:t>
      </w:r>
      <w:r>
        <w:rPr>
          <w:i/>
          <w:iCs/>
          <w:color w:val="000000" w:themeColor="text1"/>
        </w:rPr>
        <w:t xml:space="preserve"> protocol which </w:t>
      </w:r>
      <w:r w:rsidRPr="005A33A1">
        <w:rPr>
          <w:i/>
          <w:iCs/>
          <w:noProof/>
          <w:color w:val="000000" w:themeColor="text1"/>
        </w:rPr>
        <w:t>do</w:t>
      </w:r>
      <w:r w:rsidR="005A33A1">
        <w:rPr>
          <w:i/>
          <w:iCs/>
          <w:noProof/>
          <w:color w:val="000000" w:themeColor="text1"/>
        </w:rPr>
        <w:t>es</w:t>
      </w:r>
      <w:r>
        <w:rPr>
          <w:i/>
          <w:iCs/>
          <w:color w:val="000000" w:themeColor="text1"/>
        </w:rPr>
        <w:t xml:space="preserve"> not</w:t>
      </w:r>
      <w:r w:rsidR="00FA75B5">
        <w:rPr>
          <w:i/>
          <w:iCs/>
          <w:color w:val="000000" w:themeColor="text1"/>
        </w:rPr>
        <w:t>, proven by the increase of packet delivery ratio until 60.61%, which value has dropped dramatically</w:t>
      </w:r>
      <w:r w:rsidR="00E059CC">
        <w:rPr>
          <w:i/>
          <w:iCs/>
          <w:color w:val="000000" w:themeColor="text1"/>
        </w:rPr>
        <w:t xml:space="preserve"> when</w:t>
      </w:r>
      <w:r w:rsidR="00FA75B5">
        <w:rPr>
          <w:i/>
          <w:iCs/>
          <w:color w:val="000000" w:themeColor="text1"/>
        </w:rPr>
        <w:t xml:space="preserve"> using the original routing protocol before</w:t>
      </w:r>
      <w:r w:rsidR="00741B2C" w:rsidRPr="005A33A1">
        <w:rPr>
          <w:i/>
          <w:iCs/>
          <w:noProof/>
          <w:color w:val="000000" w:themeColor="text1"/>
        </w:rPr>
        <w:t>.</w:t>
      </w:r>
    </w:p>
    <w:p w:rsidR="00265304" w:rsidRPr="005A33A1" w:rsidRDefault="00265304" w:rsidP="00741B2C">
      <w:pPr>
        <w:ind w:firstLine="567"/>
        <w:jc w:val="both"/>
        <w:rPr>
          <w:i/>
          <w:iCs/>
          <w:noProof/>
          <w:color w:val="000000" w:themeColor="text1"/>
        </w:rPr>
      </w:pPr>
    </w:p>
    <w:p w:rsidR="007D06E1" w:rsidRPr="00741B2C" w:rsidRDefault="003F7E0D" w:rsidP="00741B2C">
      <w:pPr>
        <w:ind w:firstLine="567"/>
        <w:jc w:val="both"/>
        <w:rPr>
          <w:i/>
          <w:iCs/>
          <w:color w:val="000000" w:themeColor="text1"/>
        </w:rPr>
      </w:pPr>
      <w:r w:rsidRPr="005A33A1">
        <w:rPr>
          <w:b/>
          <w:i/>
          <w:noProof/>
        </w:rPr>
        <w:t>Keywords</w:t>
      </w:r>
      <w:r w:rsidR="007D06E1" w:rsidRPr="005A33A1">
        <w:rPr>
          <w:b/>
          <w:i/>
          <w:noProof/>
        </w:rPr>
        <w:t>:</w:t>
      </w:r>
      <w:r w:rsidR="005F2351" w:rsidRPr="005A33A1">
        <w:rPr>
          <w:b/>
          <w:i/>
          <w:noProof/>
        </w:rPr>
        <w:t xml:space="preserve"> </w:t>
      </w:r>
      <w:r w:rsidRPr="005A33A1">
        <w:rPr>
          <w:b/>
          <w:i/>
          <w:noProof/>
        </w:rPr>
        <w:t xml:space="preserve">ECDSA, </w:t>
      </w:r>
      <w:r w:rsidR="000D4602">
        <w:rPr>
          <w:b/>
          <w:i/>
          <w:noProof/>
        </w:rPr>
        <w:t>Black hole</w:t>
      </w:r>
      <w:r w:rsidRPr="005A33A1">
        <w:rPr>
          <w:b/>
          <w:i/>
          <w:noProof/>
        </w:rPr>
        <w:t xml:space="preserve"> attack, </w:t>
      </w:r>
      <w:r w:rsidR="000D4602">
        <w:rPr>
          <w:b/>
          <w:i/>
          <w:noProof/>
        </w:rPr>
        <w:t>Worm hole</w:t>
      </w:r>
      <w:r w:rsidRPr="005A33A1">
        <w:rPr>
          <w:b/>
          <w:i/>
          <w:noProof/>
        </w:rPr>
        <w:t xml:space="preserve"> attack, VANE</w:t>
      </w:r>
      <w:r w:rsidR="00D90BDA" w:rsidRPr="005A33A1">
        <w:rPr>
          <w:b/>
          <w:i/>
          <w:noProof/>
        </w:rPr>
        <w:t>T</w:t>
      </w:r>
      <w:r w:rsidR="007D06E1" w:rsidRPr="005A33A1">
        <w:rPr>
          <w:b/>
          <w:i/>
          <w:noProof/>
        </w:rPr>
        <w:t>.</w:t>
      </w: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AE2E2D" w:rsidRPr="00745AEA" w:rsidRDefault="00AE2E2D" w:rsidP="007D06E1">
      <w:pPr>
        <w:jc w:val="both"/>
        <w:rPr>
          <w:b/>
          <w:i/>
          <w:color w:val="FF0000"/>
        </w:rPr>
      </w:pPr>
    </w:p>
    <w:p w:rsidR="007D06E1" w:rsidRPr="00005319" w:rsidRDefault="007D06E1" w:rsidP="007D06E1">
      <w:pPr>
        <w:jc w:val="center"/>
        <w:rPr>
          <w:rFonts w:eastAsia="SimSun"/>
          <w:b/>
          <w:lang w:eastAsia="zh-CN"/>
        </w:rPr>
      </w:pPr>
      <w:r w:rsidRPr="00005319">
        <w:rPr>
          <w:b/>
        </w:rPr>
        <w:t>KATA PENGANTAR</w:t>
      </w:r>
      <w:bookmarkEnd w:id="14"/>
      <w:bookmarkEnd w:id="15"/>
      <w:bookmarkEnd w:id="16"/>
    </w:p>
    <w:p w:rsidR="007D06E1" w:rsidRPr="00852480" w:rsidRDefault="007D06E1" w:rsidP="007D06E1">
      <w:pPr>
        <w:jc w:val="both"/>
      </w:pPr>
    </w:p>
    <w:p w:rsidR="007D06E1" w:rsidRPr="00852480" w:rsidRDefault="007D06E1" w:rsidP="007D06E1">
      <w:pPr>
        <w:jc w:val="center"/>
      </w:pPr>
      <w:r w:rsidRPr="00852480">
        <w:rPr>
          <w:noProof/>
          <w:lang w:eastAsia="id-ID"/>
        </w:rPr>
        <w:drawing>
          <wp:inline distT="0" distB="0" distL="0" distR="0" wp14:anchorId="1A2ADC9D" wp14:editId="795E24DC">
            <wp:extent cx="1676400" cy="342900"/>
            <wp:effectExtent l="19050" t="0" r="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clrChange>
                        <a:clrFrom>
                          <a:srgbClr val="FFFFFF"/>
                        </a:clrFrom>
                        <a:clrTo>
                          <a:srgbClr val="FFFFFF">
                            <a:alpha val="0"/>
                          </a:srgbClr>
                        </a:clrTo>
                      </a:clrChange>
                    </a:blip>
                    <a:srcRect/>
                    <a:stretch>
                      <a:fillRect/>
                    </a:stretch>
                  </pic:blipFill>
                  <pic:spPr bwMode="auto">
                    <a:xfrm>
                      <a:off x="0" y="0"/>
                      <a:ext cx="1676400" cy="342900"/>
                    </a:xfrm>
                    <a:prstGeom prst="rect">
                      <a:avLst/>
                    </a:prstGeom>
                    <a:noFill/>
                    <a:ln w="9525">
                      <a:noFill/>
                      <a:miter lim="800000"/>
                      <a:headEnd/>
                      <a:tailEnd/>
                    </a:ln>
                  </pic:spPr>
                </pic:pic>
              </a:graphicData>
            </a:graphic>
          </wp:inline>
        </w:drawing>
      </w:r>
    </w:p>
    <w:p w:rsidR="00193AC3" w:rsidRDefault="007D06E1" w:rsidP="007A355E">
      <w:pPr>
        <w:ind w:firstLine="567"/>
        <w:jc w:val="both"/>
        <w:rPr>
          <w:rFonts w:eastAsia="SimSun"/>
          <w:lang w:eastAsia="zh-CN"/>
        </w:rPr>
      </w:pPr>
      <w:r w:rsidRPr="003157DE">
        <w:rPr>
          <w:rFonts w:eastAsia="SimSun"/>
          <w:lang w:eastAsia="zh-CN"/>
        </w:rPr>
        <w:t>Alhamdulillahirabbil’alamin, s</w:t>
      </w:r>
      <w:r w:rsidR="007A355E">
        <w:rPr>
          <w:rFonts w:eastAsia="SimSun"/>
          <w:lang w:eastAsia="zh-CN"/>
        </w:rPr>
        <w:t>egala puji bagi Allah SWT,</w:t>
      </w:r>
      <w:r w:rsidRPr="003157DE">
        <w:rPr>
          <w:rFonts w:eastAsia="SimSun"/>
          <w:lang w:eastAsia="zh-CN"/>
        </w:rPr>
        <w:t xml:space="preserve"> yang telah melimpahkan rahmat dan hidayah-Nya sehingga penulis dapat  menyelesa</w:t>
      </w:r>
      <w:r w:rsidR="007A355E">
        <w:rPr>
          <w:rFonts w:eastAsia="SimSun"/>
          <w:lang w:eastAsia="zh-CN"/>
        </w:rPr>
        <w:t>ikan Tugas Akhir  yang berjudul</w:t>
      </w:r>
      <w:r w:rsidR="007A355E">
        <w:rPr>
          <w:rFonts w:eastAsia="SimSun"/>
          <w:lang w:val="en-US" w:eastAsia="zh-CN"/>
        </w:rPr>
        <w:t xml:space="preserve"> </w:t>
      </w:r>
      <w:r w:rsidRPr="003157DE">
        <w:rPr>
          <w:rFonts w:eastAsia="SimSun"/>
          <w:lang w:eastAsia="zh-CN"/>
        </w:rPr>
        <w:t>“</w:t>
      </w:r>
      <w:r w:rsidR="004B4C6C">
        <w:rPr>
          <w:rFonts w:eastAsia="SimSun"/>
          <w:b/>
          <w:lang w:eastAsia="zh-CN"/>
        </w:rPr>
        <w:t xml:space="preserve">IMPLEMENTASI ELLIPTIC CURVE DIGITAL SIGNATURE ALGORITHM (ECDSA) UNTUK MENGATASI </w:t>
      </w:r>
      <w:r w:rsidR="000D4602" w:rsidRPr="00980EEA">
        <w:rPr>
          <w:rFonts w:eastAsia="SimSun"/>
          <w:b/>
          <w:i/>
          <w:lang w:eastAsia="zh-CN"/>
        </w:rPr>
        <w:t>BLACK HOLE</w:t>
      </w:r>
      <w:r w:rsidR="004B4C6C">
        <w:rPr>
          <w:rFonts w:eastAsia="SimSun"/>
          <w:b/>
          <w:lang w:eastAsia="zh-CN"/>
        </w:rPr>
        <w:t xml:space="preserve"> DAN </w:t>
      </w:r>
      <w:r w:rsidR="000D4602" w:rsidRPr="005713B2">
        <w:rPr>
          <w:rFonts w:eastAsia="SimSun"/>
          <w:b/>
          <w:i/>
          <w:lang w:eastAsia="zh-CN"/>
        </w:rPr>
        <w:t>WORM HOLE</w:t>
      </w:r>
      <w:r w:rsidR="004B4C6C" w:rsidRPr="005713B2">
        <w:rPr>
          <w:rFonts w:eastAsia="SimSun"/>
          <w:b/>
          <w:i/>
          <w:lang w:eastAsia="zh-CN"/>
        </w:rPr>
        <w:t xml:space="preserve"> ATTACK </w:t>
      </w:r>
      <w:r w:rsidR="00F70E28">
        <w:rPr>
          <w:rFonts w:eastAsia="SimSun"/>
          <w:b/>
          <w:lang w:eastAsia="zh-CN"/>
        </w:rPr>
        <w:t>PADA KOMUNIKASI V2V DI LINGKUNGAN VANETS</w:t>
      </w:r>
      <w:r w:rsidRPr="003157DE">
        <w:rPr>
          <w:rFonts w:eastAsia="SimSun"/>
          <w:lang w:eastAsia="zh-CN"/>
        </w:rPr>
        <w:t>”</w:t>
      </w:r>
      <w:r w:rsidR="007A355E">
        <w:rPr>
          <w:rFonts w:eastAsia="SimSun"/>
          <w:lang w:val="en-US" w:eastAsia="zh-CN"/>
        </w:rPr>
        <w:t xml:space="preserve">. </w:t>
      </w:r>
      <w:r w:rsidR="00193AC3">
        <w:rPr>
          <w:rFonts w:eastAsia="SimSun"/>
          <w:lang w:val="en-US" w:eastAsia="zh-CN"/>
        </w:rPr>
        <w:t xml:space="preserve">Tugas Akhir ini </w:t>
      </w:r>
      <w:r>
        <w:rPr>
          <w:rFonts w:eastAsia="SimSun"/>
          <w:lang w:eastAsia="zh-CN"/>
        </w:rPr>
        <w:t>merupakan salah satu syarat dalam menempuh ujian sidang guna memperoleh gelar Sarjana Komputer.</w:t>
      </w:r>
      <w:r w:rsidR="00193AC3">
        <w:rPr>
          <w:rFonts w:eastAsia="SimSun"/>
          <w:lang w:val="en-US" w:eastAsia="zh-CN"/>
        </w:rPr>
        <w:t xml:space="preserve"> Dengan pengerjaan Tugas Akhir ini, penulis bisa belajar banyak untuk memperdalam dan meningkatkan ap</w:t>
      </w:r>
      <w:r w:rsidR="002D76BD">
        <w:rPr>
          <w:rFonts w:eastAsia="SimSun"/>
          <w:lang w:val="en-US" w:eastAsia="zh-CN"/>
        </w:rPr>
        <w:t>a yang telah didapatkan penulis</w:t>
      </w:r>
      <w:r w:rsidR="00193AC3">
        <w:rPr>
          <w:rFonts w:eastAsia="SimSun"/>
          <w:lang w:val="en-US" w:eastAsia="zh-CN"/>
        </w:rPr>
        <w:t xml:space="preserve"> selama menempuh perkuliahaan di Teknik Informatika ITS.</w:t>
      </w:r>
      <w:r>
        <w:rPr>
          <w:rFonts w:eastAsia="SimSun"/>
          <w:lang w:eastAsia="zh-CN"/>
        </w:rPr>
        <w:t xml:space="preserve"> </w:t>
      </w:r>
    </w:p>
    <w:p w:rsidR="007D06E1" w:rsidRDefault="007D06E1" w:rsidP="007A355E">
      <w:pPr>
        <w:ind w:firstLine="567"/>
        <w:jc w:val="both"/>
        <w:rPr>
          <w:rFonts w:eastAsia="SimSun"/>
          <w:lang w:eastAsia="zh-CN"/>
        </w:rPr>
      </w:pPr>
      <w:r>
        <w:rPr>
          <w:rFonts w:eastAsia="SimSun"/>
          <w:lang w:eastAsia="zh-CN"/>
        </w:rPr>
        <w:t xml:space="preserve">Selesainya Tugas Akhir ini tidak terlepas dari bantuan dan dukungan beberapa pihak, sehingga pada kesempatan ini penulis </w:t>
      </w:r>
      <w:r w:rsidR="00B62FA5">
        <w:rPr>
          <w:rFonts w:eastAsia="SimSun"/>
          <w:lang w:eastAsia="zh-CN"/>
        </w:rPr>
        <w:t>mengucapkan terima kasih kepada</w:t>
      </w:r>
      <w:r w:rsidRPr="003157DE">
        <w:rPr>
          <w:rFonts w:eastAsia="SimSun"/>
          <w:lang w:eastAsia="zh-CN"/>
        </w:rPr>
        <w:t>:</w:t>
      </w:r>
    </w:p>
    <w:p w:rsidR="00111067" w:rsidRPr="007A355E" w:rsidRDefault="00111067" w:rsidP="007A355E">
      <w:pPr>
        <w:ind w:firstLine="567"/>
        <w:jc w:val="both"/>
        <w:rPr>
          <w:rFonts w:eastAsia="SimSun"/>
          <w:lang w:val="en-US" w:eastAsia="zh-CN"/>
        </w:rPr>
      </w:pPr>
    </w:p>
    <w:p w:rsidR="00193AC3" w:rsidRDefault="00446338" w:rsidP="007D06E1">
      <w:pPr>
        <w:numPr>
          <w:ilvl w:val="0"/>
          <w:numId w:val="3"/>
        </w:numPr>
        <w:jc w:val="both"/>
        <w:rPr>
          <w:rFonts w:eastAsia="SimSun"/>
          <w:lang w:eastAsia="zh-CN"/>
        </w:rPr>
      </w:pPr>
      <w:r>
        <w:rPr>
          <w:rFonts w:eastAsia="SimSun"/>
          <w:lang w:val="en-US" w:eastAsia="zh-CN"/>
        </w:rPr>
        <w:t>Allah SWT dan Nabi Mu</w:t>
      </w:r>
      <w:r w:rsidR="00193AC3">
        <w:rPr>
          <w:rFonts w:eastAsia="SimSun"/>
          <w:lang w:val="en-US" w:eastAsia="zh-CN"/>
        </w:rPr>
        <w:t>h</w:t>
      </w:r>
      <w:r>
        <w:rPr>
          <w:rFonts w:eastAsia="SimSun"/>
          <w:lang w:val="en-US" w:eastAsia="zh-CN"/>
        </w:rPr>
        <w:t>a</w:t>
      </w:r>
      <w:r w:rsidR="00193AC3">
        <w:rPr>
          <w:rFonts w:eastAsia="SimSun"/>
          <w:lang w:val="en-US" w:eastAsia="zh-CN"/>
        </w:rPr>
        <w:t>mmad SAW.</w:t>
      </w:r>
    </w:p>
    <w:p w:rsidR="007D06E1" w:rsidRPr="00B6218C" w:rsidRDefault="00193AC3" w:rsidP="007D06E1">
      <w:pPr>
        <w:numPr>
          <w:ilvl w:val="0"/>
          <w:numId w:val="3"/>
        </w:numPr>
        <w:jc w:val="both"/>
        <w:rPr>
          <w:rFonts w:eastAsia="SimSun"/>
          <w:lang w:eastAsia="zh-CN"/>
        </w:rPr>
      </w:pPr>
      <w:r>
        <w:rPr>
          <w:rFonts w:eastAsia="SimSun"/>
          <w:lang w:val="en-US" w:eastAsia="zh-CN"/>
        </w:rPr>
        <w:t>Keluarga penulis</w:t>
      </w:r>
      <w:r w:rsidR="007D06E1">
        <w:rPr>
          <w:rFonts w:eastAsia="SimSun"/>
          <w:lang w:eastAsia="zh-CN"/>
        </w:rPr>
        <w:t xml:space="preserve"> </w:t>
      </w:r>
      <w:r w:rsidR="007D06E1" w:rsidRPr="009A4372">
        <w:rPr>
          <w:rFonts w:eastAsia="SimSun"/>
          <w:lang w:eastAsia="zh-CN"/>
        </w:rPr>
        <w:t xml:space="preserve">yang </w:t>
      </w:r>
      <w:r w:rsidR="007D06E1">
        <w:rPr>
          <w:rFonts w:eastAsia="SimSun"/>
          <w:lang w:eastAsia="zh-CN"/>
        </w:rPr>
        <w:t>selalu</w:t>
      </w:r>
      <w:r w:rsidR="007D06E1" w:rsidRPr="009A4372">
        <w:rPr>
          <w:rFonts w:eastAsia="SimSun"/>
          <w:lang w:eastAsia="zh-CN"/>
        </w:rPr>
        <w:t xml:space="preserve"> memberikan dukungan doa, moral, dan material yang tak terhingga kepada penulis sehingga penulis dapat menyelesaikan </w:t>
      </w:r>
      <w:r w:rsidR="006E5DA6">
        <w:t>Tugas Akhir</w:t>
      </w:r>
      <w:r w:rsidR="007D06E1" w:rsidRPr="009A4372">
        <w:rPr>
          <w:rFonts w:eastAsia="SimSun"/>
          <w:lang w:eastAsia="zh-CN"/>
        </w:rPr>
        <w:t xml:space="preserve"> ini.</w:t>
      </w:r>
    </w:p>
    <w:p w:rsidR="00F909E2" w:rsidRDefault="007D06E1" w:rsidP="007D06E1">
      <w:pPr>
        <w:numPr>
          <w:ilvl w:val="0"/>
          <w:numId w:val="3"/>
        </w:numPr>
        <w:jc w:val="both"/>
        <w:rPr>
          <w:rFonts w:eastAsia="SimSun"/>
          <w:lang w:eastAsia="zh-CN"/>
        </w:rPr>
      </w:pPr>
      <w:r>
        <w:rPr>
          <w:rFonts w:eastAsia="SimSun"/>
          <w:lang w:eastAsia="zh-CN"/>
        </w:rPr>
        <w:t>Bapak</w:t>
      </w:r>
      <w:r w:rsidR="00552C88">
        <w:rPr>
          <w:rFonts w:eastAsia="SimSun"/>
          <w:lang w:eastAsia="zh-CN"/>
        </w:rPr>
        <w:t xml:space="preserve"> </w:t>
      </w:r>
      <w:r w:rsidR="00552C88" w:rsidRPr="00552C88">
        <w:rPr>
          <w:noProof/>
        </w:rPr>
        <w:t>Dr.</w:t>
      </w:r>
      <w:r w:rsidR="00AA1A0B">
        <w:rPr>
          <w:noProof/>
        </w:rPr>
        <w:t>Eng.</w:t>
      </w:r>
      <w:r w:rsidR="00552C88" w:rsidRPr="00552C88">
        <w:t xml:space="preserve"> Radityo Anggoro, S.Kom., M.Sc.</w:t>
      </w:r>
      <w:r w:rsidR="009902D3">
        <w:rPr>
          <w:rFonts w:eastAsia="SimSun"/>
          <w:lang w:val="en-US" w:eastAsia="zh-CN"/>
        </w:rPr>
        <w:t xml:space="preserve"> dan </w:t>
      </w:r>
      <w:r w:rsidR="00552C88">
        <w:rPr>
          <w:rFonts w:eastAsia="SimSun"/>
          <w:lang w:eastAsia="zh-CN"/>
        </w:rPr>
        <w:t>Ibu</w:t>
      </w:r>
      <w:r w:rsidR="009902D3" w:rsidRPr="003157DE">
        <w:rPr>
          <w:rFonts w:eastAsia="SimSun"/>
          <w:lang w:eastAsia="zh-CN"/>
        </w:rPr>
        <w:t xml:space="preserve"> </w:t>
      </w:r>
      <w:r w:rsidR="00552C88" w:rsidRPr="00552C88">
        <w:t>Henning Titi Ciptaningtyas, S.Kom., M.Kom.</w:t>
      </w:r>
      <w:r w:rsidR="00552C88">
        <w:rPr>
          <w:b/>
        </w:rPr>
        <w:t xml:space="preserve"> </w:t>
      </w:r>
      <w:r w:rsidR="00F909E2" w:rsidRPr="003157DE">
        <w:rPr>
          <w:rFonts w:eastAsia="SimSun"/>
          <w:lang w:eastAsia="zh-CN"/>
        </w:rPr>
        <w:t>selaku</w:t>
      </w:r>
      <w:r w:rsidR="00F033DB">
        <w:rPr>
          <w:rFonts w:eastAsia="SimSun"/>
          <w:lang w:val="en-US" w:eastAsia="zh-CN"/>
        </w:rPr>
        <w:t xml:space="preserve"> dosen </w:t>
      </w:r>
      <w:r w:rsidR="00F033DB">
        <w:rPr>
          <w:rFonts w:eastAsia="SimSun"/>
          <w:lang w:eastAsia="zh-CN"/>
        </w:rPr>
        <w:t xml:space="preserve"> pembimbing penulis</w:t>
      </w:r>
      <w:r w:rsidR="00F909E2" w:rsidRPr="003157DE">
        <w:rPr>
          <w:rFonts w:eastAsia="SimSun"/>
          <w:lang w:eastAsia="zh-CN"/>
        </w:rPr>
        <w:t xml:space="preserve"> yang telah membimbing dan memberikan motivasi, nasehat dan bimbingan dalam menyelesaikan </w:t>
      </w:r>
      <w:r w:rsidR="00240109">
        <w:rPr>
          <w:rFonts w:eastAsia="SimSun"/>
          <w:lang w:eastAsia="zh-CN"/>
        </w:rPr>
        <w:t>tugas a</w:t>
      </w:r>
      <w:r w:rsidR="006E5DA6">
        <w:rPr>
          <w:rFonts w:eastAsia="SimSun"/>
          <w:lang w:eastAsia="zh-CN"/>
        </w:rPr>
        <w:t>khir</w:t>
      </w:r>
      <w:r w:rsidR="00F909E2" w:rsidRPr="003157DE">
        <w:rPr>
          <w:rFonts w:eastAsia="SimSun"/>
          <w:lang w:eastAsia="zh-CN"/>
        </w:rPr>
        <w:t xml:space="preserve"> ini</w:t>
      </w:r>
      <w:r w:rsidR="00794CFB">
        <w:rPr>
          <w:rFonts w:eastAsia="SimSun"/>
          <w:lang w:eastAsia="zh-CN"/>
        </w:rPr>
        <w:t>.</w:t>
      </w:r>
    </w:p>
    <w:p w:rsidR="00B24749" w:rsidRDefault="007D06E1" w:rsidP="007D06E1">
      <w:pPr>
        <w:numPr>
          <w:ilvl w:val="0"/>
          <w:numId w:val="3"/>
        </w:numPr>
        <w:jc w:val="both"/>
        <w:rPr>
          <w:rFonts w:eastAsia="SimSun"/>
          <w:lang w:eastAsia="zh-CN"/>
        </w:rPr>
      </w:pPr>
      <w:r>
        <w:rPr>
          <w:rFonts w:eastAsia="SimSun"/>
          <w:lang w:eastAsia="zh-CN"/>
        </w:rPr>
        <w:t>Bapak Darlis Herumurti</w:t>
      </w:r>
      <w:r w:rsidRPr="00105AC8">
        <w:rPr>
          <w:rFonts w:eastAsia="SimSun"/>
          <w:lang w:eastAsia="zh-CN"/>
        </w:rPr>
        <w:t>, S.Kom., M.Kom.</w:t>
      </w:r>
      <w:r>
        <w:rPr>
          <w:rFonts w:eastAsia="SimSun"/>
          <w:lang w:eastAsia="zh-CN"/>
        </w:rPr>
        <w:t xml:space="preserve"> selaku kepala jurusan Teknik Informatika ITS</w:t>
      </w:r>
      <w:r w:rsidR="00B24749">
        <w:rPr>
          <w:rFonts w:eastAsia="SimSun"/>
          <w:lang w:eastAsia="zh-CN"/>
        </w:rPr>
        <w:t>.</w:t>
      </w:r>
    </w:p>
    <w:p w:rsidR="007D06E1" w:rsidRDefault="00A474BE" w:rsidP="007D06E1">
      <w:pPr>
        <w:numPr>
          <w:ilvl w:val="0"/>
          <w:numId w:val="3"/>
        </w:numPr>
        <w:jc w:val="both"/>
        <w:rPr>
          <w:rFonts w:eastAsia="SimSun"/>
          <w:lang w:eastAsia="zh-CN"/>
        </w:rPr>
      </w:pPr>
      <w:r>
        <w:rPr>
          <w:rFonts w:eastAsia="SimSun"/>
          <w:lang w:eastAsia="zh-CN"/>
        </w:rPr>
        <w:lastRenderedPageBreak/>
        <w:t>Seluruh</w:t>
      </w:r>
      <w:r w:rsidR="007D06E1" w:rsidRPr="003157DE">
        <w:rPr>
          <w:rFonts w:eastAsia="SimSun"/>
          <w:lang w:eastAsia="zh-CN"/>
        </w:rPr>
        <w:t xml:space="preserve"> dosen dan karyawan Teknik Informatika ITS yang telah memberikan ilmu dan pengalaman kepada penulis selama menjalani masa studi di ITS.</w:t>
      </w:r>
    </w:p>
    <w:p w:rsidR="00A474BE" w:rsidRDefault="00A474BE" w:rsidP="007D06E1">
      <w:pPr>
        <w:numPr>
          <w:ilvl w:val="0"/>
          <w:numId w:val="3"/>
        </w:numPr>
        <w:jc w:val="both"/>
        <w:rPr>
          <w:rFonts w:eastAsia="SimSun"/>
          <w:lang w:eastAsia="zh-CN"/>
        </w:rPr>
      </w:pPr>
      <w:r>
        <w:rPr>
          <w:rFonts w:eastAsia="SimSun"/>
          <w:lang w:eastAsia="zh-CN"/>
        </w:rPr>
        <w:t>Ibu Eva Mursidah dan Ibu Sri Budiati yang selalu mempermudah penulis dalam peminjaman buku di RBTC.</w:t>
      </w:r>
    </w:p>
    <w:p w:rsidR="00215775" w:rsidRDefault="00551775" w:rsidP="00215775">
      <w:pPr>
        <w:numPr>
          <w:ilvl w:val="0"/>
          <w:numId w:val="3"/>
        </w:numPr>
        <w:jc w:val="both"/>
        <w:rPr>
          <w:rFonts w:eastAsia="SimSun"/>
          <w:lang w:eastAsia="zh-CN"/>
        </w:rPr>
      </w:pPr>
      <w:r>
        <w:rPr>
          <w:rFonts w:eastAsia="SimSun"/>
          <w:lang w:eastAsia="zh-CN"/>
        </w:rPr>
        <w:t>Kakak Sari, Mama Risma, Nida, dan Mbak Yuyun yang telah menemani penulis selama berkuliah.</w:t>
      </w:r>
    </w:p>
    <w:p w:rsidR="007D391E" w:rsidRDefault="007D391E" w:rsidP="00215775">
      <w:pPr>
        <w:numPr>
          <w:ilvl w:val="0"/>
          <w:numId w:val="3"/>
        </w:numPr>
        <w:jc w:val="both"/>
        <w:rPr>
          <w:rFonts w:eastAsia="SimSun"/>
          <w:lang w:eastAsia="zh-CN"/>
        </w:rPr>
      </w:pPr>
      <w:r>
        <w:rPr>
          <w:rFonts w:eastAsia="SimSun"/>
          <w:lang w:eastAsia="zh-CN"/>
        </w:rPr>
        <w:t>Muhamm</w:t>
      </w:r>
      <w:r w:rsidR="00DF4FFB">
        <w:rPr>
          <w:rFonts w:eastAsia="SimSun"/>
          <w:lang w:eastAsia="zh-CN"/>
        </w:rPr>
        <w:t>ad yang telah banyak meluangkan</w:t>
      </w:r>
      <w:r>
        <w:rPr>
          <w:rFonts w:eastAsia="SimSun"/>
          <w:lang w:eastAsia="zh-CN"/>
        </w:rPr>
        <w:t xml:space="preserve"> waktu dan membantu penulis selama berkuliah.</w:t>
      </w:r>
    </w:p>
    <w:p w:rsidR="007D391E" w:rsidRPr="00215775" w:rsidRDefault="007D391E" w:rsidP="00215775">
      <w:pPr>
        <w:numPr>
          <w:ilvl w:val="0"/>
          <w:numId w:val="3"/>
        </w:numPr>
        <w:jc w:val="both"/>
        <w:rPr>
          <w:rFonts w:eastAsia="SimSun"/>
          <w:lang w:eastAsia="zh-CN"/>
        </w:rPr>
      </w:pPr>
      <w:r>
        <w:rPr>
          <w:rFonts w:eastAsia="SimSun"/>
          <w:lang w:eastAsia="zh-CN"/>
        </w:rPr>
        <w:t>Mas Randy, Mbak Nabila, dan Mas Raga yang telah meluangkan waktu berdiskusi dengan penulis selama mengerjakan Tugas Akhir.</w:t>
      </w:r>
    </w:p>
    <w:p w:rsidR="00A474BE" w:rsidRDefault="00A474BE" w:rsidP="007D06E1">
      <w:pPr>
        <w:numPr>
          <w:ilvl w:val="0"/>
          <w:numId w:val="3"/>
        </w:numPr>
        <w:jc w:val="both"/>
        <w:rPr>
          <w:rFonts w:eastAsia="SimSun"/>
          <w:lang w:eastAsia="zh-CN"/>
        </w:rPr>
      </w:pPr>
      <w:r w:rsidRPr="00A474BE">
        <w:rPr>
          <w:rFonts w:eastAsia="SimSun"/>
          <w:lang w:eastAsia="zh-CN"/>
        </w:rPr>
        <w:t xml:space="preserve">Teman-teman seperjuangan </w:t>
      </w:r>
      <w:r>
        <w:rPr>
          <w:rFonts w:eastAsia="SimSun"/>
          <w:lang w:eastAsia="zh-CN"/>
        </w:rPr>
        <w:t xml:space="preserve">RMK </w:t>
      </w:r>
      <w:r w:rsidRPr="00A474BE">
        <w:rPr>
          <w:rFonts w:eastAsia="SimSun"/>
          <w:lang w:eastAsia="zh-CN"/>
        </w:rPr>
        <w:t>NCC</w:t>
      </w:r>
      <w:r>
        <w:rPr>
          <w:rFonts w:eastAsia="SimSun"/>
          <w:lang w:eastAsia="zh-CN"/>
        </w:rPr>
        <w:t>/KBJ</w:t>
      </w:r>
      <w:r w:rsidRPr="00A474BE">
        <w:rPr>
          <w:rFonts w:eastAsia="SimSun"/>
          <w:lang w:eastAsia="zh-CN"/>
        </w:rPr>
        <w:t>, yang telah menemani dan menyemangati penulis.</w:t>
      </w:r>
    </w:p>
    <w:p w:rsidR="00A474BE" w:rsidRDefault="00A474BE" w:rsidP="007D06E1">
      <w:pPr>
        <w:numPr>
          <w:ilvl w:val="0"/>
          <w:numId w:val="3"/>
        </w:numPr>
        <w:jc w:val="both"/>
        <w:rPr>
          <w:rFonts w:eastAsia="SimSun"/>
          <w:lang w:eastAsia="zh-CN"/>
        </w:rPr>
      </w:pPr>
      <w:r>
        <w:rPr>
          <w:rFonts w:eastAsia="SimSun"/>
          <w:lang w:eastAsia="zh-CN"/>
        </w:rPr>
        <w:t>Teman-teman administrator NCC/KBJ</w:t>
      </w:r>
      <w:r w:rsidRPr="00A474BE">
        <w:rPr>
          <w:rFonts w:eastAsia="SimSun"/>
          <w:lang w:eastAsia="zh-CN"/>
        </w:rPr>
        <w:t>, yang telah menemani dan menyemangati penulis</w:t>
      </w:r>
      <w:r>
        <w:rPr>
          <w:rFonts w:eastAsia="SimSun"/>
          <w:lang w:eastAsia="zh-CN"/>
        </w:rPr>
        <w:t xml:space="preserve"> selama penulis menjadi administrator</w:t>
      </w:r>
      <w:r w:rsidRPr="00A474BE">
        <w:rPr>
          <w:rFonts w:eastAsia="SimSun"/>
          <w:lang w:eastAsia="zh-CN"/>
        </w:rPr>
        <w:t>, menjadi rumah kedua penulis selama penulis berkuliah.</w:t>
      </w:r>
    </w:p>
    <w:p w:rsidR="00E55627" w:rsidRDefault="00CF0890" w:rsidP="007D06E1">
      <w:pPr>
        <w:numPr>
          <w:ilvl w:val="0"/>
          <w:numId w:val="3"/>
        </w:numPr>
        <w:jc w:val="both"/>
        <w:rPr>
          <w:rFonts w:eastAsia="SimSun"/>
          <w:lang w:eastAsia="zh-CN"/>
        </w:rPr>
      </w:pPr>
      <w:r>
        <w:rPr>
          <w:rFonts w:eastAsia="SimSun"/>
          <w:lang w:eastAsia="zh-CN"/>
        </w:rPr>
        <w:t>Teman-teman angkatan 2013</w:t>
      </w:r>
      <w:r w:rsidR="00E55627">
        <w:rPr>
          <w:rFonts w:eastAsia="SimSun"/>
          <w:lang w:eastAsia="zh-CN"/>
        </w:rPr>
        <w:t xml:space="preserve">, yang sudah mendukung </w:t>
      </w:r>
      <w:r w:rsidR="00552C88">
        <w:rPr>
          <w:rFonts w:eastAsia="SimSun"/>
          <w:lang w:eastAsia="zh-CN"/>
        </w:rPr>
        <w:t>penulis</w:t>
      </w:r>
      <w:r w:rsidR="00E55627">
        <w:rPr>
          <w:rFonts w:eastAsia="SimSun"/>
          <w:lang w:eastAsia="zh-CN"/>
        </w:rPr>
        <w:t xml:space="preserve"> selama perkuliahan.</w:t>
      </w:r>
    </w:p>
    <w:p w:rsidR="007D06E1" w:rsidRPr="003157DE" w:rsidRDefault="007D06E1" w:rsidP="007D06E1">
      <w:pPr>
        <w:numPr>
          <w:ilvl w:val="0"/>
          <w:numId w:val="3"/>
        </w:numPr>
        <w:jc w:val="both"/>
        <w:rPr>
          <w:rFonts w:eastAsia="SimSun"/>
          <w:lang w:eastAsia="zh-CN"/>
        </w:rPr>
      </w:pPr>
      <w:r>
        <w:rPr>
          <w:rFonts w:eastAsia="SimSun"/>
          <w:lang w:eastAsia="zh-CN"/>
        </w:rPr>
        <w:t>S</w:t>
      </w:r>
      <w:r w:rsidRPr="003157DE">
        <w:rPr>
          <w:rFonts w:eastAsia="SimSun"/>
          <w:lang w:eastAsia="zh-CN"/>
        </w:rPr>
        <w:t xml:space="preserve">ahabat penulis yang </w:t>
      </w:r>
      <w:r>
        <w:rPr>
          <w:rFonts w:eastAsia="SimSun"/>
          <w:lang w:eastAsia="zh-CN"/>
        </w:rPr>
        <w:t xml:space="preserve">tidak dapat disebutkan satu per satu yang </w:t>
      </w:r>
      <w:r w:rsidRPr="003157DE">
        <w:rPr>
          <w:rFonts w:eastAsia="SimSun"/>
          <w:lang w:eastAsia="zh-CN"/>
        </w:rPr>
        <w:t>selalu membantu, menghibur, menjadi tempat bertukar ilmu dan berjuang bersama-sama penulis.</w:t>
      </w:r>
    </w:p>
    <w:p w:rsidR="00CB4242" w:rsidRDefault="00CB4242" w:rsidP="007D06E1">
      <w:pPr>
        <w:ind w:firstLine="720"/>
        <w:jc w:val="both"/>
        <w:rPr>
          <w:rFonts w:eastAsia="SimSun"/>
          <w:lang w:eastAsia="zh-CN"/>
        </w:rPr>
      </w:pPr>
    </w:p>
    <w:p w:rsidR="007D391E" w:rsidRDefault="007D06E1" w:rsidP="007D391E">
      <w:pPr>
        <w:ind w:firstLine="720"/>
        <w:jc w:val="both"/>
        <w:rPr>
          <w:rFonts w:eastAsia="SimSun"/>
          <w:lang w:eastAsia="zh-CN"/>
        </w:rPr>
      </w:pPr>
      <w:r w:rsidRPr="003157DE">
        <w:rPr>
          <w:rFonts w:eastAsia="SimSun"/>
          <w:lang w:eastAsia="zh-CN"/>
        </w:rPr>
        <w:t xml:space="preserve">Penulis menyadari bahwa </w:t>
      </w:r>
      <w:r w:rsidR="006E5DA6">
        <w:t>Tugas Akhir</w:t>
      </w:r>
      <w:r w:rsidRPr="003157DE">
        <w:rPr>
          <w:rFonts w:eastAsia="SimSun"/>
          <w:lang w:eastAsia="zh-CN"/>
        </w:rPr>
        <w:t xml:space="preserve"> ini masih memiliki banyak kekurangan sehingga dengan kerendahan hati penulis mengharapkan kritik dan saran dari pe</w:t>
      </w:r>
      <w:r w:rsidR="007D391E">
        <w:rPr>
          <w:rFonts w:eastAsia="SimSun"/>
          <w:lang w:eastAsia="zh-CN"/>
        </w:rPr>
        <w:t>mbaca untuk perbaikan ke depan.</w:t>
      </w:r>
    </w:p>
    <w:p w:rsidR="005A6CC5" w:rsidRDefault="005A6CC5" w:rsidP="007D06E1">
      <w:pPr>
        <w:jc w:val="right"/>
        <w:rPr>
          <w:rFonts w:eastAsia="SimSun"/>
          <w:lang w:eastAsia="zh-CN"/>
        </w:rPr>
      </w:pPr>
    </w:p>
    <w:p w:rsidR="007D06E1" w:rsidRPr="003157DE" w:rsidRDefault="007D06E1" w:rsidP="007D06E1">
      <w:pPr>
        <w:jc w:val="right"/>
        <w:rPr>
          <w:rFonts w:eastAsia="SimSun"/>
          <w:lang w:eastAsia="zh-CN"/>
        </w:rPr>
      </w:pPr>
      <w:r w:rsidRPr="003157DE">
        <w:rPr>
          <w:rFonts w:eastAsia="SimSun"/>
          <w:lang w:eastAsia="zh-CN"/>
        </w:rPr>
        <w:t xml:space="preserve">Surabaya, </w:t>
      </w:r>
      <w:r w:rsidR="00D338C5">
        <w:rPr>
          <w:rFonts w:eastAsia="SimSun"/>
          <w:lang w:eastAsia="zh-CN"/>
        </w:rPr>
        <w:t>Juni</w:t>
      </w:r>
      <w:r w:rsidR="00F55A03">
        <w:rPr>
          <w:rFonts w:eastAsia="SimSun"/>
          <w:lang w:eastAsia="zh-CN"/>
        </w:rPr>
        <w:t xml:space="preserve"> 2017</w:t>
      </w:r>
    </w:p>
    <w:p w:rsidR="007D06E1" w:rsidRPr="003157DE" w:rsidRDefault="007D06E1" w:rsidP="007D06E1">
      <w:pPr>
        <w:jc w:val="right"/>
        <w:rPr>
          <w:rFonts w:eastAsia="SimSun"/>
          <w:b/>
          <w:lang w:eastAsia="zh-CN"/>
        </w:rPr>
      </w:pPr>
    </w:p>
    <w:p w:rsidR="007D06E1" w:rsidRPr="003157DE" w:rsidRDefault="007D06E1" w:rsidP="007D06E1">
      <w:pPr>
        <w:jc w:val="right"/>
        <w:rPr>
          <w:rFonts w:eastAsia="SimSun"/>
          <w:lang w:eastAsia="zh-CN"/>
        </w:rPr>
      </w:pPr>
    </w:p>
    <w:p w:rsidR="007D06E1" w:rsidRPr="003157DE" w:rsidRDefault="007D06E1" w:rsidP="007D06E1">
      <w:pPr>
        <w:jc w:val="center"/>
        <w:rPr>
          <w:rFonts w:eastAsia="SimSun"/>
          <w:b/>
          <w:lang w:eastAsia="zh-CN"/>
        </w:rPr>
      </w:pPr>
      <w:r w:rsidRPr="00852480">
        <w:br w:type="page"/>
      </w:r>
    </w:p>
    <w:p w:rsidR="007D06E1" w:rsidRPr="003157DE" w:rsidRDefault="007D06E1" w:rsidP="007D06E1">
      <w:pPr>
        <w:pStyle w:val="Heading1"/>
        <w:numPr>
          <w:ilvl w:val="0"/>
          <w:numId w:val="0"/>
        </w:numPr>
        <w:rPr>
          <w:szCs w:val="24"/>
        </w:rPr>
      </w:pPr>
      <w:bookmarkStart w:id="22" w:name="_Toc487272888"/>
      <w:r w:rsidRPr="003157DE">
        <w:rPr>
          <w:szCs w:val="24"/>
        </w:rPr>
        <w:lastRenderedPageBreak/>
        <w:t>DAFTAR ISI</w:t>
      </w:r>
      <w:bookmarkEnd w:id="6"/>
      <w:bookmarkEnd w:id="7"/>
      <w:bookmarkEnd w:id="8"/>
      <w:bookmarkEnd w:id="22"/>
    </w:p>
    <w:p w:rsidR="007D06E1" w:rsidRPr="003157DE" w:rsidRDefault="007D06E1" w:rsidP="007D06E1"/>
    <w:p w:rsidR="008265AE" w:rsidRDefault="007D06E1" w:rsidP="001C4609">
      <w:pPr>
        <w:pStyle w:val="TOC1"/>
        <w:rPr>
          <w:rFonts w:asciiTheme="minorHAnsi" w:eastAsiaTheme="minorEastAsia" w:hAnsiTheme="minorHAnsi" w:cstheme="minorBidi"/>
          <w:lang w:eastAsia="id-ID"/>
        </w:rPr>
      </w:pPr>
      <w:r w:rsidRPr="00B20E1E">
        <w:fldChar w:fldCharType="begin"/>
      </w:r>
      <w:r w:rsidRPr="00B20E1E">
        <w:instrText xml:space="preserve"> TOC \o "1-4" </w:instrText>
      </w:r>
      <w:r w:rsidRPr="00B20E1E">
        <w:fldChar w:fldCharType="separate"/>
      </w:r>
      <w:r w:rsidR="008265AE">
        <w:t>LEMBAR PENGESAHAN</w:t>
      </w:r>
      <w:r w:rsidR="008265AE">
        <w:tab/>
      </w:r>
      <w:r w:rsidR="008265AE">
        <w:fldChar w:fldCharType="begin"/>
      </w:r>
      <w:r w:rsidR="008265AE">
        <w:instrText xml:space="preserve"> PAGEREF _Toc487272885 \h </w:instrText>
      </w:r>
      <w:r w:rsidR="008265AE">
        <w:fldChar w:fldCharType="separate"/>
      </w:r>
      <w:r w:rsidR="004F4408">
        <w:t>v</w:t>
      </w:r>
      <w:r w:rsidR="008265AE">
        <w:fldChar w:fldCharType="end"/>
      </w:r>
    </w:p>
    <w:p w:rsidR="008265AE" w:rsidRDefault="008265AE" w:rsidP="001C4609">
      <w:pPr>
        <w:pStyle w:val="TOC1"/>
        <w:rPr>
          <w:rFonts w:asciiTheme="minorHAnsi" w:eastAsiaTheme="minorEastAsia" w:hAnsiTheme="minorHAnsi" w:cstheme="minorBidi"/>
          <w:lang w:eastAsia="id-ID"/>
        </w:rPr>
      </w:pPr>
      <w:r>
        <w:t>Abstrak</w:t>
      </w:r>
      <w:r>
        <w:tab/>
      </w:r>
      <w:r>
        <w:fldChar w:fldCharType="begin"/>
      </w:r>
      <w:r>
        <w:instrText xml:space="preserve"> PAGEREF _Toc487272886 \h </w:instrText>
      </w:r>
      <w:r>
        <w:fldChar w:fldCharType="separate"/>
      </w:r>
      <w:r w:rsidR="004F4408">
        <w:t>vii</w:t>
      </w:r>
      <w:r>
        <w:fldChar w:fldCharType="end"/>
      </w:r>
    </w:p>
    <w:p w:rsidR="008265AE" w:rsidRDefault="008265AE" w:rsidP="001C4609">
      <w:pPr>
        <w:pStyle w:val="TOC1"/>
        <w:rPr>
          <w:rFonts w:asciiTheme="minorHAnsi" w:eastAsiaTheme="minorEastAsia" w:hAnsiTheme="minorHAnsi" w:cstheme="minorBidi"/>
          <w:lang w:eastAsia="id-ID"/>
        </w:rPr>
      </w:pPr>
      <w:r w:rsidRPr="00A8395F">
        <w:rPr>
          <w:i/>
        </w:rPr>
        <w:t>Abstract</w:t>
      </w:r>
      <w:r>
        <w:tab/>
      </w:r>
      <w:r>
        <w:fldChar w:fldCharType="begin"/>
      </w:r>
      <w:r>
        <w:instrText xml:space="preserve"> PAGEREF _Toc487272887 \h </w:instrText>
      </w:r>
      <w:r>
        <w:fldChar w:fldCharType="separate"/>
      </w:r>
      <w:r w:rsidR="004F4408">
        <w:t>ix</w:t>
      </w:r>
      <w:r>
        <w:fldChar w:fldCharType="end"/>
      </w:r>
    </w:p>
    <w:p w:rsidR="008265AE" w:rsidRDefault="008265AE" w:rsidP="001C4609">
      <w:pPr>
        <w:pStyle w:val="TOC1"/>
        <w:rPr>
          <w:rFonts w:asciiTheme="minorHAnsi" w:eastAsiaTheme="minorEastAsia" w:hAnsiTheme="minorHAnsi" w:cstheme="minorBidi"/>
          <w:lang w:eastAsia="id-ID"/>
        </w:rPr>
      </w:pPr>
      <w:r>
        <w:t>DAFTAR ISI</w:t>
      </w:r>
      <w:r>
        <w:tab/>
      </w:r>
      <w:r>
        <w:fldChar w:fldCharType="begin"/>
      </w:r>
      <w:r>
        <w:instrText xml:space="preserve"> PAGEREF _Toc487272888 \h </w:instrText>
      </w:r>
      <w:r>
        <w:fldChar w:fldCharType="separate"/>
      </w:r>
      <w:r w:rsidR="004F4408">
        <w:t>xiii</w:t>
      </w:r>
      <w:r>
        <w:fldChar w:fldCharType="end"/>
      </w:r>
    </w:p>
    <w:p w:rsidR="008265AE" w:rsidRDefault="008265AE" w:rsidP="001C4609">
      <w:pPr>
        <w:pStyle w:val="TOC1"/>
        <w:rPr>
          <w:rFonts w:asciiTheme="minorHAnsi" w:eastAsiaTheme="minorEastAsia" w:hAnsiTheme="minorHAnsi" w:cstheme="minorBidi"/>
          <w:lang w:eastAsia="id-ID"/>
        </w:rPr>
      </w:pPr>
      <w:r>
        <w:t>DAFTAR GAMBAR</w:t>
      </w:r>
      <w:r>
        <w:tab/>
      </w:r>
      <w:r>
        <w:fldChar w:fldCharType="begin"/>
      </w:r>
      <w:r>
        <w:instrText xml:space="preserve"> PAGEREF _Toc487272889 \h </w:instrText>
      </w:r>
      <w:r>
        <w:fldChar w:fldCharType="separate"/>
      </w:r>
      <w:r w:rsidR="004F4408">
        <w:t>xvii</w:t>
      </w:r>
      <w:r>
        <w:fldChar w:fldCharType="end"/>
      </w:r>
    </w:p>
    <w:p w:rsidR="008265AE" w:rsidRDefault="008265AE" w:rsidP="001C4609">
      <w:pPr>
        <w:pStyle w:val="TOC1"/>
        <w:rPr>
          <w:rFonts w:asciiTheme="minorHAnsi" w:eastAsiaTheme="minorEastAsia" w:hAnsiTheme="minorHAnsi" w:cstheme="minorBidi"/>
          <w:lang w:eastAsia="id-ID"/>
        </w:rPr>
      </w:pPr>
      <w:r>
        <w:t>DAFTAR TABEL</w:t>
      </w:r>
      <w:r>
        <w:tab/>
      </w:r>
      <w:r>
        <w:fldChar w:fldCharType="begin"/>
      </w:r>
      <w:r>
        <w:instrText xml:space="preserve"> PAGEREF _Toc487272890 \h </w:instrText>
      </w:r>
      <w:r>
        <w:fldChar w:fldCharType="separate"/>
      </w:r>
      <w:r w:rsidR="004F4408">
        <w:t>xxi</w:t>
      </w:r>
      <w:r>
        <w:fldChar w:fldCharType="end"/>
      </w:r>
    </w:p>
    <w:p w:rsidR="008265AE" w:rsidRDefault="008265AE" w:rsidP="001C4609">
      <w:pPr>
        <w:pStyle w:val="TOC1"/>
        <w:rPr>
          <w:rFonts w:asciiTheme="minorHAnsi" w:eastAsiaTheme="minorEastAsia" w:hAnsiTheme="minorHAnsi" w:cstheme="minorBidi"/>
          <w:lang w:eastAsia="id-ID"/>
        </w:rPr>
      </w:pPr>
      <w:r>
        <w:t>BAB I  PENDAHULUAN</w:t>
      </w:r>
      <w:r>
        <w:tab/>
      </w:r>
      <w:r>
        <w:fldChar w:fldCharType="begin"/>
      </w:r>
      <w:r>
        <w:instrText xml:space="preserve"> PAGEREF _Toc487272891 \h </w:instrText>
      </w:r>
      <w:r>
        <w:fldChar w:fldCharType="separate"/>
      </w:r>
      <w:r w:rsidR="004F4408">
        <w:t>1</w:t>
      </w:r>
      <w:r>
        <w:fldChar w:fldCharType="end"/>
      </w:r>
    </w:p>
    <w:p w:rsidR="008265AE" w:rsidRDefault="008265AE">
      <w:pPr>
        <w:pStyle w:val="TOC2"/>
        <w:rPr>
          <w:rFonts w:asciiTheme="minorHAnsi" w:eastAsiaTheme="minorEastAsia" w:hAnsiTheme="minorHAnsi" w:cstheme="minorBidi"/>
          <w:noProof/>
          <w:lang w:eastAsia="id-ID"/>
        </w:rPr>
      </w:pPr>
      <w:r w:rsidRPr="00A8395F">
        <w:rPr>
          <w:noProof/>
          <w:snapToGrid w:val="0"/>
          <w:color w:val="000000"/>
          <w:w w:val="0"/>
        </w:rPr>
        <w:t>1.1</w:t>
      </w:r>
      <w:r>
        <w:rPr>
          <w:rFonts w:asciiTheme="minorHAnsi" w:eastAsiaTheme="minorEastAsia" w:hAnsiTheme="minorHAnsi" w:cstheme="minorBidi"/>
          <w:noProof/>
          <w:lang w:eastAsia="id-ID"/>
        </w:rPr>
        <w:tab/>
      </w:r>
      <w:r>
        <w:rPr>
          <w:noProof/>
        </w:rPr>
        <w:t>Latar Belakang</w:t>
      </w:r>
      <w:r>
        <w:rPr>
          <w:noProof/>
        </w:rPr>
        <w:tab/>
      </w:r>
      <w:r>
        <w:rPr>
          <w:noProof/>
        </w:rPr>
        <w:fldChar w:fldCharType="begin"/>
      </w:r>
      <w:r>
        <w:rPr>
          <w:noProof/>
        </w:rPr>
        <w:instrText xml:space="preserve"> PAGEREF _Toc487272892 \h </w:instrText>
      </w:r>
      <w:r>
        <w:rPr>
          <w:noProof/>
        </w:rPr>
      </w:r>
      <w:r>
        <w:rPr>
          <w:noProof/>
        </w:rPr>
        <w:fldChar w:fldCharType="separate"/>
      </w:r>
      <w:r w:rsidR="004F4408">
        <w:rPr>
          <w:noProof/>
        </w:rPr>
        <w:t>1</w:t>
      </w:r>
      <w:r>
        <w:rPr>
          <w:noProof/>
        </w:rPr>
        <w:fldChar w:fldCharType="end"/>
      </w:r>
    </w:p>
    <w:p w:rsidR="008265AE" w:rsidRDefault="008265AE">
      <w:pPr>
        <w:pStyle w:val="TOC2"/>
        <w:rPr>
          <w:rFonts w:asciiTheme="minorHAnsi" w:eastAsiaTheme="minorEastAsia" w:hAnsiTheme="minorHAnsi" w:cstheme="minorBidi"/>
          <w:noProof/>
          <w:lang w:eastAsia="id-ID"/>
        </w:rPr>
      </w:pPr>
      <w:r w:rsidRPr="00A8395F">
        <w:rPr>
          <w:noProof/>
          <w:snapToGrid w:val="0"/>
          <w:color w:val="000000"/>
          <w:w w:val="0"/>
        </w:rPr>
        <w:t>1.2</w:t>
      </w:r>
      <w:r>
        <w:rPr>
          <w:rFonts w:asciiTheme="minorHAnsi" w:eastAsiaTheme="minorEastAsia" w:hAnsiTheme="minorHAnsi" w:cstheme="minorBidi"/>
          <w:noProof/>
          <w:lang w:eastAsia="id-ID"/>
        </w:rPr>
        <w:tab/>
      </w:r>
      <w:r>
        <w:rPr>
          <w:noProof/>
        </w:rPr>
        <w:t>Rumusan Masalah</w:t>
      </w:r>
      <w:r>
        <w:rPr>
          <w:noProof/>
        </w:rPr>
        <w:tab/>
      </w:r>
      <w:r>
        <w:rPr>
          <w:noProof/>
        </w:rPr>
        <w:fldChar w:fldCharType="begin"/>
      </w:r>
      <w:r>
        <w:rPr>
          <w:noProof/>
        </w:rPr>
        <w:instrText xml:space="preserve"> PAGEREF _Toc487272893 \h </w:instrText>
      </w:r>
      <w:r>
        <w:rPr>
          <w:noProof/>
        </w:rPr>
      </w:r>
      <w:r>
        <w:rPr>
          <w:noProof/>
        </w:rPr>
        <w:fldChar w:fldCharType="separate"/>
      </w:r>
      <w:r w:rsidR="004F4408">
        <w:rPr>
          <w:noProof/>
        </w:rPr>
        <w:t>2</w:t>
      </w:r>
      <w:r>
        <w:rPr>
          <w:noProof/>
        </w:rPr>
        <w:fldChar w:fldCharType="end"/>
      </w:r>
    </w:p>
    <w:p w:rsidR="008265AE" w:rsidRDefault="008265AE">
      <w:pPr>
        <w:pStyle w:val="TOC2"/>
        <w:rPr>
          <w:rFonts w:asciiTheme="minorHAnsi" w:eastAsiaTheme="minorEastAsia" w:hAnsiTheme="minorHAnsi" w:cstheme="minorBidi"/>
          <w:noProof/>
          <w:lang w:eastAsia="id-ID"/>
        </w:rPr>
      </w:pPr>
      <w:r w:rsidRPr="00A8395F">
        <w:rPr>
          <w:noProof/>
          <w:snapToGrid w:val="0"/>
          <w:color w:val="000000"/>
          <w:w w:val="0"/>
        </w:rPr>
        <w:t>1.3</w:t>
      </w:r>
      <w:r>
        <w:rPr>
          <w:rFonts w:asciiTheme="minorHAnsi" w:eastAsiaTheme="minorEastAsia" w:hAnsiTheme="minorHAnsi" w:cstheme="minorBidi"/>
          <w:noProof/>
          <w:lang w:eastAsia="id-ID"/>
        </w:rPr>
        <w:tab/>
      </w:r>
      <w:r>
        <w:rPr>
          <w:noProof/>
        </w:rPr>
        <w:t>Batasan Permasalahan</w:t>
      </w:r>
      <w:r>
        <w:rPr>
          <w:noProof/>
        </w:rPr>
        <w:tab/>
      </w:r>
      <w:r>
        <w:rPr>
          <w:noProof/>
        </w:rPr>
        <w:fldChar w:fldCharType="begin"/>
      </w:r>
      <w:r>
        <w:rPr>
          <w:noProof/>
        </w:rPr>
        <w:instrText xml:space="preserve"> PAGEREF _Toc487272894 \h </w:instrText>
      </w:r>
      <w:r>
        <w:rPr>
          <w:noProof/>
        </w:rPr>
      </w:r>
      <w:r>
        <w:rPr>
          <w:noProof/>
        </w:rPr>
        <w:fldChar w:fldCharType="separate"/>
      </w:r>
      <w:r w:rsidR="004F4408">
        <w:rPr>
          <w:noProof/>
        </w:rPr>
        <w:t>2</w:t>
      </w:r>
      <w:r>
        <w:rPr>
          <w:noProof/>
        </w:rPr>
        <w:fldChar w:fldCharType="end"/>
      </w:r>
    </w:p>
    <w:p w:rsidR="008265AE" w:rsidRDefault="008265AE">
      <w:pPr>
        <w:pStyle w:val="TOC2"/>
        <w:rPr>
          <w:rFonts w:asciiTheme="minorHAnsi" w:eastAsiaTheme="minorEastAsia" w:hAnsiTheme="minorHAnsi" w:cstheme="minorBidi"/>
          <w:noProof/>
          <w:lang w:eastAsia="id-ID"/>
        </w:rPr>
      </w:pPr>
      <w:r w:rsidRPr="00A8395F">
        <w:rPr>
          <w:noProof/>
          <w:snapToGrid w:val="0"/>
          <w:color w:val="000000"/>
          <w:w w:val="0"/>
        </w:rPr>
        <w:t>1.4</w:t>
      </w:r>
      <w:r>
        <w:rPr>
          <w:rFonts w:asciiTheme="minorHAnsi" w:eastAsiaTheme="minorEastAsia" w:hAnsiTheme="minorHAnsi" w:cstheme="minorBidi"/>
          <w:noProof/>
          <w:lang w:eastAsia="id-ID"/>
        </w:rPr>
        <w:tab/>
      </w:r>
      <w:r>
        <w:rPr>
          <w:noProof/>
        </w:rPr>
        <w:t>Tujuan</w:t>
      </w:r>
      <w:r>
        <w:rPr>
          <w:noProof/>
        </w:rPr>
        <w:tab/>
      </w:r>
      <w:r>
        <w:rPr>
          <w:noProof/>
        </w:rPr>
        <w:fldChar w:fldCharType="begin"/>
      </w:r>
      <w:r>
        <w:rPr>
          <w:noProof/>
        </w:rPr>
        <w:instrText xml:space="preserve"> PAGEREF _Toc487272895 \h </w:instrText>
      </w:r>
      <w:r>
        <w:rPr>
          <w:noProof/>
        </w:rPr>
      </w:r>
      <w:r>
        <w:rPr>
          <w:noProof/>
        </w:rPr>
        <w:fldChar w:fldCharType="separate"/>
      </w:r>
      <w:r w:rsidR="004F4408">
        <w:rPr>
          <w:noProof/>
        </w:rPr>
        <w:t>2</w:t>
      </w:r>
      <w:r>
        <w:rPr>
          <w:noProof/>
        </w:rPr>
        <w:fldChar w:fldCharType="end"/>
      </w:r>
    </w:p>
    <w:p w:rsidR="008265AE" w:rsidRDefault="008265AE">
      <w:pPr>
        <w:pStyle w:val="TOC2"/>
        <w:rPr>
          <w:rFonts w:asciiTheme="minorHAnsi" w:eastAsiaTheme="minorEastAsia" w:hAnsiTheme="minorHAnsi" w:cstheme="minorBidi"/>
          <w:noProof/>
          <w:lang w:eastAsia="id-ID"/>
        </w:rPr>
      </w:pPr>
      <w:r w:rsidRPr="00A8395F">
        <w:rPr>
          <w:noProof/>
          <w:snapToGrid w:val="0"/>
          <w:color w:val="000000"/>
          <w:w w:val="0"/>
        </w:rPr>
        <w:t>1.5</w:t>
      </w:r>
      <w:r>
        <w:rPr>
          <w:rFonts w:asciiTheme="minorHAnsi" w:eastAsiaTheme="minorEastAsia" w:hAnsiTheme="minorHAnsi" w:cstheme="minorBidi"/>
          <w:noProof/>
          <w:lang w:eastAsia="id-ID"/>
        </w:rPr>
        <w:tab/>
      </w:r>
      <w:r>
        <w:rPr>
          <w:noProof/>
        </w:rPr>
        <w:t>Manfaat</w:t>
      </w:r>
      <w:r>
        <w:rPr>
          <w:noProof/>
        </w:rPr>
        <w:tab/>
      </w:r>
      <w:r>
        <w:rPr>
          <w:noProof/>
        </w:rPr>
        <w:fldChar w:fldCharType="begin"/>
      </w:r>
      <w:r>
        <w:rPr>
          <w:noProof/>
        </w:rPr>
        <w:instrText xml:space="preserve"> PAGEREF _Toc487272896 \h </w:instrText>
      </w:r>
      <w:r>
        <w:rPr>
          <w:noProof/>
        </w:rPr>
      </w:r>
      <w:r>
        <w:rPr>
          <w:noProof/>
        </w:rPr>
        <w:fldChar w:fldCharType="separate"/>
      </w:r>
      <w:r w:rsidR="004F4408">
        <w:rPr>
          <w:noProof/>
        </w:rPr>
        <w:t>3</w:t>
      </w:r>
      <w:r>
        <w:rPr>
          <w:noProof/>
        </w:rPr>
        <w:fldChar w:fldCharType="end"/>
      </w:r>
    </w:p>
    <w:p w:rsidR="008265AE" w:rsidRDefault="008265AE">
      <w:pPr>
        <w:pStyle w:val="TOC2"/>
        <w:rPr>
          <w:rFonts w:asciiTheme="minorHAnsi" w:eastAsiaTheme="minorEastAsia" w:hAnsiTheme="minorHAnsi" w:cstheme="minorBidi"/>
          <w:noProof/>
          <w:lang w:eastAsia="id-ID"/>
        </w:rPr>
      </w:pPr>
      <w:r w:rsidRPr="00A8395F">
        <w:rPr>
          <w:noProof/>
          <w:snapToGrid w:val="0"/>
          <w:color w:val="000000"/>
          <w:w w:val="0"/>
        </w:rPr>
        <w:t>1.6</w:t>
      </w:r>
      <w:r>
        <w:rPr>
          <w:rFonts w:asciiTheme="minorHAnsi" w:eastAsiaTheme="minorEastAsia" w:hAnsiTheme="minorHAnsi" w:cstheme="minorBidi"/>
          <w:noProof/>
          <w:lang w:eastAsia="id-ID"/>
        </w:rPr>
        <w:tab/>
      </w:r>
      <w:r>
        <w:rPr>
          <w:noProof/>
        </w:rPr>
        <w:t>Metodologi</w:t>
      </w:r>
      <w:r>
        <w:rPr>
          <w:noProof/>
        </w:rPr>
        <w:tab/>
      </w:r>
      <w:r>
        <w:rPr>
          <w:noProof/>
        </w:rPr>
        <w:fldChar w:fldCharType="begin"/>
      </w:r>
      <w:r>
        <w:rPr>
          <w:noProof/>
        </w:rPr>
        <w:instrText xml:space="preserve"> PAGEREF _Toc487272897 \h </w:instrText>
      </w:r>
      <w:r>
        <w:rPr>
          <w:noProof/>
        </w:rPr>
      </w:r>
      <w:r>
        <w:rPr>
          <w:noProof/>
        </w:rPr>
        <w:fldChar w:fldCharType="separate"/>
      </w:r>
      <w:r w:rsidR="004F4408">
        <w:rPr>
          <w:noProof/>
        </w:rPr>
        <w:t>3</w:t>
      </w:r>
      <w:r>
        <w:rPr>
          <w:noProof/>
        </w:rPr>
        <w:fldChar w:fldCharType="end"/>
      </w:r>
    </w:p>
    <w:p w:rsidR="008265AE" w:rsidRDefault="008265AE">
      <w:pPr>
        <w:pStyle w:val="TOC3"/>
        <w:rPr>
          <w:rFonts w:asciiTheme="minorHAnsi" w:eastAsiaTheme="minorEastAsia" w:hAnsiTheme="minorHAnsi" w:cstheme="minorBidi"/>
          <w:noProof/>
          <w:lang w:eastAsia="id-ID"/>
        </w:rPr>
      </w:pPr>
      <w:r w:rsidRPr="00A8395F">
        <w:rPr>
          <w:noProof/>
          <w:snapToGrid w:val="0"/>
          <w:color w:val="000000"/>
          <w:w w:val="0"/>
        </w:rPr>
        <w:t>1.6.1</w:t>
      </w:r>
      <w:r>
        <w:rPr>
          <w:rFonts w:asciiTheme="minorHAnsi" w:eastAsiaTheme="minorEastAsia" w:hAnsiTheme="minorHAnsi" w:cstheme="minorBidi"/>
          <w:noProof/>
          <w:lang w:eastAsia="id-ID"/>
        </w:rPr>
        <w:tab/>
      </w:r>
      <w:r>
        <w:rPr>
          <w:noProof/>
        </w:rPr>
        <w:t>Penyusunan Proposal</w:t>
      </w:r>
      <w:r w:rsidRPr="00A8395F">
        <w:rPr>
          <w:noProof/>
          <w:lang w:val="en-US"/>
        </w:rPr>
        <w:t xml:space="preserve"> Tugas Akhir</w:t>
      </w:r>
      <w:r>
        <w:rPr>
          <w:noProof/>
        </w:rPr>
        <w:tab/>
      </w:r>
      <w:r>
        <w:rPr>
          <w:noProof/>
        </w:rPr>
        <w:fldChar w:fldCharType="begin"/>
      </w:r>
      <w:r>
        <w:rPr>
          <w:noProof/>
        </w:rPr>
        <w:instrText xml:space="preserve"> PAGEREF _Toc487272898 \h </w:instrText>
      </w:r>
      <w:r>
        <w:rPr>
          <w:noProof/>
        </w:rPr>
      </w:r>
      <w:r>
        <w:rPr>
          <w:noProof/>
        </w:rPr>
        <w:fldChar w:fldCharType="separate"/>
      </w:r>
      <w:r w:rsidR="004F4408">
        <w:rPr>
          <w:noProof/>
        </w:rPr>
        <w:t>3</w:t>
      </w:r>
      <w:r>
        <w:rPr>
          <w:noProof/>
        </w:rPr>
        <w:fldChar w:fldCharType="end"/>
      </w:r>
    </w:p>
    <w:p w:rsidR="008265AE" w:rsidRDefault="008265AE">
      <w:pPr>
        <w:pStyle w:val="TOC3"/>
        <w:rPr>
          <w:rFonts w:asciiTheme="minorHAnsi" w:eastAsiaTheme="minorEastAsia" w:hAnsiTheme="minorHAnsi" w:cstheme="minorBidi"/>
          <w:noProof/>
          <w:lang w:eastAsia="id-ID"/>
        </w:rPr>
      </w:pPr>
      <w:r w:rsidRPr="00A8395F">
        <w:rPr>
          <w:noProof/>
          <w:snapToGrid w:val="0"/>
          <w:color w:val="000000"/>
          <w:w w:val="0"/>
        </w:rPr>
        <w:t>1.6.2</w:t>
      </w:r>
      <w:r>
        <w:rPr>
          <w:rFonts w:asciiTheme="minorHAnsi" w:eastAsiaTheme="minorEastAsia" w:hAnsiTheme="minorHAnsi" w:cstheme="minorBidi"/>
          <w:noProof/>
          <w:lang w:eastAsia="id-ID"/>
        </w:rPr>
        <w:tab/>
      </w:r>
      <w:r>
        <w:rPr>
          <w:noProof/>
        </w:rPr>
        <w:t>Studi Literatur</w:t>
      </w:r>
      <w:r>
        <w:rPr>
          <w:noProof/>
        </w:rPr>
        <w:tab/>
      </w:r>
      <w:r>
        <w:rPr>
          <w:noProof/>
        </w:rPr>
        <w:fldChar w:fldCharType="begin"/>
      </w:r>
      <w:r>
        <w:rPr>
          <w:noProof/>
        </w:rPr>
        <w:instrText xml:space="preserve"> PAGEREF _Toc487272899 \h </w:instrText>
      </w:r>
      <w:r>
        <w:rPr>
          <w:noProof/>
        </w:rPr>
      </w:r>
      <w:r>
        <w:rPr>
          <w:noProof/>
        </w:rPr>
        <w:fldChar w:fldCharType="separate"/>
      </w:r>
      <w:r w:rsidR="004F4408">
        <w:rPr>
          <w:noProof/>
        </w:rPr>
        <w:t>4</w:t>
      </w:r>
      <w:r>
        <w:rPr>
          <w:noProof/>
        </w:rPr>
        <w:fldChar w:fldCharType="end"/>
      </w:r>
    </w:p>
    <w:p w:rsidR="008265AE" w:rsidRDefault="008265AE">
      <w:pPr>
        <w:pStyle w:val="TOC3"/>
        <w:rPr>
          <w:rFonts w:asciiTheme="minorHAnsi" w:eastAsiaTheme="minorEastAsia" w:hAnsiTheme="minorHAnsi" w:cstheme="minorBidi"/>
          <w:noProof/>
          <w:lang w:eastAsia="id-ID"/>
        </w:rPr>
      </w:pPr>
      <w:r w:rsidRPr="00A8395F">
        <w:rPr>
          <w:noProof/>
          <w:snapToGrid w:val="0"/>
          <w:color w:val="000000"/>
          <w:w w:val="0"/>
        </w:rPr>
        <w:t>1.6.3</w:t>
      </w:r>
      <w:r>
        <w:rPr>
          <w:rFonts w:asciiTheme="minorHAnsi" w:eastAsiaTheme="minorEastAsia" w:hAnsiTheme="minorHAnsi" w:cstheme="minorBidi"/>
          <w:noProof/>
          <w:lang w:eastAsia="id-ID"/>
        </w:rPr>
        <w:tab/>
      </w:r>
      <w:r>
        <w:rPr>
          <w:noProof/>
        </w:rPr>
        <w:t>Implementasi Sistem</w:t>
      </w:r>
      <w:r>
        <w:rPr>
          <w:noProof/>
        </w:rPr>
        <w:tab/>
      </w:r>
      <w:r>
        <w:rPr>
          <w:noProof/>
        </w:rPr>
        <w:fldChar w:fldCharType="begin"/>
      </w:r>
      <w:r>
        <w:rPr>
          <w:noProof/>
        </w:rPr>
        <w:instrText xml:space="preserve"> PAGEREF _Toc487272900 \h </w:instrText>
      </w:r>
      <w:r>
        <w:rPr>
          <w:noProof/>
        </w:rPr>
      </w:r>
      <w:r>
        <w:rPr>
          <w:noProof/>
        </w:rPr>
        <w:fldChar w:fldCharType="separate"/>
      </w:r>
      <w:r w:rsidR="004F4408">
        <w:rPr>
          <w:noProof/>
        </w:rPr>
        <w:t>4</w:t>
      </w:r>
      <w:r>
        <w:rPr>
          <w:noProof/>
        </w:rPr>
        <w:fldChar w:fldCharType="end"/>
      </w:r>
    </w:p>
    <w:p w:rsidR="008265AE" w:rsidRDefault="008265AE">
      <w:pPr>
        <w:pStyle w:val="TOC3"/>
        <w:rPr>
          <w:rFonts w:asciiTheme="minorHAnsi" w:eastAsiaTheme="minorEastAsia" w:hAnsiTheme="minorHAnsi" w:cstheme="minorBidi"/>
          <w:noProof/>
          <w:lang w:eastAsia="id-ID"/>
        </w:rPr>
      </w:pPr>
      <w:r w:rsidRPr="00A8395F">
        <w:rPr>
          <w:noProof/>
          <w:snapToGrid w:val="0"/>
          <w:color w:val="000000"/>
          <w:w w:val="0"/>
        </w:rPr>
        <w:t>1.6.4</w:t>
      </w:r>
      <w:r>
        <w:rPr>
          <w:rFonts w:asciiTheme="minorHAnsi" w:eastAsiaTheme="minorEastAsia" w:hAnsiTheme="minorHAnsi" w:cstheme="minorBidi"/>
          <w:noProof/>
          <w:lang w:eastAsia="id-ID"/>
        </w:rPr>
        <w:tab/>
      </w:r>
      <w:r>
        <w:rPr>
          <w:noProof/>
        </w:rPr>
        <w:t>Pengujian dan Evaluasi</w:t>
      </w:r>
      <w:r>
        <w:rPr>
          <w:noProof/>
        </w:rPr>
        <w:tab/>
      </w:r>
      <w:r>
        <w:rPr>
          <w:noProof/>
        </w:rPr>
        <w:fldChar w:fldCharType="begin"/>
      </w:r>
      <w:r>
        <w:rPr>
          <w:noProof/>
        </w:rPr>
        <w:instrText xml:space="preserve"> PAGEREF _Toc487272901 \h </w:instrText>
      </w:r>
      <w:r>
        <w:rPr>
          <w:noProof/>
        </w:rPr>
      </w:r>
      <w:r>
        <w:rPr>
          <w:noProof/>
        </w:rPr>
        <w:fldChar w:fldCharType="separate"/>
      </w:r>
      <w:r w:rsidR="004F4408">
        <w:rPr>
          <w:noProof/>
        </w:rPr>
        <w:t>4</w:t>
      </w:r>
      <w:r>
        <w:rPr>
          <w:noProof/>
        </w:rPr>
        <w:fldChar w:fldCharType="end"/>
      </w:r>
    </w:p>
    <w:p w:rsidR="008265AE" w:rsidRDefault="008265AE">
      <w:pPr>
        <w:pStyle w:val="TOC3"/>
        <w:rPr>
          <w:rFonts w:asciiTheme="minorHAnsi" w:eastAsiaTheme="minorEastAsia" w:hAnsiTheme="minorHAnsi" w:cstheme="minorBidi"/>
          <w:noProof/>
          <w:lang w:eastAsia="id-ID"/>
        </w:rPr>
      </w:pPr>
      <w:r w:rsidRPr="00A8395F">
        <w:rPr>
          <w:noProof/>
          <w:snapToGrid w:val="0"/>
          <w:color w:val="000000"/>
          <w:w w:val="0"/>
        </w:rPr>
        <w:t>1.6.5</w:t>
      </w:r>
      <w:r>
        <w:rPr>
          <w:rFonts w:asciiTheme="minorHAnsi" w:eastAsiaTheme="minorEastAsia" w:hAnsiTheme="minorHAnsi" w:cstheme="minorBidi"/>
          <w:noProof/>
          <w:lang w:eastAsia="id-ID"/>
        </w:rPr>
        <w:tab/>
      </w:r>
      <w:r>
        <w:rPr>
          <w:noProof/>
        </w:rPr>
        <w:t>Penyusunan Buku</w:t>
      </w:r>
      <w:r>
        <w:rPr>
          <w:noProof/>
        </w:rPr>
        <w:tab/>
      </w:r>
      <w:r>
        <w:rPr>
          <w:noProof/>
        </w:rPr>
        <w:fldChar w:fldCharType="begin"/>
      </w:r>
      <w:r>
        <w:rPr>
          <w:noProof/>
        </w:rPr>
        <w:instrText xml:space="preserve"> PAGEREF _Toc487272902 \h </w:instrText>
      </w:r>
      <w:r>
        <w:rPr>
          <w:noProof/>
        </w:rPr>
      </w:r>
      <w:r>
        <w:rPr>
          <w:noProof/>
        </w:rPr>
        <w:fldChar w:fldCharType="separate"/>
      </w:r>
      <w:r w:rsidR="004F4408">
        <w:rPr>
          <w:noProof/>
        </w:rPr>
        <w:t>5</w:t>
      </w:r>
      <w:r>
        <w:rPr>
          <w:noProof/>
        </w:rPr>
        <w:fldChar w:fldCharType="end"/>
      </w:r>
    </w:p>
    <w:p w:rsidR="008265AE" w:rsidRDefault="008265AE">
      <w:pPr>
        <w:pStyle w:val="TOC2"/>
        <w:rPr>
          <w:rFonts w:asciiTheme="minorHAnsi" w:eastAsiaTheme="minorEastAsia" w:hAnsiTheme="minorHAnsi" w:cstheme="minorBidi"/>
          <w:noProof/>
          <w:lang w:eastAsia="id-ID"/>
        </w:rPr>
      </w:pPr>
      <w:r w:rsidRPr="00A8395F">
        <w:rPr>
          <w:noProof/>
          <w:snapToGrid w:val="0"/>
          <w:color w:val="000000"/>
          <w:w w:val="0"/>
        </w:rPr>
        <w:t>1.7</w:t>
      </w:r>
      <w:r>
        <w:rPr>
          <w:rFonts w:asciiTheme="minorHAnsi" w:eastAsiaTheme="minorEastAsia" w:hAnsiTheme="minorHAnsi" w:cstheme="minorBidi"/>
          <w:noProof/>
          <w:lang w:eastAsia="id-ID"/>
        </w:rPr>
        <w:tab/>
      </w:r>
      <w:r>
        <w:rPr>
          <w:noProof/>
        </w:rPr>
        <w:t>Sistematika Penulisan Laporan</w:t>
      </w:r>
      <w:r>
        <w:rPr>
          <w:noProof/>
        </w:rPr>
        <w:tab/>
      </w:r>
      <w:r>
        <w:rPr>
          <w:noProof/>
        </w:rPr>
        <w:fldChar w:fldCharType="begin"/>
      </w:r>
      <w:r>
        <w:rPr>
          <w:noProof/>
        </w:rPr>
        <w:instrText xml:space="preserve"> PAGEREF _Toc487272903 \h </w:instrText>
      </w:r>
      <w:r>
        <w:rPr>
          <w:noProof/>
        </w:rPr>
      </w:r>
      <w:r>
        <w:rPr>
          <w:noProof/>
        </w:rPr>
        <w:fldChar w:fldCharType="separate"/>
      </w:r>
      <w:r w:rsidR="004F4408">
        <w:rPr>
          <w:noProof/>
        </w:rPr>
        <w:t>5</w:t>
      </w:r>
      <w:r>
        <w:rPr>
          <w:noProof/>
        </w:rPr>
        <w:fldChar w:fldCharType="end"/>
      </w:r>
    </w:p>
    <w:p w:rsidR="008265AE" w:rsidRDefault="008265AE" w:rsidP="001C4609">
      <w:pPr>
        <w:pStyle w:val="TOC1"/>
        <w:rPr>
          <w:rFonts w:asciiTheme="minorHAnsi" w:eastAsiaTheme="minorEastAsia" w:hAnsiTheme="minorHAnsi" w:cstheme="minorBidi"/>
          <w:lang w:eastAsia="id-ID"/>
        </w:rPr>
      </w:pPr>
      <w:r>
        <w:t>BAB II TINJAUAN PUSTAKA</w:t>
      </w:r>
      <w:r>
        <w:tab/>
      </w:r>
      <w:r>
        <w:fldChar w:fldCharType="begin"/>
      </w:r>
      <w:r>
        <w:instrText xml:space="preserve"> PAGEREF _Toc487272904 \h </w:instrText>
      </w:r>
      <w:r>
        <w:fldChar w:fldCharType="separate"/>
      </w:r>
      <w:r w:rsidR="004F4408">
        <w:t>7</w:t>
      </w:r>
      <w:r>
        <w:fldChar w:fldCharType="end"/>
      </w:r>
    </w:p>
    <w:p w:rsidR="008265AE" w:rsidRDefault="008265AE">
      <w:pPr>
        <w:pStyle w:val="TOC2"/>
        <w:rPr>
          <w:rFonts w:asciiTheme="minorHAnsi" w:eastAsiaTheme="minorEastAsia" w:hAnsiTheme="minorHAnsi" w:cstheme="minorBidi"/>
          <w:noProof/>
          <w:lang w:eastAsia="id-ID"/>
        </w:rPr>
      </w:pPr>
      <w:r>
        <w:rPr>
          <w:noProof/>
        </w:rPr>
        <w:t>2.1</w:t>
      </w:r>
      <w:r>
        <w:rPr>
          <w:rFonts w:asciiTheme="minorHAnsi" w:eastAsiaTheme="minorEastAsia" w:hAnsiTheme="minorHAnsi" w:cstheme="minorBidi"/>
          <w:noProof/>
          <w:lang w:eastAsia="id-ID"/>
        </w:rPr>
        <w:tab/>
      </w:r>
      <w:r>
        <w:rPr>
          <w:noProof/>
        </w:rPr>
        <w:t>VANET (Vehicular Ad hoc Network)</w:t>
      </w:r>
      <w:r>
        <w:rPr>
          <w:noProof/>
        </w:rPr>
        <w:tab/>
      </w:r>
      <w:r>
        <w:rPr>
          <w:noProof/>
        </w:rPr>
        <w:fldChar w:fldCharType="begin"/>
      </w:r>
      <w:r>
        <w:rPr>
          <w:noProof/>
        </w:rPr>
        <w:instrText xml:space="preserve"> PAGEREF _Toc487272905 \h </w:instrText>
      </w:r>
      <w:r>
        <w:rPr>
          <w:noProof/>
        </w:rPr>
      </w:r>
      <w:r>
        <w:rPr>
          <w:noProof/>
        </w:rPr>
        <w:fldChar w:fldCharType="separate"/>
      </w:r>
      <w:r w:rsidR="004F4408">
        <w:rPr>
          <w:noProof/>
        </w:rPr>
        <w:t>7</w:t>
      </w:r>
      <w:r>
        <w:rPr>
          <w:noProof/>
        </w:rPr>
        <w:fldChar w:fldCharType="end"/>
      </w:r>
    </w:p>
    <w:p w:rsidR="008265AE" w:rsidRDefault="008265AE">
      <w:pPr>
        <w:pStyle w:val="TOC2"/>
        <w:rPr>
          <w:rFonts w:asciiTheme="minorHAnsi" w:eastAsiaTheme="minorEastAsia" w:hAnsiTheme="minorHAnsi" w:cstheme="minorBidi"/>
          <w:noProof/>
          <w:lang w:eastAsia="id-ID"/>
        </w:rPr>
      </w:pPr>
      <w:r>
        <w:rPr>
          <w:noProof/>
        </w:rPr>
        <w:t>2.2</w:t>
      </w:r>
      <w:r>
        <w:rPr>
          <w:rFonts w:asciiTheme="minorHAnsi" w:eastAsiaTheme="minorEastAsia" w:hAnsiTheme="minorHAnsi" w:cstheme="minorBidi"/>
          <w:noProof/>
          <w:lang w:eastAsia="id-ID"/>
        </w:rPr>
        <w:tab/>
      </w:r>
      <w:r>
        <w:rPr>
          <w:noProof/>
        </w:rPr>
        <w:t>AODV (Ad hoc On-Demand Distance Vector)</w:t>
      </w:r>
      <w:r>
        <w:rPr>
          <w:noProof/>
        </w:rPr>
        <w:tab/>
      </w:r>
      <w:r>
        <w:rPr>
          <w:noProof/>
        </w:rPr>
        <w:fldChar w:fldCharType="begin"/>
      </w:r>
      <w:r>
        <w:rPr>
          <w:noProof/>
        </w:rPr>
        <w:instrText xml:space="preserve"> PAGEREF _Toc487272906 \h </w:instrText>
      </w:r>
      <w:r>
        <w:rPr>
          <w:noProof/>
        </w:rPr>
      </w:r>
      <w:r>
        <w:rPr>
          <w:noProof/>
        </w:rPr>
        <w:fldChar w:fldCharType="separate"/>
      </w:r>
      <w:r w:rsidR="004F4408">
        <w:rPr>
          <w:noProof/>
        </w:rPr>
        <w:t>8</w:t>
      </w:r>
      <w:r>
        <w:rPr>
          <w:noProof/>
        </w:rPr>
        <w:fldChar w:fldCharType="end"/>
      </w:r>
    </w:p>
    <w:p w:rsidR="008265AE" w:rsidRDefault="008265AE">
      <w:pPr>
        <w:pStyle w:val="TOC2"/>
        <w:rPr>
          <w:rFonts w:asciiTheme="minorHAnsi" w:eastAsiaTheme="minorEastAsia" w:hAnsiTheme="minorHAnsi" w:cstheme="minorBidi"/>
          <w:noProof/>
          <w:lang w:eastAsia="id-ID"/>
        </w:rPr>
      </w:pPr>
      <w:r>
        <w:rPr>
          <w:noProof/>
        </w:rPr>
        <w:t>2.3</w:t>
      </w:r>
      <w:r>
        <w:rPr>
          <w:rFonts w:asciiTheme="minorHAnsi" w:eastAsiaTheme="minorEastAsia" w:hAnsiTheme="minorHAnsi" w:cstheme="minorBidi"/>
          <w:noProof/>
          <w:lang w:eastAsia="id-ID"/>
        </w:rPr>
        <w:tab/>
      </w:r>
      <w:r>
        <w:rPr>
          <w:noProof/>
        </w:rPr>
        <w:t>ECDSA (Elliptic Curve Digital Signature Algorithm)</w:t>
      </w:r>
      <w:r>
        <w:rPr>
          <w:noProof/>
        </w:rPr>
        <w:tab/>
      </w:r>
      <w:r>
        <w:rPr>
          <w:noProof/>
        </w:rPr>
        <w:fldChar w:fldCharType="begin"/>
      </w:r>
      <w:r>
        <w:rPr>
          <w:noProof/>
        </w:rPr>
        <w:instrText xml:space="preserve"> PAGEREF _Toc487272907 \h </w:instrText>
      </w:r>
      <w:r>
        <w:rPr>
          <w:noProof/>
        </w:rPr>
      </w:r>
      <w:r>
        <w:rPr>
          <w:noProof/>
        </w:rPr>
        <w:fldChar w:fldCharType="separate"/>
      </w:r>
      <w:r w:rsidR="004F4408">
        <w:rPr>
          <w:noProof/>
        </w:rPr>
        <w:t>10</w:t>
      </w:r>
      <w:r>
        <w:rPr>
          <w:noProof/>
        </w:rPr>
        <w:fldChar w:fldCharType="end"/>
      </w:r>
    </w:p>
    <w:p w:rsidR="008265AE" w:rsidRDefault="008265AE">
      <w:pPr>
        <w:pStyle w:val="TOC2"/>
        <w:rPr>
          <w:rFonts w:asciiTheme="minorHAnsi" w:eastAsiaTheme="minorEastAsia" w:hAnsiTheme="minorHAnsi" w:cstheme="minorBidi"/>
          <w:noProof/>
          <w:lang w:eastAsia="id-ID"/>
        </w:rPr>
      </w:pPr>
      <w:r>
        <w:rPr>
          <w:noProof/>
        </w:rPr>
        <w:t>2.4</w:t>
      </w:r>
      <w:r>
        <w:rPr>
          <w:rFonts w:asciiTheme="minorHAnsi" w:eastAsiaTheme="minorEastAsia" w:hAnsiTheme="minorHAnsi" w:cstheme="minorBidi"/>
          <w:noProof/>
          <w:lang w:eastAsia="id-ID"/>
        </w:rPr>
        <w:tab/>
      </w:r>
      <w:r w:rsidRPr="00A8395F">
        <w:rPr>
          <w:i/>
          <w:noProof/>
        </w:rPr>
        <w:t>Black hole Attack</w:t>
      </w:r>
      <w:r>
        <w:rPr>
          <w:noProof/>
        </w:rPr>
        <w:tab/>
      </w:r>
      <w:r>
        <w:rPr>
          <w:noProof/>
        </w:rPr>
        <w:fldChar w:fldCharType="begin"/>
      </w:r>
      <w:r>
        <w:rPr>
          <w:noProof/>
        </w:rPr>
        <w:instrText xml:space="preserve"> PAGEREF _Toc487272908 \h </w:instrText>
      </w:r>
      <w:r>
        <w:rPr>
          <w:noProof/>
        </w:rPr>
      </w:r>
      <w:r>
        <w:rPr>
          <w:noProof/>
        </w:rPr>
        <w:fldChar w:fldCharType="separate"/>
      </w:r>
      <w:r w:rsidR="004F4408">
        <w:rPr>
          <w:noProof/>
        </w:rPr>
        <w:t>11</w:t>
      </w:r>
      <w:r>
        <w:rPr>
          <w:noProof/>
        </w:rPr>
        <w:fldChar w:fldCharType="end"/>
      </w:r>
    </w:p>
    <w:p w:rsidR="008265AE" w:rsidRDefault="008265AE">
      <w:pPr>
        <w:pStyle w:val="TOC2"/>
        <w:rPr>
          <w:rFonts w:asciiTheme="minorHAnsi" w:eastAsiaTheme="minorEastAsia" w:hAnsiTheme="minorHAnsi" w:cstheme="minorBidi"/>
          <w:noProof/>
          <w:lang w:eastAsia="id-ID"/>
        </w:rPr>
      </w:pPr>
      <w:r w:rsidRPr="00A8395F">
        <w:rPr>
          <w:noProof/>
          <w:lang w:val="en-US" w:eastAsia="id-ID"/>
        </w:rPr>
        <w:t>2.5</w:t>
      </w:r>
      <w:r>
        <w:rPr>
          <w:rFonts w:asciiTheme="minorHAnsi" w:eastAsiaTheme="minorEastAsia" w:hAnsiTheme="minorHAnsi" w:cstheme="minorBidi"/>
          <w:noProof/>
          <w:lang w:eastAsia="id-ID"/>
        </w:rPr>
        <w:tab/>
      </w:r>
      <w:r w:rsidRPr="00A8395F">
        <w:rPr>
          <w:i/>
          <w:noProof/>
          <w:lang w:eastAsia="id-ID"/>
        </w:rPr>
        <w:t>Worm hole Attack</w:t>
      </w:r>
      <w:r>
        <w:rPr>
          <w:noProof/>
        </w:rPr>
        <w:tab/>
      </w:r>
      <w:r>
        <w:rPr>
          <w:noProof/>
        </w:rPr>
        <w:fldChar w:fldCharType="begin"/>
      </w:r>
      <w:r>
        <w:rPr>
          <w:noProof/>
        </w:rPr>
        <w:instrText xml:space="preserve"> PAGEREF _Toc487272909 \h </w:instrText>
      </w:r>
      <w:r>
        <w:rPr>
          <w:noProof/>
        </w:rPr>
      </w:r>
      <w:r>
        <w:rPr>
          <w:noProof/>
        </w:rPr>
        <w:fldChar w:fldCharType="separate"/>
      </w:r>
      <w:r w:rsidR="004F4408">
        <w:rPr>
          <w:noProof/>
        </w:rPr>
        <w:t>12</w:t>
      </w:r>
      <w:r>
        <w:rPr>
          <w:noProof/>
        </w:rPr>
        <w:fldChar w:fldCharType="end"/>
      </w:r>
    </w:p>
    <w:p w:rsidR="008265AE" w:rsidRDefault="008265AE">
      <w:pPr>
        <w:pStyle w:val="TOC2"/>
        <w:rPr>
          <w:rFonts w:asciiTheme="minorHAnsi" w:eastAsiaTheme="minorEastAsia" w:hAnsiTheme="minorHAnsi" w:cstheme="minorBidi"/>
          <w:noProof/>
          <w:lang w:eastAsia="id-ID"/>
        </w:rPr>
      </w:pPr>
      <w:r>
        <w:rPr>
          <w:noProof/>
        </w:rPr>
        <w:t>2.6</w:t>
      </w:r>
      <w:r>
        <w:rPr>
          <w:rFonts w:asciiTheme="minorHAnsi" w:eastAsiaTheme="minorEastAsia" w:hAnsiTheme="minorHAnsi" w:cstheme="minorBidi"/>
          <w:noProof/>
          <w:lang w:eastAsia="id-ID"/>
        </w:rPr>
        <w:tab/>
      </w:r>
      <w:r>
        <w:rPr>
          <w:noProof/>
        </w:rPr>
        <w:t>NS-2 (Network Simulator-2)</w:t>
      </w:r>
      <w:r>
        <w:rPr>
          <w:noProof/>
        </w:rPr>
        <w:tab/>
      </w:r>
      <w:r>
        <w:rPr>
          <w:noProof/>
        </w:rPr>
        <w:fldChar w:fldCharType="begin"/>
      </w:r>
      <w:r>
        <w:rPr>
          <w:noProof/>
        </w:rPr>
        <w:instrText xml:space="preserve"> PAGEREF _Toc487272910 \h </w:instrText>
      </w:r>
      <w:r>
        <w:rPr>
          <w:noProof/>
        </w:rPr>
      </w:r>
      <w:r>
        <w:rPr>
          <w:noProof/>
        </w:rPr>
        <w:fldChar w:fldCharType="separate"/>
      </w:r>
      <w:r w:rsidR="004F4408">
        <w:rPr>
          <w:noProof/>
        </w:rPr>
        <w:t>13</w:t>
      </w:r>
      <w:r>
        <w:rPr>
          <w:noProof/>
        </w:rPr>
        <w:fldChar w:fldCharType="end"/>
      </w:r>
    </w:p>
    <w:p w:rsidR="008265AE" w:rsidRDefault="008265AE">
      <w:pPr>
        <w:pStyle w:val="TOC3"/>
        <w:rPr>
          <w:rFonts w:asciiTheme="minorHAnsi" w:eastAsiaTheme="minorEastAsia" w:hAnsiTheme="minorHAnsi" w:cstheme="minorBidi"/>
          <w:noProof/>
          <w:lang w:eastAsia="id-ID"/>
        </w:rPr>
      </w:pPr>
      <w:r>
        <w:rPr>
          <w:noProof/>
        </w:rPr>
        <w:t>2.6.1</w:t>
      </w:r>
      <w:r>
        <w:rPr>
          <w:rFonts w:asciiTheme="minorHAnsi" w:eastAsiaTheme="minorEastAsia" w:hAnsiTheme="minorHAnsi" w:cstheme="minorBidi"/>
          <w:noProof/>
          <w:lang w:eastAsia="id-ID"/>
        </w:rPr>
        <w:tab/>
      </w:r>
      <w:r>
        <w:rPr>
          <w:noProof/>
        </w:rPr>
        <w:t>Instalasi</w:t>
      </w:r>
      <w:r>
        <w:rPr>
          <w:noProof/>
        </w:rPr>
        <w:tab/>
      </w:r>
      <w:r>
        <w:rPr>
          <w:noProof/>
        </w:rPr>
        <w:fldChar w:fldCharType="begin"/>
      </w:r>
      <w:r>
        <w:rPr>
          <w:noProof/>
        </w:rPr>
        <w:instrText xml:space="preserve"> PAGEREF _Toc487272911 \h </w:instrText>
      </w:r>
      <w:r>
        <w:rPr>
          <w:noProof/>
        </w:rPr>
      </w:r>
      <w:r>
        <w:rPr>
          <w:noProof/>
        </w:rPr>
        <w:fldChar w:fldCharType="separate"/>
      </w:r>
      <w:r w:rsidR="004F4408">
        <w:rPr>
          <w:noProof/>
        </w:rPr>
        <w:t>14</w:t>
      </w:r>
      <w:r>
        <w:rPr>
          <w:noProof/>
        </w:rPr>
        <w:fldChar w:fldCharType="end"/>
      </w:r>
    </w:p>
    <w:p w:rsidR="008265AE" w:rsidRDefault="008265AE">
      <w:pPr>
        <w:pStyle w:val="TOC3"/>
        <w:rPr>
          <w:rFonts w:asciiTheme="minorHAnsi" w:eastAsiaTheme="minorEastAsia" w:hAnsiTheme="minorHAnsi" w:cstheme="minorBidi"/>
          <w:noProof/>
          <w:lang w:eastAsia="id-ID"/>
        </w:rPr>
      </w:pPr>
      <w:r>
        <w:rPr>
          <w:noProof/>
        </w:rPr>
        <w:t>2.6.2</w:t>
      </w:r>
      <w:r>
        <w:rPr>
          <w:rFonts w:asciiTheme="minorHAnsi" w:eastAsiaTheme="minorEastAsia" w:hAnsiTheme="minorHAnsi" w:cstheme="minorBidi"/>
          <w:noProof/>
          <w:lang w:eastAsia="id-ID"/>
        </w:rPr>
        <w:tab/>
      </w:r>
      <w:r w:rsidRPr="00A8395F">
        <w:rPr>
          <w:i/>
          <w:noProof/>
        </w:rPr>
        <w:t>Trace File</w:t>
      </w:r>
      <w:r>
        <w:rPr>
          <w:noProof/>
        </w:rPr>
        <w:tab/>
      </w:r>
      <w:r>
        <w:rPr>
          <w:noProof/>
        </w:rPr>
        <w:fldChar w:fldCharType="begin"/>
      </w:r>
      <w:r>
        <w:rPr>
          <w:noProof/>
        </w:rPr>
        <w:instrText xml:space="preserve"> PAGEREF _Toc487272912 \h </w:instrText>
      </w:r>
      <w:r>
        <w:rPr>
          <w:noProof/>
        </w:rPr>
      </w:r>
      <w:r>
        <w:rPr>
          <w:noProof/>
        </w:rPr>
        <w:fldChar w:fldCharType="separate"/>
      </w:r>
      <w:r w:rsidR="004F4408">
        <w:rPr>
          <w:noProof/>
        </w:rPr>
        <w:t>14</w:t>
      </w:r>
      <w:r>
        <w:rPr>
          <w:noProof/>
        </w:rPr>
        <w:fldChar w:fldCharType="end"/>
      </w:r>
    </w:p>
    <w:p w:rsidR="008265AE" w:rsidRDefault="008265AE">
      <w:pPr>
        <w:pStyle w:val="TOC2"/>
        <w:rPr>
          <w:rFonts w:asciiTheme="minorHAnsi" w:eastAsiaTheme="minorEastAsia" w:hAnsiTheme="minorHAnsi" w:cstheme="minorBidi"/>
          <w:noProof/>
          <w:lang w:eastAsia="id-ID"/>
        </w:rPr>
      </w:pPr>
      <w:r>
        <w:rPr>
          <w:noProof/>
        </w:rPr>
        <w:t>2.7</w:t>
      </w:r>
      <w:r>
        <w:rPr>
          <w:rFonts w:asciiTheme="minorHAnsi" w:eastAsiaTheme="minorEastAsia" w:hAnsiTheme="minorHAnsi" w:cstheme="minorBidi"/>
          <w:noProof/>
          <w:lang w:eastAsia="id-ID"/>
        </w:rPr>
        <w:tab/>
      </w:r>
      <w:r>
        <w:rPr>
          <w:noProof/>
        </w:rPr>
        <w:t>OpenSSL</w:t>
      </w:r>
      <w:r>
        <w:rPr>
          <w:noProof/>
        </w:rPr>
        <w:tab/>
      </w:r>
      <w:r>
        <w:rPr>
          <w:noProof/>
        </w:rPr>
        <w:fldChar w:fldCharType="begin"/>
      </w:r>
      <w:r>
        <w:rPr>
          <w:noProof/>
        </w:rPr>
        <w:instrText xml:space="preserve"> PAGEREF _Toc487272913 \h </w:instrText>
      </w:r>
      <w:r>
        <w:rPr>
          <w:noProof/>
        </w:rPr>
      </w:r>
      <w:r>
        <w:rPr>
          <w:noProof/>
        </w:rPr>
        <w:fldChar w:fldCharType="separate"/>
      </w:r>
      <w:r w:rsidR="004F4408">
        <w:rPr>
          <w:noProof/>
        </w:rPr>
        <w:t>16</w:t>
      </w:r>
      <w:r>
        <w:rPr>
          <w:noProof/>
        </w:rPr>
        <w:fldChar w:fldCharType="end"/>
      </w:r>
    </w:p>
    <w:p w:rsidR="008265AE" w:rsidRDefault="008265AE">
      <w:pPr>
        <w:pStyle w:val="TOC2"/>
        <w:rPr>
          <w:rFonts w:asciiTheme="minorHAnsi" w:eastAsiaTheme="minorEastAsia" w:hAnsiTheme="minorHAnsi" w:cstheme="minorBidi"/>
          <w:noProof/>
          <w:lang w:eastAsia="id-ID"/>
        </w:rPr>
      </w:pPr>
      <w:r w:rsidRPr="00A8395F">
        <w:rPr>
          <w:noProof/>
          <w:lang w:val="en-US"/>
        </w:rPr>
        <w:t>2.8</w:t>
      </w:r>
      <w:r>
        <w:rPr>
          <w:rFonts w:asciiTheme="minorHAnsi" w:eastAsiaTheme="minorEastAsia" w:hAnsiTheme="minorHAnsi" w:cstheme="minorBidi"/>
          <w:noProof/>
          <w:lang w:eastAsia="id-ID"/>
        </w:rPr>
        <w:tab/>
      </w:r>
      <w:r>
        <w:rPr>
          <w:noProof/>
        </w:rPr>
        <w:t>SUMO (Simulation of Urban Mobility)</w:t>
      </w:r>
      <w:r>
        <w:rPr>
          <w:noProof/>
        </w:rPr>
        <w:tab/>
      </w:r>
      <w:r>
        <w:rPr>
          <w:noProof/>
        </w:rPr>
        <w:fldChar w:fldCharType="begin"/>
      </w:r>
      <w:r>
        <w:rPr>
          <w:noProof/>
        </w:rPr>
        <w:instrText xml:space="preserve"> PAGEREF _Toc487272914 \h </w:instrText>
      </w:r>
      <w:r>
        <w:rPr>
          <w:noProof/>
        </w:rPr>
      </w:r>
      <w:r>
        <w:rPr>
          <w:noProof/>
        </w:rPr>
        <w:fldChar w:fldCharType="separate"/>
      </w:r>
      <w:r w:rsidR="004F4408">
        <w:rPr>
          <w:noProof/>
        </w:rPr>
        <w:t>17</w:t>
      </w:r>
      <w:r>
        <w:rPr>
          <w:noProof/>
        </w:rPr>
        <w:fldChar w:fldCharType="end"/>
      </w:r>
    </w:p>
    <w:p w:rsidR="008265AE" w:rsidRDefault="008265AE">
      <w:pPr>
        <w:pStyle w:val="TOC2"/>
        <w:rPr>
          <w:rFonts w:asciiTheme="minorHAnsi" w:eastAsiaTheme="minorEastAsia" w:hAnsiTheme="minorHAnsi" w:cstheme="minorBidi"/>
          <w:noProof/>
          <w:lang w:eastAsia="id-ID"/>
        </w:rPr>
      </w:pPr>
      <w:r>
        <w:rPr>
          <w:noProof/>
        </w:rPr>
        <w:t>2.9</w:t>
      </w:r>
      <w:r>
        <w:rPr>
          <w:rFonts w:asciiTheme="minorHAnsi" w:eastAsiaTheme="minorEastAsia" w:hAnsiTheme="minorHAnsi" w:cstheme="minorBidi"/>
          <w:noProof/>
          <w:lang w:eastAsia="id-ID"/>
        </w:rPr>
        <w:tab/>
      </w:r>
      <w:r>
        <w:rPr>
          <w:noProof/>
        </w:rPr>
        <w:t>OpenStreetMap</w:t>
      </w:r>
      <w:r>
        <w:rPr>
          <w:noProof/>
        </w:rPr>
        <w:tab/>
      </w:r>
      <w:r>
        <w:rPr>
          <w:noProof/>
        </w:rPr>
        <w:fldChar w:fldCharType="begin"/>
      </w:r>
      <w:r>
        <w:rPr>
          <w:noProof/>
        </w:rPr>
        <w:instrText xml:space="preserve"> PAGEREF _Toc487272915 \h </w:instrText>
      </w:r>
      <w:r>
        <w:rPr>
          <w:noProof/>
        </w:rPr>
      </w:r>
      <w:r>
        <w:rPr>
          <w:noProof/>
        </w:rPr>
        <w:fldChar w:fldCharType="separate"/>
      </w:r>
      <w:r w:rsidR="004F4408">
        <w:rPr>
          <w:noProof/>
        </w:rPr>
        <w:t>17</w:t>
      </w:r>
      <w:r>
        <w:rPr>
          <w:noProof/>
        </w:rPr>
        <w:fldChar w:fldCharType="end"/>
      </w:r>
    </w:p>
    <w:p w:rsidR="008265AE" w:rsidRDefault="008265AE">
      <w:pPr>
        <w:pStyle w:val="TOC2"/>
        <w:rPr>
          <w:rFonts w:asciiTheme="minorHAnsi" w:eastAsiaTheme="minorEastAsia" w:hAnsiTheme="minorHAnsi" w:cstheme="minorBidi"/>
          <w:noProof/>
          <w:lang w:eastAsia="id-ID"/>
        </w:rPr>
      </w:pPr>
      <w:r>
        <w:rPr>
          <w:noProof/>
        </w:rPr>
        <w:t>2.10</w:t>
      </w:r>
      <w:r>
        <w:rPr>
          <w:rFonts w:asciiTheme="minorHAnsi" w:eastAsiaTheme="minorEastAsia" w:hAnsiTheme="minorHAnsi" w:cstheme="minorBidi"/>
          <w:noProof/>
          <w:lang w:eastAsia="id-ID"/>
        </w:rPr>
        <w:tab/>
      </w:r>
      <w:r>
        <w:rPr>
          <w:noProof/>
        </w:rPr>
        <w:t>AWK</w:t>
      </w:r>
      <w:r>
        <w:rPr>
          <w:noProof/>
        </w:rPr>
        <w:tab/>
      </w:r>
      <w:r>
        <w:rPr>
          <w:noProof/>
        </w:rPr>
        <w:fldChar w:fldCharType="begin"/>
      </w:r>
      <w:r>
        <w:rPr>
          <w:noProof/>
        </w:rPr>
        <w:instrText xml:space="preserve"> PAGEREF _Toc487272916 \h </w:instrText>
      </w:r>
      <w:r>
        <w:rPr>
          <w:noProof/>
        </w:rPr>
      </w:r>
      <w:r>
        <w:rPr>
          <w:noProof/>
        </w:rPr>
        <w:fldChar w:fldCharType="separate"/>
      </w:r>
      <w:r w:rsidR="004F4408">
        <w:rPr>
          <w:noProof/>
        </w:rPr>
        <w:t>18</w:t>
      </w:r>
      <w:r>
        <w:rPr>
          <w:noProof/>
        </w:rPr>
        <w:fldChar w:fldCharType="end"/>
      </w:r>
    </w:p>
    <w:p w:rsidR="008265AE" w:rsidRDefault="008265AE" w:rsidP="001C4609">
      <w:pPr>
        <w:pStyle w:val="TOC1"/>
        <w:rPr>
          <w:rFonts w:asciiTheme="minorHAnsi" w:eastAsiaTheme="minorEastAsia" w:hAnsiTheme="minorHAnsi" w:cstheme="minorBidi"/>
          <w:lang w:eastAsia="id-ID"/>
        </w:rPr>
      </w:pPr>
      <w:r>
        <w:t>BAB III PERANCANGAN</w:t>
      </w:r>
      <w:r>
        <w:tab/>
      </w:r>
      <w:r>
        <w:fldChar w:fldCharType="begin"/>
      </w:r>
      <w:r>
        <w:instrText xml:space="preserve"> PAGEREF _Toc487272917 \h </w:instrText>
      </w:r>
      <w:r>
        <w:fldChar w:fldCharType="separate"/>
      </w:r>
      <w:r w:rsidR="004F4408">
        <w:t>19</w:t>
      </w:r>
      <w:r>
        <w:fldChar w:fldCharType="end"/>
      </w:r>
    </w:p>
    <w:p w:rsidR="008265AE" w:rsidRDefault="008265AE">
      <w:pPr>
        <w:pStyle w:val="TOC2"/>
        <w:rPr>
          <w:rFonts w:asciiTheme="minorHAnsi" w:eastAsiaTheme="minorEastAsia" w:hAnsiTheme="minorHAnsi" w:cstheme="minorBidi"/>
          <w:noProof/>
          <w:lang w:eastAsia="id-ID"/>
        </w:rPr>
      </w:pPr>
      <w:r w:rsidRPr="00A8395F">
        <w:rPr>
          <w:noProof/>
          <w:snapToGrid w:val="0"/>
          <w:color w:val="000000"/>
          <w:w w:val="0"/>
        </w:rPr>
        <w:lastRenderedPageBreak/>
        <w:t>3.1</w:t>
      </w:r>
      <w:r>
        <w:rPr>
          <w:rFonts w:asciiTheme="minorHAnsi" w:eastAsiaTheme="minorEastAsia" w:hAnsiTheme="minorHAnsi" w:cstheme="minorBidi"/>
          <w:noProof/>
          <w:lang w:eastAsia="id-ID"/>
        </w:rPr>
        <w:tab/>
      </w:r>
      <w:r>
        <w:rPr>
          <w:noProof/>
        </w:rPr>
        <w:t>Deskripi Umum</w:t>
      </w:r>
      <w:r>
        <w:rPr>
          <w:noProof/>
        </w:rPr>
        <w:tab/>
      </w:r>
      <w:r>
        <w:rPr>
          <w:noProof/>
        </w:rPr>
        <w:fldChar w:fldCharType="begin"/>
      </w:r>
      <w:r>
        <w:rPr>
          <w:noProof/>
        </w:rPr>
        <w:instrText xml:space="preserve"> PAGEREF _Toc487272918 \h </w:instrText>
      </w:r>
      <w:r>
        <w:rPr>
          <w:noProof/>
        </w:rPr>
      </w:r>
      <w:r>
        <w:rPr>
          <w:noProof/>
        </w:rPr>
        <w:fldChar w:fldCharType="separate"/>
      </w:r>
      <w:r w:rsidR="004F4408">
        <w:rPr>
          <w:noProof/>
        </w:rPr>
        <w:t>19</w:t>
      </w:r>
      <w:r>
        <w:rPr>
          <w:noProof/>
        </w:rPr>
        <w:fldChar w:fldCharType="end"/>
      </w:r>
    </w:p>
    <w:p w:rsidR="008265AE" w:rsidRDefault="008265AE">
      <w:pPr>
        <w:pStyle w:val="TOC2"/>
        <w:rPr>
          <w:rFonts w:asciiTheme="minorHAnsi" w:eastAsiaTheme="minorEastAsia" w:hAnsiTheme="minorHAnsi" w:cstheme="minorBidi"/>
          <w:noProof/>
          <w:lang w:eastAsia="id-ID"/>
        </w:rPr>
      </w:pPr>
      <w:r w:rsidRPr="00A8395F">
        <w:rPr>
          <w:noProof/>
          <w:snapToGrid w:val="0"/>
          <w:color w:val="000000"/>
          <w:w w:val="0"/>
        </w:rPr>
        <w:t>3.2</w:t>
      </w:r>
      <w:r>
        <w:rPr>
          <w:rFonts w:asciiTheme="minorHAnsi" w:eastAsiaTheme="minorEastAsia" w:hAnsiTheme="minorHAnsi" w:cstheme="minorBidi"/>
          <w:noProof/>
          <w:lang w:eastAsia="id-ID"/>
        </w:rPr>
        <w:tab/>
      </w:r>
      <w:r>
        <w:rPr>
          <w:noProof/>
        </w:rPr>
        <w:t>Perancangan Skenario Mobilitas</w:t>
      </w:r>
      <w:r>
        <w:rPr>
          <w:noProof/>
        </w:rPr>
        <w:tab/>
      </w:r>
      <w:r>
        <w:rPr>
          <w:noProof/>
        </w:rPr>
        <w:fldChar w:fldCharType="begin"/>
      </w:r>
      <w:r>
        <w:rPr>
          <w:noProof/>
        </w:rPr>
        <w:instrText xml:space="preserve"> PAGEREF _Toc487272919 \h </w:instrText>
      </w:r>
      <w:r>
        <w:rPr>
          <w:noProof/>
        </w:rPr>
      </w:r>
      <w:r>
        <w:rPr>
          <w:noProof/>
        </w:rPr>
        <w:fldChar w:fldCharType="separate"/>
      </w:r>
      <w:r w:rsidR="004F4408">
        <w:rPr>
          <w:noProof/>
        </w:rPr>
        <w:t>21</w:t>
      </w:r>
      <w:r>
        <w:rPr>
          <w:noProof/>
        </w:rPr>
        <w:fldChar w:fldCharType="end"/>
      </w:r>
    </w:p>
    <w:p w:rsidR="008265AE" w:rsidRDefault="008265AE">
      <w:pPr>
        <w:pStyle w:val="TOC3"/>
        <w:rPr>
          <w:rFonts w:asciiTheme="minorHAnsi" w:eastAsiaTheme="minorEastAsia" w:hAnsiTheme="minorHAnsi" w:cstheme="minorBidi"/>
          <w:noProof/>
          <w:lang w:eastAsia="id-ID"/>
        </w:rPr>
      </w:pPr>
      <w:r w:rsidRPr="00A8395F">
        <w:rPr>
          <w:noProof/>
          <w:snapToGrid w:val="0"/>
          <w:color w:val="000000"/>
          <w:w w:val="0"/>
        </w:rPr>
        <w:t>3.2.1</w:t>
      </w:r>
      <w:r>
        <w:rPr>
          <w:rFonts w:asciiTheme="minorHAnsi" w:eastAsiaTheme="minorEastAsia" w:hAnsiTheme="minorHAnsi" w:cstheme="minorBidi"/>
          <w:noProof/>
          <w:lang w:eastAsia="id-ID"/>
        </w:rPr>
        <w:tab/>
      </w:r>
      <w:r>
        <w:rPr>
          <w:noProof/>
        </w:rPr>
        <w:t xml:space="preserve">Perancangan Skenario Mobilitas </w:t>
      </w:r>
      <w:r w:rsidRPr="00A8395F">
        <w:rPr>
          <w:i/>
          <w:noProof/>
        </w:rPr>
        <w:t>Grid</w:t>
      </w:r>
      <w:r>
        <w:rPr>
          <w:noProof/>
        </w:rPr>
        <w:tab/>
      </w:r>
      <w:r>
        <w:rPr>
          <w:noProof/>
        </w:rPr>
        <w:fldChar w:fldCharType="begin"/>
      </w:r>
      <w:r>
        <w:rPr>
          <w:noProof/>
        </w:rPr>
        <w:instrText xml:space="preserve"> PAGEREF _Toc487272920 \h </w:instrText>
      </w:r>
      <w:r>
        <w:rPr>
          <w:noProof/>
        </w:rPr>
      </w:r>
      <w:r>
        <w:rPr>
          <w:noProof/>
        </w:rPr>
        <w:fldChar w:fldCharType="separate"/>
      </w:r>
      <w:r w:rsidR="004F4408">
        <w:rPr>
          <w:noProof/>
        </w:rPr>
        <w:t>21</w:t>
      </w:r>
      <w:r>
        <w:rPr>
          <w:noProof/>
        </w:rPr>
        <w:fldChar w:fldCharType="end"/>
      </w:r>
    </w:p>
    <w:p w:rsidR="008265AE" w:rsidRDefault="008265AE">
      <w:pPr>
        <w:pStyle w:val="TOC3"/>
        <w:rPr>
          <w:rFonts w:asciiTheme="minorHAnsi" w:eastAsiaTheme="minorEastAsia" w:hAnsiTheme="minorHAnsi" w:cstheme="minorBidi"/>
          <w:noProof/>
          <w:lang w:eastAsia="id-ID"/>
        </w:rPr>
      </w:pPr>
      <w:r w:rsidRPr="00A8395F">
        <w:rPr>
          <w:noProof/>
          <w:snapToGrid w:val="0"/>
          <w:color w:val="000000"/>
          <w:w w:val="0"/>
        </w:rPr>
        <w:t>3.2.2</w:t>
      </w:r>
      <w:r>
        <w:rPr>
          <w:rFonts w:asciiTheme="minorHAnsi" w:eastAsiaTheme="minorEastAsia" w:hAnsiTheme="minorHAnsi" w:cstheme="minorBidi"/>
          <w:noProof/>
          <w:lang w:eastAsia="id-ID"/>
        </w:rPr>
        <w:tab/>
      </w:r>
      <w:r>
        <w:rPr>
          <w:noProof/>
        </w:rPr>
        <w:t xml:space="preserve">Perancangan Skenario Mobilitas </w:t>
      </w:r>
      <w:r w:rsidRPr="00A8395F">
        <w:rPr>
          <w:i/>
          <w:noProof/>
        </w:rPr>
        <w:t>Real</w:t>
      </w:r>
      <w:r>
        <w:rPr>
          <w:noProof/>
        </w:rPr>
        <w:tab/>
      </w:r>
      <w:r>
        <w:rPr>
          <w:noProof/>
        </w:rPr>
        <w:fldChar w:fldCharType="begin"/>
      </w:r>
      <w:r>
        <w:rPr>
          <w:noProof/>
        </w:rPr>
        <w:instrText xml:space="preserve"> PAGEREF _Toc487272921 \h </w:instrText>
      </w:r>
      <w:r>
        <w:rPr>
          <w:noProof/>
        </w:rPr>
      </w:r>
      <w:r>
        <w:rPr>
          <w:noProof/>
        </w:rPr>
        <w:fldChar w:fldCharType="separate"/>
      </w:r>
      <w:r w:rsidR="004F4408">
        <w:rPr>
          <w:noProof/>
        </w:rPr>
        <w:t>23</w:t>
      </w:r>
      <w:r>
        <w:rPr>
          <w:noProof/>
        </w:rPr>
        <w:fldChar w:fldCharType="end"/>
      </w:r>
    </w:p>
    <w:p w:rsidR="008265AE" w:rsidRDefault="008265AE">
      <w:pPr>
        <w:pStyle w:val="TOC2"/>
        <w:rPr>
          <w:rFonts w:asciiTheme="minorHAnsi" w:eastAsiaTheme="minorEastAsia" w:hAnsiTheme="minorHAnsi" w:cstheme="minorBidi"/>
          <w:noProof/>
          <w:lang w:eastAsia="id-ID"/>
        </w:rPr>
      </w:pPr>
      <w:r w:rsidRPr="00A8395F">
        <w:rPr>
          <w:noProof/>
          <w:snapToGrid w:val="0"/>
          <w:color w:val="000000"/>
          <w:w w:val="0"/>
        </w:rPr>
        <w:t>3.3</w:t>
      </w:r>
      <w:r>
        <w:rPr>
          <w:rFonts w:asciiTheme="minorHAnsi" w:eastAsiaTheme="minorEastAsia" w:hAnsiTheme="minorHAnsi" w:cstheme="minorBidi"/>
          <w:noProof/>
          <w:lang w:eastAsia="id-ID"/>
        </w:rPr>
        <w:tab/>
      </w:r>
      <w:r>
        <w:rPr>
          <w:noProof/>
        </w:rPr>
        <w:t xml:space="preserve">Analisis dan Perancangan Modifikasi </w:t>
      </w:r>
      <w:r w:rsidRPr="00A8395F">
        <w:rPr>
          <w:i/>
          <w:noProof/>
        </w:rPr>
        <w:t>Routing</w:t>
      </w:r>
      <w:r>
        <w:rPr>
          <w:noProof/>
        </w:rPr>
        <w:t xml:space="preserve"> </w:t>
      </w:r>
      <w:r w:rsidRPr="00A8395F">
        <w:rPr>
          <w:i/>
          <w:noProof/>
        </w:rPr>
        <w:t>Protocol</w:t>
      </w:r>
      <w:r>
        <w:rPr>
          <w:noProof/>
        </w:rPr>
        <w:t xml:space="preserve"> AODV untuk Mengatasi </w:t>
      </w:r>
      <w:r w:rsidRPr="00A8395F">
        <w:rPr>
          <w:i/>
          <w:noProof/>
        </w:rPr>
        <w:t>Black Hole</w:t>
      </w:r>
      <w:r>
        <w:rPr>
          <w:noProof/>
        </w:rPr>
        <w:t xml:space="preserve"> dan </w:t>
      </w:r>
      <w:r w:rsidRPr="00A8395F">
        <w:rPr>
          <w:i/>
          <w:noProof/>
        </w:rPr>
        <w:t>Worm Hole Attack</w:t>
      </w:r>
      <w:r>
        <w:rPr>
          <w:noProof/>
        </w:rPr>
        <w:tab/>
      </w:r>
      <w:r>
        <w:rPr>
          <w:noProof/>
        </w:rPr>
        <w:fldChar w:fldCharType="begin"/>
      </w:r>
      <w:r>
        <w:rPr>
          <w:noProof/>
        </w:rPr>
        <w:instrText xml:space="preserve"> PAGEREF _Toc487272922 \h </w:instrText>
      </w:r>
      <w:r>
        <w:rPr>
          <w:noProof/>
        </w:rPr>
      </w:r>
      <w:r>
        <w:rPr>
          <w:noProof/>
        </w:rPr>
        <w:fldChar w:fldCharType="separate"/>
      </w:r>
      <w:r w:rsidR="004F4408">
        <w:rPr>
          <w:noProof/>
        </w:rPr>
        <w:t>24</w:t>
      </w:r>
      <w:r>
        <w:rPr>
          <w:noProof/>
        </w:rPr>
        <w:fldChar w:fldCharType="end"/>
      </w:r>
    </w:p>
    <w:p w:rsidR="008265AE" w:rsidRDefault="008265AE">
      <w:pPr>
        <w:pStyle w:val="TOC3"/>
        <w:rPr>
          <w:rFonts w:asciiTheme="minorHAnsi" w:eastAsiaTheme="minorEastAsia" w:hAnsiTheme="minorHAnsi" w:cstheme="minorBidi"/>
          <w:noProof/>
          <w:lang w:eastAsia="id-ID"/>
        </w:rPr>
      </w:pPr>
      <w:r w:rsidRPr="00A8395F">
        <w:rPr>
          <w:noProof/>
          <w:snapToGrid w:val="0"/>
          <w:color w:val="000000"/>
          <w:w w:val="0"/>
        </w:rPr>
        <w:t>3.3.1</w:t>
      </w:r>
      <w:r>
        <w:rPr>
          <w:rFonts w:asciiTheme="minorHAnsi" w:eastAsiaTheme="minorEastAsia" w:hAnsiTheme="minorHAnsi" w:cstheme="minorBidi"/>
          <w:noProof/>
          <w:lang w:eastAsia="id-ID"/>
        </w:rPr>
        <w:tab/>
      </w:r>
      <w:r>
        <w:rPr>
          <w:noProof/>
        </w:rPr>
        <w:t xml:space="preserve">Analisis dan Perancangan Deteksi </w:t>
      </w:r>
      <w:r w:rsidRPr="00A8395F">
        <w:rPr>
          <w:i/>
          <w:noProof/>
        </w:rPr>
        <w:t>Black Hole Attack</w:t>
      </w:r>
      <w:r>
        <w:rPr>
          <w:noProof/>
        </w:rPr>
        <w:tab/>
      </w:r>
      <w:r>
        <w:rPr>
          <w:noProof/>
        </w:rPr>
        <w:fldChar w:fldCharType="begin"/>
      </w:r>
      <w:r>
        <w:rPr>
          <w:noProof/>
        </w:rPr>
        <w:instrText xml:space="preserve"> PAGEREF _Toc487272923 \h </w:instrText>
      </w:r>
      <w:r>
        <w:rPr>
          <w:noProof/>
        </w:rPr>
      </w:r>
      <w:r>
        <w:rPr>
          <w:noProof/>
        </w:rPr>
        <w:fldChar w:fldCharType="separate"/>
      </w:r>
      <w:r w:rsidR="004F4408">
        <w:rPr>
          <w:noProof/>
        </w:rPr>
        <w:t>25</w:t>
      </w:r>
      <w:r>
        <w:rPr>
          <w:noProof/>
        </w:rPr>
        <w:fldChar w:fldCharType="end"/>
      </w:r>
    </w:p>
    <w:p w:rsidR="008265AE" w:rsidRDefault="008265AE">
      <w:pPr>
        <w:pStyle w:val="TOC3"/>
        <w:rPr>
          <w:rFonts w:asciiTheme="minorHAnsi" w:eastAsiaTheme="minorEastAsia" w:hAnsiTheme="minorHAnsi" w:cstheme="minorBidi"/>
          <w:noProof/>
          <w:lang w:eastAsia="id-ID"/>
        </w:rPr>
      </w:pPr>
      <w:r w:rsidRPr="00A8395F">
        <w:rPr>
          <w:noProof/>
          <w:snapToGrid w:val="0"/>
          <w:color w:val="000000"/>
          <w:w w:val="0"/>
        </w:rPr>
        <w:t>3.3.2</w:t>
      </w:r>
      <w:r>
        <w:rPr>
          <w:rFonts w:asciiTheme="minorHAnsi" w:eastAsiaTheme="minorEastAsia" w:hAnsiTheme="minorHAnsi" w:cstheme="minorBidi"/>
          <w:noProof/>
          <w:lang w:eastAsia="id-ID"/>
        </w:rPr>
        <w:tab/>
      </w:r>
      <w:r>
        <w:rPr>
          <w:noProof/>
        </w:rPr>
        <w:t xml:space="preserve">Analisis dan Perancangan Deteksi </w:t>
      </w:r>
      <w:r w:rsidRPr="00A8395F">
        <w:rPr>
          <w:i/>
          <w:noProof/>
        </w:rPr>
        <w:t>Worm Hole Attack</w:t>
      </w:r>
      <w:r>
        <w:rPr>
          <w:noProof/>
        </w:rPr>
        <w:tab/>
      </w:r>
      <w:r>
        <w:rPr>
          <w:noProof/>
        </w:rPr>
        <w:fldChar w:fldCharType="begin"/>
      </w:r>
      <w:r>
        <w:rPr>
          <w:noProof/>
        </w:rPr>
        <w:instrText xml:space="preserve"> PAGEREF _Toc487272924 \h </w:instrText>
      </w:r>
      <w:r>
        <w:rPr>
          <w:noProof/>
        </w:rPr>
      </w:r>
      <w:r>
        <w:rPr>
          <w:noProof/>
        </w:rPr>
        <w:fldChar w:fldCharType="separate"/>
      </w:r>
      <w:r w:rsidR="004F4408">
        <w:rPr>
          <w:noProof/>
        </w:rPr>
        <w:t>26</w:t>
      </w:r>
      <w:r>
        <w:rPr>
          <w:noProof/>
        </w:rPr>
        <w:fldChar w:fldCharType="end"/>
      </w:r>
    </w:p>
    <w:p w:rsidR="008265AE" w:rsidRDefault="008265AE">
      <w:pPr>
        <w:pStyle w:val="TOC3"/>
        <w:rPr>
          <w:rFonts w:asciiTheme="minorHAnsi" w:eastAsiaTheme="minorEastAsia" w:hAnsiTheme="minorHAnsi" w:cstheme="minorBidi"/>
          <w:noProof/>
          <w:lang w:eastAsia="id-ID"/>
        </w:rPr>
      </w:pPr>
      <w:r w:rsidRPr="00A8395F">
        <w:rPr>
          <w:noProof/>
          <w:snapToGrid w:val="0"/>
          <w:color w:val="000000"/>
          <w:w w:val="0"/>
        </w:rPr>
        <w:t>3.3.3</w:t>
      </w:r>
      <w:r>
        <w:rPr>
          <w:rFonts w:asciiTheme="minorHAnsi" w:eastAsiaTheme="minorEastAsia" w:hAnsiTheme="minorHAnsi" w:cstheme="minorBidi"/>
          <w:noProof/>
          <w:lang w:eastAsia="id-ID"/>
        </w:rPr>
        <w:tab/>
      </w:r>
      <w:r>
        <w:rPr>
          <w:noProof/>
        </w:rPr>
        <w:t xml:space="preserve">Perancangan Pemilihan </w:t>
      </w:r>
      <w:r w:rsidRPr="00A8395F">
        <w:rPr>
          <w:i/>
          <w:noProof/>
        </w:rPr>
        <w:t>Nexthop Node</w:t>
      </w:r>
      <w:r>
        <w:rPr>
          <w:noProof/>
        </w:rPr>
        <w:tab/>
      </w:r>
      <w:r>
        <w:rPr>
          <w:noProof/>
        </w:rPr>
        <w:fldChar w:fldCharType="begin"/>
      </w:r>
      <w:r>
        <w:rPr>
          <w:noProof/>
        </w:rPr>
        <w:instrText xml:space="preserve"> PAGEREF _Toc487272925 \h </w:instrText>
      </w:r>
      <w:r>
        <w:rPr>
          <w:noProof/>
        </w:rPr>
      </w:r>
      <w:r>
        <w:rPr>
          <w:noProof/>
        </w:rPr>
        <w:fldChar w:fldCharType="separate"/>
      </w:r>
      <w:r w:rsidR="004F4408">
        <w:rPr>
          <w:noProof/>
        </w:rPr>
        <w:t>27</w:t>
      </w:r>
      <w:r>
        <w:rPr>
          <w:noProof/>
        </w:rPr>
        <w:fldChar w:fldCharType="end"/>
      </w:r>
    </w:p>
    <w:p w:rsidR="008265AE" w:rsidRDefault="008265AE">
      <w:pPr>
        <w:pStyle w:val="TOC2"/>
        <w:rPr>
          <w:rFonts w:asciiTheme="minorHAnsi" w:eastAsiaTheme="minorEastAsia" w:hAnsiTheme="minorHAnsi" w:cstheme="minorBidi"/>
          <w:noProof/>
          <w:lang w:eastAsia="id-ID"/>
        </w:rPr>
      </w:pPr>
      <w:r w:rsidRPr="00A8395F">
        <w:rPr>
          <w:noProof/>
          <w:snapToGrid w:val="0"/>
          <w:color w:val="000000"/>
          <w:w w:val="0"/>
        </w:rPr>
        <w:t>3.4</w:t>
      </w:r>
      <w:r>
        <w:rPr>
          <w:rFonts w:asciiTheme="minorHAnsi" w:eastAsiaTheme="minorEastAsia" w:hAnsiTheme="minorHAnsi" w:cstheme="minorBidi"/>
          <w:noProof/>
          <w:lang w:eastAsia="id-ID"/>
        </w:rPr>
        <w:tab/>
      </w:r>
      <w:r>
        <w:rPr>
          <w:noProof/>
        </w:rPr>
        <w:t>Perancangan Simulasi pada NS-2</w:t>
      </w:r>
      <w:r>
        <w:rPr>
          <w:noProof/>
        </w:rPr>
        <w:tab/>
      </w:r>
      <w:r>
        <w:rPr>
          <w:noProof/>
        </w:rPr>
        <w:fldChar w:fldCharType="begin"/>
      </w:r>
      <w:r>
        <w:rPr>
          <w:noProof/>
        </w:rPr>
        <w:instrText xml:space="preserve"> PAGEREF _Toc487272926 \h </w:instrText>
      </w:r>
      <w:r>
        <w:rPr>
          <w:noProof/>
        </w:rPr>
      </w:r>
      <w:r>
        <w:rPr>
          <w:noProof/>
        </w:rPr>
        <w:fldChar w:fldCharType="separate"/>
      </w:r>
      <w:r w:rsidR="004F4408">
        <w:rPr>
          <w:noProof/>
        </w:rPr>
        <w:t>30</w:t>
      </w:r>
      <w:r>
        <w:rPr>
          <w:noProof/>
        </w:rPr>
        <w:fldChar w:fldCharType="end"/>
      </w:r>
    </w:p>
    <w:p w:rsidR="008265AE" w:rsidRDefault="008265AE">
      <w:pPr>
        <w:pStyle w:val="TOC2"/>
        <w:rPr>
          <w:rFonts w:asciiTheme="minorHAnsi" w:eastAsiaTheme="minorEastAsia" w:hAnsiTheme="minorHAnsi" w:cstheme="minorBidi"/>
          <w:noProof/>
          <w:lang w:eastAsia="id-ID"/>
        </w:rPr>
      </w:pPr>
      <w:r w:rsidRPr="00A8395F">
        <w:rPr>
          <w:noProof/>
          <w:snapToGrid w:val="0"/>
          <w:color w:val="000000"/>
          <w:w w:val="0"/>
        </w:rPr>
        <w:t>3.5</w:t>
      </w:r>
      <w:r>
        <w:rPr>
          <w:rFonts w:asciiTheme="minorHAnsi" w:eastAsiaTheme="minorEastAsia" w:hAnsiTheme="minorHAnsi" w:cstheme="minorBidi"/>
          <w:noProof/>
          <w:lang w:eastAsia="id-ID"/>
        </w:rPr>
        <w:tab/>
      </w:r>
      <w:r>
        <w:rPr>
          <w:noProof/>
        </w:rPr>
        <w:t>Perancangan Metrik Analisis</w:t>
      </w:r>
      <w:r>
        <w:rPr>
          <w:noProof/>
        </w:rPr>
        <w:tab/>
      </w:r>
      <w:r>
        <w:rPr>
          <w:noProof/>
        </w:rPr>
        <w:fldChar w:fldCharType="begin"/>
      </w:r>
      <w:r>
        <w:rPr>
          <w:noProof/>
        </w:rPr>
        <w:instrText xml:space="preserve"> PAGEREF _Toc487272927 \h </w:instrText>
      </w:r>
      <w:r>
        <w:rPr>
          <w:noProof/>
        </w:rPr>
      </w:r>
      <w:r>
        <w:rPr>
          <w:noProof/>
        </w:rPr>
        <w:fldChar w:fldCharType="separate"/>
      </w:r>
      <w:r w:rsidR="004F4408">
        <w:rPr>
          <w:noProof/>
        </w:rPr>
        <w:t>31</w:t>
      </w:r>
      <w:r>
        <w:rPr>
          <w:noProof/>
        </w:rPr>
        <w:fldChar w:fldCharType="end"/>
      </w:r>
    </w:p>
    <w:p w:rsidR="008265AE" w:rsidRDefault="008265AE">
      <w:pPr>
        <w:pStyle w:val="TOC3"/>
        <w:rPr>
          <w:rFonts w:asciiTheme="minorHAnsi" w:eastAsiaTheme="minorEastAsia" w:hAnsiTheme="minorHAnsi" w:cstheme="minorBidi"/>
          <w:noProof/>
          <w:lang w:eastAsia="id-ID"/>
        </w:rPr>
      </w:pPr>
      <w:r w:rsidRPr="00A8395F">
        <w:rPr>
          <w:noProof/>
          <w:snapToGrid w:val="0"/>
          <w:color w:val="000000"/>
          <w:w w:val="0"/>
        </w:rPr>
        <w:t>3.5.1</w:t>
      </w:r>
      <w:r>
        <w:rPr>
          <w:rFonts w:asciiTheme="minorHAnsi" w:eastAsiaTheme="minorEastAsia" w:hAnsiTheme="minorHAnsi" w:cstheme="minorBidi"/>
          <w:noProof/>
          <w:lang w:eastAsia="id-ID"/>
        </w:rPr>
        <w:tab/>
      </w:r>
      <w:r w:rsidRPr="00A8395F">
        <w:rPr>
          <w:i/>
          <w:noProof/>
        </w:rPr>
        <w:t xml:space="preserve">Packet Delivery Ratio </w:t>
      </w:r>
      <w:r>
        <w:rPr>
          <w:noProof/>
        </w:rPr>
        <w:t>(PDR)</w:t>
      </w:r>
      <w:r>
        <w:rPr>
          <w:noProof/>
        </w:rPr>
        <w:tab/>
      </w:r>
      <w:r>
        <w:rPr>
          <w:noProof/>
        </w:rPr>
        <w:fldChar w:fldCharType="begin"/>
      </w:r>
      <w:r>
        <w:rPr>
          <w:noProof/>
        </w:rPr>
        <w:instrText xml:space="preserve"> PAGEREF _Toc487272928 \h </w:instrText>
      </w:r>
      <w:r>
        <w:rPr>
          <w:noProof/>
        </w:rPr>
      </w:r>
      <w:r>
        <w:rPr>
          <w:noProof/>
        </w:rPr>
        <w:fldChar w:fldCharType="separate"/>
      </w:r>
      <w:r w:rsidR="004F4408">
        <w:rPr>
          <w:noProof/>
        </w:rPr>
        <w:t>31</w:t>
      </w:r>
      <w:r>
        <w:rPr>
          <w:noProof/>
        </w:rPr>
        <w:fldChar w:fldCharType="end"/>
      </w:r>
    </w:p>
    <w:p w:rsidR="008265AE" w:rsidRDefault="008265AE">
      <w:pPr>
        <w:pStyle w:val="TOC3"/>
        <w:rPr>
          <w:rFonts w:asciiTheme="minorHAnsi" w:eastAsiaTheme="minorEastAsia" w:hAnsiTheme="minorHAnsi" w:cstheme="minorBidi"/>
          <w:noProof/>
          <w:lang w:eastAsia="id-ID"/>
        </w:rPr>
      </w:pPr>
      <w:r w:rsidRPr="00A8395F">
        <w:rPr>
          <w:noProof/>
          <w:snapToGrid w:val="0"/>
          <w:color w:val="000000"/>
          <w:w w:val="0"/>
        </w:rPr>
        <w:t>3.5.2</w:t>
      </w:r>
      <w:r>
        <w:rPr>
          <w:rFonts w:asciiTheme="minorHAnsi" w:eastAsiaTheme="minorEastAsia" w:hAnsiTheme="minorHAnsi" w:cstheme="minorBidi"/>
          <w:noProof/>
          <w:lang w:eastAsia="id-ID"/>
        </w:rPr>
        <w:tab/>
      </w:r>
      <w:r>
        <w:rPr>
          <w:noProof/>
        </w:rPr>
        <w:t>Rata-rata</w:t>
      </w:r>
      <w:r w:rsidRPr="00A8395F">
        <w:rPr>
          <w:i/>
          <w:noProof/>
        </w:rPr>
        <w:t xml:space="preserve"> End to End Delay </w:t>
      </w:r>
      <w:r>
        <w:rPr>
          <w:noProof/>
        </w:rPr>
        <w:t>(E2E)</w:t>
      </w:r>
      <w:r>
        <w:rPr>
          <w:noProof/>
        </w:rPr>
        <w:tab/>
      </w:r>
      <w:r>
        <w:rPr>
          <w:noProof/>
        </w:rPr>
        <w:fldChar w:fldCharType="begin"/>
      </w:r>
      <w:r>
        <w:rPr>
          <w:noProof/>
        </w:rPr>
        <w:instrText xml:space="preserve"> PAGEREF _Toc487272929 \h </w:instrText>
      </w:r>
      <w:r>
        <w:rPr>
          <w:noProof/>
        </w:rPr>
      </w:r>
      <w:r>
        <w:rPr>
          <w:noProof/>
        </w:rPr>
        <w:fldChar w:fldCharType="separate"/>
      </w:r>
      <w:r w:rsidR="004F4408">
        <w:rPr>
          <w:noProof/>
        </w:rPr>
        <w:t>31</w:t>
      </w:r>
      <w:r>
        <w:rPr>
          <w:noProof/>
        </w:rPr>
        <w:fldChar w:fldCharType="end"/>
      </w:r>
    </w:p>
    <w:p w:rsidR="008265AE" w:rsidRDefault="008265AE">
      <w:pPr>
        <w:pStyle w:val="TOC3"/>
        <w:rPr>
          <w:rFonts w:asciiTheme="minorHAnsi" w:eastAsiaTheme="minorEastAsia" w:hAnsiTheme="minorHAnsi" w:cstheme="minorBidi"/>
          <w:noProof/>
          <w:lang w:eastAsia="id-ID"/>
        </w:rPr>
      </w:pPr>
      <w:r w:rsidRPr="00A8395F">
        <w:rPr>
          <w:noProof/>
          <w:snapToGrid w:val="0"/>
          <w:color w:val="000000"/>
          <w:w w:val="0"/>
        </w:rPr>
        <w:t>3.5.3</w:t>
      </w:r>
      <w:r>
        <w:rPr>
          <w:rFonts w:asciiTheme="minorHAnsi" w:eastAsiaTheme="minorEastAsia" w:hAnsiTheme="minorHAnsi" w:cstheme="minorBidi"/>
          <w:noProof/>
          <w:lang w:eastAsia="id-ID"/>
        </w:rPr>
        <w:tab/>
      </w:r>
      <w:r w:rsidRPr="00A8395F">
        <w:rPr>
          <w:i/>
          <w:noProof/>
        </w:rPr>
        <w:t xml:space="preserve">Routing Overhead </w:t>
      </w:r>
      <w:r>
        <w:rPr>
          <w:noProof/>
        </w:rPr>
        <w:t>(RO)</w:t>
      </w:r>
      <w:r>
        <w:rPr>
          <w:noProof/>
        </w:rPr>
        <w:tab/>
      </w:r>
      <w:r>
        <w:rPr>
          <w:noProof/>
        </w:rPr>
        <w:fldChar w:fldCharType="begin"/>
      </w:r>
      <w:r>
        <w:rPr>
          <w:noProof/>
        </w:rPr>
        <w:instrText xml:space="preserve"> PAGEREF _Toc487272930 \h </w:instrText>
      </w:r>
      <w:r>
        <w:rPr>
          <w:noProof/>
        </w:rPr>
      </w:r>
      <w:r>
        <w:rPr>
          <w:noProof/>
        </w:rPr>
        <w:fldChar w:fldCharType="separate"/>
      </w:r>
      <w:r w:rsidR="004F4408">
        <w:rPr>
          <w:noProof/>
        </w:rPr>
        <w:t>32</w:t>
      </w:r>
      <w:r>
        <w:rPr>
          <w:noProof/>
        </w:rPr>
        <w:fldChar w:fldCharType="end"/>
      </w:r>
    </w:p>
    <w:p w:rsidR="008265AE" w:rsidRDefault="008265AE" w:rsidP="001C4609">
      <w:pPr>
        <w:pStyle w:val="TOC1"/>
        <w:rPr>
          <w:rFonts w:asciiTheme="minorHAnsi" w:eastAsiaTheme="minorEastAsia" w:hAnsiTheme="minorHAnsi" w:cstheme="minorBidi"/>
          <w:lang w:eastAsia="id-ID"/>
        </w:rPr>
      </w:pPr>
      <w:r>
        <w:t>BAB IV IMPLEMENTASI</w:t>
      </w:r>
      <w:r>
        <w:tab/>
      </w:r>
      <w:r>
        <w:fldChar w:fldCharType="begin"/>
      </w:r>
      <w:r>
        <w:instrText xml:space="preserve"> PAGEREF _Toc487272931 \h </w:instrText>
      </w:r>
      <w:r>
        <w:fldChar w:fldCharType="separate"/>
      </w:r>
      <w:r w:rsidR="004F4408">
        <w:t>33</w:t>
      </w:r>
      <w:r>
        <w:fldChar w:fldCharType="end"/>
      </w:r>
    </w:p>
    <w:p w:rsidR="008265AE" w:rsidRDefault="008265AE">
      <w:pPr>
        <w:pStyle w:val="TOC2"/>
        <w:rPr>
          <w:rFonts w:asciiTheme="minorHAnsi" w:eastAsiaTheme="minorEastAsia" w:hAnsiTheme="minorHAnsi" w:cstheme="minorBidi"/>
          <w:noProof/>
          <w:lang w:eastAsia="id-ID"/>
        </w:rPr>
      </w:pPr>
      <w:r w:rsidRPr="00A8395F">
        <w:rPr>
          <w:noProof/>
          <w:snapToGrid w:val="0"/>
          <w:color w:val="000000"/>
          <w:w w:val="0"/>
        </w:rPr>
        <w:t>4.1</w:t>
      </w:r>
      <w:r>
        <w:rPr>
          <w:rFonts w:asciiTheme="minorHAnsi" w:eastAsiaTheme="minorEastAsia" w:hAnsiTheme="minorHAnsi" w:cstheme="minorBidi"/>
          <w:noProof/>
          <w:lang w:eastAsia="id-ID"/>
        </w:rPr>
        <w:tab/>
      </w:r>
      <w:r>
        <w:rPr>
          <w:noProof/>
        </w:rPr>
        <w:t>Implementasi Skenario Mobilitas</w:t>
      </w:r>
      <w:r>
        <w:rPr>
          <w:noProof/>
        </w:rPr>
        <w:tab/>
      </w:r>
      <w:r>
        <w:rPr>
          <w:noProof/>
        </w:rPr>
        <w:fldChar w:fldCharType="begin"/>
      </w:r>
      <w:r>
        <w:rPr>
          <w:noProof/>
        </w:rPr>
        <w:instrText xml:space="preserve"> PAGEREF _Toc487272932 \h </w:instrText>
      </w:r>
      <w:r>
        <w:rPr>
          <w:noProof/>
        </w:rPr>
      </w:r>
      <w:r>
        <w:rPr>
          <w:noProof/>
        </w:rPr>
        <w:fldChar w:fldCharType="separate"/>
      </w:r>
      <w:r w:rsidR="004F4408">
        <w:rPr>
          <w:noProof/>
        </w:rPr>
        <w:t>33</w:t>
      </w:r>
      <w:r>
        <w:rPr>
          <w:noProof/>
        </w:rPr>
        <w:fldChar w:fldCharType="end"/>
      </w:r>
    </w:p>
    <w:p w:rsidR="008265AE" w:rsidRDefault="008265AE">
      <w:pPr>
        <w:pStyle w:val="TOC3"/>
        <w:rPr>
          <w:rFonts w:asciiTheme="minorHAnsi" w:eastAsiaTheme="minorEastAsia" w:hAnsiTheme="minorHAnsi" w:cstheme="minorBidi"/>
          <w:noProof/>
          <w:lang w:eastAsia="id-ID"/>
        </w:rPr>
      </w:pPr>
      <w:r>
        <w:rPr>
          <w:noProof/>
        </w:rPr>
        <w:t>4.1.1</w:t>
      </w:r>
      <w:r>
        <w:rPr>
          <w:rFonts w:asciiTheme="minorHAnsi" w:eastAsiaTheme="minorEastAsia" w:hAnsiTheme="minorHAnsi" w:cstheme="minorBidi"/>
          <w:noProof/>
          <w:lang w:eastAsia="id-ID"/>
        </w:rPr>
        <w:tab/>
      </w:r>
      <w:r>
        <w:rPr>
          <w:noProof/>
        </w:rPr>
        <w:t xml:space="preserve">Skenario </w:t>
      </w:r>
      <w:r w:rsidRPr="00A8395F">
        <w:rPr>
          <w:i/>
          <w:noProof/>
        </w:rPr>
        <w:t>Grid</w:t>
      </w:r>
      <w:r>
        <w:rPr>
          <w:noProof/>
        </w:rPr>
        <w:tab/>
      </w:r>
      <w:r>
        <w:rPr>
          <w:noProof/>
        </w:rPr>
        <w:fldChar w:fldCharType="begin"/>
      </w:r>
      <w:r>
        <w:rPr>
          <w:noProof/>
        </w:rPr>
        <w:instrText xml:space="preserve"> PAGEREF _Toc487272933 \h </w:instrText>
      </w:r>
      <w:r>
        <w:rPr>
          <w:noProof/>
        </w:rPr>
      </w:r>
      <w:r>
        <w:rPr>
          <w:noProof/>
        </w:rPr>
        <w:fldChar w:fldCharType="separate"/>
      </w:r>
      <w:r w:rsidR="004F4408">
        <w:rPr>
          <w:noProof/>
        </w:rPr>
        <w:t>33</w:t>
      </w:r>
      <w:r>
        <w:rPr>
          <w:noProof/>
        </w:rPr>
        <w:fldChar w:fldCharType="end"/>
      </w:r>
    </w:p>
    <w:p w:rsidR="008265AE" w:rsidRDefault="008265AE">
      <w:pPr>
        <w:pStyle w:val="TOC3"/>
        <w:rPr>
          <w:rFonts w:asciiTheme="minorHAnsi" w:eastAsiaTheme="minorEastAsia" w:hAnsiTheme="minorHAnsi" w:cstheme="minorBidi"/>
          <w:noProof/>
          <w:lang w:eastAsia="id-ID"/>
        </w:rPr>
      </w:pPr>
      <w:r>
        <w:rPr>
          <w:noProof/>
        </w:rPr>
        <w:t>4.1.2</w:t>
      </w:r>
      <w:r>
        <w:rPr>
          <w:rFonts w:asciiTheme="minorHAnsi" w:eastAsiaTheme="minorEastAsia" w:hAnsiTheme="minorHAnsi" w:cstheme="minorBidi"/>
          <w:noProof/>
          <w:lang w:eastAsia="id-ID"/>
        </w:rPr>
        <w:tab/>
      </w:r>
      <w:r>
        <w:rPr>
          <w:noProof/>
        </w:rPr>
        <w:t xml:space="preserve">Skenario </w:t>
      </w:r>
      <w:r w:rsidRPr="00A8395F">
        <w:rPr>
          <w:i/>
          <w:noProof/>
        </w:rPr>
        <w:t>Real</w:t>
      </w:r>
      <w:r>
        <w:rPr>
          <w:noProof/>
        </w:rPr>
        <w:tab/>
      </w:r>
      <w:r>
        <w:rPr>
          <w:noProof/>
        </w:rPr>
        <w:fldChar w:fldCharType="begin"/>
      </w:r>
      <w:r>
        <w:rPr>
          <w:noProof/>
        </w:rPr>
        <w:instrText xml:space="preserve"> PAGEREF _Toc487272934 \h </w:instrText>
      </w:r>
      <w:r>
        <w:rPr>
          <w:noProof/>
        </w:rPr>
      </w:r>
      <w:r>
        <w:rPr>
          <w:noProof/>
        </w:rPr>
        <w:fldChar w:fldCharType="separate"/>
      </w:r>
      <w:r w:rsidR="004F4408">
        <w:rPr>
          <w:noProof/>
        </w:rPr>
        <w:t>37</w:t>
      </w:r>
      <w:r>
        <w:rPr>
          <w:noProof/>
        </w:rPr>
        <w:fldChar w:fldCharType="end"/>
      </w:r>
    </w:p>
    <w:p w:rsidR="008265AE" w:rsidRDefault="008265AE">
      <w:pPr>
        <w:pStyle w:val="TOC2"/>
        <w:rPr>
          <w:rFonts w:asciiTheme="minorHAnsi" w:eastAsiaTheme="minorEastAsia" w:hAnsiTheme="minorHAnsi" w:cstheme="minorBidi"/>
          <w:noProof/>
          <w:lang w:eastAsia="id-ID"/>
        </w:rPr>
      </w:pPr>
      <w:r w:rsidRPr="00A8395F">
        <w:rPr>
          <w:noProof/>
          <w:snapToGrid w:val="0"/>
          <w:color w:val="000000"/>
          <w:w w:val="0"/>
        </w:rPr>
        <w:t>4.2</w:t>
      </w:r>
      <w:r>
        <w:rPr>
          <w:rFonts w:asciiTheme="minorHAnsi" w:eastAsiaTheme="minorEastAsia" w:hAnsiTheme="minorHAnsi" w:cstheme="minorBidi"/>
          <w:noProof/>
          <w:lang w:eastAsia="id-ID"/>
        </w:rPr>
        <w:tab/>
      </w:r>
      <w:r>
        <w:rPr>
          <w:noProof/>
        </w:rPr>
        <w:t xml:space="preserve">Implementasi Modifikasi pada </w:t>
      </w:r>
      <w:r w:rsidRPr="00A8395F">
        <w:rPr>
          <w:i/>
          <w:noProof/>
        </w:rPr>
        <w:t>Routing Protocol</w:t>
      </w:r>
      <w:r>
        <w:rPr>
          <w:noProof/>
        </w:rPr>
        <w:t xml:space="preserve"> AODV untuk Mengatasi </w:t>
      </w:r>
      <w:r w:rsidRPr="00A8395F">
        <w:rPr>
          <w:i/>
          <w:noProof/>
        </w:rPr>
        <w:t>Black Hole</w:t>
      </w:r>
      <w:r>
        <w:rPr>
          <w:noProof/>
        </w:rPr>
        <w:t xml:space="preserve"> dan </w:t>
      </w:r>
      <w:r w:rsidRPr="00A8395F">
        <w:rPr>
          <w:i/>
          <w:noProof/>
        </w:rPr>
        <w:t>Worm Hole Attack</w:t>
      </w:r>
      <w:r>
        <w:rPr>
          <w:noProof/>
        </w:rPr>
        <w:tab/>
      </w:r>
      <w:r>
        <w:rPr>
          <w:noProof/>
        </w:rPr>
        <w:fldChar w:fldCharType="begin"/>
      </w:r>
      <w:r>
        <w:rPr>
          <w:noProof/>
        </w:rPr>
        <w:instrText xml:space="preserve"> PAGEREF _Toc487272935 \h </w:instrText>
      </w:r>
      <w:r>
        <w:rPr>
          <w:noProof/>
        </w:rPr>
      </w:r>
      <w:r>
        <w:rPr>
          <w:noProof/>
        </w:rPr>
        <w:fldChar w:fldCharType="separate"/>
      </w:r>
      <w:r w:rsidR="004F4408">
        <w:rPr>
          <w:noProof/>
        </w:rPr>
        <w:t>39</w:t>
      </w:r>
      <w:r>
        <w:rPr>
          <w:noProof/>
        </w:rPr>
        <w:fldChar w:fldCharType="end"/>
      </w:r>
    </w:p>
    <w:p w:rsidR="008265AE" w:rsidRDefault="008265AE">
      <w:pPr>
        <w:pStyle w:val="TOC3"/>
        <w:rPr>
          <w:rFonts w:asciiTheme="minorHAnsi" w:eastAsiaTheme="minorEastAsia" w:hAnsiTheme="minorHAnsi" w:cstheme="minorBidi"/>
          <w:noProof/>
          <w:lang w:eastAsia="id-ID"/>
        </w:rPr>
      </w:pPr>
      <w:r w:rsidRPr="00A8395F">
        <w:rPr>
          <w:noProof/>
          <w:snapToGrid w:val="0"/>
          <w:color w:val="000000"/>
          <w:w w:val="0"/>
        </w:rPr>
        <w:t>4.2.1</w:t>
      </w:r>
      <w:r>
        <w:rPr>
          <w:rFonts w:asciiTheme="minorHAnsi" w:eastAsiaTheme="minorEastAsia" w:hAnsiTheme="minorHAnsi" w:cstheme="minorBidi"/>
          <w:noProof/>
          <w:lang w:eastAsia="id-ID"/>
        </w:rPr>
        <w:tab/>
      </w:r>
      <w:r>
        <w:rPr>
          <w:noProof/>
        </w:rPr>
        <w:t xml:space="preserve">Implementasi Deteksi </w:t>
      </w:r>
      <w:r w:rsidRPr="00A8395F">
        <w:rPr>
          <w:i/>
          <w:noProof/>
        </w:rPr>
        <w:t>Black Hole Attack</w:t>
      </w:r>
      <w:r>
        <w:rPr>
          <w:noProof/>
        </w:rPr>
        <w:tab/>
      </w:r>
      <w:r>
        <w:rPr>
          <w:noProof/>
        </w:rPr>
        <w:fldChar w:fldCharType="begin"/>
      </w:r>
      <w:r>
        <w:rPr>
          <w:noProof/>
        </w:rPr>
        <w:instrText xml:space="preserve"> PAGEREF _Toc487272936 \h </w:instrText>
      </w:r>
      <w:r>
        <w:rPr>
          <w:noProof/>
        </w:rPr>
      </w:r>
      <w:r>
        <w:rPr>
          <w:noProof/>
        </w:rPr>
        <w:fldChar w:fldCharType="separate"/>
      </w:r>
      <w:r w:rsidR="004F4408">
        <w:rPr>
          <w:noProof/>
        </w:rPr>
        <w:t>39</w:t>
      </w:r>
      <w:r>
        <w:rPr>
          <w:noProof/>
        </w:rPr>
        <w:fldChar w:fldCharType="end"/>
      </w:r>
    </w:p>
    <w:p w:rsidR="008265AE" w:rsidRDefault="008265AE">
      <w:pPr>
        <w:pStyle w:val="TOC3"/>
        <w:rPr>
          <w:rFonts w:asciiTheme="minorHAnsi" w:eastAsiaTheme="minorEastAsia" w:hAnsiTheme="minorHAnsi" w:cstheme="minorBidi"/>
          <w:noProof/>
          <w:lang w:eastAsia="id-ID"/>
        </w:rPr>
      </w:pPr>
      <w:r w:rsidRPr="00A8395F">
        <w:rPr>
          <w:noProof/>
          <w:snapToGrid w:val="0"/>
          <w:color w:val="000000"/>
          <w:w w:val="0"/>
        </w:rPr>
        <w:t>4.2.2</w:t>
      </w:r>
      <w:r>
        <w:rPr>
          <w:rFonts w:asciiTheme="minorHAnsi" w:eastAsiaTheme="minorEastAsia" w:hAnsiTheme="minorHAnsi" w:cstheme="minorBidi"/>
          <w:noProof/>
          <w:lang w:eastAsia="id-ID"/>
        </w:rPr>
        <w:tab/>
      </w:r>
      <w:r>
        <w:rPr>
          <w:noProof/>
        </w:rPr>
        <w:t xml:space="preserve">Implementasi Deteksi </w:t>
      </w:r>
      <w:r w:rsidRPr="00A8395F">
        <w:rPr>
          <w:i/>
          <w:noProof/>
        </w:rPr>
        <w:t>Worm Hole Attack</w:t>
      </w:r>
      <w:r>
        <w:rPr>
          <w:noProof/>
        </w:rPr>
        <w:tab/>
      </w:r>
      <w:r>
        <w:rPr>
          <w:noProof/>
        </w:rPr>
        <w:fldChar w:fldCharType="begin"/>
      </w:r>
      <w:r>
        <w:rPr>
          <w:noProof/>
        </w:rPr>
        <w:instrText xml:space="preserve"> PAGEREF _Toc487272937 \h </w:instrText>
      </w:r>
      <w:r>
        <w:rPr>
          <w:noProof/>
        </w:rPr>
      </w:r>
      <w:r>
        <w:rPr>
          <w:noProof/>
        </w:rPr>
        <w:fldChar w:fldCharType="separate"/>
      </w:r>
      <w:r w:rsidR="004F4408">
        <w:rPr>
          <w:noProof/>
        </w:rPr>
        <w:t>41</w:t>
      </w:r>
      <w:r>
        <w:rPr>
          <w:noProof/>
        </w:rPr>
        <w:fldChar w:fldCharType="end"/>
      </w:r>
    </w:p>
    <w:p w:rsidR="008265AE" w:rsidRDefault="008265AE">
      <w:pPr>
        <w:pStyle w:val="TOC3"/>
        <w:rPr>
          <w:rFonts w:asciiTheme="minorHAnsi" w:eastAsiaTheme="minorEastAsia" w:hAnsiTheme="minorHAnsi" w:cstheme="minorBidi"/>
          <w:noProof/>
          <w:lang w:eastAsia="id-ID"/>
        </w:rPr>
      </w:pPr>
      <w:r w:rsidRPr="00A8395F">
        <w:rPr>
          <w:noProof/>
          <w:snapToGrid w:val="0"/>
          <w:color w:val="000000"/>
          <w:w w:val="0"/>
        </w:rPr>
        <w:t>4.2.3</w:t>
      </w:r>
      <w:r>
        <w:rPr>
          <w:rFonts w:asciiTheme="minorHAnsi" w:eastAsiaTheme="minorEastAsia" w:hAnsiTheme="minorHAnsi" w:cstheme="minorBidi"/>
          <w:noProof/>
          <w:lang w:eastAsia="id-ID"/>
        </w:rPr>
        <w:tab/>
      </w:r>
      <w:r>
        <w:rPr>
          <w:noProof/>
        </w:rPr>
        <w:t xml:space="preserve">Implementasi Pemilihan </w:t>
      </w:r>
      <w:r w:rsidRPr="00A8395F">
        <w:rPr>
          <w:i/>
          <w:noProof/>
        </w:rPr>
        <w:t>Nexthop Node</w:t>
      </w:r>
      <w:r>
        <w:rPr>
          <w:noProof/>
        </w:rPr>
        <w:tab/>
      </w:r>
      <w:r>
        <w:rPr>
          <w:noProof/>
        </w:rPr>
        <w:fldChar w:fldCharType="begin"/>
      </w:r>
      <w:r>
        <w:rPr>
          <w:noProof/>
        </w:rPr>
        <w:instrText xml:space="preserve"> PAGEREF _Toc487272938 \h </w:instrText>
      </w:r>
      <w:r>
        <w:rPr>
          <w:noProof/>
        </w:rPr>
      </w:r>
      <w:r>
        <w:rPr>
          <w:noProof/>
        </w:rPr>
        <w:fldChar w:fldCharType="separate"/>
      </w:r>
      <w:r w:rsidR="004F4408">
        <w:rPr>
          <w:noProof/>
        </w:rPr>
        <w:t>44</w:t>
      </w:r>
      <w:r>
        <w:rPr>
          <w:noProof/>
        </w:rPr>
        <w:fldChar w:fldCharType="end"/>
      </w:r>
    </w:p>
    <w:p w:rsidR="008265AE" w:rsidRDefault="008265AE">
      <w:pPr>
        <w:pStyle w:val="TOC2"/>
        <w:rPr>
          <w:rFonts w:asciiTheme="minorHAnsi" w:eastAsiaTheme="minorEastAsia" w:hAnsiTheme="minorHAnsi" w:cstheme="minorBidi"/>
          <w:noProof/>
          <w:lang w:eastAsia="id-ID"/>
        </w:rPr>
      </w:pPr>
      <w:r w:rsidRPr="00A8395F">
        <w:rPr>
          <w:noProof/>
          <w:snapToGrid w:val="0"/>
          <w:color w:val="000000"/>
          <w:w w:val="0"/>
        </w:rPr>
        <w:t>4.3</w:t>
      </w:r>
      <w:r>
        <w:rPr>
          <w:rFonts w:asciiTheme="minorHAnsi" w:eastAsiaTheme="minorEastAsia" w:hAnsiTheme="minorHAnsi" w:cstheme="minorBidi"/>
          <w:noProof/>
          <w:lang w:eastAsia="id-ID"/>
        </w:rPr>
        <w:tab/>
      </w:r>
      <w:r>
        <w:rPr>
          <w:noProof/>
        </w:rPr>
        <w:t>Implementasi Simulasi pada NS-2</w:t>
      </w:r>
      <w:r>
        <w:rPr>
          <w:noProof/>
        </w:rPr>
        <w:tab/>
      </w:r>
      <w:r>
        <w:rPr>
          <w:noProof/>
        </w:rPr>
        <w:fldChar w:fldCharType="begin"/>
      </w:r>
      <w:r>
        <w:rPr>
          <w:noProof/>
        </w:rPr>
        <w:instrText xml:space="preserve"> PAGEREF _Toc487272939 \h </w:instrText>
      </w:r>
      <w:r>
        <w:rPr>
          <w:noProof/>
        </w:rPr>
      </w:r>
      <w:r>
        <w:rPr>
          <w:noProof/>
        </w:rPr>
        <w:fldChar w:fldCharType="separate"/>
      </w:r>
      <w:r w:rsidR="004F4408">
        <w:rPr>
          <w:noProof/>
        </w:rPr>
        <w:t>45</w:t>
      </w:r>
      <w:r>
        <w:rPr>
          <w:noProof/>
        </w:rPr>
        <w:fldChar w:fldCharType="end"/>
      </w:r>
    </w:p>
    <w:p w:rsidR="008265AE" w:rsidRDefault="008265AE">
      <w:pPr>
        <w:pStyle w:val="TOC3"/>
        <w:rPr>
          <w:rFonts w:asciiTheme="minorHAnsi" w:eastAsiaTheme="minorEastAsia" w:hAnsiTheme="minorHAnsi" w:cstheme="minorBidi"/>
          <w:noProof/>
          <w:lang w:eastAsia="id-ID"/>
        </w:rPr>
      </w:pPr>
      <w:r w:rsidRPr="00A8395F">
        <w:rPr>
          <w:noProof/>
          <w:snapToGrid w:val="0"/>
          <w:color w:val="000000"/>
          <w:w w:val="0"/>
        </w:rPr>
        <w:t>4.3.1</w:t>
      </w:r>
      <w:r>
        <w:rPr>
          <w:rFonts w:asciiTheme="minorHAnsi" w:eastAsiaTheme="minorEastAsia" w:hAnsiTheme="minorHAnsi" w:cstheme="minorBidi"/>
          <w:noProof/>
          <w:lang w:eastAsia="id-ID"/>
        </w:rPr>
        <w:tab/>
      </w:r>
      <w:r>
        <w:rPr>
          <w:noProof/>
        </w:rPr>
        <w:t>Implementasi Black Hole Attack</w:t>
      </w:r>
      <w:r>
        <w:rPr>
          <w:noProof/>
        </w:rPr>
        <w:tab/>
      </w:r>
      <w:r>
        <w:rPr>
          <w:noProof/>
        </w:rPr>
        <w:fldChar w:fldCharType="begin"/>
      </w:r>
      <w:r>
        <w:rPr>
          <w:noProof/>
        </w:rPr>
        <w:instrText xml:space="preserve"> PAGEREF _Toc487272940 \h </w:instrText>
      </w:r>
      <w:r>
        <w:rPr>
          <w:noProof/>
        </w:rPr>
      </w:r>
      <w:r>
        <w:rPr>
          <w:noProof/>
        </w:rPr>
        <w:fldChar w:fldCharType="separate"/>
      </w:r>
      <w:r w:rsidR="004F4408">
        <w:rPr>
          <w:noProof/>
        </w:rPr>
        <w:t>46</w:t>
      </w:r>
      <w:r>
        <w:rPr>
          <w:noProof/>
        </w:rPr>
        <w:fldChar w:fldCharType="end"/>
      </w:r>
    </w:p>
    <w:p w:rsidR="008265AE" w:rsidRDefault="008265AE">
      <w:pPr>
        <w:pStyle w:val="TOC3"/>
        <w:rPr>
          <w:rFonts w:asciiTheme="minorHAnsi" w:eastAsiaTheme="minorEastAsia" w:hAnsiTheme="minorHAnsi" w:cstheme="minorBidi"/>
          <w:noProof/>
          <w:lang w:eastAsia="id-ID"/>
        </w:rPr>
      </w:pPr>
      <w:r w:rsidRPr="00A8395F">
        <w:rPr>
          <w:noProof/>
          <w:snapToGrid w:val="0"/>
          <w:color w:val="000000"/>
          <w:w w:val="0"/>
        </w:rPr>
        <w:t>4.3.2</w:t>
      </w:r>
      <w:r>
        <w:rPr>
          <w:rFonts w:asciiTheme="minorHAnsi" w:eastAsiaTheme="minorEastAsia" w:hAnsiTheme="minorHAnsi" w:cstheme="minorBidi"/>
          <w:noProof/>
          <w:lang w:eastAsia="id-ID"/>
        </w:rPr>
        <w:tab/>
      </w:r>
      <w:r>
        <w:rPr>
          <w:noProof/>
        </w:rPr>
        <w:t>Implementasi Worm Hole Attack</w:t>
      </w:r>
      <w:r>
        <w:rPr>
          <w:noProof/>
        </w:rPr>
        <w:tab/>
      </w:r>
      <w:r>
        <w:rPr>
          <w:noProof/>
        </w:rPr>
        <w:fldChar w:fldCharType="begin"/>
      </w:r>
      <w:r>
        <w:rPr>
          <w:noProof/>
        </w:rPr>
        <w:instrText xml:space="preserve"> PAGEREF _Toc487272941 \h </w:instrText>
      </w:r>
      <w:r>
        <w:rPr>
          <w:noProof/>
        </w:rPr>
      </w:r>
      <w:r>
        <w:rPr>
          <w:noProof/>
        </w:rPr>
        <w:fldChar w:fldCharType="separate"/>
      </w:r>
      <w:r w:rsidR="004F4408">
        <w:rPr>
          <w:noProof/>
        </w:rPr>
        <w:t>48</w:t>
      </w:r>
      <w:r>
        <w:rPr>
          <w:noProof/>
        </w:rPr>
        <w:fldChar w:fldCharType="end"/>
      </w:r>
    </w:p>
    <w:p w:rsidR="008265AE" w:rsidRDefault="008265AE">
      <w:pPr>
        <w:pStyle w:val="TOC2"/>
        <w:rPr>
          <w:rFonts w:asciiTheme="minorHAnsi" w:eastAsiaTheme="minorEastAsia" w:hAnsiTheme="minorHAnsi" w:cstheme="minorBidi"/>
          <w:noProof/>
          <w:lang w:eastAsia="id-ID"/>
        </w:rPr>
      </w:pPr>
      <w:r w:rsidRPr="00A8395F">
        <w:rPr>
          <w:noProof/>
          <w:snapToGrid w:val="0"/>
          <w:color w:val="000000"/>
          <w:w w:val="0"/>
        </w:rPr>
        <w:t>4.4</w:t>
      </w:r>
      <w:r>
        <w:rPr>
          <w:rFonts w:asciiTheme="minorHAnsi" w:eastAsiaTheme="minorEastAsia" w:hAnsiTheme="minorHAnsi" w:cstheme="minorBidi"/>
          <w:noProof/>
          <w:lang w:eastAsia="id-ID"/>
        </w:rPr>
        <w:tab/>
      </w:r>
      <w:r>
        <w:rPr>
          <w:noProof/>
        </w:rPr>
        <w:t>Implementasi Metrik Analisis</w:t>
      </w:r>
      <w:r>
        <w:rPr>
          <w:noProof/>
        </w:rPr>
        <w:tab/>
      </w:r>
      <w:r>
        <w:rPr>
          <w:noProof/>
        </w:rPr>
        <w:fldChar w:fldCharType="begin"/>
      </w:r>
      <w:r>
        <w:rPr>
          <w:noProof/>
        </w:rPr>
        <w:instrText xml:space="preserve"> PAGEREF _Toc487272942 \h </w:instrText>
      </w:r>
      <w:r>
        <w:rPr>
          <w:noProof/>
        </w:rPr>
      </w:r>
      <w:r>
        <w:rPr>
          <w:noProof/>
        </w:rPr>
        <w:fldChar w:fldCharType="separate"/>
      </w:r>
      <w:r w:rsidR="004F4408">
        <w:rPr>
          <w:noProof/>
        </w:rPr>
        <w:t>50</w:t>
      </w:r>
      <w:r>
        <w:rPr>
          <w:noProof/>
        </w:rPr>
        <w:fldChar w:fldCharType="end"/>
      </w:r>
    </w:p>
    <w:p w:rsidR="008265AE" w:rsidRDefault="008265AE">
      <w:pPr>
        <w:pStyle w:val="TOC3"/>
        <w:rPr>
          <w:rFonts w:asciiTheme="minorHAnsi" w:eastAsiaTheme="minorEastAsia" w:hAnsiTheme="minorHAnsi" w:cstheme="minorBidi"/>
          <w:noProof/>
          <w:lang w:eastAsia="id-ID"/>
        </w:rPr>
      </w:pPr>
      <w:r w:rsidRPr="00A8395F">
        <w:rPr>
          <w:noProof/>
          <w:snapToGrid w:val="0"/>
          <w:color w:val="000000"/>
          <w:w w:val="0"/>
        </w:rPr>
        <w:t>4.4.1</w:t>
      </w:r>
      <w:r>
        <w:rPr>
          <w:rFonts w:asciiTheme="minorHAnsi" w:eastAsiaTheme="minorEastAsia" w:hAnsiTheme="minorHAnsi" w:cstheme="minorBidi"/>
          <w:noProof/>
          <w:lang w:eastAsia="id-ID"/>
        </w:rPr>
        <w:tab/>
      </w:r>
      <w:r>
        <w:rPr>
          <w:noProof/>
        </w:rPr>
        <w:t>Implementasi Packet Delivery Ratio (PDR)</w:t>
      </w:r>
      <w:r>
        <w:rPr>
          <w:noProof/>
        </w:rPr>
        <w:tab/>
      </w:r>
      <w:r>
        <w:rPr>
          <w:noProof/>
        </w:rPr>
        <w:fldChar w:fldCharType="begin"/>
      </w:r>
      <w:r>
        <w:rPr>
          <w:noProof/>
        </w:rPr>
        <w:instrText xml:space="preserve"> PAGEREF _Toc487272943 \h </w:instrText>
      </w:r>
      <w:r>
        <w:rPr>
          <w:noProof/>
        </w:rPr>
      </w:r>
      <w:r>
        <w:rPr>
          <w:noProof/>
        </w:rPr>
        <w:fldChar w:fldCharType="separate"/>
      </w:r>
      <w:r w:rsidR="004F4408">
        <w:rPr>
          <w:noProof/>
        </w:rPr>
        <w:t>50</w:t>
      </w:r>
      <w:r>
        <w:rPr>
          <w:noProof/>
        </w:rPr>
        <w:fldChar w:fldCharType="end"/>
      </w:r>
    </w:p>
    <w:p w:rsidR="008265AE" w:rsidRDefault="008265AE">
      <w:pPr>
        <w:pStyle w:val="TOC3"/>
        <w:rPr>
          <w:rFonts w:asciiTheme="minorHAnsi" w:eastAsiaTheme="minorEastAsia" w:hAnsiTheme="minorHAnsi" w:cstheme="minorBidi"/>
          <w:noProof/>
          <w:lang w:eastAsia="id-ID"/>
        </w:rPr>
      </w:pPr>
      <w:r w:rsidRPr="00A8395F">
        <w:rPr>
          <w:noProof/>
          <w:snapToGrid w:val="0"/>
          <w:color w:val="000000"/>
          <w:w w:val="0"/>
        </w:rPr>
        <w:t>4.4.2</w:t>
      </w:r>
      <w:r>
        <w:rPr>
          <w:rFonts w:asciiTheme="minorHAnsi" w:eastAsiaTheme="minorEastAsia" w:hAnsiTheme="minorHAnsi" w:cstheme="minorBidi"/>
          <w:noProof/>
          <w:lang w:eastAsia="id-ID"/>
        </w:rPr>
        <w:tab/>
      </w:r>
      <w:r>
        <w:rPr>
          <w:noProof/>
        </w:rPr>
        <w:t xml:space="preserve">Implementasi Rata-rata </w:t>
      </w:r>
      <w:r w:rsidRPr="00A8395F">
        <w:rPr>
          <w:i/>
          <w:noProof/>
        </w:rPr>
        <w:t>End to End Delay</w:t>
      </w:r>
      <w:r>
        <w:rPr>
          <w:noProof/>
        </w:rPr>
        <w:t xml:space="preserve"> (E2E)</w:t>
      </w:r>
      <w:r>
        <w:rPr>
          <w:noProof/>
        </w:rPr>
        <w:tab/>
      </w:r>
      <w:r>
        <w:rPr>
          <w:noProof/>
        </w:rPr>
        <w:fldChar w:fldCharType="begin"/>
      </w:r>
      <w:r>
        <w:rPr>
          <w:noProof/>
        </w:rPr>
        <w:instrText xml:space="preserve"> PAGEREF _Toc487272944 \h </w:instrText>
      </w:r>
      <w:r>
        <w:rPr>
          <w:noProof/>
        </w:rPr>
      </w:r>
      <w:r>
        <w:rPr>
          <w:noProof/>
        </w:rPr>
        <w:fldChar w:fldCharType="separate"/>
      </w:r>
      <w:r w:rsidR="004F4408">
        <w:rPr>
          <w:noProof/>
        </w:rPr>
        <w:t>52</w:t>
      </w:r>
      <w:r>
        <w:rPr>
          <w:noProof/>
        </w:rPr>
        <w:fldChar w:fldCharType="end"/>
      </w:r>
    </w:p>
    <w:p w:rsidR="008265AE" w:rsidRDefault="008265AE">
      <w:pPr>
        <w:pStyle w:val="TOC3"/>
        <w:rPr>
          <w:rFonts w:asciiTheme="minorHAnsi" w:eastAsiaTheme="minorEastAsia" w:hAnsiTheme="minorHAnsi" w:cstheme="minorBidi"/>
          <w:noProof/>
          <w:lang w:eastAsia="id-ID"/>
        </w:rPr>
      </w:pPr>
      <w:r w:rsidRPr="00A8395F">
        <w:rPr>
          <w:noProof/>
          <w:snapToGrid w:val="0"/>
          <w:color w:val="000000"/>
          <w:w w:val="0"/>
        </w:rPr>
        <w:t>4.4.3</w:t>
      </w:r>
      <w:r>
        <w:rPr>
          <w:rFonts w:asciiTheme="minorHAnsi" w:eastAsiaTheme="minorEastAsia" w:hAnsiTheme="minorHAnsi" w:cstheme="minorBidi"/>
          <w:noProof/>
          <w:lang w:eastAsia="id-ID"/>
        </w:rPr>
        <w:tab/>
      </w:r>
      <w:r>
        <w:rPr>
          <w:noProof/>
        </w:rPr>
        <w:t>Implementasi Routing Overhead (RO)</w:t>
      </w:r>
      <w:r>
        <w:rPr>
          <w:noProof/>
        </w:rPr>
        <w:tab/>
      </w:r>
      <w:r>
        <w:rPr>
          <w:noProof/>
        </w:rPr>
        <w:fldChar w:fldCharType="begin"/>
      </w:r>
      <w:r>
        <w:rPr>
          <w:noProof/>
        </w:rPr>
        <w:instrText xml:space="preserve"> PAGEREF _Toc487272945 \h </w:instrText>
      </w:r>
      <w:r>
        <w:rPr>
          <w:noProof/>
        </w:rPr>
      </w:r>
      <w:r>
        <w:rPr>
          <w:noProof/>
        </w:rPr>
        <w:fldChar w:fldCharType="separate"/>
      </w:r>
      <w:r w:rsidR="004F4408">
        <w:rPr>
          <w:noProof/>
        </w:rPr>
        <w:t>53</w:t>
      </w:r>
      <w:r>
        <w:rPr>
          <w:noProof/>
        </w:rPr>
        <w:fldChar w:fldCharType="end"/>
      </w:r>
    </w:p>
    <w:p w:rsidR="008265AE" w:rsidRDefault="008265AE" w:rsidP="001C4609">
      <w:pPr>
        <w:pStyle w:val="TOC1"/>
        <w:rPr>
          <w:rFonts w:asciiTheme="minorHAnsi" w:eastAsiaTheme="minorEastAsia" w:hAnsiTheme="minorHAnsi" w:cstheme="minorBidi"/>
          <w:lang w:eastAsia="id-ID"/>
        </w:rPr>
      </w:pPr>
      <w:r>
        <w:t>BAB V HASIL UJI COBA DAN EVALUASI</w:t>
      </w:r>
      <w:r>
        <w:tab/>
      </w:r>
      <w:r>
        <w:fldChar w:fldCharType="begin"/>
      </w:r>
      <w:r>
        <w:instrText xml:space="preserve"> PAGEREF _Toc487272946 \h </w:instrText>
      </w:r>
      <w:r>
        <w:fldChar w:fldCharType="separate"/>
      </w:r>
      <w:r w:rsidR="004F4408">
        <w:t>55</w:t>
      </w:r>
      <w:r>
        <w:fldChar w:fldCharType="end"/>
      </w:r>
    </w:p>
    <w:p w:rsidR="008265AE" w:rsidRDefault="008265AE">
      <w:pPr>
        <w:pStyle w:val="TOC2"/>
        <w:rPr>
          <w:rFonts w:asciiTheme="minorHAnsi" w:eastAsiaTheme="minorEastAsia" w:hAnsiTheme="minorHAnsi" w:cstheme="minorBidi"/>
          <w:noProof/>
          <w:lang w:eastAsia="id-ID"/>
        </w:rPr>
      </w:pPr>
      <w:r>
        <w:rPr>
          <w:noProof/>
        </w:rPr>
        <w:t>5.1</w:t>
      </w:r>
      <w:r>
        <w:rPr>
          <w:rFonts w:asciiTheme="minorHAnsi" w:eastAsiaTheme="minorEastAsia" w:hAnsiTheme="minorHAnsi" w:cstheme="minorBidi"/>
          <w:noProof/>
          <w:lang w:eastAsia="id-ID"/>
        </w:rPr>
        <w:tab/>
      </w:r>
      <w:r>
        <w:rPr>
          <w:noProof/>
        </w:rPr>
        <w:t>Lingkungan Uji Coba</w:t>
      </w:r>
      <w:r>
        <w:rPr>
          <w:noProof/>
        </w:rPr>
        <w:tab/>
      </w:r>
      <w:r>
        <w:rPr>
          <w:noProof/>
        </w:rPr>
        <w:fldChar w:fldCharType="begin"/>
      </w:r>
      <w:r>
        <w:rPr>
          <w:noProof/>
        </w:rPr>
        <w:instrText xml:space="preserve"> PAGEREF _Toc487272947 \h </w:instrText>
      </w:r>
      <w:r>
        <w:rPr>
          <w:noProof/>
        </w:rPr>
      </w:r>
      <w:r>
        <w:rPr>
          <w:noProof/>
        </w:rPr>
        <w:fldChar w:fldCharType="separate"/>
      </w:r>
      <w:r w:rsidR="004F4408">
        <w:rPr>
          <w:noProof/>
        </w:rPr>
        <w:t>55</w:t>
      </w:r>
      <w:r>
        <w:rPr>
          <w:noProof/>
        </w:rPr>
        <w:fldChar w:fldCharType="end"/>
      </w:r>
    </w:p>
    <w:p w:rsidR="008265AE" w:rsidRDefault="008265AE">
      <w:pPr>
        <w:pStyle w:val="TOC2"/>
        <w:rPr>
          <w:rFonts w:asciiTheme="minorHAnsi" w:eastAsiaTheme="minorEastAsia" w:hAnsiTheme="minorHAnsi" w:cstheme="minorBidi"/>
          <w:noProof/>
          <w:lang w:eastAsia="id-ID"/>
        </w:rPr>
      </w:pPr>
      <w:r>
        <w:rPr>
          <w:noProof/>
        </w:rPr>
        <w:lastRenderedPageBreak/>
        <w:t>5.2</w:t>
      </w:r>
      <w:r>
        <w:rPr>
          <w:rFonts w:asciiTheme="minorHAnsi" w:eastAsiaTheme="minorEastAsia" w:hAnsiTheme="minorHAnsi" w:cstheme="minorBidi"/>
          <w:noProof/>
          <w:lang w:eastAsia="id-ID"/>
        </w:rPr>
        <w:tab/>
      </w:r>
      <w:r>
        <w:rPr>
          <w:noProof/>
        </w:rPr>
        <w:t>Hasil Uji Coba</w:t>
      </w:r>
      <w:r>
        <w:rPr>
          <w:noProof/>
        </w:rPr>
        <w:tab/>
      </w:r>
      <w:r>
        <w:rPr>
          <w:noProof/>
        </w:rPr>
        <w:fldChar w:fldCharType="begin"/>
      </w:r>
      <w:r>
        <w:rPr>
          <w:noProof/>
        </w:rPr>
        <w:instrText xml:space="preserve"> PAGEREF _Toc487272948 \h </w:instrText>
      </w:r>
      <w:r>
        <w:rPr>
          <w:noProof/>
        </w:rPr>
      </w:r>
      <w:r>
        <w:rPr>
          <w:noProof/>
        </w:rPr>
        <w:fldChar w:fldCharType="separate"/>
      </w:r>
      <w:r w:rsidR="004F4408">
        <w:rPr>
          <w:noProof/>
        </w:rPr>
        <w:t>55</w:t>
      </w:r>
      <w:r>
        <w:rPr>
          <w:noProof/>
        </w:rPr>
        <w:fldChar w:fldCharType="end"/>
      </w:r>
    </w:p>
    <w:p w:rsidR="008265AE" w:rsidRDefault="008265AE">
      <w:pPr>
        <w:pStyle w:val="TOC3"/>
        <w:rPr>
          <w:rFonts w:asciiTheme="minorHAnsi" w:eastAsiaTheme="minorEastAsia" w:hAnsiTheme="minorHAnsi" w:cstheme="minorBidi"/>
          <w:noProof/>
          <w:lang w:eastAsia="id-ID"/>
        </w:rPr>
      </w:pPr>
      <w:r>
        <w:rPr>
          <w:noProof/>
        </w:rPr>
        <w:t>5.2.1</w:t>
      </w:r>
      <w:r>
        <w:rPr>
          <w:rFonts w:asciiTheme="minorHAnsi" w:eastAsiaTheme="minorEastAsia" w:hAnsiTheme="minorHAnsi" w:cstheme="minorBidi"/>
          <w:noProof/>
          <w:lang w:eastAsia="id-ID"/>
        </w:rPr>
        <w:tab/>
      </w:r>
      <w:r>
        <w:rPr>
          <w:noProof/>
        </w:rPr>
        <w:t xml:space="preserve">Hasil Uji Coba Skenario </w:t>
      </w:r>
      <w:r w:rsidRPr="00A8395F">
        <w:rPr>
          <w:i/>
          <w:noProof/>
        </w:rPr>
        <w:t>Grid</w:t>
      </w:r>
      <w:r>
        <w:rPr>
          <w:noProof/>
        </w:rPr>
        <w:tab/>
      </w:r>
      <w:r>
        <w:rPr>
          <w:noProof/>
        </w:rPr>
        <w:fldChar w:fldCharType="begin"/>
      </w:r>
      <w:r>
        <w:rPr>
          <w:noProof/>
        </w:rPr>
        <w:instrText xml:space="preserve"> PAGEREF _Toc487272949 \h </w:instrText>
      </w:r>
      <w:r>
        <w:rPr>
          <w:noProof/>
        </w:rPr>
      </w:r>
      <w:r>
        <w:rPr>
          <w:noProof/>
        </w:rPr>
        <w:fldChar w:fldCharType="separate"/>
      </w:r>
      <w:r w:rsidR="004F4408">
        <w:rPr>
          <w:noProof/>
        </w:rPr>
        <w:t>56</w:t>
      </w:r>
      <w:r>
        <w:rPr>
          <w:noProof/>
        </w:rPr>
        <w:fldChar w:fldCharType="end"/>
      </w:r>
    </w:p>
    <w:p w:rsidR="008265AE" w:rsidRDefault="008265AE">
      <w:pPr>
        <w:pStyle w:val="TOC3"/>
        <w:rPr>
          <w:rFonts w:asciiTheme="minorHAnsi" w:eastAsiaTheme="minorEastAsia" w:hAnsiTheme="minorHAnsi" w:cstheme="minorBidi"/>
          <w:noProof/>
          <w:lang w:eastAsia="id-ID"/>
        </w:rPr>
      </w:pPr>
      <w:r>
        <w:rPr>
          <w:noProof/>
        </w:rPr>
        <w:t>5.2.2</w:t>
      </w:r>
      <w:r>
        <w:rPr>
          <w:rFonts w:asciiTheme="minorHAnsi" w:eastAsiaTheme="minorEastAsia" w:hAnsiTheme="minorHAnsi" w:cstheme="minorBidi"/>
          <w:noProof/>
          <w:lang w:eastAsia="id-ID"/>
        </w:rPr>
        <w:tab/>
      </w:r>
      <w:r>
        <w:rPr>
          <w:noProof/>
        </w:rPr>
        <w:t xml:space="preserve">Hasil Uji Coba Skenario </w:t>
      </w:r>
      <w:r w:rsidRPr="00A8395F">
        <w:rPr>
          <w:i/>
          <w:noProof/>
        </w:rPr>
        <w:t>Real</w:t>
      </w:r>
      <w:r>
        <w:rPr>
          <w:noProof/>
        </w:rPr>
        <w:tab/>
      </w:r>
      <w:r>
        <w:rPr>
          <w:noProof/>
        </w:rPr>
        <w:fldChar w:fldCharType="begin"/>
      </w:r>
      <w:r>
        <w:rPr>
          <w:noProof/>
        </w:rPr>
        <w:instrText xml:space="preserve"> PAGEREF _Toc487272950 \h </w:instrText>
      </w:r>
      <w:r>
        <w:rPr>
          <w:noProof/>
        </w:rPr>
      </w:r>
      <w:r>
        <w:rPr>
          <w:noProof/>
        </w:rPr>
        <w:fldChar w:fldCharType="separate"/>
      </w:r>
      <w:r w:rsidR="004F4408">
        <w:rPr>
          <w:noProof/>
        </w:rPr>
        <w:t>66</w:t>
      </w:r>
      <w:r>
        <w:rPr>
          <w:noProof/>
        </w:rPr>
        <w:fldChar w:fldCharType="end"/>
      </w:r>
    </w:p>
    <w:p w:rsidR="008265AE" w:rsidRDefault="008265AE" w:rsidP="001C4609">
      <w:pPr>
        <w:pStyle w:val="TOC1"/>
        <w:rPr>
          <w:rFonts w:asciiTheme="minorHAnsi" w:eastAsiaTheme="minorEastAsia" w:hAnsiTheme="minorHAnsi" w:cstheme="minorBidi"/>
          <w:lang w:eastAsia="id-ID"/>
        </w:rPr>
      </w:pPr>
      <w:r>
        <w:t>BAB VI KESIMPULAN DAN SARAN</w:t>
      </w:r>
      <w:r>
        <w:tab/>
      </w:r>
      <w:r>
        <w:fldChar w:fldCharType="begin"/>
      </w:r>
      <w:r>
        <w:instrText xml:space="preserve"> PAGEREF _Toc487272951 \h </w:instrText>
      </w:r>
      <w:r>
        <w:fldChar w:fldCharType="separate"/>
      </w:r>
      <w:r w:rsidR="004F4408">
        <w:t>75</w:t>
      </w:r>
      <w:r>
        <w:fldChar w:fldCharType="end"/>
      </w:r>
    </w:p>
    <w:p w:rsidR="008265AE" w:rsidRDefault="008265AE">
      <w:pPr>
        <w:pStyle w:val="TOC2"/>
        <w:rPr>
          <w:rFonts w:asciiTheme="minorHAnsi" w:eastAsiaTheme="minorEastAsia" w:hAnsiTheme="minorHAnsi" w:cstheme="minorBidi"/>
          <w:noProof/>
          <w:lang w:eastAsia="id-ID"/>
        </w:rPr>
      </w:pPr>
      <w:r>
        <w:rPr>
          <w:noProof/>
        </w:rPr>
        <w:t>6.1</w:t>
      </w:r>
      <w:r>
        <w:rPr>
          <w:rFonts w:asciiTheme="minorHAnsi" w:eastAsiaTheme="minorEastAsia" w:hAnsiTheme="minorHAnsi" w:cstheme="minorBidi"/>
          <w:noProof/>
          <w:lang w:eastAsia="id-ID"/>
        </w:rPr>
        <w:tab/>
      </w:r>
      <w:r>
        <w:rPr>
          <w:noProof/>
        </w:rPr>
        <w:t>Kesimpulan</w:t>
      </w:r>
      <w:r>
        <w:rPr>
          <w:noProof/>
        </w:rPr>
        <w:tab/>
      </w:r>
      <w:r>
        <w:rPr>
          <w:noProof/>
        </w:rPr>
        <w:fldChar w:fldCharType="begin"/>
      </w:r>
      <w:r>
        <w:rPr>
          <w:noProof/>
        </w:rPr>
        <w:instrText xml:space="preserve"> PAGEREF _Toc487272952 \h </w:instrText>
      </w:r>
      <w:r>
        <w:rPr>
          <w:noProof/>
        </w:rPr>
      </w:r>
      <w:r>
        <w:rPr>
          <w:noProof/>
        </w:rPr>
        <w:fldChar w:fldCharType="separate"/>
      </w:r>
      <w:r w:rsidR="004F4408">
        <w:rPr>
          <w:noProof/>
        </w:rPr>
        <w:t>75</w:t>
      </w:r>
      <w:r>
        <w:rPr>
          <w:noProof/>
        </w:rPr>
        <w:fldChar w:fldCharType="end"/>
      </w:r>
    </w:p>
    <w:p w:rsidR="008265AE" w:rsidRDefault="008265AE">
      <w:pPr>
        <w:pStyle w:val="TOC2"/>
        <w:rPr>
          <w:rFonts w:asciiTheme="minorHAnsi" w:eastAsiaTheme="minorEastAsia" w:hAnsiTheme="minorHAnsi" w:cstheme="minorBidi"/>
          <w:noProof/>
          <w:lang w:eastAsia="id-ID"/>
        </w:rPr>
      </w:pPr>
      <w:r>
        <w:rPr>
          <w:noProof/>
        </w:rPr>
        <w:t>6.2</w:t>
      </w:r>
      <w:r>
        <w:rPr>
          <w:rFonts w:asciiTheme="minorHAnsi" w:eastAsiaTheme="minorEastAsia" w:hAnsiTheme="minorHAnsi" w:cstheme="minorBidi"/>
          <w:noProof/>
          <w:lang w:eastAsia="id-ID"/>
        </w:rPr>
        <w:tab/>
      </w:r>
      <w:r>
        <w:rPr>
          <w:noProof/>
        </w:rPr>
        <w:t>Saran</w:t>
      </w:r>
      <w:r>
        <w:rPr>
          <w:noProof/>
        </w:rPr>
        <w:tab/>
      </w:r>
      <w:r>
        <w:rPr>
          <w:noProof/>
        </w:rPr>
        <w:fldChar w:fldCharType="begin"/>
      </w:r>
      <w:r>
        <w:rPr>
          <w:noProof/>
        </w:rPr>
        <w:instrText xml:space="preserve"> PAGEREF _Toc487272953 \h </w:instrText>
      </w:r>
      <w:r>
        <w:rPr>
          <w:noProof/>
        </w:rPr>
      </w:r>
      <w:r>
        <w:rPr>
          <w:noProof/>
        </w:rPr>
        <w:fldChar w:fldCharType="separate"/>
      </w:r>
      <w:r w:rsidR="004F4408">
        <w:rPr>
          <w:noProof/>
        </w:rPr>
        <w:t>75</w:t>
      </w:r>
      <w:r>
        <w:rPr>
          <w:noProof/>
        </w:rPr>
        <w:fldChar w:fldCharType="end"/>
      </w:r>
    </w:p>
    <w:p w:rsidR="008265AE" w:rsidRDefault="008265AE" w:rsidP="001C4609">
      <w:pPr>
        <w:pStyle w:val="TOC1"/>
        <w:rPr>
          <w:rFonts w:asciiTheme="minorHAnsi" w:eastAsiaTheme="minorEastAsia" w:hAnsiTheme="minorHAnsi" w:cstheme="minorBidi"/>
          <w:lang w:eastAsia="id-ID"/>
        </w:rPr>
      </w:pPr>
      <w:r>
        <w:t>DAFTAR PUSTAKA</w:t>
      </w:r>
      <w:r>
        <w:tab/>
      </w:r>
      <w:r>
        <w:fldChar w:fldCharType="begin"/>
      </w:r>
      <w:r>
        <w:instrText xml:space="preserve"> PAGEREF _Toc487272954 \h </w:instrText>
      </w:r>
      <w:r>
        <w:fldChar w:fldCharType="separate"/>
      </w:r>
      <w:r w:rsidR="004F4408">
        <w:t>77</w:t>
      </w:r>
      <w:r>
        <w:fldChar w:fldCharType="end"/>
      </w:r>
    </w:p>
    <w:p w:rsidR="008265AE" w:rsidRDefault="008265AE" w:rsidP="001C4609">
      <w:pPr>
        <w:pStyle w:val="TOC1"/>
        <w:rPr>
          <w:rFonts w:asciiTheme="minorHAnsi" w:eastAsiaTheme="minorEastAsia" w:hAnsiTheme="minorHAnsi" w:cstheme="minorBidi"/>
          <w:lang w:eastAsia="id-ID"/>
        </w:rPr>
      </w:pPr>
      <w:r>
        <w:t>LAMPIRAN</w:t>
      </w:r>
      <w:r>
        <w:tab/>
      </w:r>
      <w:r>
        <w:fldChar w:fldCharType="begin"/>
      </w:r>
      <w:r>
        <w:instrText xml:space="preserve"> PAGEREF _Toc487272955 \h </w:instrText>
      </w:r>
      <w:r>
        <w:fldChar w:fldCharType="separate"/>
      </w:r>
      <w:r w:rsidR="004F4408">
        <w:t>79</w:t>
      </w:r>
      <w:r>
        <w:fldChar w:fldCharType="end"/>
      </w:r>
    </w:p>
    <w:p w:rsidR="008265AE" w:rsidRDefault="008265AE">
      <w:pPr>
        <w:pStyle w:val="TOC2"/>
        <w:rPr>
          <w:rFonts w:asciiTheme="minorHAnsi" w:eastAsiaTheme="minorEastAsia" w:hAnsiTheme="minorHAnsi" w:cstheme="minorBidi"/>
          <w:noProof/>
          <w:lang w:eastAsia="id-ID"/>
        </w:rPr>
      </w:pPr>
      <w:r>
        <w:rPr>
          <w:noProof/>
        </w:rPr>
        <w:t>A.1 Kode Skenario NS-2</w:t>
      </w:r>
      <w:r>
        <w:rPr>
          <w:noProof/>
        </w:rPr>
        <w:tab/>
      </w:r>
      <w:r>
        <w:rPr>
          <w:noProof/>
        </w:rPr>
        <w:fldChar w:fldCharType="begin"/>
      </w:r>
      <w:r>
        <w:rPr>
          <w:noProof/>
        </w:rPr>
        <w:instrText xml:space="preserve"> PAGEREF _Toc487272956 \h </w:instrText>
      </w:r>
      <w:r>
        <w:rPr>
          <w:noProof/>
        </w:rPr>
      </w:r>
      <w:r>
        <w:rPr>
          <w:noProof/>
        </w:rPr>
        <w:fldChar w:fldCharType="separate"/>
      </w:r>
      <w:r w:rsidR="004F4408">
        <w:rPr>
          <w:noProof/>
        </w:rPr>
        <w:t>79</w:t>
      </w:r>
      <w:r>
        <w:rPr>
          <w:noProof/>
        </w:rPr>
        <w:fldChar w:fldCharType="end"/>
      </w:r>
    </w:p>
    <w:p w:rsidR="008265AE" w:rsidRDefault="008265AE">
      <w:pPr>
        <w:pStyle w:val="TOC2"/>
        <w:rPr>
          <w:rFonts w:asciiTheme="minorHAnsi" w:eastAsiaTheme="minorEastAsia" w:hAnsiTheme="minorHAnsi" w:cstheme="minorBidi"/>
          <w:noProof/>
          <w:lang w:eastAsia="id-ID"/>
        </w:rPr>
      </w:pPr>
      <w:r>
        <w:rPr>
          <w:noProof/>
        </w:rPr>
        <w:t>A.2 Kode Fungsi AODV::recvHello</w:t>
      </w:r>
      <w:r>
        <w:rPr>
          <w:noProof/>
        </w:rPr>
        <w:tab/>
      </w:r>
      <w:r>
        <w:rPr>
          <w:noProof/>
        </w:rPr>
        <w:fldChar w:fldCharType="begin"/>
      </w:r>
      <w:r>
        <w:rPr>
          <w:noProof/>
        </w:rPr>
        <w:instrText xml:space="preserve"> PAGEREF _Toc487272957 \h </w:instrText>
      </w:r>
      <w:r>
        <w:rPr>
          <w:noProof/>
        </w:rPr>
      </w:r>
      <w:r>
        <w:rPr>
          <w:noProof/>
        </w:rPr>
        <w:fldChar w:fldCharType="separate"/>
      </w:r>
      <w:r w:rsidR="004F4408">
        <w:rPr>
          <w:noProof/>
        </w:rPr>
        <w:t>81</w:t>
      </w:r>
      <w:r>
        <w:rPr>
          <w:noProof/>
        </w:rPr>
        <w:fldChar w:fldCharType="end"/>
      </w:r>
    </w:p>
    <w:p w:rsidR="008265AE" w:rsidRDefault="008265AE">
      <w:pPr>
        <w:pStyle w:val="TOC2"/>
        <w:rPr>
          <w:rFonts w:asciiTheme="minorHAnsi" w:eastAsiaTheme="minorEastAsia" w:hAnsiTheme="minorHAnsi" w:cstheme="minorBidi"/>
          <w:noProof/>
          <w:lang w:eastAsia="id-ID"/>
        </w:rPr>
      </w:pPr>
      <w:r>
        <w:rPr>
          <w:noProof/>
        </w:rPr>
        <w:t>A.3 Kode Fungsi AODV::recvRequest</w:t>
      </w:r>
      <w:r>
        <w:rPr>
          <w:noProof/>
        </w:rPr>
        <w:tab/>
      </w:r>
      <w:r>
        <w:rPr>
          <w:noProof/>
        </w:rPr>
        <w:fldChar w:fldCharType="begin"/>
      </w:r>
      <w:r>
        <w:rPr>
          <w:noProof/>
        </w:rPr>
        <w:instrText xml:space="preserve"> PAGEREF _Toc487272958 \h </w:instrText>
      </w:r>
      <w:r>
        <w:rPr>
          <w:noProof/>
        </w:rPr>
      </w:r>
      <w:r>
        <w:rPr>
          <w:noProof/>
        </w:rPr>
        <w:fldChar w:fldCharType="separate"/>
      </w:r>
      <w:r w:rsidR="004F4408">
        <w:rPr>
          <w:noProof/>
        </w:rPr>
        <w:t>81</w:t>
      </w:r>
      <w:r>
        <w:rPr>
          <w:noProof/>
        </w:rPr>
        <w:fldChar w:fldCharType="end"/>
      </w:r>
    </w:p>
    <w:p w:rsidR="008265AE" w:rsidRDefault="008265AE">
      <w:pPr>
        <w:pStyle w:val="TOC2"/>
        <w:rPr>
          <w:rFonts w:asciiTheme="minorHAnsi" w:eastAsiaTheme="minorEastAsia" w:hAnsiTheme="minorHAnsi" w:cstheme="minorBidi"/>
          <w:noProof/>
          <w:lang w:eastAsia="id-ID"/>
        </w:rPr>
      </w:pPr>
      <w:r>
        <w:rPr>
          <w:noProof/>
        </w:rPr>
        <w:t>A.4 Kode Fungsi AODV::sendRequest</w:t>
      </w:r>
      <w:r>
        <w:rPr>
          <w:noProof/>
        </w:rPr>
        <w:tab/>
      </w:r>
      <w:r>
        <w:rPr>
          <w:noProof/>
        </w:rPr>
        <w:fldChar w:fldCharType="begin"/>
      </w:r>
      <w:r>
        <w:rPr>
          <w:noProof/>
        </w:rPr>
        <w:instrText xml:space="preserve"> PAGEREF _Toc487272959 \h </w:instrText>
      </w:r>
      <w:r>
        <w:rPr>
          <w:noProof/>
        </w:rPr>
      </w:r>
      <w:r>
        <w:rPr>
          <w:noProof/>
        </w:rPr>
        <w:fldChar w:fldCharType="separate"/>
      </w:r>
      <w:r w:rsidR="004F4408">
        <w:rPr>
          <w:noProof/>
        </w:rPr>
        <w:t>86</w:t>
      </w:r>
      <w:r>
        <w:rPr>
          <w:noProof/>
        </w:rPr>
        <w:fldChar w:fldCharType="end"/>
      </w:r>
    </w:p>
    <w:p w:rsidR="008265AE" w:rsidRDefault="008265AE">
      <w:pPr>
        <w:pStyle w:val="TOC2"/>
        <w:rPr>
          <w:rFonts w:asciiTheme="minorHAnsi" w:eastAsiaTheme="minorEastAsia" w:hAnsiTheme="minorHAnsi" w:cstheme="minorBidi"/>
          <w:noProof/>
          <w:lang w:eastAsia="id-ID"/>
        </w:rPr>
      </w:pPr>
      <w:r>
        <w:rPr>
          <w:noProof/>
        </w:rPr>
        <w:t xml:space="preserve">A.5 Kode Skrip AWK </w:t>
      </w:r>
      <w:r w:rsidRPr="00A8395F">
        <w:rPr>
          <w:i/>
          <w:noProof/>
        </w:rPr>
        <w:t>Packet Delivery Ratio</w:t>
      </w:r>
      <w:r>
        <w:rPr>
          <w:noProof/>
        </w:rPr>
        <w:tab/>
      </w:r>
      <w:r>
        <w:rPr>
          <w:noProof/>
        </w:rPr>
        <w:fldChar w:fldCharType="begin"/>
      </w:r>
      <w:r>
        <w:rPr>
          <w:noProof/>
        </w:rPr>
        <w:instrText xml:space="preserve"> PAGEREF _Toc487272960 \h </w:instrText>
      </w:r>
      <w:r>
        <w:rPr>
          <w:noProof/>
        </w:rPr>
      </w:r>
      <w:r>
        <w:rPr>
          <w:noProof/>
        </w:rPr>
        <w:fldChar w:fldCharType="separate"/>
      </w:r>
      <w:r w:rsidR="004F4408">
        <w:rPr>
          <w:noProof/>
        </w:rPr>
        <w:t>91</w:t>
      </w:r>
      <w:r>
        <w:rPr>
          <w:noProof/>
        </w:rPr>
        <w:fldChar w:fldCharType="end"/>
      </w:r>
    </w:p>
    <w:p w:rsidR="008265AE" w:rsidRDefault="008265AE">
      <w:pPr>
        <w:pStyle w:val="TOC2"/>
        <w:rPr>
          <w:rFonts w:asciiTheme="minorHAnsi" w:eastAsiaTheme="minorEastAsia" w:hAnsiTheme="minorHAnsi" w:cstheme="minorBidi"/>
          <w:noProof/>
          <w:lang w:eastAsia="id-ID"/>
        </w:rPr>
      </w:pPr>
      <w:r>
        <w:rPr>
          <w:noProof/>
        </w:rPr>
        <w:t xml:space="preserve">A.6 Kode Skrip AWK Rata-rata </w:t>
      </w:r>
      <w:bookmarkStart w:id="23" w:name="_GoBack"/>
      <w:bookmarkEnd w:id="23"/>
      <w:r w:rsidRPr="00A8395F">
        <w:rPr>
          <w:i/>
          <w:noProof/>
        </w:rPr>
        <w:t>End to End Delay</w:t>
      </w:r>
      <w:r>
        <w:rPr>
          <w:noProof/>
        </w:rPr>
        <w:tab/>
      </w:r>
      <w:r>
        <w:rPr>
          <w:noProof/>
        </w:rPr>
        <w:fldChar w:fldCharType="begin"/>
      </w:r>
      <w:r>
        <w:rPr>
          <w:noProof/>
        </w:rPr>
        <w:instrText xml:space="preserve"> PAGEREF _Toc487272961 \h </w:instrText>
      </w:r>
      <w:r>
        <w:rPr>
          <w:noProof/>
        </w:rPr>
      </w:r>
      <w:r>
        <w:rPr>
          <w:noProof/>
        </w:rPr>
        <w:fldChar w:fldCharType="separate"/>
      </w:r>
      <w:r w:rsidR="004F4408">
        <w:rPr>
          <w:noProof/>
        </w:rPr>
        <w:t>91</w:t>
      </w:r>
      <w:r>
        <w:rPr>
          <w:noProof/>
        </w:rPr>
        <w:fldChar w:fldCharType="end"/>
      </w:r>
    </w:p>
    <w:p w:rsidR="008265AE" w:rsidRDefault="008265AE">
      <w:pPr>
        <w:pStyle w:val="TOC2"/>
        <w:rPr>
          <w:rFonts w:asciiTheme="minorHAnsi" w:eastAsiaTheme="minorEastAsia" w:hAnsiTheme="minorHAnsi" w:cstheme="minorBidi"/>
          <w:noProof/>
          <w:lang w:eastAsia="id-ID"/>
        </w:rPr>
      </w:pPr>
      <w:r>
        <w:rPr>
          <w:noProof/>
        </w:rPr>
        <w:t xml:space="preserve">A.7 Kode Skrip AWK </w:t>
      </w:r>
      <w:r w:rsidRPr="00A8395F">
        <w:rPr>
          <w:i/>
          <w:noProof/>
        </w:rPr>
        <w:t>Routing Overhead</w:t>
      </w:r>
      <w:r>
        <w:rPr>
          <w:noProof/>
        </w:rPr>
        <w:tab/>
      </w:r>
      <w:r>
        <w:rPr>
          <w:noProof/>
        </w:rPr>
        <w:fldChar w:fldCharType="begin"/>
      </w:r>
      <w:r>
        <w:rPr>
          <w:noProof/>
        </w:rPr>
        <w:instrText xml:space="preserve"> PAGEREF _Toc487272962 \h </w:instrText>
      </w:r>
      <w:r>
        <w:rPr>
          <w:noProof/>
        </w:rPr>
      </w:r>
      <w:r>
        <w:rPr>
          <w:noProof/>
        </w:rPr>
        <w:fldChar w:fldCharType="separate"/>
      </w:r>
      <w:r w:rsidR="004F4408">
        <w:rPr>
          <w:noProof/>
        </w:rPr>
        <w:t>92</w:t>
      </w:r>
      <w:r>
        <w:rPr>
          <w:noProof/>
        </w:rPr>
        <w:fldChar w:fldCharType="end"/>
      </w:r>
    </w:p>
    <w:p w:rsidR="008265AE" w:rsidRDefault="008265AE" w:rsidP="001C4609">
      <w:pPr>
        <w:pStyle w:val="TOC1"/>
        <w:rPr>
          <w:rFonts w:asciiTheme="minorHAnsi" w:eastAsiaTheme="minorEastAsia" w:hAnsiTheme="minorHAnsi" w:cstheme="minorBidi"/>
          <w:lang w:eastAsia="id-ID"/>
        </w:rPr>
      </w:pPr>
      <w:r>
        <w:t>BIODATA PENULIS</w:t>
      </w:r>
      <w:r>
        <w:tab/>
      </w:r>
      <w:r>
        <w:fldChar w:fldCharType="begin"/>
      </w:r>
      <w:r>
        <w:instrText xml:space="preserve"> PAGEREF _Toc487272963 \h </w:instrText>
      </w:r>
      <w:r>
        <w:fldChar w:fldCharType="separate"/>
      </w:r>
      <w:r w:rsidR="004F4408">
        <w:t>93</w:t>
      </w:r>
      <w:r>
        <w:fldChar w:fldCharType="end"/>
      </w:r>
    </w:p>
    <w:p w:rsidR="007D06E1" w:rsidRPr="003157DE" w:rsidRDefault="007D06E1" w:rsidP="007D06E1">
      <w:pPr>
        <w:jc w:val="center"/>
      </w:pPr>
      <w:r w:rsidRPr="00B20E1E">
        <w:rPr>
          <w:b/>
          <w:noProof/>
        </w:rPr>
        <w:fldChar w:fldCharType="end"/>
      </w:r>
    </w:p>
    <w:p w:rsidR="007D06E1" w:rsidRPr="003157DE" w:rsidRDefault="007D06E1" w:rsidP="007D06E1">
      <w:pPr>
        <w:jc w:val="center"/>
      </w:pPr>
    </w:p>
    <w:p w:rsidR="007D06E1" w:rsidRPr="003157DE" w:rsidRDefault="007D06E1" w:rsidP="007D06E1">
      <w:pPr>
        <w:jc w:val="center"/>
      </w:pPr>
    </w:p>
    <w:p w:rsidR="007D06E1" w:rsidRPr="003157DE" w:rsidRDefault="007D06E1" w:rsidP="007D06E1">
      <w:pPr>
        <w:jc w:val="center"/>
      </w:pPr>
    </w:p>
    <w:p w:rsidR="007D06E1" w:rsidRPr="003157DE" w:rsidRDefault="007D06E1" w:rsidP="007D06E1">
      <w:pPr>
        <w:jc w:val="center"/>
      </w:pPr>
    </w:p>
    <w:p w:rsidR="007D06E1" w:rsidRPr="003157DE" w:rsidRDefault="007D06E1" w:rsidP="007D06E1">
      <w:pPr>
        <w:jc w:val="center"/>
      </w:pPr>
    </w:p>
    <w:p w:rsidR="007D06E1" w:rsidRPr="003157DE" w:rsidRDefault="007D06E1" w:rsidP="007D06E1">
      <w:pPr>
        <w:rPr>
          <w:rFonts w:eastAsia="SimSun"/>
          <w:b/>
          <w:i/>
          <w:lang w:eastAsia="zh-CN"/>
        </w:rPr>
      </w:pPr>
      <w:r>
        <w:rPr>
          <w:rFonts w:eastAsia="SimSun"/>
          <w:b/>
          <w:i/>
          <w:lang w:eastAsia="zh-CN"/>
        </w:rPr>
        <w:br w:type="page"/>
      </w:r>
    </w:p>
    <w:p w:rsidR="00746FA2" w:rsidRPr="00551359" w:rsidRDefault="00746FA2" w:rsidP="00746FA2">
      <w:pPr>
        <w:jc w:val="center"/>
        <w:rPr>
          <w:rFonts w:eastAsia="Times New Roman"/>
          <w:b/>
          <w:i/>
          <w:lang w:val="it-IT" w:eastAsia="ja-JP"/>
        </w:rPr>
      </w:pPr>
      <w:bookmarkStart w:id="24" w:name="_Toc371760985"/>
      <w:bookmarkStart w:id="25" w:name="_Toc371761128"/>
      <w:bookmarkStart w:id="26" w:name="_Toc377600069"/>
      <w:r w:rsidRPr="00551359">
        <w:rPr>
          <w:rFonts w:eastAsia="Times New Roman"/>
          <w:b/>
          <w:i/>
          <w:lang w:val="it-IT" w:eastAsia="ja-JP"/>
        </w:rPr>
        <w:lastRenderedPageBreak/>
        <w:t>[Halaman ini sengaja dikosongkan]</w:t>
      </w:r>
    </w:p>
    <w:p w:rsidR="00B4032D" w:rsidRPr="00B4032D" w:rsidRDefault="00B4032D" w:rsidP="00B4032D">
      <w:pPr>
        <w:jc w:val="center"/>
        <w:rPr>
          <w:rFonts w:eastAsia="SimSun"/>
          <w:lang w:eastAsia="zh-CN"/>
        </w:rPr>
      </w:pPr>
      <w:r w:rsidRPr="00852480">
        <w:br w:type="page"/>
      </w:r>
    </w:p>
    <w:p w:rsidR="007D06E1" w:rsidRPr="003157DE" w:rsidRDefault="007D06E1" w:rsidP="007D06E1">
      <w:pPr>
        <w:pStyle w:val="Heading1"/>
        <w:numPr>
          <w:ilvl w:val="0"/>
          <w:numId w:val="0"/>
        </w:numPr>
      </w:pPr>
      <w:bookmarkStart w:id="27" w:name="_Toc487272889"/>
      <w:r w:rsidRPr="003157DE">
        <w:lastRenderedPageBreak/>
        <w:t>DAFTAR GAMBAR</w:t>
      </w:r>
      <w:bookmarkEnd w:id="24"/>
      <w:bookmarkEnd w:id="25"/>
      <w:bookmarkEnd w:id="26"/>
      <w:bookmarkEnd w:id="27"/>
    </w:p>
    <w:p w:rsidR="007D06E1" w:rsidRPr="003157DE" w:rsidRDefault="007D06E1" w:rsidP="007D06E1">
      <w:pPr>
        <w:jc w:val="center"/>
        <w:rPr>
          <w:rFonts w:eastAsia="SimSun"/>
          <w:lang w:eastAsia="zh-CN"/>
        </w:rPr>
      </w:pPr>
    </w:p>
    <w:p w:rsidR="008265AE" w:rsidRDefault="007D06E1">
      <w:pPr>
        <w:pStyle w:val="TableofFigures"/>
        <w:tabs>
          <w:tab w:val="right" w:leader="dot" w:pos="5802"/>
        </w:tabs>
        <w:rPr>
          <w:rFonts w:asciiTheme="minorHAnsi" w:eastAsiaTheme="minorEastAsia" w:hAnsiTheme="minorHAnsi" w:cstheme="minorBidi"/>
          <w:noProof/>
          <w:lang w:eastAsia="id-ID"/>
        </w:rPr>
      </w:pPr>
      <w:r w:rsidRPr="003157DE">
        <w:rPr>
          <w:lang w:eastAsia="zh-CN"/>
        </w:rPr>
        <w:fldChar w:fldCharType="begin"/>
      </w:r>
      <w:r w:rsidRPr="00E659D3">
        <w:rPr>
          <w:lang w:eastAsia="zh-CN"/>
        </w:rPr>
        <w:instrText xml:space="preserve"> TOC \c "Gambar" </w:instrText>
      </w:r>
      <w:r w:rsidRPr="003157DE">
        <w:rPr>
          <w:lang w:eastAsia="zh-CN"/>
        </w:rPr>
        <w:fldChar w:fldCharType="separate"/>
      </w:r>
      <w:r w:rsidR="008265AE">
        <w:rPr>
          <w:noProof/>
        </w:rPr>
        <w:t xml:space="preserve">Gambar 2.1 </w:t>
      </w:r>
      <w:r w:rsidR="008265AE" w:rsidRPr="00664D14">
        <w:rPr>
          <w:noProof/>
        </w:rPr>
        <w:t>Ilustrasi Komunikasi pada VANET [4]</w:t>
      </w:r>
      <w:r w:rsidR="008265AE">
        <w:rPr>
          <w:noProof/>
        </w:rPr>
        <w:tab/>
      </w:r>
      <w:r w:rsidR="008265AE">
        <w:rPr>
          <w:noProof/>
        </w:rPr>
        <w:fldChar w:fldCharType="begin"/>
      </w:r>
      <w:r w:rsidR="008265AE">
        <w:rPr>
          <w:noProof/>
        </w:rPr>
        <w:instrText xml:space="preserve"> PAGEREF _Toc487272964 \h </w:instrText>
      </w:r>
      <w:r w:rsidR="008265AE">
        <w:rPr>
          <w:noProof/>
        </w:rPr>
      </w:r>
      <w:r w:rsidR="008265AE">
        <w:rPr>
          <w:noProof/>
        </w:rPr>
        <w:fldChar w:fldCharType="separate"/>
      </w:r>
      <w:r w:rsidR="004F4408">
        <w:rPr>
          <w:noProof/>
        </w:rPr>
        <w:t>8</w:t>
      </w:r>
      <w:r w:rsidR="008265AE">
        <w:rPr>
          <w:noProof/>
        </w:rPr>
        <w:fldChar w:fldCharType="end"/>
      </w:r>
    </w:p>
    <w:p w:rsidR="008265AE" w:rsidRDefault="008265AE">
      <w:pPr>
        <w:pStyle w:val="TableofFigures"/>
        <w:tabs>
          <w:tab w:val="right" w:leader="dot" w:pos="5802"/>
        </w:tabs>
        <w:rPr>
          <w:rFonts w:asciiTheme="minorHAnsi" w:eastAsiaTheme="minorEastAsia" w:hAnsiTheme="minorHAnsi" w:cstheme="minorBidi"/>
          <w:noProof/>
          <w:lang w:eastAsia="id-ID"/>
        </w:rPr>
      </w:pPr>
      <w:r>
        <w:rPr>
          <w:noProof/>
        </w:rPr>
        <w:t xml:space="preserve">Gambar 2.2 </w:t>
      </w:r>
      <w:r w:rsidRPr="00664D14">
        <w:rPr>
          <w:noProof/>
        </w:rPr>
        <w:t xml:space="preserve">Ilustrasi pencarian rute </w:t>
      </w:r>
      <w:r w:rsidRPr="00664D14">
        <w:rPr>
          <w:i/>
          <w:noProof/>
        </w:rPr>
        <w:t>routing protocol</w:t>
      </w:r>
      <w:r w:rsidRPr="00664D14">
        <w:rPr>
          <w:noProof/>
        </w:rPr>
        <w:t xml:space="preserve"> AODV [6]</w:t>
      </w:r>
      <w:r>
        <w:rPr>
          <w:noProof/>
        </w:rPr>
        <w:tab/>
      </w:r>
      <w:r>
        <w:rPr>
          <w:noProof/>
        </w:rPr>
        <w:fldChar w:fldCharType="begin"/>
      </w:r>
      <w:r>
        <w:rPr>
          <w:noProof/>
        </w:rPr>
        <w:instrText xml:space="preserve"> PAGEREF _Toc487272965 \h </w:instrText>
      </w:r>
      <w:r>
        <w:rPr>
          <w:noProof/>
        </w:rPr>
      </w:r>
      <w:r>
        <w:rPr>
          <w:noProof/>
        </w:rPr>
        <w:fldChar w:fldCharType="separate"/>
      </w:r>
      <w:r w:rsidR="004F4408">
        <w:rPr>
          <w:noProof/>
        </w:rPr>
        <w:t>9</w:t>
      </w:r>
      <w:r>
        <w:rPr>
          <w:noProof/>
        </w:rPr>
        <w:fldChar w:fldCharType="end"/>
      </w:r>
    </w:p>
    <w:p w:rsidR="008265AE" w:rsidRDefault="008265AE">
      <w:pPr>
        <w:pStyle w:val="TableofFigures"/>
        <w:tabs>
          <w:tab w:val="right" w:leader="dot" w:pos="5802"/>
        </w:tabs>
        <w:rPr>
          <w:rFonts w:asciiTheme="minorHAnsi" w:eastAsiaTheme="minorEastAsia" w:hAnsiTheme="minorHAnsi" w:cstheme="minorBidi"/>
          <w:noProof/>
          <w:lang w:eastAsia="id-ID"/>
        </w:rPr>
      </w:pPr>
      <w:r>
        <w:rPr>
          <w:noProof/>
        </w:rPr>
        <w:t xml:space="preserve">Gambar 2.3 </w:t>
      </w:r>
      <w:r w:rsidRPr="00664D14">
        <w:rPr>
          <w:noProof/>
        </w:rPr>
        <w:t>Ilustrasi Kurva pada ECDSA [7]</w:t>
      </w:r>
      <w:r>
        <w:rPr>
          <w:noProof/>
        </w:rPr>
        <w:tab/>
      </w:r>
      <w:r>
        <w:rPr>
          <w:noProof/>
        </w:rPr>
        <w:fldChar w:fldCharType="begin"/>
      </w:r>
      <w:r>
        <w:rPr>
          <w:noProof/>
        </w:rPr>
        <w:instrText xml:space="preserve"> PAGEREF _Toc487272966 \h </w:instrText>
      </w:r>
      <w:r>
        <w:rPr>
          <w:noProof/>
        </w:rPr>
      </w:r>
      <w:r>
        <w:rPr>
          <w:noProof/>
        </w:rPr>
        <w:fldChar w:fldCharType="separate"/>
      </w:r>
      <w:r w:rsidR="004F4408">
        <w:rPr>
          <w:noProof/>
        </w:rPr>
        <w:t>10</w:t>
      </w:r>
      <w:r>
        <w:rPr>
          <w:noProof/>
        </w:rPr>
        <w:fldChar w:fldCharType="end"/>
      </w:r>
    </w:p>
    <w:p w:rsidR="008265AE" w:rsidRDefault="008265AE">
      <w:pPr>
        <w:pStyle w:val="TableofFigures"/>
        <w:tabs>
          <w:tab w:val="right" w:leader="dot" w:pos="5802"/>
        </w:tabs>
        <w:rPr>
          <w:rFonts w:asciiTheme="minorHAnsi" w:eastAsiaTheme="minorEastAsia" w:hAnsiTheme="minorHAnsi" w:cstheme="minorBidi"/>
          <w:noProof/>
          <w:lang w:eastAsia="id-ID"/>
        </w:rPr>
      </w:pPr>
      <w:r>
        <w:rPr>
          <w:noProof/>
        </w:rPr>
        <w:t xml:space="preserve">Gambar 2.4 </w:t>
      </w:r>
      <w:r w:rsidRPr="00664D14">
        <w:rPr>
          <w:noProof/>
        </w:rPr>
        <w:t xml:space="preserve">Ilustrasi </w:t>
      </w:r>
      <w:r w:rsidRPr="00664D14">
        <w:rPr>
          <w:i/>
          <w:noProof/>
        </w:rPr>
        <w:t xml:space="preserve">Black Hole Attack </w:t>
      </w:r>
      <w:r w:rsidRPr="00664D14">
        <w:rPr>
          <w:noProof/>
        </w:rPr>
        <w:t>[9]</w:t>
      </w:r>
      <w:r>
        <w:rPr>
          <w:noProof/>
        </w:rPr>
        <w:tab/>
      </w:r>
      <w:r>
        <w:rPr>
          <w:noProof/>
        </w:rPr>
        <w:fldChar w:fldCharType="begin"/>
      </w:r>
      <w:r>
        <w:rPr>
          <w:noProof/>
        </w:rPr>
        <w:instrText xml:space="preserve"> PAGEREF _Toc487272967 \h </w:instrText>
      </w:r>
      <w:r>
        <w:rPr>
          <w:noProof/>
        </w:rPr>
      </w:r>
      <w:r>
        <w:rPr>
          <w:noProof/>
        </w:rPr>
        <w:fldChar w:fldCharType="separate"/>
      </w:r>
      <w:r w:rsidR="004F4408">
        <w:rPr>
          <w:noProof/>
        </w:rPr>
        <w:t>12</w:t>
      </w:r>
      <w:r>
        <w:rPr>
          <w:noProof/>
        </w:rPr>
        <w:fldChar w:fldCharType="end"/>
      </w:r>
    </w:p>
    <w:p w:rsidR="008265AE" w:rsidRDefault="008265AE">
      <w:pPr>
        <w:pStyle w:val="TableofFigures"/>
        <w:tabs>
          <w:tab w:val="right" w:leader="dot" w:pos="5802"/>
        </w:tabs>
        <w:rPr>
          <w:rFonts w:asciiTheme="minorHAnsi" w:eastAsiaTheme="minorEastAsia" w:hAnsiTheme="minorHAnsi" w:cstheme="minorBidi"/>
          <w:noProof/>
          <w:lang w:eastAsia="id-ID"/>
        </w:rPr>
      </w:pPr>
      <w:r>
        <w:rPr>
          <w:noProof/>
        </w:rPr>
        <w:t xml:space="preserve">Gambar 2.5 </w:t>
      </w:r>
      <w:r w:rsidRPr="00664D14">
        <w:rPr>
          <w:noProof/>
        </w:rPr>
        <w:t xml:space="preserve">Ilustrasi </w:t>
      </w:r>
      <w:r w:rsidRPr="00664D14">
        <w:rPr>
          <w:i/>
          <w:noProof/>
        </w:rPr>
        <w:t xml:space="preserve">Worm Hole Attack </w:t>
      </w:r>
      <w:r w:rsidRPr="00664D14">
        <w:rPr>
          <w:noProof/>
        </w:rPr>
        <w:t>[10]</w:t>
      </w:r>
      <w:r>
        <w:rPr>
          <w:noProof/>
        </w:rPr>
        <w:tab/>
      </w:r>
      <w:r>
        <w:rPr>
          <w:noProof/>
        </w:rPr>
        <w:fldChar w:fldCharType="begin"/>
      </w:r>
      <w:r>
        <w:rPr>
          <w:noProof/>
        </w:rPr>
        <w:instrText xml:space="preserve"> PAGEREF _Toc487272968 \h </w:instrText>
      </w:r>
      <w:r>
        <w:rPr>
          <w:noProof/>
        </w:rPr>
      </w:r>
      <w:r>
        <w:rPr>
          <w:noProof/>
        </w:rPr>
        <w:fldChar w:fldCharType="separate"/>
      </w:r>
      <w:r w:rsidR="004F4408">
        <w:rPr>
          <w:noProof/>
        </w:rPr>
        <w:t>13</w:t>
      </w:r>
      <w:r>
        <w:rPr>
          <w:noProof/>
        </w:rPr>
        <w:fldChar w:fldCharType="end"/>
      </w:r>
    </w:p>
    <w:p w:rsidR="008265AE" w:rsidRDefault="008265AE">
      <w:pPr>
        <w:pStyle w:val="TableofFigures"/>
        <w:tabs>
          <w:tab w:val="right" w:leader="dot" w:pos="5802"/>
        </w:tabs>
        <w:rPr>
          <w:rFonts w:asciiTheme="minorHAnsi" w:eastAsiaTheme="minorEastAsia" w:hAnsiTheme="minorHAnsi" w:cstheme="minorBidi"/>
          <w:noProof/>
          <w:lang w:eastAsia="id-ID"/>
        </w:rPr>
      </w:pPr>
      <w:r>
        <w:rPr>
          <w:noProof/>
        </w:rPr>
        <w:t xml:space="preserve">Gambar 2.6 </w:t>
      </w:r>
      <w:r w:rsidRPr="00664D14">
        <w:rPr>
          <w:noProof/>
        </w:rPr>
        <w:t xml:space="preserve">Perintah untuk menginstall </w:t>
      </w:r>
      <w:r w:rsidRPr="00664D14">
        <w:rPr>
          <w:i/>
          <w:noProof/>
        </w:rPr>
        <w:t>dependency</w:t>
      </w:r>
      <w:r w:rsidRPr="00664D14">
        <w:rPr>
          <w:noProof/>
        </w:rPr>
        <w:t xml:space="preserve"> NS-2</w:t>
      </w:r>
      <w:r>
        <w:rPr>
          <w:noProof/>
        </w:rPr>
        <w:tab/>
      </w:r>
      <w:r>
        <w:rPr>
          <w:noProof/>
        </w:rPr>
        <w:fldChar w:fldCharType="begin"/>
      </w:r>
      <w:r>
        <w:rPr>
          <w:noProof/>
        </w:rPr>
        <w:instrText xml:space="preserve"> PAGEREF _Toc487272969 \h </w:instrText>
      </w:r>
      <w:r>
        <w:rPr>
          <w:noProof/>
        </w:rPr>
      </w:r>
      <w:r>
        <w:rPr>
          <w:noProof/>
        </w:rPr>
        <w:fldChar w:fldCharType="separate"/>
      </w:r>
      <w:r w:rsidR="004F4408">
        <w:rPr>
          <w:noProof/>
        </w:rPr>
        <w:t>14</w:t>
      </w:r>
      <w:r>
        <w:rPr>
          <w:noProof/>
        </w:rPr>
        <w:fldChar w:fldCharType="end"/>
      </w:r>
    </w:p>
    <w:p w:rsidR="008265AE" w:rsidRDefault="008265AE">
      <w:pPr>
        <w:pStyle w:val="TableofFigures"/>
        <w:tabs>
          <w:tab w:val="right" w:leader="dot" w:pos="5802"/>
        </w:tabs>
        <w:rPr>
          <w:rFonts w:asciiTheme="minorHAnsi" w:eastAsiaTheme="minorEastAsia" w:hAnsiTheme="minorHAnsi" w:cstheme="minorBidi"/>
          <w:noProof/>
          <w:lang w:eastAsia="id-ID"/>
        </w:rPr>
      </w:pPr>
      <w:r>
        <w:rPr>
          <w:noProof/>
        </w:rPr>
        <w:t xml:space="preserve">Gambar 2.7 </w:t>
      </w:r>
      <w:r w:rsidRPr="00664D14">
        <w:rPr>
          <w:noProof/>
        </w:rPr>
        <w:t xml:space="preserve">Baris kode yang diubah pada </w:t>
      </w:r>
      <w:r w:rsidRPr="00664D14">
        <w:rPr>
          <w:i/>
          <w:noProof/>
        </w:rPr>
        <w:t>file</w:t>
      </w:r>
      <w:r w:rsidRPr="00664D14">
        <w:rPr>
          <w:noProof/>
        </w:rPr>
        <w:t xml:space="preserve"> ls.h</w:t>
      </w:r>
      <w:r>
        <w:rPr>
          <w:noProof/>
        </w:rPr>
        <w:tab/>
      </w:r>
      <w:r>
        <w:rPr>
          <w:noProof/>
        </w:rPr>
        <w:fldChar w:fldCharType="begin"/>
      </w:r>
      <w:r>
        <w:rPr>
          <w:noProof/>
        </w:rPr>
        <w:instrText xml:space="preserve"> PAGEREF _Toc487272970 \h </w:instrText>
      </w:r>
      <w:r>
        <w:rPr>
          <w:noProof/>
        </w:rPr>
      </w:r>
      <w:r>
        <w:rPr>
          <w:noProof/>
        </w:rPr>
        <w:fldChar w:fldCharType="separate"/>
      </w:r>
      <w:r w:rsidR="004F4408">
        <w:rPr>
          <w:noProof/>
        </w:rPr>
        <w:t>14</w:t>
      </w:r>
      <w:r>
        <w:rPr>
          <w:noProof/>
        </w:rPr>
        <w:fldChar w:fldCharType="end"/>
      </w:r>
    </w:p>
    <w:p w:rsidR="008265AE" w:rsidRDefault="008265AE">
      <w:pPr>
        <w:pStyle w:val="TableofFigures"/>
        <w:tabs>
          <w:tab w:val="right" w:leader="dot" w:pos="5802"/>
        </w:tabs>
        <w:rPr>
          <w:rFonts w:asciiTheme="minorHAnsi" w:eastAsiaTheme="minorEastAsia" w:hAnsiTheme="minorHAnsi" w:cstheme="minorBidi"/>
          <w:noProof/>
          <w:lang w:eastAsia="id-ID"/>
        </w:rPr>
      </w:pPr>
      <w:r>
        <w:rPr>
          <w:noProof/>
        </w:rPr>
        <w:t xml:space="preserve">Gambar 2.8 </w:t>
      </w:r>
      <w:r w:rsidRPr="00664D14">
        <w:rPr>
          <w:noProof/>
        </w:rPr>
        <w:t>Logo OpenSSL [12]</w:t>
      </w:r>
      <w:r>
        <w:rPr>
          <w:noProof/>
        </w:rPr>
        <w:tab/>
      </w:r>
      <w:r>
        <w:rPr>
          <w:noProof/>
        </w:rPr>
        <w:fldChar w:fldCharType="begin"/>
      </w:r>
      <w:r>
        <w:rPr>
          <w:noProof/>
        </w:rPr>
        <w:instrText xml:space="preserve"> PAGEREF _Toc487272971 \h </w:instrText>
      </w:r>
      <w:r>
        <w:rPr>
          <w:noProof/>
        </w:rPr>
      </w:r>
      <w:r>
        <w:rPr>
          <w:noProof/>
        </w:rPr>
        <w:fldChar w:fldCharType="separate"/>
      </w:r>
      <w:r w:rsidR="004F4408">
        <w:rPr>
          <w:noProof/>
        </w:rPr>
        <w:t>16</w:t>
      </w:r>
      <w:r>
        <w:rPr>
          <w:noProof/>
        </w:rPr>
        <w:fldChar w:fldCharType="end"/>
      </w:r>
    </w:p>
    <w:p w:rsidR="008265AE" w:rsidRDefault="008265AE">
      <w:pPr>
        <w:pStyle w:val="TableofFigures"/>
        <w:tabs>
          <w:tab w:val="right" w:leader="dot" w:pos="5802"/>
        </w:tabs>
        <w:rPr>
          <w:rFonts w:asciiTheme="minorHAnsi" w:eastAsiaTheme="minorEastAsia" w:hAnsiTheme="minorHAnsi" w:cstheme="minorBidi"/>
          <w:noProof/>
          <w:lang w:eastAsia="id-ID"/>
        </w:rPr>
      </w:pPr>
      <w:r>
        <w:rPr>
          <w:noProof/>
        </w:rPr>
        <w:t xml:space="preserve">Gambar 2.9 </w:t>
      </w:r>
      <w:r w:rsidRPr="00664D14">
        <w:rPr>
          <w:noProof/>
        </w:rPr>
        <w:t>Logo SUMO [13]</w:t>
      </w:r>
      <w:r>
        <w:rPr>
          <w:noProof/>
        </w:rPr>
        <w:tab/>
      </w:r>
      <w:r>
        <w:rPr>
          <w:noProof/>
        </w:rPr>
        <w:fldChar w:fldCharType="begin"/>
      </w:r>
      <w:r>
        <w:rPr>
          <w:noProof/>
        </w:rPr>
        <w:instrText xml:space="preserve"> PAGEREF _Toc487272972 \h </w:instrText>
      </w:r>
      <w:r>
        <w:rPr>
          <w:noProof/>
        </w:rPr>
      </w:r>
      <w:r>
        <w:rPr>
          <w:noProof/>
        </w:rPr>
        <w:fldChar w:fldCharType="separate"/>
      </w:r>
      <w:r w:rsidR="004F4408">
        <w:rPr>
          <w:noProof/>
        </w:rPr>
        <w:t>17</w:t>
      </w:r>
      <w:r>
        <w:rPr>
          <w:noProof/>
        </w:rPr>
        <w:fldChar w:fldCharType="end"/>
      </w:r>
    </w:p>
    <w:p w:rsidR="008265AE" w:rsidRDefault="008265AE">
      <w:pPr>
        <w:pStyle w:val="TableofFigures"/>
        <w:tabs>
          <w:tab w:val="right" w:leader="dot" w:pos="5802"/>
        </w:tabs>
        <w:rPr>
          <w:rFonts w:asciiTheme="minorHAnsi" w:eastAsiaTheme="minorEastAsia" w:hAnsiTheme="minorHAnsi" w:cstheme="minorBidi"/>
          <w:noProof/>
          <w:lang w:eastAsia="id-ID"/>
        </w:rPr>
      </w:pPr>
      <w:r>
        <w:rPr>
          <w:noProof/>
        </w:rPr>
        <w:t xml:space="preserve">Gambar 2.10 </w:t>
      </w:r>
      <w:r w:rsidRPr="00664D14">
        <w:rPr>
          <w:noProof/>
        </w:rPr>
        <w:t>Logo OpenStreetMap [14]</w:t>
      </w:r>
      <w:r>
        <w:rPr>
          <w:noProof/>
        </w:rPr>
        <w:tab/>
      </w:r>
      <w:r>
        <w:rPr>
          <w:noProof/>
        </w:rPr>
        <w:fldChar w:fldCharType="begin"/>
      </w:r>
      <w:r>
        <w:rPr>
          <w:noProof/>
        </w:rPr>
        <w:instrText xml:space="preserve"> PAGEREF _Toc487272973 \h </w:instrText>
      </w:r>
      <w:r>
        <w:rPr>
          <w:noProof/>
        </w:rPr>
      </w:r>
      <w:r>
        <w:rPr>
          <w:noProof/>
        </w:rPr>
        <w:fldChar w:fldCharType="separate"/>
      </w:r>
      <w:r w:rsidR="004F4408">
        <w:rPr>
          <w:noProof/>
        </w:rPr>
        <w:t>18</w:t>
      </w:r>
      <w:r>
        <w:rPr>
          <w:noProof/>
        </w:rPr>
        <w:fldChar w:fldCharType="end"/>
      </w:r>
    </w:p>
    <w:p w:rsidR="008265AE" w:rsidRDefault="008265AE">
      <w:pPr>
        <w:pStyle w:val="TableofFigures"/>
        <w:tabs>
          <w:tab w:val="right" w:leader="dot" w:pos="5802"/>
        </w:tabs>
        <w:rPr>
          <w:rFonts w:asciiTheme="minorHAnsi" w:eastAsiaTheme="minorEastAsia" w:hAnsiTheme="minorHAnsi" w:cstheme="minorBidi"/>
          <w:noProof/>
          <w:lang w:eastAsia="id-ID"/>
        </w:rPr>
      </w:pPr>
      <w:r>
        <w:rPr>
          <w:noProof/>
        </w:rPr>
        <w:t xml:space="preserve">Gambar 3.1 </w:t>
      </w:r>
      <w:r w:rsidRPr="00664D14">
        <w:rPr>
          <w:noProof/>
        </w:rPr>
        <w:t>Diagram Rancangan Simulasi</w:t>
      </w:r>
      <w:r>
        <w:rPr>
          <w:noProof/>
        </w:rPr>
        <w:tab/>
      </w:r>
      <w:r>
        <w:rPr>
          <w:noProof/>
        </w:rPr>
        <w:fldChar w:fldCharType="begin"/>
      </w:r>
      <w:r>
        <w:rPr>
          <w:noProof/>
        </w:rPr>
        <w:instrText xml:space="preserve"> PAGEREF _Toc487272974 \h </w:instrText>
      </w:r>
      <w:r>
        <w:rPr>
          <w:noProof/>
        </w:rPr>
      </w:r>
      <w:r>
        <w:rPr>
          <w:noProof/>
        </w:rPr>
        <w:fldChar w:fldCharType="separate"/>
      </w:r>
      <w:r w:rsidR="004F4408">
        <w:rPr>
          <w:noProof/>
        </w:rPr>
        <w:t>20</w:t>
      </w:r>
      <w:r>
        <w:rPr>
          <w:noProof/>
        </w:rPr>
        <w:fldChar w:fldCharType="end"/>
      </w:r>
    </w:p>
    <w:p w:rsidR="008265AE" w:rsidRDefault="008265AE">
      <w:pPr>
        <w:pStyle w:val="TableofFigures"/>
        <w:tabs>
          <w:tab w:val="right" w:leader="dot" w:pos="5802"/>
        </w:tabs>
        <w:rPr>
          <w:rFonts w:asciiTheme="minorHAnsi" w:eastAsiaTheme="minorEastAsia" w:hAnsiTheme="minorHAnsi" w:cstheme="minorBidi"/>
          <w:noProof/>
          <w:lang w:eastAsia="id-ID"/>
        </w:rPr>
      </w:pPr>
      <w:r>
        <w:rPr>
          <w:noProof/>
        </w:rPr>
        <w:t xml:space="preserve">Gambar 3.2 </w:t>
      </w:r>
      <w:r w:rsidRPr="00664D14">
        <w:rPr>
          <w:noProof/>
        </w:rPr>
        <w:t xml:space="preserve">Alur Pembuatan Skenario Mobilitas </w:t>
      </w:r>
      <w:r w:rsidRPr="00664D14">
        <w:rPr>
          <w:i/>
          <w:noProof/>
        </w:rPr>
        <w:t>Grid</w:t>
      </w:r>
      <w:r>
        <w:rPr>
          <w:noProof/>
        </w:rPr>
        <w:tab/>
      </w:r>
      <w:r>
        <w:rPr>
          <w:noProof/>
        </w:rPr>
        <w:fldChar w:fldCharType="begin"/>
      </w:r>
      <w:r>
        <w:rPr>
          <w:noProof/>
        </w:rPr>
        <w:instrText xml:space="preserve"> PAGEREF _Toc487272975 \h </w:instrText>
      </w:r>
      <w:r>
        <w:rPr>
          <w:noProof/>
        </w:rPr>
      </w:r>
      <w:r>
        <w:rPr>
          <w:noProof/>
        </w:rPr>
        <w:fldChar w:fldCharType="separate"/>
      </w:r>
      <w:r w:rsidR="004F4408">
        <w:rPr>
          <w:noProof/>
        </w:rPr>
        <w:t>22</w:t>
      </w:r>
      <w:r>
        <w:rPr>
          <w:noProof/>
        </w:rPr>
        <w:fldChar w:fldCharType="end"/>
      </w:r>
    </w:p>
    <w:p w:rsidR="008265AE" w:rsidRDefault="008265AE">
      <w:pPr>
        <w:pStyle w:val="TableofFigures"/>
        <w:tabs>
          <w:tab w:val="right" w:leader="dot" w:pos="5802"/>
        </w:tabs>
        <w:rPr>
          <w:rFonts w:asciiTheme="minorHAnsi" w:eastAsiaTheme="minorEastAsia" w:hAnsiTheme="minorHAnsi" w:cstheme="minorBidi"/>
          <w:noProof/>
          <w:lang w:eastAsia="id-ID"/>
        </w:rPr>
      </w:pPr>
      <w:r>
        <w:rPr>
          <w:noProof/>
        </w:rPr>
        <w:t xml:space="preserve">Gambar 3.3 </w:t>
      </w:r>
      <w:r w:rsidRPr="00664D14">
        <w:rPr>
          <w:noProof/>
        </w:rPr>
        <w:t xml:space="preserve">Alur Pembuatan Skenario Mobilitas </w:t>
      </w:r>
      <w:r w:rsidRPr="00664D14">
        <w:rPr>
          <w:i/>
          <w:noProof/>
        </w:rPr>
        <w:t>Real</w:t>
      </w:r>
      <w:r>
        <w:rPr>
          <w:noProof/>
        </w:rPr>
        <w:tab/>
      </w:r>
      <w:r>
        <w:rPr>
          <w:noProof/>
        </w:rPr>
        <w:fldChar w:fldCharType="begin"/>
      </w:r>
      <w:r>
        <w:rPr>
          <w:noProof/>
        </w:rPr>
        <w:instrText xml:space="preserve"> PAGEREF _Toc487272976 \h </w:instrText>
      </w:r>
      <w:r>
        <w:rPr>
          <w:noProof/>
        </w:rPr>
      </w:r>
      <w:r>
        <w:rPr>
          <w:noProof/>
        </w:rPr>
        <w:fldChar w:fldCharType="separate"/>
      </w:r>
      <w:r w:rsidR="004F4408">
        <w:rPr>
          <w:noProof/>
        </w:rPr>
        <w:t>24</w:t>
      </w:r>
      <w:r>
        <w:rPr>
          <w:noProof/>
        </w:rPr>
        <w:fldChar w:fldCharType="end"/>
      </w:r>
    </w:p>
    <w:p w:rsidR="008265AE" w:rsidRDefault="008265AE">
      <w:pPr>
        <w:pStyle w:val="TableofFigures"/>
        <w:tabs>
          <w:tab w:val="right" w:leader="dot" w:pos="5802"/>
        </w:tabs>
        <w:rPr>
          <w:rFonts w:asciiTheme="minorHAnsi" w:eastAsiaTheme="minorEastAsia" w:hAnsiTheme="minorHAnsi" w:cstheme="minorBidi"/>
          <w:noProof/>
          <w:lang w:eastAsia="id-ID"/>
        </w:rPr>
      </w:pPr>
      <w:r>
        <w:rPr>
          <w:noProof/>
        </w:rPr>
        <w:t xml:space="preserve">Gambar 3.4 </w:t>
      </w:r>
      <w:r w:rsidRPr="00664D14">
        <w:rPr>
          <w:noProof/>
        </w:rPr>
        <w:t xml:space="preserve">Ilustrasi </w:t>
      </w:r>
      <w:r w:rsidRPr="00664D14">
        <w:rPr>
          <w:i/>
          <w:noProof/>
        </w:rPr>
        <w:t>Routing Protocol</w:t>
      </w:r>
      <w:r w:rsidRPr="00664D14">
        <w:rPr>
          <w:noProof/>
        </w:rPr>
        <w:t xml:space="preserve"> AODV</w:t>
      </w:r>
      <w:r>
        <w:rPr>
          <w:noProof/>
        </w:rPr>
        <w:tab/>
      </w:r>
      <w:r>
        <w:rPr>
          <w:noProof/>
        </w:rPr>
        <w:fldChar w:fldCharType="begin"/>
      </w:r>
      <w:r>
        <w:rPr>
          <w:noProof/>
        </w:rPr>
        <w:instrText xml:space="preserve"> PAGEREF _Toc487272977 \h </w:instrText>
      </w:r>
      <w:r>
        <w:rPr>
          <w:noProof/>
        </w:rPr>
      </w:r>
      <w:r>
        <w:rPr>
          <w:noProof/>
        </w:rPr>
        <w:fldChar w:fldCharType="separate"/>
      </w:r>
      <w:r w:rsidR="004F4408">
        <w:rPr>
          <w:noProof/>
        </w:rPr>
        <w:t>25</w:t>
      </w:r>
      <w:r>
        <w:rPr>
          <w:noProof/>
        </w:rPr>
        <w:fldChar w:fldCharType="end"/>
      </w:r>
    </w:p>
    <w:p w:rsidR="008265AE" w:rsidRDefault="008265AE">
      <w:pPr>
        <w:pStyle w:val="TableofFigures"/>
        <w:tabs>
          <w:tab w:val="right" w:leader="dot" w:pos="5802"/>
        </w:tabs>
        <w:rPr>
          <w:rFonts w:asciiTheme="minorHAnsi" w:eastAsiaTheme="minorEastAsia" w:hAnsiTheme="minorHAnsi" w:cstheme="minorBidi"/>
          <w:noProof/>
          <w:lang w:eastAsia="id-ID"/>
        </w:rPr>
      </w:pPr>
      <w:r>
        <w:rPr>
          <w:noProof/>
        </w:rPr>
        <w:t xml:space="preserve">Gambar 3.5 </w:t>
      </w:r>
      <w:r w:rsidRPr="00664D14">
        <w:rPr>
          <w:noProof/>
        </w:rPr>
        <w:t>Pseudocode Modifikasi Routing Protocol AODV</w:t>
      </w:r>
      <w:r>
        <w:rPr>
          <w:noProof/>
        </w:rPr>
        <w:tab/>
      </w:r>
      <w:r>
        <w:rPr>
          <w:noProof/>
        </w:rPr>
        <w:fldChar w:fldCharType="begin"/>
      </w:r>
      <w:r>
        <w:rPr>
          <w:noProof/>
        </w:rPr>
        <w:instrText xml:space="preserve"> PAGEREF _Toc487272978 \h </w:instrText>
      </w:r>
      <w:r>
        <w:rPr>
          <w:noProof/>
        </w:rPr>
      </w:r>
      <w:r>
        <w:rPr>
          <w:noProof/>
        </w:rPr>
        <w:fldChar w:fldCharType="separate"/>
      </w:r>
      <w:r w:rsidR="004F4408">
        <w:rPr>
          <w:noProof/>
        </w:rPr>
        <w:t>29</w:t>
      </w:r>
      <w:r>
        <w:rPr>
          <w:noProof/>
        </w:rPr>
        <w:fldChar w:fldCharType="end"/>
      </w:r>
    </w:p>
    <w:p w:rsidR="008265AE" w:rsidRDefault="008265AE">
      <w:pPr>
        <w:pStyle w:val="TableofFigures"/>
        <w:tabs>
          <w:tab w:val="right" w:leader="dot" w:pos="5802"/>
        </w:tabs>
        <w:rPr>
          <w:rFonts w:asciiTheme="minorHAnsi" w:eastAsiaTheme="minorEastAsia" w:hAnsiTheme="minorHAnsi" w:cstheme="minorBidi"/>
          <w:noProof/>
          <w:lang w:eastAsia="id-ID"/>
        </w:rPr>
      </w:pPr>
      <w:r>
        <w:rPr>
          <w:noProof/>
        </w:rPr>
        <w:t xml:space="preserve">Gambar 3.6 </w:t>
      </w:r>
      <w:r w:rsidRPr="00664D14">
        <w:rPr>
          <w:noProof/>
        </w:rPr>
        <w:t xml:space="preserve">Pseudocode Modifikasi </w:t>
      </w:r>
      <w:r w:rsidRPr="00664D14">
        <w:rPr>
          <w:i/>
          <w:noProof/>
        </w:rPr>
        <w:t>Protocol</w:t>
      </w:r>
      <w:r w:rsidRPr="00664D14">
        <w:rPr>
          <w:noProof/>
        </w:rPr>
        <w:t xml:space="preserve"> AODV</w:t>
      </w:r>
      <w:r>
        <w:rPr>
          <w:noProof/>
        </w:rPr>
        <w:tab/>
      </w:r>
      <w:r>
        <w:rPr>
          <w:noProof/>
        </w:rPr>
        <w:fldChar w:fldCharType="begin"/>
      </w:r>
      <w:r>
        <w:rPr>
          <w:noProof/>
        </w:rPr>
        <w:instrText xml:space="preserve"> PAGEREF _Toc487272979 \h </w:instrText>
      </w:r>
      <w:r>
        <w:rPr>
          <w:noProof/>
        </w:rPr>
      </w:r>
      <w:r>
        <w:rPr>
          <w:noProof/>
        </w:rPr>
        <w:fldChar w:fldCharType="separate"/>
      </w:r>
      <w:r w:rsidR="004F4408">
        <w:rPr>
          <w:noProof/>
        </w:rPr>
        <w:t>32</w:t>
      </w:r>
      <w:r>
        <w:rPr>
          <w:noProof/>
        </w:rPr>
        <w:fldChar w:fldCharType="end"/>
      </w:r>
    </w:p>
    <w:p w:rsidR="008265AE" w:rsidRDefault="008265AE">
      <w:pPr>
        <w:pStyle w:val="TableofFigures"/>
        <w:tabs>
          <w:tab w:val="right" w:leader="dot" w:pos="5802"/>
        </w:tabs>
        <w:rPr>
          <w:rFonts w:asciiTheme="minorHAnsi" w:eastAsiaTheme="minorEastAsia" w:hAnsiTheme="minorHAnsi" w:cstheme="minorBidi"/>
          <w:noProof/>
          <w:lang w:eastAsia="id-ID"/>
        </w:rPr>
      </w:pPr>
      <w:r>
        <w:rPr>
          <w:noProof/>
        </w:rPr>
        <w:t xml:space="preserve">Gambar 4.1 </w:t>
      </w:r>
      <w:r w:rsidRPr="00664D14">
        <w:rPr>
          <w:noProof/>
        </w:rPr>
        <w:t>Perintah netgenerate</w:t>
      </w:r>
      <w:r>
        <w:rPr>
          <w:noProof/>
        </w:rPr>
        <w:tab/>
      </w:r>
      <w:r>
        <w:rPr>
          <w:noProof/>
        </w:rPr>
        <w:fldChar w:fldCharType="begin"/>
      </w:r>
      <w:r>
        <w:rPr>
          <w:noProof/>
        </w:rPr>
        <w:instrText xml:space="preserve"> PAGEREF _Toc487272980 \h </w:instrText>
      </w:r>
      <w:r>
        <w:rPr>
          <w:noProof/>
        </w:rPr>
      </w:r>
      <w:r>
        <w:rPr>
          <w:noProof/>
        </w:rPr>
        <w:fldChar w:fldCharType="separate"/>
      </w:r>
      <w:r w:rsidR="004F4408">
        <w:rPr>
          <w:noProof/>
        </w:rPr>
        <w:t>33</w:t>
      </w:r>
      <w:r>
        <w:rPr>
          <w:noProof/>
        </w:rPr>
        <w:fldChar w:fldCharType="end"/>
      </w:r>
    </w:p>
    <w:p w:rsidR="008265AE" w:rsidRDefault="008265AE">
      <w:pPr>
        <w:pStyle w:val="TableofFigures"/>
        <w:tabs>
          <w:tab w:val="right" w:leader="dot" w:pos="5802"/>
        </w:tabs>
        <w:rPr>
          <w:rFonts w:asciiTheme="minorHAnsi" w:eastAsiaTheme="minorEastAsia" w:hAnsiTheme="minorHAnsi" w:cstheme="minorBidi"/>
          <w:noProof/>
          <w:lang w:eastAsia="id-ID"/>
        </w:rPr>
      </w:pPr>
      <w:r>
        <w:rPr>
          <w:noProof/>
        </w:rPr>
        <w:t xml:space="preserve">Gambar 4.2 </w:t>
      </w:r>
      <w:r w:rsidRPr="00664D14">
        <w:rPr>
          <w:noProof/>
        </w:rPr>
        <w:t xml:space="preserve">Hasil </w:t>
      </w:r>
      <w:r w:rsidRPr="00664D14">
        <w:rPr>
          <w:i/>
          <w:noProof/>
        </w:rPr>
        <w:t>Generate</w:t>
      </w:r>
      <w:r w:rsidRPr="00664D14">
        <w:rPr>
          <w:noProof/>
        </w:rPr>
        <w:t xml:space="preserve"> Peta </w:t>
      </w:r>
      <w:r w:rsidRPr="00664D14">
        <w:rPr>
          <w:i/>
          <w:noProof/>
        </w:rPr>
        <w:t>Grid</w:t>
      </w:r>
      <w:r>
        <w:rPr>
          <w:noProof/>
        </w:rPr>
        <w:tab/>
      </w:r>
      <w:r>
        <w:rPr>
          <w:noProof/>
        </w:rPr>
        <w:fldChar w:fldCharType="begin"/>
      </w:r>
      <w:r>
        <w:rPr>
          <w:noProof/>
        </w:rPr>
        <w:instrText xml:space="preserve"> PAGEREF _Toc487272981 \h </w:instrText>
      </w:r>
      <w:r>
        <w:rPr>
          <w:noProof/>
        </w:rPr>
      </w:r>
      <w:r>
        <w:rPr>
          <w:noProof/>
        </w:rPr>
        <w:fldChar w:fldCharType="separate"/>
      </w:r>
      <w:r w:rsidR="004F4408">
        <w:rPr>
          <w:noProof/>
        </w:rPr>
        <w:t>34</w:t>
      </w:r>
      <w:r>
        <w:rPr>
          <w:noProof/>
        </w:rPr>
        <w:fldChar w:fldCharType="end"/>
      </w:r>
    </w:p>
    <w:p w:rsidR="008265AE" w:rsidRDefault="008265AE">
      <w:pPr>
        <w:pStyle w:val="TableofFigures"/>
        <w:tabs>
          <w:tab w:val="right" w:leader="dot" w:pos="5802"/>
        </w:tabs>
        <w:rPr>
          <w:rFonts w:asciiTheme="minorHAnsi" w:eastAsiaTheme="minorEastAsia" w:hAnsiTheme="minorHAnsi" w:cstheme="minorBidi"/>
          <w:noProof/>
          <w:lang w:eastAsia="id-ID"/>
        </w:rPr>
      </w:pPr>
      <w:r>
        <w:rPr>
          <w:noProof/>
        </w:rPr>
        <w:t xml:space="preserve">Gambar 4.3 </w:t>
      </w:r>
      <w:r w:rsidRPr="00664D14">
        <w:rPr>
          <w:noProof/>
        </w:rPr>
        <w:t>Perintah randomTrips</w:t>
      </w:r>
      <w:r>
        <w:rPr>
          <w:noProof/>
        </w:rPr>
        <w:tab/>
      </w:r>
      <w:r>
        <w:rPr>
          <w:noProof/>
        </w:rPr>
        <w:fldChar w:fldCharType="begin"/>
      </w:r>
      <w:r>
        <w:rPr>
          <w:noProof/>
        </w:rPr>
        <w:instrText xml:space="preserve"> PAGEREF _Toc487272982 \h </w:instrText>
      </w:r>
      <w:r>
        <w:rPr>
          <w:noProof/>
        </w:rPr>
      </w:r>
      <w:r>
        <w:rPr>
          <w:noProof/>
        </w:rPr>
        <w:fldChar w:fldCharType="separate"/>
      </w:r>
      <w:r w:rsidR="004F4408">
        <w:rPr>
          <w:noProof/>
        </w:rPr>
        <w:t>34</w:t>
      </w:r>
      <w:r>
        <w:rPr>
          <w:noProof/>
        </w:rPr>
        <w:fldChar w:fldCharType="end"/>
      </w:r>
    </w:p>
    <w:p w:rsidR="008265AE" w:rsidRDefault="008265AE">
      <w:pPr>
        <w:pStyle w:val="TableofFigures"/>
        <w:tabs>
          <w:tab w:val="right" w:leader="dot" w:pos="5802"/>
        </w:tabs>
        <w:rPr>
          <w:rFonts w:asciiTheme="minorHAnsi" w:eastAsiaTheme="minorEastAsia" w:hAnsiTheme="minorHAnsi" w:cstheme="minorBidi"/>
          <w:noProof/>
          <w:lang w:eastAsia="id-ID"/>
        </w:rPr>
      </w:pPr>
      <w:r>
        <w:rPr>
          <w:noProof/>
        </w:rPr>
        <w:t xml:space="preserve">Gambar 4.4 </w:t>
      </w:r>
      <w:r w:rsidRPr="00664D14">
        <w:rPr>
          <w:noProof/>
        </w:rPr>
        <w:t>Perintah duarouter</w:t>
      </w:r>
      <w:r>
        <w:rPr>
          <w:noProof/>
        </w:rPr>
        <w:tab/>
      </w:r>
      <w:r>
        <w:rPr>
          <w:noProof/>
        </w:rPr>
        <w:fldChar w:fldCharType="begin"/>
      </w:r>
      <w:r>
        <w:rPr>
          <w:noProof/>
        </w:rPr>
        <w:instrText xml:space="preserve"> PAGEREF _Toc487272983 \h </w:instrText>
      </w:r>
      <w:r>
        <w:rPr>
          <w:noProof/>
        </w:rPr>
      </w:r>
      <w:r>
        <w:rPr>
          <w:noProof/>
        </w:rPr>
        <w:fldChar w:fldCharType="separate"/>
      </w:r>
      <w:r w:rsidR="004F4408">
        <w:rPr>
          <w:noProof/>
        </w:rPr>
        <w:t>35</w:t>
      </w:r>
      <w:r>
        <w:rPr>
          <w:noProof/>
        </w:rPr>
        <w:fldChar w:fldCharType="end"/>
      </w:r>
    </w:p>
    <w:p w:rsidR="008265AE" w:rsidRDefault="008265AE">
      <w:pPr>
        <w:pStyle w:val="TableofFigures"/>
        <w:tabs>
          <w:tab w:val="right" w:leader="dot" w:pos="5802"/>
        </w:tabs>
        <w:rPr>
          <w:rFonts w:asciiTheme="minorHAnsi" w:eastAsiaTheme="minorEastAsia" w:hAnsiTheme="minorHAnsi" w:cstheme="minorBidi"/>
          <w:noProof/>
          <w:lang w:eastAsia="id-ID"/>
        </w:rPr>
      </w:pPr>
      <w:r>
        <w:rPr>
          <w:noProof/>
        </w:rPr>
        <w:t xml:space="preserve">Gambar 4.5 </w:t>
      </w:r>
      <w:r w:rsidRPr="00664D14">
        <w:rPr>
          <w:noProof/>
        </w:rPr>
        <w:t>File Skrip sumocfg</w:t>
      </w:r>
      <w:r>
        <w:rPr>
          <w:noProof/>
        </w:rPr>
        <w:tab/>
      </w:r>
      <w:r>
        <w:rPr>
          <w:noProof/>
        </w:rPr>
        <w:fldChar w:fldCharType="begin"/>
      </w:r>
      <w:r>
        <w:rPr>
          <w:noProof/>
        </w:rPr>
        <w:instrText xml:space="preserve"> PAGEREF _Toc487272984 \h </w:instrText>
      </w:r>
      <w:r>
        <w:rPr>
          <w:noProof/>
        </w:rPr>
      </w:r>
      <w:r>
        <w:rPr>
          <w:noProof/>
        </w:rPr>
        <w:fldChar w:fldCharType="separate"/>
      </w:r>
      <w:r w:rsidR="004F4408">
        <w:rPr>
          <w:noProof/>
        </w:rPr>
        <w:t>35</w:t>
      </w:r>
      <w:r>
        <w:rPr>
          <w:noProof/>
        </w:rPr>
        <w:fldChar w:fldCharType="end"/>
      </w:r>
    </w:p>
    <w:p w:rsidR="008265AE" w:rsidRDefault="008265AE">
      <w:pPr>
        <w:pStyle w:val="TableofFigures"/>
        <w:tabs>
          <w:tab w:val="right" w:leader="dot" w:pos="5802"/>
        </w:tabs>
        <w:rPr>
          <w:rFonts w:asciiTheme="minorHAnsi" w:eastAsiaTheme="minorEastAsia" w:hAnsiTheme="minorHAnsi" w:cstheme="minorBidi"/>
          <w:noProof/>
          <w:lang w:eastAsia="id-ID"/>
        </w:rPr>
      </w:pPr>
      <w:r>
        <w:rPr>
          <w:noProof/>
        </w:rPr>
        <w:t xml:space="preserve">Gambar 4.6 </w:t>
      </w:r>
      <w:r w:rsidRPr="00664D14">
        <w:rPr>
          <w:noProof/>
        </w:rPr>
        <w:t>Simulasi Pergerakan Kendaraan</w:t>
      </w:r>
      <w:r>
        <w:rPr>
          <w:noProof/>
        </w:rPr>
        <w:tab/>
      </w:r>
      <w:r>
        <w:rPr>
          <w:noProof/>
        </w:rPr>
        <w:fldChar w:fldCharType="begin"/>
      </w:r>
      <w:r>
        <w:rPr>
          <w:noProof/>
        </w:rPr>
        <w:instrText xml:space="preserve"> PAGEREF _Toc487272985 \h </w:instrText>
      </w:r>
      <w:r>
        <w:rPr>
          <w:noProof/>
        </w:rPr>
      </w:r>
      <w:r>
        <w:rPr>
          <w:noProof/>
        </w:rPr>
        <w:fldChar w:fldCharType="separate"/>
      </w:r>
      <w:r w:rsidR="004F4408">
        <w:rPr>
          <w:noProof/>
        </w:rPr>
        <w:t>36</w:t>
      </w:r>
      <w:r>
        <w:rPr>
          <w:noProof/>
        </w:rPr>
        <w:fldChar w:fldCharType="end"/>
      </w:r>
    </w:p>
    <w:p w:rsidR="008265AE" w:rsidRDefault="008265AE">
      <w:pPr>
        <w:pStyle w:val="TableofFigures"/>
        <w:tabs>
          <w:tab w:val="right" w:leader="dot" w:pos="5802"/>
        </w:tabs>
        <w:rPr>
          <w:rFonts w:asciiTheme="minorHAnsi" w:eastAsiaTheme="minorEastAsia" w:hAnsiTheme="minorHAnsi" w:cstheme="minorBidi"/>
          <w:noProof/>
          <w:lang w:eastAsia="id-ID"/>
        </w:rPr>
      </w:pPr>
      <w:r>
        <w:rPr>
          <w:noProof/>
        </w:rPr>
        <w:t xml:space="preserve">Gambar 4.7 </w:t>
      </w:r>
      <w:r w:rsidRPr="00664D14">
        <w:rPr>
          <w:noProof/>
        </w:rPr>
        <w:t>Perintah SUMO</w:t>
      </w:r>
      <w:r>
        <w:rPr>
          <w:noProof/>
        </w:rPr>
        <w:tab/>
      </w:r>
      <w:r>
        <w:rPr>
          <w:noProof/>
        </w:rPr>
        <w:fldChar w:fldCharType="begin"/>
      </w:r>
      <w:r>
        <w:rPr>
          <w:noProof/>
        </w:rPr>
        <w:instrText xml:space="preserve"> PAGEREF _Toc487272986 \h </w:instrText>
      </w:r>
      <w:r>
        <w:rPr>
          <w:noProof/>
        </w:rPr>
      </w:r>
      <w:r>
        <w:rPr>
          <w:noProof/>
        </w:rPr>
        <w:fldChar w:fldCharType="separate"/>
      </w:r>
      <w:r w:rsidR="004F4408">
        <w:rPr>
          <w:noProof/>
        </w:rPr>
        <w:t>36</w:t>
      </w:r>
      <w:r>
        <w:rPr>
          <w:noProof/>
        </w:rPr>
        <w:fldChar w:fldCharType="end"/>
      </w:r>
    </w:p>
    <w:p w:rsidR="008265AE" w:rsidRDefault="008265AE">
      <w:pPr>
        <w:pStyle w:val="TableofFigures"/>
        <w:tabs>
          <w:tab w:val="right" w:leader="dot" w:pos="5802"/>
        </w:tabs>
        <w:rPr>
          <w:rFonts w:asciiTheme="minorHAnsi" w:eastAsiaTheme="minorEastAsia" w:hAnsiTheme="minorHAnsi" w:cstheme="minorBidi"/>
          <w:noProof/>
          <w:lang w:eastAsia="id-ID"/>
        </w:rPr>
      </w:pPr>
      <w:r>
        <w:rPr>
          <w:noProof/>
        </w:rPr>
        <w:t xml:space="preserve">Gambar 4.8 </w:t>
      </w:r>
      <w:r w:rsidRPr="00664D14">
        <w:rPr>
          <w:noProof/>
        </w:rPr>
        <w:t>Perintah traceExporter</w:t>
      </w:r>
      <w:r>
        <w:rPr>
          <w:noProof/>
        </w:rPr>
        <w:tab/>
      </w:r>
      <w:r>
        <w:rPr>
          <w:noProof/>
        </w:rPr>
        <w:fldChar w:fldCharType="begin"/>
      </w:r>
      <w:r>
        <w:rPr>
          <w:noProof/>
        </w:rPr>
        <w:instrText xml:space="preserve"> PAGEREF _Toc487272987 \h </w:instrText>
      </w:r>
      <w:r>
        <w:rPr>
          <w:noProof/>
        </w:rPr>
      </w:r>
      <w:r>
        <w:rPr>
          <w:noProof/>
        </w:rPr>
        <w:fldChar w:fldCharType="separate"/>
      </w:r>
      <w:r w:rsidR="004F4408">
        <w:rPr>
          <w:noProof/>
        </w:rPr>
        <w:t>37</w:t>
      </w:r>
      <w:r>
        <w:rPr>
          <w:noProof/>
        </w:rPr>
        <w:fldChar w:fldCharType="end"/>
      </w:r>
    </w:p>
    <w:p w:rsidR="008265AE" w:rsidRDefault="008265AE">
      <w:pPr>
        <w:pStyle w:val="TableofFigures"/>
        <w:tabs>
          <w:tab w:val="right" w:leader="dot" w:pos="5802"/>
        </w:tabs>
        <w:rPr>
          <w:rFonts w:asciiTheme="minorHAnsi" w:eastAsiaTheme="minorEastAsia" w:hAnsiTheme="minorHAnsi" w:cstheme="minorBidi"/>
          <w:noProof/>
          <w:lang w:eastAsia="id-ID"/>
        </w:rPr>
      </w:pPr>
      <w:r>
        <w:rPr>
          <w:noProof/>
        </w:rPr>
        <w:t xml:space="preserve">Gambar 4.9 </w:t>
      </w:r>
      <w:r w:rsidRPr="00664D14">
        <w:rPr>
          <w:noProof/>
        </w:rPr>
        <w:t>Ekspor peta dari OpenStreetMap</w:t>
      </w:r>
      <w:r>
        <w:rPr>
          <w:noProof/>
        </w:rPr>
        <w:tab/>
      </w:r>
      <w:r>
        <w:rPr>
          <w:noProof/>
        </w:rPr>
        <w:fldChar w:fldCharType="begin"/>
      </w:r>
      <w:r>
        <w:rPr>
          <w:noProof/>
        </w:rPr>
        <w:instrText xml:space="preserve"> PAGEREF _Toc487272988 \h </w:instrText>
      </w:r>
      <w:r>
        <w:rPr>
          <w:noProof/>
        </w:rPr>
      </w:r>
      <w:r>
        <w:rPr>
          <w:noProof/>
        </w:rPr>
        <w:fldChar w:fldCharType="separate"/>
      </w:r>
      <w:r w:rsidR="004F4408">
        <w:rPr>
          <w:noProof/>
        </w:rPr>
        <w:t>37</w:t>
      </w:r>
      <w:r>
        <w:rPr>
          <w:noProof/>
        </w:rPr>
        <w:fldChar w:fldCharType="end"/>
      </w:r>
    </w:p>
    <w:p w:rsidR="008265AE" w:rsidRDefault="008265AE">
      <w:pPr>
        <w:pStyle w:val="TableofFigures"/>
        <w:tabs>
          <w:tab w:val="right" w:leader="dot" w:pos="5802"/>
        </w:tabs>
        <w:rPr>
          <w:rFonts w:asciiTheme="minorHAnsi" w:eastAsiaTheme="minorEastAsia" w:hAnsiTheme="minorHAnsi" w:cstheme="minorBidi"/>
          <w:noProof/>
          <w:lang w:eastAsia="id-ID"/>
        </w:rPr>
      </w:pPr>
      <w:r>
        <w:rPr>
          <w:noProof/>
        </w:rPr>
        <w:t xml:space="preserve">Gambar 4.10 </w:t>
      </w:r>
      <w:r w:rsidRPr="00664D14">
        <w:rPr>
          <w:noProof/>
        </w:rPr>
        <w:t>Perintah netconvert</w:t>
      </w:r>
      <w:r>
        <w:rPr>
          <w:noProof/>
        </w:rPr>
        <w:tab/>
      </w:r>
      <w:r>
        <w:rPr>
          <w:noProof/>
        </w:rPr>
        <w:fldChar w:fldCharType="begin"/>
      </w:r>
      <w:r>
        <w:rPr>
          <w:noProof/>
        </w:rPr>
        <w:instrText xml:space="preserve"> PAGEREF _Toc487272989 \h </w:instrText>
      </w:r>
      <w:r>
        <w:rPr>
          <w:noProof/>
        </w:rPr>
      </w:r>
      <w:r>
        <w:rPr>
          <w:noProof/>
        </w:rPr>
        <w:fldChar w:fldCharType="separate"/>
      </w:r>
      <w:r w:rsidR="004F4408">
        <w:rPr>
          <w:noProof/>
        </w:rPr>
        <w:t>37</w:t>
      </w:r>
      <w:r>
        <w:rPr>
          <w:noProof/>
        </w:rPr>
        <w:fldChar w:fldCharType="end"/>
      </w:r>
    </w:p>
    <w:p w:rsidR="008265AE" w:rsidRDefault="008265AE">
      <w:pPr>
        <w:pStyle w:val="TableofFigures"/>
        <w:tabs>
          <w:tab w:val="right" w:leader="dot" w:pos="5802"/>
        </w:tabs>
        <w:rPr>
          <w:rFonts w:asciiTheme="minorHAnsi" w:eastAsiaTheme="minorEastAsia" w:hAnsiTheme="minorHAnsi" w:cstheme="minorBidi"/>
          <w:noProof/>
          <w:lang w:eastAsia="id-ID"/>
        </w:rPr>
      </w:pPr>
      <w:r>
        <w:rPr>
          <w:noProof/>
        </w:rPr>
        <w:t xml:space="preserve">Gambar 4.11 </w:t>
      </w:r>
      <w:r w:rsidRPr="00664D14">
        <w:rPr>
          <w:noProof/>
        </w:rPr>
        <w:t xml:space="preserve">Hasil Konversi Peta </w:t>
      </w:r>
      <w:r w:rsidRPr="00664D14">
        <w:rPr>
          <w:i/>
          <w:noProof/>
        </w:rPr>
        <w:t>Real</w:t>
      </w:r>
      <w:r>
        <w:rPr>
          <w:noProof/>
        </w:rPr>
        <w:tab/>
      </w:r>
      <w:r>
        <w:rPr>
          <w:noProof/>
        </w:rPr>
        <w:fldChar w:fldCharType="begin"/>
      </w:r>
      <w:r>
        <w:rPr>
          <w:noProof/>
        </w:rPr>
        <w:instrText xml:space="preserve"> PAGEREF _Toc487272990 \h </w:instrText>
      </w:r>
      <w:r>
        <w:rPr>
          <w:noProof/>
        </w:rPr>
      </w:r>
      <w:r>
        <w:rPr>
          <w:noProof/>
        </w:rPr>
        <w:fldChar w:fldCharType="separate"/>
      </w:r>
      <w:r w:rsidR="004F4408">
        <w:rPr>
          <w:noProof/>
        </w:rPr>
        <w:t>38</w:t>
      </w:r>
      <w:r>
        <w:rPr>
          <w:noProof/>
        </w:rPr>
        <w:fldChar w:fldCharType="end"/>
      </w:r>
    </w:p>
    <w:p w:rsidR="008265AE" w:rsidRDefault="008265AE">
      <w:pPr>
        <w:pStyle w:val="TableofFigures"/>
        <w:tabs>
          <w:tab w:val="right" w:leader="dot" w:pos="5802"/>
        </w:tabs>
        <w:rPr>
          <w:rFonts w:asciiTheme="minorHAnsi" w:eastAsiaTheme="minorEastAsia" w:hAnsiTheme="minorHAnsi" w:cstheme="minorBidi"/>
          <w:noProof/>
          <w:lang w:eastAsia="id-ID"/>
        </w:rPr>
      </w:pPr>
      <w:r>
        <w:rPr>
          <w:noProof/>
        </w:rPr>
        <w:t xml:space="preserve">Gambar 4.12 </w:t>
      </w:r>
      <w:r w:rsidRPr="00664D14">
        <w:rPr>
          <w:noProof/>
        </w:rPr>
        <w:t xml:space="preserve">Pengaktifan </w:t>
      </w:r>
      <w:r w:rsidRPr="00664D14">
        <w:rPr>
          <w:i/>
          <w:noProof/>
        </w:rPr>
        <w:t>Hello Packet</w:t>
      </w:r>
      <w:r>
        <w:rPr>
          <w:noProof/>
        </w:rPr>
        <w:tab/>
      </w:r>
      <w:r>
        <w:rPr>
          <w:noProof/>
        </w:rPr>
        <w:fldChar w:fldCharType="begin"/>
      </w:r>
      <w:r>
        <w:rPr>
          <w:noProof/>
        </w:rPr>
        <w:instrText xml:space="preserve"> PAGEREF _Toc487272991 \h </w:instrText>
      </w:r>
      <w:r>
        <w:rPr>
          <w:noProof/>
        </w:rPr>
      </w:r>
      <w:r>
        <w:rPr>
          <w:noProof/>
        </w:rPr>
        <w:fldChar w:fldCharType="separate"/>
      </w:r>
      <w:r w:rsidR="004F4408">
        <w:rPr>
          <w:noProof/>
        </w:rPr>
        <w:t>40</w:t>
      </w:r>
      <w:r>
        <w:rPr>
          <w:noProof/>
        </w:rPr>
        <w:fldChar w:fldCharType="end"/>
      </w:r>
    </w:p>
    <w:p w:rsidR="008265AE" w:rsidRDefault="008265AE">
      <w:pPr>
        <w:pStyle w:val="TableofFigures"/>
        <w:tabs>
          <w:tab w:val="right" w:leader="dot" w:pos="5802"/>
        </w:tabs>
        <w:rPr>
          <w:rFonts w:asciiTheme="minorHAnsi" w:eastAsiaTheme="minorEastAsia" w:hAnsiTheme="minorHAnsi" w:cstheme="minorBidi"/>
          <w:noProof/>
          <w:lang w:eastAsia="id-ID"/>
        </w:rPr>
      </w:pPr>
      <w:r>
        <w:rPr>
          <w:noProof/>
        </w:rPr>
        <w:t xml:space="preserve">Gambar 4.13 </w:t>
      </w:r>
      <w:r w:rsidRPr="00664D14">
        <w:rPr>
          <w:noProof/>
        </w:rPr>
        <w:t xml:space="preserve">Potongan Kode untuk Menyimpan </w:t>
      </w:r>
      <w:r w:rsidRPr="00664D14">
        <w:rPr>
          <w:i/>
          <w:noProof/>
        </w:rPr>
        <w:t>Node</w:t>
      </w:r>
      <w:r w:rsidRPr="00664D14">
        <w:rPr>
          <w:noProof/>
        </w:rPr>
        <w:t xml:space="preserve"> Tetangga</w:t>
      </w:r>
      <w:r>
        <w:rPr>
          <w:noProof/>
        </w:rPr>
        <w:tab/>
      </w:r>
      <w:r>
        <w:rPr>
          <w:noProof/>
        </w:rPr>
        <w:fldChar w:fldCharType="begin"/>
      </w:r>
      <w:r>
        <w:rPr>
          <w:noProof/>
        </w:rPr>
        <w:instrText xml:space="preserve"> PAGEREF _Toc487272992 \h </w:instrText>
      </w:r>
      <w:r>
        <w:rPr>
          <w:noProof/>
        </w:rPr>
      </w:r>
      <w:r>
        <w:rPr>
          <w:noProof/>
        </w:rPr>
        <w:fldChar w:fldCharType="separate"/>
      </w:r>
      <w:r w:rsidR="004F4408">
        <w:rPr>
          <w:noProof/>
        </w:rPr>
        <w:t>40</w:t>
      </w:r>
      <w:r>
        <w:rPr>
          <w:noProof/>
        </w:rPr>
        <w:fldChar w:fldCharType="end"/>
      </w:r>
    </w:p>
    <w:p w:rsidR="008265AE" w:rsidRDefault="008265AE">
      <w:pPr>
        <w:pStyle w:val="TableofFigures"/>
        <w:tabs>
          <w:tab w:val="right" w:leader="dot" w:pos="5802"/>
        </w:tabs>
        <w:rPr>
          <w:rFonts w:asciiTheme="minorHAnsi" w:eastAsiaTheme="minorEastAsia" w:hAnsiTheme="minorHAnsi" w:cstheme="minorBidi"/>
          <w:noProof/>
          <w:lang w:eastAsia="id-ID"/>
        </w:rPr>
      </w:pPr>
      <w:r>
        <w:rPr>
          <w:noProof/>
        </w:rPr>
        <w:t xml:space="preserve">Gambar 4.14 </w:t>
      </w:r>
      <w:r w:rsidRPr="00664D14">
        <w:rPr>
          <w:noProof/>
        </w:rPr>
        <w:t xml:space="preserve">Inisialisasi Variabel untuk Melakukan Deteksi </w:t>
      </w:r>
      <w:r w:rsidRPr="00664D14">
        <w:rPr>
          <w:i/>
          <w:noProof/>
        </w:rPr>
        <w:t>Black Hole Attack</w:t>
      </w:r>
      <w:r>
        <w:rPr>
          <w:noProof/>
        </w:rPr>
        <w:tab/>
      </w:r>
      <w:r>
        <w:rPr>
          <w:noProof/>
        </w:rPr>
        <w:fldChar w:fldCharType="begin"/>
      </w:r>
      <w:r>
        <w:rPr>
          <w:noProof/>
        </w:rPr>
        <w:instrText xml:space="preserve"> PAGEREF _Toc487272993 \h </w:instrText>
      </w:r>
      <w:r>
        <w:rPr>
          <w:noProof/>
        </w:rPr>
      </w:r>
      <w:r>
        <w:rPr>
          <w:noProof/>
        </w:rPr>
        <w:fldChar w:fldCharType="separate"/>
      </w:r>
      <w:r w:rsidR="004F4408">
        <w:rPr>
          <w:noProof/>
        </w:rPr>
        <w:t>41</w:t>
      </w:r>
      <w:r>
        <w:rPr>
          <w:noProof/>
        </w:rPr>
        <w:fldChar w:fldCharType="end"/>
      </w:r>
    </w:p>
    <w:p w:rsidR="008265AE" w:rsidRDefault="008265AE">
      <w:pPr>
        <w:pStyle w:val="TableofFigures"/>
        <w:tabs>
          <w:tab w:val="right" w:leader="dot" w:pos="5802"/>
        </w:tabs>
        <w:rPr>
          <w:rFonts w:asciiTheme="minorHAnsi" w:eastAsiaTheme="minorEastAsia" w:hAnsiTheme="minorHAnsi" w:cstheme="minorBidi"/>
          <w:noProof/>
          <w:lang w:eastAsia="id-ID"/>
        </w:rPr>
      </w:pPr>
      <w:r>
        <w:rPr>
          <w:noProof/>
        </w:rPr>
        <w:t xml:space="preserve">Gambar 4.15 </w:t>
      </w:r>
      <w:r w:rsidRPr="00664D14">
        <w:rPr>
          <w:noProof/>
        </w:rPr>
        <w:t>Modifikasi Makefile</w:t>
      </w:r>
      <w:r>
        <w:rPr>
          <w:noProof/>
        </w:rPr>
        <w:tab/>
      </w:r>
      <w:r>
        <w:rPr>
          <w:noProof/>
        </w:rPr>
        <w:fldChar w:fldCharType="begin"/>
      </w:r>
      <w:r>
        <w:rPr>
          <w:noProof/>
        </w:rPr>
        <w:instrText xml:space="preserve"> PAGEREF _Toc487272994 \h </w:instrText>
      </w:r>
      <w:r>
        <w:rPr>
          <w:noProof/>
        </w:rPr>
      </w:r>
      <w:r>
        <w:rPr>
          <w:noProof/>
        </w:rPr>
        <w:fldChar w:fldCharType="separate"/>
      </w:r>
      <w:r w:rsidR="004F4408">
        <w:rPr>
          <w:noProof/>
        </w:rPr>
        <w:t>42</w:t>
      </w:r>
      <w:r>
        <w:rPr>
          <w:noProof/>
        </w:rPr>
        <w:fldChar w:fldCharType="end"/>
      </w:r>
    </w:p>
    <w:p w:rsidR="008265AE" w:rsidRDefault="008265AE">
      <w:pPr>
        <w:pStyle w:val="TableofFigures"/>
        <w:tabs>
          <w:tab w:val="right" w:leader="dot" w:pos="5802"/>
        </w:tabs>
        <w:rPr>
          <w:rFonts w:asciiTheme="minorHAnsi" w:eastAsiaTheme="minorEastAsia" w:hAnsiTheme="minorHAnsi" w:cstheme="minorBidi"/>
          <w:noProof/>
          <w:lang w:eastAsia="id-ID"/>
        </w:rPr>
      </w:pPr>
      <w:r>
        <w:rPr>
          <w:noProof/>
        </w:rPr>
        <w:lastRenderedPageBreak/>
        <w:t xml:space="preserve">Gambar 4.16 </w:t>
      </w:r>
      <w:r w:rsidRPr="00664D14">
        <w:rPr>
          <w:noProof/>
        </w:rPr>
        <w:t xml:space="preserve">Daftar </w:t>
      </w:r>
      <w:r w:rsidRPr="00664D14">
        <w:rPr>
          <w:i/>
          <w:noProof/>
        </w:rPr>
        <w:t>Library</w:t>
      </w:r>
      <w:r w:rsidRPr="00664D14">
        <w:rPr>
          <w:noProof/>
        </w:rPr>
        <w:t xml:space="preserve"> OpenSSL yang Digunakan</w:t>
      </w:r>
      <w:r>
        <w:rPr>
          <w:noProof/>
        </w:rPr>
        <w:tab/>
      </w:r>
      <w:r>
        <w:rPr>
          <w:noProof/>
        </w:rPr>
        <w:fldChar w:fldCharType="begin"/>
      </w:r>
      <w:r>
        <w:rPr>
          <w:noProof/>
        </w:rPr>
        <w:instrText xml:space="preserve"> PAGEREF _Toc487272995 \h </w:instrText>
      </w:r>
      <w:r>
        <w:rPr>
          <w:noProof/>
        </w:rPr>
      </w:r>
      <w:r>
        <w:rPr>
          <w:noProof/>
        </w:rPr>
        <w:fldChar w:fldCharType="separate"/>
      </w:r>
      <w:r w:rsidR="004F4408">
        <w:rPr>
          <w:noProof/>
        </w:rPr>
        <w:t>42</w:t>
      </w:r>
      <w:r>
        <w:rPr>
          <w:noProof/>
        </w:rPr>
        <w:fldChar w:fldCharType="end"/>
      </w:r>
    </w:p>
    <w:p w:rsidR="008265AE" w:rsidRDefault="008265AE">
      <w:pPr>
        <w:pStyle w:val="TableofFigures"/>
        <w:tabs>
          <w:tab w:val="right" w:leader="dot" w:pos="5802"/>
        </w:tabs>
        <w:rPr>
          <w:rFonts w:asciiTheme="minorHAnsi" w:eastAsiaTheme="minorEastAsia" w:hAnsiTheme="minorHAnsi" w:cstheme="minorBidi"/>
          <w:noProof/>
          <w:lang w:eastAsia="id-ID"/>
        </w:rPr>
      </w:pPr>
      <w:r>
        <w:rPr>
          <w:noProof/>
        </w:rPr>
        <w:t xml:space="preserve">Gambar 4.17 </w:t>
      </w:r>
      <w:r w:rsidRPr="00664D14">
        <w:rPr>
          <w:noProof/>
        </w:rPr>
        <w:t xml:space="preserve">Perubahan Struktur </w:t>
      </w:r>
      <w:r w:rsidRPr="00664D14">
        <w:rPr>
          <w:i/>
          <w:noProof/>
        </w:rPr>
        <w:t>Header Packet</w:t>
      </w:r>
      <w:r>
        <w:rPr>
          <w:noProof/>
        </w:rPr>
        <w:tab/>
      </w:r>
      <w:r>
        <w:rPr>
          <w:noProof/>
        </w:rPr>
        <w:fldChar w:fldCharType="begin"/>
      </w:r>
      <w:r>
        <w:rPr>
          <w:noProof/>
        </w:rPr>
        <w:instrText xml:space="preserve"> PAGEREF _Toc487272996 \h </w:instrText>
      </w:r>
      <w:r>
        <w:rPr>
          <w:noProof/>
        </w:rPr>
      </w:r>
      <w:r>
        <w:rPr>
          <w:noProof/>
        </w:rPr>
        <w:fldChar w:fldCharType="separate"/>
      </w:r>
      <w:r w:rsidR="004F4408">
        <w:rPr>
          <w:noProof/>
        </w:rPr>
        <w:t>43</w:t>
      </w:r>
      <w:r>
        <w:rPr>
          <w:noProof/>
        </w:rPr>
        <w:fldChar w:fldCharType="end"/>
      </w:r>
    </w:p>
    <w:p w:rsidR="008265AE" w:rsidRDefault="008265AE">
      <w:pPr>
        <w:pStyle w:val="TableofFigures"/>
        <w:tabs>
          <w:tab w:val="right" w:leader="dot" w:pos="5802"/>
        </w:tabs>
        <w:rPr>
          <w:rFonts w:asciiTheme="minorHAnsi" w:eastAsiaTheme="minorEastAsia" w:hAnsiTheme="minorHAnsi" w:cstheme="minorBidi"/>
          <w:noProof/>
          <w:lang w:eastAsia="id-ID"/>
        </w:rPr>
      </w:pPr>
      <w:r>
        <w:rPr>
          <w:noProof/>
        </w:rPr>
        <w:t xml:space="preserve">Gambar 4.18 </w:t>
      </w:r>
      <w:r w:rsidRPr="00664D14">
        <w:rPr>
          <w:noProof/>
        </w:rPr>
        <w:t xml:space="preserve">Potongan Kode Pemilihan </w:t>
      </w:r>
      <w:r w:rsidRPr="00664D14">
        <w:rPr>
          <w:i/>
          <w:noProof/>
        </w:rPr>
        <w:t>Nexthop Node</w:t>
      </w:r>
      <w:r>
        <w:rPr>
          <w:noProof/>
        </w:rPr>
        <w:tab/>
      </w:r>
      <w:r>
        <w:rPr>
          <w:noProof/>
        </w:rPr>
        <w:fldChar w:fldCharType="begin"/>
      </w:r>
      <w:r>
        <w:rPr>
          <w:noProof/>
        </w:rPr>
        <w:instrText xml:space="preserve"> PAGEREF _Toc487272997 \h </w:instrText>
      </w:r>
      <w:r>
        <w:rPr>
          <w:noProof/>
        </w:rPr>
      </w:r>
      <w:r>
        <w:rPr>
          <w:noProof/>
        </w:rPr>
        <w:fldChar w:fldCharType="separate"/>
      </w:r>
      <w:r w:rsidR="004F4408">
        <w:rPr>
          <w:noProof/>
        </w:rPr>
        <w:t>45</w:t>
      </w:r>
      <w:r>
        <w:rPr>
          <w:noProof/>
        </w:rPr>
        <w:fldChar w:fldCharType="end"/>
      </w:r>
    </w:p>
    <w:p w:rsidR="008265AE" w:rsidRDefault="008265AE">
      <w:pPr>
        <w:pStyle w:val="TableofFigures"/>
        <w:tabs>
          <w:tab w:val="right" w:leader="dot" w:pos="5802"/>
        </w:tabs>
        <w:rPr>
          <w:rFonts w:asciiTheme="minorHAnsi" w:eastAsiaTheme="minorEastAsia" w:hAnsiTheme="minorHAnsi" w:cstheme="minorBidi"/>
          <w:noProof/>
          <w:lang w:eastAsia="id-ID"/>
        </w:rPr>
      </w:pPr>
      <w:r>
        <w:rPr>
          <w:noProof/>
        </w:rPr>
        <w:t xml:space="preserve">Gambar 4.19 </w:t>
      </w:r>
      <w:r w:rsidRPr="00664D14">
        <w:rPr>
          <w:noProof/>
        </w:rPr>
        <w:t>Konfigurasi Lingkungan Simulasi</w:t>
      </w:r>
      <w:r>
        <w:rPr>
          <w:noProof/>
        </w:rPr>
        <w:tab/>
      </w:r>
      <w:r>
        <w:rPr>
          <w:noProof/>
        </w:rPr>
        <w:fldChar w:fldCharType="begin"/>
      </w:r>
      <w:r>
        <w:rPr>
          <w:noProof/>
        </w:rPr>
        <w:instrText xml:space="preserve"> PAGEREF _Toc487272998 \h </w:instrText>
      </w:r>
      <w:r>
        <w:rPr>
          <w:noProof/>
        </w:rPr>
      </w:r>
      <w:r>
        <w:rPr>
          <w:noProof/>
        </w:rPr>
        <w:fldChar w:fldCharType="separate"/>
      </w:r>
      <w:r w:rsidR="004F4408">
        <w:rPr>
          <w:noProof/>
        </w:rPr>
        <w:t>45</w:t>
      </w:r>
      <w:r>
        <w:rPr>
          <w:noProof/>
        </w:rPr>
        <w:fldChar w:fldCharType="end"/>
      </w:r>
    </w:p>
    <w:p w:rsidR="008265AE" w:rsidRDefault="008265AE">
      <w:pPr>
        <w:pStyle w:val="TableofFigures"/>
        <w:tabs>
          <w:tab w:val="right" w:leader="dot" w:pos="5802"/>
        </w:tabs>
        <w:rPr>
          <w:rFonts w:asciiTheme="minorHAnsi" w:eastAsiaTheme="minorEastAsia" w:hAnsiTheme="minorHAnsi" w:cstheme="minorBidi"/>
          <w:noProof/>
          <w:lang w:eastAsia="id-ID"/>
        </w:rPr>
      </w:pPr>
      <w:r>
        <w:rPr>
          <w:noProof/>
        </w:rPr>
        <w:t xml:space="preserve">Gambar 4.20 </w:t>
      </w:r>
      <w:r w:rsidRPr="00664D14">
        <w:rPr>
          <w:noProof/>
        </w:rPr>
        <w:t xml:space="preserve">Potongan kode untuk menugaskan </w:t>
      </w:r>
      <w:r w:rsidRPr="00664D14">
        <w:rPr>
          <w:i/>
          <w:noProof/>
        </w:rPr>
        <w:t>node</w:t>
      </w:r>
      <w:r w:rsidRPr="00664D14">
        <w:rPr>
          <w:noProof/>
        </w:rPr>
        <w:t xml:space="preserve"> sebagai </w:t>
      </w:r>
      <w:r w:rsidRPr="00664D14">
        <w:rPr>
          <w:i/>
          <w:noProof/>
        </w:rPr>
        <w:t>Black hole attacker</w:t>
      </w:r>
      <w:r>
        <w:rPr>
          <w:noProof/>
        </w:rPr>
        <w:tab/>
      </w:r>
      <w:r>
        <w:rPr>
          <w:noProof/>
        </w:rPr>
        <w:fldChar w:fldCharType="begin"/>
      </w:r>
      <w:r>
        <w:rPr>
          <w:noProof/>
        </w:rPr>
        <w:instrText xml:space="preserve"> PAGEREF _Toc487272999 \h </w:instrText>
      </w:r>
      <w:r>
        <w:rPr>
          <w:noProof/>
        </w:rPr>
      </w:r>
      <w:r>
        <w:rPr>
          <w:noProof/>
        </w:rPr>
        <w:fldChar w:fldCharType="separate"/>
      </w:r>
      <w:r w:rsidR="004F4408">
        <w:rPr>
          <w:noProof/>
        </w:rPr>
        <w:t>46</w:t>
      </w:r>
      <w:r>
        <w:rPr>
          <w:noProof/>
        </w:rPr>
        <w:fldChar w:fldCharType="end"/>
      </w:r>
    </w:p>
    <w:p w:rsidR="008265AE" w:rsidRDefault="008265AE">
      <w:pPr>
        <w:pStyle w:val="TableofFigures"/>
        <w:tabs>
          <w:tab w:val="right" w:leader="dot" w:pos="5802"/>
        </w:tabs>
        <w:rPr>
          <w:rFonts w:asciiTheme="minorHAnsi" w:eastAsiaTheme="minorEastAsia" w:hAnsiTheme="minorHAnsi" w:cstheme="minorBidi"/>
          <w:noProof/>
          <w:lang w:eastAsia="id-ID"/>
        </w:rPr>
      </w:pPr>
      <w:r>
        <w:rPr>
          <w:noProof/>
        </w:rPr>
        <w:t xml:space="preserve">Gambar 4.21 </w:t>
      </w:r>
      <w:r w:rsidRPr="00664D14">
        <w:rPr>
          <w:noProof/>
        </w:rPr>
        <w:t xml:space="preserve">Potongan Kode untuk Mengenali </w:t>
      </w:r>
      <w:r w:rsidRPr="00664D14">
        <w:rPr>
          <w:i/>
          <w:noProof/>
        </w:rPr>
        <w:t>Black Hole Attacker</w:t>
      </w:r>
      <w:r>
        <w:rPr>
          <w:noProof/>
        </w:rPr>
        <w:tab/>
      </w:r>
      <w:r>
        <w:rPr>
          <w:noProof/>
        </w:rPr>
        <w:fldChar w:fldCharType="begin"/>
      </w:r>
      <w:r>
        <w:rPr>
          <w:noProof/>
        </w:rPr>
        <w:instrText xml:space="preserve"> PAGEREF _Toc487273000 \h </w:instrText>
      </w:r>
      <w:r>
        <w:rPr>
          <w:noProof/>
        </w:rPr>
      </w:r>
      <w:r>
        <w:rPr>
          <w:noProof/>
        </w:rPr>
        <w:fldChar w:fldCharType="separate"/>
      </w:r>
      <w:r w:rsidR="004F4408">
        <w:rPr>
          <w:noProof/>
        </w:rPr>
        <w:t>47</w:t>
      </w:r>
      <w:r>
        <w:rPr>
          <w:noProof/>
        </w:rPr>
        <w:fldChar w:fldCharType="end"/>
      </w:r>
    </w:p>
    <w:p w:rsidR="008265AE" w:rsidRDefault="008265AE">
      <w:pPr>
        <w:pStyle w:val="TableofFigures"/>
        <w:tabs>
          <w:tab w:val="right" w:leader="dot" w:pos="5802"/>
        </w:tabs>
        <w:rPr>
          <w:rFonts w:asciiTheme="minorHAnsi" w:eastAsiaTheme="minorEastAsia" w:hAnsiTheme="minorHAnsi" w:cstheme="minorBidi"/>
          <w:noProof/>
          <w:lang w:eastAsia="id-ID"/>
        </w:rPr>
      </w:pPr>
      <w:r>
        <w:rPr>
          <w:noProof/>
        </w:rPr>
        <w:t xml:space="preserve">Gambar 4.22 </w:t>
      </w:r>
      <w:r w:rsidRPr="00664D14">
        <w:rPr>
          <w:noProof/>
        </w:rPr>
        <w:t>Inisialisasi Variabel Malicious</w:t>
      </w:r>
      <w:r>
        <w:rPr>
          <w:noProof/>
        </w:rPr>
        <w:tab/>
      </w:r>
      <w:r>
        <w:rPr>
          <w:noProof/>
        </w:rPr>
        <w:fldChar w:fldCharType="begin"/>
      </w:r>
      <w:r>
        <w:rPr>
          <w:noProof/>
        </w:rPr>
        <w:instrText xml:space="preserve"> PAGEREF _Toc487273001 \h </w:instrText>
      </w:r>
      <w:r>
        <w:rPr>
          <w:noProof/>
        </w:rPr>
      </w:r>
      <w:r>
        <w:rPr>
          <w:noProof/>
        </w:rPr>
        <w:fldChar w:fldCharType="separate"/>
      </w:r>
      <w:r w:rsidR="004F4408">
        <w:rPr>
          <w:noProof/>
        </w:rPr>
        <w:t>47</w:t>
      </w:r>
      <w:r>
        <w:rPr>
          <w:noProof/>
        </w:rPr>
        <w:fldChar w:fldCharType="end"/>
      </w:r>
    </w:p>
    <w:p w:rsidR="008265AE" w:rsidRDefault="008265AE">
      <w:pPr>
        <w:pStyle w:val="TableofFigures"/>
        <w:tabs>
          <w:tab w:val="right" w:leader="dot" w:pos="5802"/>
        </w:tabs>
        <w:rPr>
          <w:rFonts w:asciiTheme="minorHAnsi" w:eastAsiaTheme="minorEastAsia" w:hAnsiTheme="minorHAnsi" w:cstheme="minorBidi"/>
          <w:noProof/>
          <w:lang w:eastAsia="id-ID"/>
        </w:rPr>
      </w:pPr>
      <w:r>
        <w:rPr>
          <w:noProof/>
        </w:rPr>
        <w:t xml:space="preserve">Gambar 4.23 </w:t>
      </w:r>
      <w:r w:rsidRPr="00664D14">
        <w:rPr>
          <w:noProof/>
        </w:rPr>
        <w:t xml:space="preserve">Potongan Kode untuk Melakukan </w:t>
      </w:r>
      <w:r w:rsidRPr="00664D14">
        <w:rPr>
          <w:i/>
          <w:noProof/>
        </w:rPr>
        <w:t>Drop</w:t>
      </w:r>
      <w:r w:rsidRPr="00664D14">
        <w:rPr>
          <w:noProof/>
        </w:rPr>
        <w:t xml:space="preserve"> paket</w:t>
      </w:r>
      <w:r>
        <w:rPr>
          <w:noProof/>
        </w:rPr>
        <w:tab/>
      </w:r>
      <w:r>
        <w:rPr>
          <w:noProof/>
        </w:rPr>
        <w:fldChar w:fldCharType="begin"/>
      </w:r>
      <w:r>
        <w:rPr>
          <w:noProof/>
        </w:rPr>
        <w:instrText xml:space="preserve"> PAGEREF _Toc487273002 \h </w:instrText>
      </w:r>
      <w:r>
        <w:rPr>
          <w:noProof/>
        </w:rPr>
      </w:r>
      <w:r>
        <w:rPr>
          <w:noProof/>
        </w:rPr>
        <w:fldChar w:fldCharType="separate"/>
      </w:r>
      <w:r w:rsidR="004F4408">
        <w:rPr>
          <w:noProof/>
        </w:rPr>
        <w:t>47</w:t>
      </w:r>
      <w:r>
        <w:rPr>
          <w:noProof/>
        </w:rPr>
        <w:fldChar w:fldCharType="end"/>
      </w:r>
    </w:p>
    <w:p w:rsidR="008265AE" w:rsidRDefault="008265AE">
      <w:pPr>
        <w:pStyle w:val="TableofFigures"/>
        <w:tabs>
          <w:tab w:val="right" w:leader="dot" w:pos="5802"/>
        </w:tabs>
        <w:rPr>
          <w:rFonts w:asciiTheme="minorHAnsi" w:eastAsiaTheme="minorEastAsia" w:hAnsiTheme="minorHAnsi" w:cstheme="minorBidi"/>
          <w:noProof/>
          <w:lang w:eastAsia="id-ID"/>
        </w:rPr>
      </w:pPr>
      <w:r>
        <w:rPr>
          <w:noProof/>
        </w:rPr>
        <w:t xml:space="preserve">Gambar 4.24 </w:t>
      </w:r>
      <w:r w:rsidRPr="00664D14">
        <w:rPr>
          <w:noProof/>
        </w:rPr>
        <w:t xml:space="preserve">Potongan Kode </w:t>
      </w:r>
      <w:r w:rsidRPr="00664D14">
        <w:rPr>
          <w:i/>
          <w:noProof/>
        </w:rPr>
        <w:t>Black Hole Attacker</w:t>
      </w:r>
      <w:r w:rsidRPr="00664D14">
        <w:rPr>
          <w:noProof/>
        </w:rPr>
        <w:t xml:space="preserve"> Mengirim Paket </w:t>
      </w:r>
      <w:r w:rsidRPr="00664D14">
        <w:rPr>
          <w:i/>
          <w:noProof/>
        </w:rPr>
        <w:t>Reply</w:t>
      </w:r>
      <w:r>
        <w:rPr>
          <w:noProof/>
        </w:rPr>
        <w:tab/>
      </w:r>
      <w:r>
        <w:rPr>
          <w:noProof/>
        </w:rPr>
        <w:fldChar w:fldCharType="begin"/>
      </w:r>
      <w:r>
        <w:rPr>
          <w:noProof/>
        </w:rPr>
        <w:instrText xml:space="preserve"> PAGEREF _Toc487273003 \h </w:instrText>
      </w:r>
      <w:r>
        <w:rPr>
          <w:noProof/>
        </w:rPr>
      </w:r>
      <w:r>
        <w:rPr>
          <w:noProof/>
        </w:rPr>
        <w:fldChar w:fldCharType="separate"/>
      </w:r>
      <w:r w:rsidR="004F4408">
        <w:rPr>
          <w:noProof/>
        </w:rPr>
        <w:t>48</w:t>
      </w:r>
      <w:r>
        <w:rPr>
          <w:noProof/>
        </w:rPr>
        <w:fldChar w:fldCharType="end"/>
      </w:r>
    </w:p>
    <w:p w:rsidR="008265AE" w:rsidRDefault="008265AE">
      <w:pPr>
        <w:pStyle w:val="TableofFigures"/>
        <w:tabs>
          <w:tab w:val="right" w:leader="dot" w:pos="5802"/>
        </w:tabs>
        <w:rPr>
          <w:rFonts w:asciiTheme="minorHAnsi" w:eastAsiaTheme="minorEastAsia" w:hAnsiTheme="minorHAnsi" w:cstheme="minorBidi"/>
          <w:noProof/>
          <w:lang w:eastAsia="id-ID"/>
        </w:rPr>
      </w:pPr>
      <w:r>
        <w:rPr>
          <w:noProof/>
        </w:rPr>
        <w:t xml:space="preserve">Gambar 4.25 </w:t>
      </w:r>
      <w:r w:rsidRPr="00664D14">
        <w:rPr>
          <w:noProof/>
        </w:rPr>
        <w:t xml:space="preserve">Potongan Kode untuk Menugaskan </w:t>
      </w:r>
      <w:r w:rsidRPr="00664D14">
        <w:rPr>
          <w:i/>
          <w:noProof/>
        </w:rPr>
        <w:t>Node</w:t>
      </w:r>
      <w:r w:rsidRPr="00664D14">
        <w:rPr>
          <w:noProof/>
        </w:rPr>
        <w:t xml:space="preserve"> sebagai </w:t>
      </w:r>
      <w:r w:rsidRPr="00664D14">
        <w:rPr>
          <w:i/>
          <w:noProof/>
        </w:rPr>
        <w:t>Worm Hole Attacker</w:t>
      </w:r>
      <w:r>
        <w:rPr>
          <w:noProof/>
        </w:rPr>
        <w:tab/>
      </w:r>
      <w:r>
        <w:rPr>
          <w:noProof/>
        </w:rPr>
        <w:fldChar w:fldCharType="begin"/>
      </w:r>
      <w:r>
        <w:rPr>
          <w:noProof/>
        </w:rPr>
        <w:instrText xml:space="preserve"> PAGEREF _Toc487273004 \h </w:instrText>
      </w:r>
      <w:r>
        <w:rPr>
          <w:noProof/>
        </w:rPr>
      </w:r>
      <w:r>
        <w:rPr>
          <w:noProof/>
        </w:rPr>
        <w:fldChar w:fldCharType="separate"/>
      </w:r>
      <w:r w:rsidR="004F4408">
        <w:rPr>
          <w:noProof/>
        </w:rPr>
        <w:t>48</w:t>
      </w:r>
      <w:r>
        <w:rPr>
          <w:noProof/>
        </w:rPr>
        <w:fldChar w:fldCharType="end"/>
      </w:r>
    </w:p>
    <w:p w:rsidR="008265AE" w:rsidRDefault="008265AE">
      <w:pPr>
        <w:pStyle w:val="TableofFigures"/>
        <w:tabs>
          <w:tab w:val="right" w:leader="dot" w:pos="5802"/>
        </w:tabs>
        <w:rPr>
          <w:rFonts w:asciiTheme="minorHAnsi" w:eastAsiaTheme="minorEastAsia" w:hAnsiTheme="minorHAnsi" w:cstheme="minorBidi"/>
          <w:noProof/>
          <w:lang w:eastAsia="id-ID"/>
        </w:rPr>
      </w:pPr>
      <w:r>
        <w:rPr>
          <w:noProof/>
        </w:rPr>
        <w:t xml:space="preserve">Gambar 4.26 </w:t>
      </w:r>
      <w:r w:rsidRPr="00664D14">
        <w:rPr>
          <w:noProof/>
        </w:rPr>
        <w:t xml:space="preserve">Potongan Kode untuk Mengenali </w:t>
      </w:r>
      <w:r w:rsidRPr="00664D14">
        <w:rPr>
          <w:i/>
          <w:noProof/>
        </w:rPr>
        <w:t>Worm Hole Attacker</w:t>
      </w:r>
      <w:r>
        <w:rPr>
          <w:noProof/>
        </w:rPr>
        <w:tab/>
      </w:r>
      <w:r>
        <w:rPr>
          <w:noProof/>
        </w:rPr>
        <w:fldChar w:fldCharType="begin"/>
      </w:r>
      <w:r>
        <w:rPr>
          <w:noProof/>
        </w:rPr>
        <w:instrText xml:space="preserve"> PAGEREF _Toc487273005 \h </w:instrText>
      </w:r>
      <w:r>
        <w:rPr>
          <w:noProof/>
        </w:rPr>
      </w:r>
      <w:r>
        <w:rPr>
          <w:noProof/>
        </w:rPr>
        <w:fldChar w:fldCharType="separate"/>
      </w:r>
      <w:r w:rsidR="004F4408">
        <w:rPr>
          <w:noProof/>
        </w:rPr>
        <w:t>49</w:t>
      </w:r>
      <w:r>
        <w:rPr>
          <w:noProof/>
        </w:rPr>
        <w:fldChar w:fldCharType="end"/>
      </w:r>
    </w:p>
    <w:p w:rsidR="008265AE" w:rsidRDefault="008265AE">
      <w:pPr>
        <w:pStyle w:val="TableofFigures"/>
        <w:tabs>
          <w:tab w:val="right" w:leader="dot" w:pos="5802"/>
        </w:tabs>
        <w:rPr>
          <w:rFonts w:asciiTheme="minorHAnsi" w:eastAsiaTheme="minorEastAsia" w:hAnsiTheme="minorHAnsi" w:cstheme="minorBidi"/>
          <w:noProof/>
          <w:lang w:eastAsia="id-ID"/>
        </w:rPr>
      </w:pPr>
      <w:r>
        <w:rPr>
          <w:noProof/>
        </w:rPr>
        <w:t xml:space="preserve">Gambar 4.27 </w:t>
      </w:r>
      <w:r w:rsidRPr="00664D14">
        <w:rPr>
          <w:noProof/>
        </w:rPr>
        <w:t>Inisialisasi Variabel Worm</w:t>
      </w:r>
      <w:r>
        <w:rPr>
          <w:noProof/>
        </w:rPr>
        <w:tab/>
      </w:r>
      <w:r>
        <w:rPr>
          <w:noProof/>
        </w:rPr>
        <w:fldChar w:fldCharType="begin"/>
      </w:r>
      <w:r>
        <w:rPr>
          <w:noProof/>
        </w:rPr>
        <w:instrText xml:space="preserve"> PAGEREF _Toc487273006 \h </w:instrText>
      </w:r>
      <w:r>
        <w:rPr>
          <w:noProof/>
        </w:rPr>
      </w:r>
      <w:r>
        <w:rPr>
          <w:noProof/>
        </w:rPr>
        <w:fldChar w:fldCharType="separate"/>
      </w:r>
      <w:r w:rsidR="004F4408">
        <w:rPr>
          <w:noProof/>
        </w:rPr>
        <w:t>49</w:t>
      </w:r>
      <w:r>
        <w:rPr>
          <w:noProof/>
        </w:rPr>
        <w:fldChar w:fldCharType="end"/>
      </w:r>
    </w:p>
    <w:p w:rsidR="008265AE" w:rsidRDefault="008265AE">
      <w:pPr>
        <w:pStyle w:val="TableofFigures"/>
        <w:tabs>
          <w:tab w:val="right" w:leader="dot" w:pos="5802"/>
        </w:tabs>
        <w:rPr>
          <w:rFonts w:asciiTheme="minorHAnsi" w:eastAsiaTheme="minorEastAsia" w:hAnsiTheme="minorHAnsi" w:cstheme="minorBidi"/>
          <w:noProof/>
          <w:lang w:eastAsia="id-ID"/>
        </w:rPr>
      </w:pPr>
      <w:r>
        <w:rPr>
          <w:noProof/>
        </w:rPr>
        <w:t xml:space="preserve">Gambar 4.28 </w:t>
      </w:r>
      <w:r w:rsidRPr="00664D14">
        <w:rPr>
          <w:noProof/>
        </w:rPr>
        <w:t xml:space="preserve">Potongan Kode untuk Mengirim Paket </w:t>
      </w:r>
      <w:r w:rsidRPr="00664D14">
        <w:rPr>
          <w:i/>
          <w:noProof/>
        </w:rPr>
        <w:t>Reply</w:t>
      </w:r>
      <w:r w:rsidRPr="00664D14">
        <w:rPr>
          <w:noProof/>
        </w:rPr>
        <w:t xml:space="preserve"> dan Memodifikasi Paket yang Diterima</w:t>
      </w:r>
      <w:r>
        <w:rPr>
          <w:noProof/>
        </w:rPr>
        <w:tab/>
      </w:r>
      <w:r>
        <w:rPr>
          <w:noProof/>
        </w:rPr>
        <w:fldChar w:fldCharType="begin"/>
      </w:r>
      <w:r>
        <w:rPr>
          <w:noProof/>
        </w:rPr>
        <w:instrText xml:space="preserve"> PAGEREF _Toc487273007 \h </w:instrText>
      </w:r>
      <w:r>
        <w:rPr>
          <w:noProof/>
        </w:rPr>
      </w:r>
      <w:r>
        <w:rPr>
          <w:noProof/>
        </w:rPr>
        <w:fldChar w:fldCharType="separate"/>
      </w:r>
      <w:r w:rsidR="004F4408">
        <w:rPr>
          <w:noProof/>
        </w:rPr>
        <w:t>50</w:t>
      </w:r>
      <w:r>
        <w:rPr>
          <w:noProof/>
        </w:rPr>
        <w:fldChar w:fldCharType="end"/>
      </w:r>
    </w:p>
    <w:p w:rsidR="008265AE" w:rsidRDefault="008265AE">
      <w:pPr>
        <w:pStyle w:val="TableofFigures"/>
        <w:tabs>
          <w:tab w:val="right" w:leader="dot" w:pos="5802"/>
        </w:tabs>
        <w:rPr>
          <w:rFonts w:asciiTheme="minorHAnsi" w:eastAsiaTheme="minorEastAsia" w:hAnsiTheme="minorHAnsi" w:cstheme="minorBidi"/>
          <w:noProof/>
          <w:lang w:eastAsia="id-ID"/>
        </w:rPr>
      </w:pPr>
      <w:r>
        <w:rPr>
          <w:noProof/>
        </w:rPr>
        <w:t xml:space="preserve">Gambar 4.29 </w:t>
      </w:r>
      <w:r w:rsidRPr="00664D14">
        <w:rPr>
          <w:noProof/>
        </w:rPr>
        <w:t>Pseudocode untuk Menghitung PDR</w:t>
      </w:r>
      <w:r>
        <w:rPr>
          <w:noProof/>
        </w:rPr>
        <w:tab/>
      </w:r>
      <w:r>
        <w:rPr>
          <w:noProof/>
        </w:rPr>
        <w:fldChar w:fldCharType="begin"/>
      </w:r>
      <w:r>
        <w:rPr>
          <w:noProof/>
        </w:rPr>
        <w:instrText xml:space="preserve"> PAGEREF _Toc487273008 \h </w:instrText>
      </w:r>
      <w:r>
        <w:rPr>
          <w:noProof/>
        </w:rPr>
      </w:r>
      <w:r>
        <w:rPr>
          <w:noProof/>
        </w:rPr>
        <w:fldChar w:fldCharType="separate"/>
      </w:r>
      <w:r w:rsidR="004F4408">
        <w:rPr>
          <w:noProof/>
        </w:rPr>
        <w:t>51</w:t>
      </w:r>
      <w:r>
        <w:rPr>
          <w:noProof/>
        </w:rPr>
        <w:fldChar w:fldCharType="end"/>
      </w:r>
    </w:p>
    <w:p w:rsidR="008265AE" w:rsidRDefault="008265AE">
      <w:pPr>
        <w:pStyle w:val="TableofFigures"/>
        <w:tabs>
          <w:tab w:val="right" w:leader="dot" w:pos="5802"/>
        </w:tabs>
        <w:rPr>
          <w:rFonts w:asciiTheme="minorHAnsi" w:eastAsiaTheme="minorEastAsia" w:hAnsiTheme="minorHAnsi" w:cstheme="minorBidi"/>
          <w:noProof/>
          <w:lang w:eastAsia="id-ID"/>
        </w:rPr>
      </w:pPr>
      <w:r>
        <w:rPr>
          <w:noProof/>
        </w:rPr>
        <w:t xml:space="preserve">Gambar 4.30 </w:t>
      </w:r>
      <w:r w:rsidRPr="00664D14">
        <w:rPr>
          <w:noProof/>
        </w:rPr>
        <w:t>Perintah Pengeksekusian Skrip awk PDR</w:t>
      </w:r>
      <w:r>
        <w:rPr>
          <w:noProof/>
        </w:rPr>
        <w:tab/>
      </w:r>
      <w:r>
        <w:rPr>
          <w:noProof/>
        </w:rPr>
        <w:fldChar w:fldCharType="begin"/>
      </w:r>
      <w:r>
        <w:rPr>
          <w:noProof/>
        </w:rPr>
        <w:instrText xml:space="preserve"> PAGEREF _Toc487273009 \h </w:instrText>
      </w:r>
      <w:r>
        <w:rPr>
          <w:noProof/>
        </w:rPr>
      </w:r>
      <w:r>
        <w:rPr>
          <w:noProof/>
        </w:rPr>
        <w:fldChar w:fldCharType="separate"/>
      </w:r>
      <w:r w:rsidR="004F4408">
        <w:rPr>
          <w:noProof/>
        </w:rPr>
        <w:t>51</w:t>
      </w:r>
      <w:r>
        <w:rPr>
          <w:noProof/>
        </w:rPr>
        <w:fldChar w:fldCharType="end"/>
      </w:r>
    </w:p>
    <w:p w:rsidR="008265AE" w:rsidRDefault="008265AE">
      <w:pPr>
        <w:pStyle w:val="TableofFigures"/>
        <w:tabs>
          <w:tab w:val="right" w:leader="dot" w:pos="5802"/>
        </w:tabs>
        <w:rPr>
          <w:rFonts w:asciiTheme="minorHAnsi" w:eastAsiaTheme="minorEastAsia" w:hAnsiTheme="minorHAnsi" w:cstheme="minorBidi"/>
          <w:noProof/>
          <w:lang w:eastAsia="id-ID"/>
        </w:rPr>
      </w:pPr>
      <w:r>
        <w:rPr>
          <w:noProof/>
        </w:rPr>
        <w:t xml:space="preserve">Gambar 4.31 </w:t>
      </w:r>
      <w:r w:rsidRPr="00664D14">
        <w:rPr>
          <w:i/>
          <w:noProof/>
        </w:rPr>
        <w:t>Output</w:t>
      </w:r>
      <w:r w:rsidRPr="00664D14">
        <w:rPr>
          <w:noProof/>
        </w:rPr>
        <w:t xml:space="preserve"> Skrip awk PDR</w:t>
      </w:r>
      <w:r>
        <w:rPr>
          <w:noProof/>
        </w:rPr>
        <w:tab/>
      </w:r>
      <w:r>
        <w:rPr>
          <w:noProof/>
        </w:rPr>
        <w:fldChar w:fldCharType="begin"/>
      </w:r>
      <w:r>
        <w:rPr>
          <w:noProof/>
        </w:rPr>
        <w:instrText xml:space="preserve"> PAGEREF _Toc487273010 \h </w:instrText>
      </w:r>
      <w:r>
        <w:rPr>
          <w:noProof/>
        </w:rPr>
      </w:r>
      <w:r>
        <w:rPr>
          <w:noProof/>
        </w:rPr>
        <w:fldChar w:fldCharType="separate"/>
      </w:r>
      <w:r w:rsidR="004F4408">
        <w:rPr>
          <w:noProof/>
        </w:rPr>
        <w:t>51</w:t>
      </w:r>
      <w:r>
        <w:rPr>
          <w:noProof/>
        </w:rPr>
        <w:fldChar w:fldCharType="end"/>
      </w:r>
    </w:p>
    <w:p w:rsidR="008265AE" w:rsidRDefault="008265AE">
      <w:pPr>
        <w:pStyle w:val="TableofFigures"/>
        <w:tabs>
          <w:tab w:val="right" w:leader="dot" w:pos="5802"/>
        </w:tabs>
        <w:rPr>
          <w:rFonts w:asciiTheme="minorHAnsi" w:eastAsiaTheme="minorEastAsia" w:hAnsiTheme="minorHAnsi" w:cstheme="minorBidi"/>
          <w:noProof/>
          <w:lang w:eastAsia="id-ID"/>
        </w:rPr>
      </w:pPr>
      <w:r>
        <w:rPr>
          <w:noProof/>
        </w:rPr>
        <w:t xml:space="preserve">Gambar 4.32 </w:t>
      </w:r>
      <w:r w:rsidRPr="00664D14">
        <w:rPr>
          <w:noProof/>
        </w:rPr>
        <w:t>Pseudocode untuk Menghitung E2E</w:t>
      </w:r>
      <w:r>
        <w:rPr>
          <w:noProof/>
        </w:rPr>
        <w:tab/>
      </w:r>
      <w:r>
        <w:rPr>
          <w:noProof/>
        </w:rPr>
        <w:fldChar w:fldCharType="begin"/>
      </w:r>
      <w:r>
        <w:rPr>
          <w:noProof/>
        </w:rPr>
        <w:instrText xml:space="preserve"> PAGEREF _Toc487273011 \h </w:instrText>
      </w:r>
      <w:r>
        <w:rPr>
          <w:noProof/>
        </w:rPr>
      </w:r>
      <w:r>
        <w:rPr>
          <w:noProof/>
        </w:rPr>
        <w:fldChar w:fldCharType="separate"/>
      </w:r>
      <w:r w:rsidR="004F4408">
        <w:rPr>
          <w:noProof/>
        </w:rPr>
        <w:t>52</w:t>
      </w:r>
      <w:r>
        <w:rPr>
          <w:noProof/>
        </w:rPr>
        <w:fldChar w:fldCharType="end"/>
      </w:r>
    </w:p>
    <w:p w:rsidR="008265AE" w:rsidRDefault="008265AE">
      <w:pPr>
        <w:pStyle w:val="TableofFigures"/>
        <w:tabs>
          <w:tab w:val="right" w:leader="dot" w:pos="5802"/>
        </w:tabs>
        <w:rPr>
          <w:rFonts w:asciiTheme="minorHAnsi" w:eastAsiaTheme="minorEastAsia" w:hAnsiTheme="minorHAnsi" w:cstheme="minorBidi"/>
          <w:noProof/>
          <w:lang w:eastAsia="id-ID"/>
        </w:rPr>
      </w:pPr>
      <w:r>
        <w:rPr>
          <w:noProof/>
        </w:rPr>
        <w:t xml:space="preserve">Gambar 4.33 </w:t>
      </w:r>
      <w:r w:rsidRPr="00664D14">
        <w:rPr>
          <w:noProof/>
        </w:rPr>
        <w:t>Perintah Pengeksekusian Skrip awk E2E</w:t>
      </w:r>
      <w:r>
        <w:rPr>
          <w:noProof/>
        </w:rPr>
        <w:tab/>
      </w:r>
      <w:r>
        <w:rPr>
          <w:noProof/>
        </w:rPr>
        <w:fldChar w:fldCharType="begin"/>
      </w:r>
      <w:r>
        <w:rPr>
          <w:noProof/>
        </w:rPr>
        <w:instrText xml:space="preserve"> PAGEREF _Toc487273012 \h </w:instrText>
      </w:r>
      <w:r>
        <w:rPr>
          <w:noProof/>
        </w:rPr>
      </w:r>
      <w:r>
        <w:rPr>
          <w:noProof/>
        </w:rPr>
        <w:fldChar w:fldCharType="separate"/>
      </w:r>
      <w:r w:rsidR="004F4408">
        <w:rPr>
          <w:noProof/>
        </w:rPr>
        <w:t>53</w:t>
      </w:r>
      <w:r>
        <w:rPr>
          <w:noProof/>
        </w:rPr>
        <w:fldChar w:fldCharType="end"/>
      </w:r>
    </w:p>
    <w:p w:rsidR="008265AE" w:rsidRDefault="008265AE">
      <w:pPr>
        <w:pStyle w:val="TableofFigures"/>
        <w:tabs>
          <w:tab w:val="right" w:leader="dot" w:pos="5802"/>
        </w:tabs>
        <w:rPr>
          <w:rFonts w:asciiTheme="minorHAnsi" w:eastAsiaTheme="minorEastAsia" w:hAnsiTheme="minorHAnsi" w:cstheme="minorBidi"/>
          <w:noProof/>
          <w:lang w:eastAsia="id-ID"/>
        </w:rPr>
      </w:pPr>
      <w:r>
        <w:rPr>
          <w:noProof/>
        </w:rPr>
        <w:t xml:space="preserve">Gambar 4.34 </w:t>
      </w:r>
      <w:r w:rsidRPr="00664D14">
        <w:rPr>
          <w:i/>
          <w:noProof/>
        </w:rPr>
        <w:t>Output</w:t>
      </w:r>
      <w:r w:rsidRPr="00664D14">
        <w:rPr>
          <w:noProof/>
        </w:rPr>
        <w:t xml:space="preserve"> Skrip awk E2E</w:t>
      </w:r>
      <w:r>
        <w:rPr>
          <w:noProof/>
        </w:rPr>
        <w:tab/>
      </w:r>
      <w:r>
        <w:rPr>
          <w:noProof/>
        </w:rPr>
        <w:fldChar w:fldCharType="begin"/>
      </w:r>
      <w:r>
        <w:rPr>
          <w:noProof/>
        </w:rPr>
        <w:instrText xml:space="preserve"> PAGEREF _Toc487273013 \h </w:instrText>
      </w:r>
      <w:r>
        <w:rPr>
          <w:noProof/>
        </w:rPr>
      </w:r>
      <w:r>
        <w:rPr>
          <w:noProof/>
        </w:rPr>
        <w:fldChar w:fldCharType="separate"/>
      </w:r>
      <w:r w:rsidR="004F4408">
        <w:rPr>
          <w:noProof/>
        </w:rPr>
        <w:t>53</w:t>
      </w:r>
      <w:r>
        <w:rPr>
          <w:noProof/>
        </w:rPr>
        <w:fldChar w:fldCharType="end"/>
      </w:r>
    </w:p>
    <w:p w:rsidR="008265AE" w:rsidRDefault="008265AE">
      <w:pPr>
        <w:pStyle w:val="TableofFigures"/>
        <w:tabs>
          <w:tab w:val="right" w:leader="dot" w:pos="5802"/>
        </w:tabs>
        <w:rPr>
          <w:rFonts w:asciiTheme="minorHAnsi" w:eastAsiaTheme="minorEastAsia" w:hAnsiTheme="minorHAnsi" w:cstheme="minorBidi"/>
          <w:noProof/>
          <w:lang w:eastAsia="id-ID"/>
        </w:rPr>
      </w:pPr>
      <w:r>
        <w:rPr>
          <w:noProof/>
        </w:rPr>
        <w:t xml:space="preserve">Gambar 4.35 </w:t>
      </w:r>
      <w:r w:rsidRPr="00664D14">
        <w:rPr>
          <w:noProof/>
        </w:rPr>
        <w:t>Pseudocode untuk Menghitung RO</w:t>
      </w:r>
      <w:r>
        <w:rPr>
          <w:noProof/>
        </w:rPr>
        <w:tab/>
      </w:r>
      <w:r>
        <w:rPr>
          <w:noProof/>
        </w:rPr>
        <w:fldChar w:fldCharType="begin"/>
      </w:r>
      <w:r>
        <w:rPr>
          <w:noProof/>
        </w:rPr>
        <w:instrText xml:space="preserve"> PAGEREF _Toc487273014 \h </w:instrText>
      </w:r>
      <w:r>
        <w:rPr>
          <w:noProof/>
        </w:rPr>
      </w:r>
      <w:r>
        <w:rPr>
          <w:noProof/>
        </w:rPr>
        <w:fldChar w:fldCharType="separate"/>
      </w:r>
      <w:r w:rsidR="004F4408">
        <w:rPr>
          <w:noProof/>
        </w:rPr>
        <w:t>53</w:t>
      </w:r>
      <w:r>
        <w:rPr>
          <w:noProof/>
        </w:rPr>
        <w:fldChar w:fldCharType="end"/>
      </w:r>
    </w:p>
    <w:p w:rsidR="008265AE" w:rsidRDefault="008265AE">
      <w:pPr>
        <w:pStyle w:val="TableofFigures"/>
        <w:tabs>
          <w:tab w:val="right" w:leader="dot" w:pos="5802"/>
        </w:tabs>
        <w:rPr>
          <w:rFonts w:asciiTheme="minorHAnsi" w:eastAsiaTheme="minorEastAsia" w:hAnsiTheme="minorHAnsi" w:cstheme="minorBidi"/>
          <w:noProof/>
          <w:lang w:eastAsia="id-ID"/>
        </w:rPr>
      </w:pPr>
      <w:r>
        <w:rPr>
          <w:noProof/>
        </w:rPr>
        <w:t xml:space="preserve">Gambar 4.36 </w:t>
      </w:r>
      <w:r w:rsidRPr="00664D14">
        <w:rPr>
          <w:noProof/>
        </w:rPr>
        <w:t>Perintah Pengeksekusian Skrip awk RO</w:t>
      </w:r>
      <w:r>
        <w:rPr>
          <w:noProof/>
        </w:rPr>
        <w:tab/>
      </w:r>
      <w:r>
        <w:rPr>
          <w:noProof/>
        </w:rPr>
        <w:fldChar w:fldCharType="begin"/>
      </w:r>
      <w:r>
        <w:rPr>
          <w:noProof/>
        </w:rPr>
        <w:instrText xml:space="preserve"> PAGEREF _Toc487273015 \h </w:instrText>
      </w:r>
      <w:r>
        <w:rPr>
          <w:noProof/>
        </w:rPr>
      </w:r>
      <w:r>
        <w:rPr>
          <w:noProof/>
        </w:rPr>
        <w:fldChar w:fldCharType="separate"/>
      </w:r>
      <w:r w:rsidR="004F4408">
        <w:rPr>
          <w:noProof/>
        </w:rPr>
        <w:t>54</w:t>
      </w:r>
      <w:r>
        <w:rPr>
          <w:noProof/>
        </w:rPr>
        <w:fldChar w:fldCharType="end"/>
      </w:r>
    </w:p>
    <w:p w:rsidR="008265AE" w:rsidRDefault="008265AE">
      <w:pPr>
        <w:pStyle w:val="TableofFigures"/>
        <w:tabs>
          <w:tab w:val="right" w:leader="dot" w:pos="5802"/>
        </w:tabs>
        <w:rPr>
          <w:rFonts w:asciiTheme="minorHAnsi" w:eastAsiaTheme="minorEastAsia" w:hAnsiTheme="minorHAnsi" w:cstheme="minorBidi"/>
          <w:noProof/>
          <w:lang w:eastAsia="id-ID"/>
        </w:rPr>
      </w:pPr>
      <w:r>
        <w:rPr>
          <w:noProof/>
        </w:rPr>
        <w:t xml:space="preserve">Gambar 4.37 </w:t>
      </w:r>
      <w:r w:rsidRPr="00664D14">
        <w:rPr>
          <w:i/>
          <w:noProof/>
        </w:rPr>
        <w:t>Output</w:t>
      </w:r>
      <w:r w:rsidRPr="00664D14">
        <w:rPr>
          <w:noProof/>
        </w:rPr>
        <w:t xml:space="preserve"> Skrip awk RO</w:t>
      </w:r>
      <w:r>
        <w:rPr>
          <w:noProof/>
        </w:rPr>
        <w:tab/>
      </w:r>
      <w:r>
        <w:rPr>
          <w:noProof/>
        </w:rPr>
        <w:fldChar w:fldCharType="begin"/>
      </w:r>
      <w:r>
        <w:rPr>
          <w:noProof/>
        </w:rPr>
        <w:instrText xml:space="preserve"> PAGEREF _Toc487273016 \h </w:instrText>
      </w:r>
      <w:r>
        <w:rPr>
          <w:noProof/>
        </w:rPr>
      </w:r>
      <w:r>
        <w:rPr>
          <w:noProof/>
        </w:rPr>
        <w:fldChar w:fldCharType="separate"/>
      </w:r>
      <w:r w:rsidR="004F4408">
        <w:rPr>
          <w:noProof/>
        </w:rPr>
        <w:t>54</w:t>
      </w:r>
      <w:r>
        <w:rPr>
          <w:noProof/>
        </w:rPr>
        <w:fldChar w:fldCharType="end"/>
      </w:r>
    </w:p>
    <w:p w:rsidR="008265AE" w:rsidRDefault="008265AE">
      <w:pPr>
        <w:pStyle w:val="TableofFigures"/>
        <w:tabs>
          <w:tab w:val="right" w:leader="dot" w:pos="5802"/>
        </w:tabs>
        <w:rPr>
          <w:rFonts w:asciiTheme="minorHAnsi" w:eastAsiaTheme="minorEastAsia" w:hAnsiTheme="minorHAnsi" w:cstheme="minorBidi"/>
          <w:noProof/>
          <w:lang w:eastAsia="id-ID"/>
        </w:rPr>
      </w:pPr>
      <w:r>
        <w:rPr>
          <w:noProof/>
        </w:rPr>
        <w:t xml:space="preserve">Gambar 5.1 </w:t>
      </w:r>
      <w:r w:rsidRPr="00664D14">
        <w:rPr>
          <w:noProof/>
        </w:rPr>
        <w:t xml:space="preserve">Grafik PDR terhadap Banyak </w:t>
      </w:r>
      <w:r w:rsidRPr="00664D14">
        <w:rPr>
          <w:i/>
          <w:noProof/>
        </w:rPr>
        <w:t>Malicious Node</w:t>
      </w:r>
      <w:r w:rsidRPr="00664D14">
        <w:rPr>
          <w:noProof/>
        </w:rPr>
        <w:t xml:space="preserve"> dan Variasi Serangannya pada Skenario </w:t>
      </w:r>
      <w:r w:rsidRPr="00664D14">
        <w:rPr>
          <w:i/>
          <w:noProof/>
        </w:rPr>
        <w:t>Grid</w:t>
      </w:r>
      <w:r w:rsidRPr="00664D14">
        <w:rPr>
          <w:noProof/>
        </w:rPr>
        <w:t xml:space="preserve"> 30 </w:t>
      </w:r>
      <w:r w:rsidRPr="00664D14">
        <w:rPr>
          <w:i/>
          <w:noProof/>
        </w:rPr>
        <w:t>Node</w:t>
      </w:r>
      <w:r>
        <w:rPr>
          <w:noProof/>
        </w:rPr>
        <w:tab/>
      </w:r>
      <w:r>
        <w:rPr>
          <w:noProof/>
        </w:rPr>
        <w:fldChar w:fldCharType="begin"/>
      </w:r>
      <w:r>
        <w:rPr>
          <w:noProof/>
        </w:rPr>
        <w:instrText xml:space="preserve"> PAGEREF _Toc487273017 \h </w:instrText>
      </w:r>
      <w:r>
        <w:rPr>
          <w:noProof/>
        </w:rPr>
      </w:r>
      <w:r>
        <w:rPr>
          <w:noProof/>
        </w:rPr>
        <w:fldChar w:fldCharType="separate"/>
      </w:r>
      <w:r w:rsidR="004F4408">
        <w:rPr>
          <w:noProof/>
        </w:rPr>
        <w:t>57</w:t>
      </w:r>
      <w:r>
        <w:rPr>
          <w:noProof/>
        </w:rPr>
        <w:fldChar w:fldCharType="end"/>
      </w:r>
    </w:p>
    <w:p w:rsidR="008265AE" w:rsidRDefault="008265AE">
      <w:pPr>
        <w:pStyle w:val="TableofFigures"/>
        <w:tabs>
          <w:tab w:val="right" w:leader="dot" w:pos="5802"/>
        </w:tabs>
        <w:rPr>
          <w:rFonts w:asciiTheme="minorHAnsi" w:eastAsiaTheme="minorEastAsia" w:hAnsiTheme="minorHAnsi" w:cstheme="minorBidi"/>
          <w:noProof/>
          <w:lang w:eastAsia="id-ID"/>
        </w:rPr>
      </w:pPr>
      <w:r>
        <w:rPr>
          <w:noProof/>
        </w:rPr>
        <w:t xml:space="preserve">Gambar 5.2 </w:t>
      </w:r>
      <w:r w:rsidRPr="00664D14">
        <w:rPr>
          <w:noProof/>
        </w:rPr>
        <w:t xml:space="preserve">Grafik PDR terhadap Banyak </w:t>
      </w:r>
      <w:r w:rsidRPr="00664D14">
        <w:rPr>
          <w:i/>
          <w:noProof/>
        </w:rPr>
        <w:t>Malicious Node</w:t>
      </w:r>
      <w:r w:rsidRPr="00664D14">
        <w:rPr>
          <w:noProof/>
        </w:rPr>
        <w:t xml:space="preserve"> dan Variasi Serangannya pada Skenario </w:t>
      </w:r>
      <w:r w:rsidRPr="00664D14">
        <w:rPr>
          <w:i/>
          <w:noProof/>
        </w:rPr>
        <w:t>Grid</w:t>
      </w:r>
      <w:r w:rsidRPr="00664D14">
        <w:rPr>
          <w:noProof/>
        </w:rPr>
        <w:t xml:space="preserve"> 40 </w:t>
      </w:r>
      <w:r w:rsidRPr="00664D14">
        <w:rPr>
          <w:i/>
          <w:noProof/>
        </w:rPr>
        <w:t>Node</w:t>
      </w:r>
      <w:r>
        <w:rPr>
          <w:noProof/>
        </w:rPr>
        <w:tab/>
      </w:r>
      <w:r>
        <w:rPr>
          <w:noProof/>
        </w:rPr>
        <w:fldChar w:fldCharType="begin"/>
      </w:r>
      <w:r>
        <w:rPr>
          <w:noProof/>
        </w:rPr>
        <w:instrText xml:space="preserve"> PAGEREF _Toc487273018 \h </w:instrText>
      </w:r>
      <w:r>
        <w:rPr>
          <w:noProof/>
        </w:rPr>
      </w:r>
      <w:r>
        <w:rPr>
          <w:noProof/>
        </w:rPr>
        <w:fldChar w:fldCharType="separate"/>
      </w:r>
      <w:r w:rsidR="004F4408">
        <w:rPr>
          <w:noProof/>
        </w:rPr>
        <w:t>58</w:t>
      </w:r>
      <w:r>
        <w:rPr>
          <w:noProof/>
        </w:rPr>
        <w:fldChar w:fldCharType="end"/>
      </w:r>
    </w:p>
    <w:p w:rsidR="008265AE" w:rsidRDefault="008265AE">
      <w:pPr>
        <w:pStyle w:val="TableofFigures"/>
        <w:tabs>
          <w:tab w:val="right" w:leader="dot" w:pos="5802"/>
        </w:tabs>
        <w:rPr>
          <w:rFonts w:asciiTheme="minorHAnsi" w:eastAsiaTheme="minorEastAsia" w:hAnsiTheme="minorHAnsi" w:cstheme="minorBidi"/>
          <w:noProof/>
          <w:lang w:eastAsia="id-ID"/>
        </w:rPr>
      </w:pPr>
      <w:r>
        <w:rPr>
          <w:noProof/>
        </w:rPr>
        <w:t xml:space="preserve">Gambar 5.3 </w:t>
      </w:r>
      <w:r w:rsidRPr="00664D14">
        <w:rPr>
          <w:noProof/>
        </w:rPr>
        <w:t xml:space="preserve">Grafik PDR terhadap Banyak </w:t>
      </w:r>
      <w:r w:rsidRPr="00664D14">
        <w:rPr>
          <w:i/>
          <w:noProof/>
        </w:rPr>
        <w:t>Malicious Node</w:t>
      </w:r>
      <w:r w:rsidRPr="00664D14">
        <w:rPr>
          <w:noProof/>
        </w:rPr>
        <w:t xml:space="preserve"> dan Variasi Serangannya pada Skenario </w:t>
      </w:r>
      <w:r w:rsidRPr="00664D14">
        <w:rPr>
          <w:i/>
          <w:noProof/>
        </w:rPr>
        <w:t>Grid</w:t>
      </w:r>
      <w:r w:rsidRPr="00664D14">
        <w:rPr>
          <w:noProof/>
        </w:rPr>
        <w:t xml:space="preserve"> 50 </w:t>
      </w:r>
      <w:r w:rsidRPr="00664D14">
        <w:rPr>
          <w:i/>
          <w:noProof/>
        </w:rPr>
        <w:t>Node</w:t>
      </w:r>
      <w:r>
        <w:rPr>
          <w:noProof/>
        </w:rPr>
        <w:tab/>
      </w:r>
      <w:r>
        <w:rPr>
          <w:noProof/>
        </w:rPr>
        <w:fldChar w:fldCharType="begin"/>
      </w:r>
      <w:r>
        <w:rPr>
          <w:noProof/>
        </w:rPr>
        <w:instrText xml:space="preserve"> PAGEREF _Toc487273019 \h </w:instrText>
      </w:r>
      <w:r>
        <w:rPr>
          <w:noProof/>
        </w:rPr>
      </w:r>
      <w:r>
        <w:rPr>
          <w:noProof/>
        </w:rPr>
        <w:fldChar w:fldCharType="separate"/>
      </w:r>
      <w:r w:rsidR="004F4408">
        <w:rPr>
          <w:noProof/>
        </w:rPr>
        <w:t>59</w:t>
      </w:r>
      <w:r>
        <w:rPr>
          <w:noProof/>
        </w:rPr>
        <w:fldChar w:fldCharType="end"/>
      </w:r>
    </w:p>
    <w:p w:rsidR="008265AE" w:rsidRDefault="008265AE">
      <w:pPr>
        <w:pStyle w:val="TableofFigures"/>
        <w:tabs>
          <w:tab w:val="right" w:leader="dot" w:pos="5802"/>
        </w:tabs>
        <w:rPr>
          <w:rFonts w:asciiTheme="minorHAnsi" w:eastAsiaTheme="minorEastAsia" w:hAnsiTheme="minorHAnsi" w:cstheme="minorBidi"/>
          <w:noProof/>
          <w:lang w:eastAsia="id-ID"/>
        </w:rPr>
      </w:pPr>
      <w:r>
        <w:rPr>
          <w:noProof/>
        </w:rPr>
        <w:lastRenderedPageBreak/>
        <w:t xml:space="preserve">Gambar 5.4 </w:t>
      </w:r>
      <w:r w:rsidRPr="00664D14">
        <w:rPr>
          <w:noProof/>
        </w:rPr>
        <w:t xml:space="preserve">Grafik E2E terhadap Banyak </w:t>
      </w:r>
      <w:r w:rsidRPr="00664D14">
        <w:rPr>
          <w:i/>
          <w:noProof/>
        </w:rPr>
        <w:t>Malicious Node</w:t>
      </w:r>
      <w:r w:rsidRPr="00664D14">
        <w:rPr>
          <w:noProof/>
        </w:rPr>
        <w:t xml:space="preserve"> dan Variasi Serangannya pada Skenario </w:t>
      </w:r>
      <w:r w:rsidRPr="00664D14">
        <w:rPr>
          <w:i/>
          <w:noProof/>
        </w:rPr>
        <w:t>grid</w:t>
      </w:r>
      <w:r w:rsidRPr="00664D14">
        <w:rPr>
          <w:noProof/>
        </w:rPr>
        <w:t xml:space="preserve"> 30 </w:t>
      </w:r>
      <w:r w:rsidRPr="00664D14">
        <w:rPr>
          <w:i/>
          <w:noProof/>
        </w:rPr>
        <w:t>node</w:t>
      </w:r>
      <w:r>
        <w:rPr>
          <w:noProof/>
        </w:rPr>
        <w:tab/>
      </w:r>
      <w:r>
        <w:rPr>
          <w:noProof/>
        </w:rPr>
        <w:fldChar w:fldCharType="begin"/>
      </w:r>
      <w:r>
        <w:rPr>
          <w:noProof/>
        </w:rPr>
        <w:instrText xml:space="preserve"> PAGEREF _Toc487273020 \h </w:instrText>
      </w:r>
      <w:r>
        <w:rPr>
          <w:noProof/>
        </w:rPr>
      </w:r>
      <w:r>
        <w:rPr>
          <w:noProof/>
        </w:rPr>
        <w:fldChar w:fldCharType="separate"/>
      </w:r>
      <w:r w:rsidR="004F4408">
        <w:rPr>
          <w:noProof/>
        </w:rPr>
        <w:t>61</w:t>
      </w:r>
      <w:r>
        <w:rPr>
          <w:noProof/>
        </w:rPr>
        <w:fldChar w:fldCharType="end"/>
      </w:r>
    </w:p>
    <w:p w:rsidR="008265AE" w:rsidRDefault="008265AE">
      <w:pPr>
        <w:pStyle w:val="TableofFigures"/>
        <w:tabs>
          <w:tab w:val="right" w:leader="dot" w:pos="5802"/>
        </w:tabs>
        <w:rPr>
          <w:rFonts w:asciiTheme="minorHAnsi" w:eastAsiaTheme="minorEastAsia" w:hAnsiTheme="minorHAnsi" w:cstheme="minorBidi"/>
          <w:noProof/>
          <w:lang w:eastAsia="id-ID"/>
        </w:rPr>
      </w:pPr>
      <w:r>
        <w:rPr>
          <w:noProof/>
        </w:rPr>
        <w:t xml:space="preserve">Gambar 5.5 </w:t>
      </w:r>
      <w:r w:rsidRPr="00664D14">
        <w:rPr>
          <w:noProof/>
        </w:rPr>
        <w:t xml:space="preserve">Grafik E2E terhadap Banyak </w:t>
      </w:r>
      <w:r w:rsidRPr="00664D14">
        <w:rPr>
          <w:i/>
          <w:noProof/>
        </w:rPr>
        <w:t>Malicious Node</w:t>
      </w:r>
      <w:r w:rsidRPr="00664D14">
        <w:rPr>
          <w:noProof/>
        </w:rPr>
        <w:t xml:space="preserve"> dan Variasi Serangannya pada Skenario </w:t>
      </w:r>
      <w:r w:rsidRPr="00664D14">
        <w:rPr>
          <w:i/>
          <w:noProof/>
        </w:rPr>
        <w:t>Grid</w:t>
      </w:r>
      <w:r w:rsidRPr="00664D14">
        <w:rPr>
          <w:noProof/>
        </w:rPr>
        <w:t xml:space="preserve"> 40 </w:t>
      </w:r>
      <w:r w:rsidRPr="00664D14">
        <w:rPr>
          <w:i/>
          <w:noProof/>
        </w:rPr>
        <w:t>Node</w:t>
      </w:r>
      <w:r>
        <w:rPr>
          <w:noProof/>
        </w:rPr>
        <w:tab/>
      </w:r>
      <w:r>
        <w:rPr>
          <w:noProof/>
        </w:rPr>
        <w:fldChar w:fldCharType="begin"/>
      </w:r>
      <w:r>
        <w:rPr>
          <w:noProof/>
        </w:rPr>
        <w:instrText xml:space="preserve"> PAGEREF _Toc487273021 \h </w:instrText>
      </w:r>
      <w:r>
        <w:rPr>
          <w:noProof/>
        </w:rPr>
      </w:r>
      <w:r>
        <w:rPr>
          <w:noProof/>
        </w:rPr>
        <w:fldChar w:fldCharType="separate"/>
      </w:r>
      <w:r w:rsidR="004F4408">
        <w:rPr>
          <w:noProof/>
        </w:rPr>
        <w:t>62</w:t>
      </w:r>
      <w:r>
        <w:rPr>
          <w:noProof/>
        </w:rPr>
        <w:fldChar w:fldCharType="end"/>
      </w:r>
    </w:p>
    <w:p w:rsidR="008265AE" w:rsidRDefault="008265AE">
      <w:pPr>
        <w:pStyle w:val="TableofFigures"/>
        <w:tabs>
          <w:tab w:val="right" w:leader="dot" w:pos="5802"/>
        </w:tabs>
        <w:rPr>
          <w:rFonts w:asciiTheme="minorHAnsi" w:eastAsiaTheme="minorEastAsia" w:hAnsiTheme="minorHAnsi" w:cstheme="minorBidi"/>
          <w:noProof/>
          <w:lang w:eastAsia="id-ID"/>
        </w:rPr>
      </w:pPr>
      <w:r>
        <w:rPr>
          <w:noProof/>
        </w:rPr>
        <w:t xml:space="preserve">Gambar 5.6 </w:t>
      </w:r>
      <w:r w:rsidRPr="00664D14">
        <w:rPr>
          <w:noProof/>
        </w:rPr>
        <w:t xml:space="preserve">Grafik E2E terhadap Banyak </w:t>
      </w:r>
      <w:r w:rsidRPr="00664D14">
        <w:rPr>
          <w:i/>
          <w:noProof/>
        </w:rPr>
        <w:t>Malicious Node</w:t>
      </w:r>
      <w:r w:rsidRPr="00664D14">
        <w:rPr>
          <w:noProof/>
        </w:rPr>
        <w:t xml:space="preserve"> dan Variasi Serangannya pada Skenario </w:t>
      </w:r>
      <w:r w:rsidRPr="00664D14">
        <w:rPr>
          <w:i/>
          <w:noProof/>
        </w:rPr>
        <w:t>Grid</w:t>
      </w:r>
      <w:r w:rsidRPr="00664D14">
        <w:rPr>
          <w:noProof/>
        </w:rPr>
        <w:t xml:space="preserve"> 50 </w:t>
      </w:r>
      <w:r w:rsidRPr="00664D14">
        <w:rPr>
          <w:i/>
          <w:noProof/>
        </w:rPr>
        <w:t>Node</w:t>
      </w:r>
      <w:r>
        <w:rPr>
          <w:noProof/>
        </w:rPr>
        <w:tab/>
      </w:r>
      <w:r>
        <w:rPr>
          <w:noProof/>
        </w:rPr>
        <w:fldChar w:fldCharType="begin"/>
      </w:r>
      <w:r>
        <w:rPr>
          <w:noProof/>
        </w:rPr>
        <w:instrText xml:space="preserve"> PAGEREF _Toc487273022 \h </w:instrText>
      </w:r>
      <w:r>
        <w:rPr>
          <w:noProof/>
        </w:rPr>
      </w:r>
      <w:r>
        <w:rPr>
          <w:noProof/>
        </w:rPr>
        <w:fldChar w:fldCharType="separate"/>
      </w:r>
      <w:r w:rsidR="004F4408">
        <w:rPr>
          <w:noProof/>
        </w:rPr>
        <w:t>63</w:t>
      </w:r>
      <w:r>
        <w:rPr>
          <w:noProof/>
        </w:rPr>
        <w:fldChar w:fldCharType="end"/>
      </w:r>
    </w:p>
    <w:p w:rsidR="008265AE" w:rsidRDefault="008265AE">
      <w:pPr>
        <w:pStyle w:val="TableofFigures"/>
        <w:tabs>
          <w:tab w:val="right" w:leader="dot" w:pos="5802"/>
        </w:tabs>
        <w:rPr>
          <w:rFonts w:asciiTheme="minorHAnsi" w:eastAsiaTheme="minorEastAsia" w:hAnsiTheme="minorHAnsi" w:cstheme="minorBidi"/>
          <w:noProof/>
          <w:lang w:eastAsia="id-ID"/>
        </w:rPr>
      </w:pPr>
      <w:r>
        <w:rPr>
          <w:noProof/>
        </w:rPr>
        <w:t xml:space="preserve">Gambar 5.7 </w:t>
      </w:r>
      <w:r w:rsidRPr="00664D14">
        <w:rPr>
          <w:noProof/>
        </w:rPr>
        <w:t xml:space="preserve">Grafik RO terhadap Banyak </w:t>
      </w:r>
      <w:r w:rsidRPr="00664D14">
        <w:rPr>
          <w:i/>
          <w:noProof/>
        </w:rPr>
        <w:t>Malicious Node</w:t>
      </w:r>
      <w:r w:rsidRPr="00664D14">
        <w:rPr>
          <w:noProof/>
        </w:rPr>
        <w:t xml:space="preserve"> dan Variasi Serangannya pada Skenario </w:t>
      </w:r>
      <w:r w:rsidRPr="00664D14">
        <w:rPr>
          <w:i/>
          <w:noProof/>
        </w:rPr>
        <w:t>Grid</w:t>
      </w:r>
      <w:r w:rsidRPr="00664D14">
        <w:rPr>
          <w:noProof/>
        </w:rPr>
        <w:t xml:space="preserve"> 30 </w:t>
      </w:r>
      <w:r w:rsidRPr="00664D14">
        <w:rPr>
          <w:i/>
          <w:noProof/>
        </w:rPr>
        <w:t>Node</w:t>
      </w:r>
      <w:r>
        <w:rPr>
          <w:noProof/>
        </w:rPr>
        <w:tab/>
      </w:r>
      <w:r>
        <w:rPr>
          <w:noProof/>
        </w:rPr>
        <w:fldChar w:fldCharType="begin"/>
      </w:r>
      <w:r>
        <w:rPr>
          <w:noProof/>
        </w:rPr>
        <w:instrText xml:space="preserve"> PAGEREF _Toc487273023 \h </w:instrText>
      </w:r>
      <w:r>
        <w:rPr>
          <w:noProof/>
        </w:rPr>
      </w:r>
      <w:r>
        <w:rPr>
          <w:noProof/>
        </w:rPr>
        <w:fldChar w:fldCharType="separate"/>
      </w:r>
      <w:r w:rsidR="004F4408">
        <w:rPr>
          <w:noProof/>
        </w:rPr>
        <w:t>64</w:t>
      </w:r>
      <w:r>
        <w:rPr>
          <w:noProof/>
        </w:rPr>
        <w:fldChar w:fldCharType="end"/>
      </w:r>
    </w:p>
    <w:p w:rsidR="008265AE" w:rsidRDefault="008265AE">
      <w:pPr>
        <w:pStyle w:val="TableofFigures"/>
        <w:tabs>
          <w:tab w:val="right" w:leader="dot" w:pos="5802"/>
        </w:tabs>
        <w:rPr>
          <w:rFonts w:asciiTheme="minorHAnsi" w:eastAsiaTheme="minorEastAsia" w:hAnsiTheme="minorHAnsi" w:cstheme="minorBidi"/>
          <w:noProof/>
          <w:lang w:eastAsia="id-ID"/>
        </w:rPr>
      </w:pPr>
      <w:r>
        <w:rPr>
          <w:noProof/>
        </w:rPr>
        <w:t xml:space="preserve">Gambar 5.8 </w:t>
      </w:r>
      <w:r w:rsidRPr="00664D14">
        <w:rPr>
          <w:noProof/>
        </w:rPr>
        <w:t xml:space="preserve">Grafik RO terhadap Banyak </w:t>
      </w:r>
      <w:r w:rsidRPr="00664D14">
        <w:rPr>
          <w:i/>
          <w:noProof/>
        </w:rPr>
        <w:t>Malicious Node</w:t>
      </w:r>
      <w:r w:rsidRPr="00664D14">
        <w:rPr>
          <w:noProof/>
        </w:rPr>
        <w:t xml:space="preserve"> dan Variasi Serangannya pada Skenario </w:t>
      </w:r>
      <w:r w:rsidRPr="00664D14">
        <w:rPr>
          <w:i/>
          <w:noProof/>
        </w:rPr>
        <w:t>Grid</w:t>
      </w:r>
      <w:r w:rsidRPr="00664D14">
        <w:rPr>
          <w:noProof/>
        </w:rPr>
        <w:t xml:space="preserve"> 40 </w:t>
      </w:r>
      <w:r w:rsidRPr="00664D14">
        <w:rPr>
          <w:i/>
          <w:noProof/>
        </w:rPr>
        <w:t>Node</w:t>
      </w:r>
      <w:r>
        <w:rPr>
          <w:noProof/>
        </w:rPr>
        <w:tab/>
      </w:r>
      <w:r>
        <w:rPr>
          <w:noProof/>
        </w:rPr>
        <w:fldChar w:fldCharType="begin"/>
      </w:r>
      <w:r>
        <w:rPr>
          <w:noProof/>
        </w:rPr>
        <w:instrText xml:space="preserve"> PAGEREF _Toc487273024 \h </w:instrText>
      </w:r>
      <w:r>
        <w:rPr>
          <w:noProof/>
        </w:rPr>
      </w:r>
      <w:r>
        <w:rPr>
          <w:noProof/>
        </w:rPr>
        <w:fldChar w:fldCharType="separate"/>
      </w:r>
      <w:r w:rsidR="004F4408">
        <w:rPr>
          <w:noProof/>
        </w:rPr>
        <w:t>65</w:t>
      </w:r>
      <w:r>
        <w:rPr>
          <w:noProof/>
        </w:rPr>
        <w:fldChar w:fldCharType="end"/>
      </w:r>
    </w:p>
    <w:p w:rsidR="008265AE" w:rsidRDefault="008265AE">
      <w:pPr>
        <w:pStyle w:val="TableofFigures"/>
        <w:tabs>
          <w:tab w:val="right" w:leader="dot" w:pos="5802"/>
        </w:tabs>
        <w:rPr>
          <w:rFonts w:asciiTheme="minorHAnsi" w:eastAsiaTheme="minorEastAsia" w:hAnsiTheme="minorHAnsi" w:cstheme="minorBidi"/>
          <w:noProof/>
          <w:lang w:eastAsia="id-ID"/>
        </w:rPr>
      </w:pPr>
      <w:r>
        <w:rPr>
          <w:noProof/>
        </w:rPr>
        <w:t xml:space="preserve">Gambar 5.9 </w:t>
      </w:r>
      <w:r w:rsidRPr="00664D14">
        <w:rPr>
          <w:noProof/>
        </w:rPr>
        <w:t xml:space="preserve">Grafik RO terhadap Banyak </w:t>
      </w:r>
      <w:r w:rsidRPr="00664D14">
        <w:rPr>
          <w:i/>
          <w:noProof/>
        </w:rPr>
        <w:t>Malicious Node</w:t>
      </w:r>
      <w:r w:rsidRPr="00664D14">
        <w:rPr>
          <w:noProof/>
        </w:rPr>
        <w:t xml:space="preserve"> dan Variasi Serangannya pada Skenario </w:t>
      </w:r>
      <w:r w:rsidRPr="00664D14">
        <w:rPr>
          <w:i/>
          <w:noProof/>
        </w:rPr>
        <w:t>Grid</w:t>
      </w:r>
      <w:r w:rsidRPr="00664D14">
        <w:rPr>
          <w:noProof/>
        </w:rPr>
        <w:t xml:space="preserve"> 50 </w:t>
      </w:r>
      <w:r w:rsidRPr="00664D14">
        <w:rPr>
          <w:i/>
          <w:noProof/>
        </w:rPr>
        <w:t>Node</w:t>
      </w:r>
      <w:r>
        <w:rPr>
          <w:noProof/>
        </w:rPr>
        <w:tab/>
      </w:r>
      <w:r>
        <w:rPr>
          <w:noProof/>
        </w:rPr>
        <w:fldChar w:fldCharType="begin"/>
      </w:r>
      <w:r>
        <w:rPr>
          <w:noProof/>
        </w:rPr>
        <w:instrText xml:space="preserve"> PAGEREF _Toc487273025 \h </w:instrText>
      </w:r>
      <w:r>
        <w:rPr>
          <w:noProof/>
        </w:rPr>
      </w:r>
      <w:r>
        <w:rPr>
          <w:noProof/>
        </w:rPr>
        <w:fldChar w:fldCharType="separate"/>
      </w:r>
      <w:r w:rsidR="004F4408">
        <w:rPr>
          <w:noProof/>
        </w:rPr>
        <w:t>65</w:t>
      </w:r>
      <w:r>
        <w:rPr>
          <w:noProof/>
        </w:rPr>
        <w:fldChar w:fldCharType="end"/>
      </w:r>
    </w:p>
    <w:p w:rsidR="008265AE" w:rsidRDefault="008265AE">
      <w:pPr>
        <w:pStyle w:val="TableofFigures"/>
        <w:tabs>
          <w:tab w:val="right" w:leader="dot" w:pos="5802"/>
        </w:tabs>
        <w:rPr>
          <w:rFonts w:asciiTheme="minorHAnsi" w:eastAsiaTheme="minorEastAsia" w:hAnsiTheme="minorHAnsi" w:cstheme="minorBidi"/>
          <w:noProof/>
          <w:lang w:eastAsia="id-ID"/>
        </w:rPr>
      </w:pPr>
      <w:r>
        <w:rPr>
          <w:noProof/>
        </w:rPr>
        <w:t xml:space="preserve">Gambar 5.10 </w:t>
      </w:r>
      <w:r w:rsidRPr="00664D14">
        <w:rPr>
          <w:noProof/>
        </w:rPr>
        <w:t xml:space="preserve">Grafik PDR terhadap Banyak </w:t>
      </w:r>
      <w:r w:rsidRPr="00664D14">
        <w:rPr>
          <w:i/>
          <w:noProof/>
        </w:rPr>
        <w:t>Malicious Node</w:t>
      </w:r>
      <w:r w:rsidRPr="00664D14">
        <w:rPr>
          <w:noProof/>
        </w:rPr>
        <w:t xml:space="preserve"> dan Variasi Serangannya pada Skenario </w:t>
      </w:r>
      <w:r w:rsidRPr="00664D14">
        <w:rPr>
          <w:i/>
          <w:noProof/>
        </w:rPr>
        <w:t>Real</w:t>
      </w:r>
      <w:r w:rsidRPr="00664D14">
        <w:rPr>
          <w:noProof/>
        </w:rPr>
        <w:t xml:space="preserve"> 30 </w:t>
      </w:r>
      <w:r w:rsidRPr="00664D14">
        <w:rPr>
          <w:i/>
          <w:noProof/>
        </w:rPr>
        <w:t>Node</w:t>
      </w:r>
      <w:r>
        <w:rPr>
          <w:noProof/>
        </w:rPr>
        <w:tab/>
      </w:r>
      <w:r>
        <w:rPr>
          <w:noProof/>
        </w:rPr>
        <w:fldChar w:fldCharType="begin"/>
      </w:r>
      <w:r>
        <w:rPr>
          <w:noProof/>
        </w:rPr>
        <w:instrText xml:space="preserve"> PAGEREF _Toc487273026 \h </w:instrText>
      </w:r>
      <w:r>
        <w:rPr>
          <w:noProof/>
        </w:rPr>
      </w:r>
      <w:r>
        <w:rPr>
          <w:noProof/>
        </w:rPr>
        <w:fldChar w:fldCharType="separate"/>
      </w:r>
      <w:r w:rsidR="004F4408">
        <w:rPr>
          <w:noProof/>
        </w:rPr>
        <w:t>67</w:t>
      </w:r>
      <w:r>
        <w:rPr>
          <w:noProof/>
        </w:rPr>
        <w:fldChar w:fldCharType="end"/>
      </w:r>
    </w:p>
    <w:p w:rsidR="008265AE" w:rsidRDefault="008265AE">
      <w:pPr>
        <w:pStyle w:val="TableofFigures"/>
        <w:tabs>
          <w:tab w:val="right" w:leader="dot" w:pos="5802"/>
        </w:tabs>
        <w:rPr>
          <w:rFonts w:asciiTheme="minorHAnsi" w:eastAsiaTheme="minorEastAsia" w:hAnsiTheme="minorHAnsi" w:cstheme="minorBidi"/>
          <w:noProof/>
          <w:lang w:eastAsia="id-ID"/>
        </w:rPr>
      </w:pPr>
      <w:r>
        <w:rPr>
          <w:noProof/>
        </w:rPr>
        <w:t xml:space="preserve">Gambar 5.11 </w:t>
      </w:r>
      <w:r w:rsidRPr="00664D14">
        <w:rPr>
          <w:noProof/>
        </w:rPr>
        <w:t xml:space="preserve">Grafik PDR terhadap Banyak </w:t>
      </w:r>
      <w:r w:rsidRPr="00664D14">
        <w:rPr>
          <w:i/>
          <w:noProof/>
        </w:rPr>
        <w:t>Malicious Node</w:t>
      </w:r>
      <w:r w:rsidRPr="00664D14">
        <w:rPr>
          <w:noProof/>
        </w:rPr>
        <w:t xml:space="preserve"> dan Variasi Serangannya pada Skenario </w:t>
      </w:r>
      <w:r w:rsidRPr="00664D14">
        <w:rPr>
          <w:i/>
          <w:noProof/>
        </w:rPr>
        <w:t>Real</w:t>
      </w:r>
      <w:r w:rsidRPr="00664D14">
        <w:rPr>
          <w:noProof/>
        </w:rPr>
        <w:t xml:space="preserve"> 40 </w:t>
      </w:r>
      <w:r w:rsidRPr="00664D14">
        <w:rPr>
          <w:i/>
          <w:noProof/>
        </w:rPr>
        <w:t>Node</w:t>
      </w:r>
      <w:r>
        <w:rPr>
          <w:noProof/>
        </w:rPr>
        <w:tab/>
      </w:r>
      <w:r>
        <w:rPr>
          <w:noProof/>
        </w:rPr>
        <w:fldChar w:fldCharType="begin"/>
      </w:r>
      <w:r>
        <w:rPr>
          <w:noProof/>
        </w:rPr>
        <w:instrText xml:space="preserve"> PAGEREF _Toc487273027 \h </w:instrText>
      </w:r>
      <w:r>
        <w:rPr>
          <w:noProof/>
        </w:rPr>
      </w:r>
      <w:r>
        <w:rPr>
          <w:noProof/>
        </w:rPr>
        <w:fldChar w:fldCharType="separate"/>
      </w:r>
      <w:r w:rsidR="004F4408">
        <w:rPr>
          <w:noProof/>
        </w:rPr>
        <w:t>68</w:t>
      </w:r>
      <w:r>
        <w:rPr>
          <w:noProof/>
        </w:rPr>
        <w:fldChar w:fldCharType="end"/>
      </w:r>
    </w:p>
    <w:p w:rsidR="008265AE" w:rsidRDefault="008265AE">
      <w:pPr>
        <w:pStyle w:val="TableofFigures"/>
        <w:tabs>
          <w:tab w:val="right" w:leader="dot" w:pos="5802"/>
        </w:tabs>
        <w:rPr>
          <w:rFonts w:asciiTheme="minorHAnsi" w:eastAsiaTheme="minorEastAsia" w:hAnsiTheme="minorHAnsi" w:cstheme="minorBidi"/>
          <w:noProof/>
          <w:lang w:eastAsia="id-ID"/>
        </w:rPr>
      </w:pPr>
      <w:r>
        <w:rPr>
          <w:noProof/>
        </w:rPr>
        <w:t xml:space="preserve">Gambar 5.12 </w:t>
      </w:r>
      <w:r w:rsidRPr="00664D14">
        <w:rPr>
          <w:noProof/>
        </w:rPr>
        <w:t xml:space="preserve">Grafik PDR terhadap Banyak </w:t>
      </w:r>
      <w:r w:rsidRPr="00664D14">
        <w:rPr>
          <w:i/>
          <w:noProof/>
        </w:rPr>
        <w:t>Malicious Node</w:t>
      </w:r>
      <w:r w:rsidRPr="00664D14">
        <w:rPr>
          <w:noProof/>
        </w:rPr>
        <w:t xml:space="preserve"> dan Variasi Serangannya pada Skenario </w:t>
      </w:r>
      <w:r w:rsidRPr="00664D14">
        <w:rPr>
          <w:i/>
          <w:noProof/>
        </w:rPr>
        <w:t>Real</w:t>
      </w:r>
      <w:r w:rsidRPr="00664D14">
        <w:rPr>
          <w:noProof/>
        </w:rPr>
        <w:t xml:space="preserve"> 50 </w:t>
      </w:r>
      <w:r w:rsidRPr="00664D14">
        <w:rPr>
          <w:i/>
          <w:noProof/>
        </w:rPr>
        <w:t>Node</w:t>
      </w:r>
      <w:r>
        <w:rPr>
          <w:noProof/>
        </w:rPr>
        <w:tab/>
      </w:r>
      <w:r>
        <w:rPr>
          <w:noProof/>
        </w:rPr>
        <w:fldChar w:fldCharType="begin"/>
      </w:r>
      <w:r>
        <w:rPr>
          <w:noProof/>
        </w:rPr>
        <w:instrText xml:space="preserve"> PAGEREF _Toc487273028 \h </w:instrText>
      </w:r>
      <w:r>
        <w:rPr>
          <w:noProof/>
        </w:rPr>
      </w:r>
      <w:r>
        <w:rPr>
          <w:noProof/>
        </w:rPr>
        <w:fldChar w:fldCharType="separate"/>
      </w:r>
      <w:r w:rsidR="004F4408">
        <w:rPr>
          <w:noProof/>
        </w:rPr>
        <w:t>69</w:t>
      </w:r>
      <w:r>
        <w:rPr>
          <w:noProof/>
        </w:rPr>
        <w:fldChar w:fldCharType="end"/>
      </w:r>
    </w:p>
    <w:p w:rsidR="008265AE" w:rsidRDefault="008265AE">
      <w:pPr>
        <w:pStyle w:val="TableofFigures"/>
        <w:tabs>
          <w:tab w:val="right" w:leader="dot" w:pos="5802"/>
        </w:tabs>
        <w:rPr>
          <w:rFonts w:asciiTheme="minorHAnsi" w:eastAsiaTheme="minorEastAsia" w:hAnsiTheme="minorHAnsi" w:cstheme="minorBidi"/>
          <w:noProof/>
          <w:lang w:eastAsia="id-ID"/>
        </w:rPr>
      </w:pPr>
      <w:r>
        <w:rPr>
          <w:noProof/>
        </w:rPr>
        <w:t xml:space="preserve">Gambar 5.13 </w:t>
      </w:r>
      <w:r w:rsidRPr="00664D14">
        <w:rPr>
          <w:noProof/>
        </w:rPr>
        <w:t xml:space="preserve">Grafik E2E terhadap Banyak </w:t>
      </w:r>
      <w:r w:rsidRPr="00664D14">
        <w:rPr>
          <w:i/>
          <w:noProof/>
        </w:rPr>
        <w:t>Malicious Node</w:t>
      </w:r>
      <w:r w:rsidRPr="00664D14">
        <w:rPr>
          <w:noProof/>
        </w:rPr>
        <w:t xml:space="preserve"> dan Variasi Serangannya pada Skenario </w:t>
      </w:r>
      <w:r w:rsidRPr="00664D14">
        <w:rPr>
          <w:i/>
          <w:noProof/>
        </w:rPr>
        <w:t>Real</w:t>
      </w:r>
      <w:r w:rsidRPr="00664D14">
        <w:rPr>
          <w:noProof/>
        </w:rPr>
        <w:t xml:space="preserve"> 30 </w:t>
      </w:r>
      <w:r w:rsidRPr="00664D14">
        <w:rPr>
          <w:i/>
          <w:noProof/>
        </w:rPr>
        <w:t>Node</w:t>
      </w:r>
      <w:r>
        <w:rPr>
          <w:noProof/>
        </w:rPr>
        <w:tab/>
      </w:r>
      <w:r>
        <w:rPr>
          <w:noProof/>
        </w:rPr>
        <w:fldChar w:fldCharType="begin"/>
      </w:r>
      <w:r>
        <w:rPr>
          <w:noProof/>
        </w:rPr>
        <w:instrText xml:space="preserve"> PAGEREF _Toc487273029 \h </w:instrText>
      </w:r>
      <w:r>
        <w:rPr>
          <w:noProof/>
        </w:rPr>
      </w:r>
      <w:r>
        <w:rPr>
          <w:noProof/>
        </w:rPr>
        <w:fldChar w:fldCharType="separate"/>
      </w:r>
      <w:r w:rsidR="004F4408">
        <w:rPr>
          <w:noProof/>
        </w:rPr>
        <w:t>70</w:t>
      </w:r>
      <w:r>
        <w:rPr>
          <w:noProof/>
        </w:rPr>
        <w:fldChar w:fldCharType="end"/>
      </w:r>
    </w:p>
    <w:p w:rsidR="008265AE" w:rsidRDefault="008265AE">
      <w:pPr>
        <w:pStyle w:val="TableofFigures"/>
        <w:tabs>
          <w:tab w:val="right" w:leader="dot" w:pos="5802"/>
        </w:tabs>
        <w:rPr>
          <w:rFonts w:asciiTheme="minorHAnsi" w:eastAsiaTheme="minorEastAsia" w:hAnsiTheme="minorHAnsi" w:cstheme="minorBidi"/>
          <w:noProof/>
          <w:lang w:eastAsia="id-ID"/>
        </w:rPr>
      </w:pPr>
      <w:r>
        <w:rPr>
          <w:noProof/>
        </w:rPr>
        <w:t xml:space="preserve">Gambar 5.14 </w:t>
      </w:r>
      <w:r w:rsidRPr="00664D14">
        <w:rPr>
          <w:noProof/>
        </w:rPr>
        <w:t xml:space="preserve">Grafik E2E terhadap Banyak </w:t>
      </w:r>
      <w:r w:rsidRPr="00664D14">
        <w:rPr>
          <w:i/>
          <w:noProof/>
        </w:rPr>
        <w:t>Malicious Node</w:t>
      </w:r>
      <w:r w:rsidRPr="00664D14">
        <w:rPr>
          <w:noProof/>
        </w:rPr>
        <w:t xml:space="preserve"> dan Variasi Serangannya pada Skenario </w:t>
      </w:r>
      <w:r w:rsidRPr="00664D14">
        <w:rPr>
          <w:i/>
          <w:noProof/>
        </w:rPr>
        <w:t>Real</w:t>
      </w:r>
      <w:r w:rsidRPr="00664D14">
        <w:rPr>
          <w:noProof/>
        </w:rPr>
        <w:t xml:space="preserve"> 40 </w:t>
      </w:r>
      <w:r w:rsidRPr="00664D14">
        <w:rPr>
          <w:i/>
          <w:noProof/>
        </w:rPr>
        <w:t>Node</w:t>
      </w:r>
      <w:r>
        <w:rPr>
          <w:noProof/>
        </w:rPr>
        <w:tab/>
      </w:r>
      <w:r>
        <w:rPr>
          <w:noProof/>
        </w:rPr>
        <w:fldChar w:fldCharType="begin"/>
      </w:r>
      <w:r>
        <w:rPr>
          <w:noProof/>
        </w:rPr>
        <w:instrText xml:space="preserve"> PAGEREF _Toc487273030 \h </w:instrText>
      </w:r>
      <w:r>
        <w:rPr>
          <w:noProof/>
        </w:rPr>
      </w:r>
      <w:r>
        <w:rPr>
          <w:noProof/>
        </w:rPr>
        <w:fldChar w:fldCharType="separate"/>
      </w:r>
      <w:r w:rsidR="004F4408">
        <w:rPr>
          <w:noProof/>
        </w:rPr>
        <w:t>71</w:t>
      </w:r>
      <w:r>
        <w:rPr>
          <w:noProof/>
        </w:rPr>
        <w:fldChar w:fldCharType="end"/>
      </w:r>
    </w:p>
    <w:p w:rsidR="008265AE" w:rsidRDefault="008265AE">
      <w:pPr>
        <w:pStyle w:val="TableofFigures"/>
        <w:tabs>
          <w:tab w:val="right" w:leader="dot" w:pos="5802"/>
        </w:tabs>
        <w:rPr>
          <w:rFonts w:asciiTheme="minorHAnsi" w:eastAsiaTheme="minorEastAsia" w:hAnsiTheme="minorHAnsi" w:cstheme="minorBidi"/>
          <w:noProof/>
          <w:lang w:eastAsia="id-ID"/>
        </w:rPr>
      </w:pPr>
      <w:r>
        <w:rPr>
          <w:noProof/>
        </w:rPr>
        <w:t xml:space="preserve">Gambar 5.15 </w:t>
      </w:r>
      <w:r w:rsidRPr="00664D14">
        <w:rPr>
          <w:noProof/>
        </w:rPr>
        <w:t xml:space="preserve">Grafik E2E terhadap Banyak </w:t>
      </w:r>
      <w:r w:rsidRPr="00664D14">
        <w:rPr>
          <w:i/>
          <w:noProof/>
        </w:rPr>
        <w:t>Malicious Node</w:t>
      </w:r>
      <w:r w:rsidRPr="00664D14">
        <w:rPr>
          <w:noProof/>
        </w:rPr>
        <w:t xml:space="preserve"> dan Variasi Serangannya pada Skenario </w:t>
      </w:r>
      <w:r w:rsidRPr="00664D14">
        <w:rPr>
          <w:i/>
          <w:noProof/>
        </w:rPr>
        <w:t>Real</w:t>
      </w:r>
      <w:r w:rsidRPr="00664D14">
        <w:rPr>
          <w:noProof/>
        </w:rPr>
        <w:t xml:space="preserve"> 50 </w:t>
      </w:r>
      <w:r w:rsidRPr="00664D14">
        <w:rPr>
          <w:i/>
          <w:noProof/>
        </w:rPr>
        <w:t>Node</w:t>
      </w:r>
      <w:r>
        <w:rPr>
          <w:noProof/>
        </w:rPr>
        <w:tab/>
      </w:r>
      <w:r>
        <w:rPr>
          <w:noProof/>
        </w:rPr>
        <w:fldChar w:fldCharType="begin"/>
      </w:r>
      <w:r>
        <w:rPr>
          <w:noProof/>
        </w:rPr>
        <w:instrText xml:space="preserve"> PAGEREF _Toc487273031 \h </w:instrText>
      </w:r>
      <w:r>
        <w:rPr>
          <w:noProof/>
        </w:rPr>
      </w:r>
      <w:r>
        <w:rPr>
          <w:noProof/>
        </w:rPr>
        <w:fldChar w:fldCharType="separate"/>
      </w:r>
      <w:r w:rsidR="004F4408">
        <w:rPr>
          <w:noProof/>
        </w:rPr>
        <w:t>71</w:t>
      </w:r>
      <w:r>
        <w:rPr>
          <w:noProof/>
        </w:rPr>
        <w:fldChar w:fldCharType="end"/>
      </w:r>
    </w:p>
    <w:p w:rsidR="008265AE" w:rsidRDefault="008265AE">
      <w:pPr>
        <w:pStyle w:val="TableofFigures"/>
        <w:tabs>
          <w:tab w:val="right" w:leader="dot" w:pos="5802"/>
        </w:tabs>
        <w:rPr>
          <w:rFonts w:asciiTheme="minorHAnsi" w:eastAsiaTheme="minorEastAsia" w:hAnsiTheme="minorHAnsi" w:cstheme="minorBidi"/>
          <w:noProof/>
          <w:lang w:eastAsia="id-ID"/>
        </w:rPr>
      </w:pPr>
      <w:r>
        <w:rPr>
          <w:noProof/>
        </w:rPr>
        <w:t xml:space="preserve">Gambar 5.16 </w:t>
      </w:r>
      <w:r w:rsidRPr="00664D14">
        <w:rPr>
          <w:noProof/>
        </w:rPr>
        <w:t xml:space="preserve">Grafik RO terhadap Banyak </w:t>
      </w:r>
      <w:r w:rsidRPr="00664D14">
        <w:rPr>
          <w:i/>
          <w:noProof/>
        </w:rPr>
        <w:t>Malicious Node</w:t>
      </w:r>
      <w:r w:rsidRPr="00664D14">
        <w:rPr>
          <w:noProof/>
        </w:rPr>
        <w:t xml:space="preserve"> dan Variasi Serangannya pada Skenario </w:t>
      </w:r>
      <w:r w:rsidRPr="00664D14">
        <w:rPr>
          <w:i/>
          <w:noProof/>
        </w:rPr>
        <w:t>Real</w:t>
      </w:r>
      <w:r w:rsidRPr="00664D14">
        <w:rPr>
          <w:noProof/>
        </w:rPr>
        <w:t xml:space="preserve"> 30 </w:t>
      </w:r>
      <w:r w:rsidRPr="00664D14">
        <w:rPr>
          <w:i/>
          <w:noProof/>
        </w:rPr>
        <w:t>Node</w:t>
      </w:r>
      <w:r>
        <w:rPr>
          <w:noProof/>
        </w:rPr>
        <w:tab/>
      </w:r>
      <w:r>
        <w:rPr>
          <w:noProof/>
        </w:rPr>
        <w:fldChar w:fldCharType="begin"/>
      </w:r>
      <w:r>
        <w:rPr>
          <w:noProof/>
        </w:rPr>
        <w:instrText xml:space="preserve"> PAGEREF _Toc487273032 \h </w:instrText>
      </w:r>
      <w:r>
        <w:rPr>
          <w:noProof/>
        </w:rPr>
      </w:r>
      <w:r>
        <w:rPr>
          <w:noProof/>
        </w:rPr>
        <w:fldChar w:fldCharType="separate"/>
      </w:r>
      <w:r w:rsidR="004F4408">
        <w:rPr>
          <w:noProof/>
        </w:rPr>
        <w:t>72</w:t>
      </w:r>
      <w:r>
        <w:rPr>
          <w:noProof/>
        </w:rPr>
        <w:fldChar w:fldCharType="end"/>
      </w:r>
    </w:p>
    <w:p w:rsidR="008265AE" w:rsidRDefault="008265AE">
      <w:pPr>
        <w:pStyle w:val="TableofFigures"/>
        <w:tabs>
          <w:tab w:val="right" w:leader="dot" w:pos="5802"/>
        </w:tabs>
        <w:rPr>
          <w:rFonts w:asciiTheme="minorHAnsi" w:eastAsiaTheme="minorEastAsia" w:hAnsiTheme="minorHAnsi" w:cstheme="minorBidi"/>
          <w:noProof/>
          <w:lang w:eastAsia="id-ID"/>
        </w:rPr>
      </w:pPr>
      <w:r>
        <w:rPr>
          <w:noProof/>
        </w:rPr>
        <w:t xml:space="preserve">Gambar 5.17 </w:t>
      </w:r>
      <w:r w:rsidRPr="00664D14">
        <w:rPr>
          <w:noProof/>
        </w:rPr>
        <w:t xml:space="preserve">Grafik RO terhadap Banyak </w:t>
      </w:r>
      <w:r w:rsidRPr="00664D14">
        <w:rPr>
          <w:i/>
          <w:noProof/>
        </w:rPr>
        <w:t>Malicious Node</w:t>
      </w:r>
      <w:r w:rsidRPr="00664D14">
        <w:rPr>
          <w:noProof/>
        </w:rPr>
        <w:t xml:space="preserve"> dan Variasi Serangannya pada Skenario </w:t>
      </w:r>
      <w:r w:rsidRPr="00664D14">
        <w:rPr>
          <w:i/>
          <w:noProof/>
        </w:rPr>
        <w:t>Real</w:t>
      </w:r>
      <w:r w:rsidRPr="00664D14">
        <w:rPr>
          <w:noProof/>
        </w:rPr>
        <w:t xml:space="preserve"> 40 </w:t>
      </w:r>
      <w:r w:rsidRPr="00664D14">
        <w:rPr>
          <w:i/>
          <w:noProof/>
        </w:rPr>
        <w:t>Node</w:t>
      </w:r>
      <w:r>
        <w:rPr>
          <w:noProof/>
        </w:rPr>
        <w:tab/>
      </w:r>
      <w:r>
        <w:rPr>
          <w:noProof/>
        </w:rPr>
        <w:fldChar w:fldCharType="begin"/>
      </w:r>
      <w:r>
        <w:rPr>
          <w:noProof/>
        </w:rPr>
        <w:instrText xml:space="preserve"> PAGEREF _Toc487273033 \h </w:instrText>
      </w:r>
      <w:r>
        <w:rPr>
          <w:noProof/>
        </w:rPr>
      </w:r>
      <w:r>
        <w:rPr>
          <w:noProof/>
        </w:rPr>
        <w:fldChar w:fldCharType="separate"/>
      </w:r>
      <w:r w:rsidR="004F4408">
        <w:rPr>
          <w:noProof/>
        </w:rPr>
        <w:t>73</w:t>
      </w:r>
      <w:r>
        <w:rPr>
          <w:noProof/>
        </w:rPr>
        <w:fldChar w:fldCharType="end"/>
      </w:r>
    </w:p>
    <w:p w:rsidR="008265AE" w:rsidRDefault="008265AE">
      <w:pPr>
        <w:pStyle w:val="TableofFigures"/>
        <w:tabs>
          <w:tab w:val="right" w:leader="dot" w:pos="5802"/>
        </w:tabs>
        <w:rPr>
          <w:rFonts w:asciiTheme="minorHAnsi" w:eastAsiaTheme="minorEastAsia" w:hAnsiTheme="minorHAnsi" w:cstheme="minorBidi"/>
          <w:noProof/>
          <w:lang w:eastAsia="id-ID"/>
        </w:rPr>
      </w:pPr>
      <w:r>
        <w:rPr>
          <w:noProof/>
        </w:rPr>
        <w:t xml:space="preserve">Gambar 5.18 </w:t>
      </w:r>
      <w:r w:rsidRPr="00664D14">
        <w:rPr>
          <w:noProof/>
        </w:rPr>
        <w:t xml:space="preserve">Grafik RO terhadap Banyak </w:t>
      </w:r>
      <w:r w:rsidRPr="00664D14">
        <w:rPr>
          <w:i/>
          <w:noProof/>
        </w:rPr>
        <w:t>Malicious Node</w:t>
      </w:r>
      <w:r w:rsidRPr="00664D14">
        <w:rPr>
          <w:noProof/>
        </w:rPr>
        <w:t xml:space="preserve"> dan Variasi Serangannya pada Skenario </w:t>
      </w:r>
      <w:r w:rsidRPr="00664D14">
        <w:rPr>
          <w:i/>
          <w:noProof/>
        </w:rPr>
        <w:t>Real</w:t>
      </w:r>
      <w:r w:rsidRPr="00664D14">
        <w:rPr>
          <w:noProof/>
        </w:rPr>
        <w:t xml:space="preserve"> 50 </w:t>
      </w:r>
      <w:r w:rsidRPr="00664D14">
        <w:rPr>
          <w:i/>
          <w:noProof/>
        </w:rPr>
        <w:t>Node</w:t>
      </w:r>
      <w:r>
        <w:rPr>
          <w:noProof/>
        </w:rPr>
        <w:tab/>
      </w:r>
      <w:r>
        <w:rPr>
          <w:noProof/>
        </w:rPr>
        <w:fldChar w:fldCharType="begin"/>
      </w:r>
      <w:r>
        <w:rPr>
          <w:noProof/>
        </w:rPr>
        <w:instrText xml:space="preserve"> PAGEREF _Toc487273034 \h </w:instrText>
      </w:r>
      <w:r>
        <w:rPr>
          <w:noProof/>
        </w:rPr>
      </w:r>
      <w:r>
        <w:rPr>
          <w:noProof/>
        </w:rPr>
        <w:fldChar w:fldCharType="separate"/>
      </w:r>
      <w:r w:rsidR="004F4408">
        <w:rPr>
          <w:noProof/>
        </w:rPr>
        <w:t>74</w:t>
      </w:r>
      <w:r>
        <w:rPr>
          <w:noProof/>
        </w:rPr>
        <w:fldChar w:fldCharType="end"/>
      </w:r>
    </w:p>
    <w:p w:rsidR="007D06E1" w:rsidRPr="003157DE" w:rsidRDefault="007D06E1" w:rsidP="007D06E1">
      <w:pPr>
        <w:jc w:val="both"/>
        <w:rPr>
          <w:lang w:eastAsia="zh-CN"/>
        </w:rPr>
      </w:pPr>
      <w:r w:rsidRPr="003157DE">
        <w:rPr>
          <w:lang w:eastAsia="zh-CN"/>
        </w:rPr>
        <w:fldChar w:fldCharType="end"/>
      </w:r>
    </w:p>
    <w:p w:rsidR="007D06E1" w:rsidRPr="003157DE" w:rsidRDefault="007D06E1" w:rsidP="007D06E1">
      <w:pPr>
        <w:jc w:val="both"/>
        <w:rPr>
          <w:rFonts w:eastAsia="SimSun"/>
          <w:lang w:eastAsia="zh-CN"/>
        </w:rPr>
      </w:pPr>
    </w:p>
    <w:p w:rsidR="007D06E1" w:rsidRPr="003157DE" w:rsidRDefault="007D06E1" w:rsidP="007D06E1">
      <w:pPr>
        <w:jc w:val="both"/>
        <w:rPr>
          <w:rFonts w:eastAsia="SimSun"/>
          <w:lang w:eastAsia="zh-CN"/>
        </w:rPr>
      </w:pPr>
    </w:p>
    <w:p w:rsidR="007D06E1" w:rsidRPr="003157DE" w:rsidRDefault="007D06E1" w:rsidP="007D06E1">
      <w:pPr>
        <w:jc w:val="both"/>
        <w:rPr>
          <w:rFonts w:eastAsia="SimSun"/>
          <w:lang w:eastAsia="zh-CN"/>
        </w:rPr>
      </w:pPr>
    </w:p>
    <w:p w:rsidR="007D06E1" w:rsidRPr="003157DE" w:rsidRDefault="007D06E1" w:rsidP="007D06E1">
      <w:pPr>
        <w:rPr>
          <w:rFonts w:eastAsia="SimSun"/>
          <w:lang w:eastAsia="zh-CN"/>
        </w:rPr>
      </w:pPr>
    </w:p>
    <w:p w:rsidR="00F464CB" w:rsidRPr="00551359" w:rsidRDefault="00F464CB" w:rsidP="00F464CB">
      <w:pPr>
        <w:jc w:val="center"/>
        <w:rPr>
          <w:rFonts w:eastAsia="Times New Roman"/>
          <w:b/>
          <w:i/>
          <w:lang w:val="it-IT" w:eastAsia="ja-JP"/>
        </w:rPr>
      </w:pPr>
      <w:r w:rsidRPr="00551359">
        <w:rPr>
          <w:rFonts w:eastAsia="Times New Roman"/>
          <w:b/>
          <w:i/>
          <w:lang w:val="it-IT" w:eastAsia="ja-JP"/>
        </w:rPr>
        <w:lastRenderedPageBreak/>
        <w:t>[Halaman ini sengaja dikosongkan]</w:t>
      </w:r>
    </w:p>
    <w:p w:rsidR="007D06E1" w:rsidRPr="003157DE" w:rsidRDefault="007D06E1" w:rsidP="007D06E1">
      <w:pPr>
        <w:jc w:val="both"/>
        <w:rPr>
          <w:rFonts w:eastAsia="SimSun"/>
          <w:lang w:eastAsia="zh-CN"/>
        </w:rPr>
      </w:pPr>
    </w:p>
    <w:p w:rsidR="007D06E1" w:rsidRPr="003157DE" w:rsidRDefault="007D06E1" w:rsidP="007D06E1">
      <w:pPr>
        <w:jc w:val="both"/>
        <w:rPr>
          <w:rFonts w:eastAsia="SimSun"/>
          <w:lang w:eastAsia="zh-CN"/>
        </w:rPr>
      </w:pPr>
    </w:p>
    <w:p w:rsidR="007D06E1" w:rsidRPr="003157DE" w:rsidRDefault="007D06E1" w:rsidP="007D06E1">
      <w:pPr>
        <w:jc w:val="both"/>
        <w:rPr>
          <w:rFonts w:eastAsia="SimSun"/>
          <w:lang w:eastAsia="zh-CN"/>
        </w:rPr>
      </w:pPr>
    </w:p>
    <w:p w:rsidR="007D06E1" w:rsidRPr="003157DE" w:rsidRDefault="007D06E1" w:rsidP="007D06E1">
      <w:pPr>
        <w:jc w:val="both"/>
        <w:rPr>
          <w:rFonts w:eastAsia="SimSun"/>
          <w:lang w:eastAsia="zh-CN"/>
        </w:rPr>
      </w:pPr>
    </w:p>
    <w:p w:rsidR="007D06E1" w:rsidRPr="003157DE" w:rsidRDefault="007D06E1" w:rsidP="007D06E1">
      <w:pPr>
        <w:jc w:val="both"/>
        <w:rPr>
          <w:rFonts w:eastAsia="SimSun"/>
          <w:lang w:eastAsia="zh-CN"/>
        </w:rPr>
      </w:pPr>
    </w:p>
    <w:p w:rsidR="007D06E1" w:rsidRPr="003157DE" w:rsidRDefault="007D06E1" w:rsidP="007D06E1">
      <w:pPr>
        <w:jc w:val="both"/>
        <w:rPr>
          <w:rFonts w:eastAsia="SimSun"/>
          <w:lang w:eastAsia="zh-CN"/>
        </w:rPr>
      </w:pPr>
    </w:p>
    <w:p w:rsidR="007D06E1" w:rsidRPr="003157DE" w:rsidRDefault="007D06E1" w:rsidP="007D06E1">
      <w:pPr>
        <w:rPr>
          <w:rFonts w:eastAsia="SimSun"/>
          <w:i/>
          <w:lang w:eastAsia="zh-CN"/>
        </w:rPr>
      </w:pPr>
    </w:p>
    <w:p w:rsidR="007D06E1" w:rsidRPr="00DC20BB" w:rsidRDefault="007D06E1" w:rsidP="007D06E1">
      <w:pPr>
        <w:pStyle w:val="Heading1"/>
        <w:numPr>
          <w:ilvl w:val="0"/>
          <w:numId w:val="0"/>
        </w:numPr>
      </w:pPr>
      <w:r w:rsidRPr="003157DE">
        <w:rPr>
          <w:i/>
        </w:rPr>
        <w:br w:type="page"/>
      </w:r>
      <w:bookmarkStart w:id="28" w:name="_Toc371760986"/>
      <w:bookmarkStart w:id="29" w:name="_Toc371761129"/>
      <w:bookmarkStart w:id="30" w:name="_Toc377600070"/>
      <w:bookmarkStart w:id="31" w:name="_Toc487272890"/>
      <w:r w:rsidRPr="00DC20BB">
        <w:lastRenderedPageBreak/>
        <w:t>DAFTAR TABEL</w:t>
      </w:r>
      <w:bookmarkEnd w:id="28"/>
      <w:bookmarkEnd w:id="29"/>
      <w:bookmarkEnd w:id="30"/>
      <w:bookmarkEnd w:id="31"/>
    </w:p>
    <w:p w:rsidR="007D06E1" w:rsidRPr="00442769" w:rsidRDefault="007D06E1" w:rsidP="007D06E1">
      <w:pPr>
        <w:jc w:val="center"/>
        <w:rPr>
          <w:rFonts w:eastAsia="SimSun"/>
          <w:lang w:eastAsia="zh-CN"/>
        </w:rPr>
      </w:pPr>
    </w:p>
    <w:p w:rsidR="008265AE" w:rsidRDefault="007D06E1">
      <w:pPr>
        <w:pStyle w:val="TableofFigures"/>
        <w:tabs>
          <w:tab w:val="right" w:leader="dot" w:pos="5802"/>
        </w:tabs>
        <w:rPr>
          <w:rFonts w:asciiTheme="minorHAnsi" w:eastAsiaTheme="minorEastAsia" w:hAnsiTheme="minorHAnsi" w:cstheme="minorBidi"/>
          <w:noProof/>
          <w:lang w:eastAsia="id-ID"/>
        </w:rPr>
      </w:pPr>
      <w:r w:rsidRPr="00442769">
        <w:rPr>
          <w:lang w:eastAsia="zh-CN"/>
        </w:rPr>
        <w:fldChar w:fldCharType="begin"/>
      </w:r>
      <w:r w:rsidRPr="00442769">
        <w:rPr>
          <w:lang w:eastAsia="zh-CN"/>
        </w:rPr>
        <w:instrText xml:space="preserve"> TOC \h \z \c "Tabel" </w:instrText>
      </w:r>
      <w:r w:rsidRPr="00442769">
        <w:rPr>
          <w:lang w:eastAsia="zh-CN"/>
        </w:rPr>
        <w:fldChar w:fldCharType="separate"/>
      </w:r>
      <w:hyperlink w:anchor="_Toc487273035" w:history="1">
        <w:r w:rsidR="008265AE" w:rsidRPr="00BE4128">
          <w:rPr>
            <w:rStyle w:val="Hyperlink"/>
            <w:noProof/>
          </w:rPr>
          <w:t xml:space="preserve">Tabel 2.1 Tabel Detail Penjelasan </w:t>
        </w:r>
        <w:r w:rsidR="008265AE" w:rsidRPr="00BE4128">
          <w:rPr>
            <w:rStyle w:val="Hyperlink"/>
            <w:i/>
            <w:noProof/>
          </w:rPr>
          <w:t>Trace File</w:t>
        </w:r>
        <w:r w:rsidR="008265AE" w:rsidRPr="00BE4128">
          <w:rPr>
            <w:rStyle w:val="Hyperlink"/>
            <w:noProof/>
          </w:rPr>
          <w:t xml:space="preserve"> AODV</w:t>
        </w:r>
        <w:r w:rsidR="008265AE">
          <w:rPr>
            <w:noProof/>
            <w:webHidden/>
          </w:rPr>
          <w:tab/>
        </w:r>
        <w:r w:rsidR="008265AE">
          <w:rPr>
            <w:noProof/>
            <w:webHidden/>
          </w:rPr>
          <w:fldChar w:fldCharType="begin"/>
        </w:r>
        <w:r w:rsidR="008265AE">
          <w:rPr>
            <w:noProof/>
            <w:webHidden/>
          </w:rPr>
          <w:instrText xml:space="preserve"> PAGEREF _Toc487273035 \h </w:instrText>
        </w:r>
        <w:r w:rsidR="008265AE">
          <w:rPr>
            <w:noProof/>
            <w:webHidden/>
          </w:rPr>
        </w:r>
        <w:r w:rsidR="008265AE">
          <w:rPr>
            <w:noProof/>
            <w:webHidden/>
          </w:rPr>
          <w:fldChar w:fldCharType="separate"/>
        </w:r>
        <w:r w:rsidR="004F4408">
          <w:rPr>
            <w:noProof/>
            <w:webHidden/>
          </w:rPr>
          <w:t>15</w:t>
        </w:r>
        <w:r w:rsidR="008265AE">
          <w:rPr>
            <w:noProof/>
            <w:webHidden/>
          </w:rPr>
          <w:fldChar w:fldCharType="end"/>
        </w:r>
      </w:hyperlink>
    </w:p>
    <w:p w:rsidR="008265AE" w:rsidRDefault="002E4E75">
      <w:pPr>
        <w:pStyle w:val="TableofFigures"/>
        <w:tabs>
          <w:tab w:val="right" w:leader="dot" w:pos="5802"/>
        </w:tabs>
        <w:rPr>
          <w:rFonts w:asciiTheme="minorHAnsi" w:eastAsiaTheme="minorEastAsia" w:hAnsiTheme="minorHAnsi" w:cstheme="minorBidi"/>
          <w:noProof/>
          <w:lang w:eastAsia="id-ID"/>
        </w:rPr>
      </w:pPr>
      <w:hyperlink w:anchor="_Toc487273036" w:history="1">
        <w:r w:rsidR="008265AE" w:rsidRPr="00BE4128">
          <w:rPr>
            <w:rStyle w:val="Hyperlink"/>
            <w:noProof/>
          </w:rPr>
          <w:t>Tabel 3.1 Daftar Istilah</w:t>
        </w:r>
        <w:r w:rsidR="008265AE">
          <w:rPr>
            <w:noProof/>
            <w:webHidden/>
          </w:rPr>
          <w:tab/>
        </w:r>
        <w:r w:rsidR="008265AE">
          <w:rPr>
            <w:noProof/>
            <w:webHidden/>
          </w:rPr>
          <w:fldChar w:fldCharType="begin"/>
        </w:r>
        <w:r w:rsidR="008265AE">
          <w:rPr>
            <w:noProof/>
            <w:webHidden/>
          </w:rPr>
          <w:instrText xml:space="preserve"> PAGEREF _Toc487273036 \h </w:instrText>
        </w:r>
        <w:r w:rsidR="008265AE">
          <w:rPr>
            <w:noProof/>
            <w:webHidden/>
          </w:rPr>
        </w:r>
        <w:r w:rsidR="008265AE">
          <w:rPr>
            <w:noProof/>
            <w:webHidden/>
          </w:rPr>
          <w:fldChar w:fldCharType="separate"/>
        </w:r>
        <w:r w:rsidR="004F4408">
          <w:rPr>
            <w:noProof/>
            <w:webHidden/>
          </w:rPr>
          <w:t>20</w:t>
        </w:r>
        <w:r w:rsidR="008265AE">
          <w:rPr>
            <w:noProof/>
            <w:webHidden/>
          </w:rPr>
          <w:fldChar w:fldCharType="end"/>
        </w:r>
      </w:hyperlink>
    </w:p>
    <w:p w:rsidR="008265AE" w:rsidRDefault="002E4E75">
      <w:pPr>
        <w:pStyle w:val="TableofFigures"/>
        <w:tabs>
          <w:tab w:val="right" w:leader="dot" w:pos="5802"/>
        </w:tabs>
        <w:rPr>
          <w:rFonts w:asciiTheme="minorHAnsi" w:eastAsiaTheme="minorEastAsia" w:hAnsiTheme="minorHAnsi" w:cstheme="minorBidi"/>
          <w:noProof/>
          <w:lang w:eastAsia="id-ID"/>
        </w:rPr>
      </w:pPr>
      <w:hyperlink w:anchor="_Toc487273037" w:history="1">
        <w:r w:rsidR="008265AE" w:rsidRPr="00BE4128">
          <w:rPr>
            <w:rStyle w:val="Hyperlink"/>
            <w:noProof/>
          </w:rPr>
          <w:t>Tabel 3.2 Parameter Lingkungan Simulasi dengan Skenario</w:t>
        </w:r>
        <w:r w:rsidR="008265AE">
          <w:rPr>
            <w:noProof/>
            <w:webHidden/>
          </w:rPr>
          <w:tab/>
        </w:r>
        <w:r w:rsidR="008265AE">
          <w:rPr>
            <w:noProof/>
            <w:webHidden/>
          </w:rPr>
          <w:fldChar w:fldCharType="begin"/>
        </w:r>
        <w:r w:rsidR="008265AE">
          <w:rPr>
            <w:noProof/>
            <w:webHidden/>
          </w:rPr>
          <w:instrText xml:space="preserve"> PAGEREF _Toc487273037 \h </w:instrText>
        </w:r>
        <w:r w:rsidR="008265AE">
          <w:rPr>
            <w:noProof/>
            <w:webHidden/>
          </w:rPr>
        </w:r>
        <w:r w:rsidR="008265AE">
          <w:rPr>
            <w:noProof/>
            <w:webHidden/>
          </w:rPr>
          <w:fldChar w:fldCharType="separate"/>
        </w:r>
        <w:r w:rsidR="004F4408">
          <w:rPr>
            <w:noProof/>
            <w:webHidden/>
          </w:rPr>
          <w:t>30</w:t>
        </w:r>
        <w:r w:rsidR="008265AE">
          <w:rPr>
            <w:noProof/>
            <w:webHidden/>
          </w:rPr>
          <w:fldChar w:fldCharType="end"/>
        </w:r>
      </w:hyperlink>
    </w:p>
    <w:p w:rsidR="008265AE" w:rsidRDefault="002E4E75">
      <w:pPr>
        <w:pStyle w:val="TableofFigures"/>
        <w:tabs>
          <w:tab w:val="right" w:leader="dot" w:pos="5802"/>
        </w:tabs>
        <w:rPr>
          <w:rFonts w:asciiTheme="minorHAnsi" w:eastAsiaTheme="minorEastAsia" w:hAnsiTheme="minorHAnsi" w:cstheme="minorBidi"/>
          <w:noProof/>
          <w:lang w:eastAsia="id-ID"/>
        </w:rPr>
      </w:pPr>
      <w:hyperlink w:anchor="_Toc487273038" w:history="1">
        <w:r w:rsidR="008265AE" w:rsidRPr="00BE4128">
          <w:rPr>
            <w:rStyle w:val="Hyperlink"/>
            <w:noProof/>
          </w:rPr>
          <w:t>Tabel 5.1 Spesifikasi Perangkat yang Digunakan</w:t>
        </w:r>
        <w:r w:rsidR="008265AE">
          <w:rPr>
            <w:noProof/>
            <w:webHidden/>
          </w:rPr>
          <w:tab/>
        </w:r>
        <w:r w:rsidR="008265AE">
          <w:rPr>
            <w:noProof/>
            <w:webHidden/>
          </w:rPr>
          <w:fldChar w:fldCharType="begin"/>
        </w:r>
        <w:r w:rsidR="008265AE">
          <w:rPr>
            <w:noProof/>
            <w:webHidden/>
          </w:rPr>
          <w:instrText xml:space="preserve"> PAGEREF _Toc487273038 \h </w:instrText>
        </w:r>
        <w:r w:rsidR="008265AE">
          <w:rPr>
            <w:noProof/>
            <w:webHidden/>
          </w:rPr>
        </w:r>
        <w:r w:rsidR="008265AE">
          <w:rPr>
            <w:noProof/>
            <w:webHidden/>
          </w:rPr>
          <w:fldChar w:fldCharType="separate"/>
        </w:r>
        <w:r w:rsidR="004F4408">
          <w:rPr>
            <w:noProof/>
            <w:webHidden/>
          </w:rPr>
          <w:t>55</w:t>
        </w:r>
        <w:r w:rsidR="008265AE">
          <w:rPr>
            <w:noProof/>
            <w:webHidden/>
          </w:rPr>
          <w:fldChar w:fldCharType="end"/>
        </w:r>
      </w:hyperlink>
    </w:p>
    <w:p w:rsidR="00B7082F" w:rsidRDefault="007D06E1" w:rsidP="00446BEE">
      <w:pPr>
        <w:pStyle w:val="biasaaja"/>
        <w:rPr>
          <w:lang w:eastAsia="zh-CN"/>
        </w:rPr>
      </w:pPr>
      <w:r w:rsidRPr="00442769">
        <w:rPr>
          <w:lang w:eastAsia="zh-CN"/>
        </w:rPr>
        <w:fldChar w:fldCharType="end"/>
      </w:r>
      <w:bookmarkStart w:id="32" w:name="_Toc406706480"/>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jc w:val="center"/>
        <w:rPr>
          <w:rFonts w:eastAsia="Times New Roman"/>
          <w:b/>
          <w:i/>
          <w:lang w:val="it-IT" w:eastAsia="ja-JP"/>
        </w:rPr>
      </w:pPr>
      <w:r w:rsidRPr="00551359">
        <w:rPr>
          <w:rFonts w:eastAsia="Times New Roman"/>
          <w:b/>
          <w:i/>
          <w:lang w:val="it-IT" w:eastAsia="ja-JP"/>
        </w:rPr>
        <w:t>[Halaman ini sengaja dikosongkan]</w:t>
      </w: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1561A" w:rsidRDefault="0041561A" w:rsidP="00DA0D4F">
      <w:pPr>
        <w:pStyle w:val="Heading1"/>
        <w:numPr>
          <w:ilvl w:val="0"/>
          <w:numId w:val="26"/>
        </w:numPr>
        <w:spacing w:before="60" w:after="240"/>
        <w:ind w:left="284" w:hanging="284"/>
        <w:sectPr w:rsidR="0041561A" w:rsidSect="004555AE">
          <w:headerReference w:type="even" r:id="rId22"/>
          <w:headerReference w:type="default" r:id="rId23"/>
          <w:footerReference w:type="even" r:id="rId24"/>
          <w:footerReference w:type="default" r:id="rId25"/>
          <w:headerReference w:type="first" r:id="rId26"/>
          <w:footerReference w:type="first" r:id="rId27"/>
          <w:pgSz w:w="8392" w:h="11907"/>
          <w:pgMar w:top="1418" w:right="1162" w:bottom="1418" w:left="1418" w:header="709" w:footer="709" w:gutter="0"/>
          <w:pgNumType w:fmt="lowerRoman" w:start="1"/>
          <w:cols w:space="708"/>
          <w:titlePg/>
          <w:docGrid w:linePitch="360"/>
        </w:sectPr>
      </w:pPr>
    </w:p>
    <w:p w:rsidR="007D06E1" w:rsidRPr="00DB3E11" w:rsidRDefault="007D06E1" w:rsidP="00E63CB9">
      <w:pPr>
        <w:pStyle w:val="Heading1"/>
      </w:pPr>
      <w:bookmarkStart w:id="33" w:name="_Toc487272891"/>
      <w:r w:rsidRPr="00DB3E11">
        <w:lastRenderedPageBreak/>
        <w:t>BAB I</w:t>
      </w:r>
      <w:bookmarkStart w:id="34" w:name="_Toc263602515"/>
      <w:bookmarkStart w:id="35" w:name="_Toc297322779"/>
      <w:r w:rsidRPr="00DB3E11">
        <w:t xml:space="preserve"> </w:t>
      </w:r>
      <w:r w:rsidRPr="00DB3E11">
        <w:br/>
        <w:t>PENDAHULUAN</w:t>
      </w:r>
      <w:bookmarkEnd w:id="32"/>
      <w:bookmarkEnd w:id="33"/>
      <w:bookmarkEnd w:id="34"/>
      <w:bookmarkEnd w:id="35"/>
    </w:p>
    <w:p w:rsidR="007D06E1" w:rsidRPr="003157DE" w:rsidRDefault="007D06E1" w:rsidP="001620D9">
      <w:pPr>
        <w:pStyle w:val="Heading2"/>
        <w:spacing w:before="200"/>
        <w:ind w:left="567" w:hanging="567"/>
        <w:jc w:val="both"/>
      </w:pPr>
      <w:bookmarkStart w:id="36" w:name="_Toc358965453"/>
      <w:bookmarkStart w:id="37" w:name="_Toc365962974"/>
      <w:bookmarkStart w:id="38" w:name="_Toc371760990"/>
      <w:bookmarkStart w:id="39" w:name="_Toc371761133"/>
      <w:bookmarkStart w:id="40" w:name="_Toc377600073"/>
      <w:bookmarkStart w:id="41" w:name="_Toc487272892"/>
      <w:r w:rsidRPr="003157DE">
        <w:t>Latar Belakan</w:t>
      </w:r>
      <w:bookmarkEnd w:id="36"/>
      <w:bookmarkEnd w:id="37"/>
      <w:bookmarkEnd w:id="38"/>
      <w:bookmarkEnd w:id="39"/>
      <w:bookmarkEnd w:id="40"/>
      <w:r w:rsidR="00993FF6">
        <w:t>g</w:t>
      </w:r>
      <w:bookmarkEnd w:id="41"/>
    </w:p>
    <w:p w:rsidR="007D06E1" w:rsidRPr="00852480" w:rsidRDefault="007D06E1" w:rsidP="007D06E1"/>
    <w:p w:rsidR="008D7FD8" w:rsidRPr="0088024C" w:rsidRDefault="00464D9F" w:rsidP="00033151">
      <w:pPr>
        <w:ind w:firstLine="567"/>
        <w:jc w:val="both"/>
      </w:pPr>
      <w:bookmarkStart w:id="42" w:name="_Toc358965456"/>
      <w:bookmarkStart w:id="43" w:name="_Toc365962977"/>
      <w:bookmarkStart w:id="44" w:name="_Toc371760993"/>
      <w:bookmarkStart w:id="45" w:name="_Toc371761136"/>
      <w:bookmarkStart w:id="46" w:name="_Toc377600076"/>
      <w:bookmarkStart w:id="47" w:name="_Toc358965454"/>
      <w:bookmarkStart w:id="48" w:name="_Toc365962975"/>
      <w:bookmarkStart w:id="49" w:name="_Toc371760991"/>
      <w:bookmarkStart w:id="50" w:name="_Toc371761134"/>
      <w:bookmarkStart w:id="51" w:name="_Toc377600074"/>
      <w:r>
        <w:t>Vehicular Ad-hoc Network (VANET) merupakan salah satu teknologi yang saat ini banyak dikembangkan di berbagai negara</w:t>
      </w:r>
      <w:r w:rsidR="0007133C">
        <w:rPr>
          <w:lang w:val="en-US"/>
        </w:rPr>
        <w:t>.</w:t>
      </w:r>
      <w:r w:rsidR="00D3239D">
        <w:t xml:space="preserve"> VANET menggunakan jaringan </w:t>
      </w:r>
      <w:r w:rsidR="00D3239D" w:rsidRPr="00D3239D">
        <w:rPr>
          <w:i/>
        </w:rPr>
        <w:t>wireless</w:t>
      </w:r>
      <w:r w:rsidR="00D3239D">
        <w:t xml:space="preserve"> </w:t>
      </w:r>
      <w:r w:rsidR="007506B4">
        <w:t xml:space="preserve">berbasis </w:t>
      </w:r>
      <w:r w:rsidR="007506B4" w:rsidRPr="007506B4">
        <w:rPr>
          <w:i/>
        </w:rPr>
        <w:t xml:space="preserve">ad </w:t>
      </w:r>
      <w:r w:rsidR="00D3239D" w:rsidRPr="007506B4">
        <w:rPr>
          <w:i/>
        </w:rPr>
        <w:t>hoc</w:t>
      </w:r>
      <w:r w:rsidR="00D3239D">
        <w:t xml:space="preserve"> pada likungan yang dinamis, sehingga rentan terjadi serangan.</w:t>
      </w:r>
      <w:r w:rsidR="00B43BFB">
        <w:t xml:space="preserve"> Terdapat beberapa area riset dalam teknologi VANET, </w:t>
      </w:r>
      <w:r w:rsidR="00075223">
        <w:t xml:space="preserve">diantaranya adalah </w:t>
      </w:r>
      <w:r w:rsidR="00075223" w:rsidRPr="00075223">
        <w:rPr>
          <w:i/>
        </w:rPr>
        <w:t>routing protocol</w:t>
      </w:r>
      <w:r w:rsidR="006D37CA">
        <w:t xml:space="preserve"> dan sekuritas</w:t>
      </w:r>
      <w:r w:rsidR="00A47084">
        <w:t xml:space="preserve"> </w:t>
      </w:r>
      <w:r w:rsidR="00A47084">
        <w:fldChar w:fldCharType="begin"/>
      </w:r>
      <w:r w:rsidR="00411B76">
        <w:instrText xml:space="preserve"> ADDIN ZOTERO_ITEM CSL_CITATION {"citationID":"2d9skm2k96","properties":{"formattedCitation":"[1]","plainCitation":"[1]"},"citationItems":[{"id":7,"uris":["http://zotero.org/users/local/qslOKPuo/items/B8N7QW3J"],"uri":["http://zotero.org/users/local/qslOKPuo/items/B8N7QW3J"],"itemData":{"id":7,"type":"paper-conference","title":"Research on Vehicular Ad Hoc Networks","container-title":"2009 Chinese Control and Decision Conference","page":"4430-4435","source":"IEEE Xplore","event":"2009 Chinese Control and Decision Conference","abstract":"Vehicular ad hoc networks is a kind of special wireless ad hoc network, which has the characteristics of high node mobility and fast topology changes. The vehicular networks can provide wide variety of services, range from safety-related warning systems to improved navigation mechanisms as well as information and entertainment applications. So a lot of work and research is being conducted to study problems of related to the vehicular communications. These problems include network architecture, protocols for physical and link layers, routing algorithms, as well as security issues. In this article we provide a review for the researches related to vehicular ad hoc networks.","DOI":"10.1109/CCDC.2009.5192343","author":[{"family":"Liu","given":"Yue"},{"family":"Bi","given":"J."},{"family":"Yang","given":"Ju"}],"issued":{"date-parts":[["2009",6]]}}}],"schema":"https://github.com/citation-style-language/schema/raw/master/csl-citation.json"} </w:instrText>
      </w:r>
      <w:r w:rsidR="00A47084">
        <w:fldChar w:fldCharType="separate"/>
      </w:r>
      <w:r w:rsidR="00411B76" w:rsidRPr="00411B76">
        <w:t>[1]</w:t>
      </w:r>
      <w:r w:rsidR="00A47084">
        <w:fldChar w:fldCharType="end"/>
      </w:r>
      <w:r w:rsidR="00075223">
        <w:t>.</w:t>
      </w:r>
      <w:r w:rsidR="00C40141">
        <w:t xml:space="preserve"> Fokus pada </w:t>
      </w:r>
      <w:r w:rsidR="00C40141" w:rsidRPr="00C40141">
        <w:rPr>
          <w:i/>
        </w:rPr>
        <w:t>routing protocol</w:t>
      </w:r>
      <w:r w:rsidR="00C40141">
        <w:t xml:space="preserve"> adalah untuk memenuhi</w:t>
      </w:r>
      <w:r w:rsidR="0088024C">
        <w:t xml:space="preserve"> kebutuhan mengenai pen</w:t>
      </w:r>
      <w:r w:rsidR="00C40141">
        <w:t xml:space="preserve">entuan rute dari </w:t>
      </w:r>
      <w:r w:rsidR="00C40141" w:rsidRPr="00C40141">
        <w:rPr>
          <w:i/>
        </w:rPr>
        <w:t>source node</w:t>
      </w:r>
      <w:r w:rsidR="00C40141">
        <w:t xml:space="preserve"> ke </w:t>
      </w:r>
      <w:r w:rsidR="00C40141" w:rsidRPr="00C40141">
        <w:rPr>
          <w:i/>
        </w:rPr>
        <w:t>destination node</w:t>
      </w:r>
      <w:r w:rsidR="0088024C">
        <w:rPr>
          <w:i/>
        </w:rPr>
        <w:t xml:space="preserve"> </w:t>
      </w:r>
      <w:r w:rsidR="0088024C">
        <w:t>dengan jangka waktu sesingkat mungkin dan akurasi rute yang optimal, sedangkan sekuritas berfokus pada ketercapaian dan autentikasi paket dalam pertukaran paket.</w:t>
      </w:r>
      <w:r w:rsidR="005359EE">
        <w:t xml:space="preserve"> Skenario serangan yang memungkinkan terjadi pada jaringan VANET adalah </w:t>
      </w:r>
      <w:r w:rsidR="000D4602">
        <w:rPr>
          <w:i/>
        </w:rPr>
        <w:t>Black hole</w:t>
      </w:r>
      <w:r w:rsidR="005359EE">
        <w:t xml:space="preserve"> dan </w:t>
      </w:r>
      <w:r w:rsidR="000D4602">
        <w:rPr>
          <w:i/>
        </w:rPr>
        <w:t>Worm hole</w:t>
      </w:r>
      <w:r w:rsidR="005359EE" w:rsidRPr="005359EE">
        <w:rPr>
          <w:i/>
        </w:rPr>
        <w:t xml:space="preserve"> attack</w:t>
      </w:r>
      <w:r w:rsidR="005359EE">
        <w:rPr>
          <w:i/>
        </w:rPr>
        <w:t>.</w:t>
      </w:r>
    </w:p>
    <w:p w:rsidR="0007133C" w:rsidRPr="00B605BE" w:rsidRDefault="000D4602" w:rsidP="007D06E1">
      <w:pPr>
        <w:ind w:firstLine="709"/>
        <w:jc w:val="both"/>
        <w:rPr>
          <w:lang w:val="en-US"/>
        </w:rPr>
      </w:pPr>
      <w:r>
        <w:rPr>
          <w:i/>
        </w:rPr>
        <w:t>Black hole</w:t>
      </w:r>
      <w:r w:rsidR="009F4478">
        <w:rPr>
          <w:i/>
        </w:rPr>
        <w:t xml:space="preserve"> attack </w:t>
      </w:r>
      <w:r w:rsidR="009F4478" w:rsidRPr="009F4478">
        <w:t>merupakan</w:t>
      </w:r>
      <w:r w:rsidR="009F4478">
        <w:t xml:space="preserve"> serangan dimana </w:t>
      </w:r>
      <w:r w:rsidR="009F4478" w:rsidRPr="003A6D82">
        <w:rPr>
          <w:i/>
        </w:rPr>
        <w:t>malicious node</w:t>
      </w:r>
      <w:r w:rsidR="009F4478">
        <w:t xml:space="preserve"> selalu melakukan </w:t>
      </w:r>
      <w:r w:rsidR="009F4478" w:rsidRPr="008F3A42">
        <w:rPr>
          <w:i/>
        </w:rPr>
        <w:t>drop</w:t>
      </w:r>
      <w:r w:rsidR="009F4478">
        <w:t xml:space="preserve"> pada paket yang diterimanya dan membalas pada </w:t>
      </w:r>
      <w:r w:rsidR="009F4478" w:rsidRPr="009F4478">
        <w:rPr>
          <w:i/>
        </w:rPr>
        <w:t>source node</w:t>
      </w:r>
      <w:r w:rsidR="009F4478">
        <w:t xml:space="preserve"> seolah paket sudah diterima oleh </w:t>
      </w:r>
      <w:r w:rsidR="009F4478" w:rsidRPr="009F4478">
        <w:rPr>
          <w:i/>
        </w:rPr>
        <w:t>destination node</w:t>
      </w:r>
      <w:r w:rsidR="009F4478">
        <w:t>.</w:t>
      </w:r>
      <w:r w:rsidR="00B605BE">
        <w:t xml:space="preserve"> Sedangkan </w:t>
      </w:r>
      <w:r>
        <w:rPr>
          <w:i/>
        </w:rPr>
        <w:t>Worm hole</w:t>
      </w:r>
      <w:r w:rsidR="00B605BE" w:rsidRPr="00B605BE">
        <w:rPr>
          <w:i/>
        </w:rPr>
        <w:t xml:space="preserve"> attack </w:t>
      </w:r>
      <w:r w:rsidR="00B605BE">
        <w:t>memiliki banyak variasi serangan, salah satunya dengan mengubah isi dari paket yang diterimanya.</w:t>
      </w:r>
    </w:p>
    <w:p w:rsidR="007370FE" w:rsidRDefault="007370FE" w:rsidP="007D06E1">
      <w:pPr>
        <w:ind w:firstLine="709"/>
        <w:jc w:val="both"/>
        <w:rPr>
          <w:lang w:val="en-US"/>
        </w:rPr>
      </w:pPr>
      <w:r>
        <w:rPr>
          <w:lang w:val="en-US"/>
        </w:rPr>
        <w:t>Dalam beberapa tahu</w:t>
      </w:r>
      <w:r w:rsidR="0057685F">
        <w:rPr>
          <w:lang w:val="en-US"/>
        </w:rPr>
        <w:t xml:space="preserve">n terakhir terdapat </w:t>
      </w:r>
      <w:r w:rsidR="0057685F">
        <w:t xml:space="preserve">penelitian terkait metode untuk mengatasi </w:t>
      </w:r>
      <w:r w:rsidR="000D4602">
        <w:rPr>
          <w:i/>
        </w:rPr>
        <w:t>Black hole</w:t>
      </w:r>
      <w:r w:rsidR="0057685F">
        <w:t xml:space="preserve"> maupun </w:t>
      </w:r>
      <w:r w:rsidR="000D4602">
        <w:rPr>
          <w:i/>
        </w:rPr>
        <w:t>Worm hole</w:t>
      </w:r>
      <w:r w:rsidR="00E646E0">
        <w:rPr>
          <w:i/>
        </w:rPr>
        <w:t xml:space="preserve"> a</w:t>
      </w:r>
      <w:r w:rsidR="0057685F" w:rsidRPr="0057685F">
        <w:rPr>
          <w:i/>
        </w:rPr>
        <w:t>ttack</w:t>
      </w:r>
      <w:r w:rsidR="00A55651">
        <w:rPr>
          <w:i/>
        </w:rPr>
        <w:t xml:space="preserve"> </w:t>
      </w:r>
      <w:r w:rsidR="00A55651">
        <w:t>pada jaringan VANET</w:t>
      </w:r>
      <w:r w:rsidR="009613C4">
        <w:t xml:space="preserve">, salah satunya adalah penerapan </w:t>
      </w:r>
      <w:r w:rsidR="009613C4" w:rsidRPr="00EA751F">
        <w:rPr>
          <w:i/>
        </w:rPr>
        <w:t>evaluation system</w:t>
      </w:r>
      <w:r w:rsidR="009613C4">
        <w:t xml:space="preserve"> dan </w:t>
      </w:r>
      <w:r w:rsidR="009613C4" w:rsidRPr="00EA751F">
        <w:rPr>
          <w:i/>
        </w:rPr>
        <w:t>digital signature</w:t>
      </w:r>
      <w:r w:rsidR="009613C4">
        <w:t xml:space="preserve"> pada </w:t>
      </w:r>
      <w:r w:rsidR="009613C4" w:rsidRPr="00EA751F">
        <w:rPr>
          <w:i/>
        </w:rPr>
        <w:t>routing protocol</w:t>
      </w:r>
      <w:r w:rsidR="009613C4">
        <w:t xml:space="preserve"> GPSR</w:t>
      </w:r>
      <w:r w:rsidR="00913A63">
        <w:t xml:space="preserve"> </w:t>
      </w:r>
      <w:r w:rsidR="00913A63">
        <w:fldChar w:fldCharType="begin"/>
      </w:r>
      <w:r w:rsidR="00913A63">
        <w:instrText xml:space="preserve"> ADDIN ZOTERO_ITEM CSL_CITATION {"citationID":"1js3pk83vn","properties":{"formattedCitation":"[2]","plainCitation":"[2]"},"citationItems":[{"id":9,"uris":["http://zotero.org/users/local/qslOKPuo/items/7N8WKUP5"],"uri":["http://zotero.org/users/local/qslOKPuo/items/7N8WKUP5"],"itemData":{"id":9,"type":"paper-conference","title":"Secure and efficient protocol for position-based routing in VANETs","container-title":"2012 IEEE International Conference on Intelligent Control, Automatic Detection and High-End Equipment","page":"142-148","source":"IEEE Xplore","event":"2012 IEEE International Conference on Intelligent Control, Automatic Detection and High-End Equipment","abstract":"Since VANETs have great potential in improving the traffic condition and position-based protocol is popular in VANETs, a scheme is proposed to enhance the security performances of position-based routing protocols. Like other security solutions, this scheme employs digital signature to guarantee the identity authentication, data integrity and non-repudiation. The difference to most of other existed solutions is that an evaluation mechanism is proposed, which can detect malicious nodes that drop or tamper routing data. This mechanism has been proved efficiency and has better security and network performance by comparing with the hybrid signature routing scheme via NS2 simulation.","DOI":"10.1109/ICADE.2012.6330116","author":[{"family":"Hou","given":"J."},{"family":"Liu","given":"J."},{"family":"Han","given":"L."},{"family":"Zhao","given":"J."}],"issued":{"date-parts":[["2012",7]]}}}],"schema":"https://github.com/citation-style-language/schema/raw/master/csl-citation.json"} </w:instrText>
      </w:r>
      <w:r w:rsidR="00913A63">
        <w:fldChar w:fldCharType="separate"/>
      </w:r>
      <w:r w:rsidR="00913A63" w:rsidRPr="00913A63">
        <w:t>[2]</w:t>
      </w:r>
      <w:r w:rsidR="00913A63">
        <w:fldChar w:fldCharType="end"/>
      </w:r>
      <w:r w:rsidR="000B3C06">
        <w:rPr>
          <w:lang w:val="en-US"/>
        </w:rPr>
        <w:t>.</w:t>
      </w:r>
    </w:p>
    <w:p w:rsidR="008E6AEB" w:rsidRDefault="000B3C06" w:rsidP="000B3C06">
      <w:pPr>
        <w:ind w:firstLine="709"/>
        <w:jc w:val="both"/>
        <w:rPr>
          <w:lang w:val="en-US"/>
        </w:rPr>
      </w:pPr>
      <w:r>
        <w:rPr>
          <w:lang w:val="en-US"/>
        </w:rPr>
        <w:t>Pada penelitian kali ini akan dilakukan cara untuk me</w:t>
      </w:r>
      <w:r w:rsidR="00D2162B">
        <w:t>ngatasi</w:t>
      </w:r>
      <w:r w:rsidR="00103A85">
        <w:t xml:space="preserve"> </w:t>
      </w:r>
      <w:r w:rsidR="000D4602">
        <w:rPr>
          <w:i/>
        </w:rPr>
        <w:t>Black hole</w:t>
      </w:r>
      <w:r w:rsidR="00103A85">
        <w:t xml:space="preserve"> dan </w:t>
      </w:r>
      <w:r w:rsidR="000D4602">
        <w:rPr>
          <w:i/>
        </w:rPr>
        <w:t>Worm hole</w:t>
      </w:r>
      <w:r w:rsidR="00103A85" w:rsidRPr="00103A85">
        <w:rPr>
          <w:i/>
        </w:rPr>
        <w:t xml:space="preserve"> attack</w:t>
      </w:r>
      <w:r w:rsidR="00103A85">
        <w:rPr>
          <w:i/>
        </w:rPr>
        <w:t xml:space="preserve"> </w:t>
      </w:r>
      <w:r w:rsidR="00103A85">
        <w:t xml:space="preserve">dengan menggunakan </w:t>
      </w:r>
      <w:r w:rsidR="00103A85" w:rsidRPr="00103A85">
        <w:rPr>
          <w:i/>
        </w:rPr>
        <w:t>evaluation value</w:t>
      </w:r>
      <w:r w:rsidR="00103A85">
        <w:rPr>
          <w:i/>
        </w:rPr>
        <w:t xml:space="preserve"> </w:t>
      </w:r>
      <w:r w:rsidR="00103A85" w:rsidRPr="00103A85">
        <w:t>yang didapatkan</w:t>
      </w:r>
      <w:r w:rsidR="00103A85">
        <w:t xml:space="preserve"> melalui </w:t>
      </w:r>
      <w:r w:rsidR="00103A85" w:rsidRPr="00103A85">
        <w:rPr>
          <w:i/>
        </w:rPr>
        <w:t>forward-backward</w:t>
      </w:r>
      <w:r w:rsidR="00103A85">
        <w:t xml:space="preserve"> evaluation dan implementasi </w:t>
      </w:r>
      <w:r w:rsidR="00103A85" w:rsidRPr="00103A85">
        <w:rPr>
          <w:i/>
        </w:rPr>
        <w:t>Elliptic Curve Digital Signature Algorithm</w:t>
      </w:r>
      <w:r w:rsidR="00103A85">
        <w:t xml:space="preserve"> (ECDSA) sebagai algoritma digital signature pada </w:t>
      </w:r>
      <w:r w:rsidR="00103A85" w:rsidRPr="00103A85">
        <w:rPr>
          <w:i/>
        </w:rPr>
        <w:t>routing protocol</w:t>
      </w:r>
      <w:r w:rsidR="00103A85">
        <w:t xml:space="preserve"> AODV</w:t>
      </w:r>
      <w:r>
        <w:rPr>
          <w:lang w:val="en-US"/>
        </w:rPr>
        <w:t xml:space="preserve">. </w:t>
      </w:r>
    </w:p>
    <w:p w:rsidR="007D06E1" w:rsidRPr="000B3C06" w:rsidRDefault="008E6AEB" w:rsidP="008E6AEB">
      <w:pPr>
        <w:ind w:firstLine="567"/>
        <w:jc w:val="both"/>
        <w:rPr>
          <w:lang w:val="en-US"/>
        </w:rPr>
      </w:pPr>
      <w:r>
        <w:rPr>
          <w:lang w:val="en-US"/>
        </w:rPr>
        <w:t>Dikemudian hari</w:t>
      </w:r>
      <w:r w:rsidR="006964D9">
        <w:t xml:space="preserve"> dapat dihasilkan routing protocol yang cukup efektif dalam mengatasi serangan dalam jaringan VANET, </w:t>
      </w:r>
      <w:r w:rsidR="006964D9">
        <w:lastRenderedPageBreak/>
        <w:t xml:space="preserve">sehingga didapatkan </w:t>
      </w:r>
      <w:r w:rsidR="006964D9" w:rsidRPr="006964D9">
        <w:rPr>
          <w:i/>
        </w:rPr>
        <w:t>routing protocol</w:t>
      </w:r>
      <w:r w:rsidR="006964D9">
        <w:t xml:space="preserve"> yang aman dan </w:t>
      </w:r>
      <w:r w:rsidR="006964D9" w:rsidRPr="006964D9">
        <w:rPr>
          <w:i/>
        </w:rPr>
        <w:t>reliable</w:t>
      </w:r>
      <w:r w:rsidR="006964D9">
        <w:t xml:space="preserve"> untuk komunikasi antar kendaraan</w:t>
      </w:r>
      <w:r>
        <w:rPr>
          <w:lang w:val="en-US"/>
        </w:rPr>
        <w:t>.</w:t>
      </w:r>
    </w:p>
    <w:p w:rsidR="007D06E1" w:rsidRPr="003157DE" w:rsidRDefault="007D06E1" w:rsidP="007D06E1">
      <w:pPr>
        <w:pStyle w:val="Heading2"/>
        <w:spacing w:before="200"/>
        <w:ind w:left="567" w:hanging="567"/>
        <w:jc w:val="both"/>
      </w:pPr>
      <w:bookmarkStart w:id="52" w:name="_Toc487272893"/>
      <w:r w:rsidRPr="003157DE">
        <w:t>Rumusan Masalah</w:t>
      </w:r>
      <w:bookmarkEnd w:id="52"/>
    </w:p>
    <w:p w:rsidR="007D06E1" w:rsidRPr="00852480" w:rsidRDefault="007D06E1" w:rsidP="007D06E1"/>
    <w:p w:rsidR="007D06E1" w:rsidRPr="003157DE" w:rsidRDefault="007D06E1" w:rsidP="007D06E1">
      <w:pPr>
        <w:ind w:firstLine="567"/>
        <w:jc w:val="both"/>
        <w:rPr>
          <w:color w:val="000000"/>
        </w:rPr>
      </w:pPr>
      <w:r>
        <w:rPr>
          <w:color w:val="000000"/>
        </w:rPr>
        <w:t>Tugas a</w:t>
      </w:r>
      <w:r w:rsidRPr="003157DE">
        <w:rPr>
          <w:color w:val="000000"/>
        </w:rPr>
        <w:t>khir ini mengangkat beberapa rumusan masalah sebagai berikut:</w:t>
      </w:r>
    </w:p>
    <w:p w:rsidR="007D06E1" w:rsidRPr="001B7CDE" w:rsidRDefault="00C06A6D" w:rsidP="00AA114D">
      <w:pPr>
        <w:pStyle w:val="ListParagraph"/>
        <w:numPr>
          <w:ilvl w:val="0"/>
          <w:numId w:val="13"/>
        </w:numPr>
        <w:ind w:left="540"/>
        <w:jc w:val="both"/>
        <w:rPr>
          <w:color w:val="000000"/>
        </w:rPr>
      </w:pPr>
      <w:r w:rsidRPr="001B7CDE">
        <w:t>Bagaimana cara mendeteksi</w:t>
      </w:r>
      <w:r w:rsidR="00FA6E82">
        <w:t xml:space="preserve"> dan mengatasi</w:t>
      </w:r>
      <w:r w:rsidRPr="001B7CDE">
        <w:t xml:space="preserve"> </w:t>
      </w:r>
      <w:r w:rsidRPr="001B7CDE">
        <w:rPr>
          <w:i/>
        </w:rPr>
        <w:t>malicious node</w:t>
      </w:r>
      <w:r w:rsidRPr="001B7CDE">
        <w:t xml:space="preserve"> yang melakukan </w:t>
      </w:r>
      <w:r w:rsidR="000D4602">
        <w:rPr>
          <w:i/>
        </w:rPr>
        <w:t>Black hole</w:t>
      </w:r>
      <w:r w:rsidRPr="001B7CDE">
        <w:rPr>
          <w:i/>
        </w:rPr>
        <w:t xml:space="preserve"> </w:t>
      </w:r>
      <w:r w:rsidRPr="001B7CDE">
        <w:t xml:space="preserve">dan </w:t>
      </w:r>
      <w:r w:rsidR="000D4602">
        <w:rPr>
          <w:i/>
        </w:rPr>
        <w:t>Worm hole</w:t>
      </w:r>
      <w:r w:rsidRPr="001B7CDE">
        <w:rPr>
          <w:i/>
        </w:rPr>
        <w:t xml:space="preserve"> attack</w:t>
      </w:r>
      <w:r w:rsidRPr="001B7CDE">
        <w:t>?</w:t>
      </w:r>
    </w:p>
    <w:p w:rsidR="008E6AEB" w:rsidRPr="001B7CDE" w:rsidRDefault="00C06A6D" w:rsidP="00AA114D">
      <w:pPr>
        <w:pStyle w:val="ListParagraph"/>
        <w:numPr>
          <w:ilvl w:val="0"/>
          <w:numId w:val="13"/>
        </w:numPr>
        <w:ind w:left="540"/>
        <w:jc w:val="both"/>
        <w:rPr>
          <w:color w:val="000000"/>
        </w:rPr>
      </w:pPr>
      <w:r w:rsidRPr="001B7CDE">
        <w:t xml:space="preserve">Bagaimana </w:t>
      </w:r>
      <w:r w:rsidR="00FA6E82" w:rsidRPr="001B7CDE">
        <w:t xml:space="preserve">perbandingan performa </w:t>
      </w:r>
      <w:r w:rsidR="00FA6E82" w:rsidRPr="001B7CDE">
        <w:rPr>
          <w:i/>
        </w:rPr>
        <w:t>routing protocol</w:t>
      </w:r>
      <w:r w:rsidR="00FA6E82" w:rsidRPr="001B7CDE">
        <w:t xml:space="preserve"> AODV ketika terdapat </w:t>
      </w:r>
      <w:r w:rsidR="00FA6E82" w:rsidRPr="001B7CDE">
        <w:rPr>
          <w:i/>
        </w:rPr>
        <w:t>malicious node</w:t>
      </w:r>
      <w:r w:rsidR="00FA6E82" w:rsidRPr="001B7CDE">
        <w:t xml:space="preserve"> yang melakukan </w:t>
      </w:r>
      <w:r w:rsidR="00FA6E82">
        <w:rPr>
          <w:i/>
        </w:rPr>
        <w:t>Black hole</w:t>
      </w:r>
      <w:r w:rsidR="00FA6E82" w:rsidRPr="001B7CDE">
        <w:rPr>
          <w:i/>
        </w:rPr>
        <w:t xml:space="preserve"> </w:t>
      </w:r>
      <w:r w:rsidR="00FA6E82" w:rsidRPr="001B7CDE">
        <w:t xml:space="preserve">dan </w:t>
      </w:r>
      <w:r w:rsidR="00FA6E82">
        <w:rPr>
          <w:i/>
        </w:rPr>
        <w:t>Worm hole</w:t>
      </w:r>
      <w:r w:rsidR="00FA6E82" w:rsidRPr="001B7CDE">
        <w:rPr>
          <w:i/>
        </w:rPr>
        <w:t xml:space="preserve"> attack </w:t>
      </w:r>
      <w:r w:rsidR="00FA6E82" w:rsidRPr="001B7CDE">
        <w:t>sebelum dan sesudah ECDSA</w:t>
      </w:r>
      <w:r w:rsidR="00FA6E82" w:rsidRPr="001B7CDE">
        <w:rPr>
          <w:i/>
        </w:rPr>
        <w:t xml:space="preserve"> </w:t>
      </w:r>
      <w:r w:rsidR="00FA6E82" w:rsidRPr="001B7CDE">
        <w:t>diterapkan</w:t>
      </w:r>
      <w:r w:rsidR="00FA6E82">
        <w:t xml:space="preserve"> pada skenario </w:t>
      </w:r>
      <w:r w:rsidR="00FA6E82" w:rsidRPr="00FA6E82">
        <w:rPr>
          <w:i/>
        </w:rPr>
        <w:t>grid</w:t>
      </w:r>
      <w:r w:rsidR="00FA6E82" w:rsidRPr="001B7CDE">
        <w:t>?</w:t>
      </w:r>
    </w:p>
    <w:p w:rsidR="008E6AEB" w:rsidRPr="001B7CDE" w:rsidRDefault="00C06A6D" w:rsidP="00AA114D">
      <w:pPr>
        <w:pStyle w:val="ListParagraph"/>
        <w:numPr>
          <w:ilvl w:val="0"/>
          <w:numId w:val="13"/>
        </w:numPr>
        <w:ind w:left="540"/>
        <w:jc w:val="both"/>
        <w:rPr>
          <w:color w:val="000000"/>
        </w:rPr>
      </w:pPr>
      <w:r w:rsidRPr="001B7CDE">
        <w:t xml:space="preserve">Bagaimana perbandingan performa </w:t>
      </w:r>
      <w:r w:rsidRPr="001B7CDE">
        <w:rPr>
          <w:i/>
        </w:rPr>
        <w:t>routing protocol</w:t>
      </w:r>
      <w:r w:rsidRPr="001B7CDE">
        <w:t xml:space="preserve"> AODV ketika terdapat </w:t>
      </w:r>
      <w:r w:rsidRPr="001B7CDE">
        <w:rPr>
          <w:i/>
        </w:rPr>
        <w:t>malicious node</w:t>
      </w:r>
      <w:r w:rsidRPr="001B7CDE">
        <w:t xml:space="preserve"> yang melakukan </w:t>
      </w:r>
      <w:r w:rsidR="000D4602">
        <w:rPr>
          <w:i/>
        </w:rPr>
        <w:t>Black hole</w:t>
      </w:r>
      <w:r w:rsidRPr="001B7CDE">
        <w:rPr>
          <w:i/>
        </w:rPr>
        <w:t xml:space="preserve"> </w:t>
      </w:r>
      <w:r w:rsidRPr="001B7CDE">
        <w:t xml:space="preserve">dan </w:t>
      </w:r>
      <w:r w:rsidR="000D4602">
        <w:rPr>
          <w:i/>
        </w:rPr>
        <w:t>Worm hole</w:t>
      </w:r>
      <w:r w:rsidRPr="001B7CDE">
        <w:rPr>
          <w:i/>
        </w:rPr>
        <w:t xml:space="preserve"> attack </w:t>
      </w:r>
      <w:r w:rsidRPr="001B7CDE">
        <w:t>sebelum dan sesudah ECDSA</w:t>
      </w:r>
      <w:r w:rsidRPr="001B7CDE">
        <w:rPr>
          <w:i/>
        </w:rPr>
        <w:t xml:space="preserve"> </w:t>
      </w:r>
      <w:r w:rsidRPr="001B7CDE">
        <w:t>diterapkan</w:t>
      </w:r>
      <w:r w:rsidR="00FA6E82">
        <w:t xml:space="preserve"> pada skenario </w:t>
      </w:r>
      <w:r w:rsidR="00FA6E82" w:rsidRPr="00FA6E82">
        <w:rPr>
          <w:i/>
        </w:rPr>
        <w:t>real</w:t>
      </w:r>
      <w:r w:rsidRPr="001B7CDE">
        <w:t>?</w:t>
      </w:r>
    </w:p>
    <w:p w:rsidR="007D06E1" w:rsidRPr="003157DE" w:rsidRDefault="007D06E1" w:rsidP="007D06E1">
      <w:pPr>
        <w:pStyle w:val="Heading2"/>
        <w:spacing w:before="200"/>
        <w:ind w:left="567" w:hanging="567"/>
        <w:jc w:val="both"/>
      </w:pPr>
      <w:bookmarkStart w:id="53" w:name="_Toc358965455"/>
      <w:bookmarkStart w:id="54" w:name="_Toc365962976"/>
      <w:bookmarkStart w:id="55" w:name="_Toc371760992"/>
      <w:bookmarkStart w:id="56" w:name="_Toc371761135"/>
      <w:bookmarkStart w:id="57" w:name="_Toc377600075"/>
      <w:bookmarkStart w:id="58" w:name="_Toc487272894"/>
      <w:r w:rsidRPr="003157DE">
        <w:t xml:space="preserve">Batasan </w:t>
      </w:r>
      <w:bookmarkEnd w:id="53"/>
      <w:bookmarkEnd w:id="54"/>
      <w:bookmarkEnd w:id="55"/>
      <w:bookmarkEnd w:id="56"/>
      <w:bookmarkEnd w:id="57"/>
      <w:r w:rsidRPr="003157DE">
        <w:t>Permasalahan</w:t>
      </w:r>
      <w:bookmarkEnd w:id="58"/>
    </w:p>
    <w:p w:rsidR="007D06E1" w:rsidRPr="00852480" w:rsidRDefault="007D06E1" w:rsidP="007D06E1"/>
    <w:p w:rsidR="00992BA0" w:rsidRDefault="007D06E1" w:rsidP="00992BA0">
      <w:pPr>
        <w:ind w:firstLine="567"/>
        <w:jc w:val="both"/>
        <w:rPr>
          <w:color w:val="000000"/>
        </w:rPr>
      </w:pPr>
      <w:r w:rsidRPr="003157DE">
        <w:t>Permas</w:t>
      </w:r>
      <w:r>
        <w:t>alahan yang dibahas pada tugas a</w:t>
      </w:r>
      <w:r w:rsidRPr="003157DE">
        <w:t>khir ini memiliki batasan sebagai berikut</w:t>
      </w:r>
      <w:r w:rsidRPr="003157DE">
        <w:rPr>
          <w:color w:val="000000"/>
        </w:rPr>
        <w:t>:</w:t>
      </w:r>
    </w:p>
    <w:p w:rsidR="00992BA0" w:rsidRPr="00992BA0" w:rsidRDefault="00992BA0" w:rsidP="00992BA0">
      <w:pPr>
        <w:pStyle w:val="ListParagraph"/>
        <w:numPr>
          <w:ilvl w:val="0"/>
          <w:numId w:val="34"/>
        </w:numPr>
        <w:jc w:val="both"/>
        <w:rPr>
          <w:color w:val="000000"/>
        </w:rPr>
      </w:pPr>
      <w:r w:rsidRPr="001B7CDE">
        <w:t>Simulator yang digunakan adalah simulator NS2.</w:t>
      </w:r>
    </w:p>
    <w:p w:rsidR="00DA0AC6" w:rsidRPr="00992BA0" w:rsidRDefault="00992BA0" w:rsidP="00992BA0">
      <w:pPr>
        <w:pStyle w:val="ListParagraph"/>
        <w:numPr>
          <w:ilvl w:val="0"/>
          <w:numId w:val="34"/>
        </w:numPr>
        <w:jc w:val="both"/>
        <w:rPr>
          <w:color w:val="000000"/>
        </w:rPr>
      </w:pPr>
      <w:r w:rsidRPr="001B7CDE">
        <w:rPr>
          <w:i/>
        </w:rPr>
        <w:t xml:space="preserve">Routing protocol </w:t>
      </w:r>
      <w:r w:rsidRPr="001B7CDE">
        <w:t xml:space="preserve">yang digunakan adalah </w:t>
      </w:r>
      <w:r w:rsidRPr="001B7CDE">
        <w:rPr>
          <w:i/>
        </w:rPr>
        <w:t>routing protocol</w:t>
      </w:r>
      <w:r w:rsidRPr="001B7CDE">
        <w:t xml:space="preserve"> AODV.</w:t>
      </w:r>
    </w:p>
    <w:p w:rsidR="00DA0AC6" w:rsidRPr="00992BA0" w:rsidRDefault="00992BA0" w:rsidP="00992BA0">
      <w:pPr>
        <w:pStyle w:val="ListParagraph"/>
        <w:numPr>
          <w:ilvl w:val="0"/>
          <w:numId w:val="34"/>
        </w:numPr>
        <w:jc w:val="both"/>
        <w:rPr>
          <w:color w:val="000000"/>
        </w:rPr>
      </w:pPr>
      <w:r w:rsidRPr="001B7CDE">
        <w:t xml:space="preserve">Algoritma </w:t>
      </w:r>
      <w:r w:rsidRPr="001B7CDE">
        <w:rPr>
          <w:i/>
        </w:rPr>
        <w:t xml:space="preserve">digital signature </w:t>
      </w:r>
      <w:r w:rsidRPr="001B7CDE">
        <w:t>yang digunakan adalah algoritma ECDSA.</w:t>
      </w:r>
    </w:p>
    <w:p w:rsidR="007D06E1" w:rsidRPr="003157DE" w:rsidRDefault="007D06E1" w:rsidP="007D06E1">
      <w:pPr>
        <w:pStyle w:val="Heading2"/>
        <w:spacing w:before="200"/>
        <w:ind w:left="567" w:hanging="567"/>
        <w:jc w:val="both"/>
      </w:pPr>
      <w:bookmarkStart w:id="59" w:name="_Toc487272895"/>
      <w:r w:rsidRPr="003157DE">
        <w:t>Tujuan</w:t>
      </w:r>
      <w:bookmarkEnd w:id="42"/>
      <w:bookmarkEnd w:id="43"/>
      <w:bookmarkEnd w:id="44"/>
      <w:bookmarkEnd w:id="45"/>
      <w:bookmarkEnd w:id="46"/>
      <w:bookmarkEnd w:id="59"/>
    </w:p>
    <w:p w:rsidR="007D06E1" w:rsidRPr="00852480" w:rsidRDefault="007D06E1" w:rsidP="007D06E1"/>
    <w:p w:rsidR="007D06E1" w:rsidRPr="003157DE" w:rsidRDefault="007D06E1" w:rsidP="007D06E1">
      <w:pPr>
        <w:ind w:firstLine="567"/>
        <w:jc w:val="both"/>
        <w:rPr>
          <w:color w:val="000000"/>
        </w:rPr>
      </w:pPr>
      <w:r>
        <w:rPr>
          <w:color w:val="000000"/>
        </w:rPr>
        <w:t>Tujuan dari tugas a</w:t>
      </w:r>
      <w:r w:rsidRPr="003157DE">
        <w:rPr>
          <w:color w:val="000000"/>
        </w:rPr>
        <w:t>khir ini adalah sebagai berikut:</w:t>
      </w:r>
    </w:p>
    <w:p w:rsidR="00DA0AC6" w:rsidRPr="00C20E39" w:rsidRDefault="00C20E39" w:rsidP="00AA114D">
      <w:pPr>
        <w:pStyle w:val="ListParagraph"/>
        <w:numPr>
          <w:ilvl w:val="0"/>
          <w:numId w:val="5"/>
        </w:numPr>
        <w:ind w:left="567" w:hanging="567"/>
        <w:jc w:val="both"/>
        <w:rPr>
          <w:color w:val="000000"/>
        </w:rPr>
      </w:pPr>
      <w:r w:rsidRPr="00C20E39">
        <w:rPr>
          <w:lang w:eastAsia="ja-JP"/>
        </w:rPr>
        <w:t xml:space="preserve">Dapat mendeteksi </w:t>
      </w:r>
      <w:r w:rsidRPr="00C20E39">
        <w:rPr>
          <w:i/>
          <w:lang w:eastAsia="ja-JP"/>
        </w:rPr>
        <w:t>malicious node</w:t>
      </w:r>
      <w:r w:rsidRPr="00C20E39">
        <w:rPr>
          <w:lang w:eastAsia="ja-JP"/>
        </w:rPr>
        <w:t xml:space="preserve"> yang melakukan </w:t>
      </w:r>
      <w:r w:rsidR="000D4602">
        <w:rPr>
          <w:i/>
          <w:lang w:eastAsia="ja-JP"/>
        </w:rPr>
        <w:t>Black hole</w:t>
      </w:r>
      <w:r w:rsidRPr="00C20E39">
        <w:rPr>
          <w:i/>
          <w:lang w:eastAsia="ja-JP"/>
        </w:rPr>
        <w:t xml:space="preserve"> </w:t>
      </w:r>
      <w:r w:rsidRPr="00C20E39">
        <w:rPr>
          <w:lang w:eastAsia="ja-JP"/>
        </w:rPr>
        <w:t xml:space="preserve">dan </w:t>
      </w:r>
      <w:r w:rsidR="000D4602">
        <w:rPr>
          <w:i/>
          <w:lang w:eastAsia="ja-JP"/>
        </w:rPr>
        <w:t>Worm hole</w:t>
      </w:r>
      <w:r w:rsidRPr="00C20E39">
        <w:rPr>
          <w:i/>
          <w:lang w:eastAsia="ja-JP"/>
        </w:rPr>
        <w:t xml:space="preserve"> attack</w:t>
      </w:r>
      <w:r w:rsidRPr="00C20E39">
        <w:rPr>
          <w:lang w:eastAsia="ja-JP"/>
        </w:rPr>
        <w:t xml:space="preserve"> pada lingkungan VANET dengan </w:t>
      </w:r>
      <w:r w:rsidRPr="00C20E39">
        <w:rPr>
          <w:i/>
          <w:lang w:eastAsia="ja-JP"/>
        </w:rPr>
        <w:t>routing protocol</w:t>
      </w:r>
      <w:r w:rsidRPr="00C20E39">
        <w:rPr>
          <w:lang w:eastAsia="ja-JP"/>
        </w:rPr>
        <w:t xml:space="preserve"> AODV.</w:t>
      </w:r>
    </w:p>
    <w:p w:rsidR="00DA0AC6" w:rsidRPr="00C20E39" w:rsidRDefault="00C20E39" w:rsidP="00AA114D">
      <w:pPr>
        <w:pStyle w:val="ListParagraph"/>
        <w:numPr>
          <w:ilvl w:val="0"/>
          <w:numId w:val="5"/>
        </w:numPr>
        <w:ind w:left="567" w:hanging="567"/>
        <w:jc w:val="both"/>
        <w:rPr>
          <w:color w:val="000000"/>
        </w:rPr>
      </w:pPr>
      <w:r w:rsidRPr="00C20E39">
        <w:rPr>
          <w:lang w:eastAsia="ja-JP"/>
        </w:rPr>
        <w:lastRenderedPageBreak/>
        <w:t xml:space="preserve">Dapat mengimplementasikan ECDSA untuk mengatasi </w:t>
      </w:r>
      <w:r w:rsidR="000D4602">
        <w:rPr>
          <w:i/>
          <w:lang w:eastAsia="ja-JP"/>
        </w:rPr>
        <w:t>Black hole</w:t>
      </w:r>
      <w:r w:rsidRPr="00C20E39">
        <w:rPr>
          <w:i/>
          <w:lang w:eastAsia="ja-JP"/>
        </w:rPr>
        <w:t xml:space="preserve"> </w:t>
      </w:r>
      <w:r w:rsidRPr="00C20E39">
        <w:rPr>
          <w:lang w:eastAsia="ja-JP"/>
        </w:rPr>
        <w:t xml:space="preserve">dan </w:t>
      </w:r>
      <w:r w:rsidR="000D4602">
        <w:rPr>
          <w:i/>
          <w:lang w:eastAsia="ja-JP"/>
        </w:rPr>
        <w:t>Worm hole</w:t>
      </w:r>
      <w:r w:rsidRPr="00C20E39">
        <w:rPr>
          <w:i/>
          <w:lang w:eastAsia="ja-JP"/>
        </w:rPr>
        <w:t xml:space="preserve"> attack</w:t>
      </w:r>
      <w:r w:rsidRPr="00C20E39">
        <w:rPr>
          <w:lang w:eastAsia="ja-JP"/>
        </w:rPr>
        <w:t xml:space="preserve"> yang terjadi di lingkungan VANET dengan </w:t>
      </w:r>
      <w:r w:rsidRPr="00C20E39">
        <w:rPr>
          <w:i/>
          <w:lang w:eastAsia="ja-JP"/>
        </w:rPr>
        <w:t>routing protocol</w:t>
      </w:r>
      <w:r w:rsidRPr="00C20E39">
        <w:rPr>
          <w:lang w:eastAsia="ja-JP"/>
        </w:rPr>
        <w:t xml:space="preserve"> AODV.</w:t>
      </w:r>
    </w:p>
    <w:p w:rsidR="00354E55" w:rsidRPr="00C20E39" w:rsidRDefault="00C20E39" w:rsidP="00AA114D">
      <w:pPr>
        <w:pStyle w:val="ListParagraph"/>
        <w:numPr>
          <w:ilvl w:val="0"/>
          <w:numId w:val="5"/>
        </w:numPr>
        <w:ind w:left="567" w:hanging="567"/>
        <w:jc w:val="both"/>
        <w:rPr>
          <w:color w:val="000000"/>
        </w:rPr>
      </w:pPr>
      <w:r w:rsidRPr="00C20E39">
        <w:rPr>
          <w:lang w:eastAsia="ja-JP"/>
        </w:rPr>
        <w:t xml:space="preserve">Menganalisa perbandingan performa </w:t>
      </w:r>
      <w:r w:rsidRPr="00C20E39">
        <w:rPr>
          <w:i/>
          <w:lang w:eastAsia="ja-JP"/>
        </w:rPr>
        <w:t>routing protocol</w:t>
      </w:r>
      <w:r w:rsidRPr="00C20E39">
        <w:rPr>
          <w:lang w:eastAsia="ja-JP"/>
        </w:rPr>
        <w:t xml:space="preserve"> AODV ketika terdapat </w:t>
      </w:r>
      <w:r w:rsidRPr="00C20E39">
        <w:rPr>
          <w:i/>
          <w:lang w:eastAsia="ja-JP"/>
        </w:rPr>
        <w:t>malicious node</w:t>
      </w:r>
      <w:r w:rsidRPr="00C20E39">
        <w:rPr>
          <w:lang w:eastAsia="ja-JP"/>
        </w:rPr>
        <w:t xml:space="preserve"> yang melakukan </w:t>
      </w:r>
      <w:r w:rsidR="000D4602">
        <w:rPr>
          <w:i/>
          <w:lang w:eastAsia="ja-JP"/>
        </w:rPr>
        <w:t>Black hole</w:t>
      </w:r>
      <w:r w:rsidRPr="00C20E39">
        <w:rPr>
          <w:i/>
          <w:lang w:eastAsia="ja-JP"/>
        </w:rPr>
        <w:t xml:space="preserve"> </w:t>
      </w:r>
      <w:r w:rsidRPr="00C20E39">
        <w:rPr>
          <w:lang w:eastAsia="ja-JP"/>
        </w:rPr>
        <w:t xml:space="preserve">dan </w:t>
      </w:r>
      <w:r w:rsidR="000D4602">
        <w:rPr>
          <w:i/>
          <w:lang w:eastAsia="ja-JP"/>
        </w:rPr>
        <w:t>Worm hole</w:t>
      </w:r>
      <w:r w:rsidRPr="00C20E39">
        <w:rPr>
          <w:i/>
          <w:lang w:eastAsia="ja-JP"/>
        </w:rPr>
        <w:t xml:space="preserve"> attack</w:t>
      </w:r>
      <w:r w:rsidRPr="00C20E39">
        <w:rPr>
          <w:lang w:eastAsia="ja-JP"/>
        </w:rPr>
        <w:t xml:space="preserve"> sebelum dan sesudah ECDSA diterapkan.</w:t>
      </w:r>
    </w:p>
    <w:p w:rsidR="007D06E1" w:rsidRPr="003157DE" w:rsidRDefault="007D06E1" w:rsidP="007D06E1">
      <w:pPr>
        <w:pStyle w:val="Heading2"/>
        <w:spacing w:before="240"/>
        <w:ind w:left="567" w:hanging="567"/>
        <w:jc w:val="both"/>
      </w:pPr>
      <w:bookmarkStart w:id="60" w:name="_Toc487272896"/>
      <w:r w:rsidRPr="003157DE">
        <w:t>Manfaat</w:t>
      </w:r>
      <w:bookmarkEnd w:id="60"/>
    </w:p>
    <w:p w:rsidR="00DA0AC6" w:rsidRDefault="00DA0AC6" w:rsidP="00461873">
      <w:pPr>
        <w:ind w:left="567"/>
        <w:jc w:val="both"/>
      </w:pPr>
    </w:p>
    <w:p w:rsidR="00461873" w:rsidRDefault="00461873" w:rsidP="00461873">
      <w:pPr>
        <w:ind w:firstLine="567"/>
        <w:jc w:val="both"/>
        <w:rPr>
          <w:lang w:val="en-US"/>
        </w:rPr>
      </w:pPr>
      <w:r>
        <w:rPr>
          <w:lang w:val="en-US"/>
        </w:rPr>
        <w:t>Manfaat dari hasil pembuatan tugas akhir ini adalah sebagai berikut:</w:t>
      </w:r>
    </w:p>
    <w:p w:rsidR="00897DE8" w:rsidRDefault="00897DE8" w:rsidP="00897DE8">
      <w:pPr>
        <w:ind w:left="567" w:hanging="567"/>
        <w:jc w:val="both"/>
        <w:rPr>
          <w:lang w:val="en-US"/>
        </w:rPr>
      </w:pPr>
      <w:r>
        <w:t xml:space="preserve">1.       </w:t>
      </w:r>
      <w:r w:rsidR="00461873" w:rsidRPr="00897DE8">
        <w:rPr>
          <w:lang w:val="en-US"/>
        </w:rPr>
        <w:t xml:space="preserve">Memberikan manfaat di bidang </w:t>
      </w:r>
      <w:r w:rsidR="00EE11CC" w:rsidRPr="00EE11CC">
        <w:t>VANET terutama pada area riset sekuritas</w:t>
      </w:r>
      <w:r w:rsidR="00EE11CC" w:rsidRPr="00897DE8">
        <w:rPr>
          <w:lang w:val="en-US"/>
        </w:rPr>
        <w:t xml:space="preserve"> dengan</w:t>
      </w:r>
      <w:r w:rsidR="00461873" w:rsidRPr="00897DE8">
        <w:rPr>
          <w:lang w:val="en-US"/>
        </w:rPr>
        <w:t xml:space="preserve"> </w:t>
      </w:r>
      <w:bookmarkEnd w:id="47"/>
      <w:bookmarkEnd w:id="48"/>
      <w:bookmarkEnd w:id="49"/>
      <w:bookmarkEnd w:id="50"/>
      <w:bookmarkEnd w:id="51"/>
      <w:r w:rsidR="00EE11CC" w:rsidRPr="00EE11CC">
        <w:t xml:space="preserve">mendapatkan performa </w:t>
      </w:r>
      <w:r w:rsidR="00EE11CC" w:rsidRPr="00897DE8">
        <w:rPr>
          <w:i/>
        </w:rPr>
        <w:t>routing protocol</w:t>
      </w:r>
      <w:r w:rsidR="00EE11CC" w:rsidRPr="00EE11CC">
        <w:t xml:space="preserve"> yang relatif stabil meskipun terdapat </w:t>
      </w:r>
      <w:r w:rsidR="00EE11CC" w:rsidRPr="00897DE8">
        <w:rPr>
          <w:i/>
        </w:rPr>
        <w:t>malicious node</w:t>
      </w:r>
      <w:r w:rsidR="00EE11CC" w:rsidRPr="00EE11CC">
        <w:t xml:space="preserve"> yang melakukan </w:t>
      </w:r>
      <w:r w:rsidR="000D4602" w:rsidRPr="00897DE8">
        <w:rPr>
          <w:i/>
        </w:rPr>
        <w:t>Black hole</w:t>
      </w:r>
      <w:r w:rsidR="00EE11CC" w:rsidRPr="00EE11CC">
        <w:t xml:space="preserve"> dan </w:t>
      </w:r>
      <w:r w:rsidR="000D4602" w:rsidRPr="00897DE8">
        <w:rPr>
          <w:i/>
        </w:rPr>
        <w:t>Worm hole</w:t>
      </w:r>
      <w:r w:rsidR="00EE11CC" w:rsidRPr="00897DE8">
        <w:rPr>
          <w:i/>
        </w:rPr>
        <w:t xml:space="preserve"> attack</w:t>
      </w:r>
      <w:r w:rsidR="00EE11CC" w:rsidRPr="00EE11CC">
        <w:t xml:space="preserve"> pada lingkungan VANET.</w:t>
      </w:r>
    </w:p>
    <w:p w:rsidR="00B13815" w:rsidRPr="00897DE8" w:rsidRDefault="00897DE8" w:rsidP="00897DE8">
      <w:pPr>
        <w:ind w:left="567" w:hanging="567"/>
        <w:jc w:val="both"/>
        <w:rPr>
          <w:lang w:val="en-US"/>
        </w:rPr>
      </w:pPr>
      <w:r>
        <w:t xml:space="preserve">2.     </w:t>
      </w:r>
      <w:r w:rsidR="00A9639D" w:rsidRPr="00897DE8">
        <w:rPr>
          <w:lang w:val="en-US"/>
        </w:rPr>
        <w:t>Menerapkan ilmu</w:t>
      </w:r>
      <w:r w:rsidR="00461873" w:rsidRPr="00897DE8">
        <w:rPr>
          <w:lang w:val="en-US"/>
        </w:rPr>
        <w:t xml:space="preserve"> yang dipelajari selama kuliah</w:t>
      </w:r>
      <w:r w:rsidR="00A9639D" w:rsidRPr="00897DE8">
        <w:rPr>
          <w:lang w:val="en-US"/>
        </w:rPr>
        <w:t xml:space="preserve"> di Teknik Informatika ITS</w:t>
      </w:r>
      <w:r w:rsidR="00461873" w:rsidRPr="00897DE8">
        <w:rPr>
          <w:lang w:val="en-US"/>
        </w:rPr>
        <w:t xml:space="preserve"> agar dapat berguna bagi orang banyak.</w:t>
      </w:r>
    </w:p>
    <w:p w:rsidR="007D06E1" w:rsidRPr="003157DE" w:rsidRDefault="007D06E1" w:rsidP="007D06E1">
      <w:pPr>
        <w:pStyle w:val="Heading2"/>
        <w:spacing w:before="240"/>
        <w:ind w:left="567" w:hanging="567"/>
        <w:jc w:val="both"/>
      </w:pPr>
      <w:bookmarkStart w:id="61" w:name="_Toc358965457"/>
      <w:bookmarkStart w:id="62" w:name="_Toc365962978"/>
      <w:bookmarkStart w:id="63" w:name="_Toc371760994"/>
      <w:bookmarkStart w:id="64" w:name="_Toc371761137"/>
      <w:bookmarkStart w:id="65" w:name="_Toc377600077"/>
      <w:bookmarkStart w:id="66" w:name="_Toc487272897"/>
      <w:r w:rsidRPr="003157DE">
        <w:t>Metodologi</w:t>
      </w:r>
      <w:bookmarkEnd w:id="61"/>
      <w:bookmarkEnd w:id="62"/>
      <w:bookmarkEnd w:id="63"/>
      <w:bookmarkEnd w:id="64"/>
      <w:bookmarkEnd w:id="65"/>
      <w:bookmarkEnd w:id="66"/>
    </w:p>
    <w:p w:rsidR="007D06E1" w:rsidRPr="00852480" w:rsidRDefault="007D06E1" w:rsidP="007D06E1"/>
    <w:p w:rsidR="007D06E1" w:rsidRPr="003157DE" w:rsidRDefault="00461873" w:rsidP="007D06E1">
      <w:pPr>
        <w:ind w:firstLine="567"/>
        <w:jc w:val="both"/>
        <w:rPr>
          <w:color w:val="000000"/>
        </w:rPr>
      </w:pPr>
      <w:r>
        <w:rPr>
          <w:color w:val="000000"/>
          <w:lang w:val="en-US"/>
        </w:rPr>
        <w:t>Tahapan-tahapan yang dilakukan dalam pengerjaan tugas akhir ini adalah sebagi berikut:</w:t>
      </w:r>
    </w:p>
    <w:p w:rsidR="007D06E1" w:rsidRPr="003157DE" w:rsidRDefault="007D06E1" w:rsidP="007D06E1">
      <w:pPr>
        <w:ind w:firstLine="567"/>
        <w:jc w:val="both"/>
        <w:rPr>
          <w:color w:val="000000"/>
        </w:rPr>
      </w:pPr>
    </w:p>
    <w:p w:rsidR="007D06E1" w:rsidRPr="003157DE" w:rsidRDefault="007D06E1" w:rsidP="00AA114D">
      <w:pPr>
        <w:pStyle w:val="ListParagraph"/>
        <w:numPr>
          <w:ilvl w:val="0"/>
          <w:numId w:val="6"/>
        </w:numPr>
        <w:jc w:val="both"/>
        <w:rPr>
          <w:vanish/>
          <w:color w:val="000000"/>
        </w:rPr>
      </w:pPr>
    </w:p>
    <w:p w:rsidR="007D06E1" w:rsidRPr="003157DE" w:rsidRDefault="007D06E1" w:rsidP="00AA114D">
      <w:pPr>
        <w:pStyle w:val="ListParagraph"/>
        <w:numPr>
          <w:ilvl w:val="1"/>
          <w:numId w:val="6"/>
        </w:numPr>
        <w:jc w:val="both"/>
        <w:rPr>
          <w:vanish/>
          <w:color w:val="000000"/>
        </w:rPr>
      </w:pPr>
    </w:p>
    <w:p w:rsidR="007D06E1" w:rsidRPr="003157DE" w:rsidRDefault="007D06E1" w:rsidP="00AA114D">
      <w:pPr>
        <w:pStyle w:val="ListParagraph"/>
        <w:numPr>
          <w:ilvl w:val="1"/>
          <w:numId w:val="6"/>
        </w:numPr>
        <w:jc w:val="both"/>
        <w:rPr>
          <w:vanish/>
          <w:color w:val="000000"/>
        </w:rPr>
      </w:pPr>
    </w:p>
    <w:p w:rsidR="007D06E1" w:rsidRPr="003157DE" w:rsidRDefault="007D06E1" w:rsidP="00AA114D">
      <w:pPr>
        <w:pStyle w:val="ListParagraph"/>
        <w:numPr>
          <w:ilvl w:val="1"/>
          <w:numId w:val="6"/>
        </w:numPr>
        <w:jc w:val="both"/>
        <w:rPr>
          <w:vanish/>
          <w:color w:val="000000"/>
        </w:rPr>
      </w:pPr>
    </w:p>
    <w:p w:rsidR="007D06E1" w:rsidRPr="003157DE" w:rsidRDefault="007D06E1" w:rsidP="00AA114D">
      <w:pPr>
        <w:pStyle w:val="ListParagraph"/>
        <w:numPr>
          <w:ilvl w:val="1"/>
          <w:numId w:val="6"/>
        </w:numPr>
        <w:jc w:val="both"/>
        <w:rPr>
          <w:vanish/>
          <w:color w:val="000000"/>
        </w:rPr>
      </w:pPr>
    </w:p>
    <w:p w:rsidR="007D06E1" w:rsidRPr="003157DE" w:rsidRDefault="007D06E1" w:rsidP="00AA114D">
      <w:pPr>
        <w:pStyle w:val="ListParagraph"/>
        <w:numPr>
          <w:ilvl w:val="1"/>
          <w:numId w:val="6"/>
        </w:numPr>
        <w:jc w:val="both"/>
        <w:rPr>
          <w:vanish/>
          <w:color w:val="000000"/>
        </w:rPr>
      </w:pPr>
    </w:p>
    <w:p w:rsidR="007D06E1" w:rsidRPr="003157DE" w:rsidRDefault="007D06E1" w:rsidP="00AA114D">
      <w:pPr>
        <w:pStyle w:val="ListParagraph"/>
        <w:numPr>
          <w:ilvl w:val="1"/>
          <w:numId w:val="6"/>
        </w:numPr>
        <w:jc w:val="both"/>
        <w:rPr>
          <w:vanish/>
          <w:color w:val="000000"/>
        </w:rPr>
      </w:pPr>
    </w:p>
    <w:p w:rsidR="007D06E1" w:rsidRPr="003157DE" w:rsidRDefault="007D06E1" w:rsidP="007D06E1">
      <w:pPr>
        <w:pStyle w:val="Heading3"/>
        <w:ind w:left="567" w:hanging="567"/>
        <w:jc w:val="both"/>
      </w:pPr>
      <w:bookmarkStart w:id="67" w:name="_Toc487272898"/>
      <w:r w:rsidRPr="003157DE">
        <w:t>Penyusunan Proposal</w:t>
      </w:r>
      <w:r w:rsidR="00B65013">
        <w:rPr>
          <w:lang w:val="en-US"/>
        </w:rPr>
        <w:t xml:space="preserve"> Tugas Akhir</w:t>
      </w:r>
      <w:bookmarkEnd w:id="67"/>
    </w:p>
    <w:p w:rsidR="007D06E1" w:rsidRPr="00CD14A1" w:rsidRDefault="00DA0AC6" w:rsidP="007D06E1">
      <w:pPr>
        <w:spacing w:before="240" w:after="240"/>
        <w:ind w:firstLine="567"/>
        <w:jc w:val="both"/>
        <w:rPr>
          <w:lang w:val="en-US"/>
        </w:rPr>
      </w:pPr>
      <w:r w:rsidRPr="003157DE">
        <w:t xml:space="preserve">Tahap awal </w:t>
      </w:r>
      <w:r>
        <w:t>tugas a</w:t>
      </w:r>
      <w:r w:rsidRPr="003157DE">
        <w:t xml:space="preserve">khir ini adalah menyusun proposal </w:t>
      </w:r>
      <w:r>
        <w:t>tugas a</w:t>
      </w:r>
      <w:r w:rsidRPr="003157DE">
        <w:t>khir. Pada proposal,</w:t>
      </w:r>
      <w:r w:rsidR="00CD14A1">
        <w:rPr>
          <w:lang w:val="en-US"/>
        </w:rPr>
        <w:t xml:space="preserve"> berisi tentang deskripsi pendahuluan dari tu</w:t>
      </w:r>
      <w:r w:rsidR="00032A22">
        <w:rPr>
          <w:lang w:val="en-US"/>
        </w:rPr>
        <w:t>gas akhir yang akan dibuat. Pro</w:t>
      </w:r>
      <w:r w:rsidR="00CD14A1">
        <w:rPr>
          <w:lang w:val="en-US"/>
        </w:rPr>
        <w:t>posal juga berisi tentang garis besa</w:t>
      </w:r>
      <w:r w:rsidR="00032A22">
        <w:t>r</w:t>
      </w:r>
      <w:r w:rsidR="00CD14A1">
        <w:rPr>
          <w:lang w:val="en-US"/>
        </w:rPr>
        <w:t xml:space="preserve"> tugas akhir yang akan dikerjakan sehingga memberikan gambaran untuk dapat mengerjakan tugas akhir sesuai dengan </w:t>
      </w:r>
      <w:r w:rsidR="00CD14A1" w:rsidRPr="00CD14A1">
        <w:rPr>
          <w:i/>
          <w:lang w:val="en-US"/>
        </w:rPr>
        <w:t>timeline</w:t>
      </w:r>
      <w:r w:rsidR="00CD14A1">
        <w:rPr>
          <w:lang w:val="en-US"/>
        </w:rPr>
        <w:t xml:space="preserve"> yang dibuat. G</w:t>
      </w:r>
      <w:r w:rsidRPr="003157DE">
        <w:t>agasan untuk</w:t>
      </w:r>
      <w:r w:rsidR="00032A22">
        <w:t xml:space="preserve"> mengatasi </w:t>
      </w:r>
      <w:r w:rsidR="00032A22" w:rsidRPr="00032A22">
        <w:rPr>
          <w:i/>
        </w:rPr>
        <w:t>Black Hole</w:t>
      </w:r>
      <w:r w:rsidR="00032A22">
        <w:t xml:space="preserve"> dan </w:t>
      </w:r>
      <w:r w:rsidR="00032A22" w:rsidRPr="00032A22">
        <w:rPr>
          <w:i/>
        </w:rPr>
        <w:t>Worm Hole attack</w:t>
      </w:r>
      <w:r w:rsidR="00032A22">
        <w:t xml:space="preserve"> pada komunikasi V2V di lingkungan VANETs</w:t>
      </w:r>
      <w:r w:rsidR="007D06E1">
        <w:t>.</w:t>
      </w:r>
      <w:r w:rsidR="00CD14A1">
        <w:rPr>
          <w:lang w:val="en-US"/>
        </w:rPr>
        <w:t xml:space="preserve"> </w:t>
      </w:r>
    </w:p>
    <w:p w:rsidR="007D06E1" w:rsidRPr="003157DE" w:rsidRDefault="007D06E1" w:rsidP="007D06E1">
      <w:pPr>
        <w:pStyle w:val="Heading3"/>
        <w:ind w:left="567" w:hanging="567"/>
        <w:jc w:val="both"/>
      </w:pPr>
      <w:bookmarkStart w:id="68" w:name="_Toc487272899"/>
      <w:r w:rsidRPr="003157DE">
        <w:lastRenderedPageBreak/>
        <w:t>Studi Literatur</w:t>
      </w:r>
      <w:bookmarkEnd w:id="68"/>
    </w:p>
    <w:p w:rsidR="007D06E1" w:rsidRPr="00FF1AAB" w:rsidRDefault="00DA0AC6" w:rsidP="007D06E1">
      <w:pPr>
        <w:spacing w:before="240" w:after="240"/>
        <w:ind w:firstLine="567"/>
        <w:jc w:val="both"/>
        <w:rPr>
          <w:lang w:val="en-US"/>
        </w:rPr>
      </w:pPr>
      <w:r w:rsidRPr="003157DE">
        <w:t>Pada tahap ini dilakukan untuk mencari informasi dan studi literatur apa saja yang dapat dijadikan</w:t>
      </w:r>
      <w:r w:rsidR="00CD14A1">
        <w:rPr>
          <w:lang w:val="en-US"/>
        </w:rPr>
        <w:t xml:space="preserve"> sebagai</w:t>
      </w:r>
      <w:r w:rsidRPr="003157DE">
        <w:t xml:space="preserve"> refer</w:t>
      </w:r>
      <w:r w:rsidR="0079637F">
        <w:t>ensi untuk membantu pengerjaan tugas a</w:t>
      </w:r>
      <w:r w:rsidRPr="003157DE">
        <w:t>khir ini.</w:t>
      </w:r>
      <w:r w:rsidR="00CD14A1">
        <w:rPr>
          <w:lang w:val="en-US"/>
        </w:rPr>
        <w:t xml:space="preserve"> Tahap ini merupakan tahap untuk memahami semua metode yang akan dikerjakan, sehingga memberi gambaran </w:t>
      </w:r>
      <w:r w:rsidR="00957631">
        <w:rPr>
          <w:lang w:val="en-US"/>
        </w:rPr>
        <w:t>selama</w:t>
      </w:r>
      <w:r w:rsidR="00CD14A1">
        <w:rPr>
          <w:lang w:val="en-US"/>
        </w:rPr>
        <w:t xml:space="preserve"> pengerjaan tugas akhir</w:t>
      </w:r>
      <w:r w:rsidR="00957631">
        <w:rPr>
          <w:lang w:val="en-US"/>
        </w:rPr>
        <w:t xml:space="preserve">. </w:t>
      </w:r>
      <w:r w:rsidRPr="003157DE">
        <w:t>Informasi didapatkan dari buku dan literatur yang berhubungan dengan metode yang digunakan. Informasi yang dicari adalah</w:t>
      </w:r>
      <w:r w:rsidR="00032A22">
        <w:t xml:space="preserve"> </w:t>
      </w:r>
      <w:r w:rsidR="00032A22" w:rsidRPr="00032A22">
        <w:rPr>
          <w:i/>
        </w:rPr>
        <w:t>Black Hole</w:t>
      </w:r>
      <w:r w:rsidR="00032A22">
        <w:t xml:space="preserve"> dan </w:t>
      </w:r>
      <w:r w:rsidR="00032A22" w:rsidRPr="00032A22">
        <w:rPr>
          <w:i/>
        </w:rPr>
        <w:t>Worm Hole attack</w:t>
      </w:r>
      <w:r w:rsidR="00032A22">
        <w:t>, dan ECDSA</w:t>
      </w:r>
      <w:r w:rsidRPr="00C749BC">
        <w:rPr>
          <w:i/>
        </w:rPr>
        <w:t>.</w:t>
      </w:r>
      <w:r>
        <w:rPr>
          <w:i/>
        </w:rPr>
        <w:t xml:space="preserve"> </w:t>
      </w:r>
      <w:r>
        <w:t>Tugas akhir ini juga mengacu</w:t>
      </w:r>
      <w:r w:rsidR="00957631">
        <w:rPr>
          <w:lang w:val="en-US"/>
        </w:rPr>
        <w:t xml:space="preserve"> </w:t>
      </w:r>
      <w:r>
        <w:t xml:space="preserve">pada </w:t>
      </w:r>
      <w:r w:rsidRPr="001A5D46">
        <w:rPr>
          <w:noProof/>
        </w:rPr>
        <w:t xml:space="preserve">literatur </w:t>
      </w:r>
      <w:r w:rsidR="000E7C80" w:rsidRPr="000E7C80">
        <w:rPr>
          <w:noProof/>
        </w:rPr>
        <w:t>jurnal</w:t>
      </w:r>
      <w:r w:rsidRPr="001A5D46">
        <w:rPr>
          <w:noProof/>
        </w:rPr>
        <w:t xml:space="preserve"> dengan judul “</w:t>
      </w:r>
      <w:r w:rsidR="00032A22" w:rsidRPr="000509B4">
        <w:rPr>
          <w:i/>
          <w:sz w:val="24"/>
        </w:rPr>
        <w:t>Secure and Efficient Protocol for Position-based Routing in VANET</w:t>
      </w:r>
      <w:r w:rsidR="00032A22">
        <w:rPr>
          <w:i/>
          <w:sz w:val="24"/>
        </w:rPr>
        <w:t xml:space="preserve">” </w:t>
      </w:r>
      <w:r w:rsidR="00032A22">
        <w:rPr>
          <w:i/>
          <w:sz w:val="24"/>
        </w:rPr>
        <w:fldChar w:fldCharType="begin"/>
      </w:r>
      <w:r w:rsidR="00032A22">
        <w:rPr>
          <w:i/>
          <w:sz w:val="24"/>
        </w:rPr>
        <w:instrText xml:space="preserve"> ADDIN ZOTERO_ITEM CSL_CITATION {"citationID":"1j9b94nrcr","properties":{"formattedCitation":"[2]","plainCitation":"[2]"},"citationItems":[{"id":9,"uris":["http://zotero.org/users/local/qslOKPuo/items/7N8WKUP5"],"uri":["http://zotero.org/users/local/qslOKPuo/items/7N8WKUP5"],"itemData":{"id":9,"type":"paper-conference","title":"Secure and efficient protocol for position-based routing in VANETs","container-title":"2012 IEEE International Conference on Intelligent Control, Automatic Detection and High-End Equipment","page":"142-148","source":"IEEE Xplore","event":"2012 IEEE International Conference on Intelligent Control, Automatic Detection and High-End Equipment","abstract":"Since VANETs have great potential in improving the traffic condition and position-based protocol is popular in VANETs, a scheme is proposed to enhance the security performances of position-based routing protocols. Like other security solutions, this scheme employs digital signature to guarantee the identity authentication, data integrity and non-repudiation. The difference to most of other existed solutions is that an evaluation mechanism is proposed, which can detect malicious nodes that drop or tamper routing data. This mechanism has been proved efficiency and has better security and network performance by comparing with the hybrid signature routing scheme via NS2 simulation.","DOI":"10.1109/ICADE.2012.6330116","author":[{"family":"Hou","given":"J."},{"family":"Liu","given":"J."},{"family":"Han","given":"L."},{"family":"Zhao","given":"J."}],"issued":{"date-parts":[["2012",7]]}}}],"schema":"https://github.com/citation-style-language/schema/raw/master/csl-citation.json"} </w:instrText>
      </w:r>
      <w:r w:rsidR="00032A22">
        <w:rPr>
          <w:i/>
          <w:sz w:val="24"/>
        </w:rPr>
        <w:fldChar w:fldCharType="separate"/>
      </w:r>
      <w:r w:rsidR="00032A22" w:rsidRPr="00032A22">
        <w:rPr>
          <w:sz w:val="24"/>
        </w:rPr>
        <w:t>[2]</w:t>
      </w:r>
      <w:r w:rsidR="00032A22">
        <w:rPr>
          <w:i/>
          <w:sz w:val="24"/>
        </w:rPr>
        <w:fldChar w:fldCharType="end"/>
      </w:r>
      <w:r w:rsidR="00FF1AAB">
        <w:t>.</w:t>
      </w:r>
    </w:p>
    <w:p w:rsidR="007D06E1" w:rsidRPr="003157DE" w:rsidRDefault="007D06E1" w:rsidP="007D06E1">
      <w:pPr>
        <w:pStyle w:val="Heading3"/>
        <w:ind w:left="567" w:hanging="567"/>
      </w:pPr>
      <w:bookmarkStart w:id="69" w:name="_Toc487272900"/>
      <w:r w:rsidRPr="003157DE">
        <w:t xml:space="preserve">Implementasi </w:t>
      </w:r>
      <w:r w:rsidR="00032A22">
        <w:t>Sistem</w:t>
      </w:r>
      <w:bookmarkEnd w:id="69"/>
    </w:p>
    <w:p w:rsidR="00DA0AC6" w:rsidRPr="00260EB6" w:rsidRDefault="00DA0AC6" w:rsidP="00260EB6">
      <w:pPr>
        <w:spacing w:before="240" w:after="240"/>
        <w:ind w:firstLine="567"/>
        <w:jc w:val="both"/>
        <w:rPr>
          <w:i/>
          <w:color w:val="000000"/>
        </w:rPr>
      </w:pPr>
      <w:r w:rsidRPr="003157DE">
        <w:t xml:space="preserve">Implementasi merupakan tahap untuk </w:t>
      </w:r>
      <w:r w:rsidR="0042785A">
        <w:rPr>
          <w:lang w:val="en-US"/>
        </w:rPr>
        <w:t xml:space="preserve">mengimplementasikan </w:t>
      </w:r>
      <w:r w:rsidRPr="003157DE">
        <w:t xml:space="preserve"> metode-metode yang sudah diajukan pada proposal Tugas Akhir. Untuk membangun algoritma yang telah dirancang sebelumnya,</w:t>
      </w:r>
      <w:r w:rsidR="0042785A">
        <w:t xml:space="preserve"> i</w:t>
      </w:r>
      <w:r w:rsidRPr="003157DE">
        <w:t>mplementasi</w:t>
      </w:r>
      <w:r w:rsidR="0042785A">
        <w:rPr>
          <w:lang w:val="en-US"/>
        </w:rPr>
        <w:t xml:space="preserve"> dilakukan </w:t>
      </w:r>
      <w:r w:rsidRPr="003157DE">
        <w:t>dengan menggunakan</w:t>
      </w:r>
      <w:r w:rsidR="00032A22">
        <w:t xml:space="preserve"> NS-2 sebagai </w:t>
      </w:r>
      <w:r w:rsidR="00032A22" w:rsidRPr="00032A22">
        <w:rPr>
          <w:i/>
        </w:rPr>
        <w:t>Network Simulator</w:t>
      </w:r>
      <w:r w:rsidR="00032A22">
        <w:t xml:space="preserve">, bahasa C/C++ sebagai bahasa pemrograman, dan OpenSSL sebagai </w:t>
      </w:r>
      <w:r w:rsidR="00032A22" w:rsidRPr="00032A22">
        <w:rPr>
          <w:i/>
        </w:rPr>
        <w:t>library</w:t>
      </w:r>
      <w:r w:rsidR="00032A22">
        <w:t xml:space="preserve"> untuk mengimplementasikan ECDSA</w:t>
      </w:r>
      <w:r w:rsidR="0042785A">
        <w:rPr>
          <w:color w:val="000000"/>
        </w:rPr>
        <w:t>.</w:t>
      </w:r>
    </w:p>
    <w:p w:rsidR="007D06E1" w:rsidRPr="003157DE" w:rsidRDefault="007D06E1" w:rsidP="007D06E1">
      <w:pPr>
        <w:pStyle w:val="Heading3"/>
        <w:ind w:left="567" w:hanging="567"/>
      </w:pPr>
      <w:bookmarkStart w:id="70" w:name="_Toc487272901"/>
      <w:r w:rsidRPr="003157DE">
        <w:t>Pengujian dan Evaluasi</w:t>
      </w:r>
      <w:bookmarkEnd w:id="70"/>
    </w:p>
    <w:p w:rsidR="007D06E1" w:rsidRPr="003157DE" w:rsidRDefault="007D06E1" w:rsidP="007D06E1">
      <w:pPr>
        <w:jc w:val="both"/>
        <w:rPr>
          <w:b/>
          <w:color w:val="000000"/>
        </w:rPr>
      </w:pPr>
    </w:p>
    <w:p w:rsidR="007D06E1" w:rsidRPr="00FA6E82" w:rsidRDefault="00DA0AC6" w:rsidP="00FA6E82">
      <w:pPr>
        <w:ind w:firstLine="567"/>
        <w:jc w:val="both"/>
      </w:pPr>
      <w:r w:rsidRPr="003157DE">
        <w:rPr>
          <w:color w:val="000000"/>
        </w:rPr>
        <w:t xml:space="preserve">Pada tahap ini algoritma yang telah disusun diuji coba dengan </w:t>
      </w:r>
      <w:r w:rsidR="008F72BC">
        <w:rPr>
          <w:color w:val="000000"/>
        </w:rPr>
        <w:t xml:space="preserve">melakukan </w:t>
      </w:r>
      <w:r w:rsidR="008F72BC" w:rsidRPr="008F72BC">
        <w:rPr>
          <w:i/>
          <w:color w:val="000000"/>
        </w:rPr>
        <w:t>generate</w:t>
      </w:r>
      <w:r w:rsidR="008F72BC">
        <w:rPr>
          <w:color w:val="000000"/>
        </w:rPr>
        <w:t xml:space="preserve"> skenario </w:t>
      </w:r>
      <w:r w:rsidR="008F72BC" w:rsidRPr="008F72BC">
        <w:rPr>
          <w:i/>
          <w:color w:val="000000"/>
        </w:rPr>
        <w:t>grid</w:t>
      </w:r>
      <w:r w:rsidR="008F72BC">
        <w:rPr>
          <w:color w:val="000000"/>
        </w:rPr>
        <w:t xml:space="preserve"> dan skenario </w:t>
      </w:r>
      <w:r w:rsidR="008F72BC" w:rsidRPr="008F72BC">
        <w:rPr>
          <w:i/>
          <w:color w:val="000000"/>
        </w:rPr>
        <w:t>real</w:t>
      </w:r>
      <w:r w:rsidR="008F72BC">
        <w:rPr>
          <w:color w:val="000000"/>
        </w:rPr>
        <w:t xml:space="preserve"> yang kemudian diberikan </w:t>
      </w:r>
      <w:r w:rsidR="008F72BC" w:rsidRPr="008F72BC">
        <w:rPr>
          <w:i/>
          <w:color w:val="000000"/>
        </w:rPr>
        <w:t>malicious node</w:t>
      </w:r>
      <w:r w:rsidR="008F72BC">
        <w:rPr>
          <w:color w:val="000000"/>
        </w:rPr>
        <w:t xml:space="preserve"> dalam jumlah tertentu dan melakukan serangan tertentu</w:t>
      </w:r>
      <w:r w:rsidRPr="003157DE">
        <w:rPr>
          <w:color w:val="000000"/>
        </w:rPr>
        <w:t>.</w:t>
      </w:r>
      <w:r w:rsidR="008F72BC">
        <w:rPr>
          <w:color w:val="000000"/>
        </w:rPr>
        <w:t xml:space="preserve"> Kemudian dari skenario tersebut akan didapatkan data uji </w:t>
      </w:r>
      <w:r w:rsidR="008F72BC" w:rsidRPr="008F72BC">
        <w:rPr>
          <w:i/>
          <w:color w:val="000000"/>
        </w:rPr>
        <w:t>packet delivery ratio</w:t>
      </w:r>
      <w:r w:rsidR="008F72BC">
        <w:rPr>
          <w:color w:val="000000"/>
        </w:rPr>
        <w:t xml:space="preserve"> (PDR), rata-rata </w:t>
      </w:r>
      <w:r w:rsidR="008F72BC" w:rsidRPr="008F72BC">
        <w:rPr>
          <w:i/>
          <w:color w:val="000000"/>
        </w:rPr>
        <w:t>end to end delay</w:t>
      </w:r>
      <w:r w:rsidR="008F72BC">
        <w:rPr>
          <w:color w:val="000000"/>
        </w:rPr>
        <w:t xml:space="preserve"> (E2E), dan </w:t>
      </w:r>
      <w:r w:rsidR="008F72BC" w:rsidRPr="008F72BC">
        <w:rPr>
          <w:i/>
          <w:color w:val="000000"/>
        </w:rPr>
        <w:t>routing overhead</w:t>
      </w:r>
      <w:r w:rsidR="008F72BC">
        <w:rPr>
          <w:color w:val="000000"/>
        </w:rPr>
        <w:t xml:space="preserve"> (RO)</w:t>
      </w:r>
      <w:r>
        <w:rPr>
          <w:color w:val="000000"/>
        </w:rPr>
        <w:t>.</w:t>
      </w:r>
      <w:r w:rsidR="007D06E1" w:rsidRPr="00490181">
        <w:t xml:space="preserve"> </w:t>
      </w:r>
      <w:r w:rsidR="008F72BC">
        <w:t xml:space="preserve">Dari data uji tersebut, dilakukan analisa untuk membandingkan performa </w:t>
      </w:r>
      <w:r w:rsidR="008F72BC" w:rsidRPr="008F72BC">
        <w:rPr>
          <w:i/>
        </w:rPr>
        <w:t>routing protocol</w:t>
      </w:r>
      <w:r w:rsidR="008F72BC">
        <w:t xml:space="preserve"> yang telah dimodifikasi dengan </w:t>
      </w:r>
      <w:r w:rsidR="008F72BC" w:rsidRPr="008F72BC">
        <w:rPr>
          <w:i/>
        </w:rPr>
        <w:t>routing protocol original</w:t>
      </w:r>
      <w:r w:rsidR="008F72BC">
        <w:t>.</w:t>
      </w:r>
    </w:p>
    <w:p w:rsidR="0063447F" w:rsidRDefault="0063447F">
      <w:pPr>
        <w:spacing w:after="160" w:line="259" w:lineRule="auto"/>
        <w:rPr>
          <w:rFonts w:eastAsia="Times New Roman"/>
          <w:b/>
          <w:bCs/>
          <w:szCs w:val="26"/>
        </w:rPr>
      </w:pPr>
      <w:r>
        <w:br w:type="page"/>
      </w:r>
    </w:p>
    <w:p w:rsidR="007D06E1" w:rsidRPr="003157DE" w:rsidRDefault="007D06E1" w:rsidP="007D06E1">
      <w:pPr>
        <w:pStyle w:val="Heading3"/>
        <w:ind w:left="567" w:hanging="567"/>
      </w:pPr>
      <w:bookmarkStart w:id="71" w:name="_Toc487272902"/>
      <w:r w:rsidRPr="003157DE">
        <w:lastRenderedPageBreak/>
        <w:t>Penyusunan Buku</w:t>
      </w:r>
      <w:bookmarkEnd w:id="71"/>
      <w:r w:rsidRPr="003157DE">
        <w:t xml:space="preserve"> </w:t>
      </w:r>
    </w:p>
    <w:p w:rsidR="007D06E1" w:rsidRPr="003157DE" w:rsidRDefault="007D06E1" w:rsidP="007D06E1">
      <w:pPr>
        <w:jc w:val="both"/>
        <w:rPr>
          <w:b/>
          <w:color w:val="000000"/>
        </w:rPr>
      </w:pPr>
    </w:p>
    <w:p w:rsidR="007D06E1" w:rsidRDefault="007D06E1" w:rsidP="00AC5437">
      <w:pPr>
        <w:ind w:firstLine="567"/>
        <w:jc w:val="both"/>
        <w:rPr>
          <w:color w:val="000000"/>
        </w:rPr>
      </w:pPr>
      <w:r w:rsidRPr="003157DE">
        <w:rPr>
          <w:color w:val="000000"/>
        </w:rPr>
        <w:t xml:space="preserve">Pada tahap ini disusun buku sebagai dokumentasi dari pelaksanaan </w:t>
      </w:r>
      <w:r>
        <w:t>tugas a</w:t>
      </w:r>
      <w:r w:rsidRPr="003157DE">
        <w:t>khir</w:t>
      </w:r>
      <w:r w:rsidRPr="003157DE">
        <w:rPr>
          <w:color w:val="000000"/>
        </w:rPr>
        <w:t xml:space="preserve"> yang mencangkup seluruh konsep, teori, implementasi, serta hasil yang telah dikerjakan.</w:t>
      </w:r>
    </w:p>
    <w:p w:rsidR="005D50FF" w:rsidRPr="00AC5437" w:rsidRDefault="005D50FF" w:rsidP="00AC5437">
      <w:pPr>
        <w:ind w:firstLine="567"/>
        <w:jc w:val="both"/>
        <w:rPr>
          <w:color w:val="000000"/>
        </w:rPr>
      </w:pPr>
    </w:p>
    <w:p w:rsidR="007D06E1" w:rsidRPr="003157DE" w:rsidRDefault="007D06E1" w:rsidP="007D06E1">
      <w:pPr>
        <w:pStyle w:val="Heading2"/>
        <w:ind w:left="567" w:hanging="567"/>
      </w:pPr>
      <w:bookmarkStart w:id="72" w:name="_Toc487272903"/>
      <w:r w:rsidRPr="003157DE">
        <w:t>Sistematika Penulisan Laporan</w:t>
      </w:r>
      <w:bookmarkEnd w:id="72"/>
      <w:r w:rsidRPr="003157DE">
        <w:t xml:space="preserve"> </w:t>
      </w:r>
    </w:p>
    <w:p w:rsidR="007D06E1" w:rsidRPr="003157DE" w:rsidRDefault="007D06E1" w:rsidP="007D06E1">
      <w:pPr>
        <w:ind w:left="426" w:hanging="284"/>
        <w:jc w:val="both"/>
        <w:rPr>
          <w:color w:val="000000"/>
        </w:rPr>
      </w:pPr>
      <w:bookmarkStart w:id="73" w:name="_Toc358965458"/>
      <w:bookmarkStart w:id="74" w:name="_Toc365962979"/>
      <w:bookmarkStart w:id="75" w:name="_Toc371760995"/>
      <w:bookmarkStart w:id="76" w:name="_Toc371761138"/>
      <w:bookmarkStart w:id="77" w:name="_Toc377600078"/>
    </w:p>
    <w:p w:rsidR="007D06E1" w:rsidRPr="003157DE" w:rsidRDefault="007D06E1" w:rsidP="007D06E1">
      <w:pPr>
        <w:ind w:firstLine="567"/>
        <w:jc w:val="both"/>
        <w:rPr>
          <w:color w:val="000000"/>
        </w:rPr>
      </w:pPr>
      <w:r w:rsidRPr="003157DE">
        <w:rPr>
          <w:color w:val="000000"/>
        </w:rPr>
        <w:t xml:space="preserve">Sistematika penulisan laporan </w:t>
      </w:r>
      <w:r>
        <w:t>tugas a</w:t>
      </w:r>
      <w:r w:rsidRPr="003157DE">
        <w:t>khir</w:t>
      </w:r>
      <w:r w:rsidRPr="003157DE">
        <w:rPr>
          <w:color w:val="000000"/>
        </w:rPr>
        <w:t xml:space="preserve"> adalah sebagai berikut:</w:t>
      </w:r>
    </w:p>
    <w:p w:rsidR="007D06E1" w:rsidRPr="003157DE" w:rsidRDefault="007D06E1" w:rsidP="00AA114D">
      <w:pPr>
        <w:pStyle w:val="ListParagraph"/>
        <w:numPr>
          <w:ilvl w:val="2"/>
          <w:numId w:val="6"/>
        </w:numPr>
        <w:ind w:left="284" w:hanging="284"/>
        <w:jc w:val="both"/>
        <w:rPr>
          <w:color w:val="000000"/>
        </w:rPr>
      </w:pPr>
      <w:r w:rsidRPr="003157DE">
        <w:rPr>
          <w:color w:val="000000"/>
        </w:rPr>
        <w:t>Bab I. Pendahuluan</w:t>
      </w:r>
    </w:p>
    <w:p w:rsidR="007D06E1" w:rsidRPr="003157DE" w:rsidRDefault="007D06E1" w:rsidP="007D06E1">
      <w:pPr>
        <w:ind w:left="284"/>
        <w:jc w:val="both"/>
        <w:rPr>
          <w:color w:val="000000"/>
        </w:rPr>
      </w:pPr>
      <w:r w:rsidRPr="003157DE">
        <w:rPr>
          <w:color w:val="000000"/>
        </w:rPr>
        <w:t>Bab ini berisikan penjelasan mengenai latar belakang, rumusan masalah, batasan masalah, tujuan, manfaat, metodologi, dan sistem</w:t>
      </w:r>
      <w:r>
        <w:rPr>
          <w:color w:val="000000"/>
        </w:rPr>
        <w:t>atika penulisan dari pembuatan tugas a</w:t>
      </w:r>
      <w:r w:rsidRPr="003157DE">
        <w:rPr>
          <w:color w:val="000000"/>
        </w:rPr>
        <w:t xml:space="preserve">khir. </w:t>
      </w:r>
    </w:p>
    <w:p w:rsidR="007D06E1" w:rsidRPr="003157DE" w:rsidRDefault="007D06E1" w:rsidP="00AA114D">
      <w:pPr>
        <w:pStyle w:val="ListParagraph"/>
        <w:numPr>
          <w:ilvl w:val="2"/>
          <w:numId w:val="6"/>
        </w:numPr>
        <w:ind w:left="284" w:hanging="284"/>
        <w:jc w:val="both"/>
        <w:rPr>
          <w:color w:val="000000"/>
        </w:rPr>
      </w:pPr>
      <w:r w:rsidRPr="003157DE">
        <w:rPr>
          <w:color w:val="000000"/>
        </w:rPr>
        <w:t>Bab II. Tinjauan Pustaka</w:t>
      </w:r>
    </w:p>
    <w:p w:rsidR="007D06E1" w:rsidRPr="003157DE" w:rsidRDefault="00DA0AC6" w:rsidP="007D06E1">
      <w:pPr>
        <w:ind w:left="284"/>
        <w:jc w:val="both"/>
        <w:rPr>
          <w:color w:val="000000"/>
        </w:rPr>
      </w:pPr>
      <w:r w:rsidRPr="003157DE">
        <w:rPr>
          <w:color w:val="000000"/>
        </w:rPr>
        <w:t xml:space="preserve">Bab ini berisi kajian teori dari metode dan algoritma yang digunakan dalam penyusunan </w:t>
      </w:r>
      <w:r w:rsidR="001F75CE">
        <w:rPr>
          <w:color w:val="000000"/>
          <w:lang w:val="en-US"/>
        </w:rPr>
        <w:t>t</w:t>
      </w:r>
      <w:r w:rsidR="001F75CE">
        <w:rPr>
          <w:color w:val="000000"/>
        </w:rPr>
        <w:t>ugas a</w:t>
      </w:r>
      <w:r w:rsidRPr="003157DE">
        <w:rPr>
          <w:color w:val="000000"/>
        </w:rPr>
        <w:t>khir ini. Secara garis besar, bab ini berisi tentang</w:t>
      </w:r>
      <w:r w:rsidR="003C74C5">
        <w:rPr>
          <w:color w:val="000000"/>
        </w:rPr>
        <w:t xml:space="preserve"> VANET, AODV, ECDSA, </w:t>
      </w:r>
      <w:r w:rsidR="003C74C5" w:rsidRPr="003C74C5">
        <w:rPr>
          <w:i/>
          <w:color w:val="000000"/>
        </w:rPr>
        <w:t>Black Hole attack</w:t>
      </w:r>
      <w:r w:rsidR="003C74C5">
        <w:rPr>
          <w:color w:val="000000"/>
        </w:rPr>
        <w:t xml:space="preserve">, </w:t>
      </w:r>
      <w:r w:rsidR="003C74C5" w:rsidRPr="003C74C5">
        <w:rPr>
          <w:i/>
          <w:color w:val="000000"/>
        </w:rPr>
        <w:t>Worm Hole attack</w:t>
      </w:r>
      <w:r w:rsidR="003C74C5">
        <w:rPr>
          <w:color w:val="000000"/>
        </w:rPr>
        <w:t>, OpenSSL, OpenStreetMap, SUMO, NS-2, dan AWK</w:t>
      </w:r>
      <w:r w:rsidR="007D06E1">
        <w:rPr>
          <w:i/>
        </w:rPr>
        <w:t>.</w:t>
      </w:r>
    </w:p>
    <w:p w:rsidR="007D06E1" w:rsidRPr="003157DE" w:rsidRDefault="007D06E1" w:rsidP="00AA114D">
      <w:pPr>
        <w:pStyle w:val="ListParagraph"/>
        <w:numPr>
          <w:ilvl w:val="2"/>
          <w:numId w:val="6"/>
        </w:numPr>
        <w:ind w:left="284" w:hanging="284"/>
        <w:jc w:val="both"/>
        <w:rPr>
          <w:color w:val="000000"/>
        </w:rPr>
      </w:pPr>
      <w:r w:rsidRPr="003157DE">
        <w:rPr>
          <w:color w:val="000000"/>
        </w:rPr>
        <w:t>Bab III. Perancangan Perangkat Lunak</w:t>
      </w:r>
    </w:p>
    <w:p w:rsidR="007D06E1" w:rsidRPr="003157DE" w:rsidRDefault="00DA0AC6" w:rsidP="007D06E1">
      <w:pPr>
        <w:ind w:left="284"/>
        <w:jc w:val="both"/>
        <w:rPr>
          <w:color w:val="000000"/>
        </w:rPr>
      </w:pPr>
      <w:r w:rsidRPr="00280EB1">
        <w:rPr>
          <w:color w:val="000000"/>
        </w:rPr>
        <w:t xml:space="preserve">Bab ini berisi pembahasan </w:t>
      </w:r>
      <w:r w:rsidR="003C74C5">
        <w:rPr>
          <w:color w:val="000000"/>
        </w:rPr>
        <w:t xml:space="preserve">mengenai perancangan dari metode ECDSA untuk mengatasi </w:t>
      </w:r>
      <w:r w:rsidR="003C74C5" w:rsidRPr="003C74C5">
        <w:rPr>
          <w:i/>
          <w:color w:val="000000"/>
        </w:rPr>
        <w:t>Black Hole</w:t>
      </w:r>
      <w:r w:rsidR="003C74C5">
        <w:rPr>
          <w:color w:val="000000"/>
        </w:rPr>
        <w:t xml:space="preserve"> dan </w:t>
      </w:r>
      <w:r w:rsidR="003C74C5" w:rsidRPr="003C74C5">
        <w:rPr>
          <w:i/>
          <w:color w:val="000000"/>
        </w:rPr>
        <w:t>Worm Hole attack</w:t>
      </w:r>
      <w:r w:rsidR="003C74C5">
        <w:rPr>
          <w:color w:val="000000"/>
        </w:rPr>
        <w:t xml:space="preserve"> pada komunikasi V2V di lingkungan VANETs menggunakan NS-2 sebagai </w:t>
      </w:r>
      <w:r w:rsidR="003C74C5" w:rsidRPr="003C74C5">
        <w:rPr>
          <w:i/>
          <w:color w:val="000000"/>
        </w:rPr>
        <w:t>simulator</w:t>
      </w:r>
      <w:r w:rsidR="007D06E1" w:rsidRPr="003157DE">
        <w:rPr>
          <w:color w:val="000000"/>
        </w:rPr>
        <w:t>.</w:t>
      </w:r>
    </w:p>
    <w:p w:rsidR="007D06E1" w:rsidRPr="003157DE" w:rsidRDefault="007D06E1" w:rsidP="00AA114D">
      <w:pPr>
        <w:pStyle w:val="ListParagraph"/>
        <w:numPr>
          <w:ilvl w:val="2"/>
          <w:numId w:val="6"/>
        </w:numPr>
        <w:ind w:left="284" w:hanging="284"/>
        <w:jc w:val="both"/>
        <w:rPr>
          <w:color w:val="000000"/>
        </w:rPr>
      </w:pPr>
      <w:r w:rsidRPr="003157DE">
        <w:rPr>
          <w:color w:val="000000"/>
        </w:rPr>
        <w:t>Bab IV. Implementasi</w:t>
      </w:r>
    </w:p>
    <w:p w:rsidR="007D06E1" w:rsidRPr="003157DE" w:rsidRDefault="00DA0AC6" w:rsidP="007D06E1">
      <w:pPr>
        <w:ind w:left="284"/>
        <w:jc w:val="both"/>
        <w:rPr>
          <w:color w:val="000000"/>
        </w:rPr>
      </w:pPr>
      <w:r w:rsidRPr="003157DE">
        <w:rPr>
          <w:color w:val="000000"/>
        </w:rPr>
        <w:t>Bab ini menjelaskan implementasi</w:t>
      </w:r>
      <w:r w:rsidR="003C74C5" w:rsidRPr="003C74C5">
        <w:rPr>
          <w:color w:val="000000"/>
        </w:rPr>
        <w:t xml:space="preserve"> </w:t>
      </w:r>
      <w:r w:rsidR="003C74C5">
        <w:rPr>
          <w:color w:val="000000"/>
        </w:rPr>
        <w:t xml:space="preserve">ECDSA untuk mengatasi </w:t>
      </w:r>
      <w:r w:rsidR="003C74C5" w:rsidRPr="003C74C5">
        <w:rPr>
          <w:i/>
          <w:color w:val="000000"/>
        </w:rPr>
        <w:t>Black Hole</w:t>
      </w:r>
      <w:r w:rsidR="003C74C5">
        <w:rPr>
          <w:color w:val="000000"/>
        </w:rPr>
        <w:t xml:space="preserve"> dan </w:t>
      </w:r>
      <w:r w:rsidR="003C74C5" w:rsidRPr="003C74C5">
        <w:rPr>
          <w:i/>
          <w:color w:val="000000"/>
        </w:rPr>
        <w:t>Worm Hole attack</w:t>
      </w:r>
      <w:r w:rsidR="003C74C5">
        <w:rPr>
          <w:color w:val="000000"/>
        </w:rPr>
        <w:t xml:space="preserve"> pada komunikasi V2V di lingkungan VANETs menggunakan NS-2 sebagai </w:t>
      </w:r>
      <w:r w:rsidR="003C74C5" w:rsidRPr="003C74C5">
        <w:rPr>
          <w:i/>
          <w:color w:val="000000"/>
        </w:rPr>
        <w:t>simulator</w:t>
      </w:r>
      <w:r>
        <w:rPr>
          <w:i/>
          <w:color w:val="000000"/>
        </w:rPr>
        <w:t>.</w:t>
      </w:r>
    </w:p>
    <w:p w:rsidR="007D06E1" w:rsidRPr="003157DE" w:rsidRDefault="007D06E1" w:rsidP="00AA114D">
      <w:pPr>
        <w:pStyle w:val="ListParagraph"/>
        <w:numPr>
          <w:ilvl w:val="2"/>
          <w:numId w:val="6"/>
        </w:numPr>
        <w:ind w:left="284" w:hanging="284"/>
        <w:jc w:val="both"/>
        <w:rPr>
          <w:color w:val="000000"/>
        </w:rPr>
      </w:pPr>
      <w:r w:rsidRPr="003157DE">
        <w:rPr>
          <w:color w:val="000000"/>
        </w:rPr>
        <w:t xml:space="preserve">Bab V. </w:t>
      </w:r>
      <w:r w:rsidR="00CC1E09">
        <w:rPr>
          <w:color w:val="000000"/>
          <w:lang w:val="en-US"/>
        </w:rPr>
        <w:t>Pengujian</w:t>
      </w:r>
      <w:r w:rsidRPr="003157DE">
        <w:rPr>
          <w:color w:val="000000"/>
        </w:rPr>
        <w:t xml:space="preserve"> dan Evaluasi</w:t>
      </w:r>
    </w:p>
    <w:p w:rsidR="007D06E1" w:rsidRPr="00852480" w:rsidRDefault="00DA0AC6" w:rsidP="007D06E1">
      <w:pPr>
        <w:ind w:left="284"/>
        <w:jc w:val="both"/>
      </w:pPr>
      <w:r w:rsidRPr="003157DE">
        <w:rPr>
          <w:color w:val="000000"/>
        </w:rPr>
        <w:t xml:space="preserve">Bab ini berisikan hasil uji coba dari </w:t>
      </w:r>
      <w:r w:rsidR="003C74C5">
        <w:rPr>
          <w:color w:val="000000"/>
        </w:rPr>
        <w:t xml:space="preserve">implementasi ECDSA untuk mengatasi </w:t>
      </w:r>
      <w:r w:rsidR="003C74C5" w:rsidRPr="003C74C5">
        <w:rPr>
          <w:i/>
          <w:color w:val="000000"/>
        </w:rPr>
        <w:t>Black Hole</w:t>
      </w:r>
      <w:r w:rsidR="003C74C5">
        <w:rPr>
          <w:color w:val="000000"/>
        </w:rPr>
        <w:t xml:space="preserve"> dan </w:t>
      </w:r>
      <w:r w:rsidR="003C74C5" w:rsidRPr="003C74C5">
        <w:rPr>
          <w:i/>
          <w:color w:val="000000"/>
        </w:rPr>
        <w:t>Worm Hole attack</w:t>
      </w:r>
      <w:r w:rsidR="003C74C5">
        <w:rPr>
          <w:color w:val="000000"/>
        </w:rPr>
        <w:t xml:space="preserve"> pada komunikasi V2V di lingkungan VANETs menggunakan NS-2 sebagai </w:t>
      </w:r>
      <w:r w:rsidR="003C74C5" w:rsidRPr="003C74C5">
        <w:rPr>
          <w:i/>
          <w:color w:val="000000"/>
        </w:rPr>
        <w:t>simulator</w:t>
      </w:r>
      <w:r w:rsidR="007D06E1">
        <w:t>.</w:t>
      </w:r>
      <w:r w:rsidR="003C74C5">
        <w:t xml:space="preserve"> Pengujian dilakukan dengan skenario yang di</w:t>
      </w:r>
      <w:r w:rsidR="003C74C5" w:rsidRPr="003C74C5">
        <w:rPr>
          <w:i/>
        </w:rPr>
        <w:t>generate</w:t>
      </w:r>
      <w:r w:rsidR="003C74C5">
        <w:t xml:space="preserve"> oleh SUMO untuk mendapatkan data uji PDR, E2E, </w:t>
      </w:r>
      <w:r w:rsidR="003C74C5">
        <w:lastRenderedPageBreak/>
        <w:t xml:space="preserve">dan RO yang nantinya akan dianalisa menggunakan skrip awk dan dilakukan perbandingan performa </w:t>
      </w:r>
      <w:r w:rsidR="003C74C5" w:rsidRPr="003C74C5">
        <w:rPr>
          <w:i/>
        </w:rPr>
        <w:t>routing protocol</w:t>
      </w:r>
      <w:r w:rsidR="003C74C5">
        <w:t>.</w:t>
      </w:r>
    </w:p>
    <w:p w:rsidR="007D06E1" w:rsidRPr="003157DE" w:rsidRDefault="007D06E1" w:rsidP="00AA114D">
      <w:pPr>
        <w:pStyle w:val="ListParagraph"/>
        <w:numPr>
          <w:ilvl w:val="2"/>
          <w:numId w:val="6"/>
        </w:numPr>
        <w:ind w:left="284" w:right="311" w:hanging="284"/>
        <w:jc w:val="both"/>
        <w:rPr>
          <w:color w:val="000000"/>
        </w:rPr>
      </w:pPr>
      <w:r w:rsidRPr="003157DE">
        <w:rPr>
          <w:color w:val="000000"/>
        </w:rPr>
        <w:t>Bab VI. Kesimpulan dan Saran</w:t>
      </w:r>
    </w:p>
    <w:p w:rsidR="007D06E1" w:rsidRPr="003157DE" w:rsidRDefault="00DA0AC6" w:rsidP="007D06E1">
      <w:pPr>
        <w:ind w:left="284"/>
        <w:jc w:val="both"/>
        <w:rPr>
          <w:color w:val="000000"/>
        </w:rPr>
      </w:pPr>
      <w:r w:rsidRPr="003157DE">
        <w:rPr>
          <w:color w:val="000000"/>
        </w:rPr>
        <w:t xml:space="preserve">Bab ini merupakan bab yang menyampaikan kesimpulan dari hasil uji coba yang dilakukan, masalah-masalah yang dialami </w:t>
      </w:r>
      <w:r w:rsidR="005F51D6">
        <w:rPr>
          <w:color w:val="000000"/>
        </w:rPr>
        <w:t>pada proses pengerjaan tugas a</w:t>
      </w:r>
      <w:r w:rsidRPr="003157DE">
        <w:rPr>
          <w:color w:val="000000"/>
        </w:rPr>
        <w:t>khir, dan saran untuk pengembangan solusi ke depannya</w:t>
      </w:r>
      <w:r w:rsidR="007D06E1" w:rsidRPr="003157DE">
        <w:rPr>
          <w:color w:val="000000"/>
        </w:rPr>
        <w:t>.</w:t>
      </w:r>
    </w:p>
    <w:p w:rsidR="007D06E1" w:rsidRPr="003157DE" w:rsidRDefault="007D06E1" w:rsidP="00AA114D">
      <w:pPr>
        <w:pStyle w:val="ListParagraph"/>
        <w:numPr>
          <w:ilvl w:val="2"/>
          <w:numId w:val="6"/>
        </w:numPr>
        <w:ind w:left="284" w:right="311" w:hanging="283"/>
        <w:jc w:val="both"/>
        <w:rPr>
          <w:color w:val="000000"/>
        </w:rPr>
      </w:pPr>
      <w:r w:rsidRPr="003157DE">
        <w:rPr>
          <w:color w:val="000000"/>
        </w:rPr>
        <w:t>Daftar Pustaka</w:t>
      </w:r>
    </w:p>
    <w:p w:rsidR="007D06E1" w:rsidRPr="003157DE" w:rsidRDefault="007D06E1" w:rsidP="00DA0AC6">
      <w:pPr>
        <w:ind w:left="284" w:right="142"/>
        <w:jc w:val="both"/>
        <w:rPr>
          <w:color w:val="000000"/>
        </w:rPr>
      </w:pPr>
      <w:r w:rsidRPr="003157DE">
        <w:rPr>
          <w:color w:val="000000"/>
        </w:rPr>
        <w:t xml:space="preserve">Bab ini berisi daftar pustaka </w:t>
      </w:r>
      <w:r>
        <w:rPr>
          <w:color w:val="000000"/>
        </w:rPr>
        <w:t>yang dijadikan literatur dalam tugas a</w:t>
      </w:r>
      <w:r w:rsidRPr="003157DE">
        <w:rPr>
          <w:color w:val="000000"/>
        </w:rPr>
        <w:t>khir.</w:t>
      </w:r>
    </w:p>
    <w:p w:rsidR="007D06E1" w:rsidRPr="003157DE" w:rsidRDefault="007D06E1" w:rsidP="00AA114D">
      <w:pPr>
        <w:pStyle w:val="ListParagraph"/>
        <w:numPr>
          <w:ilvl w:val="2"/>
          <w:numId w:val="6"/>
        </w:numPr>
        <w:ind w:left="284" w:right="311" w:hanging="283"/>
        <w:jc w:val="both"/>
        <w:rPr>
          <w:color w:val="000000"/>
        </w:rPr>
      </w:pPr>
      <w:r w:rsidRPr="003157DE">
        <w:rPr>
          <w:color w:val="000000"/>
        </w:rPr>
        <w:t>Lampiran</w:t>
      </w:r>
    </w:p>
    <w:p w:rsidR="007D06E1" w:rsidRPr="003157DE" w:rsidRDefault="007D06E1" w:rsidP="007D06E1">
      <w:pPr>
        <w:ind w:left="284" w:right="311"/>
        <w:jc w:val="both"/>
        <w:rPr>
          <w:color w:val="000000"/>
        </w:rPr>
      </w:pPr>
      <w:r w:rsidRPr="003157DE">
        <w:rPr>
          <w:color w:val="000000"/>
        </w:rPr>
        <w:t xml:space="preserve">Dalam lampiran terdapat </w:t>
      </w:r>
      <w:r w:rsidR="009A3F23">
        <w:rPr>
          <w:color w:val="000000"/>
          <w:lang w:val="en-US"/>
        </w:rPr>
        <w:t>kode</w:t>
      </w:r>
      <w:r w:rsidRPr="003157DE">
        <w:rPr>
          <w:color w:val="000000"/>
        </w:rPr>
        <w:t xml:space="preserve"> program secara keseluruhan.</w:t>
      </w:r>
    </w:p>
    <w:bookmarkEnd w:id="73"/>
    <w:bookmarkEnd w:id="74"/>
    <w:bookmarkEnd w:id="75"/>
    <w:bookmarkEnd w:id="76"/>
    <w:bookmarkEnd w:id="77"/>
    <w:p w:rsidR="007D06E1" w:rsidRDefault="007D06E1" w:rsidP="007D06E1">
      <w:pPr>
        <w:rPr>
          <w:rStyle w:val="biasaajaChar"/>
          <w:i/>
          <w:lang w:val="id-ID"/>
        </w:rPr>
      </w:pPr>
    </w:p>
    <w:p w:rsidR="007D06E1" w:rsidRDefault="007D06E1" w:rsidP="007D06E1">
      <w:pPr>
        <w:rPr>
          <w:rStyle w:val="biasaajaChar"/>
          <w:i/>
          <w:lang w:val="id-ID"/>
        </w:rPr>
      </w:pPr>
    </w:p>
    <w:p w:rsidR="004A7571" w:rsidRDefault="004A7571" w:rsidP="007D06E1">
      <w:pPr>
        <w:rPr>
          <w:rStyle w:val="biasaajaChar"/>
          <w:i/>
          <w:lang w:val="id-ID"/>
        </w:rPr>
      </w:pPr>
    </w:p>
    <w:p w:rsidR="002D6352" w:rsidRDefault="002D6352" w:rsidP="007D06E1">
      <w:pPr>
        <w:rPr>
          <w:rStyle w:val="biasaajaChar"/>
          <w:i/>
          <w:lang w:val="id-ID"/>
        </w:rPr>
      </w:pPr>
    </w:p>
    <w:p w:rsidR="002D6352" w:rsidRDefault="002D6352" w:rsidP="007D06E1">
      <w:pPr>
        <w:rPr>
          <w:rStyle w:val="biasaajaChar"/>
          <w:i/>
          <w:lang w:val="id-ID"/>
        </w:rPr>
      </w:pPr>
    </w:p>
    <w:p w:rsidR="002D6352" w:rsidRDefault="002D6352" w:rsidP="007D06E1">
      <w:pPr>
        <w:rPr>
          <w:rStyle w:val="biasaajaChar"/>
          <w:i/>
          <w:lang w:val="id-ID"/>
        </w:rPr>
      </w:pPr>
    </w:p>
    <w:p w:rsidR="002D6352" w:rsidRDefault="002D6352" w:rsidP="007D06E1">
      <w:pPr>
        <w:rPr>
          <w:rStyle w:val="biasaajaChar"/>
          <w:i/>
          <w:lang w:val="id-ID"/>
        </w:rPr>
      </w:pPr>
    </w:p>
    <w:p w:rsidR="002D6352" w:rsidRDefault="002D6352" w:rsidP="007D06E1">
      <w:pPr>
        <w:rPr>
          <w:rStyle w:val="biasaajaChar"/>
          <w:i/>
          <w:lang w:val="id-ID"/>
        </w:rPr>
      </w:pPr>
    </w:p>
    <w:p w:rsidR="002D6352" w:rsidRDefault="002D6352" w:rsidP="007D06E1">
      <w:pPr>
        <w:rPr>
          <w:rStyle w:val="biasaajaChar"/>
          <w:i/>
          <w:lang w:val="id-ID"/>
        </w:rPr>
      </w:pPr>
    </w:p>
    <w:p w:rsidR="002D6352" w:rsidRDefault="002D6352" w:rsidP="007D06E1">
      <w:pPr>
        <w:rPr>
          <w:rStyle w:val="biasaajaChar"/>
          <w:i/>
          <w:lang w:val="id-ID"/>
        </w:rPr>
      </w:pPr>
    </w:p>
    <w:p w:rsidR="004A7571" w:rsidRDefault="004A7571" w:rsidP="007D06E1">
      <w:pPr>
        <w:rPr>
          <w:rStyle w:val="biasaajaChar"/>
          <w:i/>
          <w:lang w:val="id-ID"/>
        </w:rPr>
      </w:pPr>
    </w:p>
    <w:p w:rsidR="004A7571" w:rsidRDefault="004A7571" w:rsidP="007D06E1">
      <w:pPr>
        <w:rPr>
          <w:rStyle w:val="biasaajaChar"/>
          <w:i/>
          <w:lang w:val="id-ID"/>
        </w:rPr>
      </w:pPr>
    </w:p>
    <w:p w:rsidR="004A7571" w:rsidRDefault="004A7571" w:rsidP="007D06E1">
      <w:pPr>
        <w:rPr>
          <w:rStyle w:val="biasaajaChar"/>
          <w:i/>
          <w:lang w:val="id-ID"/>
        </w:rPr>
      </w:pPr>
    </w:p>
    <w:p w:rsidR="004A7571" w:rsidRDefault="004A7571" w:rsidP="007D06E1">
      <w:pPr>
        <w:rPr>
          <w:rStyle w:val="biasaajaChar"/>
          <w:i/>
          <w:lang w:val="id-ID"/>
        </w:rPr>
      </w:pPr>
    </w:p>
    <w:p w:rsidR="00260EB6" w:rsidRDefault="00260EB6" w:rsidP="007D06E1">
      <w:pPr>
        <w:rPr>
          <w:rStyle w:val="biasaajaChar"/>
          <w:i/>
          <w:lang w:val="id-ID"/>
        </w:rPr>
      </w:pPr>
    </w:p>
    <w:p w:rsidR="00260EB6" w:rsidRDefault="00260EB6" w:rsidP="007D06E1">
      <w:pPr>
        <w:rPr>
          <w:rStyle w:val="biasaajaChar"/>
          <w:i/>
          <w:lang w:val="id-ID"/>
        </w:rPr>
      </w:pPr>
    </w:p>
    <w:p w:rsidR="00260EB6" w:rsidRDefault="00260EB6" w:rsidP="007D06E1">
      <w:pPr>
        <w:rPr>
          <w:rStyle w:val="biasaajaChar"/>
          <w:i/>
          <w:lang w:val="id-ID"/>
        </w:rPr>
      </w:pPr>
    </w:p>
    <w:p w:rsidR="00DA0AC6" w:rsidRDefault="00DA0AC6" w:rsidP="007D06E1">
      <w:pPr>
        <w:rPr>
          <w:rStyle w:val="biasaajaChar"/>
          <w:i/>
          <w:lang w:val="id-ID"/>
        </w:rPr>
      </w:pPr>
    </w:p>
    <w:p w:rsidR="007D06E1" w:rsidRDefault="007D06E1" w:rsidP="007D06E1">
      <w:pPr>
        <w:rPr>
          <w:rStyle w:val="biasaajaChar"/>
          <w:i/>
          <w:lang w:val="id-ID"/>
        </w:rPr>
      </w:pPr>
    </w:p>
    <w:p w:rsidR="007D06E1" w:rsidRDefault="007D06E1" w:rsidP="007D06E1">
      <w:pPr>
        <w:rPr>
          <w:rStyle w:val="biasaajaChar"/>
          <w:i/>
          <w:lang w:val="id-ID"/>
        </w:rPr>
      </w:pPr>
    </w:p>
    <w:p w:rsidR="00DB3E11" w:rsidRPr="003157DE" w:rsidRDefault="00DB3E11" w:rsidP="007D06E1">
      <w:pPr>
        <w:rPr>
          <w:rStyle w:val="biasaajaChar"/>
          <w:i/>
          <w:lang w:val="id-ID"/>
        </w:rPr>
        <w:sectPr w:rsidR="00DB3E11" w:rsidRPr="003157DE" w:rsidSect="007D06E1">
          <w:headerReference w:type="even" r:id="rId28"/>
          <w:headerReference w:type="default" r:id="rId29"/>
          <w:footerReference w:type="even" r:id="rId30"/>
          <w:footerReference w:type="default" r:id="rId31"/>
          <w:pgSz w:w="8392" w:h="11907"/>
          <w:pgMar w:top="1418" w:right="1162" w:bottom="1418" w:left="1418" w:header="709" w:footer="709" w:gutter="0"/>
          <w:pgNumType w:start="1"/>
          <w:cols w:space="708"/>
          <w:titlePg/>
          <w:docGrid w:linePitch="360"/>
        </w:sectPr>
      </w:pPr>
    </w:p>
    <w:p w:rsidR="007D06E1" w:rsidRPr="00DB3E11" w:rsidRDefault="007D06E1" w:rsidP="00E63CB9">
      <w:pPr>
        <w:pStyle w:val="Heading1"/>
      </w:pPr>
      <w:bookmarkStart w:id="78" w:name="_Toc406706493"/>
      <w:bookmarkStart w:id="79" w:name="_Toc487272904"/>
      <w:r w:rsidRPr="00DB3E11">
        <w:lastRenderedPageBreak/>
        <w:t>BAB II</w:t>
      </w:r>
      <w:r w:rsidRPr="00DB3E11">
        <w:br/>
        <w:t>TINJAUAN PUSTAKA</w:t>
      </w:r>
      <w:bookmarkEnd w:id="78"/>
      <w:bookmarkEnd w:id="79"/>
    </w:p>
    <w:p w:rsidR="007D06E1" w:rsidRDefault="007D06E1" w:rsidP="007D06E1">
      <w:pPr>
        <w:autoSpaceDE w:val="0"/>
        <w:autoSpaceDN w:val="0"/>
        <w:adjustRightInd w:val="0"/>
        <w:ind w:firstLine="567"/>
        <w:jc w:val="both"/>
        <w:rPr>
          <w:lang w:val="en-US"/>
        </w:rPr>
      </w:pPr>
      <w:r w:rsidRPr="003157DE">
        <w:tab/>
      </w:r>
      <w:r w:rsidR="00DA0AC6" w:rsidRPr="003157DE">
        <w:t>Bab ini berisi pembahasan mengenai teori-teori da</w:t>
      </w:r>
      <w:r w:rsidR="00260EB6">
        <w:t>sar yang digunakan dalam tugas a</w:t>
      </w:r>
      <w:r w:rsidR="00DA0AC6" w:rsidRPr="003157DE">
        <w:t xml:space="preserve">khir. Teori-teori tersebut diantaranya adalah </w:t>
      </w:r>
      <w:r w:rsidR="000E1201">
        <w:rPr>
          <w:i/>
        </w:rPr>
        <w:t>Elliptic Curve Digital Signature Algorithm</w:t>
      </w:r>
      <w:r w:rsidR="00E06EF1">
        <w:t>,</w:t>
      </w:r>
      <w:r w:rsidR="00DA0AC6" w:rsidRPr="003157DE">
        <w:t xml:space="preserve"> dan beberapa teori lain yang mendukung pembuatan </w:t>
      </w:r>
      <w:r w:rsidR="00EC759F">
        <w:t>t</w:t>
      </w:r>
      <w:r w:rsidR="00DA0AC6" w:rsidRPr="003157DE">
        <w:t xml:space="preserve">ugas </w:t>
      </w:r>
      <w:r w:rsidR="00EC759F">
        <w:t>a</w:t>
      </w:r>
      <w:r w:rsidR="00DA0AC6" w:rsidRPr="003157DE">
        <w:t>khir</w:t>
      </w:r>
      <w:r w:rsidRPr="003157DE">
        <w:t>.</w:t>
      </w:r>
      <w:r w:rsidR="00E06EF1">
        <w:rPr>
          <w:lang w:val="en-US"/>
        </w:rPr>
        <w:t xml:space="preserve"> Penjelesan ini bertujuan untuk memberikan gambaran secara umum terhadap program yang dibuat dan berguna sebagai penunjang dalam pengembangan </w:t>
      </w:r>
      <w:r w:rsidR="000E1201">
        <w:t>riset yang berkaitan</w:t>
      </w:r>
      <w:r w:rsidR="00E06EF1">
        <w:rPr>
          <w:lang w:val="en-US"/>
        </w:rPr>
        <w:t>.</w:t>
      </w:r>
    </w:p>
    <w:p w:rsidR="0089029B" w:rsidRDefault="0089029B" w:rsidP="007D06E1">
      <w:pPr>
        <w:autoSpaceDE w:val="0"/>
        <w:autoSpaceDN w:val="0"/>
        <w:adjustRightInd w:val="0"/>
        <w:ind w:firstLine="567"/>
        <w:jc w:val="both"/>
        <w:rPr>
          <w:lang w:val="en-US"/>
        </w:rPr>
      </w:pPr>
    </w:p>
    <w:p w:rsidR="0089029B" w:rsidRPr="0011296F" w:rsidRDefault="00F908FE" w:rsidP="00EE12EC">
      <w:pPr>
        <w:pStyle w:val="Heading2"/>
        <w:numPr>
          <w:ilvl w:val="1"/>
          <w:numId w:val="1"/>
        </w:numPr>
        <w:ind w:left="567" w:hanging="567"/>
        <w:jc w:val="both"/>
      </w:pPr>
      <w:bookmarkStart w:id="80" w:name="_Toc487272905"/>
      <w:r>
        <w:t>V</w:t>
      </w:r>
      <w:r w:rsidR="00FE0FA5">
        <w:t>ANET (Vehicular Ad hoc Network)</w:t>
      </w:r>
      <w:bookmarkEnd w:id="80"/>
    </w:p>
    <w:p w:rsidR="0089029B" w:rsidRPr="00852480" w:rsidRDefault="0089029B" w:rsidP="0089029B"/>
    <w:p w:rsidR="0089029B" w:rsidRDefault="00044D87" w:rsidP="0089029B">
      <w:pPr>
        <w:ind w:firstLine="576"/>
        <w:jc w:val="both"/>
        <w:rPr>
          <w:lang w:eastAsia="ja-JP"/>
        </w:rPr>
      </w:pPr>
      <w:r w:rsidRPr="00044D87">
        <w:rPr>
          <w:noProof/>
          <w:lang w:eastAsia="ja-JP"/>
        </w:rPr>
        <w:t>V</w:t>
      </w:r>
      <w:r w:rsidR="00FE0FA5">
        <w:rPr>
          <w:noProof/>
          <w:lang w:eastAsia="ja-JP"/>
        </w:rPr>
        <w:t>ANET</w:t>
      </w:r>
      <w:r>
        <w:rPr>
          <w:lang w:eastAsia="ja-JP"/>
        </w:rPr>
        <w:t xml:space="preserve"> </w:t>
      </w:r>
      <w:r w:rsidR="009210B2">
        <w:rPr>
          <w:lang w:eastAsia="ja-JP"/>
        </w:rPr>
        <w:t xml:space="preserve">merupakan bentuk dari </w:t>
      </w:r>
      <w:r w:rsidR="009210B2" w:rsidRPr="009210B2">
        <w:rPr>
          <w:i/>
          <w:lang w:eastAsia="ja-JP"/>
        </w:rPr>
        <w:t>wireless ad hoc network</w:t>
      </w:r>
      <w:r w:rsidR="009210B2">
        <w:rPr>
          <w:i/>
          <w:lang w:eastAsia="ja-JP"/>
        </w:rPr>
        <w:t xml:space="preserve"> </w:t>
      </w:r>
      <w:r w:rsidR="009210B2">
        <w:rPr>
          <w:lang w:eastAsia="ja-JP"/>
        </w:rPr>
        <w:t xml:space="preserve">untuk menyediakan komunikasi antar kendaraan dan </w:t>
      </w:r>
      <w:r w:rsidR="009210B2" w:rsidRPr="009210B2">
        <w:rPr>
          <w:i/>
          <w:lang w:eastAsia="ja-JP"/>
        </w:rPr>
        <w:t>roadside equipment</w:t>
      </w:r>
      <w:r w:rsidR="009210B2">
        <w:rPr>
          <w:lang w:eastAsia="ja-JP"/>
        </w:rPr>
        <w:t xml:space="preserve"> terdekat.</w:t>
      </w:r>
      <w:r w:rsidR="002B7D3C">
        <w:rPr>
          <w:lang w:eastAsia="ja-JP"/>
        </w:rPr>
        <w:t xml:space="preserve"> VANET muncul sebagai teknologi baru untuk mengintegrasikan kemampuan </w:t>
      </w:r>
      <w:r w:rsidR="002B7D3C" w:rsidRPr="002B7D3C">
        <w:rPr>
          <w:i/>
          <w:lang w:eastAsia="ja-JP"/>
        </w:rPr>
        <w:t>wireless network</w:t>
      </w:r>
      <w:r w:rsidR="002B7D3C">
        <w:rPr>
          <w:lang w:eastAsia="ja-JP"/>
        </w:rPr>
        <w:t xml:space="preserve"> baru dengan kendaraan.</w:t>
      </w:r>
      <w:r w:rsidR="003A2F6D">
        <w:rPr>
          <w:lang w:eastAsia="ja-JP"/>
        </w:rPr>
        <w:t xml:space="preserve"> Tujuan utama VANET adalah untuk menyediakan </w:t>
      </w:r>
      <w:r w:rsidR="003A2F6D" w:rsidRPr="003A2F6D">
        <w:rPr>
          <w:i/>
          <w:lang w:eastAsia="ja-JP"/>
        </w:rPr>
        <w:t>ubiquitos connectivity</w:t>
      </w:r>
      <w:r w:rsidR="003A2F6D">
        <w:rPr>
          <w:i/>
          <w:lang w:eastAsia="ja-JP"/>
        </w:rPr>
        <w:t xml:space="preserve"> </w:t>
      </w:r>
      <w:r w:rsidR="003A2F6D">
        <w:rPr>
          <w:lang w:eastAsia="ja-JP"/>
        </w:rPr>
        <w:t xml:space="preserve">kepada </w:t>
      </w:r>
      <w:r w:rsidR="003A2F6D" w:rsidRPr="003A2F6D">
        <w:rPr>
          <w:i/>
          <w:lang w:eastAsia="ja-JP"/>
        </w:rPr>
        <w:t>mobile user</w:t>
      </w:r>
      <w:r w:rsidR="003A2F6D">
        <w:rPr>
          <w:lang w:eastAsia="ja-JP"/>
        </w:rPr>
        <w:t xml:space="preserve"> ketika berada di jalan raya dan komunikasi antar kendaraan yang efisien menuju </w:t>
      </w:r>
      <w:r w:rsidR="003A2F6D" w:rsidRPr="003A2F6D">
        <w:rPr>
          <w:i/>
          <w:lang w:eastAsia="ja-JP"/>
        </w:rPr>
        <w:t>Intelligent Transportation System</w:t>
      </w:r>
      <w:r w:rsidR="00533A3D">
        <w:rPr>
          <w:i/>
          <w:lang w:eastAsia="ja-JP"/>
        </w:rPr>
        <w:t xml:space="preserve"> </w:t>
      </w:r>
      <w:r w:rsidR="00533A3D">
        <w:rPr>
          <w:i/>
          <w:lang w:eastAsia="ja-JP"/>
        </w:rPr>
        <w:fldChar w:fldCharType="begin"/>
      </w:r>
      <w:r w:rsidR="00032A22">
        <w:rPr>
          <w:i/>
          <w:lang w:eastAsia="ja-JP"/>
        </w:rPr>
        <w:instrText xml:space="preserve"> ADDIN ZOTERO_ITEM CSL_CITATION {"citationID":"8oad5i9s9","properties":{"formattedCitation":"[3]","plainCitation":"[3]"},"citationItems":[{"id":31,"uris":["http://zotero.org/users/local/qslOKPuo/items/2GBKWZK4"],"uri":["http://zotero.org/users/local/qslOKPuo/items/2GBKWZK4"],"itemData":{"id":31,"type":"chapter","title":"Vehicular Ad Hoc Networks","container-title":"Guide to Wireless Ad Hoc Networks","collection-title":"Computer Communications and Networks","publisher":"Springer London","page":"503-525","source":"link.springer.com","abstract":"A vehicular ad hoc network consists of smart vehicles on the road and provides communication services among nearby vehicles or with roadside infrastructure. It is envisioned to provide numerous interesting services in the near future. This chapter first introduces the basic application scenarios of vehicular ad hoc network and its unique characteristics, and then provides a brief survey of several research issues in vehicular ad hoc networks, such as routing, data sharing, mobility models, and security.","URL":"http://link.springer.com/chapter/10.1007/978-1-84800-328-6_20","ISBN":"978-1-84800-327-9","note":"DOI: 10.1007/978-1-84800-328-6_20","language":"en","author":[{"family":"Wang","given":"Yu"},{"family":"Li","given":"Fan"}],"editor":[{"family":"Misra","given":"Sudip"},{"family":"Woungang","given":"Isaac"},{"family":"Misra","given":"Subhas Chandra"}],"issued":{"date-parts":[["2009"]]},"accessed":{"date-parts":[["2017",5,8]]}}}],"schema":"https://github.com/citation-style-language/schema/raw/master/csl-citation.json"} </w:instrText>
      </w:r>
      <w:r w:rsidR="00533A3D">
        <w:rPr>
          <w:i/>
          <w:lang w:eastAsia="ja-JP"/>
        </w:rPr>
        <w:fldChar w:fldCharType="separate"/>
      </w:r>
      <w:r w:rsidR="00032A22" w:rsidRPr="00032A22">
        <w:t>[3]</w:t>
      </w:r>
      <w:r w:rsidR="00533A3D">
        <w:rPr>
          <w:i/>
          <w:lang w:eastAsia="ja-JP"/>
        </w:rPr>
        <w:fldChar w:fldCharType="end"/>
      </w:r>
      <w:r w:rsidR="003A2F6D">
        <w:rPr>
          <w:lang w:eastAsia="ja-JP"/>
        </w:rPr>
        <w:t>.</w:t>
      </w:r>
    </w:p>
    <w:p w:rsidR="00B0201E" w:rsidRDefault="00B0201E" w:rsidP="0089029B">
      <w:pPr>
        <w:ind w:firstLine="576"/>
        <w:jc w:val="both"/>
        <w:rPr>
          <w:lang w:eastAsia="ja-JP"/>
        </w:rPr>
      </w:pPr>
      <w:r>
        <w:rPr>
          <w:lang w:eastAsia="ja-JP"/>
        </w:rPr>
        <w:t xml:space="preserve">VANET merupakan pengembangan dari MANET (Mobile Ad hoc Network). Pada VANET maupun MANET, </w:t>
      </w:r>
      <w:r w:rsidRPr="008A5D43">
        <w:rPr>
          <w:i/>
          <w:lang w:eastAsia="ja-JP"/>
        </w:rPr>
        <w:t>node</w:t>
      </w:r>
      <w:r>
        <w:rPr>
          <w:lang w:eastAsia="ja-JP"/>
        </w:rPr>
        <w:t xml:space="preserve"> yang bergerak bergantung pada </w:t>
      </w:r>
      <w:r w:rsidRPr="008A5D43">
        <w:rPr>
          <w:i/>
          <w:lang w:eastAsia="ja-JP"/>
        </w:rPr>
        <w:t>ad hoc routing protocol</w:t>
      </w:r>
      <w:r>
        <w:rPr>
          <w:lang w:eastAsia="ja-JP"/>
        </w:rPr>
        <w:t xml:space="preserve"> untuk menentukan bagaimana mengirim pesan kepada tujuan.</w:t>
      </w:r>
      <w:r w:rsidR="00BA3FE0">
        <w:rPr>
          <w:lang w:eastAsia="ja-JP"/>
        </w:rPr>
        <w:t xml:space="preserve"> Perbedaan antara VANET dan MANET terletak pada kecepatan </w:t>
      </w:r>
      <w:r w:rsidR="00BA3FE0" w:rsidRPr="009A4E19">
        <w:rPr>
          <w:i/>
          <w:lang w:eastAsia="ja-JP"/>
        </w:rPr>
        <w:t>node</w:t>
      </w:r>
      <w:r w:rsidR="00BA3FE0">
        <w:rPr>
          <w:lang w:eastAsia="ja-JP"/>
        </w:rPr>
        <w:t xml:space="preserve">. Pada VANET, </w:t>
      </w:r>
      <w:r w:rsidR="00BA3FE0" w:rsidRPr="009A4E19">
        <w:rPr>
          <w:i/>
          <w:lang w:eastAsia="ja-JP"/>
        </w:rPr>
        <w:t>node</w:t>
      </w:r>
      <w:r w:rsidR="00BA3FE0">
        <w:rPr>
          <w:lang w:eastAsia="ja-JP"/>
        </w:rPr>
        <w:t xml:space="preserve"> bergerak dengan kecepatan yang relatif tinggi. Hal tersebut merupakan sebuah tantangan dan memiliki peranan penting dalam menentukan desain jaringan seperti apakah yang akan dibuat.</w:t>
      </w:r>
    </w:p>
    <w:p w:rsidR="00BA3FE0" w:rsidRDefault="000C64EF" w:rsidP="0089029B">
      <w:pPr>
        <w:ind w:firstLine="576"/>
        <w:jc w:val="both"/>
        <w:rPr>
          <w:lang w:eastAsia="ja-JP"/>
        </w:rPr>
      </w:pPr>
      <w:r>
        <w:rPr>
          <w:lang w:eastAsia="ja-JP"/>
        </w:rPr>
        <w:t xml:space="preserve">Terdapat dua jenis </w:t>
      </w:r>
      <w:r w:rsidRPr="009A4E19">
        <w:rPr>
          <w:i/>
          <w:lang w:eastAsia="ja-JP"/>
        </w:rPr>
        <w:t>node</w:t>
      </w:r>
      <w:r>
        <w:rPr>
          <w:lang w:eastAsia="ja-JP"/>
        </w:rPr>
        <w:t xml:space="preserve"> yang tergabung dalam VANET, yaitu </w:t>
      </w:r>
      <w:r w:rsidR="005779B4">
        <w:rPr>
          <w:lang w:eastAsia="ja-JP"/>
        </w:rPr>
        <w:t>RSU (</w:t>
      </w:r>
      <w:r w:rsidR="005779B4" w:rsidRPr="009A4E19">
        <w:rPr>
          <w:i/>
          <w:lang w:eastAsia="ja-JP"/>
        </w:rPr>
        <w:t>Road-side Unit</w:t>
      </w:r>
      <w:r w:rsidR="005779B4">
        <w:rPr>
          <w:lang w:eastAsia="ja-JP"/>
        </w:rPr>
        <w:t xml:space="preserve">) dan </w:t>
      </w:r>
      <w:r w:rsidR="009A4E19">
        <w:rPr>
          <w:lang w:eastAsia="ja-JP"/>
        </w:rPr>
        <w:t>OBU (</w:t>
      </w:r>
      <w:r w:rsidR="005779B4" w:rsidRPr="009A4E19">
        <w:rPr>
          <w:i/>
          <w:lang w:eastAsia="ja-JP"/>
        </w:rPr>
        <w:t>On-Board Unit</w:t>
      </w:r>
      <w:r w:rsidR="005779B4">
        <w:rPr>
          <w:lang w:eastAsia="ja-JP"/>
        </w:rPr>
        <w:t>)</w:t>
      </w:r>
      <w:r w:rsidR="00533A3D">
        <w:rPr>
          <w:lang w:eastAsia="ja-JP"/>
        </w:rPr>
        <w:t xml:space="preserve"> </w:t>
      </w:r>
      <w:r w:rsidR="00533A3D">
        <w:rPr>
          <w:lang w:eastAsia="ja-JP"/>
        </w:rPr>
        <w:fldChar w:fldCharType="begin"/>
      </w:r>
      <w:r w:rsidR="00032A22">
        <w:rPr>
          <w:lang w:eastAsia="ja-JP"/>
        </w:rPr>
        <w:instrText xml:space="preserve"> ADDIN ZOTERO_ITEM CSL_CITATION {"citationID":"2drl309abk","properties":{"formattedCitation":"[4]","plainCitation":"[4]"},"citationItems":[{"id":38,"uris":["http://zotero.org/users/local/qslOKPuo/items/QF8ZWTUJ"],"uri":["http://zotero.org/users/local/qslOKPuo/items/QF8ZWTUJ"],"itemData":{"id":38,"type":"book","title":"Vehicular Networking","publisher":"Cambridge University Press","number-of-pages":"373","source":"Google Books","abstract":"With this essential guide to vehicular networking, you will learn about everything from conceptual approaches and state-of-the-art protocols, to system designs and their evaluation. Covering both in- and inter-vehicle communication, this comprehensive work outlines the foundations of vehicular networking as well as demonstrating its commercial applications, from improved vehicle performance, to entertainment, and traffic information systems. All of this is supported by in-depth case studies and detailed information on proposed protocols and solutions for access technologies and information dissemination, as well as topics on rulemaking, regulations, and standardization. Importantly, for a field which is attracting increasing commercial interest, you will learn about the future trends of this technology, its problems, and solutions to overcome them. Whether you are a student, a communications professional or a researcher, this is an invaluable resource.","ISBN":"978-1-107-04671-9","language":"en","author":[{"family":"Sommer","given":"Christoph"},{"family":"Dressler","given":"Falko"}],"issued":{"date-parts":[["2014",12,4]]}}}],"schema":"https://github.com/citation-style-language/schema/raw/master/csl-citation.json"} </w:instrText>
      </w:r>
      <w:r w:rsidR="00533A3D">
        <w:rPr>
          <w:lang w:eastAsia="ja-JP"/>
        </w:rPr>
        <w:fldChar w:fldCharType="separate"/>
      </w:r>
      <w:r w:rsidR="00032A22" w:rsidRPr="00032A22">
        <w:t>[4]</w:t>
      </w:r>
      <w:r w:rsidR="00533A3D">
        <w:rPr>
          <w:lang w:eastAsia="ja-JP"/>
        </w:rPr>
        <w:fldChar w:fldCharType="end"/>
      </w:r>
      <w:r w:rsidR="005779B4">
        <w:rPr>
          <w:lang w:eastAsia="ja-JP"/>
        </w:rPr>
        <w:t>. Oleh karena itu terdapat dua tipe komunikasi dalam VANET, yaitu antara kendaraan dengan kendaraan, yang biasa disebut dengan komunikasi V2V dan antara kendaraan dengan RSU, yang biasa disebut dengan komunikasi V2I</w:t>
      </w:r>
      <w:r w:rsidR="00993FF6">
        <w:rPr>
          <w:lang w:eastAsia="ja-JP"/>
        </w:rPr>
        <w:t xml:space="preserve"> seperti pada </w:t>
      </w:r>
      <w:r w:rsidR="00993FF6">
        <w:rPr>
          <w:lang w:eastAsia="ja-JP"/>
        </w:rPr>
        <w:fldChar w:fldCharType="begin"/>
      </w:r>
      <w:r w:rsidR="00993FF6">
        <w:rPr>
          <w:lang w:eastAsia="ja-JP"/>
        </w:rPr>
        <w:instrText xml:space="preserve"> REF _Ref483347840 \h </w:instrText>
      </w:r>
      <w:r w:rsidR="00993FF6">
        <w:rPr>
          <w:lang w:eastAsia="ja-JP"/>
        </w:rPr>
      </w:r>
      <w:r w:rsidR="00993FF6">
        <w:rPr>
          <w:lang w:eastAsia="ja-JP"/>
        </w:rPr>
        <w:fldChar w:fldCharType="separate"/>
      </w:r>
      <w:r w:rsidR="004F4408">
        <w:t xml:space="preserve">Gambar </w:t>
      </w:r>
      <w:r w:rsidR="004F4408">
        <w:rPr>
          <w:noProof/>
        </w:rPr>
        <w:t>2</w:t>
      </w:r>
      <w:r w:rsidR="004F4408">
        <w:t>.</w:t>
      </w:r>
      <w:r w:rsidR="004F4408">
        <w:rPr>
          <w:noProof/>
        </w:rPr>
        <w:t>1</w:t>
      </w:r>
      <w:r w:rsidR="00993FF6">
        <w:rPr>
          <w:lang w:eastAsia="ja-JP"/>
        </w:rPr>
        <w:fldChar w:fldCharType="end"/>
      </w:r>
      <w:r w:rsidR="005779B4">
        <w:rPr>
          <w:lang w:eastAsia="ja-JP"/>
        </w:rPr>
        <w:t>.</w:t>
      </w:r>
    </w:p>
    <w:p w:rsidR="00713339" w:rsidRDefault="00713339" w:rsidP="0089029B">
      <w:pPr>
        <w:ind w:firstLine="576"/>
        <w:jc w:val="both"/>
        <w:rPr>
          <w:lang w:eastAsia="ja-JP"/>
        </w:rPr>
      </w:pPr>
    </w:p>
    <w:p w:rsidR="00DD652C" w:rsidRDefault="00713339" w:rsidP="00DD652C">
      <w:pPr>
        <w:keepNext/>
        <w:ind w:firstLine="993"/>
        <w:jc w:val="both"/>
      </w:pPr>
      <w:r>
        <w:rPr>
          <w:noProof/>
          <w:lang w:eastAsia="id-ID"/>
        </w:rPr>
        <w:drawing>
          <wp:inline distT="0" distB="0" distL="0" distR="0">
            <wp:extent cx="2514600" cy="18192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vanet communication.png"/>
                    <pic:cNvPicPr/>
                  </pic:nvPicPr>
                  <pic:blipFill>
                    <a:blip r:embed="rId32">
                      <a:extLst>
                        <a:ext uri="{28A0092B-C50C-407E-A947-70E740481C1C}">
                          <a14:useLocalDpi xmlns:a14="http://schemas.microsoft.com/office/drawing/2010/main" val="0"/>
                        </a:ext>
                      </a:extLst>
                    </a:blip>
                    <a:stretch>
                      <a:fillRect/>
                    </a:stretch>
                  </pic:blipFill>
                  <pic:spPr>
                    <a:xfrm>
                      <a:off x="0" y="0"/>
                      <a:ext cx="2514600" cy="1819275"/>
                    </a:xfrm>
                    <a:prstGeom prst="rect">
                      <a:avLst/>
                    </a:prstGeom>
                  </pic:spPr>
                </pic:pic>
              </a:graphicData>
            </a:graphic>
          </wp:inline>
        </w:drawing>
      </w:r>
    </w:p>
    <w:p w:rsidR="00F63220" w:rsidRDefault="00DD652C" w:rsidP="00DD652C">
      <w:pPr>
        <w:pStyle w:val="Caption"/>
        <w:rPr>
          <w:b w:val="0"/>
        </w:rPr>
      </w:pPr>
      <w:bookmarkStart w:id="81" w:name="_Ref483347840"/>
      <w:bookmarkStart w:id="82" w:name="_Ref483347833"/>
      <w:bookmarkStart w:id="83" w:name="_Toc487272964"/>
      <w:r>
        <w:t xml:space="preserve">Gambar </w:t>
      </w:r>
      <w:r w:rsidR="002E4E75">
        <w:fldChar w:fldCharType="begin"/>
      </w:r>
      <w:r w:rsidR="002E4E75">
        <w:instrText xml:space="preserve"> STYLEREF 1 \s </w:instrText>
      </w:r>
      <w:r w:rsidR="002E4E75">
        <w:fldChar w:fldCharType="separate"/>
      </w:r>
      <w:r w:rsidR="004F4408">
        <w:rPr>
          <w:noProof/>
        </w:rPr>
        <w:t>2</w:t>
      </w:r>
      <w:r w:rsidR="002E4E75">
        <w:rPr>
          <w:noProof/>
        </w:rPr>
        <w:fldChar w:fldCharType="end"/>
      </w:r>
      <w:r w:rsidR="004834F4">
        <w:t>.</w:t>
      </w:r>
      <w:r w:rsidR="002E4E75">
        <w:fldChar w:fldCharType="begin"/>
      </w:r>
      <w:r w:rsidR="002E4E75">
        <w:instrText xml:space="preserve"> SEQ Gambar \* ARABIC \s 1 </w:instrText>
      </w:r>
      <w:r w:rsidR="002E4E75">
        <w:fldChar w:fldCharType="separate"/>
      </w:r>
      <w:r w:rsidR="004F4408">
        <w:rPr>
          <w:noProof/>
        </w:rPr>
        <w:t>1</w:t>
      </w:r>
      <w:r w:rsidR="002E4E75">
        <w:rPr>
          <w:noProof/>
        </w:rPr>
        <w:fldChar w:fldCharType="end"/>
      </w:r>
      <w:bookmarkEnd w:id="81"/>
      <w:r>
        <w:t xml:space="preserve"> </w:t>
      </w:r>
      <w:r w:rsidR="00DE6C31">
        <w:rPr>
          <w:b w:val="0"/>
        </w:rPr>
        <w:t>Ilustrasi K</w:t>
      </w:r>
      <w:r w:rsidRPr="009E6C66">
        <w:rPr>
          <w:b w:val="0"/>
        </w:rPr>
        <w:t>omunikasi pada VANET</w:t>
      </w:r>
      <w:bookmarkEnd w:id="82"/>
      <w:r w:rsidR="00A327E1">
        <w:rPr>
          <w:b w:val="0"/>
        </w:rPr>
        <w:t xml:space="preserve"> </w:t>
      </w:r>
      <w:r w:rsidR="00A327E1" w:rsidRPr="005D5CA2">
        <w:rPr>
          <w:b w:val="0"/>
        </w:rPr>
        <w:fldChar w:fldCharType="begin"/>
      </w:r>
      <w:r w:rsidR="00032A22" w:rsidRPr="005D5CA2">
        <w:rPr>
          <w:b w:val="0"/>
        </w:rPr>
        <w:instrText xml:space="preserve"> ADDIN ZOTERO_ITEM CSL_CITATION {"citationID":"1h03fl0s03","properties":{"formattedCitation":"[4]","plainCitation":"[4]"},"citationItems":[{"id":38,"uris":["http://zotero.org/users/local/qslOKPuo/items/QF8ZWTUJ"],"uri":["http://zotero.org/users/local/qslOKPuo/items/QF8ZWTUJ"],"itemData":{"id":38,"type":"book","title":"Vehicular Networking","publisher":"Cambridge University Press","number-of-pages":"373","source":"Google Books","abstract":"With this essential guide to vehicular networking, you will learn about everything from conceptual approaches and state-of-the-art protocols, to system designs and their evaluation. Covering both in- and inter-vehicle communication, this comprehensive work outlines the foundations of vehicular networking as well as demonstrating its commercial applications, from improved vehicle performance, to entertainment, and traffic information systems. All of this is supported by in-depth case studies and detailed information on proposed protocols and solutions for access technologies and information dissemination, as well as topics on rulemaking, regulations, and standardization. Importantly, for a field which is attracting increasing commercial interest, you will learn about the future trends of this technology, its problems, and solutions to overcome them. Whether you are a student, a communications professional or a researcher, this is an invaluable resource.","ISBN":"978-1-107-04671-9","language":"en","author":[{"family":"Sommer","given":"Christoph"},{"family":"Dressler","given":"Falko"}],"issued":{"date-parts":[["2014",12,4]]}}}],"schema":"https://github.com/citation-style-language/schema/raw/master/csl-citation.json"} </w:instrText>
      </w:r>
      <w:r w:rsidR="00A327E1" w:rsidRPr="005D5CA2">
        <w:rPr>
          <w:b w:val="0"/>
        </w:rPr>
        <w:fldChar w:fldCharType="separate"/>
      </w:r>
      <w:r w:rsidR="00032A22" w:rsidRPr="005D5CA2">
        <w:rPr>
          <w:b w:val="0"/>
        </w:rPr>
        <w:t>[4]</w:t>
      </w:r>
      <w:bookmarkEnd w:id="83"/>
      <w:r w:rsidR="00A327E1" w:rsidRPr="005D5CA2">
        <w:rPr>
          <w:b w:val="0"/>
        </w:rPr>
        <w:fldChar w:fldCharType="end"/>
      </w:r>
    </w:p>
    <w:p w:rsidR="00DD652C" w:rsidRPr="00DD652C" w:rsidRDefault="00DD652C" w:rsidP="00DD652C"/>
    <w:p w:rsidR="00713339" w:rsidRDefault="00F63220" w:rsidP="005D50FF">
      <w:pPr>
        <w:ind w:firstLine="567"/>
        <w:jc w:val="both"/>
      </w:pPr>
      <w:r>
        <w:t xml:space="preserve">Agar komunikasi antar </w:t>
      </w:r>
      <w:r w:rsidRPr="009A4E19">
        <w:rPr>
          <w:i/>
        </w:rPr>
        <w:t>node</w:t>
      </w:r>
      <w:r>
        <w:t xml:space="preserve"> pada VANET dapat berjalan dengan baik, diperlukan sebuah </w:t>
      </w:r>
      <w:r w:rsidRPr="009A4E19">
        <w:rPr>
          <w:i/>
        </w:rPr>
        <w:t>routing protocol</w:t>
      </w:r>
      <w:r>
        <w:t xml:space="preserve"> yang dapat beradaptasi dengan karakteristik VANET. Pada Tugas Akhir ini, penulis menggunakan </w:t>
      </w:r>
      <w:r w:rsidRPr="009A4E19">
        <w:rPr>
          <w:i/>
        </w:rPr>
        <w:t>routing protocol</w:t>
      </w:r>
      <w:r>
        <w:t xml:space="preserve"> AODV yang dimodifikasi untuk menambahkan aspek sekuritas sehingga dapat mengatasi serangan yang memungkinkan terjadi pada VANET, yaitu </w:t>
      </w:r>
      <w:r w:rsidR="000D4602">
        <w:rPr>
          <w:i/>
        </w:rPr>
        <w:t>Black hole</w:t>
      </w:r>
      <w:r>
        <w:t xml:space="preserve"> dan </w:t>
      </w:r>
      <w:r w:rsidR="000D4602">
        <w:rPr>
          <w:i/>
        </w:rPr>
        <w:t>Worm hole</w:t>
      </w:r>
      <w:r w:rsidRPr="009A4E19">
        <w:rPr>
          <w:i/>
        </w:rPr>
        <w:t xml:space="preserve"> attack</w:t>
      </w:r>
      <w:r>
        <w:t>. Implementasi VANET dilakukan pada NS-2 dan dilakukan pengujia</w:t>
      </w:r>
      <w:r w:rsidR="008F03BF">
        <w:t>n performa menggunakan skrip awk</w:t>
      </w:r>
      <w:r>
        <w:t>.</w:t>
      </w:r>
    </w:p>
    <w:p w:rsidR="005D50FF" w:rsidRDefault="005D50FF" w:rsidP="005D50FF">
      <w:pPr>
        <w:ind w:firstLine="567"/>
        <w:jc w:val="both"/>
      </w:pPr>
    </w:p>
    <w:p w:rsidR="007D06E1" w:rsidRPr="003157DE" w:rsidRDefault="00F908FE" w:rsidP="00EE12EC">
      <w:pPr>
        <w:pStyle w:val="Heading2"/>
        <w:numPr>
          <w:ilvl w:val="1"/>
          <w:numId w:val="1"/>
        </w:numPr>
        <w:spacing w:before="240"/>
        <w:ind w:left="567" w:hanging="567"/>
        <w:jc w:val="both"/>
      </w:pPr>
      <w:bookmarkStart w:id="84" w:name="_Toc487272906"/>
      <w:r>
        <w:t>AODV</w:t>
      </w:r>
      <w:r w:rsidR="00DE410F">
        <w:t xml:space="preserve"> (Ad hoc On-Demand Distance Vector)</w:t>
      </w:r>
      <w:bookmarkEnd w:id="84"/>
    </w:p>
    <w:p w:rsidR="007D06E1" w:rsidRPr="00852480" w:rsidRDefault="007D06E1" w:rsidP="007D06E1"/>
    <w:p w:rsidR="00B12652" w:rsidRDefault="00A27C10" w:rsidP="00452631">
      <w:pPr>
        <w:ind w:firstLine="567"/>
        <w:jc w:val="both"/>
      </w:pPr>
      <w:r w:rsidRPr="00B77B79">
        <w:t xml:space="preserve">AODV merupakan </w:t>
      </w:r>
      <w:r w:rsidRPr="00B77B79">
        <w:rPr>
          <w:i/>
        </w:rPr>
        <w:t>routing protocol</w:t>
      </w:r>
      <w:r w:rsidRPr="00B77B79">
        <w:t xml:space="preserve"> yang umum digunakan di MANET dan telah diaplikasikan juga di VANET. Pada AODV, rute dibuat hanya ketika diminta oleh </w:t>
      </w:r>
      <w:r w:rsidRPr="00B77B79">
        <w:rPr>
          <w:i/>
        </w:rPr>
        <w:t>node</w:t>
      </w:r>
      <w:r w:rsidRPr="00B77B79">
        <w:t xml:space="preserve"> asal (</w:t>
      </w:r>
      <w:r w:rsidRPr="00B77B79">
        <w:rPr>
          <w:i/>
        </w:rPr>
        <w:t>source node</w:t>
      </w:r>
      <w:r w:rsidRPr="00B77B79">
        <w:t xml:space="preserve">). Metode penemuan rute AODV berdasarkan pada </w:t>
      </w:r>
      <w:r w:rsidRPr="00B77B79">
        <w:rPr>
          <w:i/>
        </w:rPr>
        <w:t>routing table</w:t>
      </w:r>
      <w:r w:rsidRPr="00B77B79">
        <w:t xml:space="preserve"> yang menyimpan rute terhadap beberapa </w:t>
      </w:r>
      <w:r w:rsidRPr="00B77B79">
        <w:rPr>
          <w:i/>
        </w:rPr>
        <w:t>node</w:t>
      </w:r>
      <w:r w:rsidRPr="00B77B79">
        <w:t xml:space="preserve">. </w:t>
      </w:r>
      <w:r w:rsidRPr="00B77B79">
        <w:rPr>
          <w:i/>
        </w:rPr>
        <w:t>Source node</w:t>
      </w:r>
      <w:r w:rsidRPr="00B77B79">
        <w:t xml:space="preserve"> akan menyebarkan paket </w:t>
      </w:r>
      <w:r w:rsidRPr="00B77B79">
        <w:rPr>
          <w:i/>
        </w:rPr>
        <w:t>route request</w:t>
      </w:r>
      <w:r w:rsidRPr="00B77B79">
        <w:t xml:space="preserve"> (RREQ) ke tiap </w:t>
      </w:r>
      <w:r w:rsidRPr="00B77B79">
        <w:rPr>
          <w:i/>
        </w:rPr>
        <w:t>neighbor</w:t>
      </w:r>
      <w:r w:rsidRPr="00B77B79">
        <w:t xml:space="preserve">-nya yang akan mengirimkan paket RREQ juga ke tiap </w:t>
      </w:r>
      <w:r w:rsidRPr="00B77B79">
        <w:rPr>
          <w:i/>
        </w:rPr>
        <w:t>neighbor</w:t>
      </w:r>
      <w:r w:rsidRPr="00B77B79">
        <w:t xml:space="preserve">-nya, begitu seterusnya hingga mencapai </w:t>
      </w:r>
      <w:r w:rsidRPr="00B77B79">
        <w:rPr>
          <w:i/>
        </w:rPr>
        <w:t>node</w:t>
      </w:r>
      <w:r w:rsidRPr="00B77B79">
        <w:t xml:space="preserve"> tujuan (</w:t>
      </w:r>
      <w:r w:rsidRPr="00B77B79">
        <w:rPr>
          <w:i/>
        </w:rPr>
        <w:t>destination node</w:t>
      </w:r>
      <w:r w:rsidR="00B12652">
        <w:t>).</w:t>
      </w:r>
    </w:p>
    <w:p w:rsidR="007D06E1" w:rsidRDefault="00A27C10" w:rsidP="00452631">
      <w:pPr>
        <w:ind w:firstLine="567"/>
        <w:jc w:val="both"/>
      </w:pPr>
      <w:r w:rsidRPr="00B77B79">
        <w:lastRenderedPageBreak/>
        <w:t xml:space="preserve">Ketika paket RREQ mencapai </w:t>
      </w:r>
      <w:r w:rsidRPr="00B77B79">
        <w:rPr>
          <w:i/>
        </w:rPr>
        <w:t>destination node</w:t>
      </w:r>
      <w:r w:rsidRPr="00B77B79">
        <w:t xml:space="preserve"> atau </w:t>
      </w:r>
      <w:r w:rsidRPr="00B77B79">
        <w:rPr>
          <w:i/>
        </w:rPr>
        <w:t>node</w:t>
      </w:r>
      <w:r w:rsidRPr="00B77B79">
        <w:t xml:space="preserve"> yang mengetahui rute ke </w:t>
      </w:r>
      <w:r w:rsidRPr="00B77B79">
        <w:rPr>
          <w:i/>
        </w:rPr>
        <w:t>destination node</w:t>
      </w:r>
      <w:r w:rsidRPr="00B77B79">
        <w:t xml:space="preserve">, paket </w:t>
      </w:r>
      <w:r w:rsidRPr="00B77B79">
        <w:rPr>
          <w:i/>
        </w:rPr>
        <w:t>route replay</w:t>
      </w:r>
      <w:r w:rsidRPr="00B77B79">
        <w:t xml:space="preserve"> (RREP) akan dikirimkan kembali ke </w:t>
      </w:r>
      <w:r w:rsidRPr="00B77B79">
        <w:rPr>
          <w:i/>
        </w:rPr>
        <w:t>source node</w:t>
      </w:r>
      <w:r w:rsidRPr="00B77B79">
        <w:t xml:space="preserve"> melalui </w:t>
      </w:r>
      <w:r w:rsidRPr="00B77B79">
        <w:rPr>
          <w:i/>
        </w:rPr>
        <w:t>reverse route</w:t>
      </w:r>
      <w:r w:rsidRPr="00B77B79">
        <w:t xml:space="preserve">. AODV menggunakan sequence number untuk mendapatkan informasi rute yang paling update dan mencegah </w:t>
      </w:r>
      <w:r w:rsidRPr="00B77B79">
        <w:rPr>
          <w:i/>
        </w:rPr>
        <w:t>routing loop</w:t>
      </w:r>
      <w:r w:rsidR="00BA728D">
        <w:rPr>
          <w:i/>
        </w:rPr>
        <w:t xml:space="preserve"> </w:t>
      </w:r>
      <w:r w:rsidR="00BA728D">
        <w:rPr>
          <w:i/>
        </w:rPr>
        <w:fldChar w:fldCharType="begin"/>
      </w:r>
      <w:r w:rsidR="00032A22">
        <w:rPr>
          <w:i/>
        </w:rPr>
        <w:instrText xml:space="preserve"> ADDIN ZOTERO_ITEM CSL_CITATION {"citationID":"12u4gdu9jh","properties":{"formattedCitation":"[5]","plainCitation":"[5]"},"citationItems":[{"id":4,"uris":["http://zotero.org/users/local/qslOKPuo/items/WNN7CVGP"],"uri":["http://zotero.org/users/local/qslOKPuo/items/WNN7CVGP"],"itemData":{"id":4,"type":"article-journal","title":"HyBR: A Hybrid Bio-inspired Bee swarm Routing protocol for safety applications in Vehicular Ad hoc NETworks (VANETs)","container-title":"Journal of Systems Architecture","collection-title":"Advanced Smart Vehicular Communication System and Applications","page":"953-967","volume":"59","issue":"10, Part B","source":"ScienceDirect","abstract":"Increasing interests in Vehicular Ad hoc NETworks (VANETs) over the last decade have led to huge investments in technologies and research to improve road safety by providing timely and accurate information to drivers and authorities. To achieve the timely dissemination of messages, various routing protocols for VANETs have been recently proposed. We present a Hybrid Bee swarm Routing (HyBR) protocol for VANETs. HyBR is based on the continuous learning paradigm in order to take into account the dynamic environmental changes in real-time which constitute a key property of VANETs. The protocol combines the features of topology routing with those of geographic routing. HyBR is a unicast and a multipath routing protocol (aimed at both urban and rural scenarios) which guarantees road safety services by transmitting packets with minimum delays and high packet delivery. To demonstrate the effectiveness and the performance of HyBR, we conducted a performance evaluation based on several metrics such as end-to-end delay, packet delivery ratio, and normalized overhead load. We obtained better performance results with HyBR in contrast to results obtained from traditional routing algorithms such as Ad hoc On-Demand Distance Vector (AODV) topology-based routing protocol and Greedy Perimeter Stateless Routing (GPSR) geography-based protocol.","DOI":"10.1016/j.sysarc.2013.04.004","ISSN":"1383-7621","shortTitle":"HyBR","journalAbbreviation":"Journal of Systems Architecture","author":[{"family":"Bitam","given":"Salim"},{"family":"Mellouk","given":"Abdelhamid"},{"family":"Zeadally","given":"Sherali"}],"issued":{"date-parts":[["2013",11]]}}}],"schema":"https://github.com/citation-style-language/schema/raw/master/csl-citation.json"} </w:instrText>
      </w:r>
      <w:r w:rsidR="00BA728D">
        <w:rPr>
          <w:i/>
        </w:rPr>
        <w:fldChar w:fldCharType="separate"/>
      </w:r>
      <w:r w:rsidR="00032A22" w:rsidRPr="00032A22">
        <w:t>[5]</w:t>
      </w:r>
      <w:r w:rsidR="00BA728D">
        <w:rPr>
          <w:i/>
        </w:rPr>
        <w:fldChar w:fldCharType="end"/>
      </w:r>
      <w:r w:rsidRPr="00B77B79">
        <w:t>.</w:t>
      </w:r>
      <w:r w:rsidR="00A43D25">
        <w:t xml:space="preserve"> Ilustrasi pencarian rute </w:t>
      </w:r>
      <w:r w:rsidR="00A43D25" w:rsidRPr="00A43D25">
        <w:rPr>
          <w:i/>
        </w:rPr>
        <w:t>routing protocol</w:t>
      </w:r>
      <w:r w:rsidR="00A43D25">
        <w:t xml:space="preserve"> AODV dapat dilihat pada </w:t>
      </w:r>
      <w:r w:rsidR="0063447F">
        <w:fldChar w:fldCharType="begin"/>
      </w:r>
      <w:r w:rsidR="0063447F">
        <w:instrText xml:space="preserve"> REF _Ref483347878 \h </w:instrText>
      </w:r>
      <w:r w:rsidR="0063447F">
        <w:fldChar w:fldCharType="separate"/>
      </w:r>
      <w:r w:rsidR="004F4408">
        <w:t xml:space="preserve">Gambar </w:t>
      </w:r>
      <w:r w:rsidR="004F4408">
        <w:rPr>
          <w:noProof/>
        </w:rPr>
        <w:t>2</w:t>
      </w:r>
      <w:r w:rsidR="004F4408">
        <w:t>.</w:t>
      </w:r>
      <w:r w:rsidR="004F4408">
        <w:rPr>
          <w:noProof/>
        </w:rPr>
        <w:t>2</w:t>
      </w:r>
      <w:r w:rsidR="0063447F">
        <w:fldChar w:fldCharType="end"/>
      </w:r>
      <w:r w:rsidR="00A43D25">
        <w:t>.</w:t>
      </w:r>
    </w:p>
    <w:p w:rsidR="00A43D25" w:rsidRDefault="00A43D25" w:rsidP="00452631">
      <w:pPr>
        <w:ind w:firstLine="567"/>
        <w:jc w:val="both"/>
      </w:pPr>
    </w:p>
    <w:p w:rsidR="00433D75" w:rsidRDefault="00A43D25" w:rsidP="00433D75">
      <w:pPr>
        <w:keepNext/>
        <w:jc w:val="both"/>
      </w:pPr>
      <w:r>
        <w:rPr>
          <w:noProof/>
          <w:lang w:eastAsia="id-ID"/>
        </w:rPr>
        <w:drawing>
          <wp:inline distT="0" distB="0" distL="0" distR="0">
            <wp:extent cx="3708400" cy="1828165"/>
            <wp:effectExtent l="0" t="0" r="635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ODV-routing-MANET.png"/>
                    <pic:cNvPicPr/>
                  </pic:nvPicPr>
                  <pic:blipFill>
                    <a:blip r:embed="rId33">
                      <a:extLst>
                        <a:ext uri="{28A0092B-C50C-407E-A947-70E740481C1C}">
                          <a14:useLocalDpi xmlns:a14="http://schemas.microsoft.com/office/drawing/2010/main" val="0"/>
                        </a:ext>
                      </a:extLst>
                    </a:blip>
                    <a:stretch>
                      <a:fillRect/>
                    </a:stretch>
                  </pic:blipFill>
                  <pic:spPr>
                    <a:xfrm>
                      <a:off x="0" y="0"/>
                      <a:ext cx="3708400" cy="1828165"/>
                    </a:xfrm>
                    <a:prstGeom prst="rect">
                      <a:avLst/>
                    </a:prstGeom>
                  </pic:spPr>
                </pic:pic>
              </a:graphicData>
            </a:graphic>
          </wp:inline>
        </w:drawing>
      </w:r>
    </w:p>
    <w:p w:rsidR="00A43D25" w:rsidRDefault="00433D75" w:rsidP="00433D75">
      <w:pPr>
        <w:pStyle w:val="Caption"/>
      </w:pPr>
      <w:bookmarkStart w:id="85" w:name="_Ref483347878"/>
      <w:bookmarkStart w:id="86" w:name="_Toc487272965"/>
      <w:r>
        <w:t xml:space="preserve">Gambar </w:t>
      </w:r>
      <w:r w:rsidR="002E4E75">
        <w:fldChar w:fldCharType="begin"/>
      </w:r>
      <w:r w:rsidR="002E4E75">
        <w:instrText xml:space="preserve"> STYLEREF 1 \s </w:instrText>
      </w:r>
      <w:r w:rsidR="002E4E75">
        <w:fldChar w:fldCharType="separate"/>
      </w:r>
      <w:r w:rsidR="004F4408">
        <w:rPr>
          <w:noProof/>
        </w:rPr>
        <w:t>2</w:t>
      </w:r>
      <w:r w:rsidR="002E4E75">
        <w:rPr>
          <w:noProof/>
        </w:rPr>
        <w:fldChar w:fldCharType="end"/>
      </w:r>
      <w:r w:rsidR="004834F4">
        <w:t>.</w:t>
      </w:r>
      <w:r w:rsidR="002E4E75">
        <w:fldChar w:fldCharType="begin"/>
      </w:r>
      <w:r w:rsidR="002E4E75">
        <w:instrText xml:space="preserve"> SEQ Gambar \* ARABIC \s 1 </w:instrText>
      </w:r>
      <w:r w:rsidR="002E4E75">
        <w:fldChar w:fldCharType="separate"/>
      </w:r>
      <w:r w:rsidR="004F4408">
        <w:rPr>
          <w:noProof/>
        </w:rPr>
        <w:t>2</w:t>
      </w:r>
      <w:r w:rsidR="002E4E75">
        <w:rPr>
          <w:noProof/>
        </w:rPr>
        <w:fldChar w:fldCharType="end"/>
      </w:r>
      <w:bookmarkEnd w:id="85"/>
      <w:r>
        <w:t xml:space="preserve"> </w:t>
      </w:r>
      <w:r w:rsidRPr="00A43D25">
        <w:rPr>
          <w:b w:val="0"/>
        </w:rPr>
        <w:t xml:space="preserve">Ilustrasi pencarian rute </w:t>
      </w:r>
      <w:r w:rsidRPr="00A43D25">
        <w:rPr>
          <w:b w:val="0"/>
          <w:i/>
        </w:rPr>
        <w:t>routing protocol</w:t>
      </w:r>
      <w:r w:rsidRPr="00A43D25">
        <w:rPr>
          <w:b w:val="0"/>
        </w:rPr>
        <w:t xml:space="preserve"> AODV</w:t>
      </w:r>
      <w:r w:rsidR="00475937">
        <w:rPr>
          <w:b w:val="0"/>
        </w:rPr>
        <w:t xml:space="preserve"> </w:t>
      </w:r>
      <w:r w:rsidR="00475937" w:rsidRPr="005D5CA2">
        <w:rPr>
          <w:b w:val="0"/>
        </w:rPr>
        <w:fldChar w:fldCharType="begin"/>
      </w:r>
      <w:r w:rsidR="00032A22" w:rsidRPr="005D5CA2">
        <w:rPr>
          <w:b w:val="0"/>
        </w:rPr>
        <w:instrText xml:space="preserve"> ADDIN ZOTERO_ITEM CSL_CITATION {"citationID":"sm3gv7n8","properties":{"formattedCitation":"[6]","plainCitation":"[6]"},"citationItems":[{"id":43,"uris":["http://zotero.org/users/local/qslOKPuo/items/QTTCK4XQ"],"uri":["http://zotero.org/users/local/qslOKPuo/items/QTTCK4XQ"],"itemData":{"id":43,"type":"post-weblog","title":"Routing Protocols in MANETs","container-title":"Eexploria","abstract":"Hope you are familiar with the term routing. We need to find a path from a source to the destination in the network to forward the packets. Finding the best possible path is often a matter of question here. We need to find a path with minimum packet loss, energy requirements and other costs. Apart …","URL":"http://www.eexploria.com/routing-protocols-in-manets/","author":[{"family":"Jamal","given":"Jesna"}],"issued":{"date-parts":[["2012",9,18]]},"accessed":{"date-parts":[["2017",5,22]]}}}],"schema":"https://github.com/citation-style-language/schema/raw/master/csl-citation.json"} </w:instrText>
      </w:r>
      <w:r w:rsidR="00475937" w:rsidRPr="005D5CA2">
        <w:rPr>
          <w:b w:val="0"/>
        </w:rPr>
        <w:fldChar w:fldCharType="separate"/>
      </w:r>
      <w:r w:rsidR="00032A22" w:rsidRPr="005D5CA2">
        <w:rPr>
          <w:b w:val="0"/>
        </w:rPr>
        <w:t>[6]</w:t>
      </w:r>
      <w:bookmarkEnd w:id="86"/>
      <w:r w:rsidR="00475937" w:rsidRPr="005D5CA2">
        <w:rPr>
          <w:b w:val="0"/>
        </w:rPr>
        <w:fldChar w:fldCharType="end"/>
      </w:r>
    </w:p>
    <w:p w:rsidR="009B4CF2" w:rsidRDefault="009B4CF2" w:rsidP="009B4CF2"/>
    <w:p w:rsidR="009B4CF2" w:rsidRDefault="009B4CF2" w:rsidP="009B4CF2">
      <w:pPr>
        <w:ind w:firstLine="567"/>
        <w:jc w:val="both"/>
      </w:pPr>
      <w:r>
        <w:t xml:space="preserve">Sebagai contoh pencarian rute, ilustrasi pada </w:t>
      </w:r>
      <w:r w:rsidR="00033151">
        <w:fldChar w:fldCharType="begin"/>
      </w:r>
      <w:r w:rsidR="00033151">
        <w:instrText xml:space="preserve"> REF _Ref483347878 \h </w:instrText>
      </w:r>
      <w:r w:rsidR="00033151">
        <w:fldChar w:fldCharType="separate"/>
      </w:r>
      <w:r w:rsidR="004F4408">
        <w:t xml:space="preserve">Gambar </w:t>
      </w:r>
      <w:r w:rsidR="004F4408">
        <w:rPr>
          <w:noProof/>
        </w:rPr>
        <w:t>2</w:t>
      </w:r>
      <w:r w:rsidR="004F4408">
        <w:t>.</w:t>
      </w:r>
      <w:r w:rsidR="004F4408">
        <w:rPr>
          <w:noProof/>
        </w:rPr>
        <w:t>2</w:t>
      </w:r>
      <w:r w:rsidR="00033151">
        <w:fldChar w:fldCharType="end"/>
      </w:r>
      <w:r w:rsidR="00033151">
        <w:t xml:space="preserve"> </w:t>
      </w:r>
      <w:r>
        <w:t xml:space="preserve">menggambarkan bagaimana </w:t>
      </w:r>
      <w:r w:rsidRPr="009B4CF2">
        <w:rPr>
          <w:i/>
        </w:rPr>
        <w:t>node</w:t>
      </w:r>
      <w:r>
        <w:t xml:space="preserve"> asal, yaitu </w:t>
      </w:r>
      <w:r w:rsidRPr="009B4CF2">
        <w:rPr>
          <w:i/>
        </w:rPr>
        <w:t>node</w:t>
      </w:r>
      <w:r>
        <w:t xml:space="preserve"> A mencari rute untuk menuju </w:t>
      </w:r>
      <w:r w:rsidRPr="009B4CF2">
        <w:rPr>
          <w:i/>
        </w:rPr>
        <w:t>node</w:t>
      </w:r>
      <w:r>
        <w:t xml:space="preserve"> destination yaitu </w:t>
      </w:r>
      <w:r w:rsidRPr="009B4CF2">
        <w:rPr>
          <w:i/>
        </w:rPr>
        <w:t>node</w:t>
      </w:r>
      <w:r>
        <w:t xml:space="preserve"> J. </w:t>
      </w:r>
      <w:r w:rsidRPr="009B4CF2">
        <w:rPr>
          <w:i/>
        </w:rPr>
        <w:t>Node</w:t>
      </w:r>
      <w:r>
        <w:t xml:space="preserve"> A mengirimkan RREQ kepada semua </w:t>
      </w:r>
      <w:r w:rsidRPr="009B4CF2">
        <w:rPr>
          <w:i/>
        </w:rPr>
        <w:t>neighbor</w:t>
      </w:r>
      <w:r>
        <w:t xml:space="preserve">nya dan diteruskan oleh </w:t>
      </w:r>
      <w:r w:rsidRPr="009B4CF2">
        <w:rPr>
          <w:i/>
        </w:rPr>
        <w:t>node</w:t>
      </w:r>
      <w:r>
        <w:t xml:space="preserve"> </w:t>
      </w:r>
      <w:r w:rsidRPr="009B4CF2">
        <w:rPr>
          <w:i/>
        </w:rPr>
        <w:t>neighbor</w:t>
      </w:r>
      <w:r>
        <w:t xml:space="preserve"> hingga mencapai </w:t>
      </w:r>
      <w:r w:rsidRPr="009B4CF2">
        <w:rPr>
          <w:i/>
        </w:rPr>
        <w:t>node</w:t>
      </w:r>
      <w:r>
        <w:t xml:space="preserve"> J. Kemudian </w:t>
      </w:r>
      <w:r w:rsidRPr="009B4CF2">
        <w:rPr>
          <w:i/>
        </w:rPr>
        <w:t>node</w:t>
      </w:r>
      <w:r>
        <w:t xml:space="preserve"> J mengirimkan RREP melalui rute terdekat yang telah dibuat.</w:t>
      </w:r>
    </w:p>
    <w:p w:rsidR="00125E45" w:rsidRDefault="00125E45" w:rsidP="009B4CF2">
      <w:pPr>
        <w:ind w:firstLine="567"/>
        <w:jc w:val="both"/>
      </w:pPr>
      <w:r w:rsidRPr="00460FC5">
        <w:rPr>
          <w:i/>
        </w:rPr>
        <w:t>Routing protocol</w:t>
      </w:r>
      <w:r>
        <w:t xml:space="preserve"> AODV termasuk ke dalam </w:t>
      </w:r>
      <w:r w:rsidRPr="00460FC5">
        <w:rPr>
          <w:i/>
        </w:rPr>
        <w:t>routing protocol</w:t>
      </w:r>
      <w:r>
        <w:t xml:space="preserve"> yang </w:t>
      </w:r>
      <w:r w:rsidR="00460FC5">
        <w:t>bersifat</w:t>
      </w:r>
      <w:r>
        <w:t xml:space="preserve"> reaktif, artinya </w:t>
      </w:r>
      <w:r w:rsidRPr="00460FC5">
        <w:rPr>
          <w:i/>
        </w:rPr>
        <w:t>node</w:t>
      </w:r>
      <w:r>
        <w:t xml:space="preserve"> hanya akan mencari rute jika diminta (</w:t>
      </w:r>
      <w:r w:rsidRPr="00460FC5">
        <w:rPr>
          <w:i/>
        </w:rPr>
        <w:t>on demand</w:t>
      </w:r>
      <w:r>
        <w:t xml:space="preserve">). Sehingga </w:t>
      </w:r>
      <w:r w:rsidRPr="00460FC5">
        <w:rPr>
          <w:i/>
        </w:rPr>
        <w:t>routing protocol</w:t>
      </w:r>
      <w:r>
        <w:t xml:space="preserve"> AODV</w:t>
      </w:r>
      <w:r w:rsidR="007A761E">
        <w:t xml:space="preserve"> dinilai</w:t>
      </w:r>
      <w:r>
        <w:t xml:space="preserve"> memiliki performa </w:t>
      </w:r>
      <w:r w:rsidR="00460FC5">
        <w:t>yang relatif baik jika diterapkan</w:t>
      </w:r>
      <w:r>
        <w:t xml:space="preserve"> pada lingkungan VANET yang memiliki karakteristik yaitu </w:t>
      </w:r>
      <w:r w:rsidRPr="00460FC5">
        <w:rPr>
          <w:i/>
        </w:rPr>
        <w:t>node</w:t>
      </w:r>
      <w:r>
        <w:t xml:space="preserve"> bergerak dengan kecepatan tinggi.</w:t>
      </w:r>
    </w:p>
    <w:p w:rsidR="007A761E" w:rsidRPr="009B4CF2" w:rsidRDefault="007A761E" w:rsidP="009B4CF2">
      <w:pPr>
        <w:ind w:firstLine="567"/>
        <w:jc w:val="both"/>
      </w:pPr>
      <w:r>
        <w:t xml:space="preserve">Pada Tugas Akhir ini, penulis menggunakan </w:t>
      </w:r>
      <w:r w:rsidRPr="00460FC5">
        <w:rPr>
          <w:i/>
        </w:rPr>
        <w:t>routing protocol</w:t>
      </w:r>
      <w:r>
        <w:t xml:space="preserve"> AODV sebagai algoritma </w:t>
      </w:r>
      <w:r w:rsidRPr="00460FC5">
        <w:rPr>
          <w:i/>
        </w:rPr>
        <w:t>routing protocol</w:t>
      </w:r>
      <w:r>
        <w:t xml:space="preserve"> yang </w:t>
      </w:r>
      <w:r>
        <w:lastRenderedPageBreak/>
        <w:t>digunakan untuk mengimplementasikan lingkungan VANET beserta skenario serangannya.</w:t>
      </w:r>
    </w:p>
    <w:p w:rsidR="00DA0AC6" w:rsidRPr="003157DE" w:rsidRDefault="00DA0AC6" w:rsidP="007D06E1">
      <w:pPr>
        <w:jc w:val="both"/>
      </w:pPr>
    </w:p>
    <w:p w:rsidR="007D06E1" w:rsidRPr="003157DE" w:rsidRDefault="0033455A" w:rsidP="00EE12EC">
      <w:pPr>
        <w:pStyle w:val="Heading2"/>
        <w:numPr>
          <w:ilvl w:val="1"/>
          <w:numId w:val="1"/>
        </w:numPr>
        <w:ind w:left="567" w:hanging="567"/>
        <w:jc w:val="both"/>
      </w:pPr>
      <w:bookmarkStart w:id="87" w:name="_Toc487272907"/>
      <w:r>
        <w:t>ECDSA (Elliptic Curve Digital Signature Algorithm)</w:t>
      </w:r>
      <w:bookmarkEnd w:id="87"/>
    </w:p>
    <w:p w:rsidR="007D06E1" w:rsidRPr="003157DE" w:rsidRDefault="007D06E1" w:rsidP="007D06E1"/>
    <w:p w:rsidR="007D06E1" w:rsidRDefault="00AE593F" w:rsidP="007D06E1">
      <w:pPr>
        <w:ind w:firstLine="567"/>
        <w:jc w:val="both"/>
      </w:pPr>
      <w:r w:rsidRPr="00B77B79">
        <w:rPr>
          <w:i/>
        </w:rPr>
        <w:t>Elliptic Curve Digital Signature Algorithm</w:t>
      </w:r>
      <w:r w:rsidRPr="00B77B79">
        <w:t xml:space="preserve"> (ECDSA) merupakan varian dari </w:t>
      </w:r>
      <w:r w:rsidRPr="00B77B79">
        <w:rPr>
          <w:i/>
        </w:rPr>
        <w:t xml:space="preserve">Digital Signature Algorithm </w:t>
      </w:r>
      <w:r w:rsidRPr="00B77B79">
        <w:t xml:space="preserve">(DSA) yang beroperasi pada grup </w:t>
      </w:r>
      <w:r w:rsidRPr="00B77B79">
        <w:rPr>
          <w:i/>
        </w:rPr>
        <w:t>elliptic curve</w:t>
      </w:r>
      <w:r w:rsidRPr="00B77B79">
        <w:t xml:space="preserve">. Untuk mengirim pesan yang tertandatangani dari node asal ke node tujuan, keduanya sepakat pada parameter domain </w:t>
      </w:r>
      <w:r w:rsidRPr="00B77B79">
        <w:rPr>
          <w:i/>
        </w:rPr>
        <w:t>elliptic curve</w:t>
      </w:r>
      <w:r w:rsidRPr="00B77B79">
        <w:t xml:space="preserve">. Pengirim memiliki </w:t>
      </w:r>
      <w:r w:rsidRPr="00B77B79">
        <w:rPr>
          <w:i/>
        </w:rPr>
        <w:t>key pair</w:t>
      </w:r>
      <w:r w:rsidRPr="00B77B79">
        <w:t xml:space="preserve"> yang terdiri dari </w:t>
      </w:r>
      <w:r w:rsidRPr="00B77B79">
        <w:rPr>
          <w:i/>
        </w:rPr>
        <w:t>private key</w:t>
      </w:r>
      <w:r w:rsidRPr="00B77B79">
        <w:t xml:space="preserve"> </w:t>
      </w:r>
      <m:oMath>
        <m:sSub>
          <m:sSubPr>
            <m:ctrlPr>
              <w:rPr>
                <w:rFonts w:ascii="Cambria Math" w:hAnsi="Cambria Math"/>
                <w:i/>
              </w:rPr>
            </m:ctrlPr>
          </m:sSubPr>
          <m:e>
            <m:r>
              <w:rPr>
                <w:rFonts w:ascii="Cambria Math" w:hAnsi="Cambria Math"/>
              </w:rPr>
              <m:t>d</m:t>
            </m:r>
          </m:e>
          <m:sub>
            <m:r>
              <w:rPr>
                <w:rFonts w:ascii="Cambria Math" w:hAnsi="Cambria Math"/>
              </w:rPr>
              <m:t>A</m:t>
            </m:r>
          </m:sub>
        </m:sSub>
      </m:oMath>
      <w:r w:rsidRPr="00B77B79">
        <w:t xml:space="preserve"> (sebuah </w:t>
      </w:r>
      <w:r w:rsidRPr="00B77B79">
        <w:rPr>
          <w:i/>
        </w:rPr>
        <w:t>integer</w:t>
      </w:r>
      <w:r w:rsidRPr="00B77B79">
        <w:t xml:space="preserve"> kurang dari n yang dipilih secara acak, dimana n merupakan urutan dari kurva, sebuah parameter domain </w:t>
      </w:r>
      <w:r w:rsidRPr="00B77B79">
        <w:rPr>
          <w:i/>
        </w:rPr>
        <w:t>elliptic curve</w:t>
      </w:r>
      <w:r w:rsidRPr="00B77B79">
        <w:t xml:space="preserve">) dan </w:t>
      </w:r>
      <w:r w:rsidRPr="00B77B79">
        <w:rPr>
          <w:i/>
        </w:rPr>
        <w:t>public key</w:t>
      </w:r>
      <w:r w:rsidRPr="00B77B79">
        <w:t xml:space="preserve"> </w:t>
      </w:r>
      <m:oMath>
        <m:sSub>
          <m:sSubPr>
            <m:ctrlPr>
              <w:rPr>
                <w:rFonts w:ascii="Cambria Math" w:hAnsi="Cambria Math"/>
                <w:i/>
              </w:rPr>
            </m:ctrlPr>
          </m:sSubPr>
          <m:e>
            <m:r>
              <w:rPr>
                <w:rFonts w:ascii="Cambria Math" w:hAnsi="Cambria Math"/>
              </w:rPr>
              <m:t>Q</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A</m:t>
            </m:r>
          </m:sub>
        </m:sSub>
        <m:r>
          <w:rPr>
            <w:rFonts w:ascii="Cambria Math" w:hAnsi="Cambria Math"/>
          </w:rPr>
          <m:t>*G</m:t>
        </m:r>
      </m:oMath>
      <w:r w:rsidRPr="00B77B79">
        <w:t xml:space="preserve"> (G adalah </w:t>
      </w:r>
      <w:r w:rsidRPr="00B77B79">
        <w:rPr>
          <w:i/>
        </w:rPr>
        <w:t>generator point</w:t>
      </w:r>
      <w:r w:rsidRPr="00B77B79">
        <w:t xml:space="preserve">, sebuah parameter domain </w:t>
      </w:r>
      <w:r w:rsidRPr="00B77B79">
        <w:rPr>
          <w:i/>
        </w:rPr>
        <w:t>elliptic curve</w:t>
      </w:r>
      <w:r w:rsidRPr="00B77B79">
        <w:t>)</w:t>
      </w:r>
      <w:r w:rsidR="006919AD">
        <w:t xml:space="preserve"> </w:t>
      </w:r>
      <w:r w:rsidR="006919AD">
        <w:fldChar w:fldCharType="begin"/>
      </w:r>
      <w:r w:rsidR="00032A22">
        <w:instrText xml:space="preserve"> ADDIN ZOTERO_ITEM CSL_CITATION {"citationID":"2ag40nt043","properties":{"formattedCitation":"[7]","plainCitation":"[7]"},"citationItems":[{"id":13,"uris":["http://zotero.org/users/local/qslOKPuo/items/ZI2MT8FT"],"uri":["http://zotero.org/users/local/qslOKPuo/items/ZI2MT8FT"],"itemData":{"id":13,"type":"paper-conference","title":"Message Authentication in Vehicular Ad Hoc Networks: ECDSA Based Approach","container-title":"2009 International Conference on Future Computer and Communication","page":"16-20","source":"IEEE Xplore","event":"2009 International Conference on Future Computer and Communication","abstract":"Vehicular ad hoc networks (VANETs) are promising approach for facilitating road safety, traffic management, and infotainment dissemination for drivers and passengers.However, it is subject to various malicious abuses and security attacks which hinder it from practical implementation.Effective and robust solutions for addressing security and privacy issues are critical for the wide-spread adoption of VANETs. In this paper, we propose an elliptic curve digital signature algorithm (ECDSA) based message authentication in a VANET. The operation sequence of the proposed scheme is as follows: 1) Source vehicle generates private key and public key. 2) Public key is made available to all the vehicles in the VANET. 3) Source vehicle creates a hash of the message using secured hash algorithm. 4) Secured has his encrypted using private key in the source vehicle and ends it to the destination vehicle. 5) At the destination vehicle, the received encrypted message is decrypted using the public key. The result of the decryption will be the hash of the message. 6) Destination vehicle can then hash the message in the same way as source vehicle did and compare the two hashes. Using this proposed scheme, strong authentication policy is provided for the destination vehicle.Because hashing is relatively unique, any changes in the message would change the message hash.","DOI":"10.1109/ICFCC.2009.120","shortTitle":"Message Authentication in Vehicular Ad Hoc Networks","author":[{"family":"Manvi","given":"S. S."},{"family":"Kakkasageri","given":"M. S."},{"family":"Adiga","given":"D. G."}],"issued":{"date-parts":[["2009",4]]}}}],"schema":"https://github.com/citation-style-language/schema/raw/master/csl-citation.json"} </w:instrText>
      </w:r>
      <w:r w:rsidR="006919AD">
        <w:fldChar w:fldCharType="separate"/>
      </w:r>
      <w:r w:rsidR="00032A22" w:rsidRPr="00032A22">
        <w:t>[7]</w:t>
      </w:r>
      <w:r w:rsidR="006919AD">
        <w:fldChar w:fldCharType="end"/>
      </w:r>
      <w:r w:rsidRPr="00B77B79">
        <w:t>.</w:t>
      </w:r>
      <w:r w:rsidR="002C266D">
        <w:t xml:space="preserve"> Ilustrasi</w:t>
      </w:r>
      <w:r w:rsidR="00993FF6">
        <w:t xml:space="preserve"> kurva dapat dilihat pada </w:t>
      </w:r>
      <w:r w:rsidR="00993FF6">
        <w:fldChar w:fldCharType="begin"/>
      </w:r>
      <w:r w:rsidR="00993FF6">
        <w:instrText xml:space="preserve"> REF _Ref483347950 \h </w:instrText>
      </w:r>
      <w:r w:rsidR="00993FF6">
        <w:fldChar w:fldCharType="separate"/>
      </w:r>
      <w:r w:rsidR="004F4408">
        <w:t xml:space="preserve">Gambar </w:t>
      </w:r>
      <w:r w:rsidR="004F4408">
        <w:rPr>
          <w:noProof/>
        </w:rPr>
        <w:t>2</w:t>
      </w:r>
      <w:r w:rsidR="004F4408">
        <w:t>.</w:t>
      </w:r>
      <w:r w:rsidR="004F4408">
        <w:rPr>
          <w:noProof/>
        </w:rPr>
        <w:t>3</w:t>
      </w:r>
      <w:r w:rsidR="00993FF6">
        <w:fldChar w:fldCharType="end"/>
      </w:r>
      <w:r w:rsidR="002C266D">
        <w:t>.</w:t>
      </w:r>
    </w:p>
    <w:p w:rsidR="002C266D" w:rsidRDefault="002C266D" w:rsidP="002C266D">
      <w:pPr>
        <w:jc w:val="both"/>
      </w:pPr>
    </w:p>
    <w:p w:rsidR="00810A18" w:rsidRDefault="002C266D" w:rsidP="00810A18">
      <w:pPr>
        <w:keepNext/>
        <w:jc w:val="center"/>
      </w:pPr>
      <w:r>
        <w:rPr>
          <w:noProof/>
          <w:lang w:eastAsia="id-ID"/>
        </w:rPr>
        <w:drawing>
          <wp:inline distT="0" distB="0" distL="0" distR="0">
            <wp:extent cx="1948307" cy="20574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lliptic-curve-ecdsa.png"/>
                    <pic:cNvPicPr/>
                  </pic:nvPicPr>
                  <pic:blipFill>
                    <a:blip r:embed="rId34">
                      <a:extLst>
                        <a:ext uri="{28A0092B-C50C-407E-A947-70E740481C1C}">
                          <a14:useLocalDpi xmlns:a14="http://schemas.microsoft.com/office/drawing/2010/main" val="0"/>
                        </a:ext>
                      </a:extLst>
                    </a:blip>
                    <a:stretch>
                      <a:fillRect/>
                    </a:stretch>
                  </pic:blipFill>
                  <pic:spPr>
                    <a:xfrm>
                      <a:off x="0" y="0"/>
                      <a:ext cx="1959871" cy="2069611"/>
                    </a:xfrm>
                    <a:prstGeom prst="rect">
                      <a:avLst/>
                    </a:prstGeom>
                  </pic:spPr>
                </pic:pic>
              </a:graphicData>
            </a:graphic>
          </wp:inline>
        </w:drawing>
      </w:r>
    </w:p>
    <w:p w:rsidR="002C266D" w:rsidRDefault="00810A18" w:rsidP="00810A18">
      <w:pPr>
        <w:pStyle w:val="Caption"/>
      </w:pPr>
      <w:bookmarkStart w:id="88" w:name="_Ref483347950"/>
      <w:bookmarkStart w:id="89" w:name="_Toc487272966"/>
      <w:r>
        <w:t xml:space="preserve">Gambar </w:t>
      </w:r>
      <w:r w:rsidR="002E4E75">
        <w:fldChar w:fldCharType="begin"/>
      </w:r>
      <w:r w:rsidR="002E4E75">
        <w:instrText xml:space="preserve"> STYLEREF 1 \s </w:instrText>
      </w:r>
      <w:r w:rsidR="002E4E75">
        <w:fldChar w:fldCharType="separate"/>
      </w:r>
      <w:r w:rsidR="004F4408">
        <w:rPr>
          <w:noProof/>
        </w:rPr>
        <w:t>2</w:t>
      </w:r>
      <w:r w:rsidR="002E4E75">
        <w:rPr>
          <w:noProof/>
        </w:rPr>
        <w:fldChar w:fldCharType="end"/>
      </w:r>
      <w:r w:rsidR="004834F4">
        <w:t>.</w:t>
      </w:r>
      <w:r w:rsidR="002E4E75">
        <w:fldChar w:fldCharType="begin"/>
      </w:r>
      <w:r w:rsidR="002E4E75">
        <w:instrText xml:space="preserve"> SEQ Gambar \* ARABIC \s 1 </w:instrText>
      </w:r>
      <w:r w:rsidR="002E4E75">
        <w:fldChar w:fldCharType="separate"/>
      </w:r>
      <w:r w:rsidR="004F4408">
        <w:rPr>
          <w:noProof/>
        </w:rPr>
        <w:t>3</w:t>
      </w:r>
      <w:r w:rsidR="002E4E75">
        <w:rPr>
          <w:noProof/>
        </w:rPr>
        <w:fldChar w:fldCharType="end"/>
      </w:r>
      <w:bookmarkEnd w:id="88"/>
      <w:r>
        <w:t xml:space="preserve"> </w:t>
      </w:r>
      <w:r w:rsidR="00DE6C31">
        <w:rPr>
          <w:b w:val="0"/>
        </w:rPr>
        <w:t>Ilustrasi K</w:t>
      </w:r>
      <w:r w:rsidRPr="002C266D">
        <w:rPr>
          <w:b w:val="0"/>
        </w:rPr>
        <w:t>urva pada ECDSA</w:t>
      </w:r>
      <w:r w:rsidR="00272BA1">
        <w:rPr>
          <w:b w:val="0"/>
        </w:rPr>
        <w:t xml:space="preserve"> </w:t>
      </w:r>
      <w:r w:rsidR="00272BA1" w:rsidRPr="005D5CA2">
        <w:rPr>
          <w:b w:val="0"/>
        </w:rPr>
        <w:fldChar w:fldCharType="begin"/>
      </w:r>
      <w:r w:rsidR="00032A22" w:rsidRPr="005D5CA2">
        <w:rPr>
          <w:b w:val="0"/>
        </w:rPr>
        <w:instrText xml:space="preserve"> ADDIN ZOTERO_ITEM CSL_CITATION {"citationID":"2o1u2vh1dq","properties":{"formattedCitation":"[7]","plainCitation":"[7]"},"citationItems":[{"id":13,"uris":["http://zotero.org/users/local/qslOKPuo/items/ZI2MT8FT"],"uri":["http://zotero.org/users/local/qslOKPuo/items/ZI2MT8FT"],"itemData":{"id":13,"type":"paper-conference","title":"Message Authentication in Vehicular Ad Hoc Networks: ECDSA Based Approach","container-title":"2009 International Conference on Future Computer and Communication","page":"16-20","source":"IEEE Xplore","event":"2009 International Conference on Future Computer and Communication","abstract":"Vehicular ad hoc networks (VANETs) are promising approach for facilitating road safety, traffic management, and infotainment dissemination for drivers and passengers.However, it is subject to various malicious abuses and security attacks which hinder it from practical implementation.Effective and robust solutions for addressing security and privacy issues are critical for the wide-spread adoption of VANETs. In this paper, we propose an elliptic curve digital signature algorithm (ECDSA) based message authentication in a VANET. The operation sequence of the proposed scheme is as follows: 1) Source vehicle generates private key and public key. 2) Public key is made available to all the vehicles in the VANET. 3) Source vehicle creates a hash of the message using secured hash algorithm. 4) Secured has his encrypted using private key in the source vehicle and ends it to the destination vehicle. 5) At the destination vehicle, the received encrypted message is decrypted using the public key. The result of the decryption will be the hash of the message. 6) Destination vehicle can then hash the message in the same way as source vehicle did and compare the two hashes. Using this proposed scheme, strong authentication policy is provided for the destination vehicle.Because hashing is relatively unique, any changes in the message would change the message hash.","DOI":"10.1109/ICFCC.2009.120","shortTitle":"Message Authentication in Vehicular Ad Hoc Networks","author":[{"family":"Manvi","given":"S. S."},{"family":"Kakkasageri","given":"M. S."},{"family":"Adiga","given":"D. G."}],"issued":{"date-parts":[["2009",4]]}}}],"schema":"https://github.com/citation-style-language/schema/raw/master/csl-citation.json"} </w:instrText>
      </w:r>
      <w:r w:rsidR="00272BA1" w:rsidRPr="005D5CA2">
        <w:rPr>
          <w:b w:val="0"/>
        </w:rPr>
        <w:fldChar w:fldCharType="separate"/>
      </w:r>
      <w:r w:rsidR="00032A22" w:rsidRPr="005D5CA2">
        <w:rPr>
          <w:b w:val="0"/>
        </w:rPr>
        <w:t>[7]</w:t>
      </w:r>
      <w:bookmarkEnd w:id="89"/>
      <w:r w:rsidR="00272BA1" w:rsidRPr="005D5CA2">
        <w:rPr>
          <w:b w:val="0"/>
        </w:rPr>
        <w:fldChar w:fldCharType="end"/>
      </w:r>
    </w:p>
    <w:p w:rsidR="00A52D33" w:rsidRDefault="00A52D33" w:rsidP="00A52D33"/>
    <w:p w:rsidR="00A52D33" w:rsidRDefault="00A52D33" w:rsidP="00A52D33">
      <w:pPr>
        <w:ind w:firstLine="567"/>
        <w:jc w:val="both"/>
      </w:pPr>
      <w:r>
        <w:t xml:space="preserve">ECDSA merupakan salah satu algoritma </w:t>
      </w:r>
      <w:r w:rsidRPr="00F55188">
        <w:rPr>
          <w:i/>
        </w:rPr>
        <w:t>digital signature</w:t>
      </w:r>
      <w:r>
        <w:t xml:space="preserve"> yang umum digunakan selain RSA. Tingkat kemanan ECDSA dinilai cukup baik digunakan dalam jaringan. Di samping itu, ECDSA membutuhkan tempat yang lebih sedikit dibandingkan dengan RSA. Untuk tingkat keamanan yang sama, ECDSA </w:t>
      </w:r>
      <w:r>
        <w:lastRenderedPageBreak/>
        <w:t xml:space="preserve">memiliki ukuran </w:t>
      </w:r>
      <w:r w:rsidRPr="00F55188">
        <w:rPr>
          <w:i/>
        </w:rPr>
        <w:t>signature</w:t>
      </w:r>
      <w:r>
        <w:t xml:space="preserve"> dan </w:t>
      </w:r>
      <w:r w:rsidRPr="00F55188">
        <w:rPr>
          <w:i/>
        </w:rPr>
        <w:t>public key</w:t>
      </w:r>
      <w:r>
        <w:t xml:space="preserve"> yang lebih kecil</w:t>
      </w:r>
      <w:r w:rsidR="006C41E1">
        <w:t xml:space="preserve"> </w:t>
      </w:r>
      <w:r w:rsidR="006C41E1">
        <w:fldChar w:fldCharType="begin"/>
      </w:r>
      <w:r w:rsidR="00032A22">
        <w:instrText xml:space="preserve"> ADDIN ZOTERO_ITEM CSL_CITATION {"citationID":"131jc1co8o","properties":{"formattedCitation":"[8]","plainCitation":"[8]"},"citationItems":[{"id":45,"uris":["http://zotero.org/users/local/qslOKPuo/items/CG493633"],"uri":["http://zotero.org/users/local/qslOKPuo/items/CG493633"],"itemData":{"id":45,"type":"post-weblog","title":"Elliptic Curve IPSEC IKEv2 VPN Service - Next Gen Security","container-title":"Acevpn.com","abstract":"Your Internet is protected by the encryption algorithms that government agencies rely on. Our IKEv2 VPN servers use 384 Bits ECDSA, AES 256 bits encryption and SHA512 hash.","URL":"https://www.acevpn.com/2014/06/03/elliptic-curve-ipsec-ikev2-vpn-next-gen-security/","author":[{"literal":"Acevpn"}],"issued":{"date-parts":[["2014",6,3]]},"accessed":{"date-parts":[["2017",5,22]]}}}],"schema":"https://github.com/citation-style-language/schema/raw/master/csl-citation.json"} </w:instrText>
      </w:r>
      <w:r w:rsidR="006C41E1">
        <w:fldChar w:fldCharType="separate"/>
      </w:r>
      <w:r w:rsidR="00032A22" w:rsidRPr="00032A22">
        <w:t>[8]</w:t>
      </w:r>
      <w:r w:rsidR="006C41E1">
        <w:fldChar w:fldCharType="end"/>
      </w:r>
      <w:r>
        <w:t>.</w:t>
      </w:r>
      <w:r w:rsidR="00572787">
        <w:t xml:space="preserve"> Sehingga jika akan ditambahkan pada </w:t>
      </w:r>
      <w:r w:rsidR="00572787" w:rsidRPr="00F55188">
        <w:rPr>
          <w:i/>
        </w:rPr>
        <w:t>packet header</w:t>
      </w:r>
      <w:r w:rsidR="00572787">
        <w:t xml:space="preserve">, </w:t>
      </w:r>
      <w:r w:rsidR="00673C4D">
        <w:t>tidak akan te</w:t>
      </w:r>
      <w:r w:rsidR="00F55188">
        <w:t>rlalu membebani dengan menambah ukuran paket yang akan dikirimkan</w:t>
      </w:r>
      <w:r w:rsidR="00673C4D">
        <w:t>.</w:t>
      </w:r>
    </w:p>
    <w:p w:rsidR="00F55188" w:rsidRPr="00A52D33" w:rsidRDefault="00F55188" w:rsidP="00A52D33">
      <w:pPr>
        <w:ind w:firstLine="567"/>
        <w:jc w:val="both"/>
      </w:pPr>
      <w:r>
        <w:t xml:space="preserve">Pada Tugas Akhir ini, penulis menggunakan ECDSA sebagai algoritma </w:t>
      </w:r>
      <w:r w:rsidRPr="00F55188">
        <w:rPr>
          <w:i/>
        </w:rPr>
        <w:t>digital signature</w:t>
      </w:r>
      <w:r>
        <w:t xml:space="preserve"> yang diterapkan untuk menjaga keaslian paket yang dikirimkan. Dengan menjaga keaslian paket, </w:t>
      </w:r>
      <w:r w:rsidR="000D4602">
        <w:rPr>
          <w:i/>
        </w:rPr>
        <w:t>Worm hole</w:t>
      </w:r>
      <w:r w:rsidRPr="00F55188">
        <w:rPr>
          <w:i/>
        </w:rPr>
        <w:t xml:space="preserve"> attack</w:t>
      </w:r>
      <w:r>
        <w:t xml:space="preserve"> yang melakukan penyerangan dengan memodifikasi paket dapat diatasi.</w:t>
      </w:r>
    </w:p>
    <w:p w:rsidR="007D06E1" w:rsidRPr="003157DE" w:rsidRDefault="007D06E1" w:rsidP="000D1ED8">
      <w:pPr>
        <w:pStyle w:val="Caption"/>
        <w:jc w:val="left"/>
      </w:pPr>
    </w:p>
    <w:p w:rsidR="007D06E1" w:rsidRPr="00C604C1" w:rsidRDefault="000D4602" w:rsidP="00EE12EC">
      <w:pPr>
        <w:pStyle w:val="Heading2"/>
        <w:numPr>
          <w:ilvl w:val="1"/>
          <w:numId w:val="1"/>
        </w:numPr>
        <w:ind w:left="567" w:hanging="567"/>
        <w:jc w:val="both"/>
      </w:pPr>
      <w:bookmarkStart w:id="90" w:name="_Toc487272908"/>
      <w:r>
        <w:rPr>
          <w:i/>
        </w:rPr>
        <w:t>Black hole</w:t>
      </w:r>
      <w:r w:rsidR="00074993">
        <w:rPr>
          <w:i/>
        </w:rPr>
        <w:t xml:space="preserve"> Attack</w:t>
      </w:r>
      <w:bookmarkEnd w:id="90"/>
      <w:r w:rsidR="00452631">
        <w:t xml:space="preserve"> </w:t>
      </w:r>
    </w:p>
    <w:p w:rsidR="00E0535C" w:rsidRDefault="00E0535C" w:rsidP="00E0535C"/>
    <w:p w:rsidR="00633B43" w:rsidRPr="00030849" w:rsidRDefault="000D4602" w:rsidP="00633B43">
      <w:pPr>
        <w:ind w:firstLine="576"/>
        <w:jc w:val="both"/>
      </w:pPr>
      <w:r>
        <w:rPr>
          <w:i/>
        </w:rPr>
        <w:t>Black hole</w:t>
      </w:r>
      <w:r w:rsidR="00633B43" w:rsidRPr="00B77B79">
        <w:rPr>
          <w:i/>
        </w:rPr>
        <w:t xml:space="preserve"> attack</w:t>
      </w:r>
      <w:r w:rsidR="00633B43" w:rsidRPr="00B77B79">
        <w:t xml:space="preserve"> terjadi saat terdapat </w:t>
      </w:r>
      <w:r w:rsidR="00633B43" w:rsidRPr="00B77B79">
        <w:rPr>
          <w:i/>
        </w:rPr>
        <w:t>malicious node</w:t>
      </w:r>
      <w:r w:rsidR="00633B43" w:rsidRPr="00B77B79">
        <w:t xml:space="preserve"> yang menunggu mendapatkan paket RREQ dari </w:t>
      </w:r>
      <w:r w:rsidR="00633B43" w:rsidRPr="00B77B79">
        <w:rPr>
          <w:i/>
        </w:rPr>
        <w:t>neighbor</w:t>
      </w:r>
      <w:r w:rsidR="00633B43" w:rsidRPr="00B77B79">
        <w:t xml:space="preserve">-nya. Namun ketika sudah mendapatkan paket RREQ, </w:t>
      </w:r>
      <w:r w:rsidR="00633B43" w:rsidRPr="00B77B79">
        <w:rPr>
          <w:i/>
        </w:rPr>
        <w:t>malicious node</w:t>
      </w:r>
      <w:r w:rsidR="00633B43" w:rsidRPr="00B77B79">
        <w:t xml:space="preserve"> tersebut membalas seolah-olah dia memiliki rute terpendek menuju </w:t>
      </w:r>
      <w:r w:rsidR="00633B43" w:rsidRPr="00B77B79">
        <w:rPr>
          <w:i/>
        </w:rPr>
        <w:t>destination node</w:t>
      </w:r>
      <w:r w:rsidR="00633B43" w:rsidRPr="00B77B79">
        <w:t xml:space="preserve">. Sehingga </w:t>
      </w:r>
      <w:r w:rsidR="00633B43" w:rsidRPr="00B77B79">
        <w:rPr>
          <w:i/>
        </w:rPr>
        <w:t>source node</w:t>
      </w:r>
      <w:r w:rsidR="00633B43" w:rsidRPr="00B77B79">
        <w:t xml:space="preserve"> akan meneruskan dengan mengirim paket data ke </w:t>
      </w:r>
      <w:r w:rsidR="00633B43" w:rsidRPr="00B77B79">
        <w:rPr>
          <w:i/>
        </w:rPr>
        <w:t>destination node</w:t>
      </w:r>
      <w:r w:rsidR="00633B43" w:rsidRPr="00B77B79">
        <w:t xml:space="preserve"> melalui </w:t>
      </w:r>
      <w:r w:rsidR="00633B43" w:rsidRPr="00B77B79">
        <w:rPr>
          <w:i/>
        </w:rPr>
        <w:t>malicious node</w:t>
      </w:r>
      <w:r w:rsidR="00633B43" w:rsidRPr="00B77B79">
        <w:t xml:space="preserve"> tersebut. Ketika mendapatkan paket data dari </w:t>
      </w:r>
      <w:r w:rsidR="00633B43" w:rsidRPr="00B77B79">
        <w:rPr>
          <w:i/>
        </w:rPr>
        <w:t>source node</w:t>
      </w:r>
      <w:r w:rsidR="00633B43" w:rsidRPr="00B77B79">
        <w:t xml:space="preserve">, </w:t>
      </w:r>
      <w:r w:rsidR="00633B43" w:rsidRPr="00B77B79">
        <w:rPr>
          <w:i/>
        </w:rPr>
        <w:t>malicious node</w:t>
      </w:r>
      <w:r w:rsidR="00633B43" w:rsidRPr="00B77B79">
        <w:t xml:space="preserve"> tersebut tidak meneruskan paket data ke </w:t>
      </w:r>
      <w:r w:rsidR="00633B43" w:rsidRPr="00B77B79">
        <w:rPr>
          <w:i/>
        </w:rPr>
        <w:t>destination node</w:t>
      </w:r>
      <w:r w:rsidR="00633B43" w:rsidRPr="00B77B79">
        <w:t xml:space="preserve">, tetapi melakukan </w:t>
      </w:r>
      <w:r w:rsidR="00633B43" w:rsidRPr="00B77B79">
        <w:rPr>
          <w:i/>
        </w:rPr>
        <w:t>drop</w:t>
      </w:r>
      <w:r w:rsidR="00633B43" w:rsidRPr="00B77B79">
        <w:t xml:space="preserve"> terhadap paket data yang diterima. Sehingga paket data tersebut tidak mencapai </w:t>
      </w:r>
      <w:r w:rsidR="00633B43" w:rsidRPr="00B77B79">
        <w:rPr>
          <w:i/>
        </w:rPr>
        <w:t>destination source</w:t>
      </w:r>
      <w:r w:rsidR="00633B43" w:rsidRPr="00B77B79">
        <w:t xml:space="preserve">-nya dan </w:t>
      </w:r>
      <w:r w:rsidR="00633B43" w:rsidRPr="00B77B79">
        <w:rPr>
          <w:i/>
        </w:rPr>
        <w:t>malicious node</w:t>
      </w:r>
      <w:r w:rsidR="00633B43" w:rsidRPr="00B77B79">
        <w:t xml:space="preserve"> tidak memberi tahu </w:t>
      </w:r>
      <w:r w:rsidR="00633B43" w:rsidRPr="00B77B79">
        <w:rPr>
          <w:i/>
        </w:rPr>
        <w:t>source node</w:t>
      </w:r>
      <w:r w:rsidR="00633B43" w:rsidRPr="00B77B79">
        <w:t xml:space="preserve"> jika paket datanya tidak mencapai </w:t>
      </w:r>
      <w:r w:rsidR="00633B43" w:rsidRPr="00B77B79">
        <w:rPr>
          <w:i/>
        </w:rPr>
        <w:t>destination node</w:t>
      </w:r>
      <w:r w:rsidR="00B10B7A">
        <w:rPr>
          <w:i/>
        </w:rPr>
        <w:t xml:space="preserve"> </w:t>
      </w:r>
      <w:r w:rsidR="00B10B7A">
        <w:rPr>
          <w:i/>
        </w:rPr>
        <w:fldChar w:fldCharType="begin"/>
      </w:r>
      <w:r w:rsidR="00032A22">
        <w:rPr>
          <w:i/>
        </w:rPr>
        <w:instrText xml:space="preserve"> ADDIN ZOTERO_ITEM CSL_CITATION {"citationID":"fqeovqr77","properties":{"formattedCitation":"[2]","plainCitation":"[2]"},"citationItems":[{"id":9,"uris":["http://zotero.org/users/local/qslOKPuo/items/7N8WKUP5"],"uri":["http://zotero.org/users/local/qslOKPuo/items/7N8WKUP5"],"itemData":{"id":9,"type":"paper-conference","title":"Secure and efficient protocol for position-based routing in VANETs","container-title":"2012 IEEE International Conference on Intelligent Control, Automatic Detection and High-End Equipment","page":"142-148","source":"IEEE Xplore","event":"2012 IEEE International Conference on Intelligent Control, Automatic Detection and High-End Equipment","abstract":"Since VANETs have great potential in improving the traffic condition and position-based protocol is popular in VANETs, a scheme is proposed to enhance the security performances of position-based routing protocols. Like other security solutions, this scheme employs digital signature to guarantee the identity authentication, data integrity and non-repudiation. The difference to most of other existed solutions is that an evaluation mechanism is proposed, which can detect malicious nodes that drop or tamper routing data. This mechanism has been proved efficiency and has better security and network performance by comparing with the hybrid signature routing scheme via NS2 simulation.","DOI":"10.1109/ICADE.2012.6330116","author":[{"family":"Hou","given":"J."},{"family":"Liu","given":"J."},{"family":"Han","given":"L."},{"family":"Zhao","given":"J."}],"issued":{"date-parts":[["2012",7]]}}}],"schema":"https://github.com/citation-style-language/schema/raw/master/csl-citation.json"} </w:instrText>
      </w:r>
      <w:r w:rsidR="00B10B7A">
        <w:rPr>
          <w:i/>
        </w:rPr>
        <w:fldChar w:fldCharType="separate"/>
      </w:r>
      <w:r w:rsidR="00032A22" w:rsidRPr="00032A22">
        <w:t>[2]</w:t>
      </w:r>
      <w:r w:rsidR="00B10B7A">
        <w:rPr>
          <w:i/>
        </w:rPr>
        <w:fldChar w:fldCharType="end"/>
      </w:r>
      <w:r w:rsidR="00633B43" w:rsidRPr="00B77B79">
        <w:rPr>
          <w:i/>
        </w:rPr>
        <w:t>.</w:t>
      </w:r>
      <w:r w:rsidR="00030849">
        <w:rPr>
          <w:i/>
        </w:rPr>
        <w:t xml:space="preserve"> </w:t>
      </w:r>
      <w:r w:rsidR="00030849">
        <w:t xml:space="preserve">Ilustrasi </w:t>
      </w:r>
      <w:r w:rsidR="00030849" w:rsidRPr="00030849">
        <w:rPr>
          <w:i/>
        </w:rPr>
        <w:t>Black hole attack</w:t>
      </w:r>
      <w:r w:rsidR="00030849">
        <w:t xml:space="preserve"> dapat dilihat pa</w:t>
      </w:r>
      <w:r w:rsidR="00993FF6">
        <w:t xml:space="preserve">da </w:t>
      </w:r>
      <w:r w:rsidR="00993FF6">
        <w:fldChar w:fldCharType="begin"/>
      </w:r>
      <w:r w:rsidR="00993FF6">
        <w:instrText xml:space="preserve"> REF _Ref483347996 \h </w:instrText>
      </w:r>
      <w:r w:rsidR="00993FF6">
        <w:fldChar w:fldCharType="separate"/>
      </w:r>
      <w:r w:rsidR="004F4408">
        <w:t xml:space="preserve">Gambar </w:t>
      </w:r>
      <w:r w:rsidR="004F4408">
        <w:rPr>
          <w:noProof/>
        </w:rPr>
        <w:t>2</w:t>
      </w:r>
      <w:r w:rsidR="004F4408">
        <w:t>.</w:t>
      </w:r>
      <w:r w:rsidR="004F4408">
        <w:rPr>
          <w:noProof/>
        </w:rPr>
        <w:t>4</w:t>
      </w:r>
      <w:r w:rsidR="00993FF6">
        <w:fldChar w:fldCharType="end"/>
      </w:r>
      <w:r w:rsidR="00B46AC0">
        <w:t>.</w:t>
      </w:r>
    </w:p>
    <w:p w:rsidR="00030849" w:rsidRDefault="00030849" w:rsidP="00030849">
      <w:pPr>
        <w:jc w:val="both"/>
      </w:pPr>
    </w:p>
    <w:p w:rsidR="00810A18" w:rsidRDefault="00030849" w:rsidP="00810A18">
      <w:pPr>
        <w:keepNext/>
        <w:jc w:val="both"/>
      </w:pPr>
      <w:r>
        <w:rPr>
          <w:noProof/>
          <w:lang w:eastAsia="id-ID"/>
        </w:rPr>
        <w:lastRenderedPageBreak/>
        <w:drawing>
          <wp:inline distT="0" distB="0" distL="0" distR="0">
            <wp:extent cx="3708400" cy="2286000"/>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3673_2011_3_MOESM1_ESM.jpeg"/>
                    <pic:cNvPicPr/>
                  </pic:nvPicPr>
                  <pic:blipFill rotWithShape="1">
                    <a:blip r:embed="rId35" cstate="print">
                      <a:extLst>
                        <a:ext uri="{28A0092B-C50C-407E-A947-70E740481C1C}">
                          <a14:useLocalDpi xmlns:a14="http://schemas.microsoft.com/office/drawing/2010/main" val="0"/>
                        </a:ext>
                      </a:extLst>
                    </a:blip>
                    <a:srcRect b="8187"/>
                    <a:stretch/>
                  </pic:blipFill>
                  <pic:spPr bwMode="auto">
                    <a:xfrm>
                      <a:off x="0" y="0"/>
                      <a:ext cx="3708400" cy="2286000"/>
                    </a:xfrm>
                    <a:prstGeom prst="rect">
                      <a:avLst/>
                    </a:prstGeom>
                    <a:ln>
                      <a:noFill/>
                    </a:ln>
                    <a:extLst>
                      <a:ext uri="{53640926-AAD7-44D8-BBD7-CCE9431645EC}">
                        <a14:shadowObscured xmlns:a14="http://schemas.microsoft.com/office/drawing/2010/main"/>
                      </a:ext>
                    </a:extLst>
                  </pic:spPr>
                </pic:pic>
              </a:graphicData>
            </a:graphic>
          </wp:inline>
        </w:drawing>
      </w:r>
    </w:p>
    <w:p w:rsidR="00C7234C" w:rsidRPr="005D5CA2" w:rsidRDefault="00810A18" w:rsidP="00810A18">
      <w:pPr>
        <w:pStyle w:val="Caption"/>
        <w:rPr>
          <w:b w:val="0"/>
        </w:rPr>
      </w:pPr>
      <w:bookmarkStart w:id="91" w:name="_Ref483347996"/>
      <w:bookmarkStart w:id="92" w:name="_Toc487272967"/>
      <w:r>
        <w:t xml:space="preserve">Gambar </w:t>
      </w:r>
      <w:r w:rsidR="002E4E75">
        <w:fldChar w:fldCharType="begin"/>
      </w:r>
      <w:r w:rsidR="002E4E75">
        <w:instrText xml:space="preserve"> STYLEREF 1 \s </w:instrText>
      </w:r>
      <w:r w:rsidR="002E4E75">
        <w:fldChar w:fldCharType="separate"/>
      </w:r>
      <w:r w:rsidR="004F4408">
        <w:rPr>
          <w:noProof/>
        </w:rPr>
        <w:t>2</w:t>
      </w:r>
      <w:r w:rsidR="002E4E75">
        <w:rPr>
          <w:noProof/>
        </w:rPr>
        <w:fldChar w:fldCharType="end"/>
      </w:r>
      <w:r w:rsidR="004834F4">
        <w:t>.</w:t>
      </w:r>
      <w:r w:rsidR="002E4E75">
        <w:fldChar w:fldCharType="begin"/>
      </w:r>
      <w:r w:rsidR="002E4E75">
        <w:instrText xml:space="preserve"> SEQ Gambar \* ARABIC \s 1 </w:instrText>
      </w:r>
      <w:r w:rsidR="002E4E75">
        <w:fldChar w:fldCharType="separate"/>
      </w:r>
      <w:r w:rsidR="004F4408">
        <w:rPr>
          <w:noProof/>
        </w:rPr>
        <w:t>4</w:t>
      </w:r>
      <w:r w:rsidR="002E4E75">
        <w:rPr>
          <w:noProof/>
        </w:rPr>
        <w:fldChar w:fldCharType="end"/>
      </w:r>
      <w:bookmarkEnd w:id="91"/>
      <w:r>
        <w:t xml:space="preserve"> </w:t>
      </w:r>
      <w:r w:rsidRPr="00C7234C">
        <w:rPr>
          <w:b w:val="0"/>
        </w:rPr>
        <w:t xml:space="preserve">Ilustrasi </w:t>
      </w:r>
      <w:r w:rsidR="00DE6C31">
        <w:rPr>
          <w:b w:val="0"/>
          <w:i/>
        </w:rPr>
        <w:t>Black Hole A</w:t>
      </w:r>
      <w:r w:rsidRPr="00C7234C">
        <w:rPr>
          <w:b w:val="0"/>
          <w:i/>
        </w:rPr>
        <w:t>ttack</w:t>
      </w:r>
      <w:r w:rsidR="00411B76">
        <w:rPr>
          <w:b w:val="0"/>
          <w:i/>
        </w:rPr>
        <w:t xml:space="preserve"> </w:t>
      </w:r>
      <w:r w:rsidR="007A2BE9" w:rsidRPr="005D5CA2">
        <w:rPr>
          <w:b w:val="0"/>
          <w:i/>
        </w:rPr>
        <w:fldChar w:fldCharType="begin"/>
      </w:r>
      <w:r w:rsidR="00957DBE" w:rsidRPr="005D5CA2">
        <w:rPr>
          <w:b w:val="0"/>
          <w:i/>
        </w:rPr>
        <w:instrText xml:space="preserve"> ADDIN ZOTERO_ITEM CSL_CITATION {"citationID":"14kjvjg9de","properties":{"formattedCitation":"[9]","plainCitation":"[9]"},"citationItems":[{"id":47,"uris":["http://zotero.org/users/local/qslOKPuo/items/MZ79P4IA"],"uri":["http://zotero.org/users/local/qslOKPuo/items/MZ79P4IA"],"itemData":{"id":47,"type":"article-journal","title":"A survey of black hole attacks in wireless mobile ad hoc networks","container-title":"Human-centric Computing and Information Sciences","page":"4","volume":"1","issue":"1","source":"hcis-journal.springeropen.com","abstract":"The black hole attack is one of the well-known security threats in wireless mobile ad hoc networks. The intruders utilize the loophole to carry out their malicious behaviors because the route discovery process is necessary and inevitable. Many researchers have conducted different detection techniques to propose different types of detection schemes. In this paper, we survey the existing solutions and discuss the state-of-the-art routing methods. We not only classify these proposals into single black hole attack and collaborative black hole attack but also analyze the categories of these solutions and provide a comparison table. We expect to furnish more researchers with a detailed work in anticipation.","DOI":"10.1186/2192-1962-1-4","ISSN":"2192-1962","language":"En","author":[{"family":"Tseng","given":"Fan-Hsun"},{"family":"Chou","given":"Li-Der"},{"family":"Chao","given":"Han-Chieh"}],"issued":{"date-parts":[["2011",11,22]]}}}],"schema":"https://github.com/citation-style-language/schema/raw/master/csl-citation.json"} </w:instrText>
      </w:r>
      <w:r w:rsidR="007A2BE9" w:rsidRPr="005D5CA2">
        <w:rPr>
          <w:b w:val="0"/>
          <w:i/>
        </w:rPr>
        <w:fldChar w:fldCharType="separate"/>
      </w:r>
      <w:r w:rsidR="00957DBE" w:rsidRPr="005D5CA2">
        <w:rPr>
          <w:b w:val="0"/>
        </w:rPr>
        <w:t>[9]</w:t>
      </w:r>
      <w:bookmarkEnd w:id="92"/>
      <w:r w:rsidR="007A2BE9" w:rsidRPr="005D5CA2">
        <w:rPr>
          <w:b w:val="0"/>
          <w:i/>
        </w:rPr>
        <w:fldChar w:fldCharType="end"/>
      </w:r>
    </w:p>
    <w:p w:rsidR="00C21542" w:rsidRDefault="00C21542" w:rsidP="00C21542"/>
    <w:p w:rsidR="00C21542" w:rsidRPr="00C21542" w:rsidRDefault="00C21542" w:rsidP="00C21542">
      <w:pPr>
        <w:ind w:firstLine="567"/>
        <w:jc w:val="both"/>
      </w:pPr>
      <w:r>
        <w:t xml:space="preserve">Pada Tugas Akhir ini, </w:t>
      </w:r>
      <w:r w:rsidRPr="00C21542">
        <w:rPr>
          <w:i/>
        </w:rPr>
        <w:t>Black hole attack</w:t>
      </w:r>
      <w:r>
        <w:t xml:space="preserve"> dilakukan sebagai skenario untuk menilai performa </w:t>
      </w:r>
      <w:r w:rsidRPr="00C21542">
        <w:rPr>
          <w:i/>
        </w:rPr>
        <w:t>routing protocol</w:t>
      </w:r>
      <w:r>
        <w:t xml:space="preserve"> dalam mengatasi serangan yang memungkinkan terjadi pada komunikasi V2V di lingkungan VANET.</w:t>
      </w:r>
    </w:p>
    <w:p w:rsidR="00633B43" w:rsidRPr="00E0535C" w:rsidRDefault="00633B43" w:rsidP="00633B43">
      <w:pPr>
        <w:ind w:left="576"/>
      </w:pPr>
    </w:p>
    <w:p w:rsidR="007D06E1" w:rsidRPr="00EE12EC" w:rsidRDefault="000D4602" w:rsidP="00EE12EC">
      <w:pPr>
        <w:pStyle w:val="Heading2"/>
        <w:numPr>
          <w:ilvl w:val="1"/>
          <w:numId w:val="1"/>
        </w:numPr>
        <w:ind w:left="567" w:hanging="567"/>
        <w:jc w:val="both"/>
        <w:rPr>
          <w:lang w:val="en-US" w:eastAsia="id-ID"/>
        </w:rPr>
      </w:pPr>
      <w:bookmarkStart w:id="93" w:name="_Toc487272909"/>
      <w:r w:rsidRPr="00EE12EC">
        <w:rPr>
          <w:i/>
          <w:lang w:eastAsia="id-ID"/>
        </w:rPr>
        <w:t>Worm hole</w:t>
      </w:r>
      <w:r w:rsidR="00DB35DB" w:rsidRPr="00EE12EC">
        <w:rPr>
          <w:i/>
          <w:lang w:eastAsia="id-ID"/>
        </w:rPr>
        <w:t xml:space="preserve"> Attack</w:t>
      </w:r>
      <w:bookmarkEnd w:id="93"/>
    </w:p>
    <w:p w:rsidR="006146BE" w:rsidRDefault="006146BE" w:rsidP="006146BE">
      <w:pPr>
        <w:ind w:left="576"/>
        <w:rPr>
          <w:lang w:val="en-US" w:eastAsia="id-ID"/>
        </w:rPr>
      </w:pPr>
    </w:p>
    <w:p w:rsidR="00C604C1" w:rsidRDefault="000D4602" w:rsidP="0047659C">
      <w:pPr>
        <w:keepNext/>
        <w:ind w:firstLine="576"/>
        <w:jc w:val="both"/>
        <w:rPr>
          <w:iCs/>
          <w:color w:val="000000" w:themeColor="text1"/>
        </w:rPr>
      </w:pPr>
      <w:r>
        <w:rPr>
          <w:i/>
        </w:rPr>
        <w:t>Worm hole</w:t>
      </w:r>
      <w:r w:rsidR="0047659C" w:rsidRPr="0047659C">
        <w:rPr>
          <w:i/>
        </w:rPr>
        <w:t xml:space="preserve"> attack</w:t>
      </w:r>
      <w:r w:rsidR="0047659C" w:rsidRPr="0047659C">
        <w:t xml:space="preserve"> terdiri dari 2 fase yang dilancarkan oleh satu atau lebih </w:t>
      </w:r>
      <w:r w:rsidR="0047659C" w:rsidRPr="0047659C">
        <w:rPr>
          <w:i/>
        </w:rPr>
        <w:t>malicious node</w:t>
      </w:r>
      <w:r w:rsidR="0047659C" w:rsidRPr="0047659C">
        <w:t xml:space="preserve">. Pada fase pertama, </w:t>
      </w:r>
      <w:r w:rsidR="0047659C" w:rsidRPr="0047659C">
        <w:rPr>
          <w:i/>
        </w:rPr>
        <w:t>malicious node</w:t>
      </w:r>
      <w:r w:rsidR="0047659C" w:rsidRPr="0047659C">
        <w:t xml:space="preserve"> mencoba mengumpan </w:t>
      </w:r>
      <w:r w:rsidR="0047659C" w:rsidRPr="0047659C">
        <w:rPr>
          <w:i/>
        </w:rPr>
        <w:t>node neighbor</w:t>
      </w:r>
      <w:r w:rsidR="0047659C" w:rsidRPr="0047659C">
        <w:t xml:space="preserve">-nya agar mengirimkan paket melalui dirinya. Pada fase kedua, </w:t>
      </w:r>
      <w:r w:rsidR="0047659C" w:rsidRPr="0047659C">
        <w:rPr>
          <w:i/>
        </w:rPr>
        <w:t>malicious node</w:t>
      </w:r>
      <w:r w:rsidR="0047659C" w:rsidRPr="0047659C">
        <w:t xml:space="preserve"> tersebut memanfaatkan paket data yang diterimanya sesuai keinginannya, </w:t>
      </w:r>
      <w:r w:rsidR="0063447F">
        <w:lastRenderedPageBreak/>
        <w:t>s</w:t>
      </w:r>
      <w:r w:rsidR="0047659C" w:rsidRPr="0047659C">
        <w:t>alah satunya dengan mengubah isi paket data</w:t>
      </w:r>
      <w:r w:rsidR="00AD07A0">
        <w:t xml:space="preserve"> </w:t>
      </w:r>
      <w:r w:rsidR="00AD07A0">
        <w:fldChar w:fldCharType="begin"/>
      </w:r>
      <w:r w:rsidR="00032A22">
        <w:instrText xml:space="preserve"> ADDIN ZOTERO_ITEM CSL_CITATION {"citationID":"25lhi9cgme","properties":{"formattedCitation":"[2]","plainCitation":"[2]"},"citationItems":[{"id":9,"uris":["http://zotero.org/users/local/qslOKPuo/items/7N8WKUP5"],"uri":["http://zotero.org/users/local/qslOKPuo/items/7N8WKUP5"],"itemData":{"id":9,"type":"paper-conference","title":"Secure and efficient protocol for position-based routing in VANETs","container-title":"2012 IEEE International Conference on Intelligent Control, Automatic Detection and High-End Equipment","page":"142-148","source":"IEEE Xplore","event":"2012 IEEE International Conference on Intelligent Control, Automatic Detection and High-End Equipment","abstract":"Since VANETs have great potential in improving the traffic condition and position-based protocol is popular in VANETs, a scheme is proposed to enhance the security performances of position-based routing protocols. Like other security solutions, this scheme employs digital signature to guarantee the identity authentication, data integrity and non-repudiation. The difference to most of other existed solutions is that an evaluation mechanism is proposed, which can detect malicious nodes that drop or tamper routing data. This mechanism has been proved efficiency and has better security and network performance by comparing with the hybrid signature routing scheme via NS2 simulation.","DOI":"10.1109/ICADE.2012.6330116","author":[{"family":"Hou","given":"J."},{"family":"Liu","given":"J."},{"family":"Han","given":"L."},{"family":"Zhao","given":"J."}],"issued":{"date-parts":[["2012",7]]}}}],"schema":"https://github.com/citation-style-language/schema/raw/master/csl-citation.json"} </w:instrText>
      </w:r>
      <w:r w:rsidR="00AD07A0">
        <w:fldChar w:fldCharType="separate"/>
      </w:r>
      <w:r w:rsidR="00032A22" w:rsidRPr="00032A22">
        <w:t>[2]</w:t>
      </w:r>
      <w:r w:rsidR="00AD07A0">
        <w:fldChar w:fldCharType="end"/>
      </w:r>
      <w:r w:rsidR="0047659C" w:rsidRPr="0047659C">
        <w:rPr>
          <w:iCs/>
          <w:color w:val="000000" w:themeColor="text1"/>
        </w:rPr>
        <w:t>.</w:t>
      </w:r>
      <w:r w:rsidR="00001EB9">
        <w:rPr>
          <w:iCs/>
          <w:color w:val="000000" w:themeColor="text1"/>
        </w:rPr>
        <w:t xml:space="preserve"> Worm hole attack dapat di</w:t>
      </w:r>
      <w:r w:rsidR="00993FF6">
        <w:rPr>
          <w:iCs/>
          <w:color w:val="000000" w:themeColor="text1"/>
        </w:rPr>
        <w:t xml:space="preserve">ilustrasikan seperti pada </w:t>
      </w:r>
      <w:r w:rsidR="00993FF6">
        <w:rPr>
          <w:iCs/>
          <w:color w:val="000000" w:themeColor="text1"/>
        </w:rPr>
        <w:fldChar w:fldCharType="begin"/>
      </w:r>
      <w:r w:rsidR="00993FF6">
        <w:rPr>
          <w:iCs/>
          <w:color w:val="000000" w:themeColor="text1"/>
        </w:rPr>
        <w:instrText xml:space="preserve"> REF _Ref483348044 \h </w:instrText>
      </w:r>
      <w:r w:rsidR="00993FF6">
        <w:rPr>
          <w:iCs/>
          <w:color w:val="000000" w:themeColor="text1"/>
        </w:rPr>
      </w:r>
      <w:r w:rsidR="00993FF6">
        <w:rPr>
          <w:iCs/>
          <w:color w:val="000000" w:themeColor="text1"/>
        </w:rPr>
        <w:fldChar w:fldCharType="separate"/>
      </w:r>
      <w:r w:rsidR="004F4408">
        <w:t xml:space="preserve">Gambar </w:t>
      </w:r>
      <w:r w:rsidR="004F4408">
        <w:rPr>
          <w:noProof/>
        </w:rPr>
        <w:t>2</w:t>
      </w:r>
      <w:r w:rsidR="004F4408">
        <w:t>.</w:t>
      </w:r>
      <w:r w:rsidR="004F4408">
        <w:rPr>
          <w:noProof/>
        </w:rPr>
        <w:t>5</w:t>
      </w:r>
      <w:r w:rsidR="00993FF6">
        <w:rPr>
          <w:iCs/>
          <w:color w:val="000000" w:themeColor="text1"/>
        </w:rPr>
        <w:fldChar w:fldCharType="end"/>
      </w:r>
      <w:r w:rsidR="00A2493F">
        <w:rPr>
          <w:iCs/>
          <w:color w:val="000000" w:themeColor="text1"/>
        </w:rPr>
        <w:t>.</w:t>
      </w:r>
    </w:p>
    <w:p w:rsidR="00993FF6" w:rsidRDefault="00993FF6" w:rsidP="0047659C">
      <w:pPr>
        <w:keepNext/>
        <w:ind w:firstLine="576"/>
        <w:jc w:val="both"/>
        <w:rPr>
          <w:iCs/>
          <w:color w:val="000000" w:themeColor="text1"/>
        </w:rPr>
      </w:pPr>
    </w:p>
    <w:p w:rsidR="00001EB9" w:rsidRDefault="00001EB9" w:rsidP="00001EB9">
      <w:pPr>
        <w:keepNext/>
        <w:jc w:val="both"/>
        <w:rPr>
          <w:iCs/>
          <w:color w:val="000000" w:themeColor="text1"/>
        </w:rPr>
      </w:pPr>
    </w:p>
    <w:p w:rsidR="00A2493F" w:rsidRDefault="00001EB9" w:rsidP="00A2493F">
      <w:pPr>
        <w:keepNext/>
        <w:jc w:val="both"/>
      </w:pPr>
      <w:r>
        <w:rPr>
          <w:noProof/>
          <w:lang w:eastAsia="id-ID"/>
        </w:rPr>
        <w:drawing>
          <wp:inline distT="0" distB="0" distL="0" distR="0">
            <wp:extent cx="3708400" cy="1590675"/>
            <wp:effectExtent l="0" t="0" r="635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igure-5-Worm-Hole-attack.png"/>
                    <pic:cNvPicPr/>
                  </pic:nvPicPr>
                  <pic:blipFill rotWithShape="1">
                    <a:blip r:embed="rId36">
                      <a:extLst>
                        <a:ext uri="{28A0092B-C50C-407E-A947-70E740481C1C}">
                          <a14:useLocalDpi xmlns:a14="http://schemas.microsoft.com/office/drawing/2010/main" val="0"/>
                        </a:ext>
                      </a:extLst>
                    </a:blip>
                    <a:srcRect b="21767"/>
                    <a:stretch/>
                  </pic:blipFill>
                  <pic:spPr bwMode="auto">
                    <a:xfrm>
                      <a:off x="0" y="0"/>
                      <a:ext cx="3708400" cy="1590675"/>
                    </a:xfrm>
                    <a:prstGeom prst="rect">
                      <a:avLst/>
                    </a:prstGeom>
                    <a:ln>
                      <a:noFill/>
                    </a:ln>
                    <a:extLst>
                      <a:ext uri="{53640926-AAD7-44D8-BBD7-CCE9431645EC}">
                        <a14:shadowObscured xmlns:a14="http://schemas.microsoft.com/office/drawing/2010/main"/>
                      </a:ext>
                    </a:extLst>
                  </pic:spPr>
                </pic:pic>
              </a:graphicData>
            </a:graphic>
          </wp:inline>
        </w:drawing>
      </w:r>
    </w:p>
    <w:p w:rsidR="00C21542" w:rsidRPr="005D5CA2" w:rsidRDefault="00A2493F" w:rsidP="00A2493F">
      <w:pPr>
        <w:pStyle w:val="Caption"/>
        <w:rPr>
          <w:b w:val="0"/>
        </w:rPr>
      </w:pPr>
      <w:bookmarkStart w:id="94" w:name="_Ref483348044"/>
      <w:bookmarkStart w:id="95" w:name="_Toc487272968"/>
      <w:r>
        <w:t xml:space="preserve">Gambar </w:t>
      </w:r>
      <w:r w:rsidR="002E4E75">
        <w:fldChar w:fldCharType="begin"/>
      </w:r>
      <w:r w:rsidR="002E4E75">
        <w:instrText xml:space="preserve"> STYLEREF 1 \s </w:instrText>
      </w:r>
      <w:r w:rsidR="002E4E75">
        <w:fldChar w:fldCharType="separate"/>
      </w:r>
      <w:r w:rsidR="004F4408">
        <w:rPr>
          <w:noProof/>
        </w:rPr>
        <w:t>2</w:t>
      </w:r>
      <w:r w:rsidR="002E4E75">
        <w:rPr>
          <w:noProof/>
        </w:rPr>
        <w:fldChar w:fldCharType="end"/>
      </w:r>
      <w:r w:rsidR="004834F4">
        <w:t>.</w:t>
      </w:r>
      <w:r w:rsidR="002E4E75">
        <w:fldChar w:fldCharType="begin"/>
      </w:r>
      <w:r w:rsidR="002E4E75">
        <w:instrText xml:space="preserve"> SEQ Gambar \* ARABIC \s 1 </w:instrText>
      </w:r>
      <w:r w:rsidR="002E4E75">
        <w:fldChar w:fldCharType="separate"/>
      </w:r>
      <w:r w:rsidR="004F4408">
        <w:rPr>
          <w:noProof/>
        </w:rPr>
        <w:t>5</w:t>
      </w:r>
      <w:r w:rsidR="002E4E75">
        <w:rPr>
          <w:noProof/>
        </w:rPr>
        <w:fldChar w:fldCharType="end"/>
      </w:r>
      <w:bookmarkEnd w:id="94"/>
      <w:r>
        <w:t xml:space="preserve"> </w:t>
      </w:r>
      <w:r w:rsidRPr="00001EB9">
        <w:rPr>
          <w:b w:val="0"/>
        </w:rPr>
        <w:t xml:space="preserve">Ilustrasi </w:t>
      </w:r>
      <w:r w:rsidR="00DE6C31">
        <w:rPr>
          <w:b w:val="0"/>
          <w:i/>
        </w:rPr>
        <w:t>Worm Hole A</w:t>
      </w:r>
      <w:r w:rsidRPr="00001EB9">
        <w:rPr>
          <w:b w:val="0"/>
          <w:i/>
        </w:rPr>
        <w:t>ttack</w:t>
      </w:r>
      <w:r w:rsidR="00411B76">
        <w:rPr>
          <w:b w:val="0"/>
          <w:i/>
        </w:rPr>
        <w:t xml:space="preserve"> </w:t>
      </w:r>
      <w:r w:rsidR="00411B76" w:rsidRPr="005D5CA2">
        <w:rPr>
          <w:b w:val="0"/>
          <w:i/>
        </w:rPr>
        <w:fldChar w:fldCharType="begin"/>
      </w:r>
      <w:r w:rsidR="00957DBE" w:rsidRPr="005D5CA2">
        <w:rPr>
          <w:b w:val="0"/>
          <w:i/>
        </w:rPr>
        <w:instrText xml:space="preserve"> ADDIN ZOTERO_ITEM CSL_CITATION {"citationID":"ne46lboj3","properties":{"formattedCitation":"[10]","plainCitation":"[10]"},"citationItems":[{"id":50,"uris":["http://zotero.org/users/local/qslOKPuo/items/5DCM6P4H"],"uri":["http://zotero.org/users/local/qslOKPuo/items/5DCM6P4H"],"itemData":{"id":50,"type":"webpage","title":"ResearchGate","container-title":"ResearchGate","abstract":"ResearchGate is a network dedicated to science and research. Connect, collaborate and discover scientific publications, jobs and conferences. All for free.","URL":"https://www.researchgate.net/publication/51956520_Different_types_of_attacks_in_Mobile_ADHOC_Network","accessed":{"date-parts":[["2017",5,23]]}}}],"schema":"https://github.com/citation-style-language/schema/raw/master/csl-citation.json"} </w:instrText>
      </w:r>
      <w:r w:rsidR="00411B76" w:rsidRPr="005D5CA2">
        <w:rPr>
          <w:b w:val="0"/>
          <w:i/>
        </w:rPr>
        <w:fldChar w:fldCharType="separate"/>
      </w:r>
      <w:r w:rsidR="00957DBE" w:rsidRPr="005D5CA2">
        <w:rPr>
          <w:b w:val="0"/>
        </w:rPr>
        <w:t>[10]</w:t>
      </w:r>
      <w:bookmarkEnd w:id="95"/>
      <w:r w:rsidR="00411B76" w:rsidRPr="005D5CA2">
        <w:rPr>
          <w:b w:val="0"/>
          <w:i/>
        </w:rPr>
        <w:fldChar w:fldCharType="end"/>
      </w:r>
    </w:p>
    <w:p w:rsidR="00A2493F" w:rsidRPr="00A2493F" w:rsidRDefault="00A2493F" w:rsidP="00A2493F"/>
    <w:p w:rsidR="00C21542" w:rsidRPr="00C21542" w:rsidRDefault="00C21542" w:rsidP="00C21542">
      <w:pPr>
        <w:ind w:firstLine="567"/>
        <w:jc w:val="both"/>
      </w:pPr>
      <w:r>
        <w:t xml:space="preserve">Pada Tugas Akhir ini, </w:t>
      </w:r>
      <w:r>
        <w:rPr>
          <w:i/>
        </w:rPr>
        <w:t>Worm</w:t>
      </w:r>
      <w:r w:rsidRPr="00C21542">
        <w:rPr>
          <w:i/>
        </w:rPr>
        <w:t xml:space="preserve"> hole attack</w:t>
      </w:r>
      <w:r>
        <w:t xml:space="preserve"> dilakukan sebagai skenario untuk menilai performa </w:t>
      </w:r>
      <w:r w:rsidRPr="00C21542">
        <w:rPr>
          <w:i/>
        </w:rPr>
        <w:t>routing protocol</w:t>
      </w:r>
      <w:r>
        <w:t xml:space="preserve"> dalam mengatasi serangan yang memungkinkan terjadi pada komunikasi V2V di lingkungan VANET.</w:t>
      </w:r>
    </w:p>
    <w:p w:rsidR="00DE6E02" w:rsidRPr="00DE6E02" w:rsidRDefault="00DE6E02" w:rsidP="00DE6E02">
      <w:pPr>
        <w:rPr>
          <w:lang w:val="en-US"/>
        </w:rPr>
      </w:pPr>
    </w:p>
    <w:p w:rsidR="00EB64B2" w:rsidRPr="00EB64B2" w:rsidRDefault="00C47DF4" w:rsidP="00EE12EC">
      <w:pPr>
        <w:pStyle w:val="Heading2"/>
        <w:numPr>
          <w:ilvl w:val="1"/>
          <w:numId w:val="1"/>
        </w:numPr>
        <w:ind w:left="567" w:hanging="567"/>
        <w:jc w:val="both"/>
      </w:pPr>
      <w:bookmarkStart w:id="96" w:name="_Toc487272910"/>
      <w:r>
        <w:t>NS-2 (Network Simulator-2)</w:t>
      </w:r>
      <w:bookmarkEnd w:id="96"/>
    </w:p>
    <w:p w:rsidR="007D06E1" w:rsidRDefault="007D06E1" w:rsidP="007D06E1">
      <w:pPr>
        <w:ind w:firstLine="709"/>
        <w:jc w:val="both"/>
      </w:pPr>
    </w:p>
    <w:p w:rsidR="007D06E1" w:rsidRDefault="00816F52" w:rsidP="00816F52">
      <w:pPr>
        <w:ind w:firstLine="576"/>
        <w:jc w:val="both"/>
        <w:rPr>
          <w:lang w:val="en-US"/>
        </w:rPr>
      </w:pPr>
      <w:r w:rsidRPr="00816F52">
        <w:rPr>
          <w:rStyle w:val="fontstyle01"/>
          <w:rFonts w:ascii="Times New Roman" w:hAnsi="Times New Roman"/>
        </w:rPr>
        <w:t xml:space="preserve">NS-2 merupakan sebuah </w:t>
      </w:r>
      <w:r w:rsidRPr="00816F52">
        <w:rPr>
          <w:rStyle w:val="fontstyle21"/>
          <w:rFonts w:ascii="Times New Roman" w:hAnsi="Times New Roman"/>
        </w:rPr>
        <w:t xml:space="preserve">discrete event simulator </w:t>
      </w:r>
      <w:r w:rsidRPr="00816F52">
        <w:rPr>
          <w:rStyle w:val="fontstyle01"/>
          <w:rFonts w:ascii="Times New Roman" w:hAnsi="Times New Roman"/>
        </w:rPr>
        <w:t>yang didesain untuk membantu penelitian pada bidang jaringan komputer. Pengembangan NS dimulai</w:t>
      </w:r>
      <w:r>
        <w:rPr>
          <w:rStyle w:val="fontstyle01"/>
          <w:rFonts w:ascii="Times New Roman" w:hAnsi="Times New Roman"/>
        </w:rPr>
        <w:t xml:space="preserve"> pada tahun 1989 sebagai sebuah </w:t>
      </w:r>
      <w:r w:rsidRPr="00816F52">
        <w:rPr>
          <w:rStyle w:val="fontstyle01"/>
          <w:rFonts w:ascii="Times New Roman" w:hAnsi="Times New Roman"/>
        </w:rPr>
        <w:t>varian</w:t>
      </w:r>
      <w:r>
        <w:rPr>
          <w:color w:val="000000"/>
        </w:rPr>
        <w:t xml:space="preserve"> </w:t>
      </w:r>
      <w:r w:rsidRPr="00816F52">
        <w:rPr>
          <w:rStyle w:val="fontstyle01"/>
          <w:rFonts w:ascii="Times New Roman" w:hAnsi="Times New Roman"/>
        </w:rPr>
        <w:t xml:space="preserve">dari REAL </w:t>
      </w:r>
      <w:r w:rsidRPr="00816F52">
        <w:rPr>
          <w:rStyle w:val="fontstyle21"/>
          <w:rFonts w:ascii="Times New Roman" w:hAnsi="Times New Roman"/>
        </w:rPr>
        <w:t>network simulator</w:t>
      </w:r>
      <w:r>
        <w:rPr>
          <w:rStyle w:val="fontstyle01"/>
          <w:rFonts w:ascii="Times New Roman" w:hAnsi="Times New Roman"/>
        </w:rPr>
        <w:t xml:space="preserve">, pada tahun 1995 pengembangan </w:t>
      </w:r>
      <w:r w:rsidRPr="00816F52">
        <w:rPr>
          <w:rStyle w:val="fontstyle01"/>
          <w:rFonts w:ascii="Times New Roman" w:hAnsi="Times New Roman"/>
        </w:rPr>
        <w:t>NS</w:t>
      </w:r>
      <w:r>
        <w:rPr>
          <w:color w:val="000000"/>
        </w:rPr>
        <w:t xml:space="preserve"> </w:t>
      </w:r>
      <w:r w:rsidRPr="00816F52">
        <w:rPr>
          <w:rStyle w:val="fontstyle01"/>
          <w:rFonts w:ascii="Times New Roman" w:hAnsi="Times New Roman"/>
        </w:rPr>
        <w:t>didukung oleh DARPA melalui VINT project di LBL, Xerox PARC,</w:t>
      </w:r>
      <w:r>
        <w:rPr>
          <w:color w:val="000000"/>
        </w:rPr>
        <w:t xml:space="preserve"> </w:t>
      </w:r>
      <w:r w:rsidRPr="00816F52">
        <w:rPr>
          <w:rStyle w:val="fontstyle01"/>
          <w:rFonts w:ascii="Times New Roman" w:hAnsi="Times New Roman"/>
        </w:rPr>
        <w:t>UCB dan USC/ISI. NS kemudian memasuki versi dua pada tanggal</w:t>
      </w:r>
      <w:r>
        <w:rPr>
          <w:color w:val="000000"/>
        </w:rPr>
        <w:t xml:space="preserve"> </w:t>
      </w:r>
      <w:r w:rsidRPr="00816F52">
        <w:rPr>
          <w:rStyle w:val="fontstyle01"/>
          <w:rFonts w:ascii="Times New Roman" w:hAnsi="Times New Roman"/>
        </w:rPr>
        <w:t>31 Juli 1995. Saat ini pengembangan NS didukung oleh DARPA</w:t>
      </w:r>
      <w:r>
        <w:rPr>
          <w:color w:val="000000"/>
        </w:rPr>
        <w:t xml:space="preserve"> </w:t>
      </w:r>
      <w:r w:rsidRPr="00816F52">
        <w:rPr>
          <w:rStyle w:val="fontstyle01"/>
          <w:rFonts w:ascii="Times New Roman" w:hAnsi="Times New Roman"/>
        </w:rPr>
        <w:t>melalui SAMAN dan NSF melalui CONSER beserta peneliti lainnya termasuk ACIRI</w:t>
      </w:r>
      <w:r w:rsidR="0074637C">
        <w:rPr>
          <w:rStyle w:val="fontstyle01"/>
          <w:rFonts w:ascii="Times New Roman" w:hAnsi="Times New Roman"/>
        </w:rPr>
        <w:t xml:space="preserve"> </w:t>
      </w:r>
      <w:r w:rsidR="0074637C">
        <w:rPr>
          <w:rStyle w:val="fontstyle01"/>
          <w:rFonts w:ascii="Times New Roman" w:hAnsi="Times New Roman"/>
        </w:rPr>
        <w:fldChar w:fldCharType="begin"/>
      </w:r>
      <w:r w:rsidR="00957DBE">
        <w:rPr>
          <w:rStyle w:val="fontstyle01"/>
          <w:rFonts w:ascii="Times New Roman" w:hAnsi="Times New Roman"/>
        </w:rPr>
        <w:instrText xml:space="preserve"> ADDIN ZOTERO_ITEM CSL_CITATION {"citationID":"1j1ecej4ro","properties":{"formattedCitation":"[11]","plainCitation":"[11]"},"citationItems":[{"id":17,"uris":["http://zotero.org/users/local/qslOKPuo/items/FFVUXJZT"],"uri":["http://zotero.org/users/local/qslOKPuo/items/FFVUXJZT"],"itemData":{"id":17,"type":"webpage","title":"The Network Simulator - ns-2","URL":"http://www.isi.edu/nsnam/ns/","accessed":{"date-parts":[["2017",4,13]]}}}],"schema":"https://github.com/citation-style-language/schema/raw/master/csl-citation.json"} </w:instrText>
      </w:r>
      <w:r w:rsidR="0074637C">
        <w:rPr>
          <w:rStyle w:val="fontstyle01"/>
          <w:rFonts w:ascii="Times New Roman" w:hAnsi="Times New Roman"/>
        </w:rPr>
        <w:fldChar w:fldCharType="separate"/>
      </w:r>
      <w:r w:rsidR="00957DBE" w:rsidRPr="00957DBE">
        <w:t>[11]</w:t>
      </w:r>
      <w:r w:rsidR="0074637C">
        <w:rPr>
          <w:rStyle w:val="fontstyle01"/>
          <w:rFonts w:ascii="Times New Roman" w:hAnsi="Times New Roman"/>
        </w:rPr>
        <w:fldChar w:fldCharType="end"/>
      </w:r>
      <w:r w:rsidR="008D2BD9" w:rsidRPr="00816F52">
        <w:rPr>
          <w:lang w:val="en-US"/>
        </w:rPr>
        <w:t>.</w:t>
      </w:r>
    </w:p>
    <w:p w:rsidR="00C77D49" w:rsidRDefault="00C77D49" w:rsidP="00816F52">
      <w:pPr>
        <w:ind w:firstLine="576"/>
        <w:jc w:val="both"/>
      </w:pPr>
      <w:r>
        <w:t xml:space="preserve">NS-2 dinilai lebih stabil untuk melakukan simulasi </w:t>
      </w:r>
      <w:r w:rsidR="008D7C74">
        <w:t>lingkungan VANET jika dibandingkan dengan versi terbarunya, yaitu NS-3.</w:t>
      </w:r>
    </w:p>
    <w:p w:rsidR="008D7C74" w:rsidRPr="00C77D49" w:rsidRDefault="008D7C74" w:rsidP="00816F52">
      <w:pPr>
        <w:ind w:firstLine="576"/>
        <w:jc w:val="both"/>
        <w:rPr>
          <w:color w:val="000000"/>
        </w:rPr>
      </w:pPr>
      <w:r>
        <w:lastRenderedPageBreak/>
        <w:t xml:space="preserve">Pada Tugas Akhir ini, NS-2 digunakan untuk melakukan simulasi lingkungan VANET beserta dengan skenario serangan yang memungkinkan terjadi, yaitu </w:t>
      </w:r>
      <w:r w:rsidRPr="008D7C74">
        <w:rPr>
          <w:i/>
        </w:rPr>
        <w:t>Black hole</w:t>
      </w:r>
      <w:r>
        <w:t xml:space="preserve"> dan </w:t>
      </w:r>
      <w:r w:rsidRPr="008D7C74">
        <w:rPr>
          <w:i/>
        </w:rPr>
        <w:t>Worm hole attack</w:t>
      </w:r>
      <w:r>
        <w:t>.</w:t>
      </w:r>
      <w:r w:rsidR="00BB6A9B">
        <w:t xml:space="preserve"> </w:t>
      </w:r>
      <w:r w:rsidR="00BB6A9B" w:rsidRPr="00BB6A9B">
        <w:rPr>
          <w:i/>
        </w:rPr>
        <w:t>Trace file</w:t>
      </w:r>
      <w:r w:rsidR="00BB6A9B">
        <w:t xml:space="preserve"> yang dihasilkan oleh NS-2 juga digunakan sebagai informasi untuk mengukur performa </w:t>
      </w:r>
      <w:r w:rsidR="00BB6A9B" w:rsidRPr="00BB6A9B">
        <w:rPr>
          <w:i/>
        </w:rPr>
        <w:t>routing protocol</w:t>
      </w:r>
      <w:r w:rsidR="00BB6A9B">
        <w:t>.</w:t>
      </w:r>
    </w:p>
    <w:p w:rsidR="006146BE" w:rsidRDefault="006146BE" w:rsidP="00816F52">
      <w:pPr>
        <w:keepNext/>
      </w:pPr>
    </w:p>
    <w:p w:rsidR="0068664F" w:rsidRDefault="00EB64B2" w:rsidP="00EE12EC">
      <w:pPr>
        <w:pStyle w:val="Heading3"/>
        <w:numPr>
          <w:ilvl w:val="2"/>
          <w:numId w:val="1"/>
        </w:numPr>
        <w:ind w:left="567" w:hanging="567"/>
        <w:jc w:val="both"/>
      </w:pPr>
      <w:bookmarkStart w:id="97" w:name="_Toc487272911"/>
      <w:r>
        <w:t>Instalasi</w:t>
      </w:r>
      <w:bookmarkEnd w:id="97"/>
    </w:p>
    <w:p w:rsidR="00E036A2" w:rsidRDefault="00E036A2" w:rsidP="00E036A2"/>
    <w:p w:rsidR="00E036A2" w:rsidRDefault="00E036A2" w:rsidP="003450D3">
      <w:pPr>
        <w:ind w:firstLine="567"/>
        <w:jc w:val="both"/>
      </w:pPr>
      <w:r>
        <w:t xml:space="preserve">NS-2 membutuhkan beberapa </w:t>
      </w:r>
      <w:r w:rsidRPr="007763C6">
        <w:rPr>
          <w:i/>
        </w:rPr>
        <w:t>pack</w:t>
      </w:r>
      <w:r w:rsidR="000B5DB9" w:rsidRPr="007763C6">
        <w:rPr>
          <w:i/>
        </w:rPr>
        <w:t>age</w:t>
      </w:r>
      <w:r w:rsidR="000B5DB9">
        <w:t xml:space="preserve"> yang harus sudah terinstall sebelum memulai i</w:t>
      </w:r>
      <w:r w:rsidR="008821C7">
        <w:t>nstalasi NS-2.</w:t>
      </w:r>
      <w:r w:rsidR="00B23A2A">
        <w:t xml:space="preserve"> Untuk meng</w:t>
      </w:r>
      <w:r w:rsidR="00B23A2A" w:rsidRPr="00542F00">
        <w:t>install</w:t>
      </w:r>
      <w:r w:rsidR="00B23A2A">
        <w:t xml:space="preserve"> </w:t>
      </w:r>
      <w:r w:rsidR="00B23A2A" w:rsidRPr="00B23A2A">
        <w:rPr>
          <w:i/>
        </w:rPr>
        <w:t>dependency</w:t>
      </w:r>
      <w:r w:rsidR="00B23A2A">
        <w:t xml:space="preserve"> yang dibutuhkan dapat dilakukan dengan </w:t>
      </w:r>
      <w:r w:rsidR="00B23A2A" w:rsidRPr="00B23A2A">
        <w:rPr>
          <w:i/>
        </w:rPr>
        <w:t>command</w:t>
      </w:r>
      <w:r w:rsidR="00DB3DC8">
        <w:t xml:space="preserve"> yang ditunjukkan pada </w:t>
      </w:r>
      <w:r w:rsidR="00DB3DC8">
        <w:fldChar w:fldCharType="begin"/>
      </w:r>
      <w:r w:rsidR="00DB3DC8">
        <w:instrText xml:space="preserve"> REF _Ref486673108 \h </w:instrText>
      </w:r>
      <w:r w:rsidR="00DB3DC8">
        <w:fldChar w:fldCharType="separate"/>
      </w:r>
      <w:r w:rsidR="004F4408">
        <w:t xml:space="preserve">Gambar </w:t>
      </w:r>
      <w:r w:rsidR="004F4408">
        <w:rPr>
          <w:noProof/>
        </w:rPr>
        <w:t>2</w:t>
      </w:r>
      <w:r w:rsidR="004F4408">
        <w:t>.</w:t>
      </w:r>
      <w:r w:rsidR="004F4408">
        <w:rPr>
          <w:noProof/>
        </w:rPr>
        <w:t>6</w:t>
      </w:r>
      <w:r w:rsidR="00DB3DC8">
        <w:fldChar w:fldCharType="end"/>
      </w:r>
      <w:r w:rsidR="00DB3DC8">
        <w:t>.</w:t>
      </w:r>
    </w:p>
    <w:p w:rsidR="00343C3E" w:rsidRDefault="00343C3E" w:rsidP="00E036A2">
      <w:pPr>
        <w:ind w:firstLine="567"/>
      </w:pPr>
    </w:p>
    <w:p w:rsidR="00FA1785" w:rsidRDefault="00343C3E" w:rsidP="00FA1785">
      <w:pPr>
        <w:keepNext/>
      </w:pPr>
      <w:r>
        <w:rPr>
          <w:noProof/>
          <w:lang w:eastAsia="id-ID"/>
        </w:rPr>
        <mc:AlternateContent>
          <mc:Choice Requires="wps">
            <w:drawing>
              <wp:inline distT="0" distB="0" distL="0" distR="0">
                <wp:extent cx="3648075" cy="381000"/>
                <wp:effectExtent l="0" t="0" r="28575" b="19050"/>
                <wp:docPr id="2" name="Text Box 2"/>
                <wp:cNvGraphicFramePr/>
                <a:graphic xmlns:a="http://schemas.openxmlformats.org/drawingml/2006/main">
                  <a:graphicData uri="http://schemas.microsoft.com/office/word/2010/wordprocessingShape">
                    <wps:wsp>
                      <wps:cNvSpPr txBox="1"/>
                      <wps:spPr>
                        <a:xfrm>
                          <a:off x="0" y="0"/>
                          <a:ext cx="3648075" cy="3810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F4408" w:rsidRPr="00CC609B" w:rsidRDefault="004F4408" w:rsidP="00542F00">
                            <w:pPr>
                              <w:jc w:val="both"/>
                              <w:rPr>
                                <w:rFonts w:ascii="Courier New" w:hAnsi="Courier New" w:cs="Courier New"/>
                                <w:sz w:val="20"/>
                                <w:szCs w:val="20"/>
                              </w:rPr>
                            </w:pPr>
                            <w:r w:rsidRPr="00CC609B">
                              <w:rPr>
                                <w:rFonts w:ascii="Courier New" w:hAnsi="Courier New" w:cs="Courier New"/>
                                <w:iCs/>
                                <w:sz w:val="20"/>
                                <w:szCs w:val="20"/>
                              </w:rPr>
                              <w:t>sudo apt-get install build-essential autoconf automake libxmu-dev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 o:spid="_x0000_s1029" type="#_x0000_t202" style="width:287.25pt;height:3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" fillcolor="white [3201]" strokeweight=".5pt">
                <v:textbox>
                  <w:txbxContent>
                    <w:p w:rsidR="004F4408" w:rsidRPr="00CC609B" w:rsidRDefault="004F4408" w:rsidP="00542F00">
                      <w:pPr>
                        <w:jc w:val="both"/>
                        <w:rPr>
                          <w:rFonts w:ascii="Courier New" w:hAnsi="Courier New" w:cs="Courier New"/>
                          <w:sz w:val="20"/>
                          <w:szCs w:val="20"/>
                        </w:rPr>
                      </w:pPr>
                      <w:r w:rsidRPr="00CC609B">
                        <w:rPr>
                          <w:rFonts w:ascii="Courier New" w:hAnsi="Courier New" w:cs="Courier New"/>
                          <w:iCs/>
                          <w:sz w:val="20"/>
                          <w:szCs w:val="20"/>
                        </w:rPr>
                        <w:t>sudo apt-get install build-essential autoconf automake libxmu-dev</w:t>
                      </w:r>
                    </w:p>
                  </w:txbxContent>
                </v:textbox>
                <w10:anchorlock/>
              </v:shape>
            </w:pict>
          </mc:Fallback>
        </mc:AlternateContent>
      </w:r>
    </w:p>
    <w:p w:rsidR="00542F00" w:rsidRDefault="00FA1785" w:rsidP="00FA1785">
      <w:pPr>
        <w:pStyle w:val="Caption"/>
      </w:pPr>
      <w:bookmarkStart w:id="98" w:name="_Ref486673108"/>
      <w:bookmarkStart w:id="99" w:name="_Toc487272969"/>
      <w:r>
        <w:t xml:space="preserve">Gambar </w:t>
      </w:r>
      <w:r w:rsidR="002E4E75">
        <w:fldChar w:fldCharType="begin"/>
      </w:r>
      <w:r w:rsidR="002E4E75">
        <w:instrText xml:space="preserve"> STYLEREF 1 \s </w:instrText>
      </w:r>
      <w:r w:rsidR="002E4E75">
        <w:fldChar w:fldCharType="separate"/>
      </w:r>
      <w:r w:rsidR="004F4408">
        <w:rPr>
          <w:noProof/>
        </w:rPr>
        <w:t>2</w:t>
      </w:r>
      <w:r w:rsidR="002E4E75">
        <w:rPr>
          <w:noProof/>
        </w:rPr>
        <w:fldChar w:fldCharType="end"/>
      </w:r>
      <w:r w:rsidR="004834F4">
        <w:t>.</w:t>
      </w:r>
      <w:r w:rsidR="002E4E75">
        <w:fldChar w:fldCharType="begin"/>
      </w:r>
      <w:r w:rsidR="002E4E75">
        <w:instrText xml:space="preserve"> SEQ Gambar \* ARABIC \s 1 </w:instrText>
      </w:r>
      <w:r w:rsidR="002E4E75">
        <w:fldChar w:fldCharType="separate"/>
      </w:r>
      <w:r w:rsidR="004F4408">
        <w:rPr>
          <w:noProof/>
        </w:rPr>
        <w:t>6</w:t>
      </w:r>
      <w:r w:rsidR="002E4E75">
        <w:rPr>
          <w:noProof/>
        </w:rPr>
        <w:fldChar w:fldCharType="end"/>
      </w:r>
      <w:bookmarkEnd w:id="98"/>
      <w:r>
        <w:t xml:space="preserve"> </w:t>
      </w:r>
      <w:r w:rsidRPr="00542F00">
        <w:rPr>
          <w:b w:val="0"/>
        </w:rPr>
        <w:t xml:space="preserve">Perintah untuk menginstall </w:t>
      </w:r>
      <w:r w:rsidRPr="00542F00">
        <w:rPr>
          <w:b w:val="0"/>
          <w:i/>
        </w:rPr>
        <w:t>dependency</w:t>
      </w:r>
      <w:r w:rsidRPr="00542F00">
        <w:rPr>
          <w:b w:val="0"/>
        </w:rPr>
        <w:t xml:space="preserve"> NS-2</w:t>
      </w:r>
      <w:bookmarkEnd w:id="99"/>
    </w:p>
    <w:p w:rsidR="005A0E1E" w:rsidRPr="005A0E1E" w:rsidRDefault="005A0E1E" w:rsidP="005A0E1E"/>
    <w:p w:rsidR="00343C3E" w:rsidRDefault="00EF5022" w:rsidP="003450D3">
      <w:pPr>
        <w:ind w:firstLine="567"/>
        <w:jc w:val="both"/>
      </w:pPr>
      <w:r>
        <w:t xml:space="preserve">Setelah </w:t>
      </w:r>
      <w:r w:rsidR="00EE0CF1">
        <w:t>meng</w:t>
      </w:r>
      <w:r w:rsidR="00EE0CF1" w:rsidRPr="00542F00">
        <w:t>install</w:t>
      </w:r>
      <w:r w:rsidR="00EE0CF1">
        <w:rPr>
          <w:i/>
        </w:rPr>
        <w:t xml:space="preserve"> </w:t>
      </w:r>
      <w:r w:rsidR="00EE0CF1" w:rsidRPr="00EE0CF1">
        <w:rPr>
          <w:i/>
        </w:rPr>
        <w:t>dependency</w:t>
      </w:r>
      <w:r w:rsidR="00EE0CF1">
        <w:t xml:space="preserve"> yang dibutuhkan</w:t>
      </w:r>
      <w:r w:rsidR="00E437C3">
        <w:t xml:space="preserve">, ekstrak </w:t>
      </w:r>
      <w:r w:rsidR="00E437C3" w:rsidRPr="00E437C3">
        <w:rPr>
          <w:i/>
        </w:rPr>
        <w:t>package</w:t>
      </w:r>
      <w:r w:rsidR="00E437C3">
        <w:t xml:space="preserve"> NS-2 dan ubah </w:t>
      </w:r>
      <w:r w:rsidR="00542F00">
        <w:t xml:space="preserve">baris kode ke-137 pada </w:t>
      </w:r>
      <w:r w:rsidR="00542F00" w:rsidRPr="00542F00">
        <w:rPr>
          <w:i/>
        </w:rPr>
        <w:t>file</w:t>
      </w:r>
      <w:r w:rsidR="00542F00">
        <w:t xml:space="preserve"> ls.h di folder l</w:t>
      </w:r>
      <w:r w:rsidR="00DB3DC8">
        <w:t xml:space="preserve">inkstate menjadi seperti pada </w:t>
      </w:r>
      <w:r w:rsidR="00DB3DC8">
        <w:fldChar w:fldCharType="begin"/>
      </w:r>
      <w:r w:rsidR="00DB3DC8">
        <w:instrText xml:space="preserve"> REF _Ref486673143 \h </w:instrText>
      </w:r>
      <w:r w:rsidR="00DB3DC8">
        <w:fldChar w:fldCharType="separate"/>
      </w:r>
      <w:r w:rsidR="004F4408">
        <w:t xml:space="preserve">Gambar </w:t>
      </w:r>
      <w:r w:rsidR="004F4408">
        <w:rPr>
          <w:noProof/>
        </w:rPr>
        <w:t>2</w:t>
      </w:r>
      <w:r w:rsidR="004F4408">
        <w:t>.</w:t>
      </w:r>
      <w:r w:rsidR="004F4408">
        <w:rPr>
          <w:noProof/>
        </w:rPr>
        <w:t>7</w:t>
      </w:r>
      <w:r w:rsidR="00DB3DC8">
        <w:fldChar w:fldCharType="end"/>
      </w:r>
      <w:r w:rsidR="00DB3DC8">
        <w:t>.</w:t>
      </w:r>
    </w:p>
    <w:p w:rsidR="00865A20" w:rsidRDefault="00865A20" w:rsidP="00343C3E">
      <w:pPr>
        <w:ind w:firstLine="567"/>
      </w:pPr>
    </w:p>
    <w:p w:rsidR="00FA1785" w:rsidRDefault="00865A20" w:rsidP="00FA1785">
      <w:pPr>
        <w:keepNext/>
      </w:pPr>
      <w:r>
        <w:rPr>
          <w:noProof/>
          <w:lang w:eastAsia="id-ID"/>
        </w:rPr>
        <mc:AlternateContent>
          <mc:Choice Requires="wps">
            <w:drawing>
              <wp:inline distT="0" distB="0" distL="0" distR="0">
                <wp:extent cx="3629025" cy="428625"/>
                <wp:effectExtent l="0" t="0" r="28575" b="28575"/>
                <wp:docPr id="4" name="Text Box 4"/>
                <wp:cNvGraphicFramePr/>
                <a:graphic xmlns:a="http://schemas.openxmlformats.org/drawingml/2006/main">
                  <a:graphicData uri="http://schemas.microsoft.com/office/word/2010/wordprocessingShape">
                    <wps:wsp>
                      <wps:cNvSpPr txBox="1"/>
                      <wps:spPr>
                        <a:xfrm>
                          <a:off x="0" y="0"/>
                          <a:ext cx="3629025" cy="4286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F4408" w:rsidRDefault="004F4408">
                            <w:r>
                              <w:rPr>
                                <w:rFonts w:ascii="Courier New" w:eastAsiaTheme="minorHAnsi" w:hAnsi="Courier New" w:cs="Courier New"/>
                                <w:color w:val="000000"/>
                                <w:sz w:val="20"/>
                                <w:szCs w:val="20"/>
                                <w:highlight w:val="white"/>
                              </w:rPr>
                              <w:t>void eraseAll(){</w:t>
                            </w:r>
                            <w:r w:rsidRPr="00865A20">
                              <w:rPr>
                                <w:rFonts w:ascii="Courier New" w:eastAsiaTheme="minorHAnsi" w:hAnsi="Courier New" w:cs="Courier New"/>
                                <w:b/>
                                <w:color w:val="000000"/>
                                <w:sz w:val="20"/>
                                <w:szCs w:val="20"/>
                                <w:highlight w:val="white"/>
                              </w:rPr>
                              <w:t>this-&gt;</w:t>
                            </w:r>
                            <w:r>
                              <w:rPr>
                                <w:rFonts w:ascii="Courier New" w:eastAsiaTheme="minorHAnsi" w:hAnsi="Courier New" w:cs="Courier New"/>
                                <w:color w:val="000000"/>
                                <w:sz w:val="20"/>
                                <w:szCs w:val="20"/>
                                <w:highlight w:val="white"/>
                              </w:rPr>
                              <w:t>erase(baseMap::begin(), baseMap::end());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 o:spid="_x0000_s1030" type="#_x0000_t202" style="width:285.75pt;height:3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" fillcolor="white [3201]" strokeweight=".5pt">
                <v:textbox>
                  <w:txbxContent>
                    <w:p w:rsidR="004F4408" w:rsidRDefault="004F4408">
                      <w:r>
                        <w:rPr>
                          <w:rFonts w:ascii="Courier New" w:eastAsiaTheme="minorHAnsi" w:hAnsi="Courier New" w:cs="Courier New"/>
                          <w:color w:val="000000"/>
                          <w:sz w:val="20"/>
                          <w:szCs w:val="20"/>
                          <w:highlight w:val="white"/>
                        </w:rPr>
                        <w:t>void eraseAll(){</w:t>
                      </w:r>
                      <w:r w:rsidRPr="00865A20">
                        <w:rPr>
                          <w:rFonts w:ascii="Courier New" w:eastAsiaTheme="minorHAnsi" w:hAnsi="Courier New" w:cs="Courier New"/>
                          <w:b/>
                          <w:color w:val="000000"/>
                          <w:sz w:val="20"/>
                          <w:szCs w:val="20"/>
                          <w:highlight w:val="white"/>
                        </w:rPr>
                        <w:t>this-&gt;</w:t>
                      </w:r>
                      <w:r>
                        <w:rPr>
                          <w:rFonts w:ascii="Courier New" w:eastAsiaTheme="minorHAnsi" w:hAnsi="Courier New" w:cs="Courier New"/>
                          <w:color w:val="000000"/>
                          <w:sz w:val="20"/>
                          <w:szCs w:val="20"/>
                          <w:highlight w:val="white"/>
                        </w:rPr>
                        <w:t>erase(baseMap::begin(), baseMap::end()); }</w:t>
                      </w:r>
                    </w:p>
                  </w:txbxContent>
                </v:textbox>
                <w10:anchorlock/>
              </v:shape>
            </w:pict>
          </mc:Fallback>
        </mc:AlternateContent>
      </w:r>
    </w:p>
    <w:p w:rsidR="009279CB" w:rsidRDefault="00FA1785" w:rsidP="00FA1785">
      <w:pPr>
        <w:pStyle w:val="Caption"/>
      </w:pPr>
      <w:bookmarkStart w:id="100" w:name="_Ref486673143"/>
      <w:bookmarkStart w:id="101" w:name="_Toc487272970"/>
      <w:r>
        <w:t xml:space="preserve">Gambar </w:t>
      </w:r>
      <w:r w:rsidR="002E4E75">
        <w:fldChar w:fldCharType="begin"/>
      </w:r>
      <w:r w:rsidR="002E4E75">
        <w:instrText xml:space="preserve"> STYLEREF 1 \s </w:instrText>
      </w:r>
      <w:r w:rsidR="002E4E75">
        <w:fldChar w:fldCharType="separate"/>
      </w:r>
      <w:r w:rsidR="004F4408">
        <w:rPr>
          <w:noProof/>
        </w:rPr>
        <w:t>2</w:t>
      </w:r>
      <w:r w:rsidR="002E4E75">
        <w:rPr>
          <w:noProof/>
        </w:rPr>
        <w:fldChar w:fldCharType="end"/>
      </w:r>
      <w:r w:rsidR="004834F4">
        <w:t>.</w:t>
      </w:r>
      <w:r w:rsidR="002E4E75">
        <w:fldChar w:fldCharType="begin"/>
      </w:r>
      <w:r w:rsidR="002E4E75">
        <w:instrText xml:space="preserve"> SEQ Gambar \* ARABIC \s 1 </w:instrText>
      </w:r>
      <w:r w:rsidR="002E4E75">
        <w:fldChar w:fldCharType="separate"/>
      </w:r>
      <w:r w:rsidR="004F4408">
        <w:rPr>
          <w:noProof/>
        </w:rPr>
        <w:t>7</w:t>
      </w:r>
      <w:r w:rsidR="002E4E75">
        <w:rPr>
          <w:noProof/>
        </w:rPr>
        <w:fldChar w:fldCharType="end"/>
      </w:r>
      <w:bookmarkEnd w:id="100"/>
      <w:r>
        <w:t xml:space="preserve"> </w:t>
      </w:r>
      <w:r w:rsidRPr="009279CB">
        <w:rPr>
          <w:b w:val="0"/>
        </w:rPr>
        <w:t>Baris kode yang diubah</w:t>
      </w:r>
      <w:r>
        <w:rPr>
          <w:b w:val="0"/>
        </w:rPr>
        <w:t xml:space="preserve"> pada </w:t>
      </w:r>
      <w:r w:rsidRPr="009279CB">
        <w:rPr>
          <w:b w:val="0"/>
          <w:i/>
        </w:rPr>
        <w:t>file</w:t>
      </w:r>
      <w:r>
        <w:rPr>
          <w:b w:val="0"/>
        </w:rPr>
        <w:t xml:space="preserve"> ls.h</w:t>
      </w:r>
      <w:bookmarkEnd w:id="101"/>
    </w:p>
    <w:p w:rsidR="00542F00" w:rsidRDefault="00542F00" w:rsidP="00343C3E">
      <w:pPr>
        <w:ind w:firstLine="567"/>
      </w:pPr>
    </w:p>
    <w:p w:rsidR="00542F00" w:rsidRDefault="0024409F" w:rsidP="003450D3">
      <w:pPr>
        <w:ind w:firstLine="567"/>
        <w:jc w:val="both"/>
      </w:pPr>
      <w:r>
        <w:t>Install NS-2 dengan menjalankan perintah ./install pada folder NS-2.</w:t>
      </w:r>
    </w:p>
    <w:p w:rsidR="0024409F" w:rsidRPr="00EE0CF1" w:rsidRDefault="0024409F" w:rsidP="00343C3E">
      <w:pPr>
        <w:ind w:firstLine="567"/>
      </w:pPr>
    </w:p>
    <w:p w:rsidR="00EB64B2" w:rsidRDefault="00EB64B2" w:rsidP="00EE12EC">
      <w:pPr>
        <w:pStyle w:val="Heading3"/>
        <w:numPr>
          <w:ilvl w:val="2"/>
          <w:numId w:val="1"/>
        </w:numPr>
        <w:ind w:left="567" w:hanging="567"/>
        <w:jc w:val="both"/>
        <w:rPr>
          <w:i/>
        </w:rPr>
      </w:pPr>
      <w:bookmarkStart w:id="102" w:name="_Toc487272912"/>
      <w:r w:rsidRPr="00EB64B2">
        <w:rPr>
          <w:i/>
        </w:rPr>
        <w:t>Trace File</w:t>
      </w:r>
      <w:bookmarkEnd w:id="102"/>
    </w:p>
    <w:p w:rsidR="002023EE" w:rsidRDefault="002023EE" w:rsidP="00036B4F">
      <w:pPr>
        <w:ind w:left="567"/>
      </w:pPr>
    </w:p>
    <w:p w:rsidR="00585496" w:rsidRPr="00585496" w:rsidRDefault="00036B4F" w:rsidP="009E612C">
      <w:pPr>
        <w:ind w:firstLine="567"/>
        <w:jc w:val="both"/>
      </w:pPr>
      <w:r w:rsidRPr="003450D3">
        <w:rPr>
          <w:i/>
        </w:rPr>
        <w:t>Trace file</w:t>
      </w:r>
      <w:r>
        <w:t xml:space="preserve"> merupakan </w:t>
      </w:r>
      <w:r w:rsidRPr="003450D3">
        <w:rPr>
          <w:i/>
        </w:rPr>
        <w:t>file</w:t>
      </w:r>
      <w:r>
        <w:t xml:space="preserve"> hasil simulasi yang dilakukan oleh NS-2 dan berisikan informasi detail </w:t>
      </w:r>
      <w:r w:rsidR="00571213">
        <w:t>pengiriman paket data.</w:t>
      </w:r>
      <w:r w:rsidR="001E6942">
        <w:t xml:space="preserve"> </w:t>
      </w:r>
      <w:r w:rsidR="001E6942" w:rsidRPr="003450D3">
        <w:rPr>
          <w:i/>
        </w:rPr>
        <w:t>Trace file</w:t>
      </w:r>
      <w:r w:rsidR="001E6942">
        <w:t xml:space="preserve"> digunakan untuk menganalisis performa </w:t>
      </w:r>
      <w:r w:rsidR="001E6942" w:rsidRPr="003450D3">
        <w:rPr>
          <w:i/>
        </w:rPr>
        <w:t>routing protocol</w:t>
      </w:r>
      <w:r w:rsidR="001E6942">
        <w:t xml:space="preserve"> yang </w:t>
      </w:r>
      <w:r w:rsidR="001E6942">
        <w:lastRenderedPageBreak/>
        <w:t>disimulasikan.</w:t>
      </w:r>
      <w:r w:rsidR="00DB3DC8">
        <w:t xml:space="preserve"> Detail penjelasan trace file ditunjukkan pada </w:t>
      </w:r>
      <w:r w:rsidR="00DB3DC8">
        <w:fldChar w:fldCharType="begin"/>
      </w:r>
      <w:r w:rsidR="00DB3DC8">
        <w:instrText xml:space="preserve"> REF _Ref486673200 \h </w:instrText>
      </w:r>
      <w:r w:rsidR="00DB3DC8">
        <w:fldChar w:fldCharType="separate"/>
      </w:r>
      <w:r w:rsidR="004F4408">
        <w:t xml:space="preserve">Tabel </w:t>
      </w:r>
      <w:r w:rsidR="004F4408">
        <w:rPr>
          <w:noProof/>
        </w:rPr>
        <w:t>2</w:t>
      </w:r>
      <w:r w:rsidR="004F4408">
        <w:t>.</w:t>
      </w:r>
      <w:r w:rsidR="004F4408">
        <w:rPr>
          <w:noProof/>
        </w:rPr>
        <w:t>1</w:t>
      </w:r>
      <w:r w:rsidR="00DB3DC8">
        <w:fldChar w:fldCharType="end"/>
      </w:r>
      <w:r w:rsidR="00DB3DC8">
        <w:t>.</w:t>
      </w:r>
    </w:p>
    <w:p w:rsidR="009E612C" w:rsidRDefault="009E612C" w:rsidP="009E612C">
      <w:pPr>
        <w:pStyle w:val="Caption"/>
        <w:keepNext/>
        <w:rPr>
          <w:b w:val="0"/>
        </w:rPr>
      </w:pPr>
      <w:bookmarkStart w:id="103" w:name="_Ref486673200"/>
      <w:bookmarkStart w:id="104" w:name="_Toc487273035"/>
      <w:r>
        <w:t xml:space="preserve">Tabel </w:t>
      </w:r>
      <w:r w:rsidR="002E4E75">
        <w:fldChar w:fldCharType="begin"/>
      </w:r>
      <w:r w:rsidR="002E4E75">
        <w:instrText xml:space="preserve"> STYLEREF 1 \s </w:instrText>
      </w:r>
      <w:r w:rsidR="002E4E75">
        <w:fldChar w:fldCharType="separate"/>
      </w:r>
      <w:r w:rsidR="004F4408">
        <w:rPr>
          <w:noProof/>
        </w:rPr>
        <w:t>2</w:t>
      </w:r>
      <w:r w:rsidR="002E4E75">
        <w:rPr>
          <w:noProof/>
        </w:rPr>
        <w:fldChar w:fldCharType="end"/>
      </w:r>
      <w:r w:rsidR="002850B8">
        <w:t>.</w:t>
      </w:r>
      <w:r w:rsidR="002E4E75">
        <w:fldChar w:fldCharType="begin"/>
      </w:r>
      <w:r w:rsidR="002E4E75">
        <w:instrText xml:space="preserve"> SEQ Tabel \* ARABIC \s 1 </w:instrText>
      </w:r>
      <w:r w:rsidR="002E4E75">
        <w:fldChar w:fldCharType="separate"/>
      </w:r>
      <w:r w:rsidR="004F4408">
        <w:rPr>
          <w:noProof/>
        </w:rPr>
        <w:t>1</w:t>
      </w:r>
      <w:r w:rsidR="002E4E75">
        <w:rPr>
          <w:noProof/>
        </w:rPr>
        <w:fldChar w:fldCharType="end"/>
      </w:r>
      <w:bookmarkEnd w:id="103"/>
      <w:r w:rsidRPr="009E612C">
        <w:rPr>
          <w:b w:val="0"/>
        </w:rPr>
        <w:t xml:space="preserve"> </w:t>
      </w:r>
      <w:r w:rsidR="00CB2E68">
        <w:rPr>
          <w:b w:val="0"/>
        </w:rPr>
        <w:t>Tabel Detail P</w:t>
      </w:r>
      <w:r w:rsidRPr="004E062D">
        <w:rPr>
          <w:b w:val="0"/>
        </w:rPr>
        <w:t xml:space="preserve">enjelasan </w:t>
      </w:r>
      <w:r w:rsidR="00CB2E68">
        <w:rPr>
          <w:b w:val="0"/>
          <w:i/>
        </w:rPr>
        <w:t>T</w:t>
      </w:r>
      <w:r w:rsidRPr="004E062D">
        <w:rPr>
          <w:b w:val="0"/>
          <w:i/>
        </w:rPr>
        <w:t>r</w:t>
      </w:r>
      <w:r w:rsidR="00CB2E68">
        <w:rPr>
          <w:b w:val="0"/>
          <w:i/>
        </w:rPr>
        <w:t>ace F</w:t>
      </w:r>
      <w:r w:rsidRPr="004E062D">
        <w:rPr>
          <w:b w:val="0"/>
          <w:i/>
        </w:rPr>
        <w:t>ile</w:t>
      </w:r>
      <w:r w:rsidRPr="004E062D">
        <w:rPr>
          <w:b w:val="0"/>
        </w:rPr>
        <w:t xml:space="preserve"> AODV</w:t>
      </w:r>
      <w:bookmarkEnd w:id="104"/>
    </w:p>
    <w:p w:rsidR="009E612C" w:rsidRPr="009E612C" w:rsidRDefault="009E612C" w:rsidP="009E612C"/>
    <w:tbl>
      <w:tblPr>
        <w:tblStyle w:val="TableGrid"/>
        <w:tblW w:w="0" w:type="auto"/>
        <w:tblLook w:val="04A0" w:firstRow="1" w:lastRow="0" w:firstColumn="1" w:lastColumn="0" w:noHBand="0" w:noVBand="1"/>
      </w:tblPr>
      <w:tblGrid>
        <w:gridCol w:w="846"/>
        <w:gridCol w:w="1701"/>
        <w:gridCol w:w="3283"/>
      </w:tblGrid>
      <w:tr w:rsidR="004E062D" w:rsidTr="00D80A8E">
        <w:tc>
          <w:tcPr>
            <w:tcW w:w="846" w:type="dxa"/>
          </w:tcPr>
          <w:p w:rsidR="004E062D" w:rsidRDefault="004E062D" w:rsidP="00B77D7D">
            <w:pPr>
              <w:jc w:val="center"/>
            </w:pPr>
            <w:r>
              <w:t>Kolom ke-</w:t>
            </w:r>
          </w:p>
        </w:tc>
        <w:tc>
          <w:tcPr>
            <w:tcW w:w="1701" w:type="dxa"/>
          </w:tcPr>
          <w:p w:rsidR="004E062D" w:rsidRDefault="004E062D" w:rsidP="00B77D7D">
            <w:pPr>
              <w:jc w:val="center"/>
            </w:pPr>
            <w:r>
              <w:t>Penjelasan</w:t>
            </w:r>
          </w:p>
        </w:tc>
        <w:tc>
          <w:tcPr>
            <w:tcW w:w="3283" w:type="dxa"/>
          </w:tcPr>
          <w:p w:rsidR="004E062D" w:rsidRDefault="004E062D" w:rsidP="00B77D7D">
            <w:pPr>
              <w:jc w:val="center"/>
            </w:pPr>
            <w:r>
              <w:t>Isi</w:t>
            </w:r>
          </w:p>
        </w:tc>
      </w:tr>
      <w:tr w:rsidR="004E062D" w:rsidTr="00D80A8E">
        <w:tc>
          <w:tcPr>
            <w:tcW w:w="846" w:type="dxa"/>
          </w:tcPr>
          <w:p w:rsidR="004E062D" w:rsidRDefault="00B77D7D" w:rsidP="003450D3">
            <w:pPr>
              <w:jc w:val="both"/>
            </w:pPr>
            <w:r>
              <w:t>1</w:t>
            </w:r>
          </w:p>
        </w:tc>
        <w:tc>
          <w:tcPr>
            <w:tcW w:w="1701" w:type="dxa"/>
          </w:tcPr>
          <w:p w:rsidR="004E062D" w:rsidRPr="00B77D7D" w:rsidRDefault="00B77D7D" w:rsidP="003450D3">
            <w:pPr>
              <w:jc w:val="both"/>
              <w:rPr>
                <w:i/>
              </w:rPr>
            </w:pPr>
            <w:r w:rsidRPr="00B77D7D">
              <w:rPr>
                <w:i/>
              </w:rPr>
              <w:t>Event</w:t>
            </w:r>
          </w:p>
        </w:tc>
        <w:tc>
          <w:tcPr>
            <w:tcW w:w="3283" w:type="dxa"/>
          </w:tcPr>
          <w:p w:rsidR="004E062D" w:rsidRDefault="00B77D7D" w:rsidP="003450D3">
            <w:pPr>
              <w:jc w:val="both"/>
            </w:pPr>
            <w:r>
              <w:t xml:space="preserve">s : </w:t>
            </w:r>
            <w:r w:rsidRPr="00B77D7D">
              <w:rPr>
                <w:i/>
              </w:rPr>
              <w:t>sent</w:t>
            </w:r>
          </w:p>
          <w:p w:rsidR="00B77D7D" w:rsidRDefault="00B77D7D" w:rsidP="003450D3">
            <w:pPr>
              <w:jc w:val="both"/>
            </w:pPr>
            <w:r>
              <w:t xml:space="preserve">r : </w:t>
            </w:r>
            <w:r w:rsidRPr="00B77D7D">
              <w:rPr>
                <w:i/>
              </w:rPr>
              <w:t>received</w:t>
            </w:r>
          </w:p>
          <w:p w:rsidR="00B77D7D" w:rsidRDefault="00B77D7D" w:rsidP="003450D3">
            <w:pPr>
              <w:jc w:val="both"/>
            </w:pPr>
            <w:r>
              <w:t xml:space="preserve">f : </w:t>
            </w:r>
            <w:r w:rsidRPr="00B77D7D">
              <w:rPr>
                <w:i/>
              </w:rPr>
              <w:t>forwarded</w:t>
            </w:r>
          </w:p>
          <w:p w:rsidR="00B77D7D" w:rsidRDefault="00B77D7D" w:rsidP="003450D3">
            <w:pPr>
              <w:jc w:val="both"/>
            </w:pPr>
            <w:r>
              <w:t xml:space="preserve">D: </w:t>
            </w:r>
            <w:r w:rsidRPr="00B77D7D">
              <w:rPr>
                <w:i/>
              </w:rPr>
              <w:t>dropped</w:t>
            </w:r>
          </w:p>
        </w:tc>
      </w:tr>
      <w:tr w:rsidR="004E062D" w:rsidTr="00D80A8E">
        <w:tc>
          <w:tcPr>
            <w:tcW w:w="846" w:type="dxa"/>
          </w:tcPr>
          <w:p w:rsidR="004E062D" w:rsidRDefault="00B77D7D" w:rsidP="003450D3">
            <w:pPr>
              <w:jc w:val="both"/>
            </w:pPr>
            <w:r>
              <w:t>2</w:t>
            </w:r>
          </w:p>
        </w:tc>
        <w:tc>
          <w:tcPr>
            <w:tcW w:w="1701" w:type="dxa"/>
          </w:tcPr>
          <w:p w:rsidR="004E062D" w:rsidRPr="00B77D7D" w:rsidRDefault="00B77D7D" w:rsidP="003450D3">
            <w:pPr>
              <w:jc w:val="both"/>
              <w:rPr>
                <w:i/>
              </w:rPr>
            </w:pPr>
            <w:r w:rsidRPr="00B77D7D">
              <w:rPr>
                <w:i/>
              </w:rPr>
              <w:t>Time</w:t>
            </w:r>
          </w:p>
        </w:tc>
        <w:tc>
          <w:tcPr>
            <w:tcW w:w="3283" w:type="dxa"/>
          </w:tcPr>
          <w:p w:rsidR="004E062D" w:rsidRDefault="008E7AF1" w:rsidP="00F616BA">
            <w:pPr>
              <w:jc w:val="both"/>
            </w:pPr>
            <w:r>
              <w:t>W</w:t>
            </w:r>
            <w:r w:rsidR="00F616BA">
              <w:t xml:space="preserve">aktu terjadinya </w:t>
            </w:r>
            <w:r w:rsidR="00F616BA" w:rsidRPr="00F616BA">
              <w:rPr>
                <w:i/>
              </w:rPr>
              <w:t>event</w:t>
            </w:r>
          </w:p>
        </w:tc>
      </w:tr>
      <w:tr w:rsidR="004E062D" w:rsidTr="00D80A8E">
        <w:tc>
          <w:tcPr>
            <w:tcW w:w="846" w:type="dxa"/>
          </w:tcPr>
          <w:p w:rsidR="004E062D" w:rsidRDefault="00F616BA" w:rsidP="003450D3">
            <w:pPr>
              <w:jc w:val="both"/>
            </w:pPr>
            <w:r>
              <w:t>3</w:t>
            </w:r>
          </w:p>
        </w:tc>
        <w:tc>
          <w:tcPr>
            <w:tcW w:w="1701" w:type="dxa"/>
          </w:tcPr>
          <w:p w:rsidR="004E062D" w:rsidRDefault="00F616BA" w:rsidP="003450D3">
            <w:pPr>
              <w:jc w:val="both"/>
            </w:pPr>
            <w:r>
              <w:t xml:space="preserve">ID </w:t>
            </w:r>
            <w:r w:rsidRPr="00F616BA">
              <w:rPr>
                <w:i/>
              </w:rPr>
              <w:t>Node</w:t>
            </w:r>
          </w:p>
        </w:tc>
        <w:tc>
          <w:tcPr>
            <w:tcW w:w="3283" w:type="dxa"/>
          </w:tcPr>
          <w:p w:rsidR="004E062D" w:rsidRDefault="002F31DE" w:rsidP="003450D3">
            <w:pPr>
              <w:jc w:val="both"/>
            </w:pPr>
            <w:r>
              <w:t>_</w:t>
            </w:r>
            <w:r w:rsidR="00F616BA">
              <w:t xml:space="preserve">x_ : dari 0 hingga banyak </w:t>
            </w:r>
            <w:r w:rsidR="00F616BA" w:rsidRPr="00F616BA">
              <w:rPr>
                <w:i/>
              </w:rPr>
              <w:t>node</w:t>
            </w:r>
            <w:r w:rsidR="00F616BA">
              <w:t xml:space="preserve"> pada topologi</w:t>
            </w:r>
          </w:p>
        </w:tc>
      </w:tr>
      <w:tr w:rsidR="004E062D" w:rsidTr="00D80A8E">
        <w:tc>
          <w:tcPr>
            <w:tcW w:w="846" w:type="dxa"/>
          </w:tcPr>
          <w:p w:rsidR="004E062D" w:rsidRDefault="00C12BD6" w:rsidP="003450D3">
            <w:pPr>
              <w:jc w:val="both"/>
            </w:pPr>
            <w:r>
              <w:t>4</w:t>
            </w:r>
          </w:p>
        </w:tc>
        <w:tc>
          <w:tcPr>
            <w:tcW w:w="1701" w:type="dxa"/>
          </w:tcPr>
          <w:p w:rsidR="004E062D" w:rsidRPr="00C12BD6" w:rsidRDefault="00C12BD6" w:rsidP="003450D3">
            <w:pPr>
              <w:jc w:val="both"/>
              <w:rPr>
                <w:i/>
              </w:rPr>
            </w:pPr>
            <w:r w:rsidRPr="00C12BD6">
              <w:rPr>
                <w:i/>
              </w:rPr>
              <w:t>Layer</w:t>
            </w:r>
          </w:p>
        </w:tc>
        <w:tc>
          <w:tcPr>
            <w:tcW w:w="3283" w:type="dxa"/>
          </w:tcPr>
          <w:p w:rsidR="004E062D" w:rsidRDefault="00C12BD6" w:rsidP="003450D3">
            <w:pPr>
              <w:jc w:val="both"/>
            </w:pPr>
            <w:r>
              <w:t xml:space="preserve">AGT : </w:t>
            </w:r>
            <w:r w:rsidRPr="00C12BD6">
              <w:rPr>
                <w:i/>
              </w:rPr>
              <w:t>application</w:t>
            </w:r>
          </w:p>
          <w:p w:rsidR="00C12BD6" w:rsidRDefault="00C12BD6" w:rsidP="003450D3">
            <w:pPr>
              <w:jc w:val="both"/>
            </w:pPr>
            <w:r>
              <w:t xml:space="preserve">RTR : </w:t>
            </w:r>
            <w:r w:rsidRPr="00C12BD6">
              <w:rPr>
                <w:i/>
              </w:rPr>
              <w:t>routing</w:t>
            </w:r>
          </w:p>
          <w:p w:rsidR="00C12BD6" w:rsidRDefault="00C12BD6" w:rsidP="003450D3">
            <w:pPr>
              <w:jc w:val="both"/>
            </w:pPr>
            <w:r>
              <w:t xml:space="preserve">LL : </w:t>
            </w:r>
            <w:r w:rsidRPr="00C12BD6">
              <w:rPr>
                <w:i/>
              </w:rPr>
              <w:t>link layer</w:t>
            </w:r>
          </w:p>
          <w:p w:rsidR="00C12BD6" w:rsidRDefault="00C12BD6" w:rsidP="003450D3">
            <w:pPr>
              <w:jc w:val="both"/>
            </w:pPr>
            <w:r>
              <w:t xml:space="preserve">IFQ : </w:t>
            </w:r>
            <w:r w:rsidRPr="00C12BD6">
              <w:rPr>
                <w:i/>
              </w:rPr>
              <w:t>packet queue</w:t>
            </w:r>
          </w:p>
          <w:p w:rsidR="00C12BD6" w:rsidRDefault="00C12BD6" w:rsidP="003450D3">
            <w:pPr>
              <w:jc w:val="both"/>
            </w:pPr>
            <w:r>
              <w:t>MAC : MAC</w:t>
            </w:r>
          </w:p>
          <w:p w:rsidR="00C12BD6" w:rsidRDefault="00C12BD6" w:rsidP="003450D3">
            <w:pPr>
              <w:jc w:val="both"/>
            </w:pPr>
            <w:r>
              <w:t xml:space="preserve">PHY : </w:t>
            </w:r>
            <w:r w:rsidRPr="00C12BD6">
              <w:rPr>
                <w:i/>
              </w:rPr>
              <w:t>physical</w:t>
            </w:r>
          </w:p>
        </w:tc>
      </w:tr>
      <w:tr w:rsidR="004E062D" w:rsidTr="00D80A8E">
        <w:tc>
          <w:tcPr>
            <w:tcW w:w="846" w:type="dxa"/>
          </w:tcPr>
          <w:p w:rsidR="004E062D" w:rsidRDefault="009E6528" w:rsidP="003450D3">
            <w:pPr>
              <w:jc w:val="both"/>
            </w:pPr>
            <w:r>
              <w:t>5</w:t>
            </w:r>
          </w:p>
        </w:tc>
        <w:tc>
          <w:tcPr>
            <w:tcW w:w="1701" w:type="dxa"/>
          </w:tcPr>
          <w:p w:rsidR="004E062D" w:rsidRPr="009E6528" w:rsidRDefault="009E6528" w:rsidP="003450D3">
            <w:pPr>
              <w:jc w:val="both"/>
              <w:rPr>
                <w:i/>
              </w:rPr>
            </w:pPr>
            <w:r w:rsidRPr="009E6528">
              <w:rPr>
                <w:i/>
              </w:rPr>
              <w:t>Flag</w:t>
            </w:r>
          </w:p>
        </w:tc>
        <w:tc>
          <w:tcPr>
            <w:tcW w:w="3283" w:type="dxa"/>
          </w:tcPr>
          <w:p w:rsidR="004E062D" w:rsidRDefault="009E6528" w:rsidP="003450D3">
            <w:pPr>
              <w:jc w:val="both"/>
            </w:pPr>
            <w:r>
              <w:t>--- : Tidak ada</w:t>
            </w:r>
          </w:p>
        </w:tc>
      </w:tr>
      <w:tr w:rsidR="004E062D" w:rsidTr="00D80A8E">
        <w:tc>
          <w:tcPr>
            <w:tcW w:w="846" w:type="dxa"/>
          </w:tcPr>
          <w:p w:rsidR="004E062D" w:rsidRDefault="009E6528" w:rsidP="003450D3">
            <w:pPr>
              <w:jc w:val="both"/>
            </w:pPr>
            <w:r>
              <w:t>6</w:t>
            </w:r>
          </w:p>
        </w:tc>
        <w:tc>
          <w:tcPr>
            <w:tcW w:w="1701" w:type="dxa"/>
          </w:tcPr>
          <w:p w:rsidR="004E062D" w:rsidRPr="00EA6E46" w:rsidRDefault="00EA6E46" w:rsidP="003450D3">
            <w:pPr>
              <w:jc w:val="both"/>
              <w:rPr>
                <w:i/>
              </w:rPr>
            </w:pPr>
            <w:r w:rsidRPr="00EA6E46">
              <w:rPr>
                <w:i/>
              </w:rPr>
              <w:t>Sequence Number</w:t>
            </w:r>
          </w:p>
        </w:tc>
        <w:tc>
          <w:tcPr>
            <w:tcW w:w="3283" w:type="dxa"/>
          </w:tcPr>
          <w:p w:rsidR="004E062D" w:rsidRDefault="008E7AF1" w:rsidP="003450D3">
            <w:pPr>
              <w:jc w:val="both"/>
            </w:pPr>
            <w:r>
              <w:t>Nomor paket</w:t>
            </w:r>
          </w:p>
        </w:tc>
      </w:tr>
      <w:tr w:rsidR="004E062D" w:rsidTr="00D80A8E">
        <w:tc>
          <w:tcPr>
            <w:tcW w:w="846" w:type="dxa"/>
          </w:tcPr>
          <w:p w:rsidR="004E062D" w:rsidRDefault="00D80A8E" w:rsidP="003450D3">
            <w:pPr>
              <w:jc w:val="both"/>
            </w:pPr>
            <w:r>
              <w:t>7</w:t>
            </w:r>
          </w:p>
        </w:tc>
        <w:tc>
          <w:tcPr>
            <w:tcW w:w="1701" w:type="dxa"/>
          </w:tcPr>
          <w:p w:rsidR="004E062D" w:rsidRDefault="00D80A8E" w:rsidP="003450D3">
            <w:pPr>
              <w:jc w:val="both"/>
            </w:pPr>
            <w:r>
              <w:t>Tipe Paket</w:t>
            </w:r>
          </w:p>
        </w:tc>
        <w:tc>
          <w:tcPr>
            <w:tcW w:w="3283" w:type="dxa"/>
          </w:tcPr>
          <w:p w:rsidR="004E062D" w:rsidRDefault="00D80A8E" w:rsidP="003450D3">
            <w:pPr>
              <w:jc w:val="both"/>
            </w:pPr>
            <w:r>
              <w:t xml:space="preserve">AODV : paket </w:t>
            </w:r>
            <w:r w:rsidRPr="00D80A8E">
              <w:rPr>
                <w:i/>
              </w:rPr>
              <w:t>routing</w:t>
            </w:r>
            <w:r>
              <w:t xml:space="preserve"> AODV</w:t>
            </w:r>
          </w:p>
          <w:p w:rsidR="00D80A8E" w:rsidRDefault="00D80A8E" w:rsidP="003450D3">
            <w:pPr>
              <w:jc w:val="both"/>
            </w:pPr>
            <w:r>
              <w:t>cbr : berkas paket CBR (</w:t>
            </w:r>
            <w:r w:rsidRPr="00D80A8E">
              <w:rPr>
                <w:i/>
              </w:rPr>
              <w:t>Constant Bit Rate</w:t>
            </w:r>
            <w:r>
              <w:t>)</w:t>
            </w:r>
          </w:p>
          <w:p w:rsidR="00D80A8E" w:rsidRDefault="00D80A8E" w:rsidP="003450D3">
            <w:pPr>
              <w:jc w:val="both"/>
            </w:pPr>
            <w:r>
              <w:t xml:space="preserve">RTS : </w:t>
            </w:r>
            <w:r w:rsidRPr="00D80A8E">
              <w:rPr>
                <w:i/>
              </w:rPr>
              <w:t>Request To Send</w:t>
            </w:r>
            <w:r>
              <w:t xml:space="preserve"> yang dihasilkan MAC 802.11</w:t>
            </w:r>
          </w:p>
          <w:p w:rsidR="00D80A8E" w:rsidRDefault="00D80A8E" w:rsidP="003450D3">
            <w:pPr>
              <w:jc w:val="both"/>
            </w:pPr>
            <w:r>
              <w:t xml:space="preserve">CTS : </w:t>
            </w:r>
            <w:r w:rsidRPr="00D80A8E">
              <w:rPr>
                <w:i/>
              </w:rPr>
              <w:t>Clear To Send</w:t>
            </w:r>
            <w:r>
              <w:t xml:space="preserve"> yang dihasilkan MAC 802.11</w:t>
            </w:r>
          </w:p>
          <w:p w:rsidR="00D80A8E" w:rsidRDefault="00D80A8E" w:rsidP="003450D3">
            <w:pPr>
              <w:jc w:val="both"/>
            </w:pPr>
            <w:r>
              <w:t>ACK :</w:t>
            </w:r>
            <w:r w:rsidR="00655EB3">
              <w:t xml:space="preserve"> MAC ACK</w:t>
            </w:r>
          </w:p>
          <w:p w:rsidR="00D80A8E" w:rsidRDefault="00D80A8E" w:rsidP="003450D3">
            <w:pPr>
              <w:jc w:val="both"/>
            </w:pPr>
            <w:r>
              <w:t>ARP :</w:t>
            </w:r>
            <w:r w:rsidR="00655EB3">
              <w:t xml:space="preserve"> Paket </w:t>
            </w:r>
            <w:r w:rsidR="00655EB3" w:rsidRPr="00655EB3">
              <w:rPr>
                <w:i/>
              </w:rPr>
              <w:t>link layer address resolution protocol</w:t>
            </w:r>
          </w:p>
        </w:tc>
      </w:tr>
      <w:tr w:rsidR="009463F5" w:rsidTr="00D80A8E">
        <w:tc>
          <w:tcPr>
            <w:tcW w:w="846" w:type="dxa"/>
          </w:tcPr>
          <w:p w:rsidR="009463F5" w:rsidRDefault="009463F5" w:rsidP="003450D3">
            <w:pPr>
              <w:jc w:val="both"/>
            </w:pPr>
            <w:r>
              <w:t>8</w:t>
            </w:r>
          </w:p>
        </w:tc>
        <w:tc>
          <w:tcPr>
            <w:tcW w:w="1701" w:type="dxa"/>
          </w:tcPr>
          <w:p w:rsidR="009463F5" w:rsidRDefault="009463F5" w:rsidP="003450D3">
            <w:pPr>
              <w:jc w:val="both"/>
            </w:pPr>
            <w:r>
              <w:t>Ukuran</w:t>
            </w:r>
          </w:p>
        </w:tc>
        <w:tc>
          <w:tcPr>
            <w:tcW w:w="3283" w:type="dxa"/>
          </w:tcPr>
          <w:p w:rsidR="009463F5" w:rsidRPr="009463F5" w:rsidRDefault="009463F5" w:rsidP="003450D3">
            <w:pPr>
              <w:jc w:val="both"/>
            </w:pPr>
            <w:r>
              <w:t xml:space="preserve">Ukuran paket pada </w:t>
            </w:r>
            <w:r w:rsidRPr="009463F5">
              <w:rPr>
                <w:i/>
              </w:rPr>
              <w:t>layer</w:t>
            </w:r>
            <w:r>
              <w:rPr>
                <w:i/>
              </w:rPr>
              <w:t xml:space="preserve"> </w:t>
            </w:r>
            <w:r>
              <w:t>saat itu</w:t>
            </w:r>
          </w:p>
        </w:tc>
      </w:tr>
      <w:tr w:rsidR="009463F5" w:rsidTr="00D80A8E">
        <w:tc>
          <w:tcPr>
            <w:tcW w:w="846" w:type="dxa"/>
          </w:tcPr>
          <w:p w:rsidR="009463F5" w:rsidRDefault="009463F5" w:rsidP="003450D3">
            <w:pPr>
              <w:jc w:val="both"/>
            </w:pPr>
            <w:r>
              <w:t>9</w:t>
            </w:r>
          </w:p>
        </w:tc>
        <w:tc>
          <w:tcPr>
            <w:tcW w:w="1701" w:type="dxa"/>
          </w:tcPr>
          <w:p w:rsidR="009463F5" w:rsidRDefault="009463F5" w:rsidP="003450D3">
            <w:pPr>
              <w:jc w:val="both"/>
            </w:pPr>
            <w:r>
              <w:t>Detail MAC</w:t>
            </w:r>
          </w:p>
        </w:tc>
        <w:tc>
          <w:tcPr>
            <w:tcW w:w="3283" w:type="dxa"/>
          </w:tcPr>
          <w:p w:rsidR="009463F5" w:rsidRDefault="009463F5" w:rsidP="003450D3">
            <w:pPr>
              <w:jc w:val="both"/>
            </w:pPr>
            <w:r>
              <w:t>[a b c d]</w:t>
            </w:r>
          </w:p>
          <w:p w:rsidR="009463F5" w:rsidRDefault="009463F5" w:rsidP="003450D3">
            <w:pPr>
              <w:jc w:val="both"/>
            </w:pPr>
            <w:r>
              <w:t>a :</w:t>
            </w:r>
            <w:r w:rsidR="002D62E5">
              <w:t xml:space="preserve"> perkiraan waktu paket</w:t>
            </w:r>
          </w:p>
          <w:p w:rsidR="009463F5" w:rsidRDefault="009463F5" w:rsidP="003450D3">
            <w:pPr>
              <w:jc w:val="both"/>
            </w:pPr>
            <w:r>
              <w:lastRenderedPageBreak/>
              <w:t>b :</w:t>
            </w:r>
            <w:r w:rsidR="002D62E5">
              <w:t xml:space="preserve"> alamat penerima</w:t>
            </w:r>
          </w:p>
          <w:p w:rsidR="009463F5" w:rsidRDefault="009463F5" w:rsidP="003450D3">
            <w:pPr>
              <w:jc w:val="both"/>
            </w:pPr>
            <w:r>
              <w:t>c :</w:t>
            </w:r>
            <w:r w:rsidR="002D62E5">
              <w:t xml:space="preserve"> alamat asal</w:t>
            </w:r>
          </w:p>
          <w:p w:rsidR="009463F5" w:rsidRDefault="009463F5" w:rsidP="003450D3">
            <w:pPr>
              <w:jc w:val="both"/>
            </w:pPr>
            <w:r>
              <w:t>d :</w:t>
            </w:r>
            <w:r w:rsidR="002D62E5">
              <w:t xml:space="preserve"> IP </w:t>
            </w:r>
            <w:r w:rsidR="002D62E5" w:rsidRPr="002D62E5">
              <w:rPr>
                <w:i/>
              </w:rPr>
              <w:t>header</w:t>
            </w:r>
          </w:p>
        </w:tc>
      </w:tr>
      <w:tr w:rsidR="00BF6727" w:rsidTr="00D80A8E">
        <w:tc>
          <w:tcPr>
            <w:tcW w:w="846" w:type="dxa"/>
          </w:tcPr>
          <w:p w:rsidR="00BF6727" w:rsidRDefault="00BF6727" w:rsidP="003450D3">
            <w:pPr>
              <w:jc w:val="both"/>
            </w:pPr>
            <w:r>
              <w:lastRenderedPageBreak/>
              <w:t>10</w:t>
            </w:r>
          </w:p>
        </w:tc>
        <w:tc>
          <w:tcPr>
            <w:tcW w:w="1701" w:type="dxa"/>
          </w:tcPr>
          <w:p w:rsidR="00BF6727" w:rsidRPr="00BF6727" w:rsidRDefault="00BF6727" w:rsidP="003450D3">
            <w:pPr>
              <w:jc w:val="both"/>
              <w:rPr>
                <w:i/>
              </w:rPr>
            </w:pPr>
            <w:r w:rsidRPr="00BF6727">
              <w:rPr>
                <w:i/>
              </w:rPr>
              <w:t>Flag</w:t>
            </w:r>
          </w:p>
        </w:tc>
        <w:tc>
          <w:tcPr>
            <w:tcW w:w="3283" w:type="dxa"/>
          </w:tcPr>
          <w:p w:rsidR="00BF6727" w:rsidRDefault="00BF6727" w:rsidP="003450D3">
            <w:pPr>
              <w:jc w:val="both"/>
            </w:pPr>
            <w:r>
              <w:t>-------- : Tidak ada</w:t>
            </w:r>
          </w:p>
        </w:tc>
      </w:tr>
      <w:tr w:rsidR="00BF6727" w:rsidTr="00D80A8E">
        <w:tc>
          <w:tcPr>
            <w:tcW w:w="846" w:type="dxa"/>
          </w:tcPr>
          <w:p w:rsidR="00BF6727" w:rsidRDefault="00BF6727" w:rsidP="003450D3">
            <w:pPr>
              <w:jc w:val="both"/>
            </w:pPr>
            <w:r>
              <w:t>11</w:t>
            </w:r>
          </w:p>
        </w:tc>
        <w:tc>
          <w:tcPr>
            <w:tcW w:w="1701" w:type="dxa"/>
          </w:tcPr>
          <w:p w:rsidR="00BF6727" w:rsidRPr="006A3121" w:rsidRDefault="006A3121" w:rsidP="003450D3">
            <w:pPr>
              <w:jc w:val="both"/>
            </w:pPr>
            <w:r>
              <w:t>Detail</w:t>
            </w:r>
            <w:r w:rsidR="002F31DE">
              <w:t xml:space="preserve"> IP</w:t>
            </w:r>
            <w:r>
              <w:t xml:space="preserve"> </w:t>
            </w:r>
            <w:r w:rsidRPr="006A3121">
              <w:rPr>
                <w:i/>
              </w:rPr>
              <w:t>source</w:t>
            </w:r>
            <w:r>
              <w:t xml:space="preserve">, </w:t>
            </w:r>
            <w:r w:rsidRPr="006A3121">
              <w:rPr>
                <w:i/>
              </w:rPr>
              <w:t>destination</w:t>
            </w:r>
            <w:r>
              <w:t xml:space="preserve">, dan </w:t>
            </w:r>
            <w:r w:rsidRPr="006A3121">
              <w:rPr>
                <w:i/>
              </w:rPr>
              <w:t>nexthop</w:t>
            </w:r>
          </w:p>
        </w:tc>
        <w:tc>
          <w:tcPr>
            <w:tcW w:w="3283" w:type="dxa"/>
          </w:tcPr>
          <w:p w:rsidR="00BF6727" w:rsidRDefault="002F31DE" w:rsidP="003450D3">
            <w:pPr>
              <w:jc w:val="both"/>
            </w:pPr>
            <w:r>
              <w:t>[a:b c:d e f]</w:t>
            </w:r>
          </w:p>
          <w:p w:rsidR="002F31DE" w:rsidRDefault="002F31DE" w:rsidP="003450D3">
            <w:pPr>
              <w:jc w:val="both"/>
              <w:rPr>
                <w:i/>
              </w:rPr>
            </w:pPr>
            <w:r>
              <w:t xml:space="preserve">a : IP </w:t>
            </w:r>
            <w:r w:rsidRPr="002F31DE">
              <w:rPr>
                <w:i/>
              </w:rPr>
              <w:t>source node</w:t>
            </w:r>
          </w:p>
          <w:p w:rsidR="002F31DE" w:rsidRDefault="002F31DE" w:rsidP="003450D3">
            <w:pPr>
              <w:jc w:val="both"/>
            </w:pPr>
            <w:r>
              <w:t xml:space="preserve">b : </w:t>
            </w:r>
            <w:r w:rsidRPr="00A12F67">
              <w:rPr>
                <w:i/>
              </w:rPr>
              <w:t>port</w:t>
            </w:r>
            <w:r>
              <w:t xml:space="preserve"> </w:t>
            </w:r>
            <w:r w:rsidRPr="002F31DE">
              <w:rPr>
                <w:i/>
              </w:rPr>
              <w:t>source node</w:t>
            </w:r>
            <w:r>
              <w:rPr>
                <w:i/>
              </w:rPr>
              <w:t xml:space="preserve"> </w:t>
            </w:r>
          </w:p>
          <w:p w:rsidR="002F31DE" w:rsidRDefault="002F31DE" w:rsidP="003450D3">
            <w:pPr>
              <w:jc w:val="both"/>
            </w:pPr>
            <w:r>
              <w:t xml:space="preserve">c : IP </w:t>
            </w:r>
            <w:r w:rsidRPr="002F31DE">
              <w:rPr>
                <w:i/>
              </w:rPr>
              <w:t>destination node</w:t>
            </w:r>
            <w:r>
              <w:t xml:space="preserve"> (jika -1 berarti </w:t>
            </w:r>
            <w:r w:rsidRPr="002F31DE">
              <w:rPr>
                <w:i/>
              </w:rPr>
              <w:t>broadcast</w:t>
            </w:r>
            <w:r>
              <w:t>)</w:t>
            </w:r>
          </w:p>
          <w:p w:rsidR="002F31DE" w:rsidRDefault="002F31DE" w:rsidP="003450D3">
            <w:pPr>
              <w:jc w:val="both"/>
            </w:pPr>
            <w:r>
              <w:t xml:space="preserve">d : </w:t>
            </w:r>
            <w:r w:rsidRPr="00A12F67">
              <w:rPr>
                <w:i/>
              </w:rPr>
              <w:t>port destination node</w:t>
            </w:r>
          </w:p>
          <w:p w:rsidR="002F31DE" w:rsidRDefault="002F31DE" w:rsidP="003450D3">
            <w:pPr>
              <w:jc w:val="both"/>
            </w:pPr>
            <w:r>
              <w:t xml:space="preserve">e : IP </w:t>
            </w:r>
            <w:r w:rsidRPr="00A12F67">
              <w:rPr>
                <w:i/>
              </w:rPr>
              <w:t>header</w:t>
            </w:r>
            <w:r>
              <w:t xml:space="preserve"> ttl</w:t>
            </w:r>
          </w:p>
          <w:p w:rsidR="002F31DE" w:rsidRPr="002F31DE" w:rsidRDefault="002F31DE" w:rsidP="003450D3">
            <w:pPr>
              <w:jc w:val="both"/>
            </w:pPr>
            <w:r>
              <w:t xml:space="preserve">f : IP </w:t>
            </w:r>
            <w:r w:rsidRPr="00A12F67">
              <w:rPr>
                <w:i/>
              </w:rPr>
              <w:t>nexthop</w:t>
            </w:r>
            <w:r>
              <w:t xml:space="preserve"> (jika 0 berarti </w:t>
            </w:r>
            <w:r w:rsidRPr="00A12F67">
              <w:rPr>
                <w:i/>
              </w:rPr>
              <w:t>node</w:t>
            </w:r>
            <w:r>
              <w:t xml:space="preserve"> 0 atau </w:t>
            </w:r>
            <w:r w:rsidRPr="00A12F67">
              <w:rPr>
                <w:i/>
              </w:rPr>
              <w:t>broadcast</w:t>
            </w:r>
            <w:r>
              <w:t>)</w:t>
            </w:r>
          </w:p>
        </w:tc>
      </w:tr>
    </w:tbl>
    <w:p w:rsidR="0068664F" w:rsidRPr="0068664F" w:rsidRDefault="0068664F" w:rsidP="0068664F"/>
    <w:p w:rsidR="000354B6" w:rsidRPr="000354B6" w:rsidRDefault="001962E3" w:rsidP="00EE12EC">
      <w:pPr>
        <w:pStyle w:val="Heading2"/>
        <w:numPr>
          <w:ilvl w:val="1"/>
          <w:numId w:val="1"/>
        </w:numPr>
        <w:ind w:left="567" w:hanging="567"/>
        <w:jc w:val="both"/>
      </w:pPr>
      <w:bookmarkStart w:id="105" w:name="_Toc487272913"/>
      <w:r w:rsidRPr="001355D0">
        <w:t>Open</w:t>
      </w:r>
      <w:r w:rsidR="00705F1B">
        <w:t>SSL</w:t>
      </w:r>
      <w:bookmarkEnd w:id="105"/>
    </w:p>
    <w:p w:rsidR="00452631" w:rsidRPr="00852480" w:rsidRDefault="00452631" w:rsidP="00452631"/>
    <w:p w:rsidR="00FC6B4A" w:rsidRDefault="000354B6" w:rsidP="00FC6B4A">
      <w:pPr>
        <w:pStyle w:val="Caption"/>
        <w:ind w:firstLine="576"/>
        <w:jc w:val="both"/>
        <w:rPr>
          <w:b w:val="0"/>
        </w:rPr>
      </w:pPr>
      <w:r w:rsidRPr="000354B6">
        <w:rPr>
          <w:b w:val="0"/>
        </w:rPr>
        <w:t>OpenSSL</w:t>
      </w:r>
      <w:r w:rsidR="004600B3">
        <w:rPr>
          <w:b w:val="0"/>
        </w:rPr>
        <w:t xml:space="preserve"> adalah sebuah proyek </w:t>
      </w:r>
      <w:r>
        <w:rPr>
          <w:b w:val="0"/>
        </w:rPr>
        <w:t>open source yang menyediakan toolkit</w:t>
      </w:r>
      <w:r w:rsidR="004600B3">
        <w:rPr>
          <w:b w:val="0"/>
        </w:rPr>
        <w:t xml:space="preserve"> protokol</w:t>
      </w:r>
      <w:r>
        <w:rPr>
          <w:b w:val="0"/>
        </w:rPr>
        <w:t xml:space="preserve"> </w:t>
      </w:r>
      <w:r w:rsidR="004600B3">
        <w:rPr>
          <w:b w:val="0"/>
        </w:rPr>
        <w:t>Transport Layer Security (TLS) dan Secure Socket Layer (SSL). OpenSSL juga merupakan library yang umum digunakan untuk keperluan kriptografi. OpenSSL toolkit terlisensi di bawah lisensi Apache, yang bisa didapatkan secara gratis untuk tujuan komersial maupun non-komersial</w:t>
      </w:r>
      <w:r w:rsidR="00957DBE">
        <w:rPr>
          <w:b w:val="0"/>
        </w:rPr>
        <w:t xml:space="preserve"> </w:t>
      </w:r>
      <w:r w:rsidR="00957DBE" w:rsidRPr="00033151">
        <w:rPr>
          <w:b w:val="0"/>
        </w:rPr>
        <w:fldChar w:fldCharType="begin"/>
      </w:r>
      <w:r w:rsidR="00913A63" w:rsidRPr="00033151">
        <w:rPr>
          <w:b w:val="0"/>
        </w:rPr>
        <w:instrText xml:space="preserve"> ADDIN ZOTERO_ITEM CSL_CITATION {"citationID":"h0sfq8gph","properties":{"formattedCitation":"[12]","plainCitation":"[12]"},"citationItems":[{"id":19,"uris":["http://zotero.org/users/local/qslOKPuo/items/FFBZVUNB"],"uri":["http://zotero.org/users/local/qslOKPuo/items/FFBZVUNB"],"itemData":{"id":19,"type":"webpage","title":"/index.html","URL":"https://www.openssl.org/","accessed":{"date-parts":[["2017",4,13]]}}}],"schema":"https://github.com/citation-style-language/schema/raw/master/csl-citation.json"} </w:instrText>
      </w:r>
      <w:r w:rsidR="00957DBE" w:rsidRPr="00033151">
        <w:rPr>
          <w:b w:val="0"/>
        </w:rPr>
        <w:fldChar w:fldCharType="separate"/>
      </w:r>
      <w:r w:rsidR="00913A63" w:rsidRPr="00033151">
        <w:rPr>
          <w:b w:val="0"/>
        </w:rPr>
        <w:t>[12]</w:t>
      </w:r>
      <w:r w:rsidR="00957DBE" w:rsidRPr="00033151">
        <w:rPr>
          <w:b w:val="0"/>
        </w:rPr>
        <w:fldChar w:fldCharType="end"/>
      </w:r>
      <w:r w:rsidR="004600B3">
        <w:rPr>
          <w:b w:val="0"/>
        </w:rPr>
        <w:t>.</w:t>
      </w:r>
      <w:r w:rsidR="00DB3DC8">
        <w:rPr>
          <w:b w:val="0"/>
        </w:rPr>
        <w:t xml:space="preserve"> OpenSSL memiliki logo seperti pada </w:t>
      </w:r>
      <w:r w:rsidR="00DB3DC8" w:rsidRPr="00DB3DC8">
        <w:rPr>
          <w:b w:val="0"/>
        </w:rPr>
        <w:fldChar w:fldCharType="begin"/>
      </w:r>
      <w:r w:rsidR="00DB3DC8" w:rsidRPr="00DB3DC8">
        <w:rPr>
          <w:b w:val="0"/>
        </w:rPr>
        <w:instrText xml:space="preserve"> REF _Ref486673254 \h  \* MERGEFORMAT </w:instrText>
      </w:r>
      <w:r w:rsidR="00DB3DC8" w:rsidRPr="00DB3DC8">
        <w:rPr>
          <w:b w:val="0"/>
        </w:rPr>
      </w:r>
      <w:r w:rsidR="00DB3DC8" w:rsidRPr="00DB3DC8">
        <w:rPr>
          <w:b w:val="0"/>
        </w:rPr>
        <w:fldChar w:fldCharType="separate"/>
      </w:r>
      <w:r w:rsidR="004F4408" w:rsidRPr="004F4408">
        <w:rPr>
          <w:b w:val="0"/>
        </w:rPr>
        <w:t xml:space="preserve">Gambar </w:t>
      </w:r>
      <w:r w:rsidR="004F4408" w:rsidRPr="004F4408">
        <w:rPr>
          <w:b w:val="0"/>
          <w:noProof/>
        </w:rPr>
        <w:t>2.8</w:t>
      </w:r>
      <w:r w:rsidR="00DB3DC8" w:rsidRPr="00DB3DC8">
        <w:rPr>
          <w:b w:val="0"/>
        </w:rPr>
        <w:fldChar w:fldCharType="end"/>
      </w:r>
      <w:r w:rsidR="00DB3DC8">
        <w:rPr>
          <w:b w:val="0"/>
        </w:rPr>
        <w:t>.</w:t>
      </w:r>
    </w:p>
    <w:p w:rsidR="00FC6B4A" w:rsidRDefault="00647A7E" w:rsidP="00FC6B4A">
      <w:pPr>
        <w:pStyle w:val="Caption"/>
        <w:ind w:firstLine="576"/>
        <w:jc w:val="both"/>
        <w:rPr>
          <w:b w:val="0"/>
        </w:rPr>
      </w:pPr>
      <w:r>
        <w:rPr>
          <w:b w:val="0"/>
        </w:rPr>
        <w:t xml:space="preserve">Pada tugas akhir ini, penulis menggunakan OpenSSL untuk mengimplementasikan ECDSA yang digunakan sebagai algoritma </w:t>
      </w:r>
      <w:r w:rsidRPr="00647A7E">
        <w:rPr>
          <w:b w:val="0"/>
          <w:i/>
        </w:rPr>
        <w:t>digital signature</w:t>
      </w:r>
      <w:r>
        <w:rPr>
          <w:b w:val="0"/>
        </w:rPr>
        <w:t xml:space="preserve"> dalam mengatasi skenario serangan yang diberikan.</w:t>
      </w:r>
    </w:p>
    <w:p w:rsidR="00206B67" w:rsidRDefault="00206B67" w:rsidP="00206B67"/>
    <w:p w:rsidR="007C1835" w:rsidRDefault="00206B67" w:rsidP="007C1835">
      <w:pPr>
        <w:keepNext/>
      </w:pPr>
      <w:r>
        <w:rPr>
          <w:noProof/>
          <w:lang w:eastAsia="id-ID"/>
        </w:rPr>
        <w:drawing>
          <wp:inline distT="0" distB="0" distL="0" distR="0">
            <wp:extent cx="3708400" cy="1007745"/>
            <wp:effectExtent l="0" t="0" r="635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penssl-logo.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708400" cy="1007745"/>
                    </a:xfrm>
                    <a:prstGeom prst="rect">
                      <a:avLst/>
                    </a:prstGeom>
                  </pic:spPr>
                </pic:pic>
              </a:graphicData>
            </a:graphic>
          </wp:inline>
        </w:drawing>
      </w:r>
    </w:p>
    <w:p w:rsidR="00993FF6" w:rsidRPr="00063200" w:rsidRDefault="007C1835" w:rsidP="00063200">
      <w:pPr>
        <w:pStyle w:val="Caption"/>
      </w:pPr>
      <w:bookmarkStart w:id="106" w:name="_Ref486673254"/>
      <w:bookmarkStart w:id="107" w:name="_Toc487272971"/>
      <w:r>
        <w:t xml:space="preserve">Gambar </w:t>
      </w:r>
      <w:r w:rsidR="002E4E75">
        <w:fldChar w:fldCharType="begin"/>
      </w:r>
      <w:r w:rsidR="002E4E75">
        <w:instrText xml:space="preserve"> STYLEREF 1 \s </w:instrText>
      </w:r>
      <w:r w:rsidR="002E4E75">
        <w:fldChar w:fldCharType="separate"/>
      </w:r>
      <w:r w:rsidR="004F4408">
        <w:rPr>
          <w:noProof/>
        </w:rPr>
        <w:t>2</w:t>
      </w:r>
      <w:r w:rsidR="002E4E75">
        <w:rPr>
          <w:noProof/>
        </w:rPr>
        <w:fldChar w:fldCharType="end"/>
      </w:r>
      <w:r w:rsidR="004834F4">
        <w:t>.</w:t>
      </w:r>
      <w:r w:rsidR="002E4E75">
        <w:fldChar w:fldCharType="begin"/>
      </w:r>
      <w:r w:rsidR="002E4E75">
        <w:instrText xml:space="preserve"> SEQ Gambar \* ARABIC \s 1 </w:instrText>
      </w:r>
      <w:r w:rsidR="002E4E75">
        <w:fldChar w:fldCharType="separate"/>
      </w:r>
      <w:r w:rsidR="004F4408">
        <w:rPr>
          <w:noProof/>
        </w:rPr>
        <w:t>8</w:t>
      </w:r>
      <w:r w:rsidR="002E4E75">
        <w:rPr>
          <w:noProof/>
        </w:rPr>
        <w:fldChar w:fldCharType="end"/>
      </w:r>
      <w:bookmarkEnd w:id="106"/>
      <w:r>
        <w:t xml:space="preserve"> </w:t>
      </w:r>
      <w:r>
        <w:rPr>
          <w:b w:val="0"/>
        </w:rPr>
        <w:t>Logo OpenSSL</w:t>
      </w:r>
      <w:r w:rsidR="00032A22">
        <w:rPr>
          <w:b w:val="0"/>
        </w:rPr>
        <w:t xml:space="preserve"> </w:t>
      </w:r>
      <w:r w:rsidR="00032A22" w:rsidRPr="00033151">
        <w:rPr>
          <w:b w:val="0"/>
        </w:rPr>
        <w:fldChar w:fldCharType="begin"/>
      </w:r>
      <w:r w:rsidR="00913A63" w:rsidRPr="00033151">
        <w:rPr>
          <w:b w:val="0"/>
        </w:rPr>
        <w:instrText xml:space="preserve"> ADDIN ZOTERO_ITEM CSL_CITATION {"citationID":"2nudl3ou2p","properties":{"formattedCitation":"[12]","plainCitation":"[12]"},"citationItems":[{"id":19,"uris":["http://zotero.org/users/local/qslOKPuo/items/FFBZVUNB"],"uri":["http://zotero.org/users/local/qslOKPuo/items/FFBZVUNB"],"itemData":{"id":19,"type":"webpage","title":"/index.html","URL":"https://www.openssl.org/","accessed":{"date-parts":[["2017",4,13]]}}}],"schema":"https://github.com/citation-style-language/schema/raw/master/csl-citation.json"} </w:instrText>
      </w:r>
      <w:r w:rsidR="00032A22" w:rsidRPr="00033151">
        <w:rPr>
          <w:b w:val="0"/>
        </w:rPr>
        <w:fldChar w:fldCharType="separate"/>
      </w:r>
      <w:r w:rsidR="00913A63" w:rsidRPr="00033151">
        <w:rPr>
          <w:b w:val="0"/>
        </w:rPr>
        <w:t>[12]</w:t>
      </w:r>
      <w:bookmarkEnd w:id="107"/>
      <w:r w:rsidR="00032A22" w:rsidRPr="00033151">
        <w:rPr>
          <w:b w:val="0"/>
        </w:rPr>
        <w:fldChar w:fldCharType="end"/>
      </w:r>
      <w:r w:rsidR="00993FF6">
        <w:br w:type="page"/>
      </w:r>
    </w:p>
    <w:p w:rsidR="00BE2A6C" w:rsidRDefault="00EC32E6" w:rsidP="00EE12EC">
      <w:pPr>
        <w:pStyle w:val="Heading2"/>
        <w:numPr>
          <w:ilvl w:val="1"/>
          <w:numId w:val="1"/>
        </w:numPr>
        <w:ind w:left="567" w:hanging="567"/>
        <w:jc w:val="both"/>
        <w:rPr>
          <w:lang w:val="en-US"/>
        </w:rPr>
      </w:pPr>
      <w:bookmarkStart w:id="108" w:name="_Toc487272914"/>
      <w:r>
        <w:lastRenderedPageBreak/>
        <w:t>S</w:t>
      </w:r>
      <w:r w:rsidR="006E3867">
        <w:t>UMO</w:t>
      </w:r>
      <w:r w:rsidR="00882E8E">
        <w:t xml:space="preserve"> (Simulation of Urban Mobility)</w:t>
      </w:r>
      <w:bookmarkEnd w:id="108"/>
    </w:p>
    <w:p w:rsidR="00BE2A6C" w:rsidRDefault="00BE2A6C" w:rsidP="00BE2A6C">
      <w:pPr>
        <w:rPr>
          <w:lang w:val="en-US"/>
        </w:rPr>
      </w:pPr>
    </w:p>
    <w:p w:rsidR="00BE2A6C" w:rsidRDefault="003A2B12" w:rsidP="006E3867">
      <w:pPr>
        <w:pStyle w:val="Caption"/>
        <w:ind w:firstLine="576"/>
        <w:jc w:val="both"/>
        <w:rPr>
          <w:b w:val="0"/>
        </w:rPr>
      </w:pPr>
      <w:r>
        <w:rPr>
          <w:b w:val="0"/>
        </w:rPr>
        <w:t>Simulation of Ur</w:t>
      </w:r>
      <w:r w:rsidR="006E3867">
        <w:rPr>
          <w:b w:val="0"/>
        </w:rPr>
        <w:t>ban Mobility atau disingkat SUMO</w:t>
      </w:r>
      <w:r>
        <w:rPr>
          <w:b w:val="0"/>
        </w:rPr>
        <w:t xml:space="preserve"> merupakan simulasi lalu lintas jalan raya yang </w:t>
      </w:r>
      <w:r w:rsidRPr="0030210F">
        <w:rPr>
          <w:b w:val="0"/>
          <w:i/>
        </w:rPr>
        <w:t>open source</w:t>
      </w:r>
      <w:r>
        <w:rPr>
          <w:b w:val="0"/>
        </w:rPr>
        <w:t>,</w:t>
      </w:r>
      <w:r w:rsidRPr="0030210F">
        <w:rPr>
          <w:b w:val="0"/>
          <w:i/>
        </w:rPr>
        <w:t xml:space="preserve"> microscopic</w:t>
      </w:r>
      <w:r>
        <w:rPr>
          <w:b w:val="0"/>
        </w:rPr>
        <w:t xml:space="preserve">, dan </w:t>
      </w:r>
      <w:r w:rsidRPr="0030210F">
        <w:rPr>
          <w:b w:val="0"/>
          <w:i/>
        </w:rPr>
        <w:t>multi-modal</w:t>
      </w:r>
      <w:r>
        <w:rPr>
          <w:b w:val="0"/>
        </w:rPr>
        <w:t xml:space="preserve">. Sumo mensimulasikan bagaimana permintaan lalu lintas yang terdiri dari beberapa kendaraan berjalan pada </w:t>
      </w:r>
      <w:r w:rsidR="006E3867">
        <w:rPr>
          <w:b w:val="0"/>
        </w:rPr>
        <w:t xml:space="preserve">jalan raya yang telah ditentukan. Simulasi SUMO dapat menunjukkan beberapa topik manajemen lalu lintas dalam skala besar. SUMO murni </w:t>
      </w:r>
      <w:r w:rsidR="006E3867" w:rsidRPr="0030210F">
        <w:rPr>
          <w:b w:val="0"/>
          <w:i/>
        </w:rPr>
        <w:t>microscopic</w:t>
      </w:r>
      <w:r w:rsidR="006E3867">
        <w:rPr>
          <w:b w:val="0"/>
        </w:rPr>
        <w:t>, yang artinya setiap kendaraan dimodelkan secara eksplisit, memiliki rutenya sendiri, dan bergerak secara individu dalam jaringan</w:t>
      </w:r>
      <w:r w:rsidR="00A72ACA">
        <w:rPr>
          <w:b w:val="0"/>
        </w:rPr>
        <w:t xml:space="preserve"> </w:t>
      </w:r>
      <w:r w:rsidR="00A72ACA" w:rsidRPr="00033151">
        <w:rPr>
          <w:b w:val="0"/>
        </w:rPr>
        <w:fldChar w:fldCharType="begin"/>
      </w:r>
      <w:r w:rsidR="00913A63" w:rsidRPr="00033151">
        <w:rPr>
          <w:b w:val="0"/>
        </w:rPr>
        <w:instrText xml:space="preserve"> ADDIN ZOTERO_ITEM CSL_CITATION {"citationID":"19vsdthudo","properties":{"formattedCitation":"[13]","plainCitation":"[13]"},"citationItems":[{"id":21,"uris":["http://zotero.org/users/local/qslOKPuo/items/3GPMXIGR"],"uri":["http://zotero.org/users/local/qslOKPuo/items/3GPMXIGR"],"itemData":{"id":21,"type":"webpage","title":"Sumo_at_a_Glance - SUMO - Simulation of Urban Mobility","URL":"http://www.sumo.dlr.de/userdoc/Sumo_at_a_Glance.html","accessed":{"date-parts":[["2017",4,13]]}}}],"schema":"https://github.com/citation-style-language/schema/raw/master/csl-citation.json"} </w:instrText>
      </w:r>
      <w:r w:rsidR="00A72ACA" w:rsidRPr="00033151">
        <w:rPr>
          <w:b w:val="0"/>
        </w:rPr>
        <w:fldChar w:fldCharType="separate"/>
      </w:r>
      <w:r w:rsidR="00913A63" w:rsidRPr="00033151">
        <w:rPr>
          <w:b w:val="0"/>
        </w:rPr>
        <w:t>[13]</w:t>
      </w:r>
      <w:r w:rsidR="00A72ACA" w:rsidRPr="00033151">
        <w:rPr>
          <w:b w:val="0"/>
        </w:rPr>
        <w:fldChar w:fldCharType="end"/>
      </w:r>
      <w:r w:rsidR="006E3867">
        <w:rPr>
          <w:b w:val="0"/>
        </w:rPr>
        <w:t>.</w:t>
      </w:r>
      <w:r w:rsidR="00063200">
        <w:rPr>
          <w:b w:val="0"/>
        </w:rPr>
        <w:t xml:space="preserve"> Logo SUMO ditunjukkan pada </w:t>
      </w:r>
      <w:r w:rsidR="00063200" w:rsidRPr="00063200">
        <w:rPr>
          <w:b w:val="0"/>
        </w:rPr>
        <w:fldChar w:fldCharType="begin"/>
      </w:r>
      <w:r w:rsidR="00063200" w:rsidRPr="00063200">
        <w:rPr>
          <w:b w:val="0"/>
        </w:rPr>
        <w:instrText xml:space="preserve"> REF _Ref486673318 \h  \* MERGEFORMAT </w:instrText>
      </w:r>
      <w:r w:rsidR="00063200" w:rsidRPr="00063200">
        <w:rPr>
          <w:b w:val="0"/>
        </w:rPr>
      </w:r>
      <w:r w:rsidR="00063200" w:rsidRPr="00063200">
        <w:rPr>
          <w:b w:val="0"/>
        </w:rPr>
        <w:fldChar w:fldCharType="separate"/>
      </w:r>
      <w:r w:rsidR="004F4408" w:rsidRPr="004F4408">
        <w:rPr>
          <w:b w:val="0"/>
        </w:rPr>
        <w:t xml:space="preserve">Gambar </w:t>
      </w:r>
      <w:r w:rsidR="004F4408" w:rsidRPr="004F4408">
        <w:rPr>
          <w:b w:val="0"/>
          <w:noProof/>
        </w:rPr>
        <w:t>2.9</w:t>
      </w:r>
      <w:r w:rsidR="00063200" w:rsidRPr="00063200">
        <w:rPr>
          <w:b w:val="0"/>
        </w:rPr>
        <w:fldChar w:fldCharType="end"/>
      </w:r>
      <w:r w:rsidR="00063200">
        <w:rPr>
          <w:b w:val="0"/>
        </w:rPr>
        <w:t>.</w:t>
      </w:r>
    </w:p>
    <w:p w:rsidR="00CD1AFF" w:rsidRDefault="00CD1AFF" w:rsidP="00CD1AFF">
      <w:pPr>
        <w:ind w:firstLine="567"/>
        <w:jc w:val="both"/>
      </w:pPr>
      <w:r>
        <w:t>Pada Tugas Akhir ini, penulis menggunakan SUMO untuk men</w:t>
      </w:r>
      <w:r w:rsidRPr="00CD1AFF">
        <w:rPr>
          <w:i/>
        </w:rPr>
        <w:t>generate</w:t>
      </w:r>
      <w:r>
        <w:t xml:space="preserve"> skenario VANET, peta area simulasi, dan pergerakan </w:t>
      </w:r>
      <w:r w:rsidRPr="00CD1AFF">
        <w:rPr>
          <w:i/>
        </w:rPr>
        <w:t>node</w:t>
      </w:r>
      <w:r>
        <w:t xml:space="preserve"> sehingga menyerupai keadaan sebenarnya lalu lintas yang ingin disimulasikan.</w:t>
      </w:r>
    </w:p>
    <w:p w:rsidR="002E1E28" w:rsidRDefault="002E1E28" w:rsidP="002E1E28">
      <w:pPr>
        <w:jc w:val="both"/>
      </w:pPr>
    </w:p>
    <w:p w:rsidR="00E61C59" w:rsidRDefault="002E1E28" w:rsidP="00E61C59">
      <w:pPr>
        <w:keepNext/>
        <w:jc w:val="center"/>
      </w:pPr>
      <w:r>
        <w:rPr>
          <w:noProof/>
          <w:lang w:eastAsia="id-ID"/>
        </w:rPr>
        <w:drawing>
          <wp:inline distT="0" distB="0" distL="0" distR="0">
            <wp:extent cx="1771650" cy="17716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umo.png"/>
                    <pic:cNvPicPr/>
                  </pic:nvPicPr>
                  <pic:blipFill>
                    <a:blip r:embed="rId38">
                      <a:extLst>
                        <a:ext uri="{28A0092B-C50C-407E-A947-70E740481C1C}">
                          <a14:useLocalDpi xmlns:a14="http://schemas.microsoft.com/office/drawing/2010/main" val="0"/>
                        </a:ext>
                      </a:extLst>
                    </a:blip>
                    <a:stretch>
                      <a:fillRect/>
                    </a:stretch>
                  </pic:blipFill>
                  <pic:spPr>
                    <a:xfrm>
                      <a:off x="0" y="0"/>
                      <a:ext cx="1771705" cy="1771705"/>
                    </a:xfrm>
                    <a:prstGeom prst="rect">
                      <a:avLst/>
                    </a:prstGeom>
                  </pic:spPr>
                </pic:pic>
              </a:graphicData>
            </a:graphic>
          </wp:inline>
        </w:drawing>
      </w:r>
    </w:p>
    <w:p w:rsidR="002E1E28" w:rsidRDefault="00E61C59" w:rsidP="00E61C59">
      <w:pPr>
        <w:pStyle w:val="Caption"/>
      </w:pPr>
      <w:bookmarkStart w:id="109" w:name="_Ref486673318"/>
      <w:bookmarkStart w:id="110" w:name="_Toc487272972"/>
      <w:r>
        <w:t xml:space="preserve">Gambar </w:t>
      </w:r>
      <w:r w:rsidR="002E4E75">
        <w:fldChar w:fldCharType="begin"/>
      </w:r>
      <w:r w:rsidR="002E4E75">
        <w:instrText xml:space="preserve"> STYLEREF 1 \s </w:instrText>
      </w:r>
      <w:r w:rsidR="002E4E75">
        <w:fldChar w:fldCharType="separate"/>
      </w:r>
      <w:r w:rsidR="004F4408">
        <w:rPr>
          <w:noProof/>
        </w:rPr>
        <w:t>2</w:t>
      </w:r>
      <w:r w:rsidR="002E4E75">
        <w:rPr>
          <w:noProof/>
        </w:rPr>
        <w:fldChar w:fldCharType="end"/>
      </w:r>
      <w:r w:rsidR="004834F4">
        <w:t>.</w:t>
      </w:r>
      <w:r w:rsidR="002E4E75">
        <w:fldChar w:fldCharType="begin"/>
      </w:r>
      <w:r w:rsidR="002E4E75">
        <w:instrText xml:space="preserve"> SEQ Gambar \* ARABIC \s 1 </w:instrText>
      </w:r>
      <w:r w:rsidR="002E4E75">
        <w:fldChar w:fldCharType="separate"/>
      </w:r>
      <w:r w:rsidR="004F4408">
        <w:rPr>
          <w:noProof/>
        </w:rPr>
        <w:t>9</w:t>
      </w:r>
      <w:r w:rsidR="002E4E75">
        <w:rPr>
          <w:noProof/>
        </w:rPr>
        <w:fldChar w:fldCharType="end"/>
      </w:r>
      <w:bookmarkEnd w:id="109"/>
      <w:r>
        <w:t xml:space="preserve"> </w:t>
      </w:r>
      <w:r w:rsidRPr="002E1E28">
        <w:rPr>
          <w:b w:val="0"/>
        </w:rPr>
        <w:t>Logo SUMO</w:t>
      </w:r>
      <w:r w:rsidR="00957DBE">
        <w:rPr>
          <w:b w:val="0"/>
        </w:rPr>
        <w:t xml:space="preserve"> </w:t>
      </w:r>
      <w:r w:rsidR="00957DBE" w:rsidRPr="00033151">
        <w:rPr>
          <w:b w:val="0"/>
        </w:rPr>
        <w:fldChar w:fldCharType="begin"/>
      </w:r>
      <w:r w:rsidR="00913A63" w:rsidRPr="00033151">
        <w:rPr>
          <w:b w:val="0"/>
        </w:rPr>
        <w:instrText xml:space="preserve"> ADDIN ZOTERO_ITEM CSL_CITATION {"citationID":"25u8f0fq33","properties":{"formattedCitation":"[13]","plainCitation":"[13]"},"citationItems":[{"id":21,"uris":["http://zotero.org/users/local/qslOKPuo/items/3GPMXIGR"],"uri":["http://zotero.org/users/local/qslOKPuo/items/3GPMXIGR"],"itemData":{"id":21,"type":"webpage","title":"Sumo_at_a_Glance - SUMO - Simulation of Urban Mobility","URL":"http://www.sumo.dlr.de/userdoc/Sumo_at_a_Glance.html","accessed":{"date-parts":[["2017",4,13]]}}}],"schema":"https://github.com/citation-style-language/schema/raw/master/csl-citation.json"} </w:instrText>
      </w:r>
      <w:r w:rsidR="00957DBE" w:rsidRPr="00033151">
        <w:rPr>
          <w:b w:val="0"/>
        </w:rPr>
        <w:fldChar w:fldCharType="separate"/>
      </w:r>
      <w:r w:rsidR="00913A63" w:rsidRPr="00033151">
        <w:rPr>
          <w:b w:val="0"/>
        </w:rPr>
        <w:t>[13]</w:t>
      </w:r>
      <w:bookmarkEnd w:id="110"/>
      <w:r w:rsidR="00957DBE" w:rsidRPr="00033151">
        <w:rPr>
          <w:b w:val="0"/>
        </w:rPr>
        <w:fldChar w:fldCharType="end"/>
      </w:r>
    </w:p>
    <w:p w:rsidR="00452631" w:rsidRDefault="00452631" w:rsidP="00452631">
      <w:pPr>
        <w:ind w:firstLine="576"/>
        <w:rPr>
          <w:lang w:eastAsia="ja-JP"/>
        </w:rPr>
      </w:pPr>
    </w:p>
    <w:p w:rsidR="00452631" w:rsidRDefault="00EC32E6" w:rsidP="00EE12EC">
      <w:pPr>
        <w:pStyle w:val="Heading2"/>
        <w:numPr>
          <w:ilvl w:val="1"/>
          <w:numId w:val="1"/>
        </w:numPr>
        <w:ind w:left="567" w:hanging="567"/>
        <w:jc w:val="both"/>
      </w:pPr>
      <w:bookmarkStart w:id="111" w:name="_Toc487272915"/>
      <w:r>
        <w:t>OpenStreetMap</w:t>
      </w:r>
      <w:bookmarkEnd w:id="111"/>
    </w:p>
    <w:p w:rsidR="00452631" w:rsidRPr="00852480" w:rsidRDefault="00452631" w:rsidP="00452631"/>
    <w:p w:rsidR="00194B0F" w:rsidRDefault="0030210F" w:rsidP="00343BC8">
      <w:pPr>
        <w:pStyle w:val="Caption"/>
        <w:ind w:firstLine="576"/>
        <w:jc w:val="both"/>
        <w:rPr>
          <w:b w:val="0"/>
        </w:rPr>
      </w:pPr>
      <w:r>
        <w:rPr>
          <w:b w:val="0"/>
        </w:rPr>
        <w:t xml:space="preserve">OpenStreetMap merupakan proyek kolaboratif untuk membuat sebuah peta dunia yang dapat dengan bebas disunting oleh siapapun. OpenStreetMap digunakan sebagai data peta pada </w:t>
      </w:r>
      <w:r>
        <w:rPr>
          <w:b w:val="0"/>
        </w:rPr>
        <w:lastRenderedPageBreak/>
        <w:t xml:space="preserve">berbagai </w:t>
      </w:r>
      <w:r w:rsidRPr="0030210F">
        <w:rPr>
          <w:b w:val="0"/>
          <w:i/>
        </w:rPr>
        <w:t>website</w:t>
      </w:r>
      <w:r>
        <w:rPr>
          <w:b w:val="0"/>
        </w:rPr>
        <w:t xml:space="preserve">, aplikasi </w:t>
      </w:r>
      <w:r w:rsidRPr="0030210F">
        <w:rPr>
          <w:b w:val="0"/>
          <w:i/>
        </w:rPr>
        <w:t>mobile</w:t>
      </w:r>
      <w:r>
        <w:rPr>
          <w:b w:val="0"/>
        </w:rPr>
        <w:t xml:space="preserve">, dan </w:t>
      </w:r>
      <w:r w:rsidRPr="0030210F">
        <w:rPr>
          <w:b w:val="0"/>
          <w:i/>
        </w:rPr>
        <w:t>hardware device</w:t>
      </w:r>
      <w:r>
        <w:rPr>
          <w:b w:val="0"/>
        </w:rPr>
        <w:t xml:space="preserve">. </w:t>
      </w:r>
      <w:r w:rsidR="00343BC8">
        <w:rPr>
          <w:b w:val="0"/>
        </w:rPr>
        <w:t>OpenStreetMap dibangun oleh komunitas pembuat peta yang berkontribusi dan mengelola data mengenai jalan raya, kafe, stasiun kereta api, dan sebagainya di seluruh dunia</w:t>
      </w:r>
      <w:r w:rsidR="00016D33">
        <w:rPr>
          <w:b w:val="0"/>
        </w:rPr>
        <w:t xml:space="preserve"> </w:t>
      </w:r>
      <w:r w:rsidR="00016D33" w:rsidRPr="00033151">
        <w:rPr>
          <w:b w:val="0"/>
        </w:rPr>
        <w:fldChar w:fldCharType="begin"/>
      </w:r>
      <w:r w:rsidR="00913A63" w:rsidRPr="00033151">
        <w:rPr>
          <w:b w:val="0"/>
        </w:rPr>
        <w:instrText xml:space="preserve"> ADDIN ZOTERO_ITEM CSL_CITATION {"citationID":"ut4e48k1","properties":{"formattedCitation":"[14]","plainCitation":"[14]"},"citationItems":[{"id":23,"uris":["http://zotero.org/users/local/qslOKPuo/items/EHFSQK4J"],"uri":["http://zotero.org/users/local/qslOKPuo/items/EHFSQK4J"],"itemData":{"id":23,"type":"webpage","title":"OpenStreetMap","container-title":"OpenStreetMap","abstract":"OpenStreetMap is a map of the world, created by people like you and free to use under an open license.","URL":"https://www.openstreetmap.org/about","accessed":{"date-parts":[["2017",4,13]]}}}],"schema":"https://github.com/citation-style-language/schema/raw/master/csl-citation.json"} </w:instrText>
      </w:r>
      <w:r w:rsidR="00016D33" w:rsidRPr="00033151">
        <w:rPr>
          <w:b w:val="0"/>
        </w:rPr>
        <w:fldChar w:fldCharType="separate"/>
      </w:r>
      <w:r w:rsidR="00913A63" w:rsidRPr="00033151">
        <w:rPr>
          <w:b w:val="0"/>
        </w:rPr>
        <w:t>[14]</w:t>
      </w:r>
      <w:r w:rsidR="00016D33" w:rsidRPr="00033151">
        <w:rPr>
          <w:b w:val="0"/>
        </w:rPr>
        <w:fldChar w:fldCharType="end"/>
      </w:r>
      <w:r w:rsidR="00343BC8">
        <w:rPr>
          <w:b w:val="0"/>
        </w:rPr>
        <w:t>.</w:t>
      </w:r>
      <w:r w:rsidR="00063200">
        <w:rPr>
          <w:b w:val="0"/>
        </w:rPr>
        <w:t xml:space="preserve"> Logo OpenStreetMap ditunjukkan pada </w:t>
      </w:r>
      <w:r w:rsidR="00063200" w:rsidRPr="003B71AC">
        <w:rPr>
          <w:b w:val="0"/>
        </w:rPr>
        <w:fldChar w:fldCharType="begin"/>
      </w:r>
      <w:r w:rsidR="00063200" w:rsidRPr="003B71AC">
        <w:rPr>
          <w:b w:val="0"/>
        </w:rPr>
        <w:instrText xml:space="preserve"> REF _Ref486673360 \h </w:instrText>
      </w:r>
      <w:r w:rsidR="003B71AC">
        <w:rPr>
          <w:b w:val="0"/>
        </w:rPr>
        <w:instrText xml:space="preserve"> \* MERGEFORMAT </w:instrText>
      </w:r>
      <w:r w:rsidR="00063200" w:rsidRPr="003B71AC">
        <w:rPr>
          <w:b w:val="0"/>
        </w:rPr>
      </w:r>
      <w:r w:rsidR="00063200" w:rsidRPr="003B71AC">
        <w:rPr>
          <w:b w:val="0"/>
        </w:rPr>
        <w:fldChar w:fldCharType="separate"/>
      </w:r>
      <w:r w:rsidR="004F4408" w:rsidRPr="004F4408">
        <w:rPr>
          <w:b w:val="0"/>
        </w:rPr>
        <w:t xml:space="preserve">Gambar </w:t>
      </w:r>
      <w:r w:rsidR="004F4408" w:rsidRPr="004F4408">
        <w:rPr>
          <w:b w:val="0"/>
          <w:noProof/>
        </w:rPr>
        <w:t>2.10</w:t>
      </w:r>
      <w:r w:rsidR="00063200" w:rsidRPr="003B71AC">
        <w:rPr>
          <w:b w:val="0"/>
        </w:rPr>
        <w:fldChar w:fldCharType="end"/>
      </w:r>
      <w:r w:rsidR="00063200">
        <w:rPr>
          <w:b w:val="0"/>
        </w:rPr>
        <w:t>.</w:t>
      </w:r>
    </w:p>
    <w:p w:rsidR="008B344D" w:rsidRDefault="008B344D" w:rsidP="008B344D"/>
    <w:p w:rsidR="00367020" w:rsidRDefault="008B344D" w:rsidP="00367020">
      <w:pPr>
        <w:keepNext/>
        <w:jc w:val="center"/>
      </w:pPr>
      <w:r>
        <w:rPr>
          <w:noProof/>
          <w:lang w:eastAsia="id-ID"/>
        </w:rPr>
        <w:drawing>
          <wp:inline distT="0" distB="0" distL="0" distR="0">
            <wp:extent cx="1695450" cy="16954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osm_logo_256-835a859acf0d378e1d14e88b15e7b4b95211ccd41a2c061b1629cfbbb8deb697.png"/>
                    <pic:cNvPicPr/>
                  </pic:nvPicPr>
                  <pic:blipFill>
                    <a:blip r:embed="rId39">
                      <a:extLst>
                        <a:ext uri="{28A0092B-C50C-407E-A947-70E740481C1C}">
                          <a14:useLocalDpi xmlns:a14="http://schemas.microsoft.com/office/drawing/2010/main" val="0"/>
                        </a:ext>
                      </a:extLst>
                    </a:blip>
                    <a:stretch>
                      <a:fillRect/>
                    </a:stretch>
                  </pic:blipFill>
                  <pic:spPr>
                    <a:xfrm>
                      <a:off x="0" y="0"/>
                      <a:ext cx="1696184" cy="1696184"/>
                    </a:xfrm>
                    <a:prstGeom prst="rect">
                      <a:avLst/>
                    </a:prstGeom>
                  </pic:spPr>
                </pic:pic>
              </a:graphicData>
            </a:graphic>
          </wp:inline>
        </w:drawing>
      </w:r>
    </w:p>
    <w:p w:rsidR="008B344D" w:rsidRDefault="00367020" w:rsidP="00367020">
      <w:pPr>
        <w:pStyle w:val="Caption"/>
      </w:pPr>
      <w:bookmarkStart w:id="112" w:name="_Ref486673360"/>
      <w:bookmarkStart w:id="113" w:name="_Toc487272973"/>
      <w:r>
        <w:t xml:space="preserve">Gambar </w:t>
      </w:r>
      <w:r w:rsidR="002E4E75">
        <w:fldChar w:fldCharType="begin"/>
      </w:r>
      <w:r w:rsidR="002E4E75">
        <w:instrText xml:space="preserve"> STYLEREF 1 \s </w:instrText>
      </w:r>
      <w:r w:rsidR="002E4E75">
        <w:fldChar w:fldCharType="separate"/>
      </w:r>
      <w:r w:rsidR="004F4408">
        <w:rPr>
          <w:noProof/>
        </w:rPr>
        <w:t>2</w:t>
      </w:r>
      <w:r w:rsidR="002E4E75">
        <w:rPr>
          <w:noProof/>
        </w:rPr>
        <w:fldChar w:fldCharType="end"/>
      </w:r>
      <w:r w:rsidR="004834F4">
        <w:t>.</w:t>
      </w:r>
      <w:r w:rsidR="002E4E75">
        <w:fldChar w:fldCharType="begin"/>
      </w:r>
      <w:r w:rsidR="002E4E75">
        <w:instrText xml:space="preserve"> SEQ Gambar \* ARABIC \s 1 </w:instrText>
      </w:r>
      <w:r w:rsidR="002E4E75">
        <w:fldChar w:fldCharType="separate"/>
      </w:r>
      <w:r w:rsidR="004F4408">
        <w:rPr>
          <w:noProof/>
        </w:rPr>
        <w:t>10</w:t>
      </w:r>
      <w:r w:rsidR="002E4E75">
        <w:rPr>
          <w:noProof/>
        </w:rPr>
        <w:fldChar w:fldCharType="end"/>
      </w:r>
      <w:bookmarkEnd w:id="112"/>
      <w:r>
        <w:t xml:space="preserve"> </w:t>
      </w:r>
      <w:r w:rsidRPr="008B344D">
        <w:rPr>
          <w:b w:val="0"/>
        </w:rPr>
        <w:t>Logo OpenStreetMap</w:t>
      </w:r>
      <w:r w:rsidR="00957DBE">
        <w:rPr>
          <w:b w:val="0"/>
        </w:rPr>
        <w:t xml:space="preserve"> </w:t>
      </w:r>
      <w:r w:rsidR="00957DBE" w:rsidRPr="00033151">
        <w:rPr>
          <w:b w:val="0"/>
        </w:rPr>
        <w:fldChar w:fldCharType="begin"/>
      </w:r>
      <w:r w:rsidR="00913A63" w:rsidRPr="00033151">
        <w:rPr>
          <w:b w:val="0"/>
        </w:rPr>
        <w:instrText xml:space="preserve"> ADDIN ZOTERO_ITEM CSL_CITATION {"citationID":"8ahdnaq0f","properties":{"formattedCitation":"[14]","plainCitation":"[14]"},"citationItems":[{"id":23,"uris":["http://zotero.org/users/local/qslOKPuo/items/EHFSQK4J"],"uri":["http://zotero.org/users/local/qslOKPuo/items/EHFSQK4J"],"itemData":{"id":23,"type":"webpage","title":"OpenStreetMap","container-title":"OpenStreetMap","abstract":"OpenStreetMap is a map of the world, created by people like you and free to use under an open license.","URL":"https://www.openstreetmap.org/about","accessed":{"date-parts":[["2017",4,13]]}}}],"schema":"https://github.com/citation-style-language/schema/raw/master/csl-citation.json"} </w:instrText>
      </w:r>
      <w:r w:rsidR="00957DBE" w:rsidRPr="00033151">
        <w:rPr>
          <w:b w:val="0"/>
        </w:rPr>
        <w:fldChar w:fldCharType="separate"/>
      </w:r>
      <w:r w:rsidR="00913A63" w:rsidRPr="00033151">
        <w:rPr>
          <w:b w:val="0"/>
        </w:rPr>
        <w:t>[14]</w:t>
      </w:r>
      <w:bookmarkEnd w:id="113"/>
      <w:r w:rsidR="00957DBE" w:rsidRPr="00033151">
        <w:rPr>
          <w:b w:val="0"/>
        </w:rPr>
        <w:fldChar w:fldCharType="end"/>
      </w:r>
    </w:p>
    <w:p w:rsidR="008B344D" w:rsidRDefault="008B344D" w:rsidP="008B344D"/>
    <w:p w:rsidR="008B344D" w:rsidRPr="008B344D" w:rsidRDefault="008B344D" w:rsidP="008B344D">
      <w:pPr>
        <w:ind w:firstLine="567"/>
        <w:jc w:val="both"/>
      </w:pPr>
      <w:r>
        <w:t xml:space="preserve">Pada Tugas Akhir ini, penulis menggunakan OpenStreetMap untuk mendapatkan peta sebenarnya guna melakukan simulasi dengan skenario </w:t>
      </w:r>
      <w:r w:rsidRPr="008B344D">
        <w:rPr>
          <w:i/>
        </w:rPr>
        <w:t>real</w:t>
      </w:r>
      <w:r>
        <w:t>.</w:t>
      </w:r>
    </w:p>
    <w:p w:rsidR="00E06EF1" w:rsidRPr="00E06EF1" w:rsidRDefault="00E06EF1" w:rsidP="00E06EF1">
      <w:pPr>
        <w:rPr>
          <w:lang w:val="en-US"/>
        </w:rPr>
      </w:pPr>
    </w:p>
    <w:p w:rsidR="00452631" w:rsidRPr="00194B0F" w:rsidRDefault="00336CD3" w:rsidP="00EE12EC">
      <w:pPr>
        <w:pStyle w:val="Heading2"/>
        <w:numPr>
          <w:ilvl w:val="1"/>
          <w:numId w:val="1"/>
        </w:numPr>
        <w:ind w:left="567" w:hanging="567"/>
        <w:jc w:val="both"/>
      </w:pPr>
      <w:bookmarkStart w:id="114" w:name="_Toc487272916"/>
      <w:r>
        <w:t>AWK</w:t>
      </w:r>
      <w:bookmarkEnd w:id="114"/>
    </w:p>
    <w:p w:rsidR="00452631" w:rsidRDefault="00452631" w:rsidP="00452631"/>
    <w:p w:rsidR="00D97CA9" w:rsidRDefault="00F13111" w:rsidP="00647A7E">
      <w:pPr>
        <w:ind w:firstLine="576"/>
        <w:jc w:val="both"/>
      </w:pPr>
      <w:r>
        <w:t xml:space="preserve">AWK merupakan sebuah bahasa pemrograman yag didesain untuk </w:t>
      </w:r>
      <w:r w:rsidRPr="00F901D7">
        <w:rPr>
          <w:i/>
        </w:rPr>
        <w:t>text-processing</w:t>
      </w:r>
      <w:r>
        <w:t xml:space="preserve"> dan biasanya digunakan sebagai alat ekstrasi data dan pelaporan.</w:t>
      </w:r>
      <w:r w:rsidR="00F901D7">
        <w:t xml:space="preserve"> AWK bersifat </w:t>
      </w:r>
      <w:r w:rsidR="00F901D7" w:rsidRPr="00F901D7">
        <w:rPr>
          <w:i/>
        </w:rPr>
        <w:t>data-driven</w:t>
      </w:r>
      <w:r w:rsidR="00F901D7">
        <w:t xml:space="preserve"> yang berisikan kumpulan perintah yang akan dijalankan pada data tekstural baik secara langsung pada </w:t>
      </w:r>
      <w:r w:rsidR="00F901D7" w:rsidRPr="00F901D7">
        <w:rPr>
          <w:i/>
        </w:rPr>
        <w:t>file</w:t>
      </w:r>
      <w:r w:rsidR="00F901D7">
        <w:t xml:space="preserve"> atau digunakan sebagai bagian dari </w:t>
      </w:r>
      <w:r w:rsidR="00F901D7" w:rsidRPr="00F901D7">
        <w:rPr>
          <w:i/>
        </w:rPr>
        <w:t>pipeline</w:t>
      </w:r>
      <w:r w:rsidR="00BC6B4B">
        <w:rPr>
          <w:i/>
        </w:rPr>
        <w:t xml:space="preserve"> </w:t>
      </w:r>
      <w:r w:rsidR="00BC6B4B">
        <w:rPr>
          <w:i/>
        </w:rPr>
        <w:fldChar w:fldCharType="begin"/>
      </w:r>
      <w:r w:rsidR="00913A63">
        <w:rPr>
          <w:i/>
        </w:rPr>
        <w:instrText xml:space="preserve"> ADDIN ZOTERO_ITEM CSL_CITATION {"citationID":"1018kt0r5","properties":{"formattedCitation":"[15]","plainCitation":"[15]"},"citationItems":[{"id":35,"uris":["http://zotero.org/users/local/qslOKPuo/items/W8SZDZU2"],"uri":["http://zotero.org/users/local/qslOKPuo/items/W8SZDZU2"],"itemData":{"id":35,"type":"entry-encyclopedia","title":"AWK","container-title":"Wikipedia","source":"Wikipedia","abstract":"AWK is a programming language designed for text processing and typically used as a data extraction and reporting tool. It is a standard feature of most Unix-like operating systems.\nThe AWK language is a data-driven scripting language consisting of a set of actions to be taken against streams of textual data – either run directly on files or used as part of a pipeline – for purposes of extracting or transforming text, such as producing formatted reports. The language extensively uses the string datatype, associative arrays (that is, arrays indexed by key strings), and regular expressions. While AWK has a limited intended application domain and was especially designed to support one-liner programs, the language is Turing-complete, and even the early Bell Labs users of AWK often wrote well-structured large AWK programs.\nAWK was created at Bell Labs in the 1970s, and its name is derived from the surnames of its authors—Alfred Aho, Peter Weinberger, and Brian Kernighan. The acronym is pronounced the same as the name of the bird auk (which acts as an emblem of the language such as on The AWK Programming Language book cover – the book is often referred to by the abbreviation TAPL). When written in all lowercase letters, as awk, it refers to the Unix or Plan 9 program that runs scripts written in the AWK programming language.","URL":"https://en.wikipedia.org/w/index.php?title=AWK&amp;oldid=777791389","note":"Page Version ID: 777791389","language":"en","issued":{"date-parts":[["2017",4,29]]},"accessed":{"date-parts":[["2017",5,9]]}}}],"schema":"https://github.com/citation-style-language/schema/raw/master/csl-citation.json"} </w:instrText>
      </w:r>
      <w:r w:rsidR="00BC6B4B">
        <w:rPr>
          <w:i/>
        </w:rPr>
        <w:fldChar w:fldCharType="separate"/>
      </w:r>
      <w:r w:rsidR="00913A63" w:rsidRPr="00913A63">
        <w:t>[15]</w:t>
      </w:r>
      <w:r w:rsidR="00BC6B4B">
        <w:rPr>
          <w:i/>
        </w:rPr>
        <w:fldChar w:fldCharType="end"/>
      </w:r>
      <w:r w:rsidR="00F901D7">
        <w:t>.</w:t>
      </w:r>
    </w:p>
    <w:p w:rsidR="004859AD" w:rsidRPr="00852480" w:rsidRDefault="00647A7E" w:rsidP="00647A7E">
      <w:pPr>
        <w:ind w:firstLine="576"/>
        <w:jc w:val="both"/>
      </w:pPr>
      <w:r>
        <w:t xml:space="preserve">Pada tugas akhir ini, penulis menggunakan AWK untuk memproses data yang diberikan oleh NS-2 agar mendapatkan analisis mengenai </w:t>
      </w:r>
      <w:r w:rsidRPr="00647A7E">
        <w:rPr>
          <w:i/>
        </w:rPr>
        <w:t>packet delivery ratio</w:t>
      </w:r>
      <w:r>
        <w:t xml:space="preserve">, </w:t>
      </w:r>
      <w:r w:rsidRPr="00647A7E">
        <w:rPr>
          <w:i/>
        </w:rPr>
        <w:t>end to end delay</w:t>
      </w:r>
      <w:r>
        <w:t xml:space="preserve">, dan </w:t>
      </w:r>
      <w:r w:rsidRPr="00647A7E">
        <w:rPr>
          <w:i/>
        </w:rPr>
        <w:t>routing overhead</w:t>
      </w:r>
      <w:r>
        <w:t>.</w:t>
      </w:r>
    </w:p>
    <w:p w:rsidR="00DB3E11" w:rsidRPr="00DB3E11" w:rsidRDefault="007D06E1" w:rsidP="00DB3E11">
      <w:pPr>
        <w:jc w:val="center"/>
        <w:sectPr w:rsidR="00DB3E11" w:rsidRPr="00DB3E11" w:rsidSect="004B1B4B">
          <w:type w:val="continuous"/>
          <w:pgSz w:w="8392" w:h="11907"/>
          <w:pgMar w:top="1418" w:right="1134" w:bottom="1418" w:left="1418" w:header="709" w:footer="709" w:gutter="0"/>
          <w:cols w:space="708"/>
          <w:titlePg/>
          <w:docGrid w:linePitch="360"/>
        </w:sectPr>
      </w:pPr>
      <w:r w:rsidRPr="003157DE">
        <w:br w:type="page"/>
      </w:r>
    </w:p>
    <w:p w:rsidR="007D06E1" w:rsidRPr="00DB3E11" w:rsidRDefault="007D06E1" w:rsidP="00E63CB9">
      <w:pPr>
        <w:pStyle w:val="Heading1"/>
      </w:pPr>
      <w:bookmarkStart w:id="115" w:name="_Toc487272917"/>
      <w:r w:rsidRPr="00DB3E11">
        <w:lastRenderedPageBreak/>
        <w:t>BAB III</w:t>
      </w:r>
      <w:r w:rsidRPr="00DB3E11">
        <w:br/>
      </w:r>
      <w:bookmarkStart w:id="116" w:name="_Toc377600088"/>
      <w:bookmarkStart w:id="117" w:name="_Toc292235039"/>
      <w:r w:rsidRPr="00DB3E11">
        <w:t>PERANCANGAN</w:t>
      </w:r>
      <w:bookmarkEnd w:id="115"/>
      <w:bookmarkEnd w:id="116"/>
      <w:bookmarkEnd w:id="117"/>
    </w:p>
    <w:p w:rsidR="007D06E1" w:rsidRPr="003157DE" w:rsidRDefault="007D06E1" w:rsidP="007D06E1">
      <w:pPr>
        <w:autoSpaceDE w:val="0"/>
        <w:autoSpaceDN w:val="0"/>
        <w:adjustRightInd w:val="0"/>
      </w:pPr>
      <w:r w:rsidRPr="003157DE">
        <w:tab/>
      </w:r>
    </w:p>
    <w:p w:rsidR="007D06E1" w:rsidRPr="00C05500" w:rsidRDefault="0013251D" w:rsidP="007D06E1">
      <w:pPr>
        <w:autoSpaceDE w:val="0"/>
        <w:autoSpaceDN w:val="0"/>
        <w:adjustRightInd w:val="0"/>
        <w:ind w:firstLine="567"/>
        <w:jc w:val="both"/>
        <w:rPr>
          <w:lang w:val="en-US"/>
        </w:rPr>
      </w:pPr>
      <w:r w:rsidRPr="003157DE">
        <w:t xml:space="preserve">Bab ini membahas mengenai perancangan </w:t>
      </w:r>
      <w:r w:rsidR="00583E0C">
        <w:t>implemetasi sistem yang dibuat pada Tugas Akhir</w:t>
      </w:r>
      <w:r w:rsidRPr="003157DE">
        <w:t>.</w:t>
      </w:r>
      <w:r w:rsidR="00583E0C">
        <w:t xml:space="preserve"> Bagian yang akan dijelaskan pada bab ini berawal dari deskripsi umum, perancangan skenario, hingga alur dan implementasinya.</w:t>
      </w:r>
      <w:r w:rsidRPr="003157DE">
        <w:t xml:space="preserve"> </w:t>
      </w:r>
    </w:p>
    <w:p w:rsidR="007D06E1" w:rsidRPr="003157DE" w:rsidRDefault="007D06E1" w:rsidP="007D06E1">
      <w:pPr>
        <w:autoSpaceDE w:val="0"/>
        <w:autoSpaceDN w:val="0"/>
        <w:adjustRightInd w:val="0"/>
        <w:ind w:firstLine="851"/>
        <w:jc w:val="both"/>
      </w:pPr>
    </w:p>
    <w:p w:rsidR="007D06E1" w:rsidRPr="003157DE" w:rsidRDefault="007D06E1" w:rsidP="00DB3E11">
      <w:pPr>
        <w:pStyle w:val="Heading2"/>
      </w:pPr>
      <w:bookmarkStart w:id="118" w:name="_Toc487272918"/>
      <w:r w:rsidRPr="003157DE">
        <w:t>D</w:t>
      </w:r>
      <w:r w:rsidR="002A4D1C">
        <w:t>eskripi Umum</w:t>
      </w:r>
      <w:bookmarkEnd w:id="118"/>
    </w:p>
    <w:p w:rsidR="007D06E1" w:rsidRPr="00852480" w:rsidRDefault="00841877" w:rsidP="00841877">
      <w:pPr>
        <w:tabs>
          <w:tab w:val="left" w:pos="3381"/>
        </w:tabs>
      </w:pPr>
      <w:r>
        <w:tab/>
      </w:r>
    </w:p>
    <w:p w:rsidR="006E1D41" w:rsidRDefault="007D06E1" w:rsidP="00881FBE">
      <w:pPr>
        <w:ind w:firstLine="576"/>
        <w:jc w:val="both"/>
      </w:pPr>
      <w:r w:rsidRPr="003157DE">
        <w:t>Pada</w:t>
      </w:r>
      <w:r w:rsidR="00F30666">
        <w:t xml:space="preserve"> Tugas Akhir ini penulis akan mengimplementasikan </w:t>
      </w:r>
      <w:r w:rsidR="00F30666" w:rsidRPr="009111DC">
        <w:rPr>
          <w:i/>
        </w:rPr>
        <w:t>routing protocol</w:t>
      </w:r>
      <w:r w:rsidR="00F30666">
        <w:t xml:space="preserve"> AODV yang dimodifikasi dengan menambahkan proses evaluasi untuk</w:t>
      </w:r>
      <w:r w:rsidR="006E1D41">
        <w:t xml:space="preserve"> mendeteksi dan</w:t>
      </w:r>
      <w:r w:rsidR="00F30666">
        <w:t xml:space="preserve"> mengatasi </w:t>
      </w:r>
      <w:r w:rsidR="000D4602">
        <w:rPr>
          <w:i/>
        </w:rPr>
        <w:t>Black hole</w:t>
      </w:r>
      <w:r w:rsidR="00F30666">
        <w:t xml:space="preserve"> dan </w:t>
      </w:r>
      <w:r w:rsidR="000D4602">
        <w:rPr>
          <w:i/>
        </w:rPr>
        <w:t>Worm hole</w:t>
      </w:r>
      <w:r w:rsidR="00F30666" w:rsidRPr="009111DC">
        <w:rPr>
          <w:i/>
        </w:rPr>
        <w:t xml:space="preserve"> attack</w:t>
      </w:r>
      <w:r w:rsidR="00BF1C29">
        <w:rPr>
          <w:lang w:val="en-US"/>
        </w:rPr>
        <w:t>.</w:t>
      </w:r>
      <w:r w:rsidR="00F30666">
        <w:t xml:space="preserve"> Proses evaluasi pertama dilakukan dengan cara merekam keluar masuknya paket dalam suatu </w:t>
      </w:r>
      <w:r w:rsidR="00F30666" w:rsidRPr="006E1D41">
        <w:rPr>
          <w:i/>
        </w:rPr>
        <w:t>node</w:t>
      </w:r>
      <w:r w:rsidR="00643310">
        <w:t>.</w:t>
      </w:r>
      <w:r w:rsidR="006E1D41">
        <w:t xml:space="preserve"> Proses evaluasi ini digunakan untuk dapat mendeteksi apakah </w:t>
      </w:r>
      <w:r w:rsidR="006E1D41" w:rsidRPr="006E1D41">
        <w:rPr>
          <w:i/>
        </w:rPr>
        <w:t>node</w:t>
      </w:r>
      <w:r w:rsidR="006E1D41">
        <w:t xml:space="preserve"> tetangga dari suatu </w:t>
      </w:r>
      <w:r w:rsidR="006E1D41" w:rsidRPr="006E1D41">
        <w:rPr>
          <w:i/>
        </w:rPr>
        <w:t>node</w:t>
      </w:r>
      <w:r w:rsidR="006E1D41">
        <w:t xml:space="preserve"> berpotensi melakukan </w:t>
      </w:r>
      <w:r w:rsidR="006E1D41" w:rsidRPr="006E1D41">
        <w:rPr>
          <w:i/>
        </w:rPr>
        <w:t>Black Hole attack</w:t>
      </w:r>
      <w:r w:rsidR="006E1D41">
        <w:t>. Sedangkan p</w:t>
      </w:r>
      <w:r w:rsidR="001B2156">
        <w:t xml:space="preserve">roses evaluasi kedua dilakukan dengan mengimplementasikan ECDSA sebagai algoritma </w:t>
      </w:r>
      <w:r w:rsidR="001B2156" w:rsidRPr="009111DC">
        <w:rPr>
          <w:i/>
        </w:rPr>
        <w:t>digital signature</w:t>
      </w:r>
      <w:r w:rsidR="001B2156">
        <w:t xml:space="preserve"> untuk memvalidasi keaslian paket yang diterima.</w:t>
      </w:r>
      <w:r w:rsidR="006E1D41">
        <w:t xml:space="preserve"> Proses evaluasi ini digunakan untuk dapat mendeteksi apakah </w:t>
      </w:r>
      <w:r w:rsidR="006E1D41" w:rsidRPr="006E1D41">
        <w:rPr>
          <w:i/>
        </w:rPr>
        <w:t>node</w:t>
      </w:r>
      <w:r w:rsidR="006E1D41">
        <w:t xml:space="preserve"> tetangga dari suatu </w:t>
      </w:r>
      <w:r w:rsidR="006E1D41" w:rsidRPr="006E1D41">
        <w:rPr>
          <w:i/>
        </w:rPr>
        <w:t>node</w:t>
      </w:r>
      <w:r w:rsidR="006E1D41">
        <w:t xml:space="preserve"> berpotensi melakukan </w:t>
      </w:r>
      <w:r w:rsidR="006E1D41" w:rsidRPr="006E1D41">
        <w:rPr>
          <w:i/>
        </w:rPr>
        <w:t>Worm Hole attack</w:t>
      </w:r>
      <w:r w:rsidR="006E1D41">
        <w:t>.</w:t>
      </w:r>
      <w:r w:rsidR="00416A71">
        <w:t xml:space="preserve"> </w:t>
      </w:r>
      <w:r w:rsidR="006E1D41">
        <w:t xml:space="preserve">Analisis dan perancangan modifikasi </w:t>
      </w:r>
      <w:r w:rsidR="006E1D41" w:rsidRPr="00170317">
        <w:rPr>
          <w:i/>
        </w:rPr>
        <w:t>routing protocol</w:t>
      </w:r>
      <w:r w:rsidR="006E1D41">
        <w:t xml:space="preserve"> </w:t>
      </w:r>
      <w:r w:rsidR="00170317">
        <w:t xml:space="preserve">AODV </w:t>
      </w:r>
      <w:r w:rsidR="006E1D41">
        <w:t xml:space="preserve">guna mendeteksi dan mengatasi </w:t>
      </w:r>
      <w:r w:rsidR="006E1D41" w:rsidRPr="00170317">
        <w:rPr>
          <w:i/>
        </w:rPr>
        <w:t>Black Hole</w:t>
      </w:r>
      <w:r w:rsidR="006E1D41">
        <w:t xml:space="preserve"> dan </w:t>
      </w:r>
      <w:r w:rsidR="006E1D41" w:rsidRPr="00170317">
        <w:rPr>
          <w:i/>
        </w:rPr>
        <w:t>Worm Hole attack</w:t>
      </w:r>
      <w:r w:rsidR="006E1D41">
        <w:t xml:space="preserve"> ini dijelaska</w:t>
      </w:r>
      <w:r w:rsidR="00170317">
        <w:t>n pada sub</w:t>
      </w:r>
      <w:r w:rsidR="006E1D41">
        <w:t xml:space="preserve">bab </w:t>
      </w:r>
      <w:r w:rsidR="006E1D41">
        <w:fldChar w:fldCharType="begin"/>
      </w:r>
      <w:r w:rsidR="006E1D41">
        <w:instrText xml:space="preserve"> REF _Ref486759723 \r \h </w:instrText>
      </w:r>
      <w:r w:rsidR="006E1D41">
        <w:fldChar w:fldCharType="separate"/>
      </w:r>
      <w:r w:rsidR="004F4408">
        <w:t>3.4</w:t>
      </w:r>
      <w:r w:rsidR="006E1D41">
        <w:fldChar w:fldCharType="end"/>
      </w:r>
      <w:r w:rsidR="006E1D41">
        <w:t xml:space="preserve">. </w:t>
      </w:r>
    </w:p>
    <w:p w:rsidR="00881FBE" w:rsidRDefault="006E1D41" w:rsidP="00881FBE">
      <w:pPr>
        <w:ind w:firstLine="576"/>
        <w:jc w:val="both"/>
      </w:pPr>
      <w:r>
        <w:t xml:space="preserve">Modifikasi </w:t>
      </w:r>
      <w:r w:rsidRPr="00170317">
        <w:rPr>
          <w:i/>
        </w:rPr>
        <w:t>routing protocol</w:t>
      </w:r>
      <w:r>
        <w:t xml:space="preserve"> AODV ini akan disimulasikan menggunakan NS-2 dengan skenario pergerakan </w:t>
      </w:r>
      <w:r w:rsidRPr="00170317">
        <w:rPr>
          <w:i/>
        </w:rPr>
        <w:t>node</w:t>
      </w:r>
      <w:r>
        <w:t xml:space="preserve"> yang dibuat menggunakan tools SUMO. Simulasi yang dilakukan akan menghasilkan </w:t>
      </w:r>
      <w:r w:rsidRPr="009111DC">
        <w:rPr>
          <w:i/>
        </w:rPr>
        <w:t>trace file</w:t>
      </w:r>
      <w:r>
        <w:t xml:space="preserve">, yang kemudian dianalisis menggunakan AWK untuk mendapatkan </w:t>
      </w:r>
      <w:r w:rsidRPr="009111DC">
        <w:rPr>
          <w:i/>
        </w:rPr>
        <w:t>packet delivery ratio</w:t>
      </w:r>
      <w:r>
        <w:t xml:space="preserve">, </w:t>
      </w:r>
      <w:r w:rsidRPr="009111DC">
        <w:rPr>
          <w:i/>
        </w:rPr>
        <w:t>average end to end delay</w:t>
      </w:r>
      <w:r>
        <w:t xml:space="preserve">, dan </w:t>
      </w:r>
      <w:r w:rsidRPr="009111DC">
        <w:rPr>
          <w:i/>
        </w:rPr>
        <w:t>routing overhead.</w:t>
      </w:r>
      <w:r>
        <w:rPr>
          <w:i/>
        </w:rPr>
        <w:t xml:space="preserve"> </w:t>
      </w:r>
      <w:r>
        <w:t xml:space="preserve">Analisis tersebut dapat mengukur performa </w:t>
      </w:r>
      <w:r w:rsidRPr="00E60DCC">
        <w:rPr>
          <w:i/>
        </w:rPr>
        <w:t>routing protocol</w:t>
      </w:r>
      <w:r>
        <w:t xml:space="preserve"> AODV yang telah dimodifikasi dibandingkan dengan </w:t>
      </w:r>
      <w:r w:rsidRPr="00E60DCC">
        <w:rPr>
          <w:i/>
        </w:rPr>
        <w:t>routing protocol</w:t>
      </w:r>
      <w:r>
        <w:t xml:space="preserve"> AODV sebelum dimodifikasi. </w:t>
      </w:r>
      <w:r w:rsidR="00416A71">
        <w:t>Diagram rancangan simulasi</w:t>
      </w:r>
      <w:r w:rsidR="002A4D1C">
        <w:t xml:space="preserve"> </w:t>
      </w:r>
      <w:r w:rsidR="00416A71">
        <w:t>dapat dilihat pada</w:t>
      </w:r>
      <w:r w:rsidR="00993FF6">
        <w:t xml:space="preserve"> </w:t>
      </w:r>
      <w:r w:rsidR="00993FF6">
        <w:fldChar w:fldCharType="begin"/>
      </w:r>
      <w:r w:rsidR="00993FF6">
        <w:instrText xml:space="preserve"> REF _Ref483348508 \h </w:instrText>
      </w:r>
      <w:r w:rsidR="00993FF6">
        <w:fldChar w:fldCharType="separate"/>
      </w:r>
      <w:r w:rsidR="004F4408">
        <w:t xml:space="preserve">Gambar </w:t>
      </w:r>
      <w:r w:rsidR="004F4408">
        <w:rPr>
          <w:noProof/>
        </w:rPr>
        <w:t>3</w:t>
      </w:r>
      <w:r w:rsidR="004F4408">
        <w:t>.</w:t>
      </w:r>
      <w:r w:rsidR="004F4408">
        <w:rPr>
          <w:noProof/>
        </w:rPr>
        <w:t>1</w:t>
      </w:r>
      <w:r w:rsidR="00993FF6">
        <w:fldChar w:fldCharType="end"/>
      </w:r>
      <w:r w:rsidR="000E6E39">
        <w:t>.</w:t>
      </w:r>
    </w:p>
    <w:p w:rsidR="000E6E39" w:rsidRDefault="000E6E39" w:rsidP="00881FBE">
      <w:pPr>
        <w:ind w:firstLine="576"/>
        <w:jc w:val="both"/>
      </w:pPr>
    </w:p>
    <w:p w:rsidR="00FE5BA9" w:rsidRDefault="000E6E39" w:rsidP="00FE5BA9">
      <w:pPr>
        <w:keepNext/>
        <w:jc w:val="both"/>
      </w:pPr>
      <w:r>
        <w:rPr>
          <w:noProof/>
          <w:lang w:eastAsia="id-ID"/>
        </w:rPr>
        <w:drawing>
          <wp:inline distT="0" distB="0" distL="0" distR="0">
            <wp:extent cx="3689909" cy="291465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iagram rancangan simulasi.png"/>
                    <pic:cNvPicPr/>
                  </pic:nvPicPr>
                  <pic:blipFill>
                    <a:blip r:embed="rId40">
                      <a:extLst>
                        <a:ext uri="{28A0092B-C50C-407E-A947-70E740481C1C}">
                          <a14:useLocalDpi xmlns:a14="http://schemas.microsoft.com/office/drawing/2010/main" val="0"/>
                        </a:ext>
                      </a:extLst>
                    </a:blip>
                    <a:stretch>
                      <a:fillRect/>
                    </a:stretch>
                  </pic:blipFill>
                  <pic:spPr>
                    <a:xfrm>
                      <a:off x="0" y="0"/>
                      <a:ext cx="3741609" cy="2955488"/>
                    </a:xfrm>
                    <a:prstGeom prst="rect">
                      <a:avLst/>
                    </a:prstGeom>
                  </pic:spPr>
                </pic:pic>
              </a:graphicData>
            </a:graphic>
          </wp:inline>
        </w:drawing>
      </w:r>
    </w:p>
    <w:p w:rsidR="002C55D8" w:rsidRDefault="00FE5BA9" w:rsidP="006046CE">
      <w:pPr>
        <w:pStyle w:val="Caption"/>
        <w:rPr>
          <w:b w:val="0"/>
        </w:rPr>
      </w:pPr>
      <w:bookmarkStart w:id="119" w:name="_Ref483348508"/>
      <w:bookmarkStart w:id="120" w:name="_Toc487272974"/>
      <w:r>
        <w:t xml:space="preserve">Gambar </w:t>
      </w:r>
      <w:r w:rsidR="002E4E75">
        <w:fldChar w:fldCharType="begin"/>
      </w:r>
      <w:r w:rsidR="002E4E75">
        <w:instrText xml:space="preserve"> STYLEREF 1 \s </w:instrText>
      </w:r>
      <w:r w:rsidR="002E4E75">
        <w:fldChar w:fldCharType="separate"/>
      </w:r>
      <w:r w:rsidR="004F4408">
        <w:rPr>
          <w:noProof/>
        </w:rPr>
        <w:t>3</w:t>
      </w:r>
      <w:r w:rsidR="002E4E75">
        <w:rPr>
          <w:noProof/>
        </w:rPr>
        <w:fldChar w:fldCharType="end"/>
      </w:r>
      <w:r w:rsidR="004834F4">
        <w:t>.</w:t>
      </w:r>
      <w:r w:rsidR="002E4E75">
        <w:fldChar w:fldCharType="begin"/>
      </w:r>
      <w:r w:rsidR="002E4E75">
        <w:instrText xml:space="preserve"> SEQ Gambar \* ARABIC \s 1 </w:instrText>
      </w:r>
      <w:r w:rsidR="002E4E75">
        <w:fldChar w:fldCharType="separate"/>
      </w:r>
      <w:r w:rsidR="004F4408">
        <w:rPr>
          <w:noProof/>
        </w:rPr>
        <w:t>1</w:t>
      </w:r>
      <w:r w:rsidR="002E4E75">
        <w:rPr>
          <w:noProof/>
        </w:rPr>
        <w:fldChar w:fldCharType="end"/>
      </w:r>
      <w:bookmarkEnd w:id="119"/>
      <w:r>
        <w:t xml:space="preserve"> </w:t>
      </w:r>
      <w:bookmarkStart w:id="121" w:name="_Ref483196086"/>
      <w:r w:rsidR="00DE6C31">
        <w:rPr>
          <w:b w:val="0"/>
        </w:rPr>
        <w:t>Diagram Rancangan S</w:t>
      </w:r>
      <w:r w:rsidRPr="000E6E39">
        <w:rPr>
          <w:b w:val="0"/>
        </w:rPr>
        <w:t>imulasi</w:t>
      </w:r>
      <w:bookmarkEnd w:id="120"/>
      <w:bookmarkEnd w:id="121"/>
    </w:p>
    <w:p w:rsidR="002850B8" w:rsidRDefault="002850B8" w:rsidP="002850B8"/>
    <w:p w:rsidR="002850B8" w:rsidRDefault="002850B8" w:rsidP="002850B8">
      <w:pPr>
        <w:ind w:firstLine="576"/>
      </w:pPr>
      <w:r>
        <w:t xml:space="preserve">Daftar istilah yang sering digunakan pada buku Tugas Akhir ini dapat dilihat pada </w:t>
      </w:r>
      <w:r>
        <w:fldChar w:fldCharType="begin"/>
      </w:r>
      <w:r>
        <w:instrText xml:space="preserve"> REF _Ref486760512 \h </w:instrText>
      </w:r>
      <w:r>
        <w:fldChar w:fldCharType="separate"/>
      </w:r>
      <w:r w:rsidR="004F4408">
        <w:t xml:space="preserve">Tabel </w:t>
      </w:r>
      <w:r w:rsidR="004F4408">
        <w:rPr>
          <w:noProof/>
        </w:rPr>
        <w:t>3</w:t>
      </w:r>
      <w:r w:rsidR="004F4408">
        <w:t>.</w:t>
      </w:r>
      <w:r w:rsidR="004F4408">
        <w:rPr>
          <w:noProof/>
        </w:rPr>
        <w:t>1</w:t>
      </w:r>
      <w:r>
        <w:fldChar w:fldCharType="end"/>
      </w:r>
      <w:r>
        <w:t>.</w:t>
      </w:r>
    </w:p>
    <w:p w:rsidR="002850B8" w:rsidRDefault="002850B8" w:rsidP="002850B8">
      <w:pPr>
        <w:ind w:firstLine="576"/>
      </w:pPr>
    </w:p>
    <w:p w:rsidR="002850B8" w:rsidRDefault="002850B8" w:rsidP="002850B8">
      <w:pPr>
        <w:pStyle w:val="Caption"/>
        <w:keepNext/>
      </w:pPr>
      <w:bookmarkStart w:id="122" w:name="_Ref486760512"/>
      <w:bookmarkStart w:id="123" w:name="_Toc487273036"/>
      <w:r>
        <w:t xml:space="preserve">Tabel </w:t>
      </w:r>
      <w:r w:rsidR="002E4E75">
        <w:fldChar w:fldCharType="begin"/>
      </w:r>
      <w:r w:rsidR="002E4E75">
        <w:instrText xml:space="preserve"> STYLEREF 1 \s </w:instrText>
      </w:r>
      <w:r w:rsidR="002E4E75">
        <w:fldChar w:fldCharType="separate"/>
      </w:r>
      <w:r w:rsidR="004F4408">
        <w:rPr>
          <w:noProof/>
        </w:rPr>
        <w:t>3</w:t>
      </w:r>
      <w:r w:rsidR="002E4E75">
        <w:rPr>
          <w:noProof/>
        </w:rPr>
        <w:fldChar w:fldCharType="end"/>
      </w:r>
      <w:r>
        <w:t>.</w:t>
      </w:r>
      <w:r w:rsidR="002E4E75">
        <w:fldChar w:fldCharType="begin"/>
      </w:r>
      <w:r w:rsidR="002E4E75">
        <w:instrText xml:space="preserve"> SEQ Tabel \* ARABIC \s 1 </w:instrText>
      </w:r>
      <w:r w:rsidR="002E4E75">
        <w:fldChar w:fldCharType="separate"/>
      </w:r>
      <w:r w:rsidR="004F4408">
        <w:rPr>
          <w:noProof/>
        </w:rPr>
        <w:t>1</w:t>
      </w:r>
      <w:r w:rsidR="002E4E75">
        <w:rPr>
          <w:noProof/>
        </w:rPr>
        <w:fldChar w:fldCharType="end"/>
      </w:r>
      <w:bookmarkEnd w:id="122"/>
      <w:r>
        <w:t xml:space="preserve"> </w:t>
      </w:r>
      <w:r w:rsidRPr="002850B8">
        <w:rPr>
          <w:b w:val="0"/>
        </w:rPr>
        <w:t>Daftar Istilah</w:t>
      </w:r>
      <w:bookmarkEnd w:id="123"/>
    </w:p>
    <w:p w:rsidR="002850B8" w:rsidRPr="002850B8" w:rsidRDefault="002850B8" w:rsidP="002850B8"/>
    <w:tbl>
      <w:tblPr>
        <w:tblStyle w:val="TableGrid"/>
        <w:tblW w:w="0" w:type="auto"/>
        <w:tblLook w:val="04A0" w:firstRow="1" w:lastRow="0" w:firstColumn="1" w:lastColumn="0" w:noHBand="0" w:noVBand="1"/>
      </w:tblPr>
      <w:tblGrid>
        <w:gridCol w:w="563"/>
        <w:gridCol w:w="1417"/>
        <w:gridCol w:w="3850"/>
      </w:tblGrid>
      <w:tr w:rsidR="002850B8" w:rsidTr="00431296">
        <w:tc>
          <w:tcPr>
            <w:tcW w:w="563" w:type="dxa"/>
          </w:tcPr>
          <w:p w:rsidR="002850B8" w:rsidRDefault="002850B8" w:rsidP="002850B8">
            <w:r>
              <w:t>No.</w:t>
            </w:r>
          </w:p>
        </w:tc>
        <w:tc>
          <w:tcPr>
            <w:tcW w:w="1417" w:type="dxa"/>
          </w:tcPr>
          <w:p w:rsidR="002850B8" w:rsidRDefault="002850B8" w:rsidP="002850B8">
            <w:r>
              <w:t>Istilah</w:t>
            </w:r>
          </w:p>
        </w:tc>
        <w:tc>
          <w:tcPr>
            <w:tcW w:w="3850" w:type="dxa"/>
          </w:tcPr>
          <w:p w:rsidR="002850B8" w:rsidRDefault="002850B8" w:rsidP="002850B8">
            <w:r>
              <w:t>Penjelasan</w:t>
            </w:r>
          </w:p>
        </w:tc>
      </w:tr>
      <w:tr w:rsidR="002850B8" w:rsidTr="00431296">
        <w:tc>
          <w:tcPr>
            <w:tcW w:w="563" w:type="dxa"/>
          </w:tcPr>
          <w:p w:rsidR="002850B8" w:rsidRDefault="002850B8" w:rsidP="002850B8">
            <w:r>
              <w:t>1.</w:t>
            </w:r>
          </w:p>
        </w:tc>
        <w:tc>
          <w:tcPr>
            <w:tcW w:w="1417" w:type="dxa"/>
          </w:tcPr>
          <w:p w:rsidR="002850B8" w:rsidRDefault="002850B8" w:rsidP="002850B8">
            <w:r>
              <w:t>AODV</w:t>
            </w:r>
          </w:p>
        </w:tc>
        <w:tc>
          <w:tcPr>
            <w:tcW w:w="3850" w:type="dxa"/>
          </w:tcPr>
          <w:p w:rsidR="002850B8" w:rsidRPr="002850B8" w:rsidRDefault="002850B8" w:rsidP="002850B8">
            <w:pPr>
              <w:rPr>
                <w:i/>
              </w:rPr>
            </w:pPr>
            <w:r w:rsidRPr="002850B8">
              <w:rPr>
                <w:i/>
              </w:rPr>
              <w:t>Ad Hoc On-Demand Distance Vector</w:t>
            </w:r>
          </w:p>
        </w:tc>
      </w:tr>
      <w:tr w:rsidR="002850B8" w:rsidTr="00431296">
        <w:tc>
          <w:tcPr>
            <w:tcW w:w="563" w:type="dxa"/>
          </w:tcPr>
          <w:p w:rsidR="002850B8" w:rsidRDefault="002850B8" w:rsidP="002850B8">
            <w:r>
              <w:t>2.</w:t>
            </w:r>
          </w:p>
        </w:tc>
        <w:tc>
          <w:tcPr>
            <w:tcW w:w="1417" w:type="dxa"/>
          </w:tcPr>
          <w:p w:rsidR="002850B8" w:rsidRDefault="002850B8" w:rsidP="002850B8">
            <w:r>
              <w:t>ECDSA</w:t>
            </w:r>
          </w:p>
        </w:tc>
        <w:tc>
          <w:tcPr>
            <w:tcW w:w="3850" w:type="dxa"/>
          </w:tcPr>
          <w:p w:rsidR="002850B8" w:rsidRPr="002850B8" w:rsidRDefault="002850B8" w:rsidP="002850B8">
            <w:pPr>
              <w:rPr>
                <w:i/>
              </w:rPr>
            </w:pPr>
            <w:r w:rsidRPr="002850B8">
              <w:rPr>
                <w:i/>
              </w:rPr>
              <w:t>Elliptic Curve Digital Signature Algorithm</w:t>
            </w:r>
          </w:p>
        </w:tc>
      </w:tr>
      <w:tr w:rsidR="002850B8" w:rsidTr="00431296">
        <w:tc>
          <w:tcPr>
            <w:tcW w:w="563" w:type="dxa"/>
          </w:tcPr>
          <w:p w:rsidR="002850B8" w:rsidRDefault="002850B8" w:rsidP="002850B8">
            <w:r>
              <w:t>3.</w:t>
            </w:r>
          </w:p>
        </w:tc>
        <w:tc>
          <w:tcPr>
            <w:tcW w:w="1417" w:type="dxa"/>
          </w:tcPr>
          <w:p w:rsidR="002850B8" w:rsidRDefault="002850B8" w:rsidP="002850B8">
            <w:r>
              <w:t>PDR</w:t>
            </w:r>
          </w:p>
        </w:tc>
        <w:tc>
          <w:tcPr>
            <w:tcW w:w="3850" w:type="dxa"/>
          </w:tcPr>
          <w:p w:rsidR="002850B8" w:rsidRPr="002850B8" w:rsidRDefault="002850B8" w:rsidP="002850B8">
            <w:pPr>
              <w:rPr>
                <w:i/>
              </w:rPr>
            </w:pPr>
            <w:r w:rsidRPr="002850B8">
              <w:rPr>
                <w:i/>
              </w:rPr>
              <w:t>Packet Delivery Ratio</w:t>
            </w:r>
          </w:p>
        </w:tc>
      </w:tr>
      <w:tr w:rsidR="002850B8" w:rsidTr="00431296">
        <w:tc>
          <w:tcPr>
            <w:tcW w:w="563" w:type="dxa"/>
          </w:tcPr>
          <w:p w:rsidR="002850B8" w:rsidRDefault="002850B8" w:rsidP="002850B8">
            <w:r>
              <w:t>4.</w:t>
            </w:r>
          </w:p>
        </w:tc>
        <w:tc>
          <w:tcPr>
            <w:tcW w:w="1417" w:type="dxa"/>
          </w:tcPr>
          <w:p w:rsidR="002850B8" w:rsidRDefault="002850B8" w:rsidP="002850B8">
            <w:r>
              <w:t>E2E</w:t>
            </w:r>
          </w:p>
        </w:tc>
        <w:tc>
          <w:tcPr>
            <w:tcW w:w="3850" w:type="dxa"/>
          </w:tcPr>
          <w:p w:rsidR="002850B8" w:rsidRPr="002850B8" w:rsidRDefault="002850B8" w:rsidP="002850B8">
            <w:pPr>
              <w:rPr>
                <w:i/>
              </w:rPr>
            </w:pPr>
            <w:r w:rsidRPr="002850B8">
              <w:rPr>
                <w:i/>
              </w:rPr>
              <w:t>Average End to End Delay</w:t>
            </w:r>
          </w:p>
        </w:tc>
      </w:tr>
      <w:tr w:rsidR="002850B8" w:rsidTr="00431296">
        <w:tc>
          <w:tcPr>
            <w:tcW w:w="563" w:type="dxa"/>
          </w:tcPr>
          <w:p w:rsidR="002850B8" w:rsidRDefault="002850B8" w:rsidP="002850B8">
            <w:r>
              <w:t>5.</w:t>
            </w:r>
          </w:p>
        </w:tc>
        <w:tc>
          <w:tcPr>
            <w:tcW w:w="1417" w:type="dxa"/>
          </w:tcPr>
          <w:p w:rsidR="002850B8" w:rsidRDefault="002850B8" w:rsidP="002850B8">
            <w:r>
              <w:t>RO</w:t>
            </w:r>
          </w:p>
        </w:tc>
        <w:tc>
          <w:tcPr>
            <w:tcW w:w="3850" w:type="dxa"/>
          </w:tcPr>
          <w:p w:rsidR="002850B8" w:rsidRPr="002850B8" w:rsidRDefault="002850B8" w:rsidP="002850B8">
            <w:pPr>
              <w:rPr>
                <w:i/>
              </w:rPr>
            </w:pPr>
            <w:r w:rsidRPr="002850B8">
              <w:rPr>
                <w:i/>
              </w:rPr>
              <w:t>Routing Overhead</w:t>
            </w:r>
          </w:p>
        </w:tc>
      </w:tr>
      <w:tr w:rsidR="00431296" w:rsidTr="00431296">
        <w:tc>
          <w:tcPr>
            <w:tcW w:w="563" w:type="dxa"/>
          </w:tcPr>
          <w:p w:rsidR="00431296" w:rsidRDefault="00431296" w:rsidP="002850B8">
            <w:r>
              <w:t>6.</w:t>
            </w:r>
          </w:p>
        </w:tc>
        <w:tc>
          <w:tcPr>
            <w:tcW w:w="1417" w:type="dxa"/>
          </w:tcPr>
          <w:p w:rsidR="00431296" w:rsidRDefault="00431296" w:rsidP="002850B8">
            <w:r>
              <w:t>RREQ</w:t>
            </w:r>
          </w:p>
        </w:tc>
        <w:tc>
          <w:tcPr>
            <w:tcW w:w="3850" w:type="dxa"/>
          </w:tcPr>
          <w:p w:rsidR="00431296" w:rsidRPr="00431296" w:rsidRDefault="00431296" w:rsidP="002850B8">
            <w:r>
              <w:t xml:space="preserve">Paket </w:t>
            </w:r>
            <w:r w:rsidRPr="00431296">
              <w:rPr>
                <w:i/>
              </w:rPr>
              <w:t>request</w:t>
            </w:r>
            <w:r>
              <w:t xml:space="preserve"> AODV</w:t>
            </w:r>
          </w:p>
        </w:tc>
      </w:tr>
      <w:tr w:rsidR="00431296" w:rsidTr="00431296">
        <w:tc>
          <w:tcPr>
            <w:tcW w:w="563" w:type="dxa"/>
          </w:tcPr>
          <w:p w:rsidR="00431296" w:rsidRDefault="00431296" w:rsidP="002850B8">
            <w:r>
              <w:t>7.</w:t>
            </w:r>
          </w:p>
        </w:tc>
        <w:tc>
          <w:tcPr>
            <w:tcW w:w="1417" w:type="dxa"/>
          </w:tcPr>
          <w:p w:rsidR="00431296" w:rsidRDefault="00431296" w:rsidP="002850B8">
            <w:r>
              <w:t>RREP</w:t>
            </w:r>
          </w:p>
        </w:tc>
        <w:tc>
          <w:tcPr>
            <w:tcW w:w="3850" w:type="dxa"/>
          </w:tcPr>
          <w:p w:rsidR="00431296" w:rsidRPr="00431296" w:rsidRDefault="00431296" w:rsidP="002850B8">
            <w:r>
              <w:t xml:space="preserve">Paket </w:t>
            </w:r>
            <w:r w:rsidRPr="00431296">
              <w:rPr>
                <w:i/>
              </w:rPr>
              <w:t>reply</w:t>
            </w:r>
            <w:r>
              <w:t xml:space="preserve"> AODV</w:t>
            </w:r>
          </w:p>
        </w:tc>
      </w:tr>
    </w:tbl>
    <w:p w:rsidR="001E1CE4" w:rsidRPr="001E1CE4" w:rsidRDefault="001E1CE4" w:rsidP="001E1CE4">
      <w:pPr>
        <w:rPr>
          <w:lang w:val="en-US"/>
        </w:rPr>
      </w:pPr>
    </w:p>
    <w:p w:rsidR="007D06E1" w:rsidRDefault="002A4D1C" w:rsidP="00DB3E11">
      <w:pPr>
        <w:pStyle w:val="Heading2"/>
      </w:pPr>
      <w:bookmarkStart w:id="124" w:name="_Toc487272919"/>
      <w:r>
        <w:t>Perancangan Skenario Mobilitas</w:t>
      </w:r>
      <w:bookmarkEnd w:id="124"/>
    </w:p>
    <w:p w:rsidR="002A4D1C" w:rsidRDefault="002A4D1C" w:rsidP="006453F5">
      <w:pPr>
        <w:ind w:left="576"/>
      </w:pPr>
    </w:p>
    <w:p w:rsidR="006453F5" w:rsidRDefault="006453F5" w:rsidP="00274860">
      <w:pPr>
        <w:ind w:firstLine="576"/>
        <w:jc w:val="both"/>
      </w:pPr>
      <w:r>
        <w:t xml:space="preserve">Perancangan skenario </w:t>
      </w:r>
      <w:r w:rsidR="00D070B4">
        <w:t xml:space="preserve">mobilitas dimulai dengan </w:t>
      </w:r>
      <w:r w:rsidR="00D070B4" w:rsidRPr="00D070B4">
        <w:rPr>
          <w:i/>
        </w:rPr>
        <w:t>generate</w:t>
      </w:r>
      <w:r w:rsidR="00D070B4">
        <w:t xml:space="preserve"> area simulasi, pergerakan </w:t>
      </w:r>
      <w:r w:rsidR="00D070B4" w:rsidRPr="00D070B4">
        <w:rPr>
          <w:i/>
        </w:rPr>
        <w:t>node</w:t>
      </w:r>
      <w:r w:rsidR="00D070B4">
        <w:t xml:space="preserve">, implementasi pergerakan </w:t>
      </w:r>
      <w:r w:rsidR="00D070B4" w:rsidRPr="00D070B4">
        <w:rPr>
          <w:i/>
        </w:rPr>
        <w:t>node</w:t>
      </w:r>
      <w:r w:rsidR="00D070B4">
        <w:t xml:space="preserve">, dan memilih </w:t>
      </w:r>
      <w:r w:rsidR="00D070B4" w:rsidRPr="00D070B4">
        <w:rPr>
          <w:i/>
        </w:rPr>
        <w:t>node</w:t>
      </w:r>
      <w:r w:rsidR="00D070B4">
        <w:t xml:space="preserve"> yang akan dijadikan </w:t>
      </w:r>
      <w:r w:rsidR="00D070B4" w:rsidRPr="00D070B4">
        <w:rPr>
          <w:i/>
        </w:rPr>
        <w:t>attacker</w:t>
      </w:r>
      <w:r w:rsidR="00D070B4">
        <w:t>.</w:t>
      </w:r>
      <w:r w:rsidR="00274860">
        <w:t xml:space="preserve"> Dalam Tugas Akhir ini, terdapat dua macam area simulasi yang akan digunakan. Diantaranya adalah peta </w:t>
      </w:r>
      <w:r w:rsidR="00274860" w:rsidRPr="00974021">
        <w:rPr>
          <w:i/>
        </w:rPr>
        <w:t>grid</w:t>
      </w:r>
      <w:r w:rsidR="00274860">
        <w:t xml:space="preserve"> dan peta </w:t>
      </w:r>
      <w:r w:rsidR="00274860" w:rsidRPr="00974021">
        <w:rPr>
          <w:i/>
        </w:rPr>
        <w:t>real</w:t>
      </w:r>
      <w:r w:rsidR="00274860">
        <w:t xml:space="preserve">. Peta </w:t>
      </w:r>
      <w:r w:rsidR="00274860" w:rsidRPr="00974021">
        <w:rPr>
          <w:i/>
        </w:rPr>
        <w:t>grid</w:t>
      </w:r>
      <w:r w:rsidR="00274860">
        <w:t xml:space="preserve"> yang dimaksud adalah </w:t>
      </w:r>
      <w:r w:rsidR="006D3135">
        <w:t>bentuk jalan berpetak-petak</w:t>
      </w:r>
      <w:r w:rsidR="00274860">
        <w:t xml:space="preserve"> </w:t>
      </w:r>
      <w:r w:rsidR="006D3135">
        <w:t>sebagai</w:t>
      </w:r>
      <w:r w:rsidR="00274860">
        <w:t xml:space="preserve"> contoh jalan berpotongan yang sederhana. Peta </w:t>
      </w:r>
      <w:r w:rsidR="00274860" w:rsidRPr="00974021">
        <w:rPr>
          <w:i/>
        </w:rPr>
        <w:t>grid</w:t>
      </w:r>
      <w:r w:rsidR="00274860">
        <w:t xml:space="preserve"> digunakan sebagai simulasi awal VANET karena lebih seimbang dan stabil. Peta </w:t>
      </w:r>
      <w:r w:rsidR="00274860" w:rsidRPr="00974021">
        <w:rPr>
          <w:i/>
        </w:rPr>
        <w:t>grid</w:t>
      </w:r>
      <w:r w:rsidR="00274860">
        <w:t xml:space="preserve"> didapatkan dengan menentukan panjang dan jumlah petak area menggunakan SUMO. </w:t>
      </w:r>
      <w:r w:rsidR="00D04CA7">
        <w:t xml:space="preserve">Sedangkan yang dimaksud peta </w:t>
      </w:r>
      <w:r w:rsidR="00D04CA7" w:rsidRPr="00974021">
        <w:rPr>
          <w:i/>
        </w:rPr>
        <w:t>real</w:t>
      </w:r>
      <w:r w:rsidR="00D04CA7">
        <w:t xml:space="preserve"> adalah peta asli yang digunakan sebagai area simulasi. Peta </w:t>
      </w:r>
      <w:r w:rsidR="00D04CA7" w:rsidRPr="00974021">
        <w:rPr>
          <w:i/>
        </w:rPr>
        <w:t>real</w:t>
      </w:r>
      <w:r w:rsidR="00D04CA7">
        <w:t xml:space="preserve"> didapatkan dengan mengambil area yang dimaksudkan sebagai area simulasi dari OpenStreetMap. Pada Tugas Akhir ini, peta </w:t>
      </w:r>
      <w:r w:rsidR="00D04CA7" w:rsidRPr="00974021">
        <w:rPr>
          <w:i/>
        </w:rPr>
        <w:t>real</w:t>
      </w:r>
      <w:r w:rsidR="00D04CA7">
        <w:t xml:space="preserve"> yang diambil penulis adalah salah satu area di Surabaya.</w:t>
      </w:r>
    </w:p>
    <w:p w:rsidR="00274860" w:rsidRDefault="00274860" w:rsidP="00274860">
      <w:pPr>
        <w:ind w:firstLine="576"/>
      </w:pPr>
    </w:p>
    <w:p w:rsidR="002A4D1C" w:rsidRDefault="002A4D1C" w:rsidP="00DB3E11">
      <w:pPr>
        <w:pStyle w:val="Heading3"/>
        <w:ind w:left="567" w:hanging="567"/>
        <w:jc w:val="both"/>
        <w:rPr>
          <w:i/>
        </w:rPr>
      </w:pPr>
      <w:bookmarkStart w:id="125" w:name="_Toc487272920"/>
      <w:r>
        <w:t xml:space="preserve">Perancangan Skenario Mobilitas </w:t>
      </w:r>
      <w:r w:rsidRPr="002A4D1C">
        <w:rPr>
          <w:i/>
        </w:rPr>
        <w:t>Grid</w:t>
      </w:r>
      <w:bookmarkEnd w:id="125"/>
    </w:p>
    <w:p w:rsidR="00991DB4" w:rsidRDefault="00991DB4" w:rsidP="00991DB4"/>
    <w:p w:rsidR="00991DB4" w:rsidRDefault="000954F1" w:rsidP="0082069B">
      <w:pPr>
        <w:ind w:firstLine="567"/>
        <w:jc w:val="both"/>
      </w:pPr>
      <w:r>
        <w:t xml:space="preserve">Perancangan skenario mobilitas </w:t>
      </w:r>
      <w:r w:rsidRPr="00974021">
        <w:rPr>
          <w:i/>
        </w:rPr>
        <w:t>grid</w:t>
      </w:r>
      <w:r>
        <w:t xml:space="preserve"> diawali dengan merancang luas area peta </w:t>
      </w:r>
      <w:r w:rsidRPr="00FA196A">
        <w:rPr>
          <w:i/>
        </w:rPr>
        <w:t>grid</w:t>
      </w:r>
      <w:r>
        <w:t xml:space="preserve"> yang dibutuhkan. Luas area tersebut bisa didapatkan dengan cara menentukan terlebih dahulu jumlah</w:t>
      </w:r>
      <w:r w:rsidR="00967D73">
        <w:t xml:space="preserve"> titik</w:t>
      </w:r>
      <w:r>
        <w:t xml:space="preserve"> persimpangan yang diinginkan pada peta </w:t>
      </w:r>
      <w:r w:rsidRPr="00FA196A">
        <w:rPr>
          <w:i/>
        </w:rPr>
        <w:t>grid</w:t>
      </w:r>
      <w:r>
        <w:t>, sehingga dari jumlah persimpangan tersebut dapat diketahui berapa banyak petak yang dibutuhkan. Dengan mengetahui jumlah petak yang dibutuhkan, dapat digunakan untuk menentukan panjang tiap petak sehingga mendapatkan luas area seperti yang diinginkan.</w:t>
      </w:r>
      <w:r w:rsidR="00C96C0C">
        <w:t xml:space="preserve"> Misalkan </w:t>
      </w:r>
      <w:r w:rsidR="00967D73">
        <w:t>luas area yang dibutuhkan adalah 1000 m x 1000 m. Dengan 11 titik persimpangan, maka akan didapatkan 10 petak. Dengan begitu panjang tiap petak untuk mendapatkan luas area 1000 m x 1000 m adalah 100 m.</w:t>
      </w:r>
    </w:p>
    <w:p w:rsidR="00550A3D" w:rsidRDefault="00550A3D" w:rsidP="00BD55DA">
      <w:pPr>
        <w:ind w:firstLine="720"/>
        <w:jc w:val="both"/>
      </w:pPr>
      <w:r>
        <w:t xml:space="preserve">Peta </w:t>
      </w:r>
      <w:r w:rsidRPr="00FA196A">
        <w:rPr>
          <w:i/>
        </w:rPr>
        <w:t>grid</w:t>
      </w:r>
      <w:r>
        <w:t xml:space="preserve"> yang telah ditentukan luas areanya tersebut kemudian dibuat dengan menggunakan tools SUMO yaitu </w:t>
      </w:r>
      <w:r w:rsidRPr="004127B6">
        <w:t>netgenerate</w:t>
      </w:r>
      <w:r>
        <w:t xml:space="preserve">. Selain titik persimpangan dan panjang tiap petak </w:t>
      </w:r>
      <w:r w:rsidRPr="00FA196A">
        <w:rPr>
          <w:i/>
        </w:rPr>
        <w:t>grid</w:t>
      </w:r>
      <w:r>
        <w:t xml:space="preserve">, </w:t>
      </w:r>
      <w:r>
        <w:lastRenderedPageBreak/>
        <w:t xml:space="preserve">dibutuhkan juga pengaturan kecepatan kendaraan dalam pembuatan peta </w:t>
      </w:r>
      <w:r w:rsidRPr="00FA196A">
        <w:rPr>
          <w:i/>
        </w:rPr>
        <w:t>grid</w:t>
      </w:r>
      <w:r>
        <w:t xml:space="preserve"> menggunakan </w:t>
      </w:r>
      <w:r w:rsidRPr="004127B6">
        <w:t>netgenerate</w:t>
      </w:r>
      <w:r>
        <w:t xml:space="preserve"> ini. Peta </w:t>
      </w:r>
      <w:r w:rsidRPr="00FA196A">
        <w:rPr>
          <w:i/>
        </w:rPr>
        <w:t>grid</w:t>
      </w:r>
      <w:r>
        <w:t xml:space="preserve"> yang dihasilkan oleh </w:t>
      </w:r>
      <w:r w:rsidRPr="004127B6">
        <w:t>netgenerate</w:t>
      </w:r>
      <w:r>
        <w:t xml:space="preserve"> akan memiliki ekstensi .net.xml.</w:t>
      </w:r>
      <w:r w:rsidR="00BF21C2">
        <w:t xml:space="preserve"> Peta </w:t>
      </w:r>
      <w:r w:rsidR="00BF21C2" w:rsidRPr="00FA196A">
        <w:rPr>
          <w:i/>
        </w:rPr>
        <w:t>grid</w:t>
      </w:r>
      <w:r w:rsidR="00BF21C2">
        <w:t xml:space="preserve"> ini kemudian digunakan untuk membuat pergerakan </w:t>
      </w:r>
      <w:r w:rsidR="00BF21C2" w:rsidRPr="00FA196A">
        <w:rPr>
          <w:i/>
        </w:rPr>
        <w:t>node</w:t>
      </w:r>
      <w:r w:rsidR="00BF21C2">
        <w:t xml:space="preserve"> dengan </w:t>
      </w:r>
      <w:r w:rsidR="00BF21C2" w:rsidRPr="00FA196A">
        <w:rPr>
          <w:i/>
        </w:rPr>
        <w:t>tools</w:t>
      </w:r>
      <w:r w:rsidR="00BF21C2">
        <w:t xml:space="preserve"> SUMO yaitu </w:t>
      </w:r>
      <w:r w:rsidR="00BF21C2" w:rsidRPr="004127B6">
        <w:t>randomTrips</w:t>
      </w:r>
      <w:r w:rsidR="00BF21C2">
        <w:t xml:space="preserve"> dan </w:t>
      </w:r>
      <w:r w:rsidR="00BF21C2" w:rsidRPr="004127B6">
        <w:t>duarouter</w:t>
      </w:r>
      <w:r w:rsidR="00BF21C2">
        <w:t>.</w:t>
      </w:r>
    </w:p>
    <w:p w:rsidR="00136622" w:rsidRDefault="00F64F94" w:rsidP="00136622">
      <w:pPr>
        <w:ind w:firstLine="720"/>
        <w:jc w:val="both"/>
      </w:pPr>
      <w:r>
        <w:t xml:space="preserve">Skenario mobilitas </w:t>
      </w:r>
      <w:r w:rsidRPr="00FA196A">
        <w:rPr>
          <w:i/>
        </w:rPr>
        <w:t>grid</w:t>
      </w:r>
      <w:r>
        <w:t xml:space="preserve"> dihasilkan dengan menggabungkan </w:t>
      </w:r>
      <w:r w:rsidRPr="00FA196A">
        <w:rPr>
          <w:i/>
        </w:rPr>
        <w:t>file</w:t>
      </w:r>
      <w:r>
        <w:t xml:space="preserve"> peta </w:t>
      </w:r>
      <w:r w:rsidRPr="00FA196A">
        <w:rPr>
          <w:i/>
        </w:rPr>
        <w:t>grid</w:t>
      </w:r>
      <w:r>
        <w:t xml:space="preserve"> dan </w:t>
      </w:r>
      <w:r w:rsidRPr="00FA196A">
        <w:rPr>
          <w:i/>
        </w:rPr>
        <w:t>file</w:t>
      </w:r>
      <w:r>
        <w:t xml:space="preserve"> pergerakan </w:t>
      </w:r>
      <w:r w:rsidRPr="00FA196A">
        <w:rPr>
          <w:i/>
        </w:rPr>
        <w:t>node</w:t>
      </w:r>
      <w:r>
        <w:t xml:space="preserve"> yang telah di</w:t>
      </w:r>
      <w:r w:rsidRPr="00FA196A">
        <w:rPr>
          <w:i/>
        </w:rPr>
        <w:t>generate</w:t>
      </w:r>
      <w:r>
        <w:t xml:space="preserve">, yang akan menghasilkan </w:t>
      </w:r>
      <w:r w:rsidRPr="00FA196A">
        <w:rPr>
          <w:i/>
        </w:rPr>
        <w:t>file</w:t>
      </w:r>
      <w:r>
        <w:t xml:space="preserve"> dengan ekstensi .xml. Selanjutnya, untuk dapat menerapkannya pada NS-2 file skenario mobilitas </w:t>
      </w:r>
      <w:r w:rsidRPr="00FA196A">
        <w:rPr>
          <w:i/>
        </w:rPr>
        <w:t>grid</w:t>
      </w:r>
      <w:r>
        <w:t xml:space="preserve"> yang berekstensi .xml dikonversi ke dalam bentuk file .tcl. Konversi ini dilakukan menggunakan </w:t>
      </w:r>
      <w:r w:rsidRPr="00FA196A">
        <w:rPr>
          <w:i/>
        </w:rPr>
        <w:t>tools</w:t>
      </w:r>
      <w:r>
        <w:t xml:space="preserve"> </w:t>
      </w:r>
      <w:r w:rsidRPr="004127B6">
        <w:t>traceExporter</w:t>
      </w:r>
      <w:r>
        <w:t xml:space="preserve">. Alur pembuatan skenario </w:t>
      </w:r>
      <w:r w:rsidRPr="00FA196A">
        <w:rPr>
          <w:i/>
        </w:rPr>
        <w:t>grid</w:t>
      </w:r>
      <w:r>
        <w:t xml:space="preserve"> dapat dilihat pada</w:t>
      </w:r>
      <w:r w:rsidR="00993FF6">
        <w:t xml:space="preserve"> </w:t>
      </w:r>
      <w:r w:rsidR="00993FF6">
        <w:fldChar w:fldCharType="begin"/>
      </w:r>
      <w:r w:rsidR="00993FF6">
        <w:instrText xml:space="preserve"> REF _Ref483197502 \h </w:instrText>
      </w:r>
      <w:r w:rsidR="00993FF6">
        <w:fldChar w:fldCharType="separate"/>
      </w:r>
      <w:r w:rsidR="004F4408">
        <w:t xml:space="preserve">Gambar </w:t>
      </w:r>
      <w:r w:rsidR="004F4408">
        <w:rPr>
          <w:noProof/>
        </w:rPr>
        <w:t>3</w:t>
      </w:r>
      <w:r w:rsidR="004F4408">
        <w:t>.</w:t>
      </w:r>
      <w:r w:rsidR="004F4408">
        <w:rPr>
          <w:noProof/>
        </w:rPr>
        <w:t>2</w:t>
      </w:r>
      <w:r w:rsidR="00993FF6">
        <w:fldChar w:fldCharType="end"/>
      </w:r>
      <w:r w:rsidR="00A101CC">
        <w:t>.</w:t>
      </w:r>
    </w:p>
    <w:p w:rsidR="00991DB4" w:rsidRDefault="00991DB4" w:rsidP="00991DB4"/>
    <w:p w:rsidR="00AE5606" w:rsidRDefault="00AE5606" w:rsidP="00AE5606">
      <w:pPr>
        <w:keepNext/>
      </w:pPr>
      <w:r>
        <w:rPr>
          <w:noProof/>
          <w:lang w:eastAsia="id-ID"/>
        </w:rPr>
        <w:drawing>
          <wp:inline distT="0" distB="0" distL="0" distR="0">
            <wp:extent cx="3708400" cy="3418205"/>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lur pembuatan skenario mobilitas grid.png"/>
                    <pic:cNvPicPr/>
                  </pic:nvPicPr>
                  <pic:blipFill>
                    <a:blip r:embed="rId41">
                      <a:extLst>
                        <a:ext uri="{28A0092B-C50C-407E-A947-70E740481C1C}">
                          <a14:useLocalDpi xmlns:a14="http://schemas.microsoft.com/office/drawing/2010/main" val="0"/>
                        </a:ext>
                      </a:extLst>
                    </a:blip>
                    <a:stretch>
                      <a:fillRect/>
                    </a:stretch>
                  </pic:blipFill>
                  <pic:spPr>
                    <a:xfrm>
                      <a:off x="0" y="0"/>
                      <a:ext cx="3708400" cy="3418205"/>
                    </a:xfrm>
                    <a:prstGeom prst="rect">
                      <a:avLst/>
                    </a:prstGeom>
                  </pic:spPr>
                </pic:pic>
              </a:graphicData>
            </a:graphic>
          </wp:inline>
        </w:drawing>
      </w:r>
    </w:p>
    <w:p w:rsidR="00AE5606" w:rsidRPr="00AE5606" w:rsidRDefault="00AE5606" w:rsidP="00AE5606">
      <w:pPr>
        <w:pStyle w:val="Caption"/>
        <w:rPr>
          <w:b w:val="0"/>
        </w:rPr>
      </w:pPr>
      <w:bookmarkStart w:id="126" w:name="_Ref483197502"/>
      <w:bookmarkStart w:id="127" w:name="_Toc487272975"/>
      <w:r>
        <w:t xml:space="preserve">Gambar </w:t>
      </w:r>
      <w:r w:rsidR="002E4E75">
        <w:fldChar w:fldCharType="begin"/>
      </w:r>
      <w:r w:rsidR="002E4E75">
        <w:instrText xml:space="preserve"> STYLEREF 1 \s </w:instrText>
      </w:r>
      <w:r w:rsidR="002E4E75">
        <w:fldChar w:fldCharType="separate"/>
      </w:r>
      <w:r w:rsidR="004F4408">
        <w:rPr>
          <w:noProof/>
        </w:rPr>
        <w:t>3</w:t>
      </w:r>
      <w:r w:rsidR="002E4E75">
        <w:rPr>
          <w:noProof/>
        </w:rPr>
        <w:fldChar w:fldCharType="end"/>
      </w:r>
      <w:r w:rsidR="004834F4">
        <w:t>.</w:t>
      </w:r>
      <w:r w:rsidR="002E4E75">
        <w:fldChar w:fldCharType="begin"/>
      </w:r>
      <w:r w:rsidR="002E4E75">
        <w:instrText xml:space="preserve"> SEQ Gambar \* ARABIC \s 1 </w:instrText>
      </w:r>
      <w:r w:rsidR="002E4E75">
        <w:fldChar w:fldCharType="separate"/>
      </w:r>
      <w:r w:rsidR="004F4408">
        <w:rPr>
          <w:noProof/>
        </w:rPr>
        <w:t>2</w:t>
      </w:r>
      <w:r w:rsidR="002E4E75">
        <w:rPr>
          <w:noProof/>
        </w:rPr>
        <w:fldChar w:fldCharType="end"/>
      </w:r>
      <w:bookmarkEnd w:id="126"/>
      <w:r>
        <w:t xml:space="preserve"> </w:t>
      </w:r>
      <w:r w:rsidR="00DE6C31">
        <w:rPr>
          <w:b w:val="0"/>
        </w:rPr>
        <w:t>Alur Pembuatan Skenario M</w:t>
      </w:r>
      <w:r w:rsidRPr="00AE5606">
        <w:rPr>
          <w:b w:val="0"/>
        </w:rPr>
        <w:t xml:space="preserve">obilitas </w:t>
      </w:r>
      <w:r w:rsidR="00DE6C31">
        <w:rPr>
          <w:b w:val="0"/>
          <w:i/>
        </w:rPr>
        <w:t>G</w:t>
      </w:r>
      <w:r w:rsidRPr="00AE5606">
        <w:rPr>
          <w:b w:val="0"/>
          <w:i/>
        </w:rPr>
        <w:t>rid</w:t>
      </w:r>
      <w:bookmarkEnd w:id="127"/>
    </w:p>
    <w:p w:rsidR="00AE5606" w:rsidRPr="00991DB4" w:rsidRDefault="00AE5606" w:rsidP="00991DB4"/>
    <w:p w:rsidR="00557539" w:rsidRDefault="002A4D1C" w:rsidP="00DB3E11">
      <w:pPr>
        <w:pStyle w:val="Heading3"/>
        <w:ind w:left="567" w:hanging="567"/>
        <w:jc w:val="both"/>
        <w:rPr>
          <w:i/>
        </w:rPr>
      </w:pPr>
      <w:bookmarkStart w:id="128" w:name="_Toc487272921"/>
      <w:r>
        <w:t xml:space="preserve">Perancangan Skenario Mobilitas </w:t>
      </w:r>
      <w:r w:rsidRPr="002A4D1C">
        <w:rPr>
          <w:i/>
        </w:rPr>
        <w:t>Real</w:t>
      </w:r>
      <w:bookmarkEnd w:id="128"/>
    </w:p>
    <w:p w:rsidR="004D5E40" w:rsidRDefault="004D5E40" w:rsidP="004D5E40">
      <w:pPr>
        <w:rPr>
          <w:rFonts w:eastAsia="Times New Roman"/>
          <w:bCs/>
          <w:szCs w:val="26"/>
        </w:rPr>
      </w:pPr>
    </w:p>
    <w:p w:rsidR="004D5E40" w:rsidRDefault="004D5E40" w:rsidP="00A7656A">
      <w:pPr>
        <w:ind w:firstLine="576"/>
        <w:jc w:val="both"/>
        <w:rPr>
          <w:rFonts w:eastAsia="Times New Roman"/>
          <w:bCs/>
          <w:szCs w:val="26"/>
        </w:rPr>
      </w:pPr>
      <w:r>
        <w:rPr>
          <w:rFonts w:eastAsia="Times New Roman"/>
          <w:bCs/>
          <w:szCs w:val="26"/>
        </w:rPr>
        <w:t xml:space="preserve">Perancangan skenario mobilitas </w:t>
      </w:r>
      <w:r w:rsidRPr="00383B7D">
        <w:rPr>
          <w:rFonts w:eastAsia="Times New Roman"/>
          <w:bCs/>
          <w:i/>
          <w:szCs w:val="26"/>
        </w:rPr>
        <w:t>real</w:t>
      </w:r>
      <w:r>
        <w:rPr>
          <w:rFonts w:eastAsia="Times New Roman"/>
          <w:bCs/>
          <w:szCs w:val="26"/>
        </w:rPr>
        <w:t xml:space="preserve"> diawali dengan </w:t>
      </w:r>
      <w:r w:rsidR="00A7656A">
        <w:rPr>
          <w:rFonts w:eastAsia="Times New Roman"/>
          <w:bCs/>
          <w:szCs w:val="26"/>
        </w:rPr>
        <w:t xml:space="preserve">memilih area yang akan dijadikan simulasi. Pada Tugas Akhir ini, penulis menggunakan peta dari OpenStreetMap untuk mengambil area yang dijadikan model simulasi. Setelah memilih area, unduh dengan menggunakan fitur </w:t>
      </w:r>
      <w:r w:rsidR="00A7656A" w:rsidRPr="00383B7D">
        <w:rPr>
          <w:rFonts w:eastAsia="Times New Roman"/>
          <w:bCs/>
          <w:i/>
          <w:szCs w:val="26"/>
        </w:rPr>
        <w:t>export</w:t>
      </w:r>
      <w:r w:rsidR="00A7656A">
        <w:rPr>
          <w:rFonts w:eastAsia="Times New Roman"/>
          <w:bCs/>
          <w:szCs w:val="26"/>
        </w:rPr>
        <w:t xml:space="preserve"> dari OpenStreetMap. Peta hasil export dari OpenStreetMap ini memiliki ekstensi .osm.</w:t>
      </w:r>
    </w:p>
    <w:p w:rsidR="00A7656A" w:rsidRDefault="00A7656A" w:rsidP="00A7656A">
      <w:pPr>
        <w:jc w:val="both"/>
      </w:pPr>
      <w:r>
        <w:tab/>
        <w:t xml:space="preserve">Setelah mendapatkan peta area yang dijadikan simulasi, peta tersebut dikonversi ke dalam bentuk </w:t>
      </w:r>
      <w:r w:rsidRPr="00383B7D">
        <w:rPr>
          <w:i/>
        </w:rPr>
        <w:t>file</w:t>
      </w:r>
      <w:r>
        <w:t xml:space="preserve"> dengan ekstensi .net.xml menggunakan tools SUMO yaitu </w:t>
      </w:r>
      <w:r w:rsidRPr="004127B6">
        <w:t>netconvert</w:t>
      </w:r>
      <w:r>
        <w:t>.</w:t>
      </w:r>
      <w:r w:rsidR="0013671C">
        <w:t xml:space="preserve"> Tahap berikutnya memiliki tahapan yang sama seperti tahapan ketika merancang skenario mobilitas </w:t>
      </w:r>
      <w:r w:rsidR="0013671C" w:rsidRPr="00383B7D">
        <w:rPr>
          <w:i/>
        </w:rPr>
        <w:t>grid</w:t>
      </w:r>
      <w:r w:rsidR="0013671C">
        <w:t xml:space="preserve">, yaitu membuat pergerakan </w:t>
      </w:r>
      <w:r w:rsidR="0013671C" w:rsidRPr="00383B7D">
        <w:rPr>
          <w:i/>
        </w:rPr>
        <w:t>node</w:t>
      </w:r>
      <w:r w:rsidR="0013671C">
        <w:t xml:space="preserve"> menggunakan </w:t>
      </w:r>
      <w:r w:rsidR="0013671C" w:rsidRPr="004127B6">
        <w:t>randomTrips</w:t>
      </w:r>
      <w:r w:rsidR="0013671C">
        <w:t xml:space="preserve"> dan </w:t>
      </w:r>
      <w:r w:rsidR="0013671C" w:rsidRPr="004127B6">
        <w:t>duarouter</w:t>
      </w:r>
      <w:r w:rsidR="0013671C">
        <w:t>.</w:t>
      </w:r>
      <w:r w:rsidR="000E4AE6">
        <w:t xml:space="preserve"> Kemudian gabungkan </w:t>
      </w:r>
      <w:r w:rsidR="000E4AE6" w:rsidRPr="00383B7D">
        <w:rPr>
          <w:i/>
        </w:rPr>
        <w:t>file</w:t>
      </w:r>
      <w:r w:rsidR="000E4AE6">
        <w:t xml:space="preserve"> peta </w:t>
      </w:r>
      <w:r w:rsidR="000E4AE6" w:rsidRPr="00383B7D">
        <w:rPr>
          <w:i/>
        </w:rPr>
        <w:t>real</w:t>
      </w:r>
      <w:r w:rsidR="000E4AE6">
        <w:t xml:space="preserve"> yang sudah dikonversi ke dalam </w:t>
      </w:r>
      <w:r w:rsidR="000E4AE6" w:rsidRPr="00383B7D">
        <w:rPr>
          <w:i/>
        </w:rPr>
        <w:t>file</w:t>
      </w:r>
      <w:r w:rsidR="000E4AE6">
        <w:t xml:space="preserve"> dengan ekstensi .net.xml dan </w:t>
      </w:r>
      <w:r w:rsidR="000E4AE6" w:rsidRPr="00383B7D">
        <w:rPr>
          <w:i/>
        </w:rPr>
        <w:t>file</w:t>
      </w:r>
      <w:r w:rsidR="000E4AE6">
        <w:t xml:space="preserve"> pergerakan </w:t>
      </w:r>
      <w:r w:rsidR="000E4AE6" w:rsidRPr="00383B7D">
        <w:rPr>
          <w:i/>
        </w:rPr>
        <w:t>node</w:t>
      </w:r>
      <w:r w:rsidR="000E4AE6">
        <w:t xml:space="preserve"> yang sudah di</w:t>
      </w:r>
      <w:r w:rsidR="000E4AE6" w:rsidRPr="00383B7D">
        <w:rPr>
          <w:i/>
        </w:rPr>
        <w:t>generate</w:t>
      </w:r>
      <w:r w:rsidR="000E4AE6">
        <w:t>.</w:t>
      </w:r>
      <w:r w:rsidR="00256316">
        <w:t xml:space="preserve"> Hasil dari penggabungan tersebut merupakan </w:t>
      </w:r>
      <w:r w:rsidR="00256316" w:rsidRPr="00383B7D">
        <w:rPr>
          <w:i/>
        </w:rPr>
        <w:t>file</w:t>
      </w:r>
      <w:r w:rsidR="00256316">
        <w:t xml:space="preserve"> </w:t>
      </w:r>
      <w:r w:rsidR="00AD03B8">
        <w:t xml:space="preserve">skenario yang berekstensi .xml. </w:t>
      </w:r>
      <w:r w:rsidR="00AD03B8" w:rsidRPr="00383B7D">
        <w:rPr>
          <w:i/>
        </w:rPr>
        <w:t>File</w:t>
      </w:r>
      <w:r w:rsidR="00AD03B8">
        <w:t xml:space="preserve"> yang dihasilkan tersebut dikonversi ke dalam bentuk </w:t>
      </w:r>
      <w:r w:rsidR="00AD03B8" w:rsidRPr="00383B7D">
        <w:rPr>
          <w:i/>
        </w:rPr>
        <w:t>file</w:t>
      </w:r>
      <w:r w:rsidR="00AD03B8">
        <w:t xml:space="preserve"> .tcl agar dapat diterapkan pada NS-2.</w:t>
      </w:r>
      <w:r w:rsidR="008350B5">
        <w:t xml:space="preserve"> Alur pembuatan skenario </w:t>
      </w:r>
      <w:r w:rsidR="008350B5" w:rsidRPr="00383B7D">
        <w:rPr>
          <w:i/>
        </w:rPr>
        <w:t>real</w:t>
      </w:r>
      <w:r w:rsidR="003F585D">
        <w:t xml:space="preserve"> dapat dilihat pada </w:t>
      </w:r>
      <w:r w:rsidR="003F585D">
        <w:fldChar w:fldCharType="begin"/>
      </w:r>
      <w:r w:rsidR="003F585D">
        <w:instrText xml:space="preserve"> REF _Ref483197462 \h </w:instrText>
      </w:r>
      <w:r w:rsidR="003F585D">
        <w:fldChar w:fldCharType="separate"/>
      </w:r>
      <w:r w:rsidR="004F4408">
        <w:t xml:space="preserve">Gambar </w:t>
      </w:r>
      <w:r w:rsidR="004F4408">
        <w:rPr>
          <w:noProof/>
        </w:rPr>
        <w:t>3</w:t>
      </w:r>
      <w:r w:rsidR="004F4408">
        <w:t>.</w:t>
      </w:r>
      <w:r w:rsidR="004F4408">
        <w:rPr>
          <w:noProof/>
        </w:rPr>
        <w:t>3</w:t>
      </w:r>
      <w:r w:rsidR="003F585D">
        <w:fldChar w:fldCharType="end"/>
      </w:r>
      <w:r w:rsidR="00E87382">
        <w:t>.</w:t>
      </w:r>
    </w:p>
    <w:p w:rsidR="008A78A3" w:rsidRDefault="008A78A3" w:rsidP="00A7656A">
      <w:pPr>
        <w:jc w:val="both"/>
      </w:pPr>
    </w:p>
    <w:p w:rsidR="008A78A3" w:rsidRDefault="008A78A3" w:rsidP="008A78A3">
      <w:pPr>
        <w:keepNext/>
        <w:jc w:val="both"/>
      </w:pPr>
      <w:r>
        <w:rPr>
          <w:noProof/>
          <w:lang w:eastAsia="id-ID"/>
        </w:rPr>
        <w:lastRenderedPageBreak/>
        <w:drawing>
          <wp:inline distT="0" distB="0" distL="0" distR="0">
            <wp:extent cx="3708400" cy="4161155"/>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lur pembuatan skenario mobilitas real.png"/>
                    <pic:cNvPicPr/>
                  </pic:nvPicPr>
                  <pic:blipFill>
                    <a:blip r:embed="rId42">
                      <a:extLst>
                        <a:ext uri="{28A0092B-C50C-407E-A947-70E740481C1C}">
                          <a14:useLocalDpi xmlns:a14="http://schemas.microsoft.com/office/drawing/2010/main" val="0"/>
                        </a:ext>
                      </a:extLst>
                    </a:blip>
                    <a:stretch>
                      <a:fillRect/>
                    </a:stretch>
                  </pic:blipFill>
                  <pic:spPr>
                    <a:xfrm>
                      <a:off x="0" y="0"/>
                      <a:ext cx="3708400" cy="4161155"/>
                    </a:xfrm>
                    <a:prstGeom prst="rect">
                      <a:avLst/>
                    </a:prstGeom>
                  </pic:spPr>
                </pic:pic>
              </a:graphicData>
            </a:graphic>
          </wp:inline>
        </w:drawing>
      </w:r>
    </w:p>
    <w:p w:rsidR="008A78A3" w:rsidRDefault="008A78A3" w:rsidP="008A78A3">
      <w:pPr>
        <w:pStyle w:val="Caption"/>
        <w:rPr>
          <w:b w:val="0"/>
          <w:i/>
        </w:rPr>
      </w:pPr>
      <w:bookmarkStart w:id="129" w:name="_Ref483197462"/>
      <w:bookmarkStart w:id="130" w:name="_Ref483274198"/>
      <w:bookmarkStart w:id="131" w:name="_Toc487272976"/>
      <w:r>
        <w:t xml:space="preserve">Gambar </w:t>
      </w:r>
      <w:r w:rsidR="002E4E75">
        <w:fldChar w:fldCharType="begin"/>
      </w:r>
      <w:r w:rsidR="002E4E75">
        <w:instrText xml:space="preserve"> STYLEREF 1 \s </w:instrText>
      </w:r>
      <w:r w:rsidR="002E4E75">
        <w:fldChar w:fldCharType="separate"/>
      </w:r>
      <w:r w:rsidR="004F4408">
        <w:rPr>
          <w:noProof/>
        </w:rPr>
        <w:t>3</w:t>
      </w:r>
      <w:r w:rsidR="002E4E75">
        <w:rPr>
          <w:noProof/>
        </w:rPr>
        <w:fldChar w:fldCharType="end"/>
      </w:r>
      <w:r w:rsidR="004834F4">
        <w:t>.</w:t>
      </w:r>
      <w:r w:rsidR="002E4E75">
        <w:fldChar w:fldCharType="begin"/>
      </w:r>
      <w:r w:rsidR="002E4E75">
        <w:instrText xml:space="preserve"> SEQ Gambar \* ARABIC \s 1 </w:instrText>
      </w:r>
      <w:r w:rsidR="002E4E75">
        <w:fldChar w:fldCharType="separate"/>
      </w:r>
      <w:r w:rsidR="004F4408">
        <w:rPr>
          <w:noProof/>
        </w:rPr>
        <w:t>3</w:t>
      </w:r>
      <w:r w:rsidR="002E4E75">
        <w:rPr>
          <w:noProof/>
        </w:rPr>
        <w:fldChar w:fldCharType="end"/>
      </w:r>
      <w:bookmarkEnd w:id="129"/>
      <w:r>
        <w:t xml:space="preserve"> </w:t>
      </w:r>
      <w:r w:rsidR="00DE6C31">
        <w:rPr>
          <w:b w:val="0"/>
        </w:rPr>
        <w:t>Alur Pembuatan Skenario M</w:t>
      </w:r>
      <w:r w:rsidRPr="008A78A3">
        <w:rPr>
          <w:b w:val="0"/>
        </w:rPr>
        <w:t xml:space="preserve">obilitas </w:t>
      </w:r>
      <w:r w:rsidR="00DE6C31">
        <w:rPr>
          <w:b w:val="0"/>
          <w:i/>
        </w:rPr>
        <w:t>R</w:t>
      </w:r>
      <w:r w:rsidRPr="008A78A3">
        <w:rPr>
          <w:b w:val="0"/>
          <w:i/>
        </w:rPr>
        <w:t>eal</w:t>
      </w:r>
      <w:bookmarkEnd w:id="130"/>
      <w:bookmarkEnd w:id="131"/>
    </w:p>
    <w:p w:rsidR="00C955C7" w:rsidRDefault="00C955C7" w:rsidP="00C955C7"/>
    <w:p w:rsidR="00C955C7" w:rsidRDefault="00C955C7" w:rsidP="00C955C7">
      <w:pPr>
        <w:pStyle w:val="Heading2"/>
        <w:rPr>
          <w:i/>
        </w:rPr>
      </w:pPr>
      <w:bookmarkStart w:id="132" w:name="_Toc487272922"/>
      <w:r>
        <w:t>Analisis dan Perancangan Modifikasi</w:t>
      </w:r>
      <w:r w:rsidR="000223D4">
        <w:t xml:space="preserve"> </w:t>
      </w:r>
      <w:r w:rsidR="000223D4" w:rsidRPr="000223D4">
        <w:rPr>
          <w:i/>
        </w:rPr>
        <w:t>Routing</w:t>
      </w:r>
      <w:r w:rsidR="000223D4">
        <w:t xml:space="preserve"> </w:t>
      </w:r>
      <w:r w:rsidRPr="000223D4">
        <w:rPr>
          <w:i/>
        </w:rPr>
        <w:t>Protocol</w:t>
      </w:r>
      <w:r>
        <w:t xml:space="preserve"> AODV untuk Mengatasi </w:t>
      </w:r>
      <w:r w:rsidRPr="000223D4">
        <w:rPr>
          <w:i/>
        </w:rPr>
        <w:t>Black Hole</w:t>
      </w:r>
      <w:r>
        <w:t xml:space="preserve"> dan </w:t>
      </w:r>
      <w:r w:rsidRPr="000223D4">
        <w:rPr>
          <w:i/>
        </w:rPr>
        <w:t>Worm Hole Attack</w:t>
      </w:r>
      <w:bookmarkEnd w:id="132"/>
    </w:p>
    <w:p w:rsidR="002C421F" w:rsidRPr="002C421F" w:rsidRDefault="002C421F" w:rsidP="002C421F"/>
    <w:p w:rsidR="002C421F" w:rsidRPr="002C421F" w:rsidRDefault="002C421F" w:rsidP="002C421F">
      <w:pPr>
        <w:ind w:firstLine="576"/>
        <w:jc w:val="both"/>
      </w:pPr>
      <w:r w:rsidRPr="005C3462">
        <w:rPr>
          <w:i/>
        </w:rPr>
        <w:t>Routing Protocol</w:t>
      </w:r>
      <w:r>
        <w:t xml:space="preserve"> AODV tidak memiliki benteng sekuritas sehingga rentan terjadi serangan, dalam hal ini adalah </w:t>
      </w:r>
      <w:r>
        <w:rPr>
          <w:i/>
        </w:rPr>
        <w:t>Black hole</w:t>
      </w:r>
      <w:r>
        <w:t xml:space="preserve"> dan </w:t>
      </w:r>
      <w:r>
        <w:rPr>
          <w:i/>
        </w:rPr>
        <w:t>Worm hole</w:t>
      </w:r>
      <w:r w:rsidRPr="005C3462">
        <w:rPr>
          <w:i/>
        </w:rPr>
        <w:t xml:space="preserve"> attack</w:t>
      </w:r>
      <w:r>
        <w:t xml:space="preserve">. Modifikasi pada </w:t>
      </w:r>
      <w:r w:rsidRPr="005C3462">
        <w:rPr>
          <w:i/>
        </w:rPr>
        <w:t>Routing Protocol</w:t>
      </w:r>
      <w:r>
        <w:t xml:space="preserve"> AODV </w:t>
      </w:r>
      <w:r>
        <w:lastRenderedPageBreak/>
        <w:t>dilakukan dengan adanya</w:t>
      </w:r>
      <w:r w:rsidR="00631674">
        <w:t xml:space="preserve"> penambahan aspek sekuritas untuk dapat mendeteksi kemungkinan terdapat </w:t>
      </w:r>
      <w:r w:rsidR="00631674" w:rsidRPr="00631674">
        <w:rPr>
          <w:i/>
        </w:rPr>
        <w:t>malicious node</w:t>
      </w:r>
      <w:r w:rsidR="00631674">
        <w:t xml:space="preserve"> guna</w:t>
      </w:r>
      <w:r>
        <w:t xml:space="preserve"> mengatasi </w:t>
      </w:r>
      <w:r>
        <w:rPr>
          <w:i/>
        </w:rPr>
        <w:t>Black hole</w:t>
      </w:r>
      <w:r>
        <w:t xml:space="preserve"> dan </w:t>
      </w:r>
      <w:r>
        <w:rPr>
          <w:i/>
        </w:rPr>
        <w:t>Worm hole</w:t>
      </w:r>
      <w:r w:rsidRPr="005C3462">
        <w:rPr>
          <w:i/>
        </w:rPr>
        <w:t xml:space="preserve"> attack</w:t>
      </w:r>
      <w:r>
        <w:t>.</w:t>
      </w:r>
    </w:p>
    <w:p w:rsidR="00C955C7" w:rsidRDefault="00C955C7" w:rsidP="00C955C7"/>
    <w:p w:rsidR="00E57276" w:rsidRDefault="00E57276" w:rsidP="00E57276">
      <w:pPr>
        <w:pStyle w:val="Heading3"/>
        <w:rPr>
          <w:i/>
        </w:rPr>
      </w:pPr>
      <w:bookmarkStart w:id="133" w:name="_Ref486857182"/>
      <w:bookmarkStart w:id="134" w:name="_Toc487272923"/>
      <w:r>
        <w:t xml:space="preserve">Analisis dan Perancangan </w:t>
      </w:r>
      <w:r w:rsidR="00454B8C">
        <w:t>Deteksi</w:t>
      </w:r>
      <w:r>
        <w:t xml:space="preserve"> </w:t>
      </w:r>
      <w:r w:rsidRPr="000223D4">
        <w:rPr>
          <w:i/>
        </w:rPr>
        <w:t>Black Hole Attack</w:t>
      </w:r>
      <w:bookmarkEnd w:id="133"/>
      <w:bookmarkEnd w:id="134"/>
    </w:p>
    <w:p w:rsidR="007C638B" w:rsidRDefault="007C638B" w:rsidP="007C638B"/>
    <w:p w:rsidR="007C638B" w:rsidRDefault="008B3E4F" w:rsidP="008B3E4F">
      <w:pPr>
        <w:ind w:firstLine="720"/>
        <w:jc w:val="both"/>
      </w:pPr>
      <w:r w:rsidRPr="008B3E4F">
        <w:rPr>
          <w:i/>
        </w:rPr>
        <w:t>Black Hole attack</w:t>
      </w:r>
      <w:r>
        <w:t xml:space="preserve"> terjadi ketika suatu </w:t>
      </w:r>
      <w:r w:rsidRPr="008B3E4F">
        <w:rPr>
          <w:i/>
        </w:rPr>
        <w:t>node</w:t>
      </w:r>
      <w:r>
        <w:t xml:space="preserve"> selalu melakukan </w:t>
      </w:r>
      <w:r w:rsidRPr="008B3E4F">
        <w:rPr>
          <w:i/>
        </w:rPr>
        <w:t>drop</w:t>
      </w:r>
      <w:r>
        <w:t xml:space="preserve"> pada tiap paket yang diterima, yang seharusnya diteruskan ke </w:t>
      </w:r>
      <w:r w:rsidRPr="008B3E4F">
        <w:rPr>
          <w:i/>
        </w:rPr>
        <w:t>node</w:t>
      </w:r>
      <w:r>
        <w:t xml:space="preserve"> tetangganya. Untuk dapat mengatasi </w:t>
      </w:r>
      <w:r w:rsidRPr="008B3E4F">
        <w:rPr>
          <w:i/>
        </w:rPr>
        <w:t>Black Hole attack</w:t>
      </w:r>
      <w:r>
        <w:t xml:space="preserve">, suatu </w:t>
      </w:r>
      <w:r w:rsidRPr="008B3E4F">
        <w:rPr>
          <w:i/>
        </w:rPr>
        <w:t>node</w:t>
      </w:r>
      <w:r>
        <w:t xml:space="preserve"> harus dapat mengetahui apakah </w:t>
      </w:r>
      <w:r w:rsidRPr="008B3E4F">
        <w:rPr>
          <w:i/>
        </w:rPr>
        <w:t>node</w:t>
      </w:r>
      <w:r>
        <w:t xml:space="preserve"> tetangganya adalah </w:t>
      </w:r>
      <w:r w:rsidRPr="008B3E4F">
        <w:rPr>
          <w:i/>
        </w:rPr>
        <w:t>malicious node</w:t>
      </w:r>
      <w:r>
        <w:t xml:space="preserve">, sehingga </w:t>
      </w:r>
      <w:r w:rsidRPr="008B3E4F">
        <w:rPr>
          <w:i/>
        </w:rPr>
        <w:t>node</w:t>
      </w:r>
      <w:r>
        <w:t xml:space="preserve"> tersebut tidak dijadikan </w:t>
      </w:r>
      <w:r w:rsidRPr="008B3E4F">
        <w:rPr>
          <w:i/>
        </w:rPr>
        <w:t>nexthop node</w:t>
      </w:r>
      <w:r>
        <w:t>.</w:t>
      </w:r>
    </w:p>
    <w:p w:rsidR="008B3E4F" w:rsidRDefault="008B3E4F" w:rsidP="008B3E4F">
      <w:pPr>
        <w:ind w:firstLine="720"/>
        <w:jc w:val="both"/>
      </w:pPr>
      <w:r>
        <w:t xml:space="preserve">Salah satu cara untuk dapat mendeteksi apakah </w:t>
      </w:r>
      <w:r w:rsidRPr="008B3E4F">
        <w:rPr>
          <w:i/>
        </w:rPr>
        <w:t>node</w:t>
      </w:r>
      <w:r>
        <w:t xml:space="preserve"> tetangganya berpotensi melakukan </w:t>
      </w:r>
      <w:r w:rsidRPr="008B3E4F">
        <w:rPr>
          <w:i/>
        </w:rPr>
        <w:t>Black Hole attack</w:t>
      </w:r>
      <w:r>
        <w:t xml:space="preserve"> adalah dengan melihat perbandingan antara jumlah paket yang dikirimkan ke </w:t>
      </w:r>
      <w:r w:rsidRPr="008B3E4F">
        <w:rPr>
          <w:i/>
        </w:rPr>
        <w:t>node</w:t>
      </w:r>
      <w:r>
        <w:t xml:space="preserve"> tetangga tersebut dan jumlah paket yang diterima dari </w:t>
      </w:r>
      <w:r w:rsidRPr="008B3E4F">
        <w:rPr>
          <w:i/>
        </w:rPr>
        <w:t>node</w:t>
      </w:r>
      <w:r>
        <w:t xml:space="preserve"> tetangga tersebut.</w:t>
      </w:r>
    </w:p>
    <w:p w:rsidR="008B3E4F" w:rsidRDefault="008B3E4F" w:rsidP="008B3E4F">
      <w:pPr>
        <w:jc w:val="both"/>
        <w:rPr>
          <w:noProof/>
          <w:lang w:eastAsia="id-ID"/>
        </w:rPr>
      </w:pPr>
    </w:p>
    <w:p w:rsidR="008B3E4F" w:rsidRDefault="008B3E4F" w:rsidP="008B3E4F">
      <w:pPr>
        <w:keepNext/>
        <w:jc w:val="both"/>
      </w:pPr>
      <w:r>
        <w:rPr>
          <w:noProof/>
          <w:lang w:eastAsia="id-ID"/>
        </w:rPr>
        <w:drawing>
          <wp:inline distT="0" distB="0" distL="0" distR="0">
            <wp:extent cx="3708400" cy="1388745"/>
            <wp:effectExtent l="0" t="0" r="6350" b="1905"/>
            <wp:docPr id="450838" name="Picture 4508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838" name="bikin-sendiri.PNG"/>
                    <pic:cNvPicPr/>
                  </pic:nvPicPr>
                  <pic:blipFill>
                    <a:blip r:embed="rId43">
                      <a:extLst>
                        <a:ext uri="{28A0092B-C50C-407E-A947-70E740481C1C}">
                          <a14:useLocalDpi xmlns:a14="http://schemas.microsoft.com/office/drawing/2010/main" val="0"/>
                        </a:ext>
                      </a:extLst>
                    </a:blip>
                    <a:stretch>
                      <a:fillRect/>
                    </a:stretch>
                  </pic:blipFill>
                  <pic:spPr>
                    <a:xfrm>
                      <a:off x="0" y="0"/>
                      <a:ext cx="3708400" cy="1388745"/>
                    </a:xfrm>
                    <a:prstGeom prst="rect">
                      <a:avLst/>
                    </a:prstGeom>
                  </pic:spPr>
                </pic:pic>
              </a:graphicData>
            </a:graphic>
          </wp:inline>
        </w:drawing>
      </w:r>
    </w:p>
    <w:p w:rsidR="008B3E4F" w:rsidRDefault="008B3E4F" w:rsidP="008B3E4F">
      <w:pPr>
        <w:pStyle w:val="Caption"/>
        <w:rPr>
          <w:b w:val="0"/>
        </w:rPr>
      </w:pPr>
      <w:bookmarkStart w:id="135" w:name="_Ref486762880"/>
      <w:bookmarkStart w:id="136" w:name="_Toc487272977"/>
      <w:r>
        <w:t xml:space="preserve">Gambar </w:t>
      </w:r>
      <w:r w:rsidR="002E4E75">
        <w:fldChar w:fldCharType="begin"/>
      </w:r>
      <w:r w:rsidR="002E4E75">
        <w:instrText xml:space="preserve"> STYLEREF 1 \s </w:instrText>
      </w:r>
      <w:r w:rsidR="002E4E75">
        <w:fldChar w:fldCharType="separate"/>
      </w:r>
      <w:r w:rsidR="004F4408">
        <w:rPr>
          <w:noProof/>
        </w:rPr>
        <w:t>3</w:t>
      </w:r>
      <w:r w:rsidR="002E4E75">
        <w:rPr>
          <w:noProof/>
        </w:rPr>
        <w:fldChar w:fldCharType="end"/>
      </w:r>
      <w:r w:rsidR="004834F4">
        <w:t>.</w:t>
      </w:r>
      <w:r w:rsidR="002E4E75">
        <w:fldChar w:fldCharType="begin"/>
      </w:r>
      <w:r w:rsidR="002E4E75">
        <w:instrText xml:space="preserve"> SEQ Gambar \* ARABIC \s 1 </w:instrText>
      </w:r>
      <w:r w:rsidR="002E4E75">
        <w:fldChar w:fldCharType="separate"/>
      </w:r>
      <w:r w:rsidR="004F4408">
        <w:rPr>
          <w:noProof/>
        </w:rPr>
        <w:t>4</w:t>
      </w:r>
      <w:r w:rsidR="002E4E75">
        <w:rPr>
          <w:noProof/>
        </w:rPr>
        <w:fldChar w:fldCharType="end"/>
      </w:r>
      <w:bookmarkEnd w:id="135"/>
      <w:r>
        <w:t xml:space="preserve"> </w:t>
      </w:r>
      <w:r w:rsidRPr="008B3E4F">
        <w:rPr>
          <w:b w:val="0"/>
        </w:rPr>
        <w:t xml:space="preserve">Ilustrasi </w:t>
      </w:r>
      <w:r w:rsidRPr="008B3E4F">
        <w:rPr>
          <w:b w:val="0"/>
          <w:i/>
        </w:rPr>
        <w:t>Routing Protocol</w:t>
      </w:r>
      <w:r w:rsidRPr="008B3E4F">
        <w:rPr>
          <w:b w:val="0"/>
        </w:rPr>
        <w:t xml:space="preserve"> AODV</w:t>
      </w:r>
      <w:bookmarkEnd w:id="136"/>
    </w:p>
    <w:p w:rsidR="008B3E4F" w:rsidRPr="008B3E4F" w:rsidRDefault="008B3E4F" w:rsidP="008B3E4F"/>
    <w:p w:rsidR="008B3E4F" w:rsidRDefault="008B3E4F" w:rsidP="00FD1F6E">
      <w:pPr>
        <w:ind w:firstLine="720"/>
        <w:jc w:val="both"/>
      </w:pPr>
      <w:r>
        <w:t xml:space="preserve">Sebagai ilustrasi, pada </w:t>
      </w:r>
      <w:r>
        <w:fldChar w:fldCharType="begin"/>
      </w:r>
      <w:r>
        <w:instrText xml:space="preserve"> REF _Ref486762880 \h </w:instrText>
      </w:r>
      <w:r>
        <w:fldChar w:fldCharType="separate"/>
      </w:r>
      <w:r w:rsidR="004F4408">
        <w:t xml:space="preserve">Gambar </w:t>
      </w:r>
      <w:r w:rsidR="004F4408">
        <w:rPr>
          <w:noProof/>
        </w:rPr>
        <w:t>3</w:t>
      </w:r>
      <w:r w:rsidR="004F4408">
        <w:t>.</w:t>
      </w:r>
      <w:r w:rsidR="004F4408">
        <w:rPr>
          <w:noProof/>
        </w:rPr>
        <w:t>4</w:t>
      </w:r>
      <w:r>
        <w:fldChar w:fldCharType="end"/>
      </w:r>
      <w:r w:rsidR="006F0D71">
        <w:t xml:space="preserve"> </w:t>
      </w:r>
      <w:r w:rsidR="006F0D71" w:rsidRPr="00FD1F6E">
        <w:rPr>
          <w:i/>
        </w:rPr>
        <w:t>node</w:t>
      </w:r>
      <w:r w:rsidR="006F0D71">
        <w:t xml:space="preserve"> 0 sebagai </w:t>
      </w:r>
      <w:r w:rsidR="006F0D71" w:rsidRPr="00FD1F6E">
        <w:rPr>
          <w:i/>
        </w:rPr>
        <w:t>source node</w:t>
      </w:r>
      <w:r w:rsidR="006F0D71">
        <w:t xml:space="preserve"> ingin mencari rute ke </w:t>
      </w:r>
      <w:r w:rsidR="006F0D71" w:rsidRPr="00FD1F6E">
        <w:rPr>
          <w:i/>
        </w:rPr>
        <w:t>node</w:t>
      </w:r>
      <w:r w:rsidR="006F0D71">
        <w:t xml:space="preserve"> 3 sebagai </w:t>
      </w:r>
      <w:r w:rsidR="006F0D71" w:rsidRPr="00FD1F6E">
        <w:rPr>
          <w:i/>
        </w:rPr>
        <w:t>destination node</w:t>
      </w:r>
      <w:r w:rsidR="006F0D71">
        <w:t xml:space="preserve">, maka </w:t>
      </w:r>
      <w:r w:rsidR="006F0D71" w:rsidRPr="00FD1F6E">
        <w:rPr>
          <w:i/>
        </w:rPr>
        <w:t>node</w:t>
      </w:r>
      <w:r w:rsidR="006F0D71">
        <w:t xml:space="preserve"> 0 akan mem</w:t>
      </w:r>
      <w:r w:rsidR="006F0D71" w:rsidRPr="00FD1F6E">
        <w:rPr>
          <w:i/>
        </w:rPr>
        <w:t>broadcast</w:t>
      </w:r>
      <w:r w:rsidR="006F0D71">
        <w:t xml:space="preserve"> paket </w:t>
      </w:r>
      <w:r w:rsidR="006F0D71" w:rsidRPr="00FD1F6E">
        <w:rPr>
          <w:i/>
        </w:rPr>
        <w:t>request</w:t>
      </w:r>
      <w:r w:rsidR="006F0D71">
        <w:t xml:space="preserve"> (RREQ) pada semua tetangganya, </w:t>
      </w:r>
      <w:r w:rsidR="006F0D71" w:rsidRPr="00FD1F6E">
        <w:rPr>
          <w:i/>
        </w:rPr>
        <w:t>node</w:t>
      </w:r>
      <w:r w:rsidR="006F0D71">
        <w:t xml:space="preserve"> </w:t>
      </w:r>
      <w:r w:rsidR="006F0D71" w:rsidRPr="00FD1F6E">
        <w:t>tetangga</w:t>
      </w:r>
      <w:r w:rsidR="006F0D71">
        <w:t>nya akan mem</w:t>
      </w:r>
      <w:r w:rsidR="00FD1F6E" w:rsidRPr="00FD1F6E">
        <w:rPr>
          <w:i/>
        </w:rPr>
        <w:t>broadcast</w:t>
      </w:r>
      <w:r w:rsidR="00FD1F6E">
        <w:t xml:space="preserve"> ke semua</w:t>
      </w:r>
      <w:r w:rsidR="006F0D71">
        <w:t xml:space="preserve"> tetangganya, begitu seterusnya hingga menemukan </w:t>
      </w:r>
      <w:r w:rsidR="006F0D71" w:rsidRPr="00FD1F6E">
        <w:rPr>
          <w:i/>
        </w:rPr>
        <w:t>node</w:t>
      </w:r>
      <w:r w:rsidR="006F0D71">
        <w:t xml:space="preserve"> 3. Jika </w:t>
      </w:r>
      <w:r w:rsidR="006F0D71" w:rsidRPr="00FD1F6E">
        <w:rPr>
          <w:i/>
        </w:rPr>
        <w:t>node</w:t>
      </w:r>
      <w:r w:rsidR="006F0D71">
        <w:t xml:space="preserve"> 5 adalah </w:t>
      </w:r>
      <w:r w:rsidR="006F0D71" w:rsidRPr="00FD1F6E">
        <w:rPr>
          <w:i/>
        </w:rPr>
        <w:t>malicious node</w:t>
      </w:r>
      <w:r w:rsidR="006F0D71">
        <w:t xml:space="preserve"> yang melakukan </w:t>
      </w:r>
      <w:r w:rsidR="006F0D71" w:rsidRPr="00FD1F6E">
        <w:rPr>
          <w:i/>
        </w:rPr>
        <w:t>Black Hole attack</w:t>
      </w:r>
      <w:r w:rsidR="006F0D71">
        <w:t xml:space="preserve">, </w:t>
      </w:r>
      <w:r w:rsidR="006F0D71">
        <w:lastRenderedPageBreak/>
        <w:t xml:space="preserve">maka </w:t>
      </w:r>
      <w:r w:rsidR="006F0D71" w:rsidRPr="00FD1F6E">
        <w:rPr>
          <w:i/>
        </w:rPr>
        <w:t>node</w:t>
      </w:r>
      <w:r w:rsidR="006F0D71">
        <w:t xml:space="preserve"> 2, </w:t>
      </w:r>
      <w:r w:rsidR="006F0D71" w:rsidRPr="00FD1F6E">
        <w:rPr>
          <w:i/>
        </w:rPr>
        <w:t>node</w:t>
      </w:r>
      <w:r w:rsidR="006F0D71">
        <w:t xml:space="preserve"> 6, dan </w:t>
      </w:r>
      <w:r w:rsidR="006F0D71" w:rsidRPr="00FD1F6E">
        <w:rPr>
          <w:i/>
        </w:rPr>
        <w:t>node</w:t>
      </w:r>
      <w:r w:rsidR="006F0D71">
        <w:t xml:space="preserve"> 3 harus dapat mendeteksi bahwa </w:t>
      </w:r>
      <w:r w:rsidR="006F0D71" w:rsidRPr="00FD1F6E">
        <w:rPr>
          <w:i/>
        </w:rPr>
        <w:t>node</w:t>
      </w:r>
      <w:r w:rsidR="006F0D71">
        <w:t xml:space="preserve"> 5 adalah </w:t>
      </w:r>
      <w:r w:rsidR="006F0D71" w:rsidRPr="00FD1F6E">
        <w:rPr>
          <w:i/>
        </w:rPr>
        <w:t>malicious node</w:t>
      </w:r>
      <w:r w:rsidR="006F0D71">
        <w:t>.</w:t>
      </w:r>
    </w:p>
    <w:p w:rsidR="00FD1F6E" w:rsidRPr="007C638B" w:rsidRDefault="006F0D71" w:rsidP="008B3E4F">
      <w:pPr>
        <w:jc w:val="both"/>
      </w:pPr>
      <w:r>
        <w:tab/>
        <w:t xml:space="preserve">Oleh karena itu, pada tiap </w:t>
      </w:r>
      <w:r w:rsidRPr="00FD1F6E">
        <w:rPr>
          <w:i/>
        </w:rPr>
        <w:t>node</w:t>
      </w:r>
      <w:r>
        <w:t xml:space="preserve"> dilakukan evaluasi</w:t>
      </w:r>
      <w:r w:rsidR="00FD1F6E">
        <w:t xml:space="preserve"> terhadap tiap </w:t>
      </w:r>
      <w:r w:rsidR="00FD1F6E" w:rsidRPr="00FD1F6E">
        <w:rPr>
          <w:i/>
        </w:rPr>
        <w:t>node</w:t>
      </w:r>
      <w:r w:rsidR="00FD1F6E">
        <w:t xml:space="preserve"> tetangganya</w:t>
      </w:r>
      <w:r>
        <w:t xml:space="preserve">. Sebagai contoh pada </w:t>
      </w:r>
      <w:r w:rsidRPr="00FD1F6E">
        <w:rPr>
          <w:i/>
        </w:rPr>
        <w:t>node</w:t>
      </w:r>
      <w:r>
        <w:t xml:space="preserve"> 2, ia akan menghitung jumlah paket </w:t>
      </w:r>
      <w:r w:rsidRPr="00FD1F6E">
        <w:rPr>
          <w:i/>
        </w:rPr>
        <w:t>request</w:t>
      </w:r>
      <w:r>
        <w:t xml:space="preserve"> yang ia kirimkan</w:t>
      </w:r>
      <w:r w:rsidR="00FD1F6E">
        <w:t xml:space="preserve"> pada tiap </w:t>
      </w:r>
      <w:r w:rsidR="00FD1F6E" w:rsidRPr="00FD1F6E">
        <w:rPr>
          <w:i/>
        </w:rPr>
        <w:t>node</w:t>
      </w:r>
      <w:r w:rsidR="00FD1F6E">
        <w:t xml:space="preserve"> 5,</w:t>
      </w:r>
      <w:r>
        <w:t xml:space="preserve"> </w:t>
      </w:r>
      <w:r w:rsidRPr="00FD1F6E">
        <w:rPr>
          <w:i/>
        </w:rPr>
        <w:t>node</w:t>
      </w:r>
      <w:r>
        <w:t xml:space="preserve"> 6</w:t>
      </w:r>
      <w:r w:rsidR="00FD1F6E">
        <w:t xml:space="preserve">, dan </w:t>
      </w:r>
      <w:r w:rsidR="00FD1F6E" w:rsidRPr="00FD1F6E">
        <w:rPr>
          <w:i/>
        </w:rPr>
        <w:t>node</w:t>
      </w:r>
      <w:r w:rsidR="00FD1F6E">
        <w:t xml:space="preserve"> 3</w:t>
      </w:r>
      <w:r>
        <w:t xml:space="preserve">. </w:t>
      </w:r>
      <w:r w:rsidR="00FD1F6E">
        <w:t>I</w:t>
      </w:r>
      <w:r>
        <w:t xml:space="preserve">a juga akan menghitung jumlah paket </w:t>
      </w:r>
      <w:r w:rsidRPr="00FD1F6E">
        <w:rPr>
          <w:i/>
        </w:rPr>
        <w:t>request</w:t>
      </w:r>
      <w:r>
        <w:t xml:space="preserve"> yang ia terima dari </w:t>
      </w:r>
      <w:r w:rsidR="00FD1F6E">
        <w:t xml:space="preserve">tiap </w:t>
      </w:r>
      <w:r w:rsidRPr="00FD1F6E">
        <w:rPr>
          <w:i/>
        </w:rPr>
        <w:t>node</w:t>
      </w:r>
      <w:r>
        <w:t xml:space="preserve"> </w:t>
      </w:r>
      <w:r w:rsidR="00FD1F6E">
        <w:t xml:space="preserve">5, </w:t>
      </w:r>
      <w:r w:rsidR="00FD1F6E" w:rsidRPr="00FD1F6E">
        <w:rPr>
          <w:i/>
        </w:rPr>
        <w:t>node</w:t>
      </w:r>
      <w:r w:rsidR="00FD1F6E">
        <w:t xml:space="preserve"> 6, dan </w:t>
      </w:r>
      <w:r w:rsidR="00FD1F6E" w:rsidRPr="00FD1F6E">
        <w:rPr>
          <w:i/>
        </w:rPr>
        <w:t>node</w:t>
      </w:r>
      <w:r w:rsidR="00FD1F6E">
        <w:t xml:space="preserve"> 3. Kemudian </w:t>
      </w:r>
      <w:r w:rsidR="00FD1F6E" w:rsidRPr="00FD1F6E">
        <w:rPr>
          <w:i/>
        </w:rPr>
        <w:t>node</w:t>
      </w:r>
      <w:r w:rsidR="00FD1F6E">
        <w:t xml:space="preserve"> 2 membandingkan jumlah paket yang ia terima dengan jumlah paket yang ia kirimkan. Jika </w:t>
      </w:r>
      <w:r w:rsidR="00FD1F6E" w:rsidRPr="00FD1F6E">
        <w:rPr>
          <w:i/>
        </w:rPr>
        <w:t>node</w:t>
      </w:r>
      <w:r w:rsidR="00FD1F6E">
        <w:t xml:space="preserve"> 5 adalah </w:t>
      </w:r>
      <w:r w:rsidR="00FD1F6E" w:rsidRPr="00FD1F6E">
        <w:rPr>
          <w:i/>
        </w:rPr>
        <w:t>malicious node</w:t>
      </w:r>
      <w:r w:rsidR="00FD1F6E">
        <w:t>, ia tidak akan mem</w:t>
      </w:r>
      <w:r w:rsidR="00FD1F6E" w:rsidRPr="00FD1F6E">
        <w:rPr>
          <w:i/>
        </w:rPr>
        <w:t>broadcast</w:t>
      </w:r>
      <w:r w:rsidR="00FD1F6E">
        <w:t xml:space="preserve"> paket </w:t>
      </w:r>
      <w:r w:rsidR="00FD1F6E" w:rsidRPr="00FD1F6E">
        <w:rPr>
          <w:i/>
        </w:rPr>
        <w:t>request</w:t>
      </w:r>
      <w:r w:rsidR="00FD1F6E">
        <w:t xml:space="preserve"> pada </w:t>
      </w:r>
      <w:r w:rsidR="00FD1F6E" w:rsidRPr="00FD1F6E">
        <w:rPr>
          <w:i/>
        </w:rPr>
        <w:t>node</w:t>
      </w:r>
      <w:r w:rsidR="00FD1F6E">
        <w:t xml:space="preserve"> tetangganya. Hal tersebut akan menyebabkan nilai perbandingan paket pada </w:t>
      </w:r>
      <w:r w:rsidR="00FD1F6E" w:rsidRPr="00FD1F6E">
        <w:rPr>
          <w:i/>
        </w:rPr>
        <w:t>node</w:t>
      </w:r>
      <w:r w:rsidR="00FD1F6E">
        <w:t xml:space="preserve"> 2 tidak seimbang. Dengan begitu </w:t>
      </w:r>
      <w:r w:rsidR="00FD1F6E" w:rsidRPr="00FD1F6E">
        <w:rPr>
          <w:i/>
        </w:rPr>
        <w:t>node</w:t>
      </w:r>
      <w:r w:rsidR="00FD1F6E">
        <w:t xml:space="preserve"> 2 dapat memperkirakan bahwa </w:t>
      </w:r>
      <w:r w:rsidR="00FD1F6E" w:rsidRPr="00FD1F6E">
        <w:rPr>
          <w:i/>
        </w:rPr>
        <w:t>node</w:t>
      </w:r>
      <w:r w:rsidR="00FD1F6E">
        <w:t xml:space="preserve"> 5 berpotensi melakukan </w:t>
      </w:r>
      <w:r w:rsidR="00FD1F6E" w:rsidRPr="00FD1F6E">
        <w:rPr>
          <w:i/>
        </w:rPr>
        <w:t>Black Hole attack</w:t>
      </w:r>
      <w:r w:rsidR="00FD1F6E">
        <w:t>.</w:t>
      </w:r>
      <w:r w:rsidR="008F7F16">
        <w:t xml:space="preserve"> Nilai perbandingan ini dinamakan nilai evaluasi </w:t>
      </w:r>
      <w:r w:rsidR="008F7F16" w:rsidRPr="008F7F16">
        <w:rPr>
          <w:i/>
        </w:rPr>
        <w:t>forward</w:t>
      </w:r>
      <w:r w:rsidR="008F7F16">
        <w:t>.</w:t>
      </w:r>
    </w:p>
    <w:p w:rsidR="00C955C7" w:rsidRDefault="00C955C7" w:rsidP="00C955C7"/>
    <w:p w:rsidR="00E57276" w:rsidRDefault="00E57276" w:rsidP="00E57276">
      <w:pPr>
        <w:pStyle w:val="Heading3"/>
        <w:rPr>
          <w:i/>
        </w:rPr>
      </w:pPr>
      <w:bookmarkStart w:id="137" w:name="_Ref486857195"/>
      <w:bookmarkStart w:id="138" w:name="_Toc487272924"/>
      <w:r>
        <w:t xml:space="preserve">Analisis dan Perancangan </w:t>
      </w:r>
      <w:r w:rsidR="00454B8C">
        <w:t>Deteksi</w:t>
      </w:r>
      <w:r>
        <w:t xml:space="preserve"> </w:t>
      </w:r>
      <w:r w:rsidRPr="000223D4">
        <w:rPr>
          <w:i/>
        </w:rPr>
        <w:t>Worm Hole Attack</w:t>
      </w:r>
      <w:bookmarkEnd w:id="137"/>
      <w:bookmarkEnd w:id="138"/>
    </w:p>
    <w:p w:rsidR="00431296" w:rsidRDefault="00431296" w:rsidP="00431296"/>
    <w:p w:rsidR="005A3FCA" w:rsidRDefault="00431296" w:rsidP="005A3FCA">
      <w:pPr>
        <w:ind w:firstLine="720"/>
        <w:jc w:val="both"/>
      </w:pPr>
      <w:r w:rsidRPr="00431296">
        <w:rPr>
          <w:i/>
        </w:rPr>
        <w:t>Worm Hole attack</w:t>
      </w:r>
      <w:r>
        <w:t xml:space="preserve"> terjadi ketika suatu </w:t>
      </w:r>
      <w:r w:rsidRPr="00431296">
        <w:rPr>
          <w:i/>
        </w:rPr>
        <w:t>node</w:t>
      </w:r>
      <w:r>
        <w:t xml:space="preserve"> mengubah isi paket yang diterimanya, sehingga </w:t>
      </w:r>
      <w:r w:rsidRPr="00431296">
        <w:rPr>
          <w:i/>
        </w:rPr>
        <w:t>node</w:t>
      </w:r>
      <w:r>
        <w:t xml:space="preserve"> tetangganya akan menerima informasi yang tidak valid. Sama halnya dengan </w:t>
      </w:r>
      <w:r w:rsidRPr="00431296">
        <w:rPr>
          <w:i/>
        </w:rPr>
        <w:t>Black Hole attack</w:t>
      </w:r>
      <w:r>
        <w:t xml:space="preserve">, untuk dapat mengatasi </w:t>
      </w:r>
      <w:r w:rsidRPr="00431296">
        <w:rPr>
          <w:i/>
        </w:rPr>
        <w:t>Worm Hole attack</w:t>
      </w:r>
      <w:r>
        <w:t xml:space="preserve">, suatu </w:t>
      </w:r>
      <w:r w:rsidRPr="00431296">
        <w:rPr>
          <w:i/>
        </w:rPr>
        <w:t>node</w:t>
      </w:r>
      <w:r>
        <w:t xml:space="preserve"> harus dapat mengetahui apakah </w:t>
      </w:r>
      <w:r w:rsidRPr="00431296">
        <w:rPr>
          <w:i/>
        </w:rPr>
        <w:t>node</w:t>
      </w:r>
      <w:r>
        <w:t xml:space="preserve"> tetangganya adalah </w:t>
      </w:r>
      <w:r w:rsidRPr="00431296">
        <w:rPr>
          <w:i/>
        </w:rPr>
        <w:t>malicious node</w:t>
      </w:r>
      <w:r>
        <w:t xml:space="preserve"> agar </w:t>
      </w:r>
      <w:r w:rsidRPr="00431296">
        <w:rPr>
          <w:i/>
        </w:rPr>
        <w:t>node</w:t>
      </w:r>
      <w:r>
        <w:t xml:space="preserve"> tersebut tidak dijadikan sebagai </w:t>
      </w:r>
      <w:r w:rsidRPr="00431296">
        <w:rPr>
          <w:i/>
        </w:rPr>
        <w:t>nexthop node</w:t>
      </w:r>
      <w:r>
        <w:t>.</w:t>
      </w:r>
    </w:p>
    <w:p w:rsidR="005A3FCA" w:rsidRDefault="00431296" w:rsidP="005A3FCA">
      <w:pPr>
        <w:ind w:firstLine="720"/>
        <w:jc w:val="both"/>
      </w:pPr>
      <w:r>
        <w:t xml:space="preserve">Langkah awal yang dapat dilakukan agar dapat mengetahui apakah suatu </w:t>
      </w:r>
      <w:r w:rsidRPr="005A3FCA">
        <w:rPr>
          <w:i/>
        </w:rPr>
        <w:t>node</w:t>
      </w:r>
      <w:r>
        <w:t xml:space="preserve"> berpotensi melakukan </w:t>
      </w:r>
      <w:r w:rsidRPr="005A3FCA">
        <w:rPr>
          <w:i/>
        </w:rPr>
        <w:t>Worm Hole attack</w:t>
      </w:r>
      <w:r>
        <w:t xml:space="preserve"> adalah dengan melakukan verifikasi terhadap</w:t>
      </w:r>
      <w:r w:rsidR="005A3FCA">
        <w:t xml:space="preserve"> paket yang diterima dari </w:t>
      </w:r>
      <w:r w:rsidR="005A3FCA" w:rsidRPr="005A3FCA">
        <w:rPr>
          <w:i/>
        </w:rPr>
        <w:t>node</w:t>
      </w:r>
      <w:r w:rsidR="005A3FCA">
        <w:t xml:space="preserve"> tersebut</w:t>
      </w:r>
      <w:r>
        <w:t xml:space="preserve">. Verifikasi ini dilakukan untuk dapat mengetahui apakah paket yang diterima masih terjamin keasliannya atau sudah diubah di tengah jalan. Untuk melakukan verifikasi keaslian paket tersebut dibutuhkan </w:t>
      </w:r>
      <w:r w:rsidRPr="005A3FCA">
        <w:rPr>
          <w:i/>
        </w:rPr>
        <w:t>digital signature</w:t>
      </w:r>
      <w:r w:rsidR="001C56A5">
        <w:t xml:space="preserve">. </w:t>
      </w:r>
      <w:r w:rsidR="005A3FCA">
        <w:t>ECDSA berperan sebagai algoritma untuk men</w:t>
      </w:r>
      <w:r w:rsidR="005A3FCA" w:rsidRPr="005A3FCA">
        <w:rPr>
          <w:i/>
        </w:rPr>
        <w:t>generate</w:t>
      </w:r>
      <w:r w:rsidR="005A3FCA">
        <w:t xml:space="preserve"> </w:t>
      </w:r>
      <w:r w:rsidR="005A3FCA" w:rsidRPr="005A3FCA">
        <w:rPr>
          <w:i/>
        </w:rPr>
        <w:t>digital signature</w:t>
      </w:r>
      <w:r w:rsidR="005A3FCA">
        <w:t xml:space="preserve"> dan memverifikasinya.</w:t>
      </w:r>
    </w:p>
    <w:p w:rsidR="001C56A5" w:rsidRDefault="005A3FCA" w:rsidP="001C56A5">
      <w:pPr>
        <w:ind w:firstLine="720"/>
        <w:jc w:val="both"/>
      </w:pPr>
      <w:r>
        <w:t xml:space="preserve">Agar dapat mengetahui apakah terdapat </w:t>
      </w:r>
      <w:r w:rsidRPr="001C56A5">
        <w:rPr>
          <w:i/>
        </w:rPr>
        <w:t>malicious node</w:t>
      </w:r>
      <w:r w:rsidR="001C56A5">
        <w:t>,</w:t>
      </w:r>
      <w:r>
        <w:t xml:space="preserve"> </w:t>
      </w:r>
      <w:r w:rsidR="001C56A5">
        <w:t xml:space="preserve"> pada tiap </w:t>
      </w:r>
      <w:r w:rsidRPr="001C56A5">
        <w:rPr>
          <w:i/>
        </w:rPr>
        <w:t>node</w:t>
      </w:r>
      <w:r>
        <w:t xml:space="preserve"> </w:t>
      </w:r>
      <w:r w:rsidR="001C56A5">
        <w:t>dilakukan</w:t>
      </w:r>
      <w:r>
        <w:t xml:space="preserve"> evaluasi terhadap </w:t>
      </w:r>
      <w:r w:rsidR="001C56A5">
        <w:t xml:space="preserve">tiap </w:t>
      </w:r>
      <w:r w:rsidR="001C56A5" w:rsidRPr="001C56A5">
        <w:rPr>
          <w:i/>
        </w:rPr>
        <w:t>node</w:t>
      </w:r>
      <w:r w:rsidR="001C56A5">
        <w:t xml:space="preserve"> </w:t>
      </w:r>
      <w:r>
        <w:t xml:space="preserve">tetangganya </w:t>
      </w:r>
      <w:r>
        <w:lastRenderedPageBreak/>
        <w:t xml:space="preserve">dengan melihat nilai perbandingan antara jumlah paket yang dinyatakan lulus verifikasi dengan jumlah semua paket yang diterima dari </w:t>
      </w:r>
      <w:r w:rsidRPr="001C56A5">
        <w:rPr>
          <w:i/>
        </w:rPr>
        <w:t>node</w:t>
      </w:r>
      <w:r>
        <w:t xml:space="preserve"> tetangga tersebut.</w:t>
      </w:r>
    </w:p>
    <w:p w:rsidR="005A3FCA" w:rsidRDefault="001C56A5" w:rsidP="001C56A5">
      <w:pPr>
        <w:ind w:firstLine="720"/>
        <w:jc w:val="both"/>
      </w:pPr>
      <w:r>
        <w:t>D</w:t>
      </w:r>
      <w:r w:rsidR="005A3FCA">
        <w:t xml:space="preserve">engan melihat ilustrasi pada </w:t>
      </w:r>
      <w:r w:rsidR="005A3FCA">
        <w:fldChar w:fldCharType="begin"/>
      </w:r>
      <w:r w:rsidR="005A3FCA">
        <w:instrText xml:space="preserve"> REF _Ref486762880 \h </w:instrText>
      </w:r>
      <w:r w:rsidR="005A3FCA">
        <w:fldChar w:fldCharType="separate"/>
      </w:r>
      <w:r w:rsidR="004F4408">
        <w:t xml:space="preserve">Gambar </w:t>
      </w:r>
      <w:r w:rsidR="004F4408">
        <w:rPr>
          <w:noProof/>
        </w:rPr>
        <w:t>3</w:t>
      </w:r>
      <w:r w:rsidR="004F4408">
        <w:t>.</w:t>
      </w:r>
      <w:r w:rsidR="004F4408">
        <w:rPr>
          <w:noProof/>
        </w:rPr>
        <w:t>4</w:t>
      </w:r>
      <w:r w:rsidR="005A3FCA">
        <w:fldChar w:fldCharType="end"/>
      </w:r>
      <w:r w:rsidR="005A3FCA">
        <w:t xml:space="preserve">, misalkan </w:t>
      </w:r>
      <w:r w:rsidR="005A3FCA" w:rsidRPr="001C56A5">
        <w:rPr>
          <w:i/>
        </w:rPr>
        <w:t>node</w:t>
      </w:r>
      <w:r w:rsidR="005A3FCA">
        <w:t xml:space="preserve"> 0 adalah </w:t>
      </w:r>
      <w:r w:rsidR="005A3FCA" w:rsidRPr="001C56A5">
        <w:rPr>
          <w:i/>
        </w:rPr>
        <w:t>source node</w:t>
      </w:r>
      <w:r w:rsidR="005A3FCA">
        <w:t>,</w:t>
      </w:r>
      <w:r>
        <w:t xml:space="preserve"> dan</w:t>
      </w:r>
      <w:r w:rsidR="005A3FCA">
        <w:t xml:space="preserve"> </w:t>
      </w:r>
      <w:r w:rsidR="005A3FCA" w:rsidRPr="001C56A5">
        <w:rPr>
          <w:i/>
        </w:rPr>
        <w:t>node</w:t>
      </w:r>
      <w:r w:rsidR="005A3FCA">
        <w:t xml:space="preserve"> 3 adalah </w:t>
      </w:r>
      <w:r w:rsidR="005A3FCA" w:rsidRPr="001C56A5">
        <w:rPr>
          <w:i/>
        </w:rPr>
        <w:t>destination node</w:t>
      </w:r>
      <w:r>
        <w:t>, maka sebelum mem</w:t>
      </w:r>
      <w:r w:rsidRPr="0036220F">
        <w:rPr>
          <w:i/>
        </w:rPr>
        <w:t>broadcast</w:t>
      </w:r>
      <w:r>
        <w:t xml:space="preserve"> paket </w:t>
      </w:r>
      <w:r w:rsidRPr="0036220F">
        <w:rPr>
          <w:i/>
        </w:rPr>
        <w:t>request</w:t>
      </w:r>
      <w:r>
        <w:t>, node 0 akan men</w:t>
      </w:r>
      <w:r w:rsidRPr="0036220F">
        <w:rPr>
          <w:i/>
        </w:rPr>
        <w:t>generate</w:t>
      </w:r>
      <w:r>
        <w:t xml:space="preserve"> </w:t>
      </w:r>
      <w:r w:rsidRPr="0036220F">
        <w:rPr>
          <w:i/>
        </w:rPr>
        <w:t>digital signature</w:t>
      </w:r>
      <w:r>
        <w:t xml:space="preserve"> dari paket tersebut dengan ECDSA. Jika </w:t>
      </w:r>
      <w:r w:rsidR="005A3FCA" w:rsidRPr="001C56A5">
        <w:rPr>
          <w:i/>
        </w:rPr>
        <w:t>node</w:t>
      </w:r>
      <w:r w:rsidR="005A3FCA">
        <w:t xml:space="preserve"> 5 adalah </w:t>
      </w:r>
      <w:r w:rsidR="005A3FCA" w:rsidRPr="001C56A5">
        <w:rPr>
          <w:i/>
        </w:rPr>
        <w:t>malicious node</w:t>
      </w:r>
      <w:r>
        <w:rPr>
          <w:i/>
        </w:rPr>
        <w:t xml:space="preserve"> </w:t>
      </w:r>
      <w:r>
        <w:t xml:space="preserve">yang melakukan </w:t>
      </w:r>
      <w:r w:rsidRPr="001C56A5">
        <w:rPr>
          <w:i/>
        </w:rPr>
        <w:t>Worm Hole attack</w:t>
      </w:r>
      <w:r>
        <w:t xml:space="preserve">, maka </w:t>
      </w:r>
      <w:r w:rsidRPr="001C56A5">
        <w:rPr>
          <w:i/>
        </w:rPr>
        <w:t>node-node</w:t>
      </w:r>
      <w:r>
        <w:t xml:space="preserve"> tetangga dari </w:t>
      </w:r>
      <w:r w:rsidRPr="001C56A5">
        <w:rPr>
          <w:i/>
        </w:rPr>
        <w:t>node</w:t>
      </w:r>
      <w:r>
        <w:t xml:space="preserve"> 5 harus dapat mengetahui bahwa </w:t>
      </w:r>
      <w:r w:rsidRPr="001C56A5">
        <w:rPr>
          <w:i/>
        </w:rPr>
        <w:t>node</w:t>
      </w:r>
      <w:r>
        <w:t xml:space="preserve"> 5 berpotensi melakukan </w:t>
      </w:r>
      <w:r w:rsidRPr="001C56A5">
        <w:rPr>
          <w:i/>
        </w:rPr>
        <w:t>Worm Hole attack</w:t>
      </w:r>
      <w:r w:rsidR="0036220F">
        <w:t xml:space="preserve"> dengan selalu melakukan evaluasi terhadap </w:t>
      </w:r>
      <w:r w:rsidR="0036220F" w:rsidRPr="0036220F">
        <w:rPr>
          <w:i/>
        </w:rPr>
        <w:t>node</w:t>
      </w:r>
      <w:r w:rsidR="0036220F">
        <w:t xml:space="preserve"> tetangganya</w:t>
      </w:r>
      <w:r>
        <w:t>.</w:t>
      </w:r>
    </w:p>
    <w:p w:rsidR="001C56A5" w:rsidRPr="00431296" w:rsidRDefault="001C56A5" w:rsidP="001C56A5">
      <w:pPr>
        <w:ind w:firstLine="720"/>
        <w:jc w:val="both"/>
      </w:pPr>
      <w:r>
        <w:t xml:space="preserve">Sebagai contoh, </w:t>
      </w:r>
      <w:r w:rsidRPr="0036220F">
        <w:rPr>
          <w:i/>
        </w:rPr>
        <w:t>node</w:t>
      </w:r>
      <w:r>
        <w:t xml:space="preserve"> 2 akan menghitung semua jumlah paket</w:t>
      </w:r>
      <w:r w:rsidR="0036220F">
        <w:t xml:space="preserve"> </w:t>
      </w:r>
      <w:r w:rsidR="0036220F" w:rsidRPr="0036220F">
        <w:rPr>
          <w:i/>
        </w:rPr>
        <w:t>request</w:t>
      </w:r>
      <w:r>
        <w:t xml:space="preserve"> yang ia terima </w:t>
      </w:r>
      <w:r w:rsidR="0036220F">
        <w:t xml:space="preserve">dari </w:t>
      </w:r>
      <w:r w:rsidR="0036220F" w:rsidRPr="0036220F">
        <w:rPr>
          <w:i/>
        </w:rPr>
        <w:t>node</w:t>
      </w:r>
      <w:r w:rsidR="0036220F">
        <w:t xml:space="preserve"> 5, </w:t>
      </w:r>
      <w:r w:rsidR="0036220F" w:rsidRPr="0036220F">
        <w:rPr>
          <w:i/>
        </w:rPr>
        <w:t>node</w:t>
      </w:r>
      <w:r w:rsidR="0036220F">
        <w:t xml:space="preserve"> 6, dan </w:t>
      </w:r>
      <w:r w:rsidR="0036220F" w:rsidRPr="0036220F">
        <w:rPr>
          <w:i/>
        </w:rPr>
        <w:t>node</w:t>
      </w:r>
      <w:r w:rsidR="0036220F">
        <w:t xml:space="preserve"> 3, juga melakukan verifikasi keaslian paket tersebut menggunakan ECDSA, kemudian ia akan menghitung jumlah paket </w:t>
      </w:r>
      <w:r w:rsidR="0036220F" w:rsidRPr="0036220F">
        <w:rPr>
          <w:i/>
        </w:rPr>
        <w:t>request</w:t>
      </w:r>
      <w:r w:rsidR="0036220F">
        <w:t xml:space="preserve"> yang lulus verifikasi. Setelah itu dilakukan perbandingan antara jumlah paket yang lulus verifikasi dengan semua jumlah paket yang diterima. Jika </w:t>
      </w:r>
      <w:r w:rsidR="0036220F" w:rsidRPr="0036220F">
        <w:rPr>
          <w:i/>
        </w:rPr>
        <w:t>node</w:t>
      </w:r>
      <w:r w:rsidR="0036220F">
        <w:t xml:space="preserve"> 5 melakukan </w:t>
      </w:r>
      <w:r w:rsidR="0036220F" w:rsidRPr="0036220F">
        <w:rPr>
          <w:i/>
        </w:rPr>
        <w:t>Worm Hole attack</w:t>
      </w:r>
      <w:r w:rsidR="0036220F">
        <w:t xml:space="preserve">, maka paket </w:t>
      </w:r>
      <w:r w:rsidR="0036220F" w:rsidRPr="0036220F">
        <w:rPr>
          <w:i/>
        </w:rPr>
        <w:t>request</w:t>
      </w:r>
      <w:r w:rsidR="0036220F">
        <w:t xml:space="preserve"> yang diterima dari </w:t>
      </w:r>
      <w:r w:rsidR="0036220F" w:rsidRPr="0036220F">
        <w:rPr>
          <w:i/>
        </w:rPr>
        <w:t>node</w:t>
      </w:r>
      <w:r w:rsidR="0036220F">
        <w:t xml:space="preserve"> 5 tidak lulus verifikasi yang akan menyebabkan nilai perbandingan paket tidak seimbang, sehingga dapat dikatakan bahwa </w:t>
      </w:r>
      <w:r w:rsidR="0036220F" w:rsidRPr="0036220F">
        <w:rPr>
          <w:i/>
        </w:rPr>
        <w:t>node</w:t>
      </w:r>
      <w:r w:rsidR="0036220F">
        <w:t xml:space="preserve"> 5 berpotensi melakukan </w:t>
      </w:r>
      <w:r w:rsidR="0036220F" w:rsidRPr="0036220F">
        <w:rPr>
          <w:i/>
        </w:rPr>
        <w:t>Worm Hole attack</w:t>
      </w:r>
      <w:r w:rsidR="0036220F">
        <w:t>.</w:t>
      </w:r>
      <w:r w:rsidR="008F7F16">
        <w:t xml:space="preserve"> Nilai perbandingan ini dinamakan dengan nilai evaluasi </w:t>
      </w:r>
      <w:r w:rsidR="008F7F16" w:rsidRPr="008F7F16">
        <w:rPr>
          <w:i/>
        </w:rPr>
        <w:t>backward</w:t>
      </w:r>
      <w:r w:rsidR="008F7F16">
        <w:t>.</w:t>
      </w:r>
    </w:p>
    <w:p w:rsidR="00E57276" w:rsidRDefault="00E57276" w:rsidP="00E57276"/>
    <w:p w:rsidR="00E57276" w:rsidRDefault="00E57276" w:rsidP="00E57276">
      <w:pPr>
        <w:pStyle w:val="Heading3"/>
        <w:rPr>
          <w:i/>
        </w:rPr>
      </w:pPr>
      <w:bookmarkStart w:id="139" w:name="_Toc487272925"/>
      <w:r>
        <w:t xml:space="preserve">Perancangan Pemilihan </w:t>
      </w:r>
      <w:r w:rsidRPr="000223D4">
        <w:rPr>
          <w:i/>
        </w:rPr>
        <w:t>Nexthop Node</w:t>
      </w:r>
      <w:bookmarkEnd w:id="139"/>
    </w:p>
    <w:p w:rsidR="008F7F16" w:rsidRDefault="008F7F16" w:rsidP="008F7F16"/>
    <w:p w:rsidR="008F7F16" w:rsidRDefault="008F7F16" w:rsidP="008F7F16">
      <w:pPr>
        <w:ind w:firstLine="720"/>
        <w:jc w:val="both"/>
      </w:pPr>
      <w:r>
        <w:t xml:space="preserve">Setelah dapat mendeteksi jika suatu </w:t>
      </w:r>
      <w:r w:rsidRPr="008F7F16">
        <w:rPr>
          <w:i/>
        </w:rPr>
        <w:t>node</w:t>
      </w:r>
      <w:r>
        <w:t xml:space="preserve"> berpotensi melakukan </w:t>
      </w:r>
      <w:r w:rsidRPr="008F7F16">
        <w:rPr>
          <w:i/>
        </w:rPr>
        <w:t>Black Hole</w:t>
      </w:r>
      <w:r>
        <w:t xml:space="preserve"> atau </w:t>
      </w:r>
      <w:r w:rsidRPr="008F7F16">
        <w:rPr>
          <w:i/>
        </w:rPr>
        <w:t>Worm Hole attack</w:t>
      </w:r>
      <w:r>
        <w:t xml:space="preserve"> dengan melihat nilai evaluasi </w:t>
      </w:r>
      <w:r w:rsidRPr="008F7F16">
        <w:rPr>
          <w:i/>
        </w:rPr>
        <w:t>forward</w:t>
      </w:r>
      <w:r>
        <w:t xml:space="preserve"> dan </w:t>
      </w:r>
      <w:r w:rsidRPr="008F7F16">
        <w:rPr>
          <w:i/>
        </w:rPr>
        <w:t>backward</w:t>
      </w:r>
      <w:r>
        <w:t xml:space="preserve">, langkah selanjutnya adalah dengan menentukan apakah suatu </w:t>
      </w:r>
      <w:r w:rsidRPr="008F7F16">
        <w:rPr>
          <w:i/>
        </w:rPr>
        <w:t>node</w:t>
      </w:r>
      <w:r>
        <w:t xml:space="preserve"> layak dijadikan </w:t>
      </w:r>
      <w:r w:rsidRPr="008F7F16">
        <w:rPr>
          <w:i/>
        </w:rPr>
        <w:t>nexthop node</w:t>
      </w:r>
      <w:r>
        <w:t>.</w:t>
      </w:r>
    </w:p>
    <w:p w:rsidR="00B7377E" w:rsidRDefault="00B7377E" w:rsidP="008F7F16">
      <w:pPr>
        <w:ind w:firstLine="720"/>
        <w:jc w:val="both"/>
      </w:pPr>
      <w:r>
        <w:t xml:space="preserve">Oleh karena itu, ditentukan suatu batas nilai yang dinamakan </w:t>
      </w:r>
      <w:r w:rsidRPr="00270C93">
        <w:rPr>
          <w:i/>
        </w:rPr>
        <w:t>threshold</w:t>
      </w:r>
      <w:r>
        <w:t xml:space="preserve"> untuk menyaring </w:t>
      </w:r>
      <w:r w:rsidRPr="00270C93">
        <w:rPr>
          <w:i/>
        </w:rPr>
        <w:t>node</w:t>
      </w:r>
      <w:r>
        <w:t xml:space="preserve"> mana yang layak dijadikan </w:t>
      </w:r>
      <w:r w:rsidRPr="00270C93">
        <w:rPr>
          <w:i/>
        </w:rPr>
        <w:t>nexthop</w:t>
      </w:r>
      <w:r>
        <w:t xml:space="preserve">. Nilai yang </w:t>
      </w:r>
      <w:r w:rsidR="001A2801">
        <w:t xml:space="preserve">akan </w:t>
      </w:r>
      <w:r>
        <w:t xml:space="preserve">dibandingkan dengan </w:t>
      </w:r>
      <w:r w:rsidRPr="00270C93">
        <w:rPr>
          <w:i/>
        </w:rPr>
        <w:t>threshold</w:t>
      </w:r>
      <w:r>
        <w:t xml:space="preserve"> tersebut adalah nilai </w:t>
      </w:r>
      <w:r w:rsidRPr="00270C93">
        <w:rPr>
          <w:i/>
        </w:rPr>
        <w:t>evaluasi total</w:t>
      </w:r>
      <w:r>
        <w:t xml:space="preserve">, yang didapat dari penjumlahan </w:t>
      </w:r>
      <w:r>
        <w:lastRenderedPageBreak/>
        <w:t xml:space="preserve">antara nilai evaluasi </w:t>
      </w:r>
      <w:r w:rsidRPr="001A2801">
        <w:rPr>
          <w:i/>
        </w:rPr>
        <w:t>forward</w:t>
      </w:r>
      <w:r>
        <w:t xml:space="preserve"> yang telah dikalikan dengan bilangan random dan nilai evaluasi </w:t>
      </w:r>
      <w:r w:rsidRPr="001A2801">
        <w:rPr>
          <w:i/>
        </w:rPr>
        <w:t>backward</w:t>
      </w:r>
      <w:r>
        <w:t xml:space="preserve"> yang telah dikalikan dengan bilangan random. Jika nilai evaluasi total dari </w:t>
      </w:r>
      <w:r w:rsidRPr="001A2801">
        <w:rPr>
          <w:i/>
        </w:rPr>
        <w:t>node</w:t>
      </w:r>
      <w:r>
        <w:t xml:space="preserve"> tersebut lebih besar dari nilai </w:t>
      </w:r>
      <w:r w:rsidRPr="001A2801">
        <w:rPr>
          <w:i/>
        </w:rPr>
        <w:t>threshold</w:t>
      </w:r>
      <w:r>
        <w:t xml:space="preserve">, maka </w:t>
      </w:r>
      <w:r w:rsidRPr="001A2801">
        <w:rPr>
          <w:i/>
        </w:rPr>
        <w:t>node</w:t>
      </w:r>
      <w:r>
        <w:t xml:space="preserve"> tersebut dapat dikatakan layak dijadikan sebagai </w:t>
      </w:r>
      <w:r w:rsidRPr="001A2801">
        <w:rPr>
          <w:i/>
        </w:rPr>
        <w:t>nexthop</w:t>
      </w:r>
      <w:r w:rsidR="001A2801">
        <w:rPr>
          <w:i/>
        </w:rPr>
        <w:t xml:space="preserve"> node</w:t>
      </w:r>
      <w:r>
        <w:t xml:space="preserve">, yang selanjutnya pemilihan </w:t>
      </w:r>
      <w:r w:rsidRPr="001A2801">
        <w:rPr>
          <w:i/>
        </w:rPr>
        <w:t>nexthop</w:t>
      </w:r>
      <w:r w:rsidR="001A2801" w:rsidRPr="001A2801">
        <w:rPr>
          <w:i/>
        </w:rPr>
        <w:t xml:space="preserve"> node</w:t>
      </w:r>
      <w:r>
        <w:t xml:space="preserve"> dilakukan sesuai dengan algoritma </w:t>
      </w:r>
      <w:r w:rsidRPr="001A2801">
        <w:rPr>
          <w:i/>
        </w:rPr>
        <w:t>routing protocol</w:t>
      </w:r>
      <w:r>
        <w:t xml:space="preserve"> AODV. Namun jika nilai evaluasi total dari </w:t>
      </w:r>
      <w:r w:rsidRPr="001A2801">
        <w:rPr>
          <w:i/>
        </w:rPr>
        <w:t>node</w:t>
      </w:r>
      <w:r>
        <w:t xml:space="preserve"> tersebut lebih kecil dari nilai </w:t>
      </w:r>
      <w:r w:rsidRPr="001A2801">
        <w:rPr>
          <w:i/>
        </w:rPr>
        <w:t>threshold</w:t>
      </w:r>
      <w:r>
        <w:t xml:space="preserve">, maka </w:t>
      </w:r>
      <w:r w:rsidRPr="001A2801">
        <w:rPr>
          <w:i/>
        </w:rPr>
        <w:t>node</w:t>
      </w:r>
      <w:r>
        <w:t xml:space="preserve"> tersebut dideteksi sebagai </w:t>
      </w:r>
      <w:r w:rsidRPr="001A2801">
        <w:rPr>
          <w:i/>
        </w:rPr>
        <w:t>malicious node</w:t>
      </w:r>
      <w:r>
        <w:t xml:space="preserve"> dan secara otomatis dieliminasi dari pemilihan </w:t>
      </w:r>
      <w:r w:rsidRPr="001A2801">
        <w:rPr>
          <w:i/>
        </w:rPr>
        <w:t>nexthop</w:t>
      </w:r>
      <w:r w:rsidR="001A2801" w:rsidRPr="001A2801">
        <w:rPr>
          <w:i/>
        </w:rPr>
        <w:t xml:space="preserve"> node</w:t>
      </w:r>
      <w:r>
        <w:t xml:space="preserve">, sehingga </w:t>
      </w:r>
      <w:r w:rsidRPr="001A2801">
        <w:rPr>
          <w:i/>
        </w:rPr>
        <w:t>malicious node</w:t>
      </w:r>
      <w:r>
        <w:t xml:space="preserve"> tersebut tidak akan menjadi </w:t>
      </w:r>
      <w:r w:rsidRPr="001A2801">
        <w:rPr>
          <w:i/>
        </w:rPr>
        <w:t>nexthop</w:t>
      </w:r>
      <w:r w:rsidR="001A2801" w:rsidRPr="001A2801">
        <w:rPr>
          <w:i/>
        </w:rPr>
        <w:t xml:space="preserve"> node</w:t>
      </w:r>
      <w:r>
        <w:t>.</w:t>
      </w:r>
    </w:p>
    <w:p w:rsidR="00B7377E" w:rsidRDefault="00270C93" w:rsidP="008F7F16">
      <w:pPr>
        <w:ind w:firstLine="720"/>
        <w:jc w:val="both"/>
      </w:pPr>
      <w:r>
        <w:t>Ilustrasi digunakan</w:t>
      </w:r>
      <w:r w:rsidR="00B7377E">
        <w:t xml:space="preserve"> skenario yang sama pada subbab </w:t>
      </w:r>
      <w:r w:rsidR="00B7377E">
        <w:fldChar w:fldCharType="begin"/>
      </w:r>
      <w:r w:rsidR="00B7377E">
        <w:instrText xml:space="preserve"> REF _Ref486857182 \r \h </w:instrText>
      </w:r>
      <w:r w:rsidR="00B7377E">
        <w:fldChar w:fldCharType="separate"/>
      </w:r>
      <w:r w:rsidR="004F4408">
        <w:t>3.3.1</w:t>
      </w:r>
      <w:r w:rsidR="00B7377E">
        <w:fldChar w:fldCharType="end"/>
      </w:r>
      <w:r w:rsidR="00B7377E">
        <w:t xml:space="preserve"> dan subbab </w:t>
      </w:r>
      <w:r w:rsidR="00B7377E">
        <w:fldChar w:fldCharType="begin"/>
      </w:r>
      <w:r w:rsidR="00B7377E">
        <w:instrText xml:space="preserve"> REF _Ref486857195 \r \h </w:instrText>
      </w:r>
      <w:r w:rsidR="00B7377E">
        <w:fldChar w:fldCharType="separate"/>
      </w:r>
      <w:r w:rsidR="004F4408">
        <w:t>3.3.2</w:t>
      </w:r>
      <w:r w:rsidR="00B7377E">
        <w:fldChar w:fldCharType="end"/>
      </w:r>
      <w:r>
        <w:t xml:space="preserve"> dimana </w:t>
      </w:r>
      <w:r w:rsidRPr="001A2801">
        <w:rPr>
          <w:i/>
        </w:rPr>
        <w:t>node</w:t>
      </w:r>
      <w:r>
        <w:t xml:space="preserve"> 0 sebagai </w:t>
      </w:r>
      <w:r w:rsidRPr="001A2801">
        <w:rPr>
          <w:i/>
        </w:rPr>
        <w:t>source node</w:t>
      </w:r>
      <w:r>
        <w:t xml:space="preserve">, </w:t>
      </w:r>
      <w:r w:rsidRPr="001A2801">
        <w:rPr>
          <w:i/>
        </w:rPr>
        <w:t>node</w:t>
      </w:r>
      <w:r>
        <w:t xml:space="preserve"> 3 sebagai </w:t>
      </w:r>
      <w:r w:rsidRPr="001A2801">
        <w:rPr>
          <w:i/>
        </w:rPr>
        <w:t>destination node</w:t>
      </w:r>
      <w:r>
        <w:t xml:space="preserve">, dan </w:t>
      </w:r>
      <w:r w:rsidRPr="001A2801">
        <w:rPr>
          <w:i/>
        </w:rPr>
        <w:t>node</w:t>
      </w:r>
      <w:r>
        <w:t xml:space="preserve"> 5 sebagai </w:t>
      </w:r>
      <w:r w:rsidRPr="001A2801">
        <w:rPr>
          <w:i/>
        </w:rPr>
        <w:t>malicious node</w:t>
      </w:r>
      <w:r>
        <w:t xml:space="preserve">. Sebagai contoh, pada </w:t>
      </w:r>
      <w:r w:rsidRPr="001A2801">
        <w:rPr>
          <w:i/>
        </w:rPr>
        <w:t>node</w:t>
      </w:r>
      <w:r>
        <w:t xml:space="preserve"> 2 dilakukan evaluasi terhadap </w:t>
      </w:r>
      <w:r w:rsidRPr="001A2801">
        <w:rPr>
          <w:i/>
        </w:rPr>
        <w:t>node</w:t>
      </w:r>
      <w:r>
        <w:t xml:space="preserve"> 5, </w:t>
      </w:r>
      <w:r w:rsidRPr="001A2801">
        <w:rPr>
          <w:i/>
        </w:rPr>
        <w:t>node</w:t>
      </w:r>
      <w:r>
        <w:t xml:space="preserve"> 6, dan </w:t>
      </w:r>
      <w:r w:rsidRPr="001A2801">
        <w:rPr>
          <w:i/>
        </w:rPr>
        <w:t>node</w:t>
      </w:r>
      <w:r>
        <w:t xml:space="preserve"> 3 sehingga tiap </w:t>
      </w:r>
      <w:r w:rsidRPr="001A2801">
        <w:rPr>
          <w:i/>
        </w:rPr>
        <w:t>node</w:t>
      </w:r>
      <w:r>
        <w:t xml:space="preserve"> 5, </w:t>
      </w:r>
      <w:r w:rsidRPr="001A2801">
        <w:rPr>
          <w:i/>
        </w:rPr>
        <w:t>node</w:t>
      </w:r>
      <w:r>
        <w:t xml:space="preserve"> 6, dan </w:t>
      </w:r>
      <w:r w:rsidRPr="001A2801">
        <w:rPr>
          <w:i/>
        </w:rPr>
        <w:t>node</w:t>
      </w:r>
      <w:r>
        <w:t xml:space="preserve"> 3 tersebut memiliki nilai evaluasi total masing-masing. Kemudian masing-masing nilai evaluasi total akan dibandingkan dengan nilai </w:t>
      </w:r>
      <w:r w:rsidRPr="001A2801">
        <w:rPr>
          <w:i/>
        </w:rPr>
        <w:t>threshold</w:t>
      </w:r>
      <w:r>
        <w:t xml:space="preserve">, dimana nilai evaluasi total dari </w:t>
      </w:r>
      <w:r w:rsidRPr="001A2801">
        <w:rPr>
          <w:i/>
        </w:rPr>
        <w:t>node</w:t>
      </w:r>
      <w:r>
        <w:t xml:space="preserve"> 5 akan menghasilkan nilai yang lebih kecil dari </w:t>
      </w:r>
      <w:r w:rsidRPr="001A2801">
        <w:rPr>
          <w:i/>
        </w:rPr>
        <w:t>threshold</w:t>
      </w:r>
      <w:r>
        <w:t xml:space="preserve"> karena ia melakukan </w:t>
      </w:r>
      <w:r w:rsidRPr="001A2801">
        <w:rPr>
          <w:i/>
        </w:rPr>
        <w:t>Black Hole attack</w:t>
      </w:r>
      <w:r>
        <w:t xml:space="preserve"> atau </w:t>
      </w:r>
      <w:r w:rsidRPr="001A2801">
        <w:rPr>
          <w:i/>
        </w:rPr>
        <w:t>Worm Hole attack</w:t>
      </w:r>
      <w:r>
        <w:t xml:space="preserve">. Dengan demikian, </w:t>
      </w:r>
      <w:r w:rsidRPr="001A2801">
        <w:rPr>
          <w:i/>
        </w:rPr>
        <w:t>node</w:t>
      </w:r>
      <w:r>
        <w:t xml:space="preserve"> 5 dideteksi sebagai </w:t>
      </w:r>
      <w:r w:rsidRPr="001A2801">
        <w:rPr>
          <w:i/>
        </w:rPr>
        <w:t>malicious node</w:t>
      </w:r>
      <w:r>
        <w:t xml:space="preserve"> dan dieliminasi dari pemilihan </w:t>
      </w:r>
      <w:r w:rsidRPr="001A2801">
        <w:rPr>
          <w:i/>
        </w:rPr>
        <w:t>nexthop</w:t>
      </w:r>
      <w:r>
        <w:t xml:space="preserve">. Sedangkan </w:t>
      </w:r>
      <w:r w:rsidRPr="001A2801">
        <w:rPr>
          <w:i/>
        </w:rPr>
        <w:t>node</w:t>
      </w:r>
      <w:r>
        <w:t xml:space="preserve"> 6 dan </w:t>
      </w:r>
      <w:r w:rsidRPr="001A2801">
        <w:rPr>
          <w:i/>
        </w:rPr>
        <w:t>node</w:t>
      </w:r>
      <w:r>
        <w:t xml:space="preserve"> 3 yang memiliki nilai evaluasi total lebih dari nilai </w:t>
      </w:r>
      <w:r w:rsidRPr="001A2801">
        <w:rPr>
          <w:i/>
        </w:rPr>
        <w:t>threshold</w:t>
      </w:r>
      <w:r>
        <w:t xml:space="preserve"> mempunyai kemungkinan untuk dijadikan </w:t>
      </w:r>
      <w:r w:rsidRPr="001A2801">
        <w:rPr>
          <w:i/>
        </w:rPr>
        <w:t>nexthop</w:t>
      </w:r>
      <w:r w:rsidR="001A2801" w:rsidRPr="001A2801">
        <w:rPr>
          <w:i/>
        </w:rPr>
        <w:t xml:space="preserve"> node</w:t>
      </w:r>
      <w:r>
        <w:t xml:space="preserve">. Selanjutnya apakah </w:t>
      </w:r>
      <w:r w:rsidRPr="001A2801">
        <w:rPr>
          <w:i/>
        </w:rPr>
        <w:t>node</w:t>
      </w:r>
      <w:r>
        <w:t xml:space="preserve"> 6 atau </w:t>
      </w:r>
      <w:r w:rsidRPr="001A2801">
        <w:rPr>
          <w:i/>
        </w:rPr>
        <w:t>node</w:t>
      </w:r>
      <w:r>
        <w:t xml:space="preserve"> 3 yang dijadikan </w:t>
      </w:r>
      <w:r w:rsidRPr="001A2801">
        <w:rPr>
          <w:i/>
        </w:rPr>
        <w:t>nexthop</w:t>
      </w:r>
      <w:r w:rsidR="001A2801">
        <w:t xml:space="preserve"> </w:t>
      </w:r>
      <w:r w:rsidR="001A2801" w:rsidRPr="001A2801">
        <w:rPr>
          <w:i/>
        </w:rPr>
        <w:t>node</w:t>
      </w:r>
      <w:r>
        <w:t xml:space="preserve"> dipilih menggunakan algoritma dari </w:t>
      </w:r>
      <w:r w:rsidRPr="001A2801">
        <w:rPr>
          <w:i/>
        </w:rPr>
        <w:t>routing protocol</w:t>
      </w:r>
      <w:r>
        <w:t xml:space="preserve"> AODV itu sendiri.</w:t>
      </w:r>
    </w:p>
    <w:p w:rsidR="00270C93" w:rsidRPr="008F7F16" w:rsidRDefault="00270C93" w:rsidP="008F7F16">
      <w:pPr>
        <w:ind w:firstLine="720"/>
        <w:jc w:val="both"/>
      </w:pPr>
      <w:r>
        <w:t xml:space="preserve">Pseudocode modifikasi </w:t>
      </w:r>
      <w:r w:rsidRPr="001A2801">
        <w:rPr>
          <w:i/>
        </w:rPr>
        <w:t>routing protocol</w:t>
      </w:r>
      <w:r>
        <w:t xml:space="preserve"> AODV ini, dari deteksi </w:t>
      </w:r>
      <w:r w:rsidRPr="001A2801">
        <w:rPr>
          <w:i/>
        </w:rPr>
        <w:t>malicious node</w:t>
      </w:r>
      <w:r>
        <w:t xml:space="preserve"> yang melakukan </w:t>
      </w:r>
      <w:r w:rsidRPr="001A2801">
        <w:rPr>
          <w:i/>
        </w:rPr>
        <w:t>Black Hole attack</w:t>
      </w:r>
      <w:r>
        <w:t xml:space="preserve"> atau </w:t>
      </w:r>
      <w:r w:rsidRPr="001A2801">
        <w:rPr>
          <w:i/>
        </w:rPr>
        <w:t>Worm Hole attack</w:t>
      </w:r>
      <w:r>
        <w:t xml:space="preserve"> hingga dilakukan pemilihan </w:t>
      </w:r>
      <w:r w:rsidRPr="001A2801">
        <w:rPr>
          <w:i/>
        </w:rPr>
        <w:t>nexthop node</w:t>
      </w:r>
      <w:r>
        <w:t xml:space="preserve"> dapat dilihat pada </w:t>
      </w:r>
      <w:r>
        <w:fldChar w:fldCharType="begin"/>
      </w:r>
      <w:r>
        <w:instrText xml:space="preserve"> REF _Ref486857805 \h </w:instrText>
      </w:r>
      <w:r>
        <w:fldChar w:fldCharType="separate"/>
      </w:r>
      <w:r w:rsidR="004F4408">
        <w:t xml:space="preserve">Gambar </w:t>
      </w:r>
      <w:r w:rsidR="004F4408">
        <w:rPr>
          <w:noProof/>
        </w:rPr>
        <w:t>3</w:t>
      </w:r>
      <w:r w:rsidR="004F4408">
        <w:t>.</w:t>
      </w:r>
      <w:r w:rsidR="004F4408">
        <w:rPr>
          <w:noProof/>
        </w:rPr>
        <w:t>5</w:t>
      </w:r>
      <w:r>
        <w:fldChar w:fldCharType="end"/>
      </w:r>
      <w:r>
        <w:t>.</w:t>
      </w:r>
    </w:p>
    <w:p w:rsidR="00E57276" w:rsidRDefault="00E57276" w:rsidP="00E57276"/>
    <w:p w:rsidR="00631674" w:rsidRDefault="00631674" w:rsidP="00631674">
      <w:pPr>
        <w:keepNext/>
      </w:pPr>
      <w:r>
        <w:rPr>
          <w:noProof/>
          <w:lang w:eastAsia="id-ID"/>
        </w:rPr>
        <w:lastRenderedPageBreak/>
        <mc:AlternateContent>
          <mc:Choice Requires="wps">
            <w:drawing>
              <wp:inline distT="0" distB="0" distL="0" distR="0" wp14:anchorId="44DB530E" wp14:editId="2D0E22C5">
                <wp:extent cx="3629025" cy="4857750"/>
                <wp:effectExtent l="0" t="0" r="28575" b="19050"/>
                <wp:docPr id="8" name="Text Box 8"/>
                <wp:cNvGraphicFramePr/>
                <a:graphic xmlns:a="http://schemas.openxmlformats.org/drawingml/2006/main">
                  <a:graphicData uri="http://schemas.microsoft.com/office/word/2010/wordprocessingShape">
                    <wps:wsp>
                      <wps:cNvSpPr txBox="1"/>
                      <wps:spPr>
                        <a:xfrm>
                          <a:off x="0" y="0"/>
                          <a:ext cx="3629025" cy="48577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F4408" w:rsidRPr="00992ECE" w:rsidRDefault="004F4408" w:rsidP="00631674">
                            <w:pPr>
                              <w:rPr>
                                <w:rFonts w:ascii="Courier New" w:hAnsi="Courier New" w:cs="Courier New"/>
                                <w:b/>
                                <w:sz w:val="20"/>
                                <w:szCs w:val="20"/>
                              </w:rPr>
                            </w:pPr>
                            <w:r w:rsidRPr="00992ECE">
                              <w:rPr>
                                <w:rFonts w:ascii="Courier New" w:hAnsi="Courier New" w:cs="Courier New"/>
                                <w:b/>
                                <w:sz w:val="20"/>
                                <w:szCs w:val="20"/>
                              </w:rPr>
                              <w:t>Part I</w:t>
                            </w:r>
                          </w:p>
                          <w:p w:rsidR="004F4408" w:rsidRPr="00992ECE" w:rsidRDefault="004F4408" w:rsidP="00631674">
                            <w:pPr>
                              <w:rPr>
                                <w:rFonts w:ascii="Courier New" w:hAnsi="Courier New" w:cs="Courier New"/>
                                <w:sz w:val="20"/>
                                <w:szCs w:val="20"/>
                              </w:rPr>
                            </w:pPr>
                            <w:r w:rsidRPr="00992ECE">
                              <w:rPr>
                                <w:rFonts w:ascii="Courier New" w:hAnsi="Courier New" w:cs="Courier New"/>
                                <w:sz w:val="20"/>
                                <w:szCs w:val="20"/>
                              </w:rPr>
                              <w:t>if source IP of packet != IP of this node then</w:t>
                            </w:r>
                          </w:p>
                          <w:p w:rsidR="004F4408" w:rsidRPr="00992ECE" w:rsidRDefault="004F4408" w:rsidP="00631674">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counter array of packet received from node n ++</w:t>
                            </w:r>
                          </w:p>
                          <w:p w:rsidR="004F4408" w:rsidRPr="00992ECE" w:rsidRDefault="004F4408" w:rsidP="00631674">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if verify of the signature successful then</w:t>
                            </w:r>
                          </w:p>
                          <w:p w:rsidR="004F4408" w:rsidRPr="00992ECE" w:rsidRDefault="004F4408" w:rsidP="00631674">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counter array of verified packet from node n ++</w:t>
                            </w:r>
                          </w:p>
                          <w:p w:rsidR="004F4408" w:rsidRPr="00992ECE" w:rsidRDefault="004F4408" w:rsidP="00631674">
                            <w:pPr>
                              <w:rPr>
                                <w:rFonts w:ascii="Courier New" w:hAnsi="Courier New" w:cs="Courier New"/>
                                <w:sz w:val="20"/>
                                <w:szCs w:val="20"/>
                              </w:rPr>
                            </w:pPr>
                            <w:r w:rsidRPr="00992ECE">
                              <w:rPr>
                                <w:rFonts w:ascii="Courier New" w:hAnsi="Courier New" w:cs="Courier New"/>
                                <w:sz w:val="20"/>
                                <w:szCs w:val="20"/>
                              </w:rPr>
                              <w:t>else</w:t>
                            </w:r>
                          </w:p>
                          <w:p w:rsidR="004F4408" w:rsidRPr="00992ECE" w:rsidRDefault="004F4408" w:rsidP="00631674">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drop packet and return</w:t>
                            </w:r>
                          </w:p>
                          <w:p w:rsidR="004F4408" w:rsidRPr="00992ECE" w:rsidRDefault="004F4408" w:rsidP="00631674">
                            <w:pPr>
                              <w:rPr>
                                <w:rFonts w:ascii="Courier New" w:hAnsi="Courier New" w:cs="Courier New"/>
                                <w:sz w:val="20"/>
                                <w:szCs w:val="20"/>
                              </w:rPr>
                            </w:pPr>
                            <w:r w:rsidRPr="00992ECE">
                              <w:rPr>
                                <w:rFonts w:ascii="Courier New" w:hAnsi="Courier New" w:cs="Courier New"/>
                                <w:sz w:val="20"/>
                                <w:szCs w:val="20"/>
                              </w:rPr>
                              <w:t>end if</w:t>
                            </w:r>
                          </w:p>
                          <w:p w:rsidR="004F4408" w:rsidRPr="00992ECE" w:rsidRDefault="004F4408" w:rsidP="00631674">
                            <w:pPr>
                              <w:rPr>
                                <w:rFonts w:ascii="Courier New" w:hAnsi="Courier New" w:cs="Courier New"/>
                                <w:sz w:val="20"/>
                                <w:szCs w:val="20"/>
                              </w:rPr>
                            </w:pPr>
                          </w:p>
                          <w:p w:rsidR="004F4408" w:rsidRPr="00992ECE" w:rsidRDefault="004F4408" w:rsidP="00631674">
                            <w:pPr>
                              <w:rPr>
                                <w:rFonts w:ascii="Courier New" w:hAnsi="Courier New" w:cs="Courier New"/>
                                <w:b/>
                                <w:sz w:val="20"/>
                                <w:szCs w:val="20"/>
                              </w:rPr>
                            </w:pPr>
                            <w:r w:rsidRPr="00992ECE">
                              <w:rPr>
                                <w:rFonts w:ascii="Courier New" w:hAnsi="Courier New" w:cs="Courier New"/>
                                <w:b/>
                                <w:sz w:val="20"/>
                                <w:szCs w:val="20"/>
                              </w:rPr>
                              <w:t>Part II</w:t>
                            </w:r>
                          </w:p>
                          <w:p w:rsidR="004F4408" w:rsidRPr="00992ECE" w:rsidRDefault="004F4408" w:rsidP="00631674">
                            <w:pPr>
                              <w:rPr>
                                <w:rFonts w:ascii="Courier New" w:hAnsi="Courier New" w:cs="Courier New"/>
                                <w:sz w:val="20"/>
                                <w:szCs w:val="20"/>
                              </w:rPr>
                            </w:pPr>
                            <w:r w:rsidRPr="00992ECE">
                              <w:rPr>
                                <w:rFonts w:ascii="Courier New" w:hAnsi="Courier New" w:cs="Courier New"/>
                                <w:sz w:val="20"/>
                                <w:szCs w:val="20"/>
                              </w:rPr>
                              <w:t>if neighbor IP != destination IP of packet</w:t>
                            </w:r>
                          </w:p>
                          <w:p w:rsidR="004F4408" w:rsidRPr="00992ECE" w:rsidRDefault="004F4408" w:rsidP="00631674">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counter array of packet sent to node n ++</w:t>
                            </w:r>
                          </w:p>
                          <w:p w:rsidR="004F4408" w:rsidRPr="00992ECE" w:rsidRDefault="004F4408" w:rsidP="00631674">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if eval value of node n &gt; threshold</w:t>
                            </w:r>
                          </w:p>
                          <w:p w:rsidR="004F4408" w:rsidRPr="00992ECE" w:rsidRDefault="004F4408" w:rsidP="00631674">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record node n as nexthop</w:t>
                            </w:r>
                          </w:p>
                          <w:p w:rsidR="004F4408" w:rsidRPr="00992ECE" w:rsidRDefault="004F4408" w:rsidP="00631674">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forward packet</w:t>
                            </w:r>
                          </w:p>
                          <w:p w:rsidR="004F4408" w:rsidRPr="00992ECE" w:rsidRDefault="004F4408" w:rsidP="00631674">
                            <w:pPr>
                              <w:rPr>
                                <w:rFonts w:ascii="Courier New" w:hAnsi="Courier New" w:cs="Courier New"/>
                                <w:sz w:val="20"/>
                                <w:szCs w:val="20"/>
                              </w:rPr>
                            </w:pPr>
                            <w:r w:rsidRPr="00992ECE">
                              <w:rPr>
                                <w:rFonts w:ascii="Courier New" w:hAnsi="Courier New" w:cs="Courier New"/>
                                <w:sz w:val="20"/>
                                <w:szCs w:val="20"/>
                              </w:rPr>
                              <w:t>else</w:t>
                            </w:r>
                          </w:p>
                          <w:p w:rsidR="004F4408" w:rsidRPr="00992ECE" w:rsidRDefault="004F4408" w:rsidP="00631674">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forward packet</w:t>
                            </w:r>
                          </w:p>
                          <w:p w:rsidR="004F4408" w:rsidRPr="00992ECE" w:rsidRDefault="004F4408" w:rsidP="00631674">
                            <w:pPr>
                              <w:rPr>
                                <w:rFonts w:ascii="Courier New" w:hAnsi="Courier New" w:cs="Courier New"/>
                                <w:sz w:val="20"/>
                                <w:szCs w:val="20"/>
                              </w:rPr>
                            </w:pPr>
                            <w:r w:rsidRPr="00992ECE">
                              <w:rPr>
                                <w:rFonts w:ascii="Courier New" w:hAnsi="Courier New" w:cs="Courier New"/>
                                <w:sz w:val="20"/>
                                <w:szCs w:val="20"/>
                              </w:rPr>
                              <w:t>end if</w:t>
                            </w:r>
                          </w:p>
                          <w:p w:rsidR="004F4408" w:rsidRPr="00992ECE" w:rsidRDefault="004F4408" w:rsidP="00631674">
                            <w:pPr>
                              <w:rPr>
                                <w:rFonts w:ascii="Courier New" w:hAnsi="Courier New" w:cs="Courier New"/>
                                <w:sz w:val="20"/>
                                <w:szCs w:val="20"/>
                              </w:rPr>
                            </w:pPr>
                          </w:p>
                          <w:p w:rsidR="004F4408" w:rsidRPr="00992ECE" w:rsidRDefault="004F4408" w:rsidP="00631674">
                            <w:pPr>
                              <w:rPr>
                                <w:rFonts w:ascii="Courier New" w:hAnsi="Courier New" w:cs="Courier New"/>
                                <w:b/>
                                <w:sz w:val="20"/>
                                <w:szCs w:val="20"/>
                              </w:rPr>
                            </w:pPr>
                            <w:r w:rsidRPr="00992ECE">
                              <w:rPr>
                                <w:rFonts w:ascii="Courier New" w:hAnsi="Courier New" w:cs="Courier New"/>
                                <w:b/>
                                <w:sz w:val="20"/>
                                <w:szCs w:val="20"/>
                              </w:rPr>
                              <w:t>Part III</w:t>
                            </w:r>
                          </w:p>
                          <w:p w:rsidR="004F4408" w:rsidRPr="00992ECE" w:rsidRDefault="004F4408" w:rsidP="00631674">
                            <w:pPr>
                              <w:rPr>
                                <w:rFonts w:ascii="Courier New" w:hAnsi="Courier New" w:cs="Courier New"/>
                                <w:sz w:val="20"/>
                                <w:szCs w:val="20"/>
                              </w:rPr>
                            </w:pPr>
                            <w:r>
                              <w:rPr>
                                <w:rFonts w:ascii="Courier New" w:hAnsi="Courier New" w:cs="Courier New"/>
                                <w:sz w:val="20"/>
                                <w:szCs w:val="20"/>
                              </w:rPr>
                              <w:t>for i = 1</w:t>
                            </w:r>
                            <w:r w:rsidRPr="00992ECE">
                              <w:rPr>
                                <w:rFonts w:ascii="Courier New" w:hAnsi="Courier New" w:cs="Courier New"/>
                                <w:sz w:val="20"/>
                                <w:szCs w:val="20"/>
                              </w:rPr>
                              <w:t xml:space="preserve"> to the number of neighbors</w:t>
                            </w:r>
                          </w:p>
                          <w:p w:rsidR="004F4408" w:rsidRPr="00992ECE" w:rsidRDefault="004F4408" w:rsidP="00631674">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forward eval [i] = counter array of packet  received from node i / counter array of packet send to node i</w:t>
                            </w:r>
                          </w:p>
                          <w:p w:rsidR="004F4408" w:rsidRPr="00992ECE" w:rsidRDefault="004F4408" w:rsidP="00631674">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backward eval [i]= counter array of verified packet from node i / counter array of packet received from node i</w:t>
                            </w:r>
                          </w:p>
                          <w:p w:rsidR="004F4408" w:rsidRPr="00992ECE" w:rsidRDefault="004F4408" w:rsidP="00631674">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eval value [i] = random number * forward eval [i] + random number * backward eval [i]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4DB530E" id="Text Box 8" o:spid="_x0000_s1031" type="#_x0000_t202" style="width:285.75pt;height:3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" fillcolor="white [3201]" strokeweight=".5pt">
                <v:textbox>
                  <w:txbxContent>
                    <w:p w:rsidR="004F4408" w:rsidRPr="00992ECE" w:rsidRDefault="004F4408" w:rsidP="00631674">
                      <w:pPr>
                        <w:rPr>
                          <w:rFonts w:ascii="Courier New" w:hAnsi="Courier New" w:cs="Courier New"/>
                          <w:b/>
                          <w:sz w:val="20"/>
                          <w:szCs w:val="20"/>
                        </w:rPr>
                      </w:pPr>
                      <w:r w:rsidRPr="00992ECE">
                        <w:rPr>
                          <w:rFonts w:ascii="Courier New" w:hAnsi="Courier New" w:cs="Courier New"/>
                          <w:b/>
                          <w:sz w:val="20"/>
                          <w:szCs w:val="20"/>
                        </w:rPr>
                        <w:t>Part I</w:t>
                      </w:r>
                    </w:p>
                    <w:p w:rsidR="004F4408" w:rsidRPr="00992ECE" w:rsidRDefault="004F4408" w:rsidP="00631674">
                      <w:pPr>
                        <w:rPr>
                          <w:rFonts w:ascii="Courier New" w:hAnsi="Courier New" w:cs="Courier New"/>
                          <w:sz w:val="20"/>
                          <w:szCs w:val="20"/>
                        </w:rPr>
                      </w:pPr>
                      <w:r w:rsidRPr="00992ECE">
                        <w:rPr>
                          <w:rFonts w:ascii="Courier New" w:hAnsi="Courier New" w:cs="Courier New"/>
                          <w:sz w:val="20"/>
                          <w:szCs w:val="20"/>
                        </w:rPr>
                        <w:t>if source IP of packet != IP of this node then</w:t>
                      </w:r>
                    </w:p>
                    <w:p w:rsidR="004F4408" w:rsidRPr="00992ECE" w:rsidRDefault="004F4408" w:rsidP="00631674">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counter array of packet received from node n ++</w:t>
                      </w:r>
                    </w:p>
                    <w:p w:rsidR="004F4408" w:rsidRPr="00992ECE" w:rsidRDefault="004F4408" w:rsidP="00631674">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if verify of the signature successful then</w:t>
                      </w:r>
                    </w:p>
                    <w:p w:rsidR="004F4408" w:rsidRPr="00992ECE" w:rsidRDefault="004F4408" w:rsidP="00631674">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counter array of verified packet from node n ++</w:t>
                      </w:r>
                    </w:p>
                    <w:p w:rsidR="004F4408" w:rsidRPr="00992ECE" w:rsidRDefault="004F4408" w:rsidP="00631674">
                      <w:pPr>
                        <w:rPr>
                          <w:rFonts w:ascii="Courier New" w:hAnsi="Courier New" w:cs="Courier New"/>
                          <w:sz w:val="20"/>
                          <w:szCs w:val="20"/>
                        </w:rPr>
                      </w:pPr>
                      <w:r w:rsidRPr="00992ECE">
                        <w:rPr>
                          <w:rFonts w:ascii="Courier New" w:hAnsi="Courier New" w:cs="Courier New"/>
                          <w:sz w:val="20"/>
                          <w:szCs w:val="20"/>
                        </w:rPr>
                        <w:t>else</w:t>
                      </w:r>
                    </w:p>
                    <w:p w:rsidR="004F4408" w:rsidRPr="00992ECE" w:rsidRDefault="004F4408" w:rsidP="00631674">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drop packet and return</w:t>
                      </w:r>
                    </w:p>
                    <w:p w:rsidR="004F4408" w:rsidRPr="00992ECE" w:rsidRDefault="004F4408" w:rsidP="00631674">
                      <w:pPr>
                        <w:rPr>
                          <w:rFonts w:ascii="Courier New" w:hAnsi="Courier New" w:cs="Courier New"/>
                          <w:sz w:val="20"/>
                          <w:szCs w:val="20"/>
                        </w:rPr>
                      </w:pPr>
                      <w:r w:rsidRPr="00992ECE">
                        <w:rPr>
                          <w:rFonts w:ascii="Courier New" w:hAnsi="Courier New" w:cs="Courier New"/>
                          <w:sz w:val="20"/>
                          <w:szCs w:val="20"/>
                        </w:rPr>
                        <w:t>end if</w:t>
                      </w:r>
                    </w:p>
                    <w:p w:rsidR="004F4408" w:rsidRPr="00992ECE" w:rsidRDefault="004F4408" w:rsidP="00631674">
                      <w:pPr>
                        <w:rPr>
                          <w:rFonts w:ascii="Courier New" w:hAnsi="Courier New" w:cs="Courier New"/>
                          <w:sz w:val="20"/>
                          <w:szCs w:val="20"/>
                        </w:rPr>
                      </w:pPr>
                    </w:p>
                    <w:p w:rsidR="004F4408" w:rsidRPr="00992ECE" w:rsidRDefault="004F4408" w:rsidP="00631674">
                      <w:pPr>
                        <w:rPr>
                          <w:rFonts w:ascii="Courier New" w:hAnsi="Courier New" w:cs="Courier New"/>
                          <w:b/>
                          <w:sz w:val="20"/>
                          <w:szCs w:val="20"/>
                        </w:rPr>
                      </w:pPr>
                      <w:r w:rsidRPr="00992ECE">
                        <w:rPr>
                          <w:rFonts w:ascii="Courier New" w:hAnsi="Courier New" w:cs="Courier New"/>
                          <w:b/>
                          <w:sz w:val="20"/>
                          <w:szCs w:val="20"/>
                        </w:rPr>
                        <w:t>Part II</w:t>
                      </w:r>
                    </w:p>
                    <w:p w:rsidR="004F4408" w:rsidRPr="00992ECE" w:rsidRDefault="004F4408" w:rsidP="00631674">
                      <w:pPr>
                        <w:rPr>
                          <w:rFonts w:ascii="Courier New" w:hAnsi="Courier New" w:cs="Courier New"/>
                          <w:sz w:val="20"/>
                          <w:szCs w:val="20"/>
                        </w:rPr>
                      </w:pPr>
                      <w:r w:rsidRPr="00992ECE">
                        <w:rPr>
                          <w:rFonts w:ascii="Courier New" w:hAnsi="Courier New" w:cs="Courier New"/>
                          <w:sz w:val="20"/>
                          <w:szCs w:val="20"/>
                        </w:rPr>
                        <w:t>if neighbor IP != destination IP of packet</w:t>
                      </w:r>
                    </w:p>
                    <w:p w:rsidR="004F4408" w:rsidRPr="00992ECE" w:rsidRDefault="004F4408" w:rsidP="00631674">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counter array of packet sent to node n ++</w:t>
                      </w:r>
                    </w:p>
                    <w:p w:rsidR="004F4408" w:rsidRPr="00992ECE" w:rsidRDefault="004F4408" w:rsidP="00631674">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if eval value of node n &gt; threshold</w:t>
                      </w:r>
                    </w:p>
                    <w:p w:rsidR="004F4408" w:rsidRPr="00992ECE" w:rsidRDefault="004F4408" w:rsidP="00631674">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record node n as nexthop</w:t>
                      </w:r>
                    </w:p>
                    <w:p w:rsidR="004F4408" w:rsidRPr="00992ECE" w:rsidRDefault="004F4408" w:rsidP="00631674">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forward packet</w:t>
                      </w:r>
                    </w:p>
                    <w:p w:rsidR="004F4408" w:rsidRPr="00992ECE" w:rsidRDefault="004F4408" w:rsidP="00631674">
                      <w:pPr>
                        <w:rPr>
                          <w:rFonts w:ascii="Courier New" w:hAnsi="Courier New" w:cs="Courier New"/>
                          <w:sz w:val="20"/>
                          <w:szCs w:val="20"/>
                        </w:rPr>
                      </w:pPr>
                      <w:r w:rsidRPr="00992ECE">
                        <w:rPr>
                          <w:rFonts w:ascii="Courier New" w:hAnsi="Courier New" w:cs="Courier New"/>
                          <w:sz w:val="20"/>
                          <w:szCs w:val="20"/>
                        </w:rPr>
                        <w:t>else</w:t>
                      </w:r>
                    </w:p>
                    <w:p w:rsidR="004F4408" w:rsidRPr="00992ECE" w:rsidRDefault="004F4408" w:rsidP="00631674">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forward packet</w:t>
                      </w:r>
                    </w:p>
                    <w:p w:rsidR="004F4408" w:rsidRPr="00992ECE" w:rsidRDefault="004F4408" w:rsidP="00631674">
                      <w:pPr>
                        <w:rPr>
                          <w:rFonts w:ascii="Courier New" w:hAnsi="Courier New" w:cs="Courier New"/>
                          <w:sz w:val="20"/>
                          <w:szCs w:val="20"/>
                        </w:rPr>
                      </w:pPr>
                      <w:r w:rsidRPr="00992ECE">
                        <w:rPr>
                          <w:rFonts w:ascii="Courier New" w:hAnsi="Courier New" w:cs="Courier New"/>
                          <w:sz w:val="20"/>
                          <w:szCs w:val="20"/>
                        </w:rPr>
                        <w:t>end if</w:t>
                      </w:r>
                    </w:p>
                    <w:p w:rsidR="004F4408" w:rsidRPr="00992ECE" w:rsidRDefault="004F4408" w:rsidP="00631674">
                      <w:pPr>
                        <w:rPr>
                          <w:rFonts w:ascii="Courier New" w:hAnsi="Courier New" w:cs="Courier New"/>
                          <w:sz w:val="20"/>
                          <w:szCs w:val="20"/>
                        </w:rPr>
                      </w:pPr>
                    </w:p>
                    <w:p w:rsidR="004F4408" w:rsidRPr="00992ECE" w:rsidRDefault="004F4408" w:rsidP="00631674">
                      <w:pPr>
                        <w:rPr>
                          <w:rFonts w:ascii="Courier New" w:hAnsi="Courier New" w:cs="Courier New"/>
                          <w:b/>
                          <w:sz w:val="20"/>
                          <w:szCs w:val="20"/>
                        </w:rPr>
                      </w:pPr>
                      <w:r w:rsidRPr="00992ECE">
                        <w:rPr>
                          <w:rFonts w:ascii="Courier New" w:hAnsi="Courier New" w:cs="Courier New"/>
                          <w:b/>
                          <w:sz w:val="20"/>
                          <w:szCs w:val="20"/>
                        </w:rPr>
                        <w:t>Part III</w:t>
                      </w:r>
                    </w:p>
                    <w:p w:rsidR="004F4408" w:rsidRPr="00992ECE" w:rsidRDefault="004F4408" w:rsidP="00631674">
                      <w:pPr>
                        <w:rPr>
                          <w:rFonts w:ascii="Courier New" w:hAnsi="Courier New" w:cs="Courier New"/>
                          <w:sz w:val="20"/>
                          <w:szCs w:val="20"/>
                        </w:rPr>
                      </w:pPr>
                      <w:r>
                        <w:rPr>
                          <w:rFonts w:ascii="Courier New" w:hAnsi="Courier New" w:cs="Courier New"/>
                          <w:sz w:val="20"/>
                          <w:szCs w:val="20"/>
                        </w:rPr>
                        <w:t>for i = 1</w:t>
                      </w:r>
                      <w:r w:rsidRPr="00992ECE">
                        <w:rPr>
                          <w:rFonts w:ascii="Courier New" w:hAnsi="Courier New" w:cs="Courier New"/>
                          <w:sz w:val="20"/>
                          <w:szCs w:val="20"/>
                        </w:rPr>
                        <w:t xml:space="preserve"> to the number of neighbors</w:t>
                      </w:r>
                    </w:p>
                    <w:p w:rsidR="004F4408" w:rsidRPr="00992ECE" w:rsidRDefault="004F4408" w:rsidP="00631674">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forward eval [i] = counter array of packet  received from node i / counter array of packet send to node i</w:t>
                      </w:r>
                    </w:p>
                    <w:p w:rsidR="004F4408" w:rsidRPr="00992ECE" w:rsidRDefault="004F4408" w:rsidP="00631674">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backward eval [i]= counter array of verified packet from node i / counter array of packet received from node i</w:t>
                      </w:r>
                    </w:p>
                    <w:p w:rsidR="004F4408" w:rsidRPr="00992ECE" w:rsidRDefault="004F4408" w:rsidP="00631674">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eval value [i] = random number * forward eval [i] + random number * backward eval [i]</w:t>
                      </w:r>
                    </w:p>
                  </w:txbxContent>
                </v:textbox>
                <w10:anchorlock/>
              </v:shape>
            </w:pict>
          </mc:Fallback>
        </mc:AlternateContent>
      </w:r>
    </w:p>
    <w:p w:rsidR="00631674" w:rsidRPr="00E57276" w:rsidRDefault="00631674" w:rsidP="00631674">
      <w:pPr>
        <w:pStyle w:val="Caption"/>
      </w:pPr>
      <w:bookmarkStart w:id="140" w:name="_Ref486857805"/>
      <w:bookmarkStart w:id="141" w:name="_Toc487272978"/>
      <w:r>
        <w:t xml:space="preserve">Gambar </w:t>
      </w:r>
      <w:r w:rsidR="002E4E75">
        <w:fldChar w:fldCharType="begin"/>
      </w:r>
      <w:r w:rsidR="002E4E75">
        <w:instrText xml:space="preserve"> STYLEREF 1 \s </w:instrText>
      </w:r>
      <w:r w:rsidR="002E4E75">
        <w:fldChar w:fldCharType="separate"/>
      </w:r>
      <w:r w:rsidR="004F4408">
        <w:rPr>
          <w:noProof/>
        </w:rPr>
        <w:t>3</w:t>
      </w:r>
      <w:r w:rsidR="002E4E75">
        <w:rPr>
          <w:noProof/>
        </w:rPr>
        <w:fldChar w:fldCharType="end"/>
      </w:r>
      <w:r w:rsidR="004834F4">
        <w:t>.</w:t>
      </w:r>
      <w:r w:rsidR="002E4E75">
        <w:fldChar w:fldCharType="begin"/>
      </w:r>
      <w:r w:rsidR="002E4E75">
        <w:instrText xml:space="preserve"> SEQ Gambar \* ARABIC \s 1 </w:instrText>
      </w:r>
      <w:r w:rsidR="002E4E75">
        <w:fldChar w:fldCharType="separate"/>
      </w:r>
      <w:r w:rsidR="004F4408">
        <w:rPr>
          <w:noProof/>
        </w:rPr>
        <w:t>5</w:t>
      </w:r>
      <w:r w:rsidR="002E4E75">
        <w:rPr>
          <w:noProof/>
        </w:rPr>
        <w:fldChar w:fldCharType="end"/>
      </w:r>
      <w:bookmarkEnd w:id="140"/>
      <w:r>
        <w:t xml:space="preserve"> </w:t>
      </w:r>
      <w:r w:rsidRPr="00631674">
        <w:rPr>
          <w:b w:val="0"/>
        </w:rPr>
        <w:t>Pseudocode Modifikasi Routing Protocol AODV</w:t>
      </w:r>
      <w:bookmarkEnd w:id="141"/>
    </w:p>
    <w:p w:rsidR="00E92890" w:rsidRDefault="00E92890" w:rsidP="00383124"/>
    <w:p w:rsidR="001A2801" w:rsidRDefault="001A2801" w:rsidP="00383124"/>
    <w:p w:rsidR="001A2801" w:rsidRPr="00852480" w:rsidRDefault="001A2801" w:rsidP="00383124"/>
    <w:p w:rsidR="007D06E1" w:rsidRPr="004563E4" w:rsidRDefault="000016DD" w:rsidP="00DB3E11">
      <w:pPr>
        <w:pStyle w:val="Heading2"/>
        <w:ind w:left="567" w:hanging="567"/>
        <w:jc w:val="both"/>
      </w:pPr>
      <w:bookmarkStart w:id="142" w:name="_Ref486759716"/>
      <w:bookmarkStart w:id="143" w:name="_Ref486759723"/>
      <w:bookmarkStart w:id="144" w:name="_Toc487272926"/>
      <w:r>
        <w:lastRenderedPageBreak/>
        <w:t>Perancangan Simulasi pada NS-2</w:t>
      </w:r>
      <w:bookmarkEnd w:id="142"/>
      <w:bookmarkEnd w:id="143"/>
      <w:bookmarkEnd w:id="144"/>
    </w:p>
    <w:p w:rsidR="00E74C26" w:rsidRDefault="00E74C26" w:rsidP="00E74C26">
      <w:pPr>
        <w:jc w:val="both"/>
      </w:pPr>
    </w:p>
    <w:p w:rsidR="00425613" w:rsidRPr="00425613" w:rsidRDefault="00E74C26" w:rsidP="00FE5BA9">
      <w:pPr>
        <w:ind w:firstLine="576"/>
        <w:jc w:val="both"/>
      </w:pPr>
      <w:r>
        <w:t xml:space="preserve">Simulasi VANET pada NS-2 dilakukan dengan menggabungkan </w:t>
      </w:r>
      <w:r w:rsidRPr="00B73894">
        <w:rPr>
          <w:i/>
        </w:rPr>
        <w:t>file</w:t>
      </w:r>
      <w:r>
        <w:t xml:space="preserve"> skenario yang telah dibuat menggunakan SUMO dan </w:t>
      </w:r>
      <w:r w:rsidRPr="00B73894">
        <w:rPr>
          <w:i/>
        </w:rPr>
        <w:t>file</w:t>
      </w:r>
      <w:r>
        <w:t xml:space="preserve"> skrip tcl yang berisikan konfigurasi lingkungan simulasi.</w:t>
      </w:r>
      <w:r w:rsidR="00120524">
        <w:t xml:space="preserve"> Konfigurasi lingkungan simulasi VANET pa</w:t>
      </w:r>
      <w:r w:rsidR="00F852A6">
        <w:t xml:space="preserve">da NS-2 dapat dilihat pada </w:t>
      </w:r>
      <w:r w:rsidR="00F852A6">
        <w:fldChar w:fldCharType="begin"/>
      </w:r>
      <w:r w:rsidR="00F852A6">
        <w:instrText xml:space="preserve"> REF _Ref483700128 \h </w:instrText>
      </w:r>
      <w:r w:rsidR="00F852A6">
        <w:fldChar w:fldCharType="separate"/>
      </w:r>
      <w:r w:rsidR="004F4408">
        <w:t xml:space="preserve">Tabel </w:t>
      </w:r>
      <w:r w:rsidR="004F4408">
        <w:rPr>
          <w:noProof/>
        </w:rPr>
        <w:t>3</w:t>
      </w:r>
      <w:r w:rsidR="004F4408">
        <w:t>.</w:t>
      </w:r>
      <w:r w:rsidR="004F4408">
        <w:rPr>
          <w:noProof/>
        </w:rPr>
        <w:t>2</w:t>
      </w:r>
      <w:r w:rsidR="00F852A6">
        <w:fldChar w:fldCharType="end"/>
      </w:r>
      <w:r w:rsidR="00F852A6">
        <w:t>.</w:t>
      </w:r>
    </w:p>
    <w:p w:rsidR="00FE5BA9" w:rsidRDefault="00FE5BA9" w:rsidP="00FE5BA9">
      <w:pPr>
        <w:pStyle w:val="Caption"/>
        <w:keepNext/>
        <w:rPr>
          <w:b w:val="0"/>
        </w:rPr>
      </w:pPr>
      <w:bookmarkStart w:id="145" w:name="_Ref483700128"/>
      <w:bookmarkStart w:id="146" w:name="_Toc487273037"/>
      <w:r>
        <w:t xml:space="preserve">Tabel </w:t>
      </w:r>
      <w:r w:rsidR="002E4E75">
        <w:fldChar w:fldCharType="begin"/>
      </w:r>
      <w:r w:rsidR="002E4E75">
        <w:instrText xml:space="preserve"> STYLEREF 1 \s </w:instrText>
      </w:r>
      <w:r w:rsidR="002E4E75">
        <w:fldChar w:fldCharType="separate"/>
      </w:r>
      <w:r w:rsidR="004F4408">
        <w:rPr>
          <w:noProof/>
        </w:rPr>
        <w:t>3</w:t>
      </w:r>
      <w:r w:rsidR="002E4E75">
        <w:rPr>
          <w:noProof/>
        </w:rPr>
        <w:fldChar w:fldCharType="end"/>
      </w:r>
      <w:r w:rsidR="002850B8">
        <w:t>.</w:t>
      </w:r>
      <w:r w:rsidR="002E4E75">
        <w:fldChar w:fldCharType="begin"/>
      </w:r>
      <w:r w:rsidR="002E4E75">
        <w:instrText xml:space="preserve"> S</w:instrText>
      </w:r>
      <w:r w:rsidR="002E4E75">
        <w:instrText xml:space="preserve">EQ Tabel \* ARABIC \s 1 </w:instrText>
      </w:r>
      <w:r w:rsidR="002E4E75">
        <w:fldChar w:fldCharType="separate"/>
      </w:r>
      <w:r w:rsidR="004F4408">
        <w:rPr>
          <w:noProof/>
        </w:rPr>
        <w:t>2</w:t>
      </w:r>
      <w:r w:rsidR="002E4E75">
        <w:rPr>
          <w:noProof/>
        </w:rPr>
        <w:fldChar w:fldCharType="end"/>
      </w:r>
      <w:bookmarkEnd w:id="145"/>
      <w:r>
        <w:t xml:space="preserve"> </w:t>
      </w:r>
      <w:r w:rsidR="0070682C">
        <w:rPr>
          <w:b w:val="0"/>
        </w:rPr>
        <w:t>Parameter Lingkungan Simulasi dengan S</w:t>
      </w:r>
      <w:r w:rsidRPr="00425613">
        <w:rPr>
          <w:b w:val="0"/>
        </w:rPr>
        <w:t>kenario</w:t>
      </w:r>
      <w:bookmarkEnd w:id="146"/>
    </w:p>
    <w:p w:rsidR="00FE5BA9" w:rsidRPr="00FE5BA9" w:rsidRDefault="00FE5BA9" w:rsidP="00FE5BA9"/>
    <w:tbl>
      <w:tblPr>
        <w:tblStyle w:val="TableGrid"/>
        <w:tblW w:w="0" w:type="auto"/>
        <w:tblLook w:val="04A0" w:firstRow="1" w:lastRow="0" w:firstColumn="1" w:lastColumn="0" w:noHBand="0" w:noVBand="1"/>
      </w:tblPr>
      <w:tblGrid>
        <w:gridCol w:w="704"/>
        <w:gridCol w:w="2552"/>
        <w:gridCol w:w="2574"/>
      </w:tblGrid>
      <w:tr w:rsidR="00425613" w:rsidTr="00425613">
        <w:tc>
          <w:tcPr>
            <w:tcW w:w="704" w:type="dxa"/>
          </w:tcPr>
          <w:p w:rsidR="00425613" w:rsidRPr="00425613" w:rsidRDefault="00425613" w:rsidP="00891A71">
            <w:pPr>
              <w:rPr>
                <w:b/>
              </w:rPr>
            </w:pPr>
            <w:r w:rsidRPr="00425613">
              <w:rPr>
                <w:b/>
              </w:rPr>
              <w:t>No.</w:t>
            </w:r>
          </w:p>
        </w:tc>
        <w:tc>
          <w:tcPr>
            <w:tcW w:w="2552" w:type="dxa"/>
          </w:tcPr>
          <w:p w:rsidR="00425613" w:rsidRPr="00425613" w:rsidRDefault="00425613" w:rsidP="00891A71">
            <w:pPr>
              <w:rPr>
                <w:b/>
              </w:rPr>
            </w:pPr>
            <w:r w:rsidRPr="00425613">
              <w:rPr>
                <w:b/>
              </w:rPr>
              <w:t>Parameter</w:t>
            </w:r>
          </w:p>
        </w:tc>
        <w:tc>
          <w:tcPr>
            <w:tcW w:w="2574" w:type="dxa"/>
          </w:tcPr>
          <w:p w:rsidR="00425613" w:rsidRPr="00425613" w:rsidRDefault="00425613" w:rsidP="00891A71">
            <w:pPr>
              <w:rPr>
                <w:b/>
              </w:rPr>
            </w:pPr>
            <w:r w:rsidRPr="00425613">
              <w:rPr>
                <w:b/>
              </w:rPr>
              <w:t>Spesifikasi</w:t>
            </w:r>
          </w:p>
        </w:tc>
      </w:tr>
      <w:tr w:rsidR="00425613" w:rsidTr="00425613">
        <w:tc>
          <w:tcPr>
            <w:tcW w:w="704" w:type="dxa"/>
          </w:tcPr>
          <w:p w:rsidR="00425613" w:rsidRDefault="00891A71" w:rsidP="00E74C26">
            <w:pPr>
              <w:jc w:val="both"/>
            </w:pPr>
            <w:r>
              <w:t>1.</w:t>
            </w:r>
          </w:p>
        </w:tc>
        <w:tc>
          <w:tcPr>
            <w:tcW w:w="2552" w:type="dxa"/>
          </w:tcPr>
          <w:p w:rsidR="00425613" w:rsidRPr="00891A71" w:rsidRDefault="00891A71" w:rsidP="00E74C26">
            <w:pPr>
              <w:jc w:val="both"/>
              <w:rPr>
                <w:i/>
              </w:rPr>
            </w:pPr>
            <w:r w:rsidRPr="00891A71">
              <w:rPr>
                <w:i/>
              </w:rPr>
              <w:t>Network simulator</w:t>
            </w:r>
          </w:p>
        </w:tc>
        <w:tc>
          <w:tcPr>
            <w:tcW w:w="2574" w:type="dxa"/>
          </w:tcPr>
          <w:p w:rsidR="00425613" w:rsidRDefault="00891A71" w:rsidP="00E74C26">
            <w:pPr>
              <w:jc w:val="both"/>
            </w:pPr>
            <w:r>
              <w:t>NS-2, 2.35</w:t>
            </w:r>
          </w:p>
        </w:tc>
      </w:tr>
      <w:tr w:rsidR="00425613" w:rsidTr="00425613">
        <w:tc>
          <w:tcPr>
            <w:tcW w:w="704" w:type="dxa"/>
          </w:tcPr>
          <w:p w:rsidR="00425613" w:rsidRDefault="00891A71" w:rsidP="00E74C26">
            <w:pPr>
              <w:jc w:val="both"/>
            </w:pPr>
            <w:r>
              <w:t>2.</w:t>
            </w:r>
          </w:p>
        </w:tc>
        <w:tc>
          <w:tcPr>
            <w:tcW w:w="2552" w:type="dxa"/>
          </w:tcPr>
          <w:p w:rsidR="00425613" w:rsidRPr="00891A71" w:rsidRDefault="00891A71" w:rsidP="00E74C26">
            <w:pPr>
              <w:jc w:val="both"/>
              <w:rPr>
                <w:i/>
              </w:rPr>
            </w:pPr>
            <w:r w:rsidRPr="00891A71">
              <w:rPr>
                <w:i/>
              </w:rPr>
              <w:t>Routing protocol</w:t>
            </w:r>
          </w:p>
        </w:tc>
        <w:tc>
          <w:tcPr>
            <w:tcW w:w="2574" w:type="dxa"/>
          </w:tcPr>
          <w:p w:rsidR="00425613" w:rsidRDefault="00891A71" w:rsidP="00E74C26">
            <w:pPr>
              <w:jc w:val="both"/>
            </w:pPr>
            <w:r>
              <w:t>AODV</w:t>
            </w:r>
          </w:p>
        </w:tc>
      </w:tr>
      <w:tr w:rsidR="00425613" w:rsidTr="00425613">
        <w:tc>
          <w:tcPr>
            <w:tcW w:w="704" w:type="dxa"/>
          </w:tcPr>
          <w:p w:rsidR="00425613" w:rsidRDefault="00891A71" w:rsidP="00E74C26">
            <w:pPr>
              <w:jc w:val="both"/>
            </w:pPr>
            <w:r>
              <w:t>3.</w:t>
            </w:r>
          </w:p>
        </w:tc>
        <w:tc>
          <w:tcPr>
            <w:tcW w:w="2552" w:type="dxa"/>
          </w:tcPr>
          <w:p w:rsidR="00425613" w:rsidRDefault="00891A71" w:rsidP="00E74C26">
            <w:pPr>
              <w:jc w:val="both"/>
            </w:pPr>
            <w:r>
              <w:t>Waktu simulasi</w:t>
            </w:r>
          </w:p>
        </w:tc>
        <w:tc>
          <w:tcPr>
            <w:tcW w:w="2574" w:type="dxa"/>
          </w:tcPr>
          <w:p w:rsidR="00425613" w:rsidRDefault="00891A71" w:rsidP="00E74C26">
            <w:pPr>
              <w:jc w:val="both"/>
            </w:pPr>
            <w:r>
              <w:t>200 detik</w:t>
            </w:r>
          </w:p>
        </w:tc>
      </w:tr>
      <w:tr w:rsidR="00425613" w:rsidTr="00425613">
        <w:tc>
          <w:tcPr>
            <w:tcW w:w="704" w:type="dxa"/>
          </w:tcPr>
          <w:p w:rsidR="00425613" w:rsidRDefault="00891A71" w:rsidP="00E74C26">
            <w:pPr>
              <w:jc w:val="both"/>
            </w:pPr>
            <w:r>
              <w:t>4.</w:t>
            </w:r>
          </w:p>
        </w:tc>
        <w:tc>
          <w:tcPr>
            <w:tcW w:w="2552" w:type="dxa"/>
          </w:tcPr>
          <w:p w:rsidR="00425613" w:rsidRDefault="00891A71" w:rsidP="00E74C26">
            <w:pPr>
              <w:jc w:val="both"/>
            </w:pPr>
            <w:r>
              <w:t>Area simulasi</w:t>
            </w:r>
          </w:p>
        </w:tc>
        <w:tc>
          <w:tcPr>
            <w:tcW w:w="2574" w:type="dxa"/>
          </w:tcPr>
          <w:p w:rsidR="00425613" w:rsidRDefault="00891A71" w:rsidP="00E74C26">
            <w:pPr>
              <w:jc w:val="both"/>
            </w:pPr>
            <w:r>
              <w:t>1700 m x 1700 m</w:t>
            </w:r>
          </w:p>
        </w:tc>
      </w:tr>
      <w:tr w:rsidR="00425613" w:rsidTr="00425613">
        <w:tc>
          <w:tcPr>
            <w:tcW w:w="704" w:type="dxa"/>
          </w:tcPr>
          <w:p w:rsidR="00425613" w:rsidRDefault="00891A71" w:rsidP="00E74C26">
            <w:pPr>
              <w:jc w:val="both"/>
            </w:pPr>
            <w:r>
              <w:t>5.</w:t>
            </w:r>
          </w:p>
        </w:tc>
        <w:tc>
          <w:tcPr>
            <w:tcW w:w="2552" w:type="dxa"/>
          </w:tcPr>
          <w:p w:rsidR="00425613" w:rsidRDefault="00891A71" w:rsidP="00E74C26">
            <w:pPr>
              <w:jc w:val="both"/>
            </w:pPr>
            <w:r>
              <w:t>Banyak kendaraan</w:t>
            </w:r>
          </w:p>
        </w:tc>
        <w:tc>
          <w:tcPr>
            <w:tcW w:w="2574" w:type="dxa"/>
          </w:tcPr>
          <w:p w:rsidR="00425613" w:rsidRDefault="00891A71" w:rsidP="00E74C26">
            <w:pPr>
              <w:jc w:val="both"/>
            </w:pPr>
            <w:r>
              <w:t>30, 40, 50</w:t>
            </w:r>
          </w:p>
        </w:tc>
      </w:tr>
      <w:tr w:rsidR="00425613" w:rsidTr="00425613">
        <w:tc>
          <w:tcPr>
            <w:tcW w:w="704" w:type="dxa"/>
          </w:tcPr>
          <w:p w:rsidR="00425613" w:rsidRDefault="00891A71" w:rsidP="00E74C26">
            <w:pPr>
              <w:jc w:val="both"/>
            </w:pPr>
            <w:r>
              <w:t>6.</w:t>
            </w:r>
          </w:p>
        </w:tc>
        <w:tc>
          <w:tcPr>
            <w:tcW w:w="2552" w:type="dxa"/>
          </w:tcPr>
          <w:p w:rsidR="00425613" w:rsidRDefault="00891A71" w:rsidP="00E74C26">
            <w:pPr>
              <w:jc w:val="both"/>
            </w:pPr>
            <w:r>
              <w:t>Agen pengirim</w:t>
            </w:r>
          </w:p>
        </w:tc>
        <w:tc>
          <w:tcPr>
            <w:tcW w:w="2574" w:type="dxa"/>
          </w:tcPr>
          <w:p w:rsidR="00425613" w:rsidRDefault="00891A71" w:rsidP="00E74C26">
            <w:pPr>
              <w:jc w:val="both"/>
            </w:pPr>
            <w:r w:rsidRPr="00891A71">
              <w:rPr>
                <w:i/>
              </w:rPr>
              <w:t>Constant Bit Rate</w:t>
            </w:r>
            <w:r>
              <w:t xml:space="preserve"> (CBR)</w:t>
            </w:r>
          </w:p>
        </w:tc>
      </w:tr>
      <w:tr w:rsidR="00425613" w:rsidTr="00425613">
        <w:tc>
          <w:tcPr>
            <w:tcW w:w="704" w:type="dxa"/>
          </w:tcPr>
          <w:p w:rsidR="00425613" w:rsidRDefault="00891A71" w:rsidP="00E74C26">
            <w:pPr>
              <w:jc w:val="both"/>
            </w:pPr>
            <w:r>
              <w:t>7.</w:t>
            </w:r>
          </w:p>
        </w:tc>
        <w:tc>
          <w:tcPr>
            <w:tcW w:w="2552" w:type="dxa"/>
          </w:tcPr>
          <w:p w:rsidR="00425613" w:rsidRDefault="00891A71" w:rsidP="00E74C26">
            <w:pPr>
              <w:jc w:val="both"/>
            </w:pPr>
            <w:r w:rsidRPr="00891A71">
              <w:rPr>
                <w:i/>
              </w:rPr>
              <w:t>Protocol</w:t>
            </w:r>
            <w:r>
              <w:t xml:space="preserve"> MAC</w:t>
            </w:r>
          </w:p>
        </w:tc>
        <w:tc>
          <w:tcPr>
            <w:tcW w:w="2574" w:type="dxa"/>
          </w:tcPr>
          <w:p w:rsidR="00425613" w:rsidRDefault="00891A71" w:rsidP="00E74C26">
            <w:pPr>
              <w:jc w:val="both"/>
            </w:pPr>
            <w:r>
              <w:t>IEEE 802.</w:t>
            </w:r>
            <w:r w:rsidR="000A7E04">
              <w:t>11</w:t>
            </w:r>
          </w:p>
        </w:tc>
      </w:tr>
      <w:tr w:rsidR="00425613" w:rsidTr="00425613">
        <w:tc>
          <w:tcPr>
            <w:tcW w:w="704" w:type="dxa"/>
          </w:tcPr>
          <w:p w:rsidR="00425613" w:rsidRDefault="00891A71" w:rsidP="00E74C26">
            <w:pPr>
              <w:jc w:val="both"/>
            </w:pPr>
            <w:r>
              <w:t>8.</w:t>
            </w:r>
          </w:p>
        </w:tc>
        <w:tc>
          <w:tcPr>
            <w:tcW w:w="2552" w:type="dxa"/>
          </w:tcPr>
          <w:p w:rsidR="00425613" w:rsidRDefault="00891A71" w:rsidP="00E74C26">
            <w:pPr>
              <w:jc w:val="both"/>
            </w:pPr>
            <w:r>
              <w:t>Propagasi sinyal</w:t>
            </w:r>
          </w:p>
        </w:tc>
        <w:tc>
          <w:tcPr>
            <w:tcW w:w="2574" w:type="dxa"/>
          </w:tcPr>
          <w:p w:rsidR="00425613" w:rsidRPr="002C44D5" w:rsidRDefault="002C44D5" w:rsidP="00E74C26">
            <w:pPr>
              <w:jc w:val="both"/>
              <w:rPr>
                <w:i/>
              </w:rPr>
            </w:pPr>
            <w:r w:rsidRPr="002C44D5">
              <w:rPr>
                <w:i/>
              </w:rPr>
              <w:t>Two-ray ground</w:t>
            </w:r>
          </w:p>
        </w:tc>
      </w:tr>
      <w:tr w:rsidR="00425613" w:rsidTr="00425613">
        <w:tc>
          <w:tcPr>
            <w:tcW w:w="704" w:type="dxa"/>
          </w:tcPr>
          <w:p w:rsidR="00425613" w:rsidRDefault="00891A71" w:rsidP="00E74C26">
            <w:pPr>
              <w:jc w:val="both"/>
            </w:pPr>
            <w:r>
              <w:t>9.</w:t>
            </w:r>
          </w:p>
        </w:tc>
        <w:tc>
          <w:tcPr>
            <w:tcW w:w="2552" w:type="dxa"/>
          </w:tcPr>
          <w:p w:rsidR="00425613" w:rsidRPr="00891A71" w:rsidRDefault="00891A71" w:rsidP="00E74C26">
            <w:pPr>
              <w:jc w:val="both"/>
              <w:rPr>
                <w:i/>
              </w:rPr>
            </w:pPr>
            <w:r w:rsidRPr="00891A71">
              <w:rPr>
                <w:i/>
              </w:rPr>
              <w:t>Source/Destination</w:t>
            </w:r>
          </w:p>
        </w:tc>
        <w:tc>
          <w:tcPr>
            <w:tcW w:w="2574" w:type="dxa"/>
          </w:tcPr>
          <w:p w:rsidR="00425613" w:rsidRDefault="002C44D5" w:rsidP="00E74C26">
            <w:pPr>
              <w:jc w:val="both"/>
            </w:pPr>
            <w:r>
              <w:t>Dinamis</w:t>
            </w:r>
          </w:p>
        </w:tc>
      </w:tr>
      <w:tr w:rsidR="00425613" w:rsidTr="00425613">
        <w:tc>
          <w:tcPr>
            <w:tcW w:w="704" w:type="dxa"/>
          </w:tcPr>
          <w:p w:rsidR="00425613" w:rsidRDefault="00891A71" w:rsidP="00E74C26">
            <w:pPr>
              <w:jc w:val="both"/>
            </w:pPr>
            <w:r>
              <w:t>10.</w:t>
            </w:r>
          </w:p>
        </w:tc>
        <w:tc>
          <w:tcPr>
            <w:tcW w:w="2552" w:type="dxa"/>
          </w:tcPr>
          <w:p w:rsidR="00425613" w:rsidRDefault="00891A71" w:rsidP="00E74C26">
            <w:pPr>
              <w:jc w:val="both"/>
            </w:pPr>
            <w:r>
              <w:t>Tipe Kanal</w:t>
            </w:r>
          </w:p>
        </w:tc>
        <w:tc>
          <w:tcPr>
            <w:tcW w:w="2574" w:type="dxa"/>
          </w:tcPr>
          <w:p w:rsidR="00425613" w:rsidRPr="002C44D5" w:rsidRDefault="002C44D5" w:rsidP="00E74C26">
            <w:pPr>
              <w:jc w:val="both"/>
              <w:rPr>
                <w:i/>
              </w:rPr>
            </w:pPr>
            <w:r w:rsidRPr="002C44D5">
              <w:rPr>
                <w:i/>
              </w:rPr>
              <w:t>Wireless channel</w:t>
            </w:r>
          </w:p>
        </w:tc>
      </w:tr>
    </w:tbl>
    <w:p w:rsidR="00425613" w:rsidRDefault="00425613" w:rsidP="00425613">
      <w:pPr>
        <w:jc w:val="both"/>
      </w:pPr>
    </w:p>
    <w:p w:rsidR="00190886" w:rsidRDefault="00190886" w:rsidP="00E74C26">
      <w:pPr>
        <w:ind w:firstLine="576"/>
        <w:jc w:val="both"/>
      </w:pPr>
      <w:r>
        <w:t xml:space="preserve">Selain konfigurasi lingkungan simulasi VANET, pada skrip tcl tersebut juga ditambahkan perintah untuk menugaskan </w:t>
      </w:r>
      <w:r w:rsidRPr="00B73894">
        <w:rPr>
          <w:i/>
        </w:rPr>
        <w:t>node</w:t>
      </w:r>
      <w:r>
        <w:t xml:space="preserve"> yang akan menjadi </w:t>
      </w:r>
      <w:r w:rsidRPr="00B73894">
        <w:rPr>
          <w:i/>
        </w:rPr>
        <w:t>attacker</w:t>
      </w:r>
      <w:r>
        <w:t xml:space="preserve"> untuk </w:t>
      </w:r>
      <w:r w:rsidR="000D4602">
        <w:rPr>
          <w:i/>
        </w:rPr>
        <w:t>Black hole</w:t>
      </w:r>
      <w:r w:rsidRPr="00B73894">
        <w:rPr>
          <w:i/>
        </w:rPr>
        <w:t xml:space="preserve"> attack</w:t>
      </w:r>
      <w:r w:rsidR="007A3018">
        <w:t xml:space="preserve"> maupun </w:t>
      </w:r>
      <w:r w:rsidR="000D4602">
        <w:rPr>
          <w:i/>
        </w:rPr>
        <w:t>Worm hole</w:t>
      </w:r>
      <w:r w:rsidR="007A3018" w:rsidRPr="00B73894">
        <w:rPr>
          <w:i/>
        </w:rPr>
        <w:t xml:space="preserve"> a</w:t>
      </w:r>
      <w:r w:rsidRPr="00B73894">
        <w:rPr>
          <w:i/>
        </w:rPr>
        <w:t>ttack</w:t>
      </w:r>
      <w:r>
        <w:t>.</w:t>
      </w:r>
    </w:p>
    <w:p w:rsidR="007A3018" w:rsidRDefault="007A3018" w:rsidP="00E74C26">
      <w:pPr>
        <w:ind w:firstLine="576"/>
        <w:jc w:val="both"/>
      </w:pPr>
      <w:r>
        <w:t xml:space="preserve">Agar </w:t>
      </w:r>
      <w:r w:rsidRPr="00B73894">
        <w:rPr>
          <w:i/>
        </w:rPr>
        <w:t>node attacker</w:t>
      </w:r>
      <w:r>
        <w:t xml:space="preserve"> dapat menjalankan tugasnya melakukan </w:t>
      </w:r>
      <w:r w:rsidR="000D4602">
        <w:rPr>
          <w:i/>
        </w:rPr>
        <w:t>Black hole</w:t>
      </w:r>
      <w:r w:rsidRPr="00B73894">
        <w:rPr>
          <w:i/>
        </w:rPr>
        <w:t xml:space="preserve"> attack</w:t>
      </w:r>
      <w:r>
        <w:t xml:space="preserve"> atau </w:t>
      </w:r>
      <w:r w:rsidR="000D4602">
        <w:rPr>
          <w:i/>
        </w:rPr>
        <w:t>Worm hole</w:t>
      </w:r>
      <w:r w:rsidRPr="00B73894">
        <w:rPr>
          <w:i/>
        </w:rPr>
        <w:t xml:space="preserve"> attack</w:t>
      </w:r>
      <w:r>
        <w:t>, ditambahkan</w:t>
      </w:r>
      <w:r w:rsidR="00580BB8">
        <w:t xml:space="preserve"> beberapa</w:t>
      </w:r>
      <w:r>
        <w:t xml:space="preserve"> kode untuk melakukan </w:t>
      </w:r>
      <w:r w:rsidR="000D4602">
        <w:rPr>
          <w:i/>
        </w:rPr>
        <w:t>Black hole</w:t>
      </w:r>
      <w:r w:rsidRPr="00B73894">
        <w:rPr>
          <w:i/>
        </w:rPr>
        <w:t xml:space="preserve"> attack</w:t>
      </w:r>
      <w:r>
        <w:t xml:space="preserve"> dan </w:t>
      </w:r>
      <w:r w:rsidR="000D4602">
        <w:rPr>
          <w:i/>
        </w:rPr>
        <w:t>Worm hole</w:t>
      </w:r>
      <w:r w:rsidRPr="00B73894">
        <w:rPr>
          <w:i/>
        </w:rPr>
        <w:t xml:space="preserve"> attack</w:t>
      </w:r>
      <w:r>
        <w:t xml:space="preserve"> pada kode routing protocol AODV di NS-2.</w:t>
      </w:r>
    </w:p>
    <w:p w:rsidR="003F585D" w:rsidRDefault="000664C9" w:rsidP="00C955C7">
      <w:pPr>
        <w:ind w:firstLine="576"/>
        <w:jc w:val="both"/>
      </w:pPr>
      <w:r>
        <w:t>Kode yang ditambahkan diantaranya adalah deklarasi variabel pada</w:t>
      </w:r>
      <w:r w:rsidRPr="00B73894">
        <w:rPr>
          <w:i/>
        </w:rPr>
        <w:t xml:space="preserve"> file</w:t>
      </w:r>
      <w:r>
        <w:t xml:space="preserve"> aodv.h. Kemudian pada</w:t>
      </w:r>
      <w:r w:rsidRPr="00B73894">
        <w:rPr>
          <w:i/>
        </w:rPr>
        <w:t xml:space="preserve"> file</w:t>
      </w:r>
      <w:r>
        <w:t xml:space="preserve"> aodv.cc ditambahkan kode untuk mengenali </w:t>
      </w:r>
      <w:r w:rsidRPr="00B73894">
        <w:rPr>
          <w:i/>
        </w:rPr>
        <w:t>node attacker</w:t>
      </w:r>
      <w:r>
        <w:t xml:space="preserve"> dan </w:t>
      </w:r>
      <w:r w:rsidR="006F2798">
        <w:t xml:space="preserve">alur penyerangan. Ketika </w:t>
      </w:r>
      <w:r w:rsidR="00B23778">
        <w:t xml:space="preserve">simulasi NS-2 dijalankan </w:t>
      </w:r>
      <w:r w:rsidR="00B23778" w:rsidRPr="00B73894">
        <w:rPr>
          <w:i/>
        </w:rPr>
        <w:t>routing protocol</w:t>
      </w:r>
      <w:r w:rsidR="00B23778">
        <w:t xml:space="preserve"> AODV akan mengenali apakah suatu </w:t>
      </w:r>
      <w:r w:rsidR="00B23778" w:rsidRPr="00B73894">
        <w:rPr>
          <w:i/>
        </w:rPr>
        <w:t>node</w:t>
      </w:r>
      <w:r w:rsidR="00B23778">
        <w:t xml:space="preserve"> adalah </w:t>
      </w:r>
      <w:r w:rsidR="000D4602">
        <w:rPr>
          <w:i/>
        </w:rPr>
        <w:t>Black hole</w:t>
      </w:r>
      <w:r w:rsidR="00B23778" w:rsidRPr="00B73894">
        <w:rPr>
          <w:i/>
        </w:rPr>
        <w:t xml:space="preserve"> attacker</w:t>
      </w:r>
      <w:r w:rsidR="00B23778">
        <w:t xml:space="preserve"> atau </w:t>
      </w:r>
      <w:r w:rsidR="000D4602">
        <w:rPr>
          <w:i/>
        </w:rPr>
        <w:t>Worm hole</w:t>
      </w:r>
      <w:r w:rsidR="00B23778" w:rsidRPr="00B73894">
        <w:rPr>
          <w:i/>
        </w:rPr>
        <w:t xml:space="preserve"> attacker</w:t>
      </w:r>
      <w:r w:rsidR="00B23778">
        <w:t xml:space="preserve">. Jika </w:t>
      </w:r>
      <w:r w:rsidR="00B23778" w:rsidRPr="00B73894">
        <w:rPr>
          <w:i/>
        </w:rPr>
        <w:t>node</w:t>
      </w:r>
      <w:r w:rsidR="00B23778">
        <w:t xml:space="preserve"> tersebut adalah </w:t>
      </w:r>
      <w:r w:rsidR="000D4602">
        <w:rPr>
          <w:i/>
        </w:rPr>
        <w:t>Black hole</w:t>
      </w:r>
      <w:r w:rsidR="00B23778" w:rsidRPr="00B73894">
        <w:rPr>
          <w:i/>
        </w:rPr>
        <w:t xml:space="preserve"> attacker</w:t>
      </w:r>
      <w:r w:rsidR="00B23778">
        <w:t xml:space="preserve">, maka </w:t>
      </w:r>
      <w:r w:rsidR="00B23778" w:rsidRPr="00B73894">
        <w:rPr>
          <w:i/>
        </w:rPr>
        <w:t>node</w:t>
      </w:r>
      <w:r w:rsidR="00B23778">
        <w:t xml:space="preserve"> </w:t>
      </w:r>
      <w:r w:rsidR="00B23778">
        <w:lastRenderedPageBreak/>
        <w:t xml:space="preserve">tersebut akan melakukan </w:t>
      </w:r>
      <w:r w:rsidR="00B23778" w:rsidRPr="00B73894">
        <w:rPr>
          <w:i/>
        </w:rPr>
        <w:t>drop</w:t>
      </w:r>
      <w:r w:rsidR="00B23778">
        <w:t xml:space="preserve"> pada setiap paket yang diterimanya, sedangkan jika </w:t>
      </w:r>
      <w:r w:rsidR="00B23778" w:rsidRPr="00B73894">
        <w:rPr>
          <w:i/>
        </w:rPr>
        <w:t>node</w:t>
      </w:r>
      <w:r w:rsidR="00B23778">
        <w:t xml:space="preserve"> tersebut adalah </w:t>
      </w:r>
      <w:r w:rsidR="000D4602">
        <w:rPr>
          <w:i/>
        </w:rPr>
        <w:t>Worm hole</w:t>
      </w:r>
      <w:r w:rsidR="00B23778" w:rsidRPr="00B73894">
        <w:rPr>
          <w:i/>
        </w:rPr>
        <w:t xml:space="preserve"> attacker</w:t>
      </w:r>
      <w:r w:rsidR="00B23778">
        <w:t xml:space="preserve">, maka </w:t>
      </w:r>
      <w:r w:rsidR="00B23778" w:rsidRPr="00B73894">
        <w:rPr>
          <w:i/>
        </w:rPr>
        <w:t>node</w:t>
      </w:r>
      <w:r w:rsidR="00B23778">
        <w:t xml:space="preserve"> tersebut akan mengubah </w:t>
      </w:r>
      <w:r w:rsidR="00B23778" w:rsidRPr="00B73894">
        <w:rPr>
          <w:i/>
        </w:rPr>
        <w:t>node</w:t>
      </w:r>
      <w:r w:rsidR="00B23778">
        <w:t xml:space="preserve"> tujuan yang ada pada paket </w:t>
      </w:r>
      <w:r w:rsidR="00B23778" w:rsidRPr="002B6DA6">
        <w:rPr>
          <w:i/>
        </w:rPr>
        <w:t>header</w:t>
      </w:r>
      <w:r w:rsidR="005D0BC5">
        <w:t>.</w:t>
      </w:r>
    </w:p>
    <w:p w:rsidR="00C706A6" w:rsidRPr="00C955C7" w:rsidRDefault="00C706A6" w:rsidP="00C955C7">
      <w:pPr>
        <w:ind w:firstLine="576"/>
        <w:jc w:val="both"/>
      </w:pPr>
    </w:p>
    <w:p w:rsidR="00465EC1" w:rsidRPr="003F585D" w:rsidRDefault="000016DD" w:rsidP="00DB3E11">
      <w:pPr>
        <w:pStyle w:val="Heading2"/>
        <w:ind w:left="567" w:hanging="567"/>
        <w:jc w:val="both"/>
        <w:rPr>
          <w:i/>
        </w:rPr>
      </w:pPr>
      <w:bookmarkStart w:id="147" w:name="_Toc487272927"/>
      <w:r w:rsidRPr="003F585D">
        <w:t>Perancangan Metrik Analisis</w:t>
      </w:r>
      <w:bookmarkEnd w:id="147"/>
    </w:p>
    <w:p w:rsidR="009D59BC" w:rsidRDefault="009D59BC" w:rsidP="009D59BC"/>
    <w:p w:rsidR="009D59BC" w:rsidRPr="00A355E9" w:rsidRDefault="00A355E9" w:rsidP="00A355E9">
      <w:pPr>
        <w:ind w:firstLine="576"/>
        <w:jc w:val="both"/>
      </w:pPr>
      <w:r>
        <w:t xml:space="preserve">Berikut ini merupakan parameter-parameter yang akan dianalisis pada Tugas Akhir ini untuk dapat membandingkan performa dari </w:t>
      </w:r>
      <w:r w:rsidRPr="00BA5355">
        <w:rPr>
          <w:i/>
        </w:rPr>
        <w:t>routing protocol</w:t>
      </w:r>
      <w:r>
        <w:t xml:space="preserve"> AODV yang telah dilakukan modifikasi dan </w:t>
      </w:r>
      <w:r w:rsidRPr="00BA5355">
        <w:rPr>
          <w:i/>
        </w:rPr>
        <w:t>routing protocol</w:t>
      </w:r>
      <w:r>
        <w:t xml:space="preserve"> AODV yang asli:</w:t>
      </w:r>
    </w:p>
    <w:p w:rsidR="00465EC1" w:rsidRPr="004B1B4B" w:rsidRDefault="00465EC1" w:rsidP="00465EC1"/>
    <w:p w:rsidR="00465EC1" w:rsidRPr="008D2E82" w:rsidRDefault="000016DD" w:rsidP="00DB3E11">
      <w:pPr>
        <w:pStyle w:val="Heading3"/>
        <w:ind w:left="567" w:hanging="567"/>
        <w:jc w:val="both"/>
        <w:rPr>
          <w:i/>
        </w:rPr>
      </w:pPr>
      <w:bookmarkStart w:id="148" w:name="_Toc487272928"/>
      <w:r>
        <w:rPr>
          <w:i/>
        </w:rPr>
        <w:t>Packet Delivery Ratio</w:t>
      </w:r>
      <w:r w:rsidR="008A68FD">
        <w:rPr>
          <w:i/>
        </w:rPr>
        <w:t xml:space="preserve"> </w:t>
      </w:r>
      <w:r w:rsidR="008A68FD" w:rsidRPr="008A68FD">
        <w:t>(PDR)</w:t>
      </w:r>
      <w:bookmarkEnd w:id="148"/>
    </w:p>
    <w:p w:rsidR="005D2979" w:rsidRDefault="005D2979" w:rsidP="007D06E1">
      <w:pPr>
        <w:jc w:val="both"/>
        <w:rPr>
          <w:lang w:val="en-US"/>
        </w:rPr>
      </w:pPr>
    </w:p>
    <w:p w:rsidR="00991DB4" w:rsidRDefault="004F205D" w:rsidP="00033151">
      <w:pPr>
        <w:ind w:firstLine="567"/>
        <w:jc w:val="both"/>
      </w:pPr>
      <w:r w:rsidRPr="00BA5355">
        <w:rPr>
          <w:i/>
        </w:rPr>
        <w:t>Packet Delivery Ratio</w:t>
      </w:r>
      <w:r>
        <w:t xml:space="preserve"> merupakan perbandingan antara jumlah paket yang diterima dengan jumlah paket yang dikirimkan.</w:t>
      </w:r>
      <w:r w:rsidR="00065559">
        <w:t xml:space="preserve"> </w:t>
      </w:r>
      <w:r w:rsidR="00065559" w:rsidRPr="00BA5355">
        <w:rPr>
          <w:i/>
        </w:rPr>
        <w:t>Packet Delivery Ratio</w:t>
      </w:r>
      <w:r w:rsidR="00065559">
        <w:t xml:space="preserve"> dihitung dengan persamaan</w:t>
      </w:r>
      <w:r w:rsidR="0094474D">
        <w:t xml:space="preserve"> 3.</w:t>
      </w:r>
      <w:r w:rsidR="009069DD">
        <w:t>1.</w:t>
      </w:r>
    </w:p>
    <w:p w:rsidR="00E66397" w:rsidRDefault="00E66397" w:rsidP="004F205D">
      <w:pPr>
        <w:ind w:firstLine="720"/>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23"/>
        <w:gridCol w:w="2007"/>
      </w:tblGrid>
      <w:tr w:rsidR="007F43F6" w:rsidTr="007F43F6">
        <w:tc>
          <w:tcPr>
            <w:tcW w:w="3823" w:type="dxa"/>
            <w:vMerge w:val="restart"/>
          </w:tcPr>
          <w:p w:rsidR="007F43F6" w:rsidRPr="007F43F6" w:rsidRDefault="007F43F6" w:rsidP="004F205D">
            <w:pPr>
              <w:jc w:val="both"/>
            </w:pPr>
            <m:oMathPara>
              <m:oMathParaPr>
                <m:jc m:val="right"/>
              </m:oMathParaPr>
              <m:oMath>
                <m:r>
                  <w:rPr>
                    <w:rFonts w:ascii="Cambria Math" w:hAnsi="Cambria Math"/>
                  </w:rPr>
                  <m:t xml:space="preserve">PDR= </m:t>
                </m:r>
                <m:f>
                  <m:fPr>
                    <m:ctrlPr>
                      <w:rPr>
                        <w:rFonts w:ascii="Cambria Math" w:hAnsi="Cambria Math"/>
                        <w:i/>
                      </w:rPr>
                    </m:ctrlPr>
                  </m:fPr>
                  <m:num>
                    <m:r>
                      <w:rPr>
                        <w:rFonts w:ascii="Cambria Math" w:hAnsi="Cambria Math"/>
                      </w:rPr>
                      <m:t>packet received</m:t>
                    </m:r>
                  </m:num>
                  <m:den>
                    <m:r>
                      <w:rPr>
                        <w:rFonts w:ascii="Cambria Math" w:hAnsi="Cambria Math"/>
                      </w:rPr>
                      <m:t>packet sent</m:t>
                    </m:r>
                  </m:den>
                </m:f>
              </m:oMath>
            </m:oMathPara>
          </w:p>
        </w:tc>
        <w:tc>
          <w:tcPr>
            <w:tcW w:w="2007" w:type="dxa"/>
          </w:tcPr>
          <w:p w:rsidR="007F43F6" w:rsidRDefault="007F43F6" w:rsidP="004F205D">
            <w:pPr>
              <w:jc w:val="both"/>
            </w:pPr>
          </w:p>
        </w:tc>
      </w:tr>
      <w:tr w:rsidR="007F43F6" w:rsidTr="007F43F6">
        <w:tc>
          <w:tcPr>
            <w:tcW w:w="3823" w:type="dxa"/>
            <w:vMerge/>
          </w:tcPr>
          <w:p w:rsidR="007F43F6" w:rsidRDefault="007F43F6" w:rsidP="004F205D">
            <w:pPr>
              <w:jc w:val="both"/>
            </w:pPr>
          </w:p>
        </w:tc>
        <w:tc>
          <w:tcPr>
            <w:tcW w:w="2007" w:type="dxa"/>
          </w:tcPr>
          <w:p w:rsidR="007F43F6" w:rsidRDefault="007F43F6" w:rsidP="007F43F6">
            <w:pPr>
              <w:jc w:val="right"/>
            </w:pPr>
            <w:r>
              <w:t>(3.1)</w:t>
            </w:r>
          </w:p>
        </w:tc>
      </w:tr>
    </w:tbl>
    <w:p w:rsidR="00E66397" w:rsidRDefault="00E66397" w:rsidP="002E79ED">
      <w:pPr>
        <w:jc w:val="both"/>
      </w:pPr>
    </w:p>
    <w:p w:rsidR="008A68FD" w:rsidRPr="004F205D" w:rsidRDefault="008A68FD" w:rsidP="004F205D">
      <w:pPr>
        <w:ind w:firstLine="720"/>
        <w:jc w:val="both"/>
      </w:pPr>
      <w:r w:rsidRPr="00BA5355">
        <w:rPr>
          <w:i/>
        </w:rPr>
        <w:t>Packet Delivery Ratio</w:t>
      </w:r>
      <w:r>
        <w:t xml:space="preserve"> dapat menunjukkan keberhasilan paket yang dikirimkan. Semakin tinggi </w:t>
      </w:r>
      <w:r w:rsidRPr="00BA5355">
        <w:rPr>
          <w:i/>
        </w:rPr>
        <w:t>Packet Delivery Ratio</w:t>
      </w:r>
      <w:r>
        <w:t>, artinya semakin berhasil pengiriman paket yang dilakukan.</w:t>
      </w:r>
    </w:p>
    <w:p w:rsidR="00991DB4" w:rsidRDefault="00991DB4" w:rsidP="007D06E1">
      <w:pPr>
        <w:jc w:val="both"/>
        <w:rPr>
          <w:b/>
          <w:sz w:val="28"/>
        </w:rPr>
      </w:pPr>
    </w:p>
    <w:p w:rsidR="00465EC1" w:rsidRPr="00EC5310" w:rsidRDefault="00901BCB" w:rsidP="00DB3E11">
      <w:pPr>
        <w:pStyle w:val="Heading3"/>
        <w:ind w:left="567" w:hanging="567"/>
        <w:jc w:val="both"/>
        <w:rPr>
          <w:i/>
        </w:rPr>
      </w:pPr>
      <w:bookmarkStart w:id="149" w:name="_Toc487272929"/>
      <w:r w:rsidRPr="00901BCB">
        <w:t>Rata-rata</w:t>
      </w:r>
      <w:r w:rsidR="000016DD">
        <w:rPr>
          <w:i/>
        </w:rPr>
        <w:t xml:space="preserve"> End to End Delay</w:t>
      </w:r>
      <w:r w:rsidR="008A68FD">
        <w:rPr>
          <w:i/>
        </w:rPr>
        <w:t xml:space="preserve"> </w:t>
      </w:r>
      <w:r w:rsidR="008A68FD" w:rsidRPr="008A68FD">
        <w:t>(E2E)</w:t>
      </w:r>
      <w:bookmarkEnd w:id="149"/>
    </w:p>
    <w:p w:rsidR="00277853" w:rsidRDefault="00277853" w:rsidP="00991DB4">
      <w:pPr>
        <w:jc w:val="both"/>
      </w:pPr>
    </w:p>
    <w:p w:rsidR="00991DB4" w:rsidRDefault="002F7471" w:rsidP="00033151">
      <w:pPr>
        <w:ind w:firstLine="567"/>
        <w:jc w:val="both"/>
      </w:pPr>
      <w:r>
        <w:t xml:space="preserve">Rata-rata </w:t>
      </w:r>
      <w:r w:rsidRPr="00BA5355">
        <w:rPr>
          <w:i/>
        </w:rPr>
        <w:t>End to End Delay</w:t>
      </w:r>
      <w:r>
        <w:t xml:space="preserve"> merupakan rata-rata dari </w:t>
      </w:r>
      <w:r w:rsidRPr="00BA5355">
        <w:rPr>
          <w:i/>
        </w:rPr>
        <w:t>delay</w:t>
      </w:r>
      <w:r>
        <w:t xml:space="preserve"> atau waktu yang dibutuhkan tiap paket untuk sampai ke </w:t>
      </w:r>
      <w:r w:rsidRPr="00BA5355">
        <w:rPr>
          <w:i/>
        </w:rPr>
        <w:t>node</w:t>
      </w:r>
      <w:r>
        <w:t xml:space="preserve"> tujuan</w:t>
      </w:r>
      <w:r w:rsidR="00DE6C31">
        <w:t xml:space="preserve"> dalam satuan detik</w:t>
      </w:r>
      <w:r>
        <w:t xml:space="preserve">. </w:t>
      </w:r>
      <w:r w:rsidRPr="00BA5355">
        <w:rPr>
          <w:i/>
        </w:rPr>
        <w:t>Delay</w:t>
      </w:r>
      <w:r>
        <w:t xml:space="preserve"> tiap paket didapatkan dari rentang waktu antara </w:t>
      </w:r>
      <w:r w:rsidRPr="00BA5355">
        <w:rPr>
          <w:i/>
        </w:rPr>
        <w:t>node</w:t>
      </w:r>
      <w:r>
        <w:t xml:space="preserve"> asal mengirimkan paket</w:t>
      </w:r>
      <w:r w:rsidR="003F585D">
        <w:t xml:space="preserve"> (</w:t>
      </w:r>
      <w:r w:rsidR="003F585D" w:rsidRPr="003F585D">
        <w:rPr>
          <w:rFonts w:ascii="Courier New" w:hAnsi="Courier New" w:cs="Courier New"/>
        </w:rPr>
        <w:t>CBRSentTime</w:t>
      </w:r>
      <w:r w:rsidR="003F585D">
        <w:t>)</w:t>
      </w:r>
      <w:r>
        <w:t xml:space="preserve"> dan </w:t>
      </w:r>
      <w:r w:rsidRPr="00BA5355">
        <w:rPr>
          <w:i/>
        </w:rPr>
        <w:t>node</w:t>
      </w:r>
      <w:r>
        <w:t xml:space="preserve"> tujuan menerima paket</w:t>
      </w:r>
      <w:r w:rsidR="003F585D">
        <w:t xml:space="preserve"> (</w:t>
      </w:r>
      <w:r w:rsidR="003F585D" w:rsidRPr="003F585D">
        <w:rPr>
          <w:rFonts w:ascii="Courier New" w:hAnsi="Courier New" w:cs="Courier New"/>
        </w:rPr>
        <w:t>CBRRecvTime</w:t>
      </w:r>
      <w:r w:rsidR="003F585D">
        <w:t>)</w:t>
      </w:r>
      <w:r>
        <w:t xml:space="preserve">. Dari </w:t>
      </w:r>
      <w:r w:rsidRPr="00BA5355">
        <w:rPr>
          <w:i/>
        </w:rPr>
        <w:t>delay</w:t>
      </w:r>
      <w:r>
        <w:t xml:space="preserve"> tiap paket tersebut</w:t>
      </w:r>
      <w:r w:rsidR="003F585D">
        <w:t xml:space="preserve"> semua dijumlahkan dan dibagi dengan jumlah paket yang berhasil diterima (</w:t>
      </w:r>
      <w:r w:rsidR="003F585D" w:rsidRPr="003F585D">
        <w:rPr>
          <w:rFonts w:ascii="Courier New" w:hAnsi="Courier New" w:cs="Courier New"/>
        </w:rPr>
        <w:t>recvnum</w:t>
      </w:r>
      <w:r w:rsidR="003F585D">
        <w:t>), maka</w:t>
      </w:r>
      <w:r>
        <w:t xml:space="preserve"> akan didapatkan rata-rata </w:t>
      </w:r>
      <w:r w:rsidRPr="00BA5355">
        <w:rPr>
          <w:i/>
        </w:rPr>
        <w:t>end to end delay</w:t>
      </w:r>
      <w:r w:rsidR="000F0C7A">
        <w:t>, yang dapat</w:t>
      </w:r>
      <w:r>
        <w:t xml:space="preserve"> dihitung dengan persamaan</w:t>
      </w:r>
      <w:r w:rsidR="0026576C">
        <w:t xml:space="preserve"> 3.2.</w:t>
      </w:r>
    </w:p>
    <w:p w:rsidR="0026576C" w:rsidRDefault="0026576C" w:rsidP="002F7471">
      <w:pPr>
        <w:ind w:firstLine="720"/>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9"/>
        <w:gridCol w:w="731"/>
      </w:tblGrid>
      <w:tr w:rsidR="0026576C" w:rsidTr="007C2038">
        <w:tc>
          <w:tcPr>
            <w:tcW w:w="5099" w:type="dxa"/>
            <w:vMerge w:val="restart"/>
          </w:tcPr>
          <w:p w:rsidR="0026576C" w:rsidRPr="003F585D" w:rsidRDefault="0026576C" w:rsidP="0026576C">
            <w:pPr>
              <w:jc w:val="both"/>
            </w:pPr>
            <m:oMathPara>
              <m:oMathParaPr>
                <m:jc m:val="right"/>
              </m:oMathParaPr>
              <m:oMath>
                <m:r>
                  <w:rPr>
                    <w:rFonts w:ascii="Cambria Math" w:hAnsi="Cambria Math"/>
                  </w:rPr>
                  <m:t xml:space="preserve">E2E= </m:t>
                </m:r>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m=1</m:t>
                        </m:r>
                      </m:sub>
                      <m:sup>
                        <m:r>
                          <w:rPr>
                            <w:rFonts w:ascii="Cambria Math" w:hAnsi="Cambria Math"/>
                          </w:rPr>
                          <m:t>recvnum</m:t>
                        </m:r>
                      </m:sup>
                      <m:e>
                        <m:r>
                          <w:rPr>
                            <w:rFonts w:ascii="Cambria Math" w:hAnsi="Cambria Math"/>
                          </w:rPr>
                          <m:t>CBRRecvTime -CBRSentTime</m:t>
                        </m:r>
                      </m:e>
                    </m:nary>
                  </m:num>
                  <m:den>
                    <m:r>
                      <w:rPr>
                        <w:rFonts w:ascii="Cambria Math" w:hAnsi="Cambria Math"/>
                      </w:rPr>
                      <m:t>recvnum</m:t>
                    </m:r>
                  </m:den>
                </m:f>
              </m:oMath>
            </m:oMathPara>
          </w:p>
        </w:tc>
        <w:tc>
          <w:tcPr>
            <w:tcW w:w="731" w:type="dxa"/>
          </w:tcPr>
          <w:p w:rsidR="0026576C" w:rsidRDefault="0026576C" w:rsidP="000C64EF">
            <w:pPr>
              <w:jc w:val="both"/>
            </w:pPr>
          </w:p>
        </w:tc>
      </w:tr>
      <w:tr w:rsidR="0026576C" w:rsidTr="007C2038">
        <w:tc>
          <w:tcPr>
            <w:tcW w:w="5099" w:type="dxa"/>
            <w:vMerge/>
          </w:tcPr>
          <w:p w:rsidR="0026576C" w:rsidRDefault="0026576C" w:rsidP="000C64EF">
            <w:pPr>
              <w:jc w:val="both"/>
            </w:pPr>
          </w:p>
        </w:tc>
        <w:tc>
          <w:tcPr>
            <w:tcW w:w="731" w:type="dxa"/>
          </w:tcPr>
          <w:p w:rsidR="0026576C" w:rsidRDefault="0026576C" w:rsidP="000C64EF">
            <w:pPr>
              <w:jc w:val="right"/>
            </w:pPr>
            <w:r>
              <w:t>(3.2)</w:t>
            </w:r>
          </w:p>
        </w:tc>
      </w:tr>
    </w:tbl>
    <w:p w:rsidR="000016DD" w:rsidRDefault="000016DD" w:rsidP="000016DD">
      <w:pPr>
        <w:jc w:val="both"/>
        <w:rPr>
          <w:lang w:val="en-US"/>
        </w:rPr>
      </w:pPr>
    </w:p>
    <w:p w:rsidR="000016DD" w:rsidRDefault="000016DD" w:rsidP="00DB3E11">
      <w:pPr>
        <w:pStyle w:val="Heading3"/>
        <w:ind w:left="567" w:hanging="567"/>
        <w:jc w:val="both"/>
        <w:rPr>
          <w:i/>
        </w:rPr>
      </w:pPr>
      <w:bookmarkStart w:id="150" w:name="_Toc487272930"/>
      <w:r w:rsidRPr="000016DD">
        <w:rPr>
          <w:i/>
        </w:rPr>
        <w:t>Routing Overhead</w:t>
      </w:r>
      <w:r w:rsidR="00310D5A">
        <w:rPr>
          <w:i/>
        </w:rPr>
        <w:t xml:space="preserve"> </w:t>
      </w:r>
      <w:r w:rsidR="00310D5A" w:rsidRPr="00310D5A">
        <w:t>(RO)</w:t>
      </w:r>
      <w:bookmarkEnd w:id="150"/>
    </w:p>
    <w:p w:rsidR="001B6CED" w:rsidRDefault="001B6CED" w:rsidP="001B6CED"/>
    <w:p w:rsidR="001B6CED" w:rsidRDefault="001B6CED" w:rsidP="001B6CED">
      <w:pPr>
        <w:ind w:firstLine="576"/>
        <w:jc w:val="both"/>
      </w:pPr>
      <w:r w:rsidRPr="00BA5355">
        <w:rPr>
          <w:i/>
        </w:rPr>
        <w:t>Routing Overhead</w:t>
      </w:r>
      <w:r>
        <w:t xml:space="preserve"> adalah jumlah paket kontrol </w:t>
      </w:r>
      <w:r w:rsidRPr="00BA5355">
        <w:rPr>
          <w:i/>
        </w:rPr>
        <w:t>routing</w:t>
      </w:r>
      <w:r>
        <w:t xml:space="preserve"> yang ditransmisikan per data paket ke </w:t>
      </w:r>
      <w:r w:rsidRPr="00BA5355">
        <w:rPr>
          <w:i/>
        </w:rPr>
        <w:t>node</w:t>
      </w:r>
      <w:r>
        <w:t xml:space="preserve"> tujuan selama simulasi terjadi. </w:t>
      </w:r>
      <w:r w:rsidRPr="00BA5355">
        <w:rPr>
          <w:i/>
        </w:rPr>
        <w:t>Routing Overhead</w:t>
      </w:r>
      <w:r>
        <w:t xml:space="preserve"> didapatkan dengan menjumlahkan semua paket kontrol </w:t>
      </w:r>
      <w:r w:rsidRPr="00BA5355">
        <w:rPr>
          <w:i/>
        </w:rPr>
        <w:t>routing</w:t>
      </w:r>
      <w:r>
        <w:t xml:space="preserve"> yang ditransmisikan, baik itu paket </w:t>
      </w:r>
      <w:r w:rsidRPr="00BA5355">
        <w:rPr>
          <w:i/>
        </w:rPr>
        <w:t>route request</w:t>
      </w:r>
      <w:r>
        <w:t xml:space="preserve"> (RREQ), </w:t>
      </w:r>
      <w:r w:rsidRPr="00BA5355">
        <w:rPr>
          <w:i/>
        </w:rPr>
        <w:t>route reply</w:t>
      </w:r>
      <w:r>
        <w:t xml:space="preserve"> (RREP), maupun </w:t>
      </w:r>
      <w:r w:rsidRPr="00BA5355">
        <w:rPr>
          <w:i/>
        </w:rPr>
        <w:t>route error</w:t>
      </w:r>
      <w:r>
        <w:t xml:space="preserve"> (RERR).</w:t>
      </w:r>
      <w:r w:rsidR="00C500AE">
        <w:t xml:space="preserve"> Perhitungan </w:t>
      </w:r>
      <w:r w:rsidR="00C500AE" w:rsidRPr="00BA5355">
        <w:rPr>
          <w:i/>
        </w:rPr>
        <w:t>Routing Overhead</w:t>
      </w:r>
      <w:r w:rsidR="00C500AE">
        <w:t xml:space="preserve"> dapat dilihat dengan persamaan</w:t>
      </w:r>
      <w:r w:rsidR="007C2038">
        <w:t xml:space="preserve"> 3.3.</w:t>
      </w:r>
    </w:p>
    <w:p w:rsidR="007C2038" w:rsidRDefault="007C2038" w:rsidP="001B6CED">
      <w:pPr>
        <w:ind w:firstLine="576"/>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06"/>
        <w:gridCol w:w="1724"/>
      </w:tblGrid>
      <w:tr w:rsidR="007C2038" w:rsidTr="007C2038">
        <w:tc>
          <w:tcPr>
            <w:tcW w:w="4106" w:type="dxa"/>
            <w:vMerge w:val="restart"/>
          </w:tcPr>
          <w:p w:rsidR="007C2038" w:rsidRPr="007F43F6" w:rsidRDefault="007C2038" w:rsidP="007C2038">
            <w:pPr>
              <w:jc w:val="both"/>
            </w:pPr>
            <m:oMathPara>
              <m:oMathParaPr>
                <m:jc m:val="right"/>
              </m:oMathParaPr>
              <m:oMath>
                <m:r>
                  <w:rPr>
                    <w:rFonts w:ascii="Cambria Math" w:hAnsi="Cambria Math"/>
                  </w:rPr>
                  <m:t xml:space="preserve">RO= </m:t>
                </m:r>
                <m:nary>
                  <m:naryPr>
                    <m:chr m:val="∑"/>
                    <m:limLoc m:val="subSup"/>
                    <m:ctrlPr>
                      <w:rPr>
                        <w:rFonts w:ascii="Cambria Math" w:hAnsi="Cambria Math"/>
                        <w:i/>
                      </w:rPr>
                    </m:ctrlPr>
                  </m:naryPr>
                  <m:sub>
                    <m:r>
                      <w:rPr>
                        <w:rFonts w:ascii="Cambria Math" w:hAnsi="Cambria Math"/>
                      </w:rPr>
                      <m:t>m=1</m:t>
                    </m:r>
                  </m:sub>
                  <m:sup>
                    <m:r>
                      <w:rPr>
                        <w:rFonts w:ascii="Cambria Math" w:hAnsi="Cambria Math"/>
                      </w:rPr>
                      <m:t>sentnum</m:t>
                    </m:r>
                  </m:sup>
                  <m:e>
                    <m:r>
                      <w:rPr>
                        <w:rFonts w:ascii="Cambria Math" w:hAnsi="Cambria Math"/>
                      </w:rPr>
                      <m:t>packet sent</m:t>
                    </m:r>
                  </m:e>
                </m:nary>
              </m:oMath>
            </m:oMathPara>
          </w:p>
        </w:tc>
        <w:tc>
          <w:tcPr>
            <w:tcW w:w="1724" w:type="dxa"/>
          </w:tcPr>
          <w:p w:rsidR="007C2038" w:rsidRDefault="007C2038" w:rsidP="000C64EF">
            <w:pPr>
              <w:jc w:val="both"/>
            </w:pPr>
          </w:p>
        </w:tc>
      </w:tr>
      <w:tr w:rsidR="007C2038" w:rsidTr="007C2038">
        <w:tc>
          <w:tcPr>
            <w:tcW w:w="4106" w:type="dxa"/>
            <w:vMerge/>
          </w:tcPr>
          <w:p w:rsidR="007C2038" w:rsidRDefault="007C2038" w:rsidP="000C64EF">
            <w:pPr>
              <w:jc w:val="both"/>
            </w:pPr>
          </w:p>
        </w:tc>
        <w:tc>
          <w:tcPr>
            <w:tcW w:w="1724" w:type="dxa"/>
          </w:tcPr>
          <w:p w:rsidR="007C2038" w:rsidRDefault="007C2038" w:rsidP="000C64EF">
            <w:pPr>
              <w:jc w:val="right"/>
            </w:pPr>
            <w:r>
              <w:t>(3.3)</w:t>
            </w:r>
          </w:p>
        </w:tc>
      </w:tr>
    </w:tbl>
    <w:p w:rsidR="00E64621" w:rsidRDefault="00E64621" w:rsidP="00631674">
      <w:pPr>
        <w:jc w:val="both"/>
      </w:pPr>
      <w:bookmarkStart w:id="151" w:name="_Toc371761019"/>
      <w:bookmarkStart w:id="152" w:name="_Toc371761162"/>
    </w:p>
    <w:p w:rsidR="00837868" w:rsidRDefault="00837868" w:rsidP="0043721E">
      <w:pPr>
        <w:ind w:firstLine="576"/>
        <w:jc w:val="both"/>
      </w:pPr>
    </w:p>
    <w:p w:rsidR="00837868" w:rsidRDefault="00837868" w:rsidP="0043721E">
      <w:pPr>
        <w:ind w:firstLine="576"/>
        <w:jc w:val="both"/>
      </w:pPr>
    </w:p>
    <w:p w:rsidR="00837868" w:rsidRDefault="00837868" w:rsidP="0043721E">
      <w:pPr>
        <w:ind w:firstLine="576"/>
        <w:jc w:val="both"/>
      </w:pPr>
    </w:p>
    <w:p w:rsidR="00837868" w:rsidRDefault="00837868" w:rsidP="0043721E">
      <w:pPr>
        <w:ind w:firstLine="576"/>
        <w:jc w:val="both"/>
      </w:pPr>
    </w:p>
    <w:p w:rsidR="00837868" w:rsidRDefault="00837868" w:rsidP="0043721E">
      <w:pPr>
        <w:ind w:firstLine="576"/>
        <w:jc w:val="both"/>
      </w:pPr>
    </w:p>
    <w:p w:rsidR="00837868" w:rsidRDefault="00837868" w:rsidP="0043721E">
      <w:pPr>
        <w:ind w:firstLine="576"/>
        <w:jc w:val="both"/>
      </w:pPr>
    </w:p>
    <w:p w:rsidR="00837868" w:rsidRDefault="00837868" w:rsidP="0043721E">
      <w:pPr>
        <w:ind w:firstLine="576"/>
        <w:jc w:val="both"/>
      </w:pPr>
    </w:p>
    <w:p w:rsidR="00837868" w:rsidRDefault="00837868" w:rsidP="00463963">
      <w:pPr>
        <w:jc w:val="both"/>
      </w:pPr>
    </w:p>
    <w:p w:rsidR="00DC6FAE" w:rsidRPr="00134067" w:rsidRDefault="00992ECE" w:rsidP="00134067">
      <w:pPr>
        <w:jc w:val="both"/>
        <w:sectPr w:rsidR="00DC6FAE" w:rsidRPr="00134067" w:rsidSect="00841877">
          <w:type w:val="continuous"/>
          <w:pgSz w:w="8392" w:h="11907"/>
          <w:pgMar w:top="1418" w:right="1134" w:bottom="1418" w:left="1418" w:header="709" w:footer="709" w:gutter="0"/>
          <w:cols w:space="708"/>
          <w:titlePg/>
          <w:docGrid w:linePitch="360"/>
        </w:sectPr>
      </w:pPr>
      <w:r>
        <w:rPr>
          <w:noProof/>
          <w:lang w:eastAsia="id-ID"/>
        </w:rPr>
        <mc:AlternateContent>
          <mc:Choice Requires="wps">
            <w:drawing>
              <wp:anchor distT="0" distB="0" distL="114300" distR="114300" simplePos="0" relativeHeight="251698176" behindDoc="0" locked="0" layoutInCell="1" allowOverlap="1" wp14:anchorId="7148119D" wp14:editId="74D89763">
                <wp:simplePos x="0" y="0"/>
                <wp:positionH relativeFrom="page">
                  <wp:posOffset>845185</wp:posOffset>
                </wp:positionH>
                <wp:positionV relativeFrom="paragraph">
                  <wp:posOffset>4890770</wp:posOffset>
                </wp:positionV>
                <wp:extent cx="3629025" cy="635"/>
                <wp:effectExtent l="0" t="0" r="9525" b="0"/>
                <wp:wrapNone/>
                <wp:docPr id="14" name="Text Box 14"/>
                <wp:cNvGraphicFramePr/>
                <a:graphic xmlns:a="http://schemas.openxmlformats.org/drawingml/2006/main">
                  <a:graphicData uri="http://schemas.microsoft.com/office/word/2010/wordprocessingShape">
                    <wps:wsp>
                      <wps:cNvSpPr txBox="1"/>
                      <wps:spPr>
                        <a:xfrm>
                          <a:off x="0" y="0"/>
                          <a:ext cx="3629025" cy="635"/>
                        </a:xfrm>
                        <a:prstGeom prst="rect">
                          <a:avLst/>
                        </a:prstGeom>
                        <a:solidFill>
                          <a:prstClr val="white"/>
                        </a:solidFill>
                        <a:ln>
                          <a:noFill/>
                        </a:ln>
                        <a:effectLst/>
                      </wps:spPr>
                      <wps:txbx>
                        <w:txbxContent>
                          <w:p w:rsidR="004F4408" w:rsidRPr="001C3BD3" w:rsidRDefault="004F4408" w:rsidP="007C7D3E">
                            <w:pPr>
                              <w:pStyle w:val="Caption"/>
                              <w:rPr>
                                <w:noProof/>
                              </w:rPr>
                            </w:pPr>
                            <w:bookmarkStart w:id="153" w:name="_Ref483274344"/>
                            <w:bookmarkStart w:id="154" w:name="_Toc487272979"/>
                            <w:r>
                              <w:t xml:space="preserve">Gambar </w:t>
                            </w:r>
                            <w:r w:rsidR="002E4E75">
                              <w:fldChar w:fldCharType="begin"/>
                            </w:r>
                            <w:r w:rsidR="002E4E75">
                              <w:instrText xml:space="preserve"> STYLEREF 1 \s </w:instrText>
                            </w:r>
                            <w:r w:rsidR="002E4E75">
                              <w:fldChar w:fldCharType="separate"/>
                            </w:r>
                            <w:r>
                              <w:rPr>
                                <w:noProof/>
                              </w:rPr>
                              <w:t>3</w:t>
                            </w:r>
                            <w:r w:rsidR="002E4E75">
                              <w:rPr>
                                <w:noProof/>
                              </w:rPr>
                              <w:fldChar w:fldCharType="end"/>
                            </w:r>
                            <w:r>
                              <w:t>.</w:t>
                            </w:r>
                            <w:r w:rsidR="002E4E75">
                              <w:fldChar w:fldCharType="begin"/>
                            </w:r>
                            <w:r w:rsidR="002E4E75">
                              <w:instrText xml:space="preserve"> SEQ Gambar \* ARABIC \s 1 </w:instrText>
                            </w:r>
                            <w:r w:rsidR="002E4E75">
                              <w:fldChar w:fldCharType="separate"/>
                            </w:r>
                            <w:r>
                              <w:rPr>
                                <w:noProof/>
                              </w:rPr>
                              <w:t>6</w:t>
                            </w:r>
                            <w:r w:rsidR="002E4E75">
                              <w:rPr>
                                <w:noProof/>
                              </w:rPr>
                              <w:fldChar w:fldCharType="end"/>
                            </w:r>
                            <w:bookmarkEnd w:id="153"/>
                            <w:r>
                              <w:t xml:space="preserve"> </w:t>
                            </w:r>
                            <w:r>
                              <w:rPr>
                                <w:b w:val="0"/>
                              </w:rPr>
                              <w:t>Pseudocode M</w:t>
                            </w:r>
                            <w:r w:rsidRPr="007C7D3E">
                              <w:rPr>
                                <w:b w:val="0"/>
                              </w:rPr>
                              <w:t xml:space="preserve">odifikasi </w:t>
                            </w:r>
                            <w:r>
                              <w:rPr>
                                <w:b w:val="0"/>
                                <w:i/>
                              </w:rPr>
                              <w:t>P</w:t>
                            </w:r>
                            <w:r w:rsidRPr="007C7D3E">
                              <w:rPr>
                                <w:b w:val="0"/>
                                <w:i/>
                              </w:rPr>
                              <w:t>rotocol</w:t>
                            </w:r>
                            <w:r w:rsidRPr="007C7D3E">
                              <w:rPr>
                                <w:b w:val="0"/>
                              </w:rPr>
                              <w:t xml:space="preserve"> AODV</w:t>
                            </w:r>
                            <w:bookmarkEnd w:id="1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48119D" id="Text Box 14" o:spid="_x0000_s1032" type="#_x0000_t202" style="position:absolute;left:0;text-align:left;margin-left:66.55pt;margin-top:385.1pt;width:285.75pt;height:.05pt;z-index:251698176;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" stroked="f">
                <v:textbox style="mso-fit-shape-to-text:t" inset="0,0,0,0">
                  <w:txbxContent>
                    <w:p w:rsidR="004F4408" w:rsidRPr="001C3BD3" w:rsidRDefault="004F4408" w:rsidP="007C7D3E">
                      <w:pPr>
                        <w:pStyle w:val="Caption"/>
                        <w:rPr>
                          <w:noProof/>
                        </w:rPr>
                      </w:pPr>
                      <w:bookmarkStart w:id="155" w:name="_Ref483274344"/>
                      <w:bookmarkStart w:id="156" w:name="_Toc487272979"/>
                      <w:r>
                        <w:t xml:space="preserve">Gambar </w:t>
                      </w:r>
                      <w:r w:rsidR="002E4E75">
                        <w:fldChar w:fldCharType="begin"/>
                      </w:r>
                      <w:r w:rsidR="002E4E75">
                        <w:instrText xml:space="preserve"> STYLEREF 1 \s </w:instrText>
                      </w:r>
                      <w:r w:rsidR="002E4E75">
                        <w:fldChar w:fldCharType="separate"/>
                      </w:r>
                      <w:r>
                        <w:rPr>
                          <w:noProof/>
                        </w:rPr>
                        <w:t>3</w:t>
                      </w:r>
                      <w:r w:rsidR="002E4E75">
                        <w:rPr>
                          <w:noProof/>
                        </w:rPr>
                        <w:fldChar w:fldCharType="end"/>
                      </w:r>
                      <w:r>
                        <w:t>.</w:t>
                      </w:r>
                      <w:r w:rsidR="002E4E75">
                        <w:fldChar w:fldCharType="begin"/>
                      </w:r>
                      <w:r w:rsidR="002E4E75">
                        <w:instrText xml:space="preserve"> SEQ Gambar \* ARABIC \s 1 </w:instrText>
                      </w:r>
                      <w:r w:rsidR="002E4E75">
                        <w:fldChar w:fldCharType="separate"/>
                      </w:r>
                      <w:r>
                        <w:rPr>
                          <w:noProof/>
                        </w:rPr>
                        <w:t>6</w:t>
                      </w:r>
                      <w:r w:rsidR="002E4E75">
                        <w:rPr>
                          <w:noProof/>
                        </w:rPr>
                        <w:fldChar w:fldCharType="end"/>
                      </w:r>
                      <w:bookmarkEnd w:id="155"/>
                      <w:r>
                        <w:t xml:space="preserve"> </w:t>
                      </w:r>
                      <w:r>
                        <w:rPr>
                          <w:b w:val="0"/>
                        </w:rPr>
                        <w:t>Pseudocode M</w:t>
                      </w:r>
                      <w:r w:rsidRPr="007C7D3E">
                        <w:rPr>
                          <w:b w:val="0"/>
                        </w:rPr>
                        <w:t xml:space="preserve">odifikasi </w:t>
                      </w:r>
                      <w:r>
                        <w:rPr>
                          <w:b w:val="0"/>
                          <w:i/>
                        </w:rPr>
                        <w:t>P</w:t>
                      </w:r>
                      <w:r w:rsidRPr="007C7D3E">
                        <w:rPr>
                          <w:b w:val="0"/>
                          <w:i/>
                        </w:rPr>
                        <w:t>rotocol</w:t>
                      </w:r>
                      <w:r w:rsidRPr="007C7D3E">
                        <w:rPr>
                          <w:b w:val="0"/>
                        </w:rPr>
                        <w:t xml:space="preserve"> AODV</w:t>
                      </w:r>
                      <w:bookmarkEnd w:id="156"/>
                    </w:p>
                  </w:txbxContent>
                </v:textbox>
                <w10:wrap anchorx="page"/>
              </v:shape>
            </w:pict>
          </mc:Fallback>
        </mc:AlternateContent>
      </w:r>
    </w:p>
    <w:p w:rsidR="0081051B" w:rsidRPr="00134067" w:rsidRDefault="0081051B" w:rsidP="00134067">
      <w:pPr>
        <w:tabs>
          <w:tab w:val="center" w:pos="2920"/>
        </w:tabs>
        <w:sectPr w:rsidR="0081051B" w:rsidRPr="00134067" w:rsidSect="005646E9">
          <w:type w:val="continuous"/>
          <w:pgSz w:w="8392" w:h="11907"/>
          <w:pgMar w:top="1418" w:right="1134" w:bottom="1418" w:left="1418" w:header="709" w:footer="709" w:gutter="0"/>
          <w:cols w:space="708"/>
          <w:titlePg/>
          <w:docGrid w:linePitch="360"/>
        </w:sectPr>
      </w:pPr>
    </w:p>
    <w:p w:rsidR="007D06E1" w:rsidRPr="003157DE" w:rsidRDefault="007D06E1" w:rsidP="00E63CB9">
      <w:pPr>
        <w:pStyle w:val="Heading1"/>
      </w:pPr>
      <w:bookmarkStart w:id="157" w:name="_Toc487272931"/>
      <w:r w:rsidRPr="003157DE">
        <w:lastRenderedPageBreak/>
        <w:t>BAB IV</w:t>
      </w:r>
      <w:r w:rsidRPr="003157DE">
        <w:br/>
      </w:r>
      <w:bookmarkStart w:id="158" w:name="_Toc377600099"/>
      <w:r w:rsidRPr="003157DE">
        <w:t>IMPLEMENTASI</w:t>
      </w:r>
      <w:bookmarkEnd w:id="151"/>
      <w:bookmarkEnd w:id="152"/>
      <w:bookmarkEnd w:id="157"/>
      <w:bookmarkEnd w:id="158"/>
    </w:p>
    <w:p w:rsidR="007D06E1" w:rsidRPr="003157DE" w:rsidRDefault="007D06E1" w:rsidP="007D06E1">
      <w:pPr>
        <w:pStyle w:val="gambar"/>
        <w:jc w:val="both"/>
        <w:rPr>
          <w:b/>
        </w:rPr>
      </w:pPr>
    </w:p>
    <w:p w:rsidR="007D06E1" w:rsidRPr="003157DE" w:rsidRDefault="00AA7544" w:rsidP="00AA7544">
      <w:pPr>
        <w:tabs>
          <w:tab w:val="center" w:pos="2919"/>
          <w:tab w:val="left" w:pos="5016"/>
        </w:tabs>
        <w:ind w:firstLine="567"/>
        <w:jc w:val="both"/>
      </w:pPr>
      <w:r>
        <w:rPr>
          <w:color w:val="000000"/>
        </w:rPr>
        <w:tab/>
        <w:t>Bab ini membahas mengenai implementasi dari perancangan sistem yang telah dijabarkan pada bab sebelumnya.</w:t>
      </w:r>
    </w:p>
    <w:p w:rsidR="007D06E1" w:rsidRPr="003157DE" w:rsidRDefault="007D06E1" w:rsidP="007D06E1">
      <w:pPr>
        <w:tabs>
          <w:tab w:val="center" w:pos="2919"/>
          <w:tab w:val="left" w:pos="5016"/>
        </w:tabs>
        <w:ind w:firstLine="709"/>
        <w:jc w:val="both"/>
        <w:rPr>
          <w:color w:val="000000"/>
        </w:rPr>
      </w:pPr>
    </w:p>
    <w:p w:rsidR="007D06E1" w:rsidRPr="00FF2E6C" w:rsidRDefault="00E44B1D" w:rsidP="00FF2E6C">
      <w:pPr>
        <w:pStyle w:val="Heading2"/>
      </w:pPr>
      <w:bookmarkStart w:id="159" w:name="_Toc487272932"/>
      <w:r w:rsidRPr="00FF2E6C">
        <w:t>Implementasi Skenario Mobilitas</w:t>
      </w:r>
      <w:bookmarkEnd w:id="159"/>
    </w:p>
    <w:p w:rsidR="00753E41" w:rsidRDefault="00753E41" w:rsidP="00753E41"/>
    <w:p w:rsidR="00753E41" w:rsidRPr="00753E41" w:rsidRDefault="00753E41" w:rsidP="00753E41">
      <w:pPr>
        <w:ind w:firstLine="576"/>
        <w:jc w:val="both"/>
      </w:pPr>
      <w:r>
        <w:t xml:space="preserve">Implementasi skenario mobilitas VANET dibagi menjadi dua, yaitu skenario </w:t>
      </w:r>
      <w:r w:rsidRPr="000B5A14">
        <w:rPr>
          <w:i/>
        </w:rPr>
        <w:t>grid</w:t>
      </w:r>
      <w:r>
        <w:t xml:space="preserve"> yang menggunakan peta jalan berpetak dan skenario </w:t>
      </w:r>
      <w:r w:rsidRPr="000B5A14">
        <w:rPr>
          <w:i/>
        </w:rPr>
        <w:t>real</w:t>
      </w:r>
      <w:r>
        <w:t xml:space="preserve"> yang menggunakan peta</w:t>
      </w:r>
      <w:r w:rsidR="000B5A14">
        <w:t xml:space="preserve"> hasil pengambilan</w:t>
      </w:r>
      <w:r>
        <w:t xml:space="preserve"> suatu area di kota Surabaya.</w:t>
      </w:r>
    </w:p>
    <w:p w:rsidR="00E44B1D" w:rsidRDefault="00E44B1D" w:rsidP="00E44B1D"/>
    <w:p w:rsidR="00E44B1D" w:rsidRDefault="00E44B1D" w:rsidP="001620D9">
      <w:pPr>
        <w:pStyle w:val="Heading3"/>
        <w:numPr>
          <w:ilvl w:val="2"/>
          <w:numId w:val="23"/>
        </w:numPr>
        <w:ind w:left="567" w:hanging="567"/>
        <w:jc w:val="both"/>
        <w:rPr>
          <w:i/>
        </w:rPr>
      </w:pPr>
      <w:bookmarkStart w:id="160" w:name="_Toc487272933"/>
      <w:r>
        <w:t xml:space="preserve">Skenario </w:t>
      </w:r>
      <w:r w:rsidRPr="00E44B1D">
        <w:rPr>
          <w:i/>
        </w:rPr>
        <w:t>Grid</w:t>
      </w:r>
      <w:bookmarkEnd w:id="160"/>
    </w:p>
    <w:p w:rsidR="00847B9C" w:rsidRDefault="00847B9C" w:rsidP="00847B9C"/>
    <w:p w:rsidR="00847B9C" w:rsidRDefault="00847B9C" w:rsidP="0082069B">
      <w:pPr>
        <w:ind w:firstLine="567"/>
        <w:jc w:val="both"/>
      </w:pPr>
      <w:r>
        <w:t xml:space="preserve">Dalam mengimplementasikan skenario </w:t>
      </w:r>
      <w:r w:rsidRPr="00630920">
        <w:rPr>
          <w:i/>
        </w:rPr>
        <w:t>grid</w:t>
      </w:r>
      <w:r>
        <w:t xml:space="preserve">, SUMO menyediakan </w:t>
      </w:r>
      <w:r w:rsidRPr="00630920">
        <w:rPr>
          <w:i/>
        </w:rPr>
        <w:t>tools</w:t>
      </w:r>
      <w:r>
        <w:t xml:space="preserve"> untuk membuat peta </w:t>
      </w:r>
      <w:r w:rsidRPr="00630920">
        <w:rPr>
          <w:i/>
        </w:rPr>
        <w:t>grid</w:t>
      </w:r>
      <w:r>
        <w:t xml:space="preserve"> yaitu </w:t>
      </w:r>
      <w:r w:rsidRPr="004127B6">
        <w:t>netgenerate</w:t>
      </w:r>
      <w:r>
        <w:t xml:space="preserve">. </w:t>
      </w:r>
      <w:r w:rsidR="00E64AFF">
        <w:t xml:space="preserve">Pada Tugas Akhir ini, penulis membuat peta </w:t>
      </w:r>
      <w:r w:rsidR="00E64AFF" w:rsidRPr="00630920">
        <w:rPr>
          <w:i/>
        </w:rPr>
        <w:t>grid</w:t>
      </w:r>
      <w:r w:rsidR="00E64AFF">
        <w:t xml:space="preserve"> dengan luas 1500 m x 1500 m yang terdiri dari titik persimpangan antara jalan vertikal dan jalan horizontal </w:t>
      </w:r>
      <w:r w:rsidR="00AE3F83">
        <w:t>sebanyak 11 titik x 11 t</w:t>
      </w:r>
      <w:r w:rsidR="003A09D1">
        <w:t>itik. Dengan jumlah titik persimpangan sebanyak 11 titik tersebut, maka terbentuk 10 buah petak. Sehingga untuk mencapai luas area sebesar 1500 m x 1500 m dibutuhkan luas per petak sebesar 150 m x 150 m.</w:t>
      </w:r>
      <w:r w:rsidR="009221B3">
        <w:t xml:space="preserve"> Berikut perintah </w:t>
      </w:r>
      <w:r w:rsidR="009221B3" w:rsidRPr="004127B6">
        <w:t>netgenerate</w:t>
      </w:r>
      <w:r w:rsidR="009221B3">
        <w:t xml:space="preserve"> untuk membuat peta tersebut dengan kecepatan </w:t>
      </w:r>
      <w:r w:rsidR="009221B3" w:rsidRPr="00630920">
        <w:rPr>
          <w:i/>
        </w:rPr>
        <w:t>default</w:t>
      </w:r>
      <w:r w:rsidR="009221B3">
        <w:t xml:space="preserve"> kendaraan sebesar 20 m/s</w:t>
      </w:r>
      <w:r w:rsidR="009675BB">
        <w:t xml:space="preserve"> dap</w:t>
      </w:r>
      <w:r w:rsidR="003A2C5C">
        <w:t>at dilihat pada</w:t>
      </w:r>
      <w:r w:rsidR="00F83397">
        <w:t xml:space="preserve"> </w:t>
      </w:r>
      <w:r w:rsidR="00F83397">
        <w:fldChar w:fldCharType="begin"/>
      </w:r>
      <w:r w:rsidR="00F83397">
        <w:instrText xml:space="preserve"> REF _Ref485447586 \h </w:instrText>
      </w:r>
      <w:r w:rsidR="00F83397">
        <w:fldChar w:fldCharType="separate"/>
      </w:r>
      <w:r w:rsidR="004F4408">
        <w:t xml:space="preserve">Gambar </w:t>
      </w:r>
      <w:r w:rsidR="004F4408">
        <w:rPr>
          <w:noProof/>
        </w:rPr>
        <w:t>4</w:t>
      </w:r>
      <w:r w:rsidR="004F4408">
        <w:t>.</w:t>
      </w:r>
      <w:r w:rsidR="004F4408">
        <w:rPr>
          <w:noProof/>
        </w:rPr>
        <w:t>1</w:t>
      </w:r>
      <w:r w:rsidR="00F83397">
        <w:fldChar w:fldCharType="end"/>
      </w:r>
      <w:r w:rsidR="00F83598">
        <w:t>.</w:t>
      </w:r>
    </w:p>
    <w:p w:rsidR="00DD652C" w:rsidRDefault="00DD652C" w:rsidP="00DD652C">
      <w:pPr>
        <w:jc w:val="both"/>
      </w:pPr>
    </w:p>
    <w:p w:rsidR="00F83397" w:rsidRDefault="00DD652C" w:rsidP="00F83397">
      <w:pPr>
        <w:keepNext/>
        <w:jc w:val="both"/>
      </w:pPr>
      <w:r>
        <w:rPr>
          <w:noProof/>
          <w:lang w:eastAsia="id-ID"/>
        </w:rPr>
        <mc:AlternateContent>
          <mc:Choice Requires="wps">
            <w:drawing>
              <wp:inline distT="0" distB="0" distL="0" distR="0">
                <wp:extent cx="3695700" cy="514350"/>
                <wp:effectExtent l="0" t="0" r="19050" b="19050"/>
                <wp:docPr id="7" name="Text Box 7"/>
                <wp:cNvGraphicFramePr/>
                <a:graphic xmlns:a="http://schemas.openxmlformats.org/drawingml/2006/main">
                  <a:graphicData uri="http://schemas.microsoft.com/office/word/2010/wordprocessingShape">
                    <wps:wsp>
                      <wps:cNvSpPr txBox="1"/>
                      <wps:spPr>
                        <a:xfrm>
                          <a:off x="0" y="0"/>
                          <a:ext cx="3695700" cy="5143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F4408" w:rsidRPr="00CC609B" w:rsidRDefault="004F4408">
                            <w:pPr>
                              <w:rPr>
                                <w:rFonts w:ascii="Courier New" w:hAnsi="Courier New" w:cs="Courier New"/>
                                <w:sz w:val="20"/>
                                <w:szCs w:val="20"/>
                              </w:rPr>
                            </w:pPr>
                            <w:r w:rsidRPr="00CC609B">
                              <w:rPr>
                                <w:rFonts w:ascii="Courier New" w:hAnsi="Courier New" w:cs="Courier New"/>
                                <w:sz w:val="20"/>
                                <w:szCs w:val="20"/>
                              </w:rPr>
                              <w:t>netgenerate --grid --grid.number=11 --grid.length=150 --default.speed=20 --tls.guess=1 --output-file=map.net.xml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7" o:spid="_x0000_s1033" type="#_x0000_t202" style="width:291pt;height:4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" fillcolor="white [3201]" strokeweight=".5pt">
                <v:textbox>
                  <w:txbxContent>
                    <w:p w:rsidR="004F4408" w:rsidRPr="00CC609B" w:rsidRDefault="004F4408">
                      <w:pPr>
                        <w:rPr>
                          <w:rFonts w:ascii="Courier New" w:hAnsi="Courier New" w:cs="Courier New"/>
                          <w:sz w:val="20"/>
                          <w:szCs w:val="20"/>
                        </w:rPr>
                      </w:pPr>
                      <w:r w:rsidRPr="00CC609B">
                        <w:rPr>
                          <w:rFonts w:ascii="Courier New" w:hAnsi="Courier New" w:cs="Courier New"/>
                          <w:sz w:val="20"/>
                          <w:szCs w:val="20"/>
                        </w:rPr>
                        <w:t>netgenerate --grid --grid.number=11 --grid.length=150 --default.speed=20 --tls.guess=1 --output-file=map.net.xml</w:t>
                      </w:r>
                    </w:p>
                  </w:txbxContent>
                </v:textbox>
                <w10:anchorlock/>
              </v:shape>
            </w:pict>
          </mc:Fallback>
        </mc:AlternateContent>
      </w:r>
    </w:p>
    <w:p w:rsidR="00812216" w:rsidRDefault="00F83397" w:rsidP="00F83397">
      <w:pPr>
        <w:pStyle w:val="Caption"/>
      </w:pPr>
      <w:bookmarkStart w:id="161" w:name="_Ref485447586"/>
      <w:bookmarkStart w:id="162" w:name="_Toc487272980"/>
      <w:r>
        <w:t xml:space="preserve">Gambar </w:t>
      </w:r>
      <w:r w:rsidR="002E4E75">
        <w:fldChar w:fldCharType="begin"/>
      </w:r>
      <w:r w:rsidR="002E4E75">
        <w:instrText xml:space="preserve"> STYLEREF 1 \s </w:instrText>
      </w:r>
      <w:r w:rsidR="002E4E75">
        <w:fldChar w:fldCharType="separate"/>
      </w:r>
      <w:r w:rsidR="004F4408">
        <w:rPr>
          <w:noProof/>
        </w:rPr>
        <w:t>4</w:t>
      </w:r>
      <w:r w:rsidR="002E4E75">
        <w:rPr>
          <w:noProof/>
        </w:rPr>
        <w:fldChar w:fldCharType="end"/>
      </w:r>
      <w:r w:rsidR="004834F4">
        <w:t>.</w:t>
      </w:r>
      <w:r w:rsidR="002E4E75">
        <w:fldChar w:fldCharType="begin"/>
      </w:r>
      <w:r w:rsidR="002E4E75">
        <w:instrText xml:space="preserve"> SEQ Gambar \* ARABIC \s 1 </w:instrText>
      </w:r>
      <w:r w:rsidR="002E4E75">
        <w:fldChar w:fldCharType="separate"/>
      </w:r>
      <w:r w:rsidR="004F4408">
        <w:rPr>
          <w:noProof/>
        </w:rPr>
        <w:t>1</w:t>
      </w:r>
      <w:r w:rsidR="002E4E75">
        <w:rPr>
          <w:noProof/>
        </w:rPr>
        <w:fldChar w:fldCharType="end"/>
      </w:r>
      <w:bookmarkEnd w:id="161"/>
      <w:r>
        <w:t xml:space="preserve"> </w:t>
      </w:r>
      <w:r>
        <w:rPr>
          <w:b w:val="0"/>
        </w:rPr>
        <w:t>Perintah n</w:t>
      </w:r>
      <w:r w:rsidRPr="00192AC6">
        <w:rPr>
          <w:b w:val="0"/>
        </w:rPr>
        <w:t>etgenerate</w:t>
      </w:r>
      <w:bookmarkEnd w:id="162"/>
    </w:p>
    <w:p w:rsidR="00192AC6" w:rsidRPr="00192AC6" w:rsidRDefault="00192AC6" w:rsidP="00192AC6"/>
    <w:p w:rsidR="00304F74" w:rsidRDefault="005C343F" w:rsidP="0082069B">
      <w:pPr>
        <w:ind w:firstLine="567"/>
        <w:jc w:val="both"/>
      </w:pPr>
      <w:r>
        <w:t xml:space="preserve">Gambar hasil peta yang telah dibuat dengan </w:t>
      </w:r>
      <w:r w:rsidRPr="004127B6">
        <w:t>netgenerate</w:t>
      </w:r>
      <w:r w:rsidR="003A2C5C">
        <w:t xml:space="preserve"> dapat dilihat pada </w:t>
      </w:r>
      <w:r w:rsidR="003A2C5C">
        <w:fldChar w:fldCharType="begin"/>
      </w:r>
      <w:r w:rsidR="003A2C5C">
        <w:instrText xml:space="preserve"> REF _Ref483351978 \h </w:instrText>
      </w:r>
      <w:r w:rsidR="003A2C5C">
        <w:fldChar w:fldCharType="separate"/>
      </w:r>
      <w:r w:rsidR="004F4408">
        <w:t xml:space="preserve">Gambar </w:t>
      </w:r>
      <w:r w:rsidR="004F4408">
        <w:rPr>
          <w:noProof/>
        </w:rPr>
        <w:t>4</w:t>
      </w:r>
      <w:r w:rsidR="004F4408">
        <w:t>.</w:t>
      </w:r>
      <w:r w:rsidR="004F4408">
        <w:rPr>
          <w:noProof/>
        </w:rPr>
        <w:t>2</w:t>
      </w:r>
      <w:r w:rsidR="003A2C5C">
        <w:fldChar w:fldCharType="end"/>
      </w:r>
      <w:r w:rsidR="00BF2DCE">
        <w:t>.</w:t>
      </w:r>
    </w:p>
    <w:p w:rsidR="00864C2A" w:rsidRDefault="00864C2A" w:rsidP="00864C2A">
      <w:pPr>
        <w:jc w:val="both"/>
      </w:pPr>
    </w:p>
    <w:p w:rsidR="00864C2A" w:rsidRDefault="00864C2A" w:rsidP="00864C2A">
      <w:pPr>
        <w:keepNext/>
        <w:jc w:val="both"/>
      </w:pPr>
      <w:r>
        <w:rPr>
          <w:noProof/>
          <w:lang w:eastAsia="id-ID"/>
        </w:rPr>
        <w:lastRenderedPageBreak/>
        <w:drawing>
          <wp:inline distT="0" distB="0" distL="0" distR="0">
            <wp:extent cx="3708400" cy="2663825"/>
            <wp:effectExtent l="0" t="0" r="635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ap.png"/>
                    <pic:cNvPicPr/>
                  </pic:nvPicPr>
                  <pic:blipFill>
                    <a:blip r:embed="rId44">
                      <a:extLst>
                        <a:ext uri="{28A0092B-C50C-407E-A947-70E740481C1C}">
                          <a14:useLocalDpi xmlns:a14="http://schemas.microsoft.com/office/drawing/2010/main" val="0"/>
                        </a:ext>
                      </a:extLst>
                    </a:blip>
                    <a:stretch>
                      <a:fillRect/>
                    </a:stretch>
                  </pic:blipFill>
                  <pic:spPr>
                    <a:xfrm>
                      <a:off x="0" y="0"/>
                      <a:ext cx="3708400" cy="2663825"/>
                    </a:xfrm>
                    <a:prstGeom prst="rect">
                      <a:avLst/>
                    </a:prstGeom>
                  </pic:spPr>
                </pic:pic>
              </a:graphicData>
            </a:graphic>
          </wp:inline>
        </w:drawing>
      </w:r>
    </w:p>
    <w:p w:rsidR="00864C2A" w:rsidRDefault="00864C2A" w:rsidP="00864C2A">
      <w:pPr>
        <w:pStyle w:val="Caption"/>
      </w:pPr>
      <w:bookmarkStart w:id="163" w:name="_Ref483351978"/>
      <w:bookmarkStart w:id="164" w:name="_Toc487272981"/>
      <w:r>
        <w:t xml:space="preserve">Gambar </w:t>
      </w:r>
      <w:r w:rsidR="002E4E75">
        <w:fldChar w:fldCharType="begin"/>
      </w:r>
      <w:r w:rsidR="002E4E75">
        <w:instrText xml:space="preserve"> STYLEREF 1 \s </w:instrText>
      </w:r>
      <w:r w:rsidR="002E4E75">
        <w:fldChar w:fldCharType="separate"/>
      </w:r>
      <w:r w:rsidR="004F4408">
        <w:rPr>
          <w:noProof/>
        </w:rPr>
        <w:t>4</w:t>
      </w:r>
      <w:r w:rsidR="002E4E75">
        <w:rPr>
          <w:noProof/>
        </w:rPr>
        <w:fldChar w:fldCharType="end"/>
      </w:r>
      <w:r w:rsidR="004834F4">
        <w:t>.</w:t>
      </w:r>
      <w:r w:rsidR="002E4E75">
        <w:fldChar w:fldCharType="begin"/>
      </w:r>
      <w:r w:rsidR="002E4E75">
        <w:instrText xml:space="preserve"> SEQ Gambar \* ARABIC \s 1 </w:instrText>
      </w:r>
      <w:r w:rsidR="002E4E75">
        <w:fldChar w:fldCharType="separate"/>
      </w:r>
      <w:r w:rsidR="004F4408">
        <w:rPr>
          <w:noProof/>
        </w:rPr>
        <w:t>2</w:t>
      </w:r>
      <w:r w:rsidR="002E4E75">
        <w:rPr>
          <w:noProof/>
        </w:rPr>
        <w:fldChar w:fldCharType="end"/>
      </w:r>
      <w:bookmarkEnd w:id="163"/>
      <w:r>
        <w:t xml:space="preserve"> </w:t>
      </w:r>
      <w:r w:rsidRPr="00864C2A">
        <w:rPr>
          <w:b w:val="0"/>
        </w:rPr>
        <w:t xml:space="preserve">Hasil </w:t>
      </w:r>
      <w:r w:rsidR="00277B74">
        <w:rPr>
          <w:b w:val="0"/>
          <w:i/>
        </w:rPr>
        <w:t>G</w:t>
      </w:r>
      <w:r w:rsidRPr="00864C2A">
        <w:rPr>
          <w:b w:val="0"/>
          <w:i/>
        </w:rPr>
        <w:t>enerate</w:t>
      </w:r>
      <w:r w:rsidR="00277B74">
        <w:rPr>
          <w:b w:val="0"/>
        </w:rPr>
        <w:t xml:space="preserve"> P</w:t>
      </w:r>
      <w:r w:rsidRPr="00864C2A">
        <w:rPr>
          <w:b w:val="0"/>
        </w:rPr>
        <w:t xml:space="preserve">eta </w:t>
      </w:r>
      <w:r w:rsidR="00277B74">
        <w:rPr>
          <w:b w:val="0"/>
          <w:i/>
        </w:rPr>
        <w:t>G</w:t>
      </w:r>
      <w:r w:rsidRPr="00864C2A">
        <w:rPr>
          <w:b w:val="0"/>
          <w:i/>
        </w:rPr>
        <w:t>rid</w:t>
      </w:r>
      <w:bookmarkEnd w:id="164"/>
    </w:p>
    <w:p w:rsidR="00864C2A" w:rsidRDefault="00864C2A" w:rsidP="00864C2A">
      <w:pPr>
        <w:jc w:val="both"/>
      </w:pPr>
    </w:p>
    <w:p w:rsidR="009F3E54" w:rsidRDefault="009F3E54" w:rsidP="00847B9C">
      <w:pPr>
        <w:ind w:firstLine="720"/>
        <w:jc w:val="both"/>
      </w:pPr>
      <w:r>
        <w:t xml:space="preserve">Setelah peta terbentuk, </w:t>
      </w:r>
      <w:r w:rsidR="00B05AFE">
        <w:t xml:space="preserve">maka dilakukan pembuatan </w:t>
      </w:r>
      <w:r w:rsidR="00B05AFE" w:rsidRPr="00B05AFE">
        <w:rPr>
          <w:i/>
        </w:rPr>
        <w:t>node</w:t>
      </w:r>
      <w:r w:rsidR="00B05AFE">
        <w:t xml:space="preserve"> dan pergerakan </w:t>
      </w:r>
      <w:r w:rsidR="00B05AFE" w:rsidRPr="00B05AFE">
        <w:rPr>
          <w:i/>
        </w:rPr>
        <w:t>node</w:t>
      </w:r>
      <w:r w:rsidR="00B05AFE">
        <w:t xml:space="preserve"> dengan menentukan titik awal dan titik akhir setiap </w:t>
      </w:r>
      <w:r w:rsidR="00B05AFE" w:rsidRPr="00B05AFE">
        <w:rPr>
          <w:i/>
        </w:rPr>
        <w:t>node</w:t>
      </w:r>
      <w:r w:rsidR="00B05AFE">
        <w:t xml:space="preserve"> secara random menggunakan </w:t>
      </w:r>
      <w:r w:rsidR="00B05AFE" w:rsidRPr="00B05AFE">
        <w:rPr>
          <w:i/>
        </w:rPr>
        <w:t xml:space="preserve">tools </w:t>
      </w:r>
      <w:r w:rsidR="00B05AFE" w:rsidRPr="004127B6">
        <w:t>randomTrips.</w:t>
      </w:r>
      <w:r w:rsidR="002F22F2" w:rsidRPr="004127B6">
        <w:t xml:space="preserve"> </w:t>
      </w:r>
      <w:r w:rsidR="002F22F2">
        <w:t xml:space="preserve">Perintah penggunaan </w:t>
      </w:r>
      <w:r w:rsidR="002F22F2" w:rsidRPr="002F22F2">
        <w:rPr>
          <w:i/>
        </w:rPr>
        <w:t xml:space="preserve">tools </w:t>
      </w:r>
      <w:r w:rsidR="002F22F2" w:rsidRPr="004127B6">
        <w:t>randomTrips</w:t>
      </w:r>
      <w:r w:rsidR="002F22F2">
        <w:t xml:space="preserve"> untuk membuat </w:t>
      </w:r>
      <w:r w:rsidR="002F22F2" w:rsidRPr="002F22F2">
        <w:rPr>
          <w:i/>
        </w:rPr>
        <w:t>node</w:t>
      </w:r>
      <w:r w:rsidR="002F22F2">
        <w:t xml:space="preserve"> sebanyak </w:t>
      </w:r>
      <w:r w:rsidR="002F22F2" w:rsidRPr="004127B6">
        <w:t>n</w:t>
      </w:r>
      <w:r w:rsidR="002F22F2" w:rsidRPr="002F22F2">
        <w:rPr>
          <w:i/>
        </w:rPr>
        <w:t xml:space="preserve"> node</w:t>
      </w:r>
      <w:r w:rsidR="002F22F2">
        <w:t xml:space="preserve"> dengan pergera</w:t>
      </w:r>
      <w:r w:rsidR="003A2C5C">
        <w:t xml:space="preserve">kannya dapat dilihat pada </w:t>
      </w:r>
      <w:r w:rsidR="003A2C5C">
        <w:fldChar w:fldCharType="begin"/>
      </w:r>
      <w:r w:rsidR="003A2C5C">
        <w:instrText xml:space="preserve"> REF _Ref483349757 \h </w:instrText>
      </w:r>
      <w:r w:rsidR="003A2C5C">
        <w:fldChar w:fldCharType="separate"/>
      </w:r>
      <w:r w:rsidR="004F4408">
        <w:t xml:space="preserve">Gambar </w:t>
      </w:r>
      <w:r w:rsidR="004F4408">
        <w:rPr>
          <w:noProof/>
        </w:rPr>
        <w:t>4</w:t>
      </w:r>
      <w:r w:rsidR="004F4408">
        <w:t>.</w:t>
      </w:r>
      <w:r w:rsidR="004F4408">
        <w:rPr>
          <w:noProof/>
        </w:rPr>
        <w:t>3</w:t>
      </w:r>
      <w:r w:rsidR="003A2C5C">
        <w:fldChar w:fldCharType="end"/>
      </w:r>
      <w:r w:rsidR="00CF115F">
        <w:t>.</w:t>
      </w:r>
    </w:p>
    <w:p w:rsidR="00CC609B" w:rsidRDefault="00CC609B" w:rsidP="00CC609B">
      <w:pPr>
        <w:jc w:val="both"/>
      </w:pPr>
    </w:p>
    <w:p w:rsidR="00CC609B" w:rsidRDefault="00CC609B" w:rsidP="00CC609B">
      <w:pPr>
        <w:keepNext/>
        <w:jc w:val="both"/>
      </w:pPr>
      <w:r>
        <w:rPr>
          <w:noProof/>
          <w:lang w:eastAsia="id-ID"/>
        </w:rPr>
        <mc:AlternateContent>
          <mc:Choice Requires="wps">
            <w:drawing>
              <wp:inline distT="0" distB="0" distL="0" distR="0">
                <wp:extent cx="3695700" cy="819150"/>
                <wp:effectExtent l="0" t="0" r="19050" b="19050"/>
                <wp:docPr id="10" name="Text Box 10"/>
                <wp:cNvGraphicFramePr/>
                <a:graphic xmlns:a="http://schemas.openxmlformats.org/drawingml/2006/main">
                  <a:graphicData uri="http://schemas.microsoft.com/office/word/2010/wordprocessingShape">
                    <wps:wsp>
                      <wps:cNvSpPr txBox="1"/>
                      <wps:spPr>
                        <a:xfrm>
                          <a:off x="0" y="0"/>
                          <a:ext cx="3695700" cy="8191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F4408" w:rsidRPr="00CC609B" w:rsidRDefault="004F4408" w:rsidP="00CC609B">
                            <w:pPr>
                              <w:rPr>
                                <w:rFonts w:ascii="Courier New" w:hAnsi="Courier New" w:cs="Courier New"/>
                                <w:sz w:val="20"/>
                                <w:szCs w:val="20"/>
                              </w:rPr>
                            </w:pPr>
                            <w:r w:rsidRPr="00CC609B">
                              <w:rPr>
                                <w:rFonts w:ascii="Courier New" w:hAnsi="Courier New" w:cs="Courier New"/>
                                <w:sz w:val="20"/>
                                <w:szCs w:val="20"/>
                              </w:rPr>
                              <w:t>python sumo-0.27.1/tools/randomTrips.py –n map.net.xml –e 30 –l --trip-attributes=”departLane=\”best”\ departSpeed=\”max\” departPos=\”random_free\”” –o trip.trips.xml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0" o:spid="_x0000_s1034" type="#_x0000_t202" style="width:291pt;height:6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" fillcolor="white [3201]" strokeweight=".5pt">
                <v:textbox>
                  <w:txbxContent>
                    <w:p w:rsidR="004F4408" w:rsidRPr="00CC609B" w:rsidRDefault="004F4408" w:rsidP="00CC609B">
                      <w:pPr>
                        <w:rPr>
                          <w:rFonts w:ascii="Courier New" w:hAnsi="Courier New" w:cs="Courier New"/>
                          <w:sz w:val="20"/>
                          <w:szCs w:val="20"/>
                        </w:rPr>
                      </w:pPr>
                      <w:r w:rsidRPr="00CC609B">
                        <w:rPr>
                          <w:rFonts w:ascii="Courier New" w:hAnsi="Courier New" w:cs="Courier New"/>
                          <w:sz w:val="20"/>
                          <w:szCs w:val="20"/>
                        </w:rPr>
                        <w:t>python sumo-0.27.1/tools/randomTrips.py –n map.net.xml –e 30 –l --trip-attributes=”departLane=\”best”\ departSpeed=\”max\” departPos=\”random_free\”” –o trip.trips.xml</w:t>
                      </w:r>
                    </w:p>
                  </w:txbxContent>
                </v:textbox>
                <w10:anchorlock/>
              </v:shape>
            </w:pict>
          </mc:Fallback>
        </mc:AlternateContent>
      </w:r>
    </w:p>
    <w:p w:rsidR="00CC609B" w:rsidRDefault="00CC609B" w:rsidP="00CC609B">
      <w:pPr>
        <w:pStyle w:val="Caption"/>
        <w:rPr>
          <w:b w:val="0"/>
        </w:rPr>
      </w:pPr>
      <w:bookmarkStart w:id="165" w:name="_Ref483349757"/>
      <w:bookmarkStart w:id="166" w:name="_Toc487272982"/>
      <w:r>
        <w:t xml:space="preserve">Gambar </w:t>
      </w:r>
      <w:r w:rsidR="002E4E75">
        <w:fldChar w:fldCharType="begin"/>
      </w:r>
      <w:r w:rsidR="002E4E75">
        <w:instrText xml:space="preserve"> STYLEREF 1 \s </w:instrText>
      </w:r>
      <w:r w:rsidR="002E4E75">
        <w:fldChar w:fldCharType="separate"/>
      </w:r>
      <w:r w:rsidR="004F4408">
        <w:rPr>
          <w:noProof/>
        </w:rPr>
        <w:t>4</w:t>
      </w:r>
      <w:r w:rsidR="002E4E75">
        <w:rPr>
          <w:noProof/>
        </w:rPr>
        <w:fldChar w:fldCharType="end"/>
      </w:r>
      <w:r w:rsidR="004834F4">
        <w:t>.</w:t>
      </w:r>
      <w:r w:rsidR="002E4E75">
        <w:fldChar w:fldCharType="begin"/>
      </w:r>
      <w:r w:rsidR="002E4E75">
        <w:instrText xml:space="preserve"> SEQ Gambar \* ARABIC \s 1 </w:instrText>
      </w:r>
      <w:r w:rsidR="002E4E75">
        <w:fldChar w:fldCharType="separate"/>
      </w:r>
      <w:r w:rsidR="004F4408">
        <w:rPr>
          <w:noProof/>
        </w:rPr>
        <w:t>3</w:t>
      </w:r>
      <w:r w:rsidR="002E4E75">
        <w:rPr>
          <w:noProof/>
        </w:rPr>
        <w:fldChar w:fldCharType="end"/>
      </w:r>
      <w:bookmarkEnd w:id="165"/>
      <w:r>
        <w:t xml:space="preserve"> </w:t>
      </w:r>
      <w:r w:rsidRPr="00CC609B">
        <w:rPr>
          <w:b w:val="0"/>
        </w:rPr>
        <w:t>Perintah randomTrips</w:t>
      </w:r>
      <w:bookmarkEnd w:id="166"/>
    </w:p>
    <w:p w:rsidR="00CC609B" w:rsidRPr="00CC609B" w:rsidRDefault="00CC609B" w:rsidP="00CC609B"/>
    <w:p w:rsidR="00D432F0" w:rsidRDefault="00C15F70" w:rsidP="00847B9C">
      <w:pPr>
        <w:ind w:firstLine="720"/>
        <w:jc w:val="both"/>
      </w:pPr>
      <w:r>
        <w:t>Selanjutnya dibuatkan rute yang digunakan kendaraan untuk mencapai tujuan</w:t>
      </w:r>
      <w:r w:rsidR="00F831B0">
        <w:t xml:space="preserve"> dari </w:t>
      </w:r>
      <w:r w:rsidR="00F831B0" w:rsidRPr="00986AC8">
        <w:rPr>
          <w:i/>
        </w:rPr>
        <w:t>file</w:t>
      </w:r>
      <w:r w:rsidR="00F831B0">
        <w:t xml:space="preserve"> hasil sebelumnya menggunakan </w:t>
      </w:r>
      <w:r w:rsidR="00F831B0" w:rsidRPr="00986AC8">
        <w:rPr>
          <w:i/>
        </w:rPr>
        <w:t xml:space="preserve">tools </w:t>
      </w:r>
      <w:r w:rsidR="00F831B0" w:rsidRPr="004127B6">
        <w:t>duarouter</w:t>
      </w:r>
      <w:r w:rsidR="00F831B0">
        <w:t xml:space="preserve">. Secara </w:t>
      </w:r>
      <w:r w:rsidR="00F831B0" w:rsidRPr="00986AC8">
        <w:rPr>
          <w:i/>
        </w:rPr>
        <w:t>default</w:t>
      </w:r>
      <w:r w:rsidR="00F831B0">
        <w:t xml:space="preserve"> algoritma yang digunakan untuk </w:t>
      </w:r>
      <w:r w:rsidR="00F831B0">
        <w:lastRenderedPageBreak/>
        <w:t xml:space="preserve">membuat rute ini adalah algoritma dijkstra. Perintah penggunaan </w:t>
      </w:r>
      <w:r w:rsidR="00F831B0" w:rsidRPr="00986AC8">
        <w:rPr>
          <w:i/>
        </w:rPr>
        <w:t xml:space="preserve">tools </w:t>
      </w:r>
      <w:r w:rsidR="00F831B0" w:rsidRPr="004127B6">
        <w:t>duarouter</w:t>
      </w:r>
      <w:r w:rsidR="00F831B0">
        <w:t xml:space="preserve"> dapat dilihat pada </w:t>
      </w:r>
      <w:r w:rsidR="003A2C5C">
        <w:fldChar w:fldCharType="begin"/>
      </w:r>
      <w:r w:rsidR="003A2C5C">
        <w:instrText xml:space="preserve"> REF _Ref483352001 \h </w:instrText>
      </w:r>
      <w:r w:rsidR="003A2C5C">
        <w:fldChar w:fldCharType="separate"/>
      </w:r>
      <w:r w:rsidR="004F4408">
        <w:t xml:space="preserve">Gambar </w:t>
      </w:r>
      <w:r w:rsidR="004F4408">
        <w:rPr>
          <w:noProof/>
        </w:rPr>
        <w:t>4</w:t>
      </w:r>
      <w:r w:rsidR="004F4408">
        <w:t>.</w:t>
      </w:r>
      <w:r w:rsidR="004F4408">
        <w:rPr>
          <w:noProof/>
        </w:rPr>
        <w:t>4</w:t>
      </w:r>
      <w:r w:rsidR="003A2C5C">
        <w:fldChar w:fldCharType="end"/>
      </w:r>
      <w:r w:rsidR="00992ECE">
        <w:t>.</w:t>
      </w:r>
    </w:p>
    <w:p w:rsidR="00256E6C" w:rsidRDefault="00256E6C" w:rsidP="00847B9C">
      <w:pPr>
        <w:ind w:firstLine="720"/>
        <w:jc w:val="both"/>
      </w:pPr>
    </w:p>
    <w:p w:rsidR="00256E6C" w:rsidRDefault="00256E6C" w:rsidP="00256E6C">
      <w:pPr>
        <w:keepNext/>
        <w:jc w:val="both"/>
      </w:pPr>
      <w:r>
        <w:rPr>
          <w:noProof/>
          <w:lang w:eastAsia="id-ID"/>
        </w:rPr>
        <mc:AlternateContent>
          <mc:Choice Requires="wps">
            <w:drawing>
              <wp:inline distT="0" distB="0" distL="0" distR="0">
                <wp:extent cx="3714750" cy="400050"/>
                <wp:effectExtent l="0" t="0" r="19050" b="19050"/>
                <wp:docPr id="11" name="Text Box 11"/>
                <wp:cNvGraphicFramePr/>
                <a:graphic xmlns:a="http://schemas.openxmlformats.org/drawingml/2006/main">
                  <a:graphicData uri="http://schemas.microsoft.com/office/word/2010/wordprocessingShape">
                    <wps:wsp>
                      <wps:cNvSpPr txBox="1"/>
                      <wps:spPr>
                        <a:xfrm>
                          <a:off x="0" y="0"/>
                          <a:ext cx="3714750" cy="4000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F4408" w:rsidRPr="00256E6C" w:rsidRDefault="004F4408">
                            <w:pPr>
                              <w:rPr>
                                <w:rFonts w:ascii="Courier New" w:hAnsi="Courier New" w:cs="Courier New"/>
                                <w:sz w:val="20"/>
                                <w:szCs w:val="20"/>
                              </w:rPr>
                            </w:pPr>
                            <w:r w:rsidRPr="00256E6C">
                              <w:rPr>
                                <w:rFonts w:ascii="Courier New" w:hAnsi="Courier New" w:cs="Courier New"/>
                                <w:sz w:val="20"/>
                                <w:szCs w:val="20"/>
                              </w:rPr>
                              <w:t>duarouter –n map.net.xml –t trip.trips.xml –o route.rou.xml --ignore-errors --repair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1" o:spid="_x0000_s1035" type="#_x0000_t202" style="width:292.5pt;height:3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" fillcolor="white [3201]" strokeweight=".5pt">
                <v:textbox>
                  <w:txbxContent>
                    <w:p w:rsidR="004F4408" w:rsidRPr="00256E6C" w:rsidRDefault="004F4408">
                      <w:pPr>
                        <w:rPr>
                          <w:rFonts w:ascii="Courier New" w:hAnsi="Courier New" w:cs="Courier New"/>
                          <w:sz w:val="20"/>
                          <w:szCs w:val="20"/>
                        </w:rPr>
                      </w:pPr>
                      <w:r w:rsidRPr="00256E6C">
                        <w:rPr>
                          <w:rFonts w:ascii="Courier New" w:hAnsi="Courier New" w:cs="Courier New"/>
                          <w:sz w:val="20"/>
                          <w:szCs w:val="20"/>
                        </w:rPr>
                        <w:t>duarouter –n map.net.xml –t trip.trips.xml –o route.rou.xml --ignore-errors --repair</w:t>
                      </w:r>
                    </w:p>
                  </w:txbxContent>
                </v:textbox>
                <w10:anchorlock/>
              </v:shape>
            </w:pict>
          </mc:Fallback>
        </mc:AlternateContent>
      </w:r>
    </w:p>
    <w:p w:rsidR="00256E6C" w:rsidRDefault="00256E6C" w:rsidP="00256E6C">
      <w:pPr>
        <w:pStyle w:val="Caption"/>
      </w:pPr>
      <w:bookmarkStart w:id="167" w:name="_Ref483352001"/>
      <w:bookmarkStart w:id="168" w:name="_Toc487272983"/>
      <w:r>
        <w:t xml:space="preserve">Gambar </w:t>
      </w:r>
      <w:r w:rsidR="002E4E75">
        <w:fldChar w:fldCharType="begin"/>
      </w:r>
      <w:r w:rsidR="002E4E75">
        <w:instrText xml:space="preserve"> STYLEREF 1 \s </w:instrText>
      </w:r>
      <w:r w:rsidR="002E4E75">
        <w:fldChar w:fldCharType="separate"/>
      </w:r>
      <w:r w:rsidR="004F4408">
        <w:rPr>
          <w:noProof/>
        </w:rPr>
        <w:t>4</w:t>
      </w:r>
      <w:r w:rsidR="002E4E75">
        <w:rPr>
          <w:noProof/>
        </w:rPr>
        <w:fldChar w:fldCharType="end"/>
      </w:r>
      <w:r w:rsidR="004834F4">
        <w:t>.</w:t>
      </w:r>
      <w:r w:rsidR="002E4E75">
        <w:fldChar w:fldCharType="begin"/>
      </w:r>
      <w:r w:rsidR="002E4E75">
        <w:instrText xml:space="preserve"> SEQ Gambar \* ARABIC \s 1 </w:instrText>
      </w:r>
      <w:r w:rsidR="002E4E75">
        <w:fldChar w:fldCharType="separate"/>
      </w:r>
      <w:r w:rsidR="004F4408">
        <w:rPr>
          <w:noProof/>
        </w:rPr>
        <w:t>4</w:t>
      </w:r>
      <w:r w:rsidR="002E4E75">
        <w:rPr>
          <w:noProof/>
        </w:rPr>
        <w:fldChar w:fldCharType="end"/>
      </w:r>
      <w:bookmarkEnd w:id="167"/>
      <w:r>
        <w:t xml:space="preserve"> </w:t>
      </w:r>
      <w:r w:rsidRPr="00256E6C">
        <w:rPr>
          <w:b w:val="0"/>
        </w:rPr>
        <w:t>Perintah duarouter</w:t>
      </w:r>
      <w:bookmarkEnd w:id="168"/>
    </w:p>
    <w:p w:rsidR="00256E6C" w:rsidRDefault="00256E6C" w:rsidP="00256E6C">
      <w:pPr>
        <w:jc w:val="both"/>
      </w:pPr>
    </w:p>
    <w:p w:rsidR="00F831B0" w:rsidRDefault="008C3E54" w:rsidP="00847B9C">
      <w:pPr>
        <w:ind w:firstLine="720"/>
        <w:jc w:val="both"/>
      </w:pPr>
      <w:r>
        <w:t xml:space="preserve">Untuk menjadikan peta dan pergerakan </w:t>
      </w:r>
      <w:r w:rsidRPr="00986AC8">
        <w:rPr>
          <w:i/>
        </w:rPr>
        <w:t>node</w:t>
      </w:r>
      <w:r>
        <w:t xml:space="preserve"> yang telah di</w:t>
      </w:r>
      <w:r w:rsidRPr="00986AC8">
        <w:rPr>
          <w:i/>
        </w:rPr>
        <w:t>generate</w:t>
      </w:r>
      <w:r>
        <w:t xml:space="preserve"> menjadi sebuah skenario dalam bentuk </w:t>
      </w:r>
      <w:r w:rsidRPr="00986AC8">
        <w:rPr>
          <w:i/>
        </w:rPr>
        <w:t>file</w:t>
      </w:r>
      <w:r>
        <w:t xml:space="preserve"> berekstensi .xml, dibutuhkan sebuah </w:t>
      </w:r>
      <w:r w:rsidRPr="00986AC8">
        <w:rPr>
          <w:i/>
        </w:rPr>
        <w:t>file</w:t>
      </w:r>
      <w:r>
        <w:t xml:space="preserve"> skrip dengan ekstensi .sumocfg guna menggabungkan </w:t>
      </w:r>
      <w:r w:rsidRPr="00986AC8">
        <w:rPr>
          <w:i/>
        </w:rPr>
        <w:t>file</w:t>
      </w:r>
      <w:r>
        <w:t xml:space="preserve"> peta dan rute pergerakan </w:t>
      </w:r>
      <w:r w:rsidRPr="00986AC8">
        <w:rPr>
          <w:i/>
        </w:rPr>
        <w:t>node</w:t>
      </w:r>
      <w:r>
        <w:t xml:space="preserve">. Isi dari </w:t>
      </w:r>
      <w:r w:rsidRPr="00986AC8">
        <w:rPr>
          <w:i/>
        </w:rPr>
        <w:t>file</w:t>
      </w:r>
      <w:r>
        <w:t xml:space="preserve"> skrip te</w:t>
      </w:r>
      <w:r w:rsidR="003A2C5C">
        <w:t xml:space="preserve">rsebut dapat dilihat pada </w:t>
      </w:r>
      <w:r w:rsidR="003A2C5C">
        <w:fldChar w:fldCharType="begin"/>
      </w:r>
      <w:r w:rsidR="003A2C5C">
        <w:instrText xml:space="preserve"> REF _Ref483352811 \h </w:instrText>
      </w:r>
      <w:r w:rsidR="003A2C5C">
        <w:fldChar w:fldCharType="separate"/>
      </w:r>
      <w:r w:rsidR="004F4408">
        <w:t xml:space="preserve">Gambar </w:t>
      </w:r>
      <w:r w:rsidR="004F4408">
        <w:rPr>
          <w:noProof/>
        </w:rPr>
        <w:t>4</w:t>
      </w:r>
      <w:r w:rsidR="004F4408">
        <w:t>.</w:t>
      </w:r>
      <w:r w:rsidR="004F4408">
        <w:rPr>
          <w:noProof/>
        </w:rPr>
        <w:t>5</w:t>
      </w:r>
      <w:r w:rsidR="003A2C5C">
        <w:fldChar w:fldCharType="end"/>
      </w:r>
      <w:r w:rsidR="00EE3709">
        <w:t>.</w:t>
      </w:r>
    </w:p>
    <w:p w:rsidR="00992ECE" w:rsidRDefault="00992ECE" w:rsidP="00992ECE">
      <w:pPr>
        <w:jc w:val="both"/>
      </w:pPr>
    </w:p>
    <w:p w:rsidR="001D2F3F" w:rsidRDefault="00992ECE" w:rsidP="001D2F3F">
      <w:pPr>
        <w:keepNext/>
        <w:jc w:val="both"/>
      </w:pPr>
      <w:r>
        <w:rPr>
          <w:noProof/>
          <w:lang w:eastAsia="id-ID"/>
        </w:rPr>
        <mc:AlternateContent>
          <mc:Choice Requires="wps">
            <w:drawing>
              <wp:inline distT="0" distB="0" distL="0" distR="0">
                <wp:extent cx="3714750" cy="2247900"/>
                <wp:effectExtent l="0" t="0" r="19050" b="19050"/>
                <wp:docPr id="23" name="Text Box 23"/>
                <wp:cNvGraphicFramePr/>
                <a:graphic xmlns:a="http://schemas.openxmlformats.org/drawingml/2006/main">
                  <a:graphicData uri="http://schemas.microsoft.com/office/word/2010/wordprocessingShape">
                    <wps:wsp>
                      <wps:cNvSpPr txBox="1"/>
                      <wps:spPr>
                        <a:xfrm>
                          <a:off x="0" y="0"/>
                          <a:ext cx="3714750" cy="22479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F4408" w:rsidRPr="001D2F3F" w:rsidRDefault="004F4408">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&lt;?xml version="1.0" encoding="UTF-8"?&gt;</w:t>
                            </w:r>
                          </w:p>
                          <w:p w:rsidR="004F4408" w:rsidRPr="001D2F3F" w:rsidRDefault="004F4408" w:rsidP="001D2F3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&lt;configuration xmlns:xsi="http://www.w3.org/2001/XMLSchema-instance" xsi:noNamespaceSchemaLocation="http://sumo.dlr.de/xsd/sumoConfiguration.xsd"&gt;</w:t>
                            </w:r>
                          </w:p>
                          <w:p w:rsidR="004F4408" w:rsidRPr="001D2F3F" w:rsidRDefault="004F4408" w:rsidP="001D2F3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&lt;input&gt;</w:t>
                            </w:r>
                          </w:p>
                          <w:p w:rsidR="004F4408" w:rsidRPr="001D2F3F" w:rsidRDefault="004F4408" w:rsidP="001D2F3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&lt;net-file value="map.net.xml"/&gt;</w:t>
                            </w:r>
                          </w:p>
                          <w:p w:rsidR="004F4408" w:rsidRPr="001D2F3F" w:rsidRDefault="004F4408" w:rsidP="001D2F3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&lt;route-files value="routes.rou.xml"/&gt;</w:t>
                            </w:r>
                          </w:p>
                          <w:p w:rsidR="004F4408" w:rsidRPr="001D2F3F" w:rsidRDefault="004F4408" w:rsidP="001D2F3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&lt;/input&gt;</w:t>
                            </w:r>
                          </w:p>
                          <w:p w:rsidR="004F4408" w:rsidRPr="001D2F3F" w:rsidRDefault="004F4408" w:rsidP="001D2F3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&lt;time&gt;</w:t>
                            </w:r>
                          </w:p>
                          <w:p w:rsidR="004F4408" w:rsidRPr="001D2F3F" w:rsidRDefault="004F4408">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&lt;begin value="0"/&gt;</w:t>
                            </w:r>
                          </w:p>
                          <w:p w:rsidR="004F4408" w:rsidRPr="001D2F3F" w:rsidRDefault="004F4408">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&lt;end value="200"/&gt;</w:t>
                            </w:r>
                          </w:p>
                          <w:p w:rsidR="004F4408" w:rsidRPr="001D2F3F" w:rsidRDefault="004F4408">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&lt;/time&gt;</w:t>
                            </w:r>
                          </w:p>
                          <w:p w:rsidR="004F4408" w:rsidRPr="001D2F3F" w:rsidRDefault="004F4408">
                            <w:pPr>
                              <w:rPr>
                                <w:rFonts w:ascii="Courier New" w:hAnsi="Courier New" w:cs="Courier New"/>
                                <w:sz w:val="20"/>
                                <w:szCs w:val="20"/>
                              </w:rPr>
                            </w:pPr>
                            <w:r w:rsidRPr="001D2F3F">
                              <w:rPr>
                                <w:rFonts w:ascii="Courier New" w:hAnsi="Courier New" w:cs="Courier New"/>
                                <w:color w:val="24292E"/>
                                <w:sz w:val="20"/>
                                <w:szCs w:val="20"/>
                                <w:shd w:val="clear" w:color="auto" w:fill="FFFFFF"/>
                              </w:rPr>
                              <w:t>&lt;/configuration&gt;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3" o:spid="_x0000_s1036" type="#_x0000_t202" style="width:292.5pt;height:17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" fillcolor="white [3201]" strokeweight=".5pt">
                <v:textbox>
                  <w:txbxContent>
                    <w:p w:rsidR="004F4408" w:rsidRPr="001D2F3F" w:rsidRDefault="004F4408">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&lt;?xml version="1.0" encoding="UTF-8"?&gt;</w:t>
                      </w:r>
                    </w:p>
                    <w:p w:rsidR="004F4408" w:rsidRPr="001D2F3F" w:rsidRDefault="004F4408" w:rsidP="001D2F3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&lt;configuration xmlns:xsi="http://www.w3.org/2001/XMLSchema-instance" xsi:noNamespaceSchemaLocation="http://sumo.dlr.de/xsd/sumoConfiguration.xsd"&gt;</w:t>
                      </w:r>
                    </w:p>
                    <w:p w:rsidR="004F4408" w:rsidRPr="001D2F3F" w:rsidRDefault="004F4408" w:rsidP="001D2F3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&lt;input&gt;</w:t>
                      </w:r>
                    </w:p>
                    <w:p w:rsidR="004F4408" w:rsidRPr="001D2F3F" w:rsidRDefault="004F4408" w:rsidP="001D2F3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&lt;net-file value="map.net.xml"/&gt;</w:t>
                      </w:r>
                    </w:p>
                    <w:p w:rsidR="004F4408" w:rsidRPr="001D2F3F" w:rsidRDefault="004F4408" w:rsidP="001D2F3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&lt;route-files value="routes.rou.xml"/&gt;</w:t>
                      </w:r>
                    </w:p>
                    <w:p w:rsidR="004F4408" w:rsidRPr="001D2F3F" w:rsidRDefault="004F4408" w:rsidP="001D2F3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&lt;/input&gt;</w:t>
                      </w:r>
                    </w:p>
                    <w:p w:rsidR="004F4408" w:rsidRPr="001D2F3F" w:rsidRDefault="004F4408" w:rsidP="001D2F3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&lt;time&gt;</w:t>
                      </w:r>
                    </w:p>
                    <w:p w:rsidR="004F4408" w:rsidRPr="001D2F3F" w:rsidRDefault="004F4408">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&lt;begin value="0"/&gt;</w:t>
                      </w:r>
                    </w:p>
                    <w:p w:rsidR="004F4408" w:rsidRPr="001D2F3F" w:rsidRDefault="004F4408">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&lt;end value="200"/&gt;</w:t>
                      </w:r>
                    </w:p>
                    <w:p w:rsidR="004F4408" w:rsidRPr="001D2F3F" w:rsidRDefault="004F4408">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&lt;/time&gt;</w:t>
                      </w:r>
                    </w:p>
                    <w:p w:rsidR="004F4408" w:rsidRPr="001D2F3F" w:rsidRDefault="004F4408">
                      <w:pPr>
                        <w:rPr>
                          <w:rFonts w:ascii="Courier New" w:hAnsi="Courier New" w:cs="Courier New"/>
                          <w:sz w:val="20"/>
                          <w:szCs w:val="20"/>
                        </w:rPr>
                      </w:pPr>
                      <w:r w:rsidRPr="001D2F3F">
                        <w:rPr>
                          <w:rFonts w:ascii="Courier New" w:hAnsi="Courier New" w:cs="Courier New"/>
                          <w:color w:val="24292E"/>
                          <w:sz w:val="20"/>
                          <w:szCs w:val="20"/>
                          <w:shd w:val="clear" w:color="auto" w:fill="FFFFFF"/>
                        </w:rPr>
                        <w:t>&lt;/configuration&gt;</w:t>
                      </w:r>
                    </w:p>
                  </w:txbxContent>
                </v:textbox>
                <w10:anchorlock/>
              </v:shape>
            </w:pict>
          </mc:Fallback>
        </mc:AlternateContent>
      </w:r>
    </w:p>
    <w:p w:rsidR="00992ECE" w:rsidRDefault="001D2F3F" w:rsidP="001D2F3F">
      <w:pPr>
        <w:pStyle w:val="Caption"/>
      </w:pPr>
      <w:bookmarkStart w:id="169" w:name="_Ref483352811"/>
      <w:bookmarkStart w:id="170" w:name="_Toc487272984"/>
      <w:r>
        <w:t xml:space="preserve">Gambar </w:t>
      </w:r>
      <w:r w:rsidR="002E4E75">
        <w:fldChar w:fldCharType="begin"/>
      </w:r>
      <w:r w:rsidR="002E4E75">
        <w:instrText xml:space="preserve"> STYLEREF 1 \s </w:instrText>
      </w:r>
      <w:r w:rsidR="002E4E75">
        <w:fldChar w:fldCharType="separate"/>
      </w:r>
      <w:r w:rsidR="004F4408">
        <w:rPr>
          <w:noProof/>
        </w:rPr>
        <w:t>4</w:t>
      </w:r>
      <w:r w:rsidR="002E4E75">
        <w:rPr>
          <w:noProof/>
        </w:rPr>
        <w:fldChar w:fldCharType="end"/>
      </w:r>
      <w:r w:rsidR="004834F4">
        <w:t>.</w:t>
      </w:r>
      <w:r w:rsidR="002E4E75">
        <w:fldChar w:fldCharType="begin"/>
      </w:r>
      <w:r w:rsidR="002E4E75">
        <w:instrText xml:space="preserve"> SEQ Gambar \* ARABIC \s 1 </w:instrText>
      </w:r>
      <w:r w:rsidR="002E4E75">
        <w:fldChar w:fldCharType="separate"/>
      </w:r>
      <w:r w:rsidR="004F4408">
        <w:rPr>
          <w:noProof/>
        </w:rPr>
        <w:t>5</w:t>
      </w:r>
      <w:r w:rsidR="002E4E75">
        <w:rPr>
          <w:noProof/>
        </w:rPr>
        <w:fldChar w:fldCharType="end"/>
      </w:r>
      <w:bookmarkEnd w:id="169"/>
      <w:r>
        <w:t xml:space="preserve"> </w:t>
      </w:r>
      <w:r w:rsidR="00277B74">
        <w:rPr>
          <w:b w:val="0"/>
        </w:rPr>
        <w:t>File S</w:t>
      </w:r>
      <w:r w:rsidRPr="001D2F3F">
        <w:rPr>
          <w:b w:val="0"/>
        </w:rPr>
        <w:t>krip sumocfg</w:t>
      </w:r>
      <w:bookmarkEnd w:id="170"/>
    </w:p>
    <w:p w:rsidR="00992ECE" w:rsidRDefault="00992ECE" w:rsidP="00992ECE">
      <w:pPr>
        <w:jc w:val="both"/>
      </w:pPr>
    </w:p>
    <w:p w:rsidR="00372F5E" w:rsidRDefault="00372F5E" w:rsidP="00847B9C">
      <w:pPr>
        <w:ind w:firstLine="720"/>
        <w:jc w:val="both"/>
      </w:pPr>
      <w:r w:rsidRPr="00986AC8">
        <w:rPr>
          <w:i/>
        </w:rPr>
        <w:t>File</w:t>
      </w:r>
      <w:r>
        <w:t xml:space="preserve"> .sumocfg disimpan dalam direktori yang sama dengan </w:t>
      </w:r>
      <w:r w:rsidRPr="00986AC8">
        <w:rPr>
          <w:i/>
        </w:rPr>
        <w:t>file</w:t>
      </w:r>
      <w:r>
        <w:t xml:space="preserve"> peta dan </w:t>
      </w:r>
      <w:r w:rsidRPr="00986AC8">
        <w:rPr>
          <w:i/>
        </w:rPr>
        <w:t>file</w:t>
      </w:r>
      <w:r>
        <w:t xml:space="preserve"> rute pergerakan </w:t>
      </w:r>
      <w:r w:rsidRPr="00986AC8">
        <w:rPr>
          <w:i/>
        </w:rPr>
        <w:t>node</w:t>
      </w:r>
      <w:r>
        <w:t xml:space="preserve">. Untuk percobaan sebelum dikonversi, </w:t>
      </w:r>
      <w:r w:rsidRPr="00986AC8">
        <w:rPr>
          <w:i/>
        </w:rPr>
        <w:t>file</w:t>
      </w:r>
      <w:r>
        <w:t xml:space="preserve"> .sumocfg dapat dibuka dengan menggunakan </w:t>
      </w:r>
      <w:r w:rsidRPr="00986AC8">
        <w:rPr>
          <w:i/>
        </w:rPr>
        <w:t xml:space="preserve">tools </w:t>
      </w:r>
      <w:r w:rsidRPr="004127B6">
        <w:t>sumo-gui</w:t>
      </w:r>
      <w:r>
        <w:t xml:space="preserve">. Cuplikan pergerakan </w:t>
      </w:r>
      <w:r w:rsidR="003A2C5C">
        <w:t xml:space="preserve">kendaraan dapat dilihat pada </w:t>
      </w:r>
      <w:r w:rsidR="003A2C5C">
        <w:fldChar w:fldCharType="begin"/>
      </w:r>
      <w:r w:rsidR="003A2C5C">
        <w:instrText xml:space="preserve"> REF _Ref483353199 \h </w:instrText>
      </w:r>
      <w:r w:rsidR="003A2C5C">
        <w:fldChar w:fldCharType="separate"/>
      </w:r>
      <w:r w:rsidR="004F4408">
        <w:t xml:space="preserve">Gambar </w:t>
      </w:r>
      <w:r w:rsidR="004F4408">
        <w:rPr>
          <w:noProof/>
        </w:rPr>
        <w:t>4</w:t>
      </w:r>
      <w:r w:rsidR="004F4408">
        <w:t>.</w:t>
      </w:r>
      <w:r w:rsidR="004F4408">
        <w:rPr>
          <w:noProof/>
        </w:rPr>
        <w:t>6</w:t>
      </w:r>
      <w:r w:rsidR="003A2C5C">
        <w:fldChar w:fldCharType="end"/>
      </w:r>
      <w:r w:rsidR="00254EE5">
        <w:t>.</w:t>
      </w:r>
    </w:p>
    <w:p w:rsidR="00EA7C6C" w:rsidRDefault="00EA7C6C" w:rsidP="00EA7C6C">
      <w:pPr>
        <w:jc w:val="both"/>
      </w:pPr>
    </w:p>
    <w:p w:rsidR="009D490F" w:rsidRDefault="00EA7C6C" w:rsidP="009D490F">
      <w:pPr>
        <w:keepNext/>
        <w:jc w:val="both"/>
      </w:pPr>
      <w:r>
        <w:rPr>
          <w:noProof/>
          <w:lang w:eastAsia="id-ID"/>
        </w:rPr>
        <w:lastRenderedPageBreak/>
        <mc:AlternateContent>
          <mc:Choice Requires="wps">
            <w:drawing>
              <wp:anchor distT="0" distB="0" distL="114300" distR="114300" simplePos="0" relativeHeight="251699200" behindDoc="0" locked="0" layoutInCell="1" allowOverlap="1">
                <wp:simplePos x="0" y="0"/>
                <wp:positionH relativeFrom="margin">
                  <wp:align>right</wp:align>
                </wp:positionH>
                <wp:positionV relativeFrom="paragraph">
                  <wp:posOffset>1118870</wp:posOffset>
                </wp:positionV>
                <wp:extent cx="1643380" cy="1314450"/>
                <wp:effectExtent l="0" t="0" r="13970" b="19050"/>
                <wp:wrapNone/>
                <wp:docPr id="26" name="Text Box 26"/>
                <wp:cNvGraphicFramePr/>
                <a:graphic xmlns:a="http://schemas.openxmlformats.org/drawingml/2006/main">
                  <a:graphicData uri="http://schemas.microsoft.com/office/word/2010/wordprocessingShape">
                    <wps:wsp>
                      <wps:cNvSpPr txBox="1"/>
                      <wps:spPr>
                        <a:xfrm>
                          <a:off x="0" y="0"/>
                          <a:ext cx="1643380" cy="13144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F4408" w:rsidRPr="00A00F56" w:rsidRDefault="004F4408">
                            <w:pPr>
                              <w:rPr>
                                <w:rFonts w:ascii="Courier New" w:hAnsi="Courier New" w:cs="Courier New"/>
                                <w:sz w:val="20"/>
                                <w:szCs w:val="20"/>
                              </w:rPr>
                            </w:pPr>
                            <w:r w:rsidRPr="00A00F56">
                              <w:rPr>
                                <w:rFonts w:ascii="Courier New" w:hAnsi="Courier New" w:cs="Courier New"/>
                                <w:sz w:val="20"/>
                                <w:szCs w:val="20"/>
                              </w:rPr>
                              <w:t>Zoom in</w:t>
                            </w:r>
                          </w:p>
                          <w:p w:rsidR="004F4408" w:rsidRDefault="004F4408">
                            <w:r>
                              <w:rPr>
                                <w:noProof/>
                                <w:lang w:eastAsia="id-ID"/>
                              </w:rPr>
                              <w:drawing>
                                <wp:inline distT="0" distB="0" distL="0" distR="0">
                                  <wp:extent cx="1447800" cy="1019175"/>
                                  <wp:effectExtent l="0" t="0" r="0" b="9525"/>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umocfg.png"/>
                                          <pic:cNvPicPr/>
                                        </pic:nvPicPr>
                                        <pic:blipFill>
                                          <a:blip r:embed="rId45">
                                            <a:extLst>
                                              <a:ext uri="{28A0092B-C50C-407E-A947-70E740481C1C}">
                                                <a14:useLocalDpi xmlns:a14="http://schemas.microsoft.com/office/drawing/2010/main" val="0"/>
                                              </a:ext>
                                            </a:extLst>
                                          </a:blip>
                                          <a:stretch>
                                            <a:fillRect/>
                                          </a:stretch>
                                        </pic:blipFill>
                                        <pic:spPr>
                                          <a:xfrm>
                                            <a:off x="0" y="0"/>
                                            <a:ext cx="1447800" cy="101917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6" o:spid="_x0000_s1037" type="#_x0000_t202" style="position:absolute;left:0;text-align:left;margin-left:78.2pt;margin-top:88.1pt;width:129.4pt;height:103.5pt;z-index:2516992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" fillcolor="white [3201]" strokeweight=".5pt">
                <v:textbox>
                  <w:txbxContent>
                    <w:p w:rsidR="004F4408" w:rsidRPr="00A00F56" w:rsidRDefault="004F4408">
                      <w:pPr>
                        <w:rPr>
                          <w:rFonts w:ascii="Courier New" w:hAnsi="Courier New" w:cs="Courier New"/>
                          <w:sz w:val="20"/>
                          <w:szCs w:val="20"/>
                        </w:rPr>
                      </w:pPr>
                      <w:r w:rsidRPr="00A00F56">
                        <w:rPr>
                          <w:rFonts w:ascii="Courier New" w:hAnsi="Courier New" w:cs="Courier New"/>
                          <w:sz w:val="20"/>
                          <w:szCs w:val="20"/>
                        </w:rPr>
                        <w:t>Zoom in</w:t>
                      </w:r>
                    </w:p>
                    <w:p w:rsidR="004F4408" w:rsidRDefault="004F4408">
                      <w:r>
                        <w:rPr>
                          <w:noProof/>
                          <w:lang w:eastAsia="id-ID"/>
                        </w:rPr>
                        <w:drawing>
                          <wp:inline distT="0" distB="0" distL="0" distR="0">
                            <wp:extent cx="1447800" cy="1019175"/>
                            <wp:effectExtent l="0" t="0" r="0" b="9525"/>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umocfg.png"/>
                                    <pic:cNvPicPr/>
                                  </pic:nvPicPr>
                                  <pic:blipFill>
                                    <a:blip r:embed="rId45">
                                      <a:extLst>
                                        <a:ext uri="{28A0092B-C50C-407E-A947-70E740481C1C}">
                                          <a14:useLocalDpi xmlns:a14="http://schemas.microsoft.com/office/drawing/2010/main" val="0"/>
                                        </a:ext>
                                      </a:extLst>
                                    </a:blip>
                                    <a:stretch>
                                      <a:fillRect/>
                                    </a:stretch>
                                  </pic:blipFill>
                                  <pic:spPr>
                                    <a:xfrm>
                                      <a:off x="0" y="0"/>
                                      <a:ext cx="1447800" cy="1019175"/>
                                    </a:xfrm>
                                    <a:prstGeom prst="rect">
                                      <a:avLst/>
                                    </a:prstGeom>
                                  </pic:spPr>
                                </pic:pic>
                              </a:graphicData>
                            </a:graphic>
                          </wp:inline>
                        </w:drawing>
                      </w:r>
                    </w:p>
                  </w:txbxContent>
                </v:textbox>
                <w10:wrap anchorx="margin"/>
              </v:shape>
            </w:pict>
          </mc:Fallback>
        </mc:AlternateContent>
      </w:r>
      <w:r>
        <w:rPr>
          <w:noProof/>
          <w:lang w:eastAsia="id-ID"/>
        </w:rPr>
        <w:drawing>
          <wp:inline distT="0" distB="0" distL="0" distR="0">
            <wp:extent cx="3708400" cy="2472055"/>
            <wp:effectExtent l="0" t="0" r="635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umocfgzoomout.png"/>
                    <pic:cNvPicPr/>
                  </pic:nvPicPr>
                  <pic:blipFill>
                    <a:blip r:embed="rId46">
                      <a:extLst>
                        <a:ext uri="{28A0092B-C50C-407E-A947-70E740481C1C}">
                          <a14:useLocalDpi xmlns:a14="http://schemas.microsoft.com/office/drawing/2010/main" val="0"/>
                        </a:ext>
                      </a:extLst>
                    </a:blip>
                    <a:stretch>
                      <a:fillRect/>
                    </a:stretch>
                  </pic:blipFill>
                  <pic:spPr>
                    <a:xfrm>
                      <a:off x="0" y="0"/>
                      <a:ext cx="3708400" cy="2472055"/>
                    </a:xfrm>
                    <a:prstGeom prst="rect">
                      <a:avLst/>
                    </a:prstGeom>
                  </pic:spPr>
                </pic:pic>
              </a:graphicData>
            </a:graphic>
          </wp:inline>
        </w:drawing>
      </w:r>
    </w:p>
    <w:p w:rsidR="00EA7C6C" w:rsidRDefault="009D490F" w:rsidP="00254EE5">
      <w:pPr>
        <w:pStyle w:val="Caption"/>
      </w:pPr>
      <w:bookmarkStart w:id="171" w:name="_Ref483353199"/>
      <w:bookmarkStart w:id="172" w:name="_Toc487272985"/>
      <w:r>
        <w:t xml:space="preserve">Gambar </w:t>
      </w:r>
      <w:r w:rsidR="002E4E75">
        <w:fldChar w:fldCharType="begin"/>
      </w:r>
      <w:r w:rsidR="002E4E75">
        <w:instrText xml:space="preserve"> STYLEREF 1 \s </w:instrText>
      </w:r>
      <w:r w:rsidR="002E4E75">
        <w:fldChar w:fldCharType="separate"/>
      </w:r>
      <w:r w:rsidR="004F4408">
        <w:rPr>
          <w:noProof/>
        </w:rPr>
        <w:t>4</w:t>
      </w:r>
      <w:r w:rsidR="002E4E75">
        <w:rPr>
          <w:noProof/>
        </w:rPr>
        <w:fldChar w:fldCharType="end"/>
      </w:r>
      <w:r w:rsidR="004834F4">
        <w:t>.</w:t>
      </w:r>
      <w:r w:rsidR="002E4E75">
        <w:fldChar w:fldCharType="begin"/>
      </w:r>
      <w:r w:rsidR="002E4E75">
        <w:instrText xml:space="preserve"> SE</w:instrText>
      </w:r>
      <w:r w:rsidR="002E4E75">
        <w:instrText xml:space="preserve">Q Gambar \* ARABIC \s 1 </w:instrText>
      </w:r>
      <w:r w:rsidR="002E4E75">
        <w:fldChar w:fldCharType="separate"/>
      </w:r>
      <w:r w:rsidR="004F4408">
        <w:rPr>
          <w:noProof/>
        </w:rPr>
        <w:t>6</w:t>
      </w:r>
      <w:r w:rsidR="002E4E75">
        <w:rPr>
          <w:noProof/>
        </w:rPr>
        <w:fldChar w:fldCharType="end"/>
      </w:r>
      <w:bookmarkEnd w:id="171"/>
      <w:r w:rsidR="00254EE5">
        <w:t xml:space="preserve"> </w:t>
      </w:r>
      <w:r w:rsidR="00277B74">
        <w:rPr>
          <w:b w:val="0"/>
        </w:rPr>
        <w:t>Simulasi Pergerakan K</w:t>
      </w:r>
      <w:r w:rsidR="004637B8">
        <w:rPr>
          <w:b w:val="0"/>
        </w:rPr>
        <w:t>endaraan</w:t>
      </w:r>
      <w:bookmarkEnd w:id="172"/>
    </w:p>
    <w:p w:rsidR="00EA7C6C" w:rsidRDefault="00EA7C6C" w:rsidP="00EA7C6C">
      <w:pPr>
        <w:jc w:val="both"/>
      </w:pPr>
    </w:p>
    <w:p w:rsidR="007C45A0" w:rsidRDefault="007C45A0" w:rsidP="00847B9C">
      <w:pPr>
        <w:ind w:firstLine="720"/>
        <w:jc w:val="both"/>
      </w:pPr>
      <w:r>
        <w:t xml:space="preserve">Kemudian buat </w:t>
      </w:r>
      <w:r w:rsidRPr="00986AC8">
        <w:rPr>
          <w:i/>
        </w:rPr>
        <w:t>file</w:t>
      </w:r>
      <w:r>
        <w:t xml:space="preserve"> skenario dalam bentuk </w:t>
      </w:r>
      <w:r w:rsidRPr="00986AC8">
        <w:rPr>
          <w:i/>
        </w:rPr>
        <w:t>file</w:t>
      </w:r>
      <w:r>
        <w:t xml:space="preserve"> .xml dari sebuah </w:t>
      </w:r>
      <w:r w:rsidRPr="00986AC8">
        <w:rPr>
          <w:i/>
        </w:rPr>
        <w:t>file</w:t>
      </w:r>
      <w:r>
        <w:t xml:space="preserve"> skrip berekstensi .sumocfg menggunakan </w:t>
      </w:r>
      <w:r w:rsidRPr="00986AC8">
        <w:rPr>
          <w:i/>
        </w:rPr>
        <w:t>tools</w:t>
      </w:r>
      <w:r w:rsidR="004127B6">
        <w:t xml:space="preserve"> SUMO</w:t>
      </w:r>
      <w:r>
        <w:t xml:space="preserve">. Perintah untuk menggunakan </w:t>
      </w:r>
      <w:r w:rsidRPr="00986AC8">
        <w:rPr>
          <w:i/>
        </w:rPr>
        <w:t xml:space="preserve">tools </w:t>
      </w:r>
      <w:r w:rsidR="004127B6">
        <w:t xml:space="preserve">SUMO </w:t>
      </w:r>
      <w:r w:rsidR="003A2C5C">
        <w:t xml:space="preserve">dapat dilihat pada </w:t>
      </w:r>
      <w:r w:rsidR="003A2C5C">
        <w:fldChar w:fldCharType="begin"/>
      </w:r>
      <w:r w:rsidR="003A2C5C">
        <w:instrText xml:space="preserve"> REF _Ref483353697 \h </w:instrText>
      </w:r>
      <w:r w:rsidR="003A2C5C">
        <w:fldChar w:fldCharType="separate"/>
      </w:r>
      <w:r w:rsidR="004F4408">
        <w:t xml:space="preserve">Gambar </w:t>
      </w:r>
      <w:r w:rsidR="004F4408">
        <w:rPr>
          <w:noProof/>
        </w:rPr>
        <w:t>4</w:t>
      </w:r>
      <w:r w:rsidR="004F4408">
        <w:t>.</w:t>
      </w:r>
      <w:r w:rsidR="004F4408">
        <w:rPr>
          <w:noProof/>
        </w:rPr>
        <w:t>7</w:t>
      </w:r>
      <w:r w:rsidR="003A2C5C">
        <w:fldChar w:fldCharType="end"/>
      </w:r>
      <w:r w:rsidR="00EA56BB">
        <w:t>.</w:t>
      </w:r>
    </w:p>
    <w:p w:rsidR="00A00F56" w:rsidRDefault="00A00F56" w:rsidP="00847B9C">
      <w:pPr>
        <w:ind w:firstLine="720"/>
        <w:jc w:val="both"/>
      </w:pPr>
    </w:p>
    <w:p w:rsidR="00A00F56" w:rsidRDefault="00A00F56" w:rsidP="00A00F56">
      <w:pPr>
        <w:keepNext/>
        <w:jc w:val="both"/>
      </w:pPr>
      <w:r>
        <w:rPr>
          <w:noProof/>
          <w:lang w:eastAsia="id-ID"/>
        </w:rPr>
        <mc:AlternateContent>
          <mc:Choice Requires="wps">
            <w:drawing>
              <wp:inline distT="0" distB="0" distL="0" distR="0">
                <wp:extent cx="3691255" cy="400050"/>
                <wp:effectExtent l="0" t="0" r="23495" b="19050"/>
                <wp:docPr id="28" name="Text Box 28"/>
                <wp:cNvGraphicFramePr/>
                <a:graphic xmlns:a="http://schemas.openxmlformats.org/drawingml/2006/main">
                  <a:graphicData uri="http://schemas.microsoft.com/office/word/2010/wordprocessingShape">
                    <wps:wsp>
                      <wps:cNvSpPr txBox="1"/>
                      <wps:spPr>
                        <a:xfrm>
                          <a:off x="0" y="0"/>
                          <a:ext cx="3691255" cy="4000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F4408" w:rsidRPr="00A00F56" w:rsidRDefault="004F4408">
                            <w:pPr>
                              <w:rPr>
                                <w:rFonts w:ascii="Courier New" w:hAnsi="Courier New" w:cs="Courier New"/>
                                <w:sz w:val="20"/>
                                <w:szCs w:val="20"/>
                              </w:rPr>
                            </w:pPr>
                            <w:r w:rsidRPr="00A00F56">
                              <w:rPr>
                                <w:rFonts w:ascii="Courier New" w:hAnsi="Courier New" w:cs="Courier New"/>
                                <w:sz w:val="20"/>
                                <w:szCs w:val="20"/>
                              </w:rPr>
                              <w:t>sumo –c scenario.sumocfg --fcd-output scenario.xml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8" o:spid="_x0000_s1038" type="#_x0000_t202" style="width:290.65pt;height:3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" fillcolor="white [3201]" strokeweight=".5pt">
                <v:textbox>
                  <w:txbxContent>
                    <w:p w:rsidR="004F4408" w:rsidRPr="00A00F56" w:rsidRDefault="004F4408">
                      <w:pPr>
                        <w:rPr>
                          <w:rFonts w:ascii="Courier New" w:hAnsi="Courier New" w:cs="Courier New"/>
                          <w:sz w:val="20"/>
                          <w:szCs w:val="20"/>
                        </w:rPr>
                      </w:pPr>
                      <w:r w:rsidRPr="00A00F56">
                        <w:rPr>
                          <w:rFonts w:ascii="Courier New" w:hAnsi="Courier New" w:cs="Courier New"/>
                          <w:sz w:val="20"/>
                          <w:szCs w:val="20"/>
                        </w:rPr>
                        <w:t>sumo –c scenario.sumocfg --fcd-output scenario.xml</w:t>
                      </w:r>
                    </w:p>
                  </w:txbxContent>
                </v:textbox>
                <w10:anchorlock/>
              </v:shape>
            </w:pict>
          </mc:Fallback>
        </mc:AlternateContent>
      </w:r>
    </w:p>
    <w:p w:rsidR="00A00F56" w:rsidRDefault="00A00F56" w:rsidP="00A00F56">
      <w:pPr>
        <w:pStyle w:val="Caption"/>
      </w:pPr>
      <w:bookmarkStart w:id="173" w:name="_Ref483353697"/>
      <w:bookmarkStart w:id="174" w:name="_Toc487272986"/>
      <w:r>
        <w:t xml:space="preserve">Gambar </w:t>
      </w:r>
      <w:r w:rsidR="002E4E75">
        <w:fldChar w:fldCharType="begin"/>
      </w:r>
      <w:r w:rsidR="002E4E75">
        <w:instrText xml:space="preserve"> STYLEREF 1 \s </w:instrText>
      </w:r>
      <w:r w:rsidR="002E4E75">
        <w:fldChar w:fldCharType="separate"/>
      </w:r>
      <w:r w:rsidR="004F4408">
        <w:rPr>
          <w:noProof/>
        </w:rPr>
        <w:t>4</w:t>
      </w:r>
      <w:r w:rsidR="002E4E75">
        <w:rPr>
          <w:noProof/>
        </w:rPr>
        <w:fldChar w:fldCharType="end"/>
      </w:r>
      <w:r w:rsidR="004834F4">
        <w:t>.</w:t>
      </w:r>
      <w:r w:rsidR="002E4E75">
        <w:fldChar w:fldCharType="begin"/>
      </w:r>
      <w:r w:rsidR="002E4E75">
        <w:instrText xml:space="preserve"> SEQ Gambar \* ARABIC \s 1 </w:instrText>
      </w:r>
      <w:r w:rsidR="002E4E75">
        <w:fldChar w:fldCharType="separate"/>
      </w:r>
      <w:r w:rsidR="004F4408">
        <w:rPr>
          <w:noProof/>
        </w:rPr>
        <w:t>7</w:t>
      </w:r>
      <w:r w:rsidR="002E4E75">
        <w:rPr>
          <w:noProof/>
        </w:rPr>
        <w:fldChar w:fldCharType="end"/>
      </w:r>
      <w:bookmarkEnd w:id="173"/>
      <w:r>
        <w:t xml:space="preserve"> </w:t>
      </w:r>
      <w:r w:rsidRPr="00A00F56">
        <w:rPr>
          <w:b w:val="0"/>
        </w:rPr>
        <w:t xml:space="preserve">Perintah </w:t>
      </w:r>
      <w:r w:rsidR="00EA3010">
        <w:rPr>
          <w:b w:val="0"/>
        </w:rPr>
        <w:t>SUMO</w:t>
      </w:r>
      <w:bookmarkEnd w:id="174"/>
    </w:p>
    <w:p w:rsidR="00A00F56" w:rsidRDefault="00A00F56" w:rsidP="00A00F56">
      <w:pPr>
        <w:jc w:val="both"/>
      </w:pPr>
    </w:p>
    <w:p w:rsidR="003E7F7F" w:rsidRDefault="003E7F7F" w:rsidP="00847B9C">
      <w:pPr>
        <w:ind w:firstLine="720"/>
        <w:jc w:val="both"/>
      </w:pPr>
      <w:r w:rsidRPr="00986AC8">
        <w:rPr>
          <w:i/>
        </w:rPr>
        <w:t>File</w:t>
      </w:r>
      <w:r>
        <w:t xml:space="preserve"> skenario berekstensi .xml selanjutnya dikonversi ke dalam bentuk </w:t>
      </w:r>
      <w:r w:rsidRPr="00986AC8">
        <w:rPr>
          <w:i/>
        </w:rPr>
        <w:t>file</w:t>
      </w:r>
      <w:r>
        <w:t xml:space="preserve"> berekstensi .tcl agar dapat disimulasikan menggunakan NS-2. </w:t>
      </w:r>
      <w:r w:rsidRPr="00986AC8">
        <w:rPr>
          <w:i/>
        </w:rPr>
        <w:t>Tools</w:t>
      </w:r>
      <w:r>
        <w:t xml:space="preserve"> yang digunakan untuk melakukan konversi ini adalah </w:t>
      </w:r>
      <w:r w:rsidRPr="00986AC8">
        <w:rPr>
          <w:i/>
        </w:rPr>
        <w:t>traceExporter</w:t>
      </w:r>
      <w:r>
        <w:t xml:space="preserve">. Perintah untuk menggunakan </w:t>
      </w:r>
      <w:r w:rsidRPr="00986AC8">
        <w:rPr>
          <w:i/>
        </w:rPr>
        <w:t>traceExporter</w:t>
      </w:r>
      <w:r w:rsidR="003A2C5C">
        <w:t xml:space="preserve"> dapat dilihat pada </w:t>
      </w:r>
      <w:r w:rsidR="003A2C5C">
        <w:fldChar w:fldCharType="begin"/>
      </w:r>
      <w:r w:rsidR="003A2C5C">
        <w:instrText xml:space="preserve"> REF _Ref483353715 \h </w:instrText>
      </w:r>
      <w:r w:rsidR="003A2C5C">
        <w:fldChar w:fldCharType="separate"/>
      </w:r>
      <w:r w:rsidR="004F4408">
        <w:t xml:space="preserve">Gambar </w:t>
      </w:r>
      <w:r w:rsidR="004F4408">
        <w:rPr>
          <w:noProof/>
        </w:rPr>
        <w:t>4</w:t>
      </w:r>
      <w:r w:rsidR="004F4408">
        <w:t>.</w:t>
      </w:r>
      <w:r w:rsidR="004F4408">
        <w:rPr>
          <w:noProof/>
        </w:rPr>
        <w:t>8</w:t>
      </w:r>
      <w:r w:rsidR="003A2C5C">
        <w:fldChar w:fldCharType="end"/>
      </w:r>
      <w:r w:rsidR="00EA56BB">
        <w:t>.</w:t>
      </w:r>
    </w:p>
    <w:p w:rsidR="00B17534" w:rsidRDefault="00B17534" w:rsidP="00B17534">
      <w:pPr>
        <w:jc w:val="both"/>
      </w:pPr>
    </w:p>
    <w:p w:rsidR="00B17534" w:rsidRDefault="00B17534" w:rsidP="00B17534">
      <w:pPr>
        <w:keepNext/>
        <w:jc w:val="both"/>
      </w:pPr>
      <w:r>
        <w:rPr>
          <w:noProof/>
          <w:lang w:eastAsia="id-ID"/>
        </w:rPr>
        <w:lastRenderedPageBreak/>
        <mc:AlternateContent>
          <mc:Choice Requires="wps">
            <w:drawing>
              <wp:inline distT="0" distB="0" distL="0" distR="0">
                <wp:extent cx="3672205" cy="514350"/>
                <wp:effectExtent l="0" t="0" r="23495" b="19050"/>
                <wp:docPr id="29" name="Text Box 29"/>
                <wp:cNvGraphicFramePr/>
                <a:graphic xmlns:a="http://schemas.openxmlformats.org/drawingml/2006/main">
                  <a:graphicData uri="http://schemas.microsoft.com/office/word/2010/wordprocessingShape">
                    <wps:wsp>
                      <wps:cNvSpPr txBox="1"/>
                      <wps:spPr>
                        <a:xfrm>
                          <a:off x="0" y="0"/>
                          <a:ext cx="3672205" cy="5143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F4408" w:rsidRPr="00B17534" w:rsidRDefault="004F4408">
                            <w:pPr>
                              <w:rPr>
                                <w:rFonts w:ascii="Courier New" w:hAnsi="Courier New" w:cs="Courier New"/>
                                <w:sz w:val="20"/>
                                <w:szCs w:val="20"/>
                              </w:rPr>
                            </w:pPr>
                            <w:r w:rsidRPr="00B17534">
                              <w:rPr>
                                <w:rFonts w:ascii="Courier New" w:hAnsi="Courier New" w:cs="Courier New"/>
                                <w:sz w:val="20"/>
                                <w:szCs w:val="20"/>
                              </w:rPr>
                              <w:t>python sumo-0.27.1/tools/traceExporter.py --fcd-input=scenario.xml --ns2-mobility-output=scenario.tcl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9" o:spid="_x0000_s1039" type="#_x0000_t202" style="width:289.15pt;height:4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" fillcolor="white [3201]" strokeweight=".5pt">
                <v:textbox>
                  <w:txbxContent>
                    <w:p w:rsidR="004F4408" w:rsidRPr="00B17534" w:rsidRDefault="004F4408">
                      <w:pPr>
                        <w:rPr>
                          <w:rFonts w:ascii="Courier New" w:hAnsi="Courier New" w:cs="Courier New"/>
                          <w:sz w:val="20"/>
                          <w:szCs w:val="20"/>
                        </w:rPr>
                      </w:pPr>
                      <w:r w:rsidRPr="00B17534">
                        <w:rPr>
                          <w:rFonts w:ascii="Courier New" w:hAnsi="Courier New" w:cs="Courier New"/>
                          <w:sz w:val="20"/>
                          <w:szCs w:val="20"/>
                        </w:rPr>
                        <w:t>python sumo-0.27.1/tools/traceExporter.py --fcd-input=scenario.xml --ns2-mobility-output=scenario.tcl</w:t>
                      </w:r>
                    </w:p>
                  </w:txbxContent>
                </v:textbox>
                <w10:anchorlock/>
              </v:shape>
            </w:pict>
          </mc:Fallback>
        </mc:AlternateContent>
      </w:r>
    </w:p>
    <w:p w:rsidR="00B17534" w:rsidRPr="002F22F2" w:rsidRDefault="00B17534" w:rsidP="00B17534">
      <w:pPr>
        <w:pStyle w:val="Caption"/>
      </w:pPr>
      <w:bookmarkStart w:id="175" w:name="_Ref483353715"/>
      <w:bookmarkStart w:id="176" w:name="_Toc487272987"/>
      <w:r>
        <w:t xml:space="preserve">Gambar </w:t>
      </w:r>
      <w:r w:rsidR="002E4E75">
        <w:fldChar w:fldCharType="begin"/>
      </w:r>
      <w:r w:rsidR="002E4E75">
        <w:instrText xml:space="preserve"> STYLEREF 1 \s </w:instrText>
      </w:r>
      <w:r w:rsidR="002E4E75">
        <w:fldChar w:fldCharType="separate"/>
      </w:r>
      <w:r w:rsidR="004F4408">
        <w:rPr>
          <w:noProof/>
        </w:rPr>
        <w:t>4</w:t>
      </w:r>
      <w:r w:rsidR="002E4E75">
        <w:rPr>
          <w:noProof/>
        </w:rPr>
        <w:fldChar w:fldCharType="end"/>
      </w:r>
      <w:r w:rsidR="004834F4">
        <w:t>.</w:t>
      </w:r>
      <w:r w:rsidR="002E4E75">
        <w:fldChar w:fldCharType="begin"/>
      </w:r>
      <w:r w:rsidR="002E4E75">
        <w:instrText xml:space="preserve"> SEQ Gambar \* ARABIC \s 1 </w:instrText>
      </w:r>
      <w:r w:rsidR="002E4E75">
        <w:fldChar w:fldCharType="separate"/>
      </w:r>
      <w:r w:rsidR="004F4408">
        <w:rPr>
          <w:noProof/>
        </w:rPr>
        <w:t>8</w:t>
      </w:r>
      <w:r w:rsidR="002E4E75">
        <w:rPr>
          <w:noProof/>
        </w:rPr>
        <w:fldChar w:fldCharType="end"/>
      </w:r>
      <w:bookmarkEnd w:id="175"/>
      <w:r>
        <w:t xml:space="preserve"> </w:t>
      </w:r>
      <w:r w:rsidRPr="00B17534">
        <w:rPr>
          <w:b w:val="0"/>
        </w:rPr>
        <w:t>Perintah traceExporter</w:t>
      </w:r>
      <w:bookmarkEnd w:id="176"/>
    </w:p>
    <w:p w:rsidR="00847B9C" w:rsidRPr="00847B9C" w:rsidRDefault="00847B9C" w:rsidP="00847B9C"/>
    <w:p w:rsidR="007D06E1" w:rsidRDefault="00E44B1D" w:rsidP="001620D9">
      <w:pPr>
        <w:pStyle w:val="Heading3"/>
        <w:numPr>
          <w:ilvl w:val="2"/>
          <w:numId w:val="23"/>
        </w:numPr>
        <w:ind w:left="567" w:hanging="567"/>
        <w:jc w:val="both"/>
        <w:rPr>
          <w:i/>
        </w:rPr>
      </w:pPr>
      <w:bookmarkStart w:id="177" w:name="_Toc487272934"/>
      <w:r>
        <w:t xml:space="preserve">Skenario </w:t>
      </w:r>
      <w:r w:rsidRPr="00E44B1D">
        <w:rPr>
          <w:i/>
        </w:rPr>
        <w:t>Real</w:t>
      </w:r>
      <w:bookmarkEnd w:id="177"/>
    </w:p>
    <w:p w:rsidR="007449AA" w:rsidRDefault="007449AA" w:rsidP="007449AA"/>
    <w:p w:rsidR="007449AA" w:rsidRDefault="007449AA" w:rsidP="00941B55">
      <w:pPr>
        <w:ind w:firstLine="576"/>
        <w:jc w:val="both"/>
      </w:pPr>
      <w:r>
        <w:t xml:space="preserve">Dalam mengimplementasikan skenario </w:t>
      </w:r>
      <w:r w:rsidRPr="00A77081">
        <w:rPr>
          <w:i/>
        </w:rPr>
        <w:t>real</w:t>
      </w:r>
      <w:r>
        <w:t>, langkah pertama adalah dengan menentukan area yang akan dijadikan area simulasi. Pada Tugas Akhir ini penulis mengambil area jalan sekitar Kertajaya Surabaya. Setelah menentukan area simulasi, ekspor data peta tersebut dari OpenStreetMap</w:t>
      </w:r>
      <w:r w:rsidR="00941B55">
        <w:t xml:space="preserve"> sepe</w:t>
      </w:r>
      <w:r w:rsidR="003A2C5C">
        <w:t xml:space="preserve">rti yang ditunjukkan pada </w:t>
      </w:r>
      <w:r w:rsidR="003A2C5C">
        <w:fldChar w:fldCharType="begin"/>
      </w:r>
      <w:r w:rsidR="003A2C5C">
        <w:instrText xml:space="preserve"> REF _Ref483353735 \h </w:instrText>
      </w:r>
      <w:r w:rsidR="003A2C5C">
        <w:fldChar w:fldCharType="separate"/>
      </w:r>
      <w:r w:rsidR="004F4408">
        <w:t xml:space="preserve">Gambar </w:t>
      </w:r>
      <w:r w:rsidR="004F4408">
        <w:rPr>
          <w:noProof/>
        </w:rPr>
        <w:t>4</w:t>
      </w:r>
      <w:r w:rsidR="004F4408">
        <w:t>.</w:t>
      </w:r>
      <w:r w:rsidR="004F4408">
        <w:rPr>
          <w:noProof/>
        </w:rPr>
        <w:t>9</w:t>
      </w:r>
      <w:r w:rsidR="003A2C5C">
        <w:fldChar w:fldCharType="end"/>
      </w:r>
      <w:r w:rsidR="00EA56BB">
        <w:t>.</w:t>
      </w:r>
    </w:p>
    <w:p w:rsidR="00EA56BB" w:rsidRDefault="00EA56BB" w:rsidP="00EA56BB">
      <w:pPr>
        <w:jc w:val="both"/>
      </w:pPr>
    </w:p>
    <w:p w:rsidR="00EA56BB" w:rsidRDefault="00EA56BB" w:rsidP="00EA56BB">
      <w:pPr>
        <w:keepNext/>
        <w:jc w:val="both"/>
      </w:pPr>
      <w:r>
        <w:rPr>
          <w:noProof/>
          <w:lang w:eastAsia="id-ID"/>
        </w:rPr>
        <w:drawing>
          <wp:inline distT="0" distB="0" distL="0" distR="0">
            <wp:extent cx="3708400" cy="1684020"/>
            <wp:effectExtent l="0" t="0" r="635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openstreetmap.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3708400" cy="1684020"/>
                    </a:xfrm>
                    <a:prstGeom prst="rect">
                      <a:avLst/>
                    </a:prstGeom>
                  </pic:spPr>
                </pic:pic>
              </a:graphicData>
            </a:graphic>
          </wp:inline>
        </w:drawing>
      </w:r>
    </w:p>
    <w:p w:rsidR="00EA56BB" w:rsidRDefault="00EA56BB" w:rsidP="00EA56BB">
      <w:pPr>
        <w:pStyle w:val="Caption"/>
      </w:pPr>
      <w:bookmarkStart w:id="178" w:name="_Ref483353735"/>
      <w:bookmarkStart w:id="179" w:name="_Toc487272988"/>
      <w:r>
        <w:t xml:space="preserve">Gambar </w:t>
      </w:r>
      <w:r w:rsidR="002E4E75">
        <w:fldChar w:fldCharType="begin"/>
      </w:r>
      <w:r w:rsidR="002E4E75">
        <w:instrText xml:space="preserve"> STYLEREF 1 \s </w:instrText>
      </w:r>
      <w:r w:rsidR="002E4E75">
        <w:fldChar w:fldCharType="separate"/>
      </w:r>
      <w:r w:rsidR="004F4408">
        <w:rPr>
          <w:noProof/>
        </w:rPr>
        <w:t>4</w:t>
      </w:r>
      <w:r w:rsidR="002E4E75">
        <w:rPr>
          <w:noProof/>
        </w:rPr>
        <w:fldChar w:fldCharType="end"/>
      </w:r>
      <w:r w:rsidR="004834F4">
        <w:t>.</w:t>
      </w:r>
      <w:r w:rsidR="002E4E75">
        <w:fldChar w:fldCharType="begin"/>
      </w:r>
      <w:r w:rsidR="002E4E75">
        <w:instrText xml:space="preserve"> SEQ Gambar \* ARABIC \s 1 </w:instrText>
      </w:r>
      <w:r w:rsidR="002E4E75">
        <w:fldChar w:fldCharType="separate"/>
      </w:r>
      <w:r w:rsidR="004F4408">
        <w:rPr>
          <w:noProof/>
        </w:rPr>
        <w:t>9</w:t>
      </w:r>
      <w:r w:rsidR="002E4E75">
        <w:rPr>
          <w:noProof/>
        </w:rPr>
        <w:fldChar w:fldCharType="end"/>
      </w:r>
      <w:bookmarkEnd w:id="178"/>
      <w:r>
        <w:t xml:space="preserve"> </w:t>
      </w:r>
      <w:r w:rsidRPr="00EA56BB">
        <w:rPr>
          <w:b w:val="0"/>
        </w:rPr>
        <w:t>Ekspor peta dari OpenStreetMap</w:t>
      </w:r>
      <w:bookmarkEnd w:id="179"/>
    </w:p>
    <w:p w:rsidR="00EA56BB" w:rsidRDefault="00EA56BB" w:rsidP="00EA56BB">
      <w:pPr>
        <w:jc w:val="both"/>
      </w:pPr>
    </w:p>
    <w:p w:rsidR="00371C8A" w:rsidRDefault="00371C8A" w:rsidP="00941B55">
      <w:pPr>
        <w:ind w:firstLine="576"/>
        <w:jc w:val="both"/>
      </w:pPr>
      <w:r w:rsidRPr="00A77081">
        <w:rPr>
          <w:i/>
        </w:rPr>
        <w:t>File</w:t>
      </w:r>
      <w:r>
        <w:t xml:space="preserve"> hasil ekspor dari OpenStreetMap tersebut adalah </w:t>
      </w:r>
      <w:r w:rsidRPr="00A77081">
        <w:rPr>
          <w:i/>
        </w:rPr>
        <w:t>file</w:t>
      </w:r>
      <w:r>
        <w:t xml:space="preserve"> peta dengan ekstensi .osm. Kemudian konversi </w:t>
      </w:r>
      <w:r w:rsidRPr="00A77081">
        <w:rPr>
          <w:i/>
        </w:rPr>
        <w:t>file</w:t>
      </w:r>
      <w:r>
        <w:t xml:space="preserve"> .osm tersebut menjadi peta dalam bentuk </w:t>
      </w:r>
      <w:r w:rsidRPr="00A77081">
        <w:rPr>
          <w:i/>
        </w:rPr>
        <w:t>file</w:t>
      </w:r>
      <w:r>
        <w:t xml:space="preserve"> berekstensi .xml menggunakan </w:t>
      </w:r>
      <w:r w:rsidRPr="00A77081">
        <w:rPr>
          <w:i/>
        </w:rPr>
        <w:t>tools</w:t>
      </w:r>
      <w:r>
        <w:t xml:space="preserve"> netconvert. Perintah untuk menggunakan netconver</w:t>
      </w:r>
      <w:r w:rsidR="003A2C5C">
        <w:t xml:space="preserve">t dapat dilihat pada </w:t>
      </w:r>
      <w:r w:rsidR="003A2C5C">
        <w:fldChar w:fldCharType="begin"/>
      </w:r>
      <w:r w:rsidR="003A2C5C">
        <w:instrText xml:space="preserve"> REF _Ref483353880 \h </w:instrText>
      </w:r>
      <w:r w:rsidR="003A2C5C">
        <w:fldChar w:fldCharType="separate"/>
      </w:r>
      <w:r w:rsidR="004F4408">
        <w:t xml:space="preserve">Gambar </w:t>
      </w:r>
      <w:r w:rsidR="004F4408">
        <w:rPr>
          <w:noProof/>
        </w:rPr>
        <w:t>4</w:t>
      </w:r>
      <w:r w:rsidR="004F4408">
        <w:t>.</w:t>
      </w:r>
      <w:r w:rsidR="004F4408">
        <w:rPr>
          <w:noProof/>
        </w:rPr>
        <w:t>10</w:t>
      </w:r>
      <w:r w:rsidR="003A2C5C">
        <w:fldChar w:fldCharType="end"/>
      </w:r>
      <w:r w:rsidR="00B65C60">
        <w:t>.</w:t>
      </w:r>
    </w:p>
    <w:p w:rsidR="00FF239D" w:rsidRDefault="00FF239D" w:rsidP="00FF239D">
      <w:pPr>
        <w:jc w:val="both"/>
      </w:pPr>
    </w:p>
    <w:p w:rsidR="00FF239D" w:rsidRDefault="00FF239D" w:rsidP="00FF239D">
      <w:pPr>
        <w:jc w:val="both"/>
      </w:pPr>
      <w:r>
        <w:rPr>
          <w:noProof/>
          <w:lang w:eastAsia="id-ID"/>
        </w:rPr>
        <mc:AlternateContent>
          <mc:Choice Requires="wps">
            <w:drawing>
              <wp:anchor distT="0" distB="0" distL="114300" distR="114300" simplePos="0" relativeHeight="251702272" behindDoc="0" locked="0" layoutInCell="1" allowOverlap="1" wp14:anchorId="15F797D8" wp14:editId="5688ECB8">
                <wp:simplePos x="0" y="0"/>
                <wp:positionH relativeFrom="column">
                  <wp:posOffset>0</wp:posOffset>
                </wp:positionH>
                <wp:positionV relativeFrom="paragraph">
                  <wp:posOffset>478155</wp:posOffset>
                </wp:positionV>
                <wp:extent cx="3708400" cy="635"/>
                <wp:effectExtent l="0" t="0" r="0" b="0"/>
                <wp:wrapNone/>
                <wp:docPr id="450784" name="Text Box 450784"/>
                <wp:cNvGraphicFramePr/>
                <a:graphic xmlns:a="http://schemas.openxmlformats.org/drawingml/2006/main">
                  <a:graphicData uri="http://schemas.microsoft.com/office/word/2010/wordprocessingShape">
                    <wps:wsp>
                      <wps:cNvSpPr txBox="1"/>
                      <wps:spPr>
                        <a:xfrm>
                          <a:off x="0" y="0"/>
                          <a:ext cx="3708400" cy="635"/>
                        </a:xfrm>
                        <a:prstGeom prst="rect">
                          <a:avLst/>
                        </a:prstGeom>
                        <a:solidFill>
                          <a:prstClr val="white"/>
                        </a:solidFill>
                        <a:ln>
                          <a:noFill/>
                        </a:ln>
                        <a:effectLst/>
                      </wps:spPr>
                      <wps:txbx>
                        <w:txbxContent>
                          <w:p w:rsidR="004F4408" w:rsidRPr="003C37DD" w:rsidRDefault="004F4408" w:rsidP="00FF239D">
                            <w:pPr>
                              <w:pStyle w:val="Caption"/>
                              <w:rPr>
                                <w:noProof/>
                              </w:rPr>
                            </w:pPr>
                            <w:bookmarkStart w:id="180" w:name="_Ref483353880"/>
                            <w:bookmarkStart w:id="181" w:name="_Toc487272989"/>
                            <w:r>
                              <w:t xml:space="preserve">Gambar </w:t>
                            </w:r>
                            <w:r w:rsidR="002E4E75">
                              <w:fldChar w:fldCharType="begin"/>
                            </w:r>
                            <w:r w:rsidR="002E4E75">
                              <w:instrText xml:space="preserve"> STYLEREF 1 \s </w:instrText>
                            </w:r>
                            <w:r w:rsidR="002E4E75">
                              <w:fldChar w:fldCharType="separate"/>
                            </w:r>
                            <w:r>
                              <w:rPr>
                                <w:noProof/>
                              </w:rPr>
                              <w:t>4</w:t>
                            </w:r>
                            <w:r w:rsidR="002E4E75">
                              <w:rPr>
                                <w:noProof/>
                              </w:rPr>
                              <w:fldChar w:fldCharType="end"/>
                            </w:r>
                            <w:r>
                              <w:t>.</w:t>
                            </w:r>
                            <w:r w:rsidR="002E4E75">
                              <w:fldChar w:fldCharType="begin"/>
                            </w:r>
                            <w:r w:rsidR="002E4E75">
                              <w:instrText xml:space="preserve"> SEQ Gambar \* ARABIC \s 1 </w:instrText>
                            </w:r>
                            <w:r w:rsidR="002E4E75">
                              <w:fldChar w:fldCharType="separate"/>
                            </w:r>
                            <w:r>
                              <w:rPr>
                                <w:noProof/>
                              </w:rPr>
                              <w:t>10</w:t>
                            </w:r>
                            <w:r w:rsidR="002E4E75">
                              <w:rPr>
                                <w:noProof/>
                              </w:rPr>
                              <w:fldChar w:fldCharType="end"/>
                            </w:r>
                            <w:bookmarkEnd w:id="180"/>
                            <w:r>
                              <w:t xml:space="preserve"> </w:t>
                            </w:r>
                            <w:r w:rsidRPr="001B471E">
                              <w:rPr>
                                <w:b w:val="0"/>
                              </w:rPr>
                              <w:t>Perintah netconvert</w:t>
                            </w:r>
                            <w:bookmarkEnd w:id="1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F797D8" id="Text Box 450784" o:spid="_x0000_s1040" type="#_x0000_t202" style="position:absolute;left:0;text-align:left;margin-left:0;margin-top:37.65pt;width:292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" stroked="f">
                <v:textbox style="mso-fit-shape-to-text:t" inset="0,0,0,0">
                  <w:txbxContent>
                    <w:p w:rsidR="004F4408" w:rsidRPr="003C37DD" w:rsidRDefault="004F4408" w:rsidP="00FF239D">
                      <w:pPr>
                        <w:pStyle w:val="Caption"/>
                        <w:rPr>
                          <w:noProof/>
                        </w:rPr>
                      </w:pPr>
                      <w:bookmarkStart w:id="182" w:name="_Ref483353880"/>
                      <w:bookmarkStart w:id="183" w:name="_Toc487272989"/>
                      <w:r>
                        <w:t xml:space="preserve">Gambar </w:t>
                      </w:r>
                      <w:r w:rsidR="002E4E75">
                        <w:fldChar w:fldCharType="begin"/>
                      </w:r>
                      <w:r w:rsidR="002E4E75">
                        <w:instrText xml:space="preserve"> STYLEREF 1 \s </w:instrText>
                      </w:r>
                      <w:r w:rsidR="002E4E75">
                        <w:fldChar w:fldCharType="separate"/>
                      </w:r>
                      <w:r>
                        <w:rPr>
                          <w:noProof/>
                        </w:rPr>
                        <w:t>4</w:t>
                      </w:r>
                      <w:r w:rsidR="002E4E75">
                        <w:rPr>
                          <w:noProof/>
                        </w:rPr>
                        <w:fldChar w:fldCharType="end"/>
                      </w:r>
                      <w:r>
                        <w:t>.</w:t>
                      </w:r>
                      <w:r w:rsidR="002E4E75">
                        <w:fldChar w:fldCharType="begin"/>
                      </w:r>
                      <w:r w:rsidR="002E4E75">
                        <w:instrText xml:space="preserve"> SEQ Gambar \* ARABIC \s 1 </w:instrText>
                      </w:r>
                      <w:r w:rsidR="002E4E75">
                        <w:fldChar w:fldCharType="separate"/>
                      </w:r>
                      <w:r>
                        <w:rPr>
                          <w:noProof/>
                        </w:rPr>
                        <w:t>10</w:t>
                      </w:r>
                      <w:r w:rsidR="002E4E75">
                        <w:rPr>
                          <w:noProof/>
                        </w:rPr>
                        <w:fldChar w:fldCharType="end"/>
                      </w:r>
                      <w:bookmarkEnd w:id="182"/>
                      <w:r>
                        <w:t xml:space="preserve"> </w:t>
                      </w:r>
                      <w:r w:rsidRPr="001B471E">
                        <w:rPr>
                          <w:b w:val="0"/>
                        </w:rPr>
                        <w:t>Perintah netconvert</w:t>
                      </w:r>
                      <w:bookmarkEnd w:id="183"/>
                    </w:p>
                  </w:txbxContent>
                </v:textbox>
              </v:shape>
            </w:pict>
          </mc:Fallback>
        </mc:AlternateContent>
      </w:r>
      <w:r>
        <w:rPr>
          <w:noProof/>
          <w:lang w:eastAsia="id-ID"/>
        </w:rPr>
        <mc:AlternateContent>
          <mc:Choice Requires="wps">
            <w:drawing>
              <wp:anchor distT="0" distB="0" distL="114300" distR="114300" simplePos="0" relativeHeight="251700224" behindDoc="0" locked="0" layoutInCell="1" allowOverlap="1">
                <wp:simplePos x="0" y="0"/>
                <wp:positionH relativeFrom="margin">
                  <wp:align>left</wp:align>
                </wp:positionH>
                <wp:positionV relativeFrom="paragraph">
                  <wp:posOffset>30480</wp:posOffset>
                </wp:positionV>
                <wp:extent cx="3708400" cy="390525"/>
                <wp:effectExtent l="0" t="0" r="25400" b="28575"/>
                <wp:wrapNone/>
                <wp:docPr id="31" name="Text Box 31"/>
                <wp:cNvGraphicFramePr/>
                <a:graphic xmlns:a="http://schemas.openxmlformats.org/drawingml/2006/main">
                  <a:graphicData uri="http://schemas.microsoft.com/office/word/2010/wordprocessingShape">
                    <wps:wsp>
                      <wps:cNvSpPr txBox="1"/>
                      <wps:spPr>
                        <a:xfrm>
                          <a:off x="0" y="0"/>
                          <a:ext cx="3708400" cy="3905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F4408" w:rsidRPr="00FF239D" w:rsidRDefault="004F4408">
                            <w:pPr>
                              <w:rPr>
                                <w:rFonts w:ascii="Courier New" w:hAnsi="Courier New" w:cs="Courier New"/>
                                <w:sz w:val="20"/>
                                <w:szCs w:val="20"/>
                              </w:rPr>
                            </w:pPr>
                            <w:r w:rsidRPr="00FF239D">
                              <w:rPr>
                                <w:rFonts w:ascii="Courier New" w:hAnsi="Courier New" w:cs="Courier New"/>
                                <w:sz w:val="20"/>
                                <w:szCs w:val="20"/>
                              </w:rPr>
                              <w:t>netconvert --osm-files map.osm --output-file map.net.xml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1" o:spid="_x0000_s1041" type="#_x0000_t202" style="position:absolute;left:0;text-align:left;margin-left:0;margin-top:2.4pt;width:292pt;height:30.75pt;z-index:25170022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" fillcolor="white [3201]" strokeweight=".5pt">
                <v:textbox>
                  <w:txbxContent>
                    <w:p w:rsidR="004F4408" w:rsidRPr="00FF239D" w:rsidRDefault="004F4408">
                      <w:pPr>
                        <w:rPr>
                          <w:rFonts w:ascii="Courier New" w:hAnsi="Courier New" w:cs="Courier New"/>
                          <w:sz w:val="20"/>
                          <w:szCs w:val="20"/>
                        </w:rPr>
                      </w:pPr>
                      <w:r w:rsidRPr="00FF239D">
                        <w:rPr>
                          <w:rFonts w:ascii="Courier New" w:hAnsi="Courier New" w:cs="Courier New"/>
                          <w:sz w:val="20"/>
                          <w:szCs w:val="20"/>
                        </w:rPr>
                        <w:t>netconvert --osm-files map.osm --output-file map.net.xml</w:t>
                      </w:r>
                    </w:p>
                  </w:txbxContent>
                </v:textbox>
                <w10:wrap anchorx="margin"/>
              </v:shape>
            </w:pict>
          </mc:Fallback>
        </mc:AlternateContent>
      </w:r>
    </w:p>
    <w:p w:rsidR="00FF239D" w:rsidRDefault="00FF239D" w:rsidP="00FF239D">
      <w:pPr>
        <w:jc w:val="both"/>
      </w:pPr>
    </w:p>
    <w:p w:rsidR="0089633E" w:rsidRDefault="0089633E" w:rsidP="00941B55">
      <w:pPr>
        <w:ind w:firstLine="576"/>
        <w:jc w:val="both"/>
      </w:pPr>
      <w:r>
        <w:lastRenderedPageBreak/>
        <w:t xml:space="preserve">Hasil konversi peta dari </w:t>
      </w:r>
      <w:r w:rsidRPr="009476A8">
        <w:rPr>
          <w:i/>
        </w:rPr>
        <w:t>file</w:t>
      </w:r>
      <w:r>
        <w:t xml:space="preserve"> berekstensi .osm menjadi </w:t>
      </w:r>
      <w:r w:rsidRPr="009476A8">
        <w:rPr>
          <w:i/>
        </w:rPr>
        <w:t>file</w:t>
      </w:r>
      <w:r>
        <w:t xml:space="preserve"> berekstensi .xml dapat dilihat menggunakan </w:t>
      </w:r>
      <w:r w:rsidRPr="009476A8">
        <w:rPr>
          <w:i/>
        </w:rPr>
        <w:t>tools</w:t>
      </w:r>
      <w:r>
        <w:t xml:space="preserve"> sumo-gui sepe</w:t>
      </w:r>
      <w:r w:rsidR="00C77E67">
        <w:t xml:space="preserve">rti yang ditunjukkan pada </w:t>
      </w:r>
      <w:r w:rsidR="00C77E67">
        <w:fldChar w:fldCharType="begin"/>
      </w:r>
      <w:r w:rsidR="00C77E67">
        <w:instrText xml:space="preserve"> REF _Ref483353946 \h </w:instrText>
      </w:r>
      <w:r w:rsidR="00C77E67">
        <w:fldChar w:fldCharType="separate"/>
      </w:r>
      <w:r w:rsidR="004F4408">
        <w:t xml:space="preserve">Gambar </w:t>
      </w:r>
      <w:r w:rsidR="004F4408">
        <w:rPr>
          <w:noProof/>
        </w:rPr>
        <w:t>4</w:t>
      </w:r>
      <w:r w:rsidR="004F4408">
        <w:t>.</w:t>
      </w:r>
      <w:r w:rsidR="004F4408">
        <w:rPr>
          <w:noProof/>
        </w:rPr>
        <w:t>11</w:t>
      </w:r>
      <w:r w:rsidR="00C77E67">
        <w:fldChar w:fldCharType="end"/>
      </w:r>
      <w:r w:rsidR="00F90974">
        <w:t>.</w:t>
      </w:r>
    </w:p>
    <w:p w:rsidR="00F90974" w:rsidRDefault="00F90974" w:rsidP="00F90974">
      <w:pPr>
        <w:jc w:val="both"/>
      </w:pPr>
    </w:p>
    <w:p w:rsidR="00F90974" w:rsidRDefault="00F90974" w:rsidP="00F90974">
      <w:pPr>
        <w:keepNext/>
        <w:jc w:val="both"/>
      </w:pPr>
      <w:r>
        <w:rPr>
          <w:noProof/>
          <w:lang w:eastAsia="id-ID"/>
        </w:rPr>
        <w:drawing>
          <wp:inline distT="0" distB="0" distL="0" distR="0">
            <wp:extent cx="3708400" cy="2486660"/>
            <wp:effectExtent l="0" t="0" r="6350" b="8890"/>
            <wp:docPr id="450785" name="Picture 4507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785" name="map-real.png"/>
                    <pic:cNvPicPr/>
                  </pic:nvPicPr>
                  <pic:blipFill>
                    <a:blip r:embed="rId48">
                      <a:extLst>
                        <a:ext uri="{28A0092B-C50C-407E-A947-70E740481C1C}">
                          <a14:useLocalDpi xmlns:a14="http://schemas.microsoft.com/office/drawing/2010/main" val="0"/>
                        </a:ext>
                      </a:extLst>
                    </a:blip>
                    <a:stretch>
                      <a:fillRect/>
                    </a:stretch>
                  </pic:blipFill>
                  <pic:spPr>
                    <a:xfrm>
                      <a:off x="0" y="0"/>
                      <a:ext cx="3708400" cy="2486660"/>
                    </a:xfrm>
                    <a:prstGeom prst="rect">
                      <a:avLst/>
                    </a:prstGeom>
                  </pic:spPr>
                </pic:pic>
              </a:graphicData>
            </a:graphic>
          </wp:inline>
        </w:drawing>
      </w:r>
    </w:p>
    <w:p w:rsidR="00F90974" w:rsidRDefault="00F90974" w:rsidP="00F90974">
      <w:pPr>
        <w:pStyle w:val="Caption"/>
      </w:pPr>
      <w:bookmarkStart w:id="184" w:name="_Ref483353946"/>
      <w:bookmarkStart w:id="185" w:name="_Toc487272990"/>
      <w:r>
        <w:t xml:space="preserve">Gambar </w:t>
      </w:r>
      <w:r w:rsidR="002E4E75">
        <w:fldChar w:fldCharType="begin"/>
      </w:r>
      <w:r w:rsidR="002E4E75">
        <w:instrText xml:space="preserve"> STYLEREF 1 \s </w:instrText>
      </w:r>
      <w:r w:rsidR="002E4E75">
        <w:fldChar w:fldCharType="separate"/>
      </w:r>
      <w:r w:rsidR="004F4408">
        <w:rPr>
          <w:noProof/>
        </w:rPr>
        <w:t>4</w:t>
      </w:r>
      <w:r w:rsidR="002E4E75">
        <w:rPr>
          <w:noProof/>
        </w:rPr>
        <w:fldChar w:fldCharType="end"/>
      </w:r>
      <w:r w:rsidR="004834F4">
        <w:t>.</w:t>
      </w:r>
      <w:r w:rsidR="002E4E75">
        <w:fldChar w:fldCharType="begin"/>
      </w:r>
      <w:r w:rsidR="002E4E75">
        <w:instrText xml:space="preserve"> SEQ Gambar \* ARABIC \s 1 </w:instrText>
      </w:r>
      <w:r w:rsidR="002E4E75">
        <w:fldChar w:fldCharType="separate"/>
      </w:r>
      <w:r w:rsidR="004F4408">
        <w:rPr>
          <w:noProof/>
        </w:rPr>
        <w:t>11</w:t>
      </w:r>
      <w:r w:rsidR="002E4E75">
        <w:rPr>
          <w:noProof/>
        </w:rPr>
        <w:fldChar w:fldCharType="end"/>
      </w:r>
      <w:bookmarkEnd w:id="184"/>
      <w:r>
        <w:t xml:space="preserve"> </w:t>
      </w:r>
      <w:r w:rsidR="00277B74">
        <w:rPr>
          <w:b w:val="0"/>
        </w:rPr>
        <w:t>Hasil Konversi P</w:t>
      </w:r>
      <w:r w:rsidRPr="00F90974">
        <w:rPr>
          <w:b w:val="0"/>
        </w:rPr>
        <w:t xml:space="preserve">eta </w:t>
      </w:r>
      <w:r w:rsidR="00277B74">
        <w:rPr>
          <w:b w:val="0"/>
          <w:i/>
        </w:rPr>
        <w:t>R</w:t>
      </w:r>
      <w:r w:rsidRPr="00B84914">
        <w:rPr>
          <w:b w:val="0"/>
          <w:i/>
        </w:rPr>
        <w:t>eal</w:t>
      </w:r>
      <w:bookmarkEnd w:id="185"/>
    </w:p>
    <w:p w:rsidR="00F90974" w:rsidRDefault="00F90974" w:rsidP="00F90974">
      <w:pPr>
        <w:jc w:val="both"/>
      </w:pPr>
    </w:p>
    <w:p w:rsidR="00E31895" w:rsidRDefault="00E31895" w:rsidP="00941B55">
      <w:pPr>
        <w:ind w:firstLine="576"/>
        <w:jc w:val="both"/>
      </w:pPr>
      <w:r>
        <w:t xml:space="preserve">Langkah selanjutnya sama dengan ketika membuat skenario mobilitas </w:t>
      </w:r>
      <w:r w:rsidRPr="009476A8">
        <w:rPr>
          <w:i/>
        </w:rPr>
        <w:t>grid</w:t>
      </w:r>
      <w:r>
        <w:t xml:space="preserve">, yaitu membuat </w:t>
      </w:r>
      <w:r w:rsidRPr="009476A8">
        <w:rPr>
          <w:i/>
        </w:rPr>
        <w:t>node</w:t>
      </w:r>
      <w:r>
        <w:t xml:space="preserve">, asal, dan tujuan </w:t>
      </w:r>
      <w:r w:rsidRPr="009476A8">
        <w:rPr>
          <w:i/>
        </w:rPr>
        <w:t>node</w:t>
      </w:r>
      <w:r>
        <w:t xml:space="preserve"> menggunakan </w:t>
      </w:r>
      <w:r w:rsidRPr="009476A8">
        <w:rPr>
          <w:i/>
        </w:rPr>
        <w:t>tools</w:t>
      </w:r>
      <w:r>
        <w:t xml:space="preserve"> randomTrips. Lalu membuat rute </w:t>
      </w:r>
      <w:r w:rsidRPr="009476A8">
        <w:rPr>
          <w:i/>
        </w:rPr>
        <w:t>node</w:t>
      </w:r>
      <w:r>
        <w:t xml:space="preserve"> untuk sampai ke tujuan menggunakan </w:t>
      </w:r>
      <w:r w:rsidRPr="00E51E1B">
        <w:rPr>
          <w:i/>
        </w:rPr>
        <w:t>tools</w:t>
      </w:r>
      <w:r>
        <w:t xml:space="preserve"> duarouter. Kemudian membuat </w:t>
      </w:r>
      <w:r w:rsidRPr="00E51E1B">
        <w:rPr>
          <w:i/>
        </w:rPr>
        <w:t>file</w:t>
      </w:r>
      <w:r>
        <w:t xml:space="preserve"> skenario berekstensi </w:t>
      </w:r>
      <w:r w:rsidR="00AE2D60">
        <w:t xml:space="preserve">.xml menggunakan </w:t>
      </w:r>
      <w:r w:rsidR="00AE2D60" w:rsidRPr="00E51E1B">
        <w:rPr>
          <w:i/>
        </w:rPr>
        <w:t>tools</w:t>
      </w:r>
      <w:r w:rsidR="00AE2D60">
        <w:t xml:space="preserve"> SUMO dengan bantuan </w:t>
      </w:r>
      <w:r w:rsidR="00AE2D60" w:rsidRPr="00E51E1B">
        <w:rPr>
          <w:i/>
        </w:rPr>
        <w:t>file</w:t>
      </w:r>
      <w:r w:rsidR="00AE2D60">
        <w:t xml:space="preserve"> skrip berekstensi .sumocfg. Selanjutnya konversikan </w:t>
      </w:r>
      <w:r w:rsidR="00AE2D60" w:rsidRPr="00E51E1B">
        <w:rPr>
          <w:i/>
        </w:rPr>
        <w:t>file</w:t>
      </w:r>
      <w:r w:rsidR="00AE2D60">
        <w:t xml:space="preserve"> skenario berekstensi .xml tersebut menjadi </w:t>
      </w:r>
      <w:r w:rsidR="00AE2D60" w:rsidRPr="00E51E1B">
        <w:rPr>
          <w:i/>
        </w:rPr>
        <w:t>file</w:t>
      </w:r>
      <w:r w:rsidR="00AE2D60">
        <w:t xml:space="preserve"> skenario berekstensi .tcl untuk dapat disimulasikan pada NS-2 menggunakan </w:t>
      </w:r>
      <w:r w:rsidR="00AE2D60" w:rsidRPr="00E51E1B">
        <w:rPr>
          <w:i/>
        </w:rPr>
        <w:t>tools</w:t>
      </w:r>
      <w:r w:rsidR="00AE2D60">
        <w:t xml:space="preserve"> traceExporter. Perintah untuk menggunakan </w:t>
      </w:r>
      <w:r w:rsidR="00AE2D60" w:rsidRPr="00E51E1B">
        <w:rPr>
          <w:i/>
        </w:rPr>
        <w:t>tools</w:t>
      </w:r>
      <w:r w:rsidR="00AE2D60">
        <w:t xml:space="preserve"> tersebut sama dengan ketika membuat skenario </w:t>
      </w:r>
      <w:r w:rsidR="00AE2D60" w:rsidRPr="00E51E1B">
        <w:rPr>
          <w:i/>
        </w:rPr>
        <w:t>grid</w:t>
      </w:r>
      <w:r w:rsidR="00AE2D60">
        <w:t xml:space="preserve"> di atas.</w:t>
      </w:r>
    </w:p>
    <w:p w:rsidR="007D06E1" w:rsidRPr="003157DE" w:rsidRDefault="007D06E1" w:rsidP="007D06E1">
      <w:pPr>
        <w:ind w:firstLine="576"/>
        <w:jc w:val="both"/>
      </w:pPr>
    </w:p>
    <w:p w:rsidR="00C77E67" w:rsidRDefault="00C77E67">
      <w:pPr>
        <w:spacing w:after="160" w:line="259" w:lineRule="auto"/>
        <w:rPr>
          <w:rFonts w:eastAsia="Times New Roman"/>
          <w:b/>
          <w:bCs/>
          <w:iCs/>
          <w:szCs w:val="28"/>
        </w:rPr>
      </w:pPr>
      <w:r>
        <w:br w:type="page"/>
      </w:r>
    </w:p>
    <w:p w:rsidR="007D06E1" w:rsidRDefault="007D06E1" w:rsidP="00FF2E6C">
      <w:pPr>
        <w:pStyle w:val="Heading2"/>
        <w:rPr>
          <w:i/>
        </w:rPr>
      </w:pPr>
      <w:bookmarkStart w:id="186" w:name="_Toc487272935"/>
      <w:r w:rsidRPr="00FF2E6C">
        <w:lastRenderedPageBreak/>
        <w:t>Implementasi</w:t>
      </w:r>
      <w:r w:rsidR="005E1154" w:rsidRPr="00FF2E6C">
        <w:t xml:space="preserve"> Modifikasi pada</w:t>
      </w:r>
      <w:r w:rsidR="00716577" w:rsidRPr="00FF2E6C">
        <w:t xml:space="preserve"> </w:t>
      </w:r>
      <w:r w:rsidR="00716577" w:rsidRPr="00FF2E6C">
        <w:rPr>
          <w:i/>
        </w:rPr>
        <w:t>Routing</w:t>
      </w:r>
      <w:r w:rsidR="005E1154" w:rsidRPr="00FF2E6C">
        <w:rPr>
          <w:i/>
        </w:rPr>
        <w:t xml:space="preserve"> </w:t>
      </w:r>
      <w:r w:rsidR="0030413B" w:rsidRPr="00FF2E6C">
        <w:rPr>
          <w:i/>
        </w:rPr>
        <w:t>Protocol</w:t>
      </w:r>
      <w:r w:rsidR="0030413B" w:rsidRPr="00FF2E6C">
        <w:t xml:space="preserve"> AODV</w:t>
      </w:r>
      <w:r w:rsidR="00716577" w:rsidRPr="00FF2E6C">
        <w:t xml:space="preserve"> untuk Mengatasi </w:t>
      </w:r>
      <w:r w:rsidR="00716577" w:rsidRPr="00FF2E6C">
        <w:rPr>
          <w:i/>
        </w:rPr>
        <w:t>Black Hole</w:t>
      </w:r>
      <w:r w:rsidR="00716577" w:rsidRPr="00FF2E6C">
        <w:t xml:space="preserve"> dan </w:t>
      </w:r>
      <w:r w:rsidR="00716577" w:rsidRPr="00FF2E6C">
        <w:rPr>
          <w:i/>
        </w:rPr>
        <w:t>Worm Hole Attack</w:t>
      </w:r>
      <w:bookmarkEnd w:id="186"/>
    </w:p>
    <w:p w:rsidR="00C26562" w:rsidRDefault="00C26562" w:rsidP="00C26562"/>
    <w:p w:rsidR="00C26562" w:rsidRDefault="00C26562" w:rsidP="009A043F">
      <w:pPr>
        <w:ind w:firstLine="576"/>
        <w:jc w:val="both"/>
      </w:pPr>
      <w:r w:rsidRPr="00E51E1B">
        <w:rPr>
          <w:i/>
        </w:rPr>
        <w:t>Routing protocol</w:t>
      </w:r>
      <w:r>
        <w:t xml:space="preserve"> AODV merupakan salah satu </w:t>
      </w:r>
      <w:r w:rsidRPr="00E51E1B">
        <w:rPr>
          <w:i/>
        </w:rPr>
        <w:t>routing protocol</w:t>
      </w:r>
      <w:r>
        <w:t xml:space="preserve"> yang umum digunakan dalam simulasi VANET. Namun, </w:t>
      </w:r>
      <w:r w:rsidRPr="00E51E1B">
        <w:rPr>
          <w:i/>
        </w:rPr>
        <w:t>routing protocol</w:t>
      </w:r>
      <w:r>
        <w:t xml:space="preserve"> ini belum dilengkapi dengan aspek sekuritas sehingga memungkinkan penurunan performa yang cukup drastis ketika terjadi serangan, dalam hal ini adalah </w:t>
      </w:r>
      <w:r>
        <w:rPr>
          <w:i/>
        </w:rPr>
        <w:t>Black hole</w:t>
      </w:r>
      <w:r>
        <w:t xml:space="preserve"> dan </w:t>
      </w:r>
      <w:r>
        <w:rPr>
          <w:i/>
        </w:rPr>
        <w:t>Worm hole</w:t>
      </w:r>
      <w:r w:rsidRPr="00E51E1B">
        <w:rPr>
          <w:i/>
        </w:rPr>
        <w:t xml:space="preserve"> attack</w:t>
      </w:r>
      <w:r>
        <w:t>.</w:t>
      </w:r>
    </w:p>
    <w:p w:rsidR="009A043F" w:rsidRDefault="009A043F" w:rsidP="009A043F">
      <w:pPr>
        <w:ind w:firstLine="576"/>
        <w:jc w:val="both"/>
      </w:pPr>
      <w:r>
        <w:t xml:space="preserve">Pada Tugas Akhir ini dilakukan pada </w:t>
      </w:r>
      <w:r w:rsidRPr="00091EB0">
        <w:rPr>
          <w:i/>
        </w:rPr>
        <w:t>routing protocol</w:t>
      </w:r>
      <w:r>
        <w:t xml:space="preserve"> AODV untuk menambahkan aspek sekuritas agar dapat mendeteksi adanya </w:t>
      </w:r>
      <w:r w:rsidRPr="00091EB0">
        <w:rPr>
          <w:i/>
        </w:rPr>
        <w:t>malicious node</w:t>
      </w:r>
      <w:r>
        <w:t xml:space="preserve"> guna mengatasi </w:t>
      </w:r>
      <w:r w:rsidRPr="00091EB0">
        <w:rPr>
          <w:i/>
        </w:rPr>
        <w:t>Black Hole</w:t>
      </w:r>
      <w:r>
        <w:t xml:space="preserve"> dan </w:t>
      </w:r>
      <w:r w:rsidRPr="00091EB0">
        <w:rPr>
          <w:i/>
        </w:rPr>
        <w:t>Worm Hole attack</w:t>
      </w:r>
      <w:r>
        <w:t xml:space="preserve">. Sehingga ketika terjadi serangan tersebut, performa </w:t>
      </w:r>
      <w:r w:rsidRPr="00091EB0">
        <w:rPr>
          <w:i/>
        </w:rPr>
        <w:t>routing protocol</w:t>
      </w:r>
      <w:r>
        <w:t xml:space="preserve"> AODV tetap terjaga.</w:t>
      </w:r>
    </w:p>
    <w:p w:rsidR="009A043F" w:rsidRDefault="009A043F" w:rsidP="009A043F">
      <w:pPr>
        <w:ind w:firstLine="576"/>
        <w:jc w:val="both"/>
      </w:pPr>
      <w:r>
        <w:t xml:space="preserve">Implementasi modifikasi </w:t>
      </w:r>
      <w:r w:rsidRPr="00091EB0">
        <w:rPr>
          <w:i/>
        </w:rPr>
        <w:t>routing protocol</w:t>
      </w:r>
      <w:r>
        <w:t xml:space="preserve"> AODV ini dibagi menjadi tiga bagian, yaitu:</w:t>
      </w:r>
    </w:p>
    <w:p w:rsidR="009A043F" w:rsidRDefault="009A043F" w:rsidP="009A043F">
      <w:pPr>
        <w:pStyle w:val="ListParagraph"/>
        <w:numPr>
          <w:ilvl w:val="0"/>
          <w:numId w:val="36"/>
        </w:numPr>
        <w:jc w:val="both"/>
      </w:pPr>
      <w:r>
        <w:t xml:space="preserve">Implementasi Deteksi </w:t>
      </w:r>
      <w:r w:rsidRPr="00091EB0">
        <w:rPr>
          <w:i/>
        </w:rPr>
        <w:t>Black Hole Attack</w:t>
      </w:r>
    </w:p>
    <w:p w:rsidR="009A043F" w:rsidRDefault="009A043F" w:rsidP="009A043F">
      <w:pPr>
        <w:pStyle w:val="ListParagraph"/>
        <w:numPr>
          <w:ilvl w:val="0"/>
          <w:numId w:val="36"/>
        </w:numPr>
        <w:jc w:val="both"/>
      </w:pPr>
      <w:r>
        <w:t xml:space="preserve">Implementasi Deteksi </w:t>
      </w:r>
      <w:r w:rsidRPr="00091EB0">
        <w:rPr>
          <w:i/>
        </w:rPr>
        <w:t>Worm Hole Attack</w:t>
      </w:r>
    </w:p>
    <w:p w:rsidR="009A043F" w:rsidRDefault="009A043F" w:rsidP="009A043F">
      <w:pPr>
        <w:pStyle w:val="ListParagraph"/>
        <w:numPr>
          <w:ilvl w:val="0"/>
          <w:numId w:val="36"/>
        </w:numPr>
        <w:jc w:val="both"/>
      </w:pPr>
      <w:r>
        <w:t xml:space="preserve">Implementasi Pemilihan </w:t>
      </w:r>
      <w:r w:rsidRPr="00091EB0">
        <w:rPr>
          <w:i/>
        </w:rPr>
        <w:t>Nexthop Node</w:t>
      </w:r>
    </w:p>
    <w:p w:rsidR="009A043F" w:rsidRDefault="009A043F" w:rsidP="009A043F">
      <w:pPr>
        <w:ind w:firstLine="567"/>
        <w:jc w:val="both"/>
      </w:pPr>
      <w:r>
        <w:t xml:space="preserve">Kode implementasi dari </w:t>
      </w:r>
      <w:r w:rsidRPr="009A043F">
        <w:rPr>
          <w:i/>
        </w:rPr>
        <w:t>routing protocol</w:t>
      </w:r>
      <w:r>
        <w:t xml:space="preserve"> AODV pada NS-2 versi 2.35 berada pada direktori ns-2.35/aodv. Di dalam diretori tersebut terdapat beberapa </w:t>
      </w:r>
      <w:r w:rsidRPr="009A043F">
        <w:rPr>
          <w:i/>
        </w:rPr>
        <w:t>file</w:t>
      </w:r>
      <w:r>
        <w:t xml:space="preserve">, diantaranya aodv.cc, aodv.h, dan aodv_packet.h. Ketiga </w:t>
      </w:r>
      <w:r w:rsidRPr="009A043F">
        <w:rPr>
          <w:i/>
        </w:rPr>
        <w:t>file</w:t>
      </w:r>
      <w:r>
        <w:t xml:space="preserve"> tersebut akan dimodifikasi untuk dapat mengatasi </w:t>
      </w:r>
      <w:r w:rsidRPr="009A043F">
        <w:rPr>
          <w:i/>
        </w:rPr>
        <w:t>Black hole</w:t>
      </w:r>
      <w:r>
        <w:t xml:space="preserve"> dan </w:t>
      </w:r>
      <w:r w:rsidRPr="009A043F">
        <w:rPr>
          <w:i/>
        </w:rPr>
        <w:t>Worm hole attack</w:t>
      </w:r>
      <w:r>
        <w:t xml:space="preserve"> yang telah disebutkan sebelumnya.</w:t>
      </w:r>
    </w:p>
    <w:p w:rsidR="009A043F" w:rsidRPr="00C26562" w:rsidRDefault="009A043F" w:rsidP="00794C39">
      <w:pPr>
        <w:ind w:firstLine="567"/>
        <w:jc w:val="both"/>
      </w:pPr>
      <w:r>
        <w:t xml:space="preserve">Pada bagian ini penulis akan menjelaskan langkah-langkah dalam mengimplementasikan modifikasi </w:t>
      </w:r>
      <w:r w:rsidRPr="009A043F">
        <w:rPr>
          <w:i/>
        </w:rPr>
        <w:t>routing protocol</w:t>
      </w:r>
      <w:r>
        <w:t xml:space="preserve"> AODV untuk mengatasi </w:t>
      </w:r>
      <w:r w:rsidRPr="009A043F">
        <w:rPr>
          <w:i/>
        </w:rPr>
        <w:t>Black hole</w:t>
      </w:r>
      <w:r>
        <w:t xml:space="preserve"> dan </w:t>
      </w:r>
      <w:r w:rsidRPr="009A043F">
        <w:rPr>
          <w:i/>
        </w:rPr>
        <w:t>Worm hole attack</w:t>
      </w:r>
      <w:r>
        <w:t>.</w:t>
      </w:r>
    </w:p>
    <w:p w:rsidR="00FF2E6C" w:rsidRDefault="00FF2E6C" w:rsidP="00FF2E6C"/>
    <w:p w:rsidR="00FF2E6C" w:rsidRDefault="00FF2E6C" w:rsidP="00080750">
      <w:pPr>
        <w:pStyle w:val="Heading3"/>
        <w:ind w:left="567" w:hanging="567"/>
        <w:rPr>
          <w:i/>
        </w:rPr>
      </w:pPr>
      <w:bookmarkStart w:id="187" w:name="_Toc487272936"/>
      <w:r>
        <w:t xml:space="preserve">Implementasi Deteksi </w:t>
      </w:r>
      <w:r w:rsidRPr="00FF2E6C">
        <w:rPr>
          <w:i/>
        </w:rPr>
        <w:t>Black Hole Attack</w:t>
      </w:r>
      <w:bookmarkEnd w:id="187"/>
    </w:p>
    <w:p w:rsidR="002A41FE" w:rsidRDefault="002A41FE" w:rsidP="002A41FE"/>
    <w:p w:rsidR="002A41FE" w:rsidRDefault="002A41FE" w:rsidP="00080750">
      <w:pPr>
        <w:ind w:firstLine="567"/>
        <w:jc w:val="both"/>
        <w:rPr>
          <w:shd w:val="clear" w:color="auto" w:fill="FFFFFF"/>
        </w:rPr>
      </w:pPr>
      <w:r>
        <w:t xml:space="preserve">Langkah awal yang dilakukan untuk mengimplementasikan pendeteksian </w:t>
      </w:r>
      <w:r w:rsidRPr="003D4367">
        <w:rPr>
          <w:i/>
        </w:rPr>
        <w:t>Black Hole attack</w:t>
      </w:r>
      <w:r>
        <w:t xml:space="preserve"> seperti yang telah dirancang pada subbab </w:t>
      </w:r>
      <w:r>
        <w:fldChar w:fldCharType="begin"/>
      </w:r>
      <w:r>
        <w:instrText xml:space="preserve"> REF _Ref486857182 \r \h </w:instrText>
      </w:r>
      <w:r w:rsidR="00D36003">
        <w:instrText xml:space="preserve"> \* MERGEFORMAT </w:instrText>
      </w:r>
      <w:r>
        <w:fldChar w:fldCharType="separate"/>
      </w:r>
      <w:r w:rsidR="004F4408">
        <w:t>3.3.1</w:t>
      </w:r>
      <w:r>
        <w:fldChar w:fldCharType="end"/>
      </w:r>
      <w:r>
        <w:t xml:space="preserve"> adalah dengan menghitung jumlah paket RREQ </w:t>
      </w:r>
      <w:r w:rsidR="00D36003">
        <w:t xml:space="preserve">yang diterima dari tiap </w:t>
      </w:r>
      <w:r w:rsidR="00D36003" w:rsidRPr="0057140B">
        <w:rPr>
          <w:i/>
        </w:rPr>
        <w:t>node</w:t>
      </w:r>
      <w:r w:rsidR="00D36003">
        <w:t xml:space="preserve"> tetangga dan jumlah paket RREQ yang </w:t>
      </w:r>
      <w:r w:rsidR="00D36003">
        <w:lastRenderedPageBreak/>
        <w:t xml:space="preserve">dikirimkan </w:t>
      </w:r>
      <w:r w:rsidR="0057140B">
        <w:t>ke</w:t>
      </w:r>
      <w:r w:rsidR="00D36003">
        <w:t xml:space="preserve">pada tiap </w:t>
      </w:r>
      <w:r w:rsidR="00D36003" w:rsidRPr="0057140B">
        <w:rPr>
          <w:i/>
        </w:rPr>
        <w:t>node</w:t>
      </w:r>
      <w:r w:rsidR="00D36003">
        <w:t xml:space="preserve"> tetangga.</w:t>
      </w:r>
      <w:r w:rsidR="00551490">
        <w:t xml:space="preserve"> Namun, secara </w:t>
      </w:r>
      <w:r w:rsidR="00551490" w:rsidRPr="0057140B">
        <w:rPr>
          <w:i/>
        </w:rPr>
        <w:t>default</w:t>
      </w:r>
      <w:r w:rsidR="00551490">
        <w:t xml:space="preserve"> pada </w:t>
      </w:r>
      <w:r w:rsidR="00551490" w:rsidRPr="0057140B">
        <w:rPr>
          <w:i/>
        </w:rPr>
        <w:t>routing protocol</w:t>
      </w:r>
      <w:r w:rsidR="00551490">
        <w:t xml:space="preserve"> AODV tidak dapat mengetahui siapa saja tetangga dari suatu </w:t>
      </w:r>
      <w:r w:rsidR="00551490" w:rsidRPr="0057140B">
        <w:rPr>
          <w:i/>
        </w:rPr>
        <w:t>node</w:t>
      </w:r>
      <w:r w:rsidR="00551490">
        <w:t xml:space="preserve">. Sehingga diperlukan pengiriman </w:t>
      </w:r>
      <w:r w:rsidR="00551490" w:rsidRPr="0057140B">
        <w:rPr>
          <w:i/>
        </w:rPr>
        <w:t>hello packet</w:t>
      </w:r>
      <w:r w:rsidR="00551490">
        <w:t xml:space="preserve"> terlebih dahulu untuk dapat mengetahui siapa saja tetangga dari suatu </w:t>
      </w:r>
      <w:r w:rsidR="00551490" w:rsidRPr="0057140B">
        <w:rPr>
          <w:i/>
        </w:rPr>
        <w:t>node</w:t>
      </w:r>
      <w:r w:rsidR="00551490">
        <w:t>.</w:t>
      </w:r>
      <w:r w:rsidR="00E94181">
        <w:t xml:space="preserve"> </w:t>
      </w:r>
      <w:r w:rsidR="00E94181" w:rsidRPr="0057140B">
        <w:rPr>
          <w:i/>
        </w:rPr>
        <w:t>Hello packet</w:t>
      </w:r>
      <w:r w:rsidR="00E94181">
        <w:t xml:space="preserve"> dapat diaktifkan dengan mengubah beberapa baris kode pada fungsi </w:t>
      </w:r>
      <w:r w:rsidR="00E94181">
        <w:rPr>
          <w:rFonts w:ascii="Consolas" w:hAnsi="Consolas" w:cs="Consolas"/>
          <w:color w:val="6F42C1"/>
          <w:sz w:val="18"/>
          <w:szCs w:val="18"/>
          <w:shd w:val="clear" w:color="auto" w:fill="FFFFFF"/>
        </w:rPr>
        <w:t xml:space="preserve">AODV::command </w:t>
      </w:r>
      <w:r w:rsidR="00E94181">
        <w:rPr>
          <w:shd w:val="clear" w:color="auto" w:fill="FFFFFF"/>
        </w:rPr>
        <w:t xml:space="preserve">menjadi seperti pada </w:t>
      </w:r>
      <w:r w:rsidR="00E94181">
        <w:rPr>
          <w:shd w:val="clear" w:color="auto" w:fill="FFFFFF"/>
        </w:rPr>
        <w:fldChar w:fldCharType="begin"/>
      </w:r>
      <w:r w:rsidR="00E94181">
        <w:rPr>
          <w:shd w:val="clear" w:color="auto" w:fill="FFFFFF"/>
        </w:rPr>
        <w:instrText xml:space="preserve"> REF _Ref487098712 \h </w:instrText>
      </w:r>
      <w:r w:rsidR="00E94181">
        <w:rPr>
          <w:shd w:val="clear" w:color="auto" w:fill="FFFFFF"/>
        </w:rPr>
      </w:r>
      <w:r w:rsidR="00E94181">
        <w:rPr>
          <w:shd w:val="clear" w:color="auto" w:fill="FFFFFF"/>
        </w:rPr>
        <w:fldChar w:fldCharType="separate"/>
      </w:r>
      <w:r w:rsidR="004F4408">
        <w:t xml:space="preserve">Gambar </w:t>
      </w:r>
      <w:r w:rsidR="004F4408">
        <w:rPr>
          <w:noProof/>
        </w:rPr>
        <w:t>4</w:t>
      </w:r>
      <w:r w:rsidR="004F4408">
        <w:t>.</w:t>
      </w:r>
      <w:r w:rsidR="004F4408">
        <w:rPr>
          <w:noProof/>
        </w:rPr>
        <w:t>12</w:t>
      </w:r>
      <w:r w:rsidR="00E94181">
        <w:rPr>
          <w:shd w:val="clear" w:color="auto" w:fill="FFFFFF"/>
        </w:rPr>
        <w:fldChar w:fldCharType="end"/>
      </w:r>
      <w:r w:rsidR="00E94181">
        <w:rPr>
          <w:shd w:val="clear" w:color="auto" w:fill="FFFFFF"/>
        </w:rPr>
        <w:t>.</w:t>
      </w:r>
    </w:p>
    <w:p w:rsidR="00E94181" w:rsidRDefault="00E94181" w:rsidP="00E94181">
      <w:pPr>
        <w:jc w:val="both"/>
        <w:rPr>
          <w:shd w:val="clear" w:color="auto" w:fill="FFFFFF"/>
        </w:rPr>
      </w:pPr>
    </w:p>
    <w:p w:rsidR="00E94181" w:rsidRDefault="00E94181" w:rsidP="00E94181">
      <w:pPr>
        <w:keepNext/>
        <w:jc w:val="both"/>
      </w:pPr>
      <w:r>
        <w:rPr>
          <w:noProof/>
          <w:lang w:eastAsia="id-ID"/>
        </w:rPr>
        <mc:AlternateContent>
          <mc:Choice Requires="wps">
            <w:drawing>
              <wp:inline distT="0" distB="0" distL="0" distR="0" wp14:anchorId="5E0653BA" wp14:editId="33C6F65D">
                <wp:extent cx="3708400" cy="646593"/>
                <wp:effectExtent l="0" t="0" r="25400" b="20320"/>
                <wp:docPr id="450790" name="Text Box 450790"/>
                <wp:cNvGraphicFramePr/>
                <a:graphic xmlns:a="http://schemas.openxmlformats.org/drawingml/2006/main">
                  <a:graphicData uri="http://schemas.microsoft.com/office/word/2010/wordprocessingShape">
                    <wps:wsp>
                      <wps:cNvSpPr txBox="1"/>
                      <wps:spPr>
                        <a:xfrm>
                          <a:off x="0" y="0"/>
                          <a:ext cx="3708400" cy="64659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F4408" w:rsidRPr="00F21586" w:rsidRDefault="004F4408" w:rsidP="00E94181">
                            <w:pPr>
                              <w:rPr>
                                <w:rFonts w:ascii="Courier New" w:hAnsi="Courier New" w:cs="Courier New"/>
                                <w:b/>
                                <w:sz w:val="20"/>
                                <w:szCs w:val="20"/>
                                <w:shd w:val="clear" w:color="auto" w:fill="FFFFFF"/>
                              </w:rPr>
                            </w:pPr>
                            <w:r w:rsidRPr="00F21586">
                              <w:rPr>
                                <w:rStyle w:val="pl-c"/>
                                <w:rFonts w:ascii="Courier New" w:hAnsi="Courier New" w:cs="Courier New"/>
                                <w:b/>
                                <w:sz w:val="20"/>
                                <w:szCs w:val="20"/>
                                <w:shd w:val="clear" w:color="auto" w:fill="FFFFFF"/>
                              </w:rPr>
                              <w:t>//</w:t>
                            </w:r>
                            <w:r w:rsidRPr="00F21586">
                              <w:rPr>
                                <w:rFonts w:ascii="Courier New" w:hAnsi="Courier New" w:cs="Courier New"/>
                                <w:b/>
                                <w:sz w:val="20"/>
                                <w:szCs w:val="20"/>
                                <w:shd w:val="clear" w:color="auto" w:fill="FFFFFF"/>
                              </w:rPr>
                              <w:t>#ifndef AODV_LINK_LAYER_DETECTION</w:t>
                            </w:r>
                          </w:p>
                          <w:p w:rsidR="004F4408" w:rsidRPr="00F21586" w:rsidRDefault="004F4408" w:rsidP="00E94181">
                            <w:pPr>
                              <w:rPr>
                                <w:rFonts w:ascii="Courier New" w:hAnsi="Courier New" w:cs="Courier New"/>
                                <w:sz w:val="20"/>
                                <w:szCs w:val="20"/>
                                <w:shd w:val="clear" w:color="auto" w:fill="FFFFFF"/>
                              </w:rPr>
                            </w:pPr>
                            <w:r w:rsidRPr="00F21586">
                              <w:rPr>
                                <w:rFonts w:ascii="Courier New" w:hAnsi="Courier New" w:cs="Courier New"/>
                                <w:sz w:val="20"/>
                                <w:szCs w:val="20"/>
                                <w:shd w:val="clear" w:color="auto" w:fill="FFFFFF"/>
                              </w:rPr>
                              <w:t>htimer.</w:t>
                            </w:r>
                            <w:r w:rsidRPr="00F21586">
                              <w:rPr>
                                <w:rStyle w:val="pl-c1"/>
                                <w:rFonts w:ascii="Courier New" w:hAnsi="Courier New" w:cs="Courier New"/>
                                <w:sz w:val="20"/>
                                <w:szCs w:val="20"/>
                                <w:shd w:val="clear" w:color="auto" w:fill="FFFFFF"/>
                              </w:rPr>
                              <w:t>handle</w:t>
                            </w:r>
                            <w:r w:rsidRPr="00F21586">
                              <w:rPr>
                                <w:rFonts w:ascii="Courier New" w:hAnsi="Courier New" w:cs="Courier New"/>
                                <w:sz w:val="20"/>
                                <w:szCs w:val="20"/>
                                <w:shd w:val="clear" w:color="auto" w:fill="FFFFFF"/>
                              </w:rPr>
                              <w:t xml:space="preserve">((Event*) </w:t>
                            </w:r>
                            <w:r w:rsidRPr="00F21586">
                              <w:rPr>
                                <w:rStyle w:val="pl-c1"/>
                                <w:rFonts w:ascii="Courier New" w:hAnsi="Courier New" w:cs="Courier New"/>
                                <w:sz w:val="20"/>
                                <w:szCs w:val="20"/>
                                <w:shd w:val="clear" w:color="auto" w:fill="FFFFFF"/>
                              </w:rPr>
                              <w:t>0</w:t>
                            </w:r>
                            <w:r w:rsidRPr="00F21586">
                              <w:rPr>
                                <w:rFonts w:ascii="Courier New" w:hAnsi="Courier New" w:cs="Courier New"/>
                                <w:sz w:val="20"/>
                                <w:szCs w:val="20"/>
                                <w:shd w:val="clear" w:color="auto" w:fill="FFFFFF"/>
                              </w:rPr>
                              <w:t>);</w:t>
                            </w:r>
                          </w:p>
                          <w:p w:rsidR="004F4408" w:rsidRPr="00F21586" w:rsidRDefault="004F4408" w:rsidP="00E94181">
                            <w:pPr>
                              <w:rPr>
                                <w:rFonts w:ascii="Courier New" w:hAnsi="Courier New" w:cs="Courier New"/>
                                <w:sz w:val="20"/>
                                <w:szCs w:val="20"/>
                                <w:shd w:val="clear" w:color="auto" w:fill="FFFFFF"/>
                              </w:rPr>
                            </w:pPr>
                            <w:r w:rsidRPr="00F21586">
                              <w:rPr>
                                <w:rFonts w:ascii="Courier New" w:hAnsi="Courier New" w:cs="Courier New"/>
                                <w:sz w:val="20"/>
                                <w:szCs w:val="20"/>
                                <w:shd w:val="clear" w:color="auto" w:fill="FFFFFF"/>
                              </w:rPr>
                              <w:t>ntimer.</w:t>
                            </w:r>
                            <w:r w:rsidRPr="00F21586">
                              <w:rPr>
                                <w:rStyle w:val="pl-c1"/>
                                <w:rFonts w:ascii="Courier New" w:hAnsi="Courier New" w:cs="Courier New"/>
                                <w:sz w:val="20"/>
                                <w:szCs w:val="20"/>
                                <w:shd w:val="clear" w:color="auto" w:fill="FFFFFF"/>
                              </w:rPr>
                              <w:t>handle</w:t>
                            </w:r>
                            <w:r w:rsidRPr="00F21586">
                              <w:rPr>
                                <w:rFonts w:ascii="Courier New" w:hAnsi="Courier New" w:cs="Courier New"/>
                                <w:sz w:val="20"/>
                                <w:szCs w:val="20"/>
                                <w:shd w:val="clear" w:color="auto" w:fill="FFFFFF"/>
                              </w:rPr>
                              <w:t xml:space="preserve">((Event*) </w:t>
                            </w:r>
                            <w:r w:rsidRPr="00F21586">
                              <w:rPr>
                                <w:rStyle w:val="pl-c1"/>
                                <w:rFonts w:ascii="Courier New" w:hAnsi="Courier New" w:cs="Courier New"/>
                                <w:sz w:val="20"/>
                                <w:szCs w:val="20"/>
                                <w:shd w:val="clear" w:color="auto" w:fill="FFFFFF"/>
                              </w:rPr>
                              <w:t>0</w:t>
                            </w:r>
                            <w:r w:rsidRPr="00F21586">
                              <w:rPr>
                                <w:rFonts w:ascii="Courier New" w:hAnsi="Courier New" w:cs="Courier New"/>
                                <w:sz w:val="20"/>
                                <w:szCs w:val="20"/>
                                <w:shd w:val="clear" w:color="auto" w:fill="FFFFFF"/>
                              </w:rPr>
                              <w:t>);</w:t>
                            </w:r>
                          </w:p>
                          <w:p w:rsidR="004F4408" w:rsidRPr="00F21586" w:rsidRDefault="004F4408" w:rsidP="00E94181">
                            <w:pPr>
                              <w:rPr>
                                <w:rFonts w:ascii="Courier New" w:hAnsi="Courier New" w:cs="Courier New"/>
                                <w:b/>
                                <w:sz w:val="20"/>
                                <w:szCs w:val="20"/>
                              </w:rPr>
                            </w:pPr>
                            <w:r w:rsidRPr="00F21586">
                              <w:rPr>
                                <w:rStyle w:val="pl-c"/>
                                <w:rFonts w:ascii="Courier New" w:hAnsi="Courier New" w:cs="Courier New"/>
                                <w:b/>
                                <w:sz w:val="20"/>
                                <w:szCs w:val="20"/>
                                <w:shd w:val="clear" w:color="auto" w:fill="FFFFFF"/>
                              </w:rPr>
                              <w:t>//</w:t>
                            </w:r>
                            <w:r w:rsidRPr="00F21586">
                              <w:rPr>
                                <w:rFonts w:ascii="Courier New" w:hAnsi="Courier New" w:cs="Courier New"/>
                                <w:b/>
                                <w:sz w:val="20"/>
                                <w:szCs w:val="20"/>
                                <w:shd w:val="clear" w:color="auto" w:fill="FFFFFF"/>
                              </w:rPr>
                              <w:t>#endif // LINK LAYER DETECTION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E0653BA" id="Text Box 450790" o:spid="_x0000_s1042" type="#_x0000_t202" style="width:292pt;height:50.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" fillcolor="white [3201]" strokeweight=".5pt">
                <v:textbox>
                  <w:txbxContent>
                    <w:p w:rsidR="004F4408" w:rsidRPr="00F21586" w:rsidRDefault="004F4408" w:rsidP="00E94181">
                      <w:pPr>
                        <w:rPr>
                          <w:rFonts w:ascii="Courier New" w:hAnsi="Courier New" w:cs="Courier New"/>
                          <w:b/>
                          <w:sz w:val="20"/>
                          <w:szCs w:val="20"/>
                          <w:shd w:val="clear" w:color="auto" w:fill="FFFFFF"/>
                        </w:rPr>
                      </w:pPr>
                      <w:r w:rsidRPr="00F21586">
                        <w:rPr>
                          <w:rStyle w:val="pl-c"/>
                          <w:rFonts w:ascii="Courier New" w:hAnsi="Courier New" w:cs="Courier New"/>
                          <w:b/>
                          <w:sz w:val="20"/>
                          <w:szCs w:val="20"/>
                          <w:shd w:val="clear" w:color="auto" w:fill="FFFFFF"/>
                        </w:rPr>
                        <w:t>//</w:t>
                      </w:r>
                      <w:r w:rsidRPr="00F21586">
                        <w:rPr>
                          <w:rFonts w:ascii="Courier New" w:hAnsi="Courier New" w:cs="Courier New"/>
                          <w:b/>
                          <w:sz w:val="20"/>
                          <w:szCs w:val="20"/>
                          <w:shd w:val="clear" w:color="auto" w:fill="FFFFFF"/>
                        </w:rPr>
                        <w:t>#ifndef AODV_LINK_LAYER_DETECTION</w:t>
                      </w:r>
                    </w:p>
                    <w:p w:rsidR="004F4408" w:rsidRPr="00F21586" w:rsidRDefault="004F4408" w:rsidP="00E94181">
                      <w:pPr>
                        <w:rPr>
                          <w:rFonts w:ascii="Courier New" w:hAnsi="Courier New" w:cs="Courier New"/>
                          <w:sz w:val="20"/>
                          <w:szCs w:val="20"/>
                          <w:shd w:val="clear" w:color="auto" w:fill="FFFFFF"/>
                        </w:rPr>
                      </w:pPr>
                      <w:r w:rsidRPr="00F21586">
                        <w:rPr>
                          <w:rFonts w:ascii="Courier New" w:hAnsi="Courier New" w:cs="Courier New"/>
                          <w:sz w:val="20"/>
                          <w:szCs w:val="20"/>
                          <w:shd w:val="clear" w:color="auto" w:fill="FFFFFF"/>
                        </w:rPr>
                        <w:t>htimer.</w:t>
                      </w:r>
                      <w:r w:rsidRPr="00F21586">
                        <w:rPr>
                          <w:rStyle w:val="pl-c1"/>
                          <w:rFonts w:ascii="Courier New" w:hAnsi="Courier New" w:cs="Courier New"/>
                          <w:sz w:val="20"/>
                          <w:szCs w:val="20"/>
                          <w:shd w:val="clear" w:color="auto" w:fill="FFFFFF"/>
                        </w:rPr>
                        <w:t>handle</w:t>
                      </w:r>
                      <w:r w:rsidRPr="00F21586">
                        <w:rPr>
                          <w:rFonts w:ascii="Courier New" w:hAnsi="Courier New" w:cs="Courier New"/>
                          <w:sz w:val="20"/>
                          <w:szCs w:val="20"/>
                          <w:shd w:val="clear" w:color="auto" w:fill="FFFFFF"/>
                        </w:rPr>
                        <w:t xml:space="preserve">((Event*) </w:t>
                      </w:r>
                      <w:r w:rsidRPr="00F21586">
                        <w:rPr>
                          <w:rStyle w:val="pl-c1"/>
                          <w:rFonts w:ascii="Courier New" w:hAnsi="Courier New" w:cs="Courier New"/>
                          <w:sz w:val="20"/>
                          <w:szCs w:val="20"/>
                          <w:shd w:val="clear" w:color="auto" w:fill="FFFFFF"/>
                        </w:rPr>
                        <w:t>0</w:t>
                      </w:r>
                      <w:r w:rsidRPr="00F21586">
                        <w:rPr>
                          <w:rFonts w:ascii="Courier New" w:hAnsi="Courier New" w:cs="Courier New"/>
                          <w:sz w:val="20"/>
                          <w:szCs w:val="20"/>
                          <w:shd w:val="clear" w:color="auto" w:fill="FFFFFF"/>
                        </w:rPr>
                        <w:t>);</w:t>
                      </w:r>
                    </w:p>
                    <w:p w:rsidR="004F4408" w:rsidRPr="00F21586" w:rsidRDefault="004F4408" w:rsidP="00E94181">
                      <w:pPr>
                        <w:rPr>
                          <w:rFonts w:ascii="Courier New" w:hAnsi="Courier New" w:cs="Courier New"/>
                          <w:sz w:val="20"/>
                          <w:szCs w:val="20"/>
                          <w:shd w:val="clear" w:color="auto" w:fill="FFFFFF"/>
                        </w:rPr>
                      </w:pPr>
                      <w:r w:rsidRPr="00F21586">
                        <w:rPr>
                          <w:rFonts w:ascii="Courier New" w:hAnsi="Courier New" w:cs="Courier New"/>
                          <w:sz w:val="20"/>
                          <w:szCs w:val="20"/>
                          <w:shd w:val="clear" w:color="auto" w:fill="FFFFFF"/>
                        </w:rPr>
                        <w:t>ntimer.</w:t>
                      </w:r>
                      <w:r w:rsidRPr="00F21586">
                        <w:rPr>
                          <w:rStyle w:val="pl-c1"/>
                          <w:rFonts w:ascii="Courier New" w:hAnsi="Courier New" w:cs="Courier New"/>
                          <w:sz w:val="20"/>
                          <w:szCs w:val="20"/>
                          <w:shd w:val="clear" w:color="auto" w:fill="FFFFFF"/>
                        </w:rPr>
                        <w:t>handle</w:t>
                      </w:r>
                      <w:r w:rsidRPr="00F21586">
                        <w:rPr>
                          <w:rFonts w:ascii="Courier New" w:hAnsi="Courier New" w:cs="Courier New"/>
                          <w:sz w:val="20"/>
                          <w:szCs w:val="20"/>
                          <w:shd w:val="clear" w:color="auto" w:fill="FFFFFF"/>
                        </w:rPr>
                        <w:t xml:space="preserve">((Event*) </w:t>
                      </w:r>
                      <w:r w:rsidRPr="00F21586">
                        <w:rPr>
                          <w:rStyle w:val="pl-c1"/>
                          <w:rFonts w:ascii="Courier New" w:hAnsi="Courier New" w:cs="Courier New"/>
                          <w:sz w:val="20"/>
                          <w:szCs w:val="20"/>
                          <w:shd w:val="clear" w:color="auto" w:fill="FFFFFF"/>
                        </w:rPr>
                        <w:t>0</w:t>
                      </w:r>
                      <w:r w:rsidRPr="00F21586">
                        <w:rPr>
                          <w:rFonts w:ascii="Courier New" w:hAnsi="Courier New" w:cs="Courier New"/>
                          <w:sz w:val="20"/>
                          <w:szCs w:val="20"/>
                          <w:shd w:val="clear" w:color="auto" w:fill="FFFFFF"/>
                        </w:rPr>
                        <w:t>);</w:t>
                      </w:r>
                    </w:p>
                    <w:p w:rsidR="004F4408" w:rsidRPr="00F21586" w:rsidRDefault="004F4408" w:rsidP="00E94181">
                      <w:pPr>
                        <w:rPr>
                          <w:rFonts w:ascii="Courier New" w:hAnsi="Courier New" w:cs="Courier New"/>
                          <w:b/>
                          <w:sz w:val="20"/>
                          <w:szCs w:val="20"/>
                        </w:rPr>
                      </w:pPr>
                      <w:r w:rsidRPr="00F21586">
                        <w:rPr>
                          <w:rStyle w:val="pl-c"/>
                          <w:rFonts w:ascii="Courier New" w:hAnsi="Courier New" w:cs="Courier New"/>
                          <w:b/>
                          <w:sz w:val="20"/>
                          <w:szCs w:val="20"/>
                          <w:shd w:val="clear" w:color="auto" w:fill="FFFFFF"/>
                        </w:rPr>
                        <w:t>//</w:t>
                      </w:r>
                      <w:r w:rsidRPr="00F21586">
                        <w:rPr>
                          <w:rFonts w:ascii="Courier New" w:hAnsi="Courier New" w:cs="Courier New"/>
                          <w:b/>
                          <w:sz w:val="20"/>
                          <w:szCs w:val="20"/>
                          <w:shd w:val="clear" w:color="auto" w:fill="FFFFFF"/>
                        </w:rPr>
                        <w:t>#endif // LINK LAYER DETECTION</w:t>
                      </w:r>
                    </w:p>
                  </w:txbxContent>
                </v:textbox>
                <w10:anchorlock/>
              </v:shape>
            </w:pict>
          </mc:Fallback>
        </mc:AlternateContent>
      </w:r>
    </w:p>
    <w:p w:rsidR="00E94181" w:rsidRDefault="00E94181" w:rsidP="00E94181">
      <w:pPr>
        <w:pStyle w:val="Caption"/>
        <w:rPr>
          <w:b w:val="0"/>
          <w:i/>
        </w:rPr>
      </w:pPr>
      <w:bookmarkStart w:id="188" w:name="_Ref487098712"/>
      <w:bookmarkStart w:id="189" w:name="_Toc487272991"/>
      <w:r>
        <w:t xml:space="preserve">Gambar </w:t>
      </w:r>
      <w:r w:rsidR="002E4E75">
        <w:fldChar w:fldCharType="begin"/>
      </w:r>
      <w:r w:rsidR="002E4E75">
        <w:instrText xml:space="preserve"> STYLEREF 1 \s </w:instrText>
      </w:r>
      <w:r w:rsidR="002E4E75">
        <w:fldChar w:fldCharType="separate"/>
      </w:r>
      <w:r w:rsidR="004F4408">
        <w:rPr>
          <w:noProof/>
        </w:rPr>
        <w:t>4</w:t>
      </w:r>
      <w:r w:rsidR="002E4E75">
        <w:rPr>
          <w:noProof/>
        </w:rPr>
        <w:fldChar w:fldCharType="end"/>
      </w:r>
      <w:r w:rsidR="004834F4">
        <w:t>.</w:t>
      </w:r>
      <w:r w:rsidR="002E4E75">
        <w:fldChar w:fldCharType="begin"/>
      </w:r>
      <w:r w:rsidR="002E4E75">
        <w:instrText xml:space="preserve"> SEQ Gambar \* ARABIC \s 1 </w:instrText>
      </w:r>
      <w:r w:rsidR="002E4E75">
        <w:fldChar w:fldCharType="separate"/>
      </w:r>
      <w:r w:rsidR="004F4408">
        <w:rPr>
          <w:noProof/>
        </w:rPr>
        <w:t>12</w:t>
      </w:r>
      <w:r w:rsidR="002E4E75">
        <w:rPr>
          <w:noProof/>
        </w:rPr>
        <w:fldChar w:fldCharType="end"/>
      </w:r>
      <w:bookmarkEnd w:id="188"/>
      <w:r>
        <w:t xml:space="preserve"> </w:t>
      </w:r>
      <w:r w:rsidRPr="00E94181">
        <w:rPr>
          <w:b w:val="0"/>
        </w:rPr>
        <w:t xml:space="preserve">Pengaktifan </w:t>
      </w:r>
      <w:r w:rsidRPr="00E94181">
        <w:rPr>
          <w:b w:val="0"/>
          <w:i/>
        </w:rPr>
        <w:t>Hello Packet</w:t>
      </w:r>
      <w:bookmarkEnd w:id="189"/>
    </w:p>
    <w:p w:rsidR="00E94181" w:rsidRDefault="00E94181" w:rsidP="00E94181"/>
    <w:p w:rsidR="00E94181" w:rsidRPr="002777FB" w:rsidRDefault="00433039" w:rsidP="002777FB">
      <w:pPr>
        <w:ind w:firstLine="567"/>
        <w:jc w:val="both"/>
        <w:rPr>
          <w:shd w:val="clear" w:color="auto" w:fill="FFFFFF"/>
        </w:rPr>
      </w:pPr>
      <w:r>
        <w:t xml:space="preserve">Selanjutnya </w:t>
      </w:r>
      <w:r w:rsidRPr="002777FB">
        <w:rPr>
          <w:i/>
        </w:rPr>
        <w:t>node</w:t>
      </w:r>
      <w:r>
        <w:t xml:space="preserve"> tetangga dari suatu </w:t>
      </w:r>
      <w:r w:rsidRPr="002777FB">
        <w:rPr>
          <w:i/>
        </w:rPr>
        <w:t>node</w:t>
      </w:r>
      <w:r>
        <w:t xml:space="preserve"> disimpan dalam variabel </w:t>
      </w:r>
      <w:r>
        <w:rPr>
          <w:rFonts w:ascii="Consolas" w:hAnsi="Consolas" w:cs="Consolas"/>
          <w:color w:val="24292E"/>
          <w:sz w:val="18"/>
          <w:szCs w:val="18"/>
          <w:shd w:val="clear" w:color="auto" w:fill="FFFFFF"/>
        </w:rPr>
        <w:t>std::vector&lt;std::vector&lt;</w:t>
      </w:r>
      <w:r>
        <w:rPr>
          <w:rStyle w:val="pl-k"/>
          <w:rFonts w:ascii="Consolas" w:hAnsi="Consolas" w:cs="Consolas"/>
          <w:color w:val="D73A49"/>
          <w:sz w:val="18"/>
          <w:szCs w:val="18"/>
          <w:shd w:val="clear" w:color="auto" w:fill="FFFFFF"/>
        </w:rPr>
        <w:t>int</w:t>
      </w:r>
      <w:r>
        <w:rPr>
          <w:rFonts w:ascii="Consolas" w:hAnsi="Consolas" w:cs="Consolas"/>
          <w:color w:val="24292E"/>
          <w:sz w:val="18"/>
          <w:szCs w:val="18"/>
          <w:shd w:val="clear" w:color="auto" w:fill="FFFFFF"/>
        </w:rPr>
        <w:t xml:space="preserve">&gt; &gt; </w:t>
      </w:r>
      <w:r>
        <w:rPr>
          <w:rStyle w:val="pl-en"/>
          <w:rFonts w:ascii="Consolas" w:hAnsi="Consolas" w:cs="Consolas"/>
          <w:color w:val="6F42C1"/>
          <w:sz w:val="18"/>
          <w:szCs w:val="18"/>
          <w:shd w:val="clear" w:color="auto" w:fill="FFFFFF"/>
        </w:rPr>
        <w:t>myneigh</w:t>
      </w:r>
      <w:r>
        <w:rPr>
          <w:rFonts w:ascii="Consolas" w:hAnsi="Consolas" w:cs="Consolas"/>
          <w:color w:val="24292E"/>
          <w:sz w:val="18"/>
          <w:szCs w:val="18"/>
          <w:shd w:val="clear" w:color="auto" w:fill="FFFFFF"/>
        </w:rPr>
        <w:t>(</w:t>
      </w:r>
      <w:r>
        <w:rPr>
          <w:rStyle w:val="pl-c1"/>
          <w:rFonts w:ascii="Consolas" w:hAnsi="Consolas" w:cs="Consolas"/>
          <w:color w:val="005CC5"/>
          <w:sz w:val="18"/>
          <w:szCs w:val="18"/>
          <w:shd w:val="clear" w:color="auto" w:fill="FFFFFF"/>
        </w:rPr>
        <w:t>50</w:t>
      </w:r>
      <w:r>
        <w:rPr>
          <w:rFonts w:ascii="Consolas" w:hAnsi="Consolas" w:cs="Consolas"/>
          <w:color w:val="24292E"/>
          <w:sz w:val="18"/>
          <w:szCs w:val="18"/>
          <w:shd w:val="clear" w:color="auto" w:fill="FFFFFF"/>
        </w:rPr>
        <w:t>)</w:t>
      </w:r>
      <w:r>
        <w:rPr>
          <w:color w:val="24292E"/>
          <w:shd w:val="clear" w:color="auto" w:fill="FFFFFF"/>
        </w:rPr>
        <w:t xml:space="preserve"> </w:t>
      </w:r>
      <w:r>
        <w:rPr>
          <w:shd w:val="clear" w:color="auto" w:fill="FFFFFF"/>
        </w:rPr>
        <w:t xml:space="preserve">dengan menambahkan kode pada fungsi </w:t>
      </w:r>
      <w:r>
        <w:rPr>
          <w:rFonts w:ascii="Consolas" w:hAnsi="Consolas" w:cs="Consolas"/>
          <w:color w:val="6F42C1"/>
          <w:sz w:val="18"/>
          <w:szCs w:val="18"/>
          <w:shd w:val="clear" w:color="auto" w:fill="FFFFFF"/>
        </w:rPr>
        <w:t>AODV::recvHello</w:t>
      </w:r>
      <w:r>
        <w:rPr>
          <w:color w:val="6F42C1"/>
          <w:shd w:val="clear" w:color="auto" w:fill="FFFFFF"/>
        </w:rPr>
        <w:t xml:space="preserve"> </w:t>
      </w:r>
      <w:r>
        <w:rPr>
          <w:shd w:val="clear" w:color="auto" w:fill="FFFFFF"/>
        </w:rPr>
        <w:t xml:space="preserve">seperti pada </w:t>
      </w:r>
      <w:r>
        <w:rPr>
          <w:shd w:val="clear" w:color="auto" w:fill="FFFFFF"/>
        </w:rPr>
        <w:fldChar w:fldCharType="begin"/>
      </w:r>
      <w:r>
        <w:rPr>
          <w:shd w:val="clear" w:color="auto" w:fill="FFFFFF"/>
        </w:rPr>
        <w:instrText xml:space="preserve"> REF _Ref487099351 \h </w:instrText>
      </w:r>
      <w:r w:rsidR="002777FB">
        <w:rPr>
          <w:shd w:val="clear" w:color="auto" w:fill="FFFFFF"/>
        </w:rPr>
        <w:instrText xml:space="preserve"> \* MERGEFORMAT </w:instrText>
      </w:r>
      <w:r>
        <w:rPr>
          <w:shd w:val="clear" w:color="auto" w:fill="FFFFFF"/>
        </w:rPr>
      </w:r>
      <w:r>
        <w:rPr>
          <w:shd w:val="clear" w:color="auto" w:fill="FFFFFF"/>
        </w:rPr>
        <w:fldChar w:fldCharType="separate"/>
      </w:r>
      <w:r w:rsidR="004F4408">
        <w:t xml:space="preserve">Gambar </w:t>
      </w:r>
      <w:r w:rsidR="004F4408">
        <w:rPr>
          <w:noProof/>
        </w:rPr>
        <w:t>4.13</w:t>
      </w:r>
      <w:r>
        <w:rPr>
          <w:shd w:val="clear" w:color="auto" w:fill="FFFFFF"/>
        </w:rPr>
        <w:fldChar w:fldCharType="end"/>
      </w:r>
      <w:r>
        <w:rPr>
          <w:shd w:val="clear" w:color="auto" w:fill="FFFFFF"/>
        </w:rPr>
        <w:t>.</w:t>
      </w:r>
      <w:r w:rsidR="00311261">
        <w:rPr>
          <w:shd w:val="clear" w:color="auto" w:fill="FFFFFF"/>
        </w:rPr>
        <w:t xml:space="preserve"> Kode fungsi </w:t>
      </w:r>
      <w:r w:rsidR="00311261">
        <w:rPr>
          <w:rFonts w:ascii="Consolas" w:hAnsi="Consolas" w:cs="Consolas"/>
          <w:color w:val="6F42C1"/>
          <w:sz w:val="18"/>
          <w:szCs w:val="18"/>
          <w:shd w:val="clear" w:color="auto" w:fill="FFFFFF"/>
        </w:rPr>
        <w:t>AODV::recvHello</w:t>
      </w:r>
      <w:r w:rsidR="00311261">
        <w:rPr>
          <w:shd w:val="clear" w:color="auto" w:fill="FFFFFF"/>
        </w:rPr>
        <w:t xml:space="preserve"> dapat dilihat pada Lampiran A.2.</w:t>
      </w:r>
      <w:r>
        <w:rPr>
          <w:shd w:val="clear" w:color="auto" w:fill="FFFFFF"/>
        </w:rPr>
        <w:t xml:space="preserve"> Karena </w:t>
      </w:r>
      <w:r w:rsidR="002777FB" w:rsidRPr="002777FB">
        <w:rPr>
          <w:i/>
          <w:shd w:val="clear" w:color="auto" w:fill="FFFFFF"/>
        </w:rPr>
        <w:t>node</w:t>
      </w:r>
      <w:r w:rsidR="002777FB">
        <w:rPr>
          <w:shd w:val="clear" w:color="auto" w:fill="FFFFFF"/>
        </w:rPr>
        <w:t xml:space="preserve"> bersifat dinamis, maka </w:t>
      </w:r>
      <w:r w:rsidR="002777FB" w:rsidRPr="002777FB">
        <w:rPr>
          <w:i/>
          <w:shd w:val="clear" w:color="auto" w:fill="FFFFFF"/>
        </w:rPr>
        <w:t>node</w:t>
      </w:r>
      <w:r w:rsidR="002777FB">
        <w:rPr>
          <w:shd w:val="clear" w:color="auto" w:fill="FFFFFF"/>
        </w:rPr>
        <w:t xml:space="preserve"> tetangganya bisa berubah-ubah setiap saat, sehingga daftar </w:t>
      </w:r>
      <w:r w:rsidR="002777FB" w:rsidRPr="002777FB">
        <w:rPr>
          <w:i/>
          <w:shd w:val="clear" w:color="auto" w:fill="FFFFFF"/>
        </w:rPr>
        <w:t>node</w:t>
      </w:r>
      <w:r w:rsidR="002777FB">
        <w:rPr>
          <w:shd w:val="clear" w:color="auto" w:fill="FFFFFF"/>
        </w:rPr>
        <w:t xml:space="preserve"> tetangga dari suatu </w:t>
      </w:r>
      <w:r w:rsidR="002777FB" w:rsidRPr="002777FB">
        <w:rPr>
          <w:i/>
          <w:shd w:val="clear" w:color="auto" w:fill="FFFFFF"/>
        </w:rPr>
        <w:t>node</w:t>
      </w:r>
      <w:r w:rsidR="002777FB">
        <w:rPr>
          <w:shd w:val="clear" w:color="auto" w:fill="FFFFFF"/>
        </w:rPr>
        <w:t xml:space="preserve"> harus selalu diperbarui. Memperbarui daftar </w:t>
      </w:r>
      <w:r w:rsidR="002777FB" w:rsidRPr="002777FB">
        <w:rPr>
          <w:i/>
          <w:shd w:val="clear" w:color="auto" w:fill="FFFFFF"/>
        </w:rPr>
        <w:t>node</w:t>
      </w:r>
      <w:r w:rsidR="002777FB">
        <w:rPr>
          <w:shd w:val="clear" w:color="auto" w:fill="FFFFFF"/>
        </w:rPr>
        <w:t xml:space="preserve"> tetangga dari suatu </w:t>
      </w:r>
      <w:r w:rsidR="002777FB" w:rsidRPr="002777FB">
        <w:rPr>
          <w:i/>
          <w:shd w:val="clear" w:color="auto" w:fill="FFFFFF"/>
        </w:rPr>
        <w:t>node</w:t>
      </w:r>
      <w:r w:rsidR="002777FB">
        <w:rPr>
          <w:shd w:val="clear" w:color="auto" w:fill="FFFFFF"/>
        </w:rPr>
        <w:t xml:space="preserve"> ini dapat dilakukan dengan mengosongkan variabel </w:t>
      </w:r>
      <w:r w:rsidR="002777FB">
        <w:rPr>
          <w:rStyle w:val="pl-en"/>
          <w:rFonts w:ascii="Consolas" w:hAnsi="Consolas" w:cs="Consolas"/>
          <w:color w:val="6F42C1"/>
          <w:sz w:val="18"/>
          <w:szCs w:val="18"/>
          <w:shd w:val="clear" w:color="auto" w:fill="FFFFFF"/>
        </w:rPr>
        <w:t>myneigh</w:t>
      </w:r>
      <w:r w:rsidR="002777FB">
        <w:rPr>
          <w:rFonts w:ascii="Consolas" w:hAnsi="Consolas" w:cs="Consolas"/>
          <w:color w:val="24292E"/>
          <w:sz w:val="18"/>
          <w:szCs w:val="18"/>
          <w:shd w:val="clear" w:color="auto" w:fill="FFFFFF"/>
        </w:rPr>
        <w:t>(</w:t>
      </w:r>
      <w:r w:rsidR="002777FB">
        <w:rPr>
          <w:rStyle w:val="pl-c1"/>
          <w:rFonts w:ascii="Consolas" w:hAnsi="Consolas" w:cs="Consolas"/>
          <w:color w:val="005CC5"/>
          <w:sz w:val="18"/>
          <w:szCs w:val="18"/>
          <w:shd w:val="clear" w:color="auto" w:fill="FFFFFF"/>
        </w:rPr>
        <w:t>50</w:t>
      </w:r>
      <w:r w:rsidR="002777FB">
        <w:rPr>
          <w:rFonts w:ascii="Consolas" w:hAnsi="Consolas" w:cs="Consolas"/>
          <w:color w:val="24292E"/>
          <w:sz w:val="18"/>
          <w:szCs w:val="18"/>
          <w:shd w:val="clear" w:color="auto" w:fill="FFFFFF"/>
        </w:rPr>
        <w:t>)</w:t>
      </w:r>
      <w:r w:rsidR="002777FB">
        <w:rPr>
          <w:color w:val="24292E"/>
          <w:shd w:val="clear" w:color="auto" w:fill="FFFFFF"/>
        </w:rPr>
        <w:t xml:space="preserve"> </w:t>
      </w:r>
      <w:r w:rsidR="002777FB">
        <w:rPr>
          <w:shd w:val="clear" w:color="auto" w:fill="FFFFFF"/>
        </w:rPr>
        <w:t xml:space="preserve">setiap akan mengirimkan </w:t>
      </w:r>
      <w:r w:rsidR="002777FB" w:rsidRPr="002777FB">
        <w:rPr>
          <w:i/>
          <w:shd w:val="clear" w:color="auto" w:fill="FFFFFF"/>
        </w:rPr>
        <w:t>hello packet</w:t>
      </w:r>
      <w:r w:rsidR="002777FB">
        <w:rPr>
          <w:shd w:val="clear" w:color="auto" w:fill="FFFFFF"/>
        </w:rPr>
        <w:t>.</w:t>
      </w:r>
    </w:p>
    <w:p w:rsidR="00433039" w:rsidRDefault="00433039" w:rsidP="00E94181">
      <w:pPr>
        <w:rPr>
          <w:shd w:val="clear" w:color="auto" w:fill="FFFFFF"/>
        </w:rPr>
      </w:pPr>
    </w:p>
    <w:p w:rsidR="00433039" w:rsidRDefault="00433039" w:rsidP="00433039">
      <w:pPr>
        <w:keepNext/>
      </w:pPr>
      <w:r>
        <w:rPr>
          <w:noProof/>
          <w:lang w:eastAsia="id-ID"/>
        </w:rPr>
        <mc:AlternateContent>
          <mc:Choice Requires="wps">
            <w:drawing>
              <wp:inline distT="0" distB="0" distL="0" distR="0" wp14:anchorId="7A22C8AE" wp14:editId="2379B13A">
                <wp:extent cx="3708400" cy="247650"/>
                <wp:effectExtent l="0" t="0" r="25400" b="19050"/>
                <wp:docPr id="450786" name="Text Box 450786"/>
                <wp:cNvGraphicFramePr/>
                <a:graphic xmlns:a="http://schemas.openxmlformats.org/drawingml/2006/main">
                  <a:graphicData uri="http://schemas.microsoft.com/office/word/2010/wordprocessingShape">
                    <wps:wsp>
                      <wps:cNvSpPr txBox="1"/>
                      <wps:spPr>
                        <a:xfrm>
                          <a:off x="0" y="0"/>
                          <a:ext cx="3708400" cy="2476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F4408" w:rsidRPr="00433039" w:rsidRDefault="004F4408" w:rsidP="00433039">
                            <w:pPr>
                              <w:rPr>
                                <w:rFonts w:ascii="Courier New" w:hAnsi="Courier New" w:cs="Courier New"/>
                                <w:b/>
                                <w:sz w:val="20"/>
                                <w:szCs w:val="20"/>
                              </w:rPr>
                            </w:pPr>
                            <w:r w:rsidRPr="00433039">
                              <w:rPr>
                                <w:rFonts w:ascii="Courier New" w:hAnsi="Courier New" w:cs="Courier New"/>
                                <w:sz w:val="20"/>
                                <w:szCs w:val="20"/>
                                <w:shd w:val="clear" w:color="auto" w:fill="FFFFFF"/>
                              </w:rPr>
                              <w:t>myneigh[(</w:t>
                            </w:r>
                            <w:r w:rsidRPr="00433039">
                              <w:rPr>
                                <w:rStyle w:val="pl-k"/>
                                <w:rFonts w:ascii="Courier New" w:hAnsi="Courier New" w:cs="Courier New"/>
                                <w:sz w:val="20"/>
                                <w:szCs w:val="20"/>
                                <w:shd w:val="clear" w:color="auto" w:fill="FFFFFF"/>
                              </w:rPr>
                              <w:t>int</w:t>
                            </w:r>
                            <w:r w:rsidRPr="00433039">
                              <w:rPr>
                                <w:rFonts w:ascii="Courier New" w:hAnsi="Courier New" w:cs="Courier New"/>
                                <w:sz w:val="20"/>
                                <w:szCs w:val="20"/>
                                <w:shd w:val="clear" w:color="auto" w:fill="FFFFFF"/>
                              </w:rPr>
                              <w:t>)rp-&gt;rp_dst].</w:t>
                            </w:r>
                            <w:r w:rsidRPr="00433039">
                              <w:rPr>
                                <w:rStyle w:val="pl-c1"/>
                                <w:rFonts w:ascii="Courier New" w:hAnsi="Courier New" w:cs="Courier New"/>
                                <w:sz w:val="20"/>
                                <w:szCs w:val="20"/>
                                <w:shd w:val="clear" w:color="auto" w:fill="FFFFFF"/>
                              </w:rPr>
                              <w:t>push_back</w:t>
                            </w:r>
                            <w:r w:rsidRPr="00433039">
                              <w:rPr>
                                <w:rFonts w:ascii="Courier New" w:hAnsi="Courier New" w:cs="Courier New"/>
                                <w:sz w:val="20"/>
                                <w:szCs w:val="20"/>
                                <w:shd w:val="clear" w:color="auto" w:fill="FFFFFF"/>
                              </w:rPr>
                              <w:t>(</w:t>
                            </w:r>
                            <w:r w:rsidRPr="00433039">
                              <w:rPr>
                                <w:rStyle w:val="pl-c1"/>
                                <w:rFonts w:ascii="Courier New" w:hAnsi="Courier New" w:cs="Courier New"/>
                                <w:sz w:val="20"/>
                                <w:szCs w:val="20"/>
                                <w:shd w:val="clear" w:color="auto" w:fill="FFFFFF"/>
                              </w:rPr>
                              <w:t>index</w:t>
                            </w:r>
                            <w:r w:rsidRPr="00433039">
                              <w:rPr>
                                <w:rFonts w:ascii="Courier New" w:hAnsi="Courier New" w:cs="Courier New"/>
                                <w:sz w:val="20"/>
                                <w:szCs w:val="20"/>
                                <w:shd w:val="clear" w:color="auto" w:fill="FFFFFF"/>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A22C8AE" id="Text Box 450786" o:spid="_x0000_s1043" type="#_x0000_t202" style="width:292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" fillcolor="white [3201]" strokeweight=".5pt">
                <v:textbox>
                  <w:txbxContent>
                    <w:p w:rsidR="004F4408" w:rsidRPr="00433039" w:rsidRDefault="004F4408" w:rsidP="00433039">
                      <w:pPr>
                        <w:rPr>
                          <w:rFonts w:ascii="Courier New" w:hAnsi="Courier New" w:cs="Courier New"/>
                          <w:b/>
                          <w:sz w:val="20"/>
                          <w:szCs w:val="20"/>
                        </w:rPr>
                      </w:pPr>
                      <w:r w:rsidRPr="00433039">
                        <w:rPr>
                          <w:rFonts w:ascii="Courier New" w:hAnsi="Courier New" w:cs="Courier New"/>
                          <w:sz w:val="20"/>
                          <w:szCs w:val="20"/>
                          <w:shd w:val="clear" w:color="auto" w:fill="FFFFFF"/>
                        </w:rPr>
                        <w:t>myneigh[(</w:t>
                      </w:r>
                      <w:r w:rsidRPr="00433039">
                        <w:rPr>
                          <w:rStyle w:val="pl-k"/>
                          <w:rFonts w:ascii="Courier New" w:hAnsi="Courier New" w:cs="Courier New"/>
                          <w:sz w:val="20"/>
                          <w:szCs w:val="20"/>
                          <w:shd w:val="clear" w:color="auto" w:fill="FFFFFF"/>
                        </w:rPr>
                        <w:t>int</w:t>
                      </w:r>
                      <w:r w:rsidRPr="00433039">
                        <w:rPr>
                          <w:rFonts w:ascii="Courier New" w:hAnsi="Courier New" w:cs="Courier New"/>
                          <w:sz w:val="20"/>
                          <w:szCs w:val="20"/>
                          <w:shd w:val="clear" w:color="auto" w:fill="FFFFFF"/>
                        </w:rPr>
                        <w:t>)rp-&gt;rp_dst].</w:t>
                      </w:r>
                      <w:r w:rsidRPr="00433039">
                        <w:rPr>
                          <w:rStyle w:val="pl-c1"/>
                          <w:rFonts w:ascii="Courier New" w:hAnsi="Courier New" w:cs="Courier New"/>
                          <w:sz w:val="20"/>
                          <w:szCs w:val="20"/>
                          <w:shd w:val="clear" w:color="auto" w:fill="FFFFFF"/>
                        </w:rPr>
                        <w:t>push_back</w:t>
                      </w:r>
                      <w:r w:rsidRPr="00433039">
                        <w:rPr>
                          <w:rFonts w:ascii="Courier New" w:hAnsi="Courier New" w:cs="Courier New"/>
                          <w:sz w:val="20"/>
                          <w:szCs w:val="20"/>
                          <w:shd w:val="clear" w:color="auto" w:fill="FFFFFF"/>
                        </w:rPr>
                        <w:t>(</w:t>
                      </w:r>
                      <w:r w:rsidRPr="00433039">
                        <w:rPr>
                          <w:rStyle w:val="pl-c1"/>
                          <w:rFonts w:ascii="Courier New" w:hAnsi="Courier New" w:cs="Courier New"/>
                          <w:sz w:val="20"/>
                          <w:szCs w:val="20"/>
                          <w:shd w:val="clear" w:color="auto" w:fill="FFFFFF"/>
                        </w:rPr>
                        <w:t>index</w:t>
                      </w:r>
                      <w:r w:rsidRPr="00433039">
                        <w:rPr>
                          <w:rFonts w:ascii="Courier New" w:hAnsi="Courier New" w:cs="Courier New"/>
                          <w:sz w:val="20"/>
                          <w:szCs w:val="20"/>
                          <w:shd w:val="clear" w:color="auto" w:fill="FFFFFF"/>
                        </w:rPr>
                        <w:t>);</w:t>
                      </w:r>
                    </w:p>
                  </w:txbxContent>
                </v:textbox>
                <w10:anchorlock/>
              </v:shape>
            </w:pict>
          </mc:Fallback>
        </mc:AlternateContent>
      </w:r>
    </w:p>
    <w:p w:rsidR="00433039" w:rsidRDefault="00433039" w:rsidP="00433039">
      <w:pPr>
        <w:pStyle w:val="Caption"/>
        <w:rPr>
          <w:b w:val="0"/>
        </w:rPr>
      </w:pPr>
      <w:bookmarkStart w:id="190" w:name="_Ref487099351"/>
      <w:bookmarkStart w:id="191" w:name="_Toc487272992"/>
      <w:r>
        <w:t xml:space="preserve">Gambar </w:t>
      </w:r>
      <w:r w:rsidR="002E4E75">
        <w:fldChar w:fldCharType="begin"/>
      </w:r>
      <w:r w:rsidR="002E4E75">
        <w:instrText xml:space="preserve"> STYLEREF 1 \s </w:instrText>
      </w:r>
      <w:r w:rsidR="002E4E75">
        <w:fldChar w:fldCharType="separate"/>
      </w:r>
      <w:r w:rsidR="004F4408">
        <w:rPr>
          <w:noProof/>
        </w:rPr>
        <w:t>4</w:t>
      </w:r>
      <w:r w:rsidR="002E4E75">
        <w:rPr>
          <w:noProof/>
        </w:rPr>
        <w:fldChar w:fldCharType="end"/>
      </w:r>
      <w:r w:rsidR="004834F4">
        <w:t>.</w:t>
      </w:r>
      <w:r w:rsidR="002E4E75">
        <w:fldChar w:fldCharType="begin"/>
      </w:r>
      <w:r w:rsidR="002E4E75">
        <w:instrText xml:space="preserve"> SEQ Gambar \* ARABIC \s 1 </w:instrText>
      </w:r>
      <w:r w:rsidR="002E4E75">
        <w:fldChar w:fldCharType="separate"/>
      </w:r>
      <w:r w:rsidR="004F4408">
        <w:rPr>
          <w:noProof/>
        </w:rPr>
        <w:t>13</w:t>
      </w:r>
      <w:r w:rsidR="002E4E75">
        <w:rPr>
          <w:noProof/>
        </w:rPr>
        <w:fldChar w:fldCharType="end"/>
      </w:r>
      <w:bookmarkEnd w:id="190"/>
      <w:r>
        <w:t xml:space="preserve"> </w:t>
      </w:r>
      <w:r w:rsidRPr="00433039">
        <w:rPr>
          <w:b w:val="0"/>
        </w:rPr>
        <w:t xml:space="preserve">Potongan Kode untuk Menyimpan </w:t>
      </w:r>
      <w:r w:rsidRPr="00433039">
        <w:rPr>
          <w:b w:val="0"/>
          <w:i/>
        </w:rPr>
        <w:t>Node</w:t>
      </w:r>
      <w:r w:rsidRPr="00433039">
        <w:rPr>
          <w:b w:val="0"/>
        </w:rPr>
        <w:t xml:space="preserve"> Tetangga</w:t>
      </w:r>
      <w:bookmarkEnd w:id="191"/>
    </w:p>
    <w:p w:rsidR="002777FB" w:rsidRDefault="002777FB" w:rsidP="002777FB"/>
    <w:p w:rsidR="002777FB" w:rsidRDefault="00A74504" w:rsidP="00FE5DCF">
      <w:pPr>
        <w:ind w:firstLine="720"/>
        <w:jc w:val="both"/>
        <w:rPr>
          <w:shd w:val="clear" w:color="auto" w:fill="FFFFFF"/>
        </w:rPr>
      </w:pPr>
      <w:r>
        <w:t>Untuk dapat menghitung jumlah paket</w:t>
      </w:r>
      <w:r w:rsidR="00264E29">
        <w:t xml:space="preserve"> RREQ</w:t>
      </w:r>
      <w:r>
        <w:t xml:space="preserve"> yang diterima dari tiap node tetangga, ditambahkan variabel </w:t>
      </w:r>
      <w:r>
        <w:rPr>
          <w:rStyle w:val="pl-k"/>
          <w:rFonts w:ascii="Consolas" w:hAnsi="Consolas" w:cs="Consolas"/>
          <w:color w:val="D73A49"/>
          <w:sz w:val="18"/>
          <w:szCs w:val="18"/>
          <w:shd w:val="clear" w:color="auto" w:fill="FFFFFF"/>
        </w:rPr>
        <w:t>int</w:t>
      </w:r>
      <w:r>
        <w:rPr>
          <w:rFonts w:ascii="Consolas" w:hAnsi="Consolas" w:cs="Consolas"/>
          <w:color w:val="24292E"/>
          <w:sz w:val="18"/>
          <w:szCs w:val="18"/>
          <w:shd w:val="clear" w:color="auto" w:fill="FFFFFF"/>
        </w:rPr>
        <w:t xml:space="preserve"> record</w:t>
      </w:r>
      <w:r>
        <w:rPr>
          <w:shd w:val="clear" w:color="auto" w:fill="FFFFFF"/>
        </w:rPr>
        <w:t xml:space="preserve"> pada header packet </w:t>
      </w:r>
      <w:r w:rsidR="00264E29">
        <w:rPr>
          <w:shd w:val="clear" w:color="auto" w:fill="FFFFFF"/>
        </w:rPr>
        <w:t xml:space="preserve">RREQ </w:t>
      </w:r>
      <w:r>
        <w:rPr>
          <w:shd w:val="clear" w:color="auto" w:fill="FFFFFF"/>
        </w:rPr>
        <w:t>agar node yang menerima dapat</w:t>
      </w:r>
      <w:r w:rsidR="00FE5DCF">
        <w:rPr>
          <w:shd w:val="clear" w:color="auto" w:fill="FFFFFF"/>
        </w:rPr>
        <w:t xml:space="preserve"> mengetahui siapa yang mengirimkan </w:t>
      </w:r>
      <w:r>
        <w:rPr>
          <w:shd w:val="clear" w:color="auto" w:fill="FFFFFF"/>
        </w:rPr>
        <w:t>paket tersebut.</w:t>
      </w:r>
      <w:r w:rsidR="00FE5DCF">
        <w:rPr>
          <w:shd w:val="clear" w:color="auto" w:fill="FFFFFF"/>
        </w:rPr>
        <w:t xml:space="preserve"> </w:t>
      </w:r>
      <w:r w:rsidR="00FE5DCF">
        <w:t>Kemudian diperlukan beberapa variabel untuk menjumlahkan paket</w:t>
      </w:r>
      <w:r w:rsidR="00264E29">
        <w:t xml:space="preserve"> RREQ</w:t>
      </w:r>
      <w:r w:rsidR="00FE5DCF">
        <w:t xml:space="preserve"> yang diterima oleh suatu node dari tiap </w:t>
      </w:r>
      <w:r w:rsidR="00FE5DCF" w:rsidRPr="00E94D81">
        <w:rPr>
          <w:i/>
        </w:rPr>
        <w:t>node</w:t>
      </w:r>
      <w:r w:rsidR="00FE5DCF">
        <w:t xml:space="preserve"> tetangganya dan paket</w:t>
      </w:r>
      <w:r w:rsidR="00264E29">
        <w:t xml:space="preserve"> RREQ</w:t>
      </w:r>
      <w:r w:rsidR="00FE5DCF">
        <w:t xml:space="preserve"> yang dikirim dari suatu </w:t>
      </w:r>
      <w:r w:rsidR="00FE5DCF" w:rsidRPr="00E94D81">
        <w:rPr>
          <w:i/>
        </w:rPr>
        <w:t>node</w:t>
      </w:r>
      <w:r w:rsidR="00FE5DCF">
        <w:t xml:space="preserve"> ke tiap </w:t>
      </w:r>
      <w:r w:rsidR="00FE5DCF" w:rsidRPr="00E94D81">
        <w:rPr>
          <w:i/>
        </w:rPr>
        <w:t>node</w:t>
      </w:r>
      <w:r w:rsidR="00FE5DCF">
        <w:t xml:space="preserve"> tetangganya, serta </w:t>
      </w:r>
      <w:r w:rsidR="00FE5DCF">
        <w:lastRenderedPageBreak/>
        <w:t xml:space="preserve">variabel untuk membandingkan nilai keduanya. Variabel-variabel tersebut diantaranya </w:t>
      </w:r>
      <w:r w:rsidR="00FE5DCF">
        <w:rPr>
          <w:rStyle w:val="pl-k"/>
          <w:rFonts w:ascii="Consolas" w:hAnsi="Consolas" w:cs="Consolas"/>
          <w:color w:val="A71D5D"/>
          <w:sz w:val="18"/>
          <w:szCs w:val="18"/>
          <w:shd w:val="clear" w:color="auto" w:fill="FFFFFF"/>
        </w:rPr>
        <w:t>int</w:t>
      </w:r>
      <w:r w:rsidR="00FE5DCF">
        <w:rPr>
          <w:rFonts w:ascii="Consolas" w:hAnsi="Consolas" w:cs="Consolas"/>
          <w:color w:val="24292E"/>
          <w:sz w:val="18"/>
          <w:szCs w:val="18"/>
          <w:shd w:val="clear" w:color="auto" w:fill="FFFFFF"/>
        </w:rPr>
        <w:t xml:space="preserve"> kirimdari[</w:t>
      </w:r>
      <w:r w:rsidR="00FE5DCF">
        <w:rPr>
          <w:rStyle w:val="pl-c1"/>
          <w:rFonts w:ascii="Consolas" w:hAnsi="Consolas" w:cs="Consolas"/>
          <w:color w:val="0086B3"/>
          <w:sz w:val="18"/>
          <w:szCs w:val="18"/>
          <w:shd w:val="clear" w:color="auto" w:fill="FFFFFF"/>
        </w:rPr>
        <w:t>50</w:t>
      </w:r>
      <w:r w:rsidR="00FE5DCF">
        <w:rPr>
          <w:rFonts w:ascii="Consolas" w:hAnsi="Consolas" w:cs="Consolas"/>
          <w:color w:val="24292E"/>
          <w:sz w:val="18"/>
          <w:szCs w:val="18"/>
          <w:shd w:val="clear" w:color="auto" w:fill="FFFFFF"/>
        </w:rPr>
        <w:t>][</w:t>
      </w:r>
      <w:r w:rsidR="00FE5DCF">
        <w:rPr>
          <w:rStyle w:val="pl-c1"/>
          <w:rFonts w:ascii="Consolas" w:hAnsi="Consolas" w:cs="Consolas"/>
          <w:color w:val="0086B3"/>
          <w:sz w:val="18"/>
          <w:szCs w:val="18"/>
          <w:shd w:val="clear" w:color="auto" w:fill="FFFFFF"/>
        </w:rPr>
        <w:t>50</w:t>
      </w:r>
      <w:r w:rsidR="00FE5DCF">
        <w:rPr>
          <w:rFonts w:ascii="Consolas" w:hAnsi="Consolas" w:cs="Consolas"/>
          <w:color w:val="24292E"/>
          <w:sz w:val="18"/>
          <w:szCs w:val="18"/>
          <w:shd w:val="clear" w:color="auto" w:fill="FFFFFF"/>
        </w:rPr>
        <w:t>]</w:t>
      </w:r>
      <w:r w:rsidR="00FE5DCF">
        <w:rPr>
          <w:shd w:val="clear" w:color="auto" w:fill="FFFFFF"/>
        </w:rPr>
        <w:t xml:space="preserve">, </w:t>
      </w:r>
      <w:r w:rsidR="00FE5DCF">
        <w:rPr>
          <w:rStyle w:val="pl-k"/>
          <w:rFonts w:ascii="Consolas" w:hAnsi="Consolas" w:cs="Consolas"/>
          <w:color w:val="A71D5D"/>
          <w:sz w:val="18"/>
          <w:szCs w:val="18"/>
          <w:shd w:val="clear" w:color="auto" w:fill="FFFFFF"/>
        </w:rPr>
        <w:t>int</w:t>
      </w:r>
      <w:r w:rsidR="00FE5DCF">
        <w:rPr>
          <w:rFonts w:ascii="Consolas" w:hAnsi="Consolas" w:cs="Consolas"/>
          <w:color w:val="24292E"/>
          <w:sz w:val="18"/>
          <w:szCs w:val="18"/>
          <w:shd w:val="clear" w:color="auto" w:fill="FFFFFF"/>
        </w:rPr>
        <w:t xml:space="preserve"> kirimke[</w:t>
      </w:r>
      <w:r w:rsidR="00FE5DCF">
        <w:rPr>
          <w:rStyle w:val="pl-c1"/>
          <w:rFonts w:ascii="Consolas" w:hAnsi="Consolas" w:cs="Consolas"/>
          <w:color w:val="0086B3"/>
          <w:sz w:val="18"/>
          <w:szCs w:val="18"/>
          <w:shd w:val="clear" w:color="auto" w:fill="FFFFFF"/>
        </w:rPr>
        <w:t>50</w:t>
      </w:r>
      <w:r w:rsidR="00FE5DCF">
        <w:rPr>
          <w:rFonts w:ascii="Consolas" w:hAnsi="Consolas" w:cs="Consolas"/>
          <w:color w:val="24292E"/>
          <w:sz w:val="18"/>
          <w:szCs w:val="18"/>
          <w:shd w:val="clear" w:color="auto" w:fill="FFFFFF"/>
        </w:rPr>
        <w:t>][</w:t>
      </w:r>
      <w:r w:rsidR="00FE5DCF">
        <w:rPr>
          <w:rStyle w:val="pl-c1"/>
          <w:rFonts w:ascii="Consolas" w:hAnsi="Consolas" w:cs="Consolas"/>
          <w:color w:val="0086B3"/>
          <w:sz w:val="18"/>
          <w:szCs w:val="18"/>
          <w:shd w:val="clear" w:color="auto" w:fill="FFFFFF"/>
        </w:rPr>
        <w:t>50</w:t>
      </w:r>
      <w:r w:rsidR="00FE5DCF">
        <w:rPr>
          <w:rFonts w:ascii="Consolas" w:hAnsi="Consolas" w:cs="Consolas"/>
          <w:color w:val="24292E"/>
          <w:sz w:val="18"/>
          <w:szCs w:val="18"/>
          <w:shd w:val="clear" w:color="auto" w:fill="FFFFFF"/>
        </w:rPr>
        <w:t>]</w:t>
      </w:r>
      <w:r w:rsidR="00FE5DCF">
        <w:rPr>
          <w:shd w:val="clear" w:color="auto" w:fill="FFFFFF"/>
        </w:rPr>
        <w:t xml:space="preserve">, </w:t>
      </w:r>
      <w:r w:rsidR="00FE5DCF">
        <w:rPr>
          <w:rStyle w:val="pl-k"/>
          <w:rFonts w:ascii="Consolas" w:hAnsi="Consolas" w:cs="Consolas"/>
          <w:color w:val="A71D5D"/>
          <w:sz w:val="18"/>
          <w:szCs w:val="18"/>
          <w:shd w:val="clear" w:color="auto" w:fill="FFFFFF"/>
        </w:rPr>
        <w:t>double</w:t>
      </w:r>
      <w:r w:rsidR="00FE5DCF">
        <w:rPr>
          <w:rFonts w:ascii="Consolas" w:hAnsi="Consolas" w:cs="Consolas"/>
          <w:color w:val="24292E"/>
          <w:sz w:val="18"/>
          <w:szCs w:val="18"/>
          <w:shd w:val="clear" w:color="auto" w:fill="FFFFFF"/>
        </w:rPr>
        <w:t xml:space="preserve"> forward_eval[</w:t>
      </w:r>
      <w:r w:rsidR="00FE5DCF">
        <w:rPr>
          <w:rStyle w:val="pl-c1"/>
          <w:rFonts w:ascii="Consolas" w:hAnsi="Consolas" w:cs="Consolas"/>
          <w:color w:val="0086B3"/>
          <w:sz w:val="18"/>
          <w:szCs w:val="18"/>
          <w:shd w:val="clear" w:color="auto" w:fill="FFFFFF"/>
        </w:rPr>
        <w:t>50</w:t>
      </w:r>
      <w:r w:rsidR="00FE5DCF">
        <w:rPr>
          <w:rFonts w:ascii="Consolas" w:hAnsi="Consolas" w:cs="Consolas"/>
          <w:color w:val="24292E"/>
          <w:sz w:val="18"/>
          <w:szCs w:val="18"/>
          <w:shd w:val="clear" w:color="auto" w:fill="FFFFFF"/>
        </w:rPr>
        <w:t>][</w:t>
      </w:r>
      <w:r w:rsidR="00FE5DCF">
        <w:rPr>
          <w:rStyle w:val="pl-c1"/>
          <w:rFonts w:ascii="Consolas" w:hAnsi="Consolas" w:cs="Consolas"/>
          <w:color w:val="0086B3"/>
          <w:sz w:val="18"/>
          <w:szCs w:val="18"/>
          <w:shd w:val="clear" w:color="auto" w:fill="FFFFFF"/>
        </w:rPr>
        <w:t>50</w:t>
      </w:r>
      <w:r w:rsidR="00FE5DCF">
        <w:rPr>
          <w:rFonts w:ascii="Consolas" w:hAnsi="Consolas" w:cs="Consolas"/>
          <w:color w:val="24292E"/>
          <w:sz w:val="18"/>
          <w:szCs w:val="18"/>
          <w:shd w:val="clear" w:color="auto" w:fill="FFFFFF"/>
        </w:rPr>
        <w:t>]</w:t>
      </w:r>
      <w:r w:rsidR="00FE5DCF">
        <w:rPr>
          <w:color w:val="24292E"/>
          <w:shd w:val="clear" w:color="auto" w:fill="FFFFFF"/>
        </w:rPr>
        <w:t xml:space="preserve">. </w:t>
      </w:r>
      <w:r w:rsidR="00FE5DCF">
        <w:rPr>
          <w:shd w:val="clear" w:color="auto" w:fill="FFFFFF"/>
        </w:rPr>
        <w:t xml:space="preserve">Gambaran inisialisasi variabel dapat dilihat pada </w:t>
      </w:r>
      <w:r w:rsidR="00FE5DCF">
        <w:rPr>
          <w:shd w:val="clear" w:color="auto" w:fill="FFFFFF"/>
        </w:rPr>
        <w:fldChar w:fldCharType="begin"/>
      </w:r>
      <w:r w:rsidR="00FE5DCF">
        <w:rPr>
          <w:shd w:val="clear" w:color="auto" w:fill="FFFFFF"/>
        </w:rPr>
        <w:instrText xml:space="preserve"> REF _Ref487100961 \h </w:instrText>
      </w:r>
      <w:r w:rsidR="00FE5DCF">
        <w:rPr>
          <w:shd w:val="clear" w:color="auto" w:fill="FFFFFF"/>
        </w:rPr>
      </w:r>
      <w:r w:rsidR="00FE5DCF">
        <w:rPr>
          <w:shd w:val="clear" w:color="auto" w:fill="FFFFFF"/>
        </w:rPr>
        <w:fldChar w:fldCharType="separate"/>
      </w:r>
      <w:r w:rsidR="004F4408">
        <w:t xml:space="preserve">Gambar </w:t>
      </w:r>
      <w:r w:rsidR="004F4408">
        <w:rPr>
          <w:noProof/>
        </w:rPr>
        <w:t>4</w:t>
      </w:r>
      <w:r w:rsidR="004F4408">
        <w:t>.</w:t>
      </w:r>
      <w:r w:rsidR="004F4408">
        <w:rPr>
          <w:noProof/>
        </w:rPr>
        <w:t>14</w:t>
      </w:r>
      <w:r w:rsidR="00FE5DCF">
        <w:rPr>
          <w:shd w:val="clear" w:color="auto" w:fill="FFFFFF"/>
        </w:rPr>
        <w:fldChar w:fldCharType="end"/>
      </w:r>
      <w:r w:rsidR="00FE5DCF">
        <w:rPr>
          <w:shd w:val="clear" w:color="auto" w:fill="FFFFFF"/>
        </w:rPr>
        <w:t>.</w:t>
      </w:r>
    </w:p>
    <w:p w:rsidR="00FE5DCF" w:rsidRDefault="00FE5DCF" w:rsidP="00FE5DCF">
      <w:pPr>
        <w:jc w:val="both"/>
        <w:rPr>
          <w:shd w:val="clear" w:color="auto" w:fill="FFFFFF"/>
        </w:rPr>
      </w:pPr>
    </w:p>
    <w:p w:rsidR="00FE5DCF" w:rsidRDefault="00FE5DCF" w:rsidP="00FE5DCF">
      <w:pPr>
        <w:keepNext/>
        <w:jc w:val="both"/>
      </w:pPr>
      <w:r>
        <w:rPr>
          <w:noProof/>
          <w:lang w:eastAsia="id-ID"/>
        </w:rPr>
        <mc:AlternateContent>
          <mc:Choice Requires="wps">
            <w:drawing>
              <wp:inline distT="0" distB="0" distL="0" distR="0" wp14:anchorId="3F7E8856" wp14:editId="74412D3F">
                <wp:extent cx="3676650" cy="647700"/>
                <wp:effectExtent l="0" t="0" r="19050" b="19050"/>
                <wp:docPr id="450791" name="Text Box 450791"/>
                <wp:cNvGraphicFramePr/>
                <a:graphic xmlns:a="http://schemas.openxmlformats.org/drawingml/2006/main">
                  <a:graphicData uri="http://schemas.microsoft.com/office/word/2010/wordprocessingShape">
                    <wps:wsp>
                      <wps:cNvSpPr txBox="1"/>
                      <wps:spPr>
                        <a:xfrm>
                          <a:off x="0" y="0"/>
                          <a:ext cx="3676650" cy="6477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F4408" w:rsidRPr="00CA2028" w:rsidRDefault="004F4408" w:rsidP="00FE5DCF">
                            <w:pPr>
                              <w:rPr>
                                <w:rFonts w:ascii="Courier New" w:hAnsi="Courier New" w:cs="Courier New"/>
                                <w:sz w:val="20"/>
                                <w:szCs w:val="20"/>
                                <w:shd w:val="clear" w:color="auto" w:fill="FFFFFF"/>
                              </w:rPr>
                            </w:pPr>
                            <w:r w:rsidRPr="00CA2028">
                              <w:rPr>
                                <w:rFonts w:ascii="Courier New" w:hAnsi="Courier New" w:cs="Courier New"/>
                                <w:sz w:val="20"/>
                                <w:szCs w:val="20"/>
                                <w:shd w:val="clear" w:color="auto" w:fill="FFFFFF"/>
                              </w:rPr>
                              <w:t>std::vector&lt;std::vector&lt;</w:t>
                            </w:r>
                            <w:r w:rsidRPr="00CA2028">
                              <w:rPr>
                                <w:rStyle w:val="pl-k"/>
                                <w:rFonts w:ascii="Courier New" w:hAnsi="Courier New" w:cs="Courier New"/>
                                <w:sz w:val="20"/>
                                <w:szCs w:val="20"/>
                                <w:shd w:val="clear" w:color="auto" w:fill="FFFFFF"/>
                              </w:rPr>
                              <w:t>int</w:t>
                            </w:r>
                            <w:r w:rsidRPr="00CA2028">
                              <w:rPr>
                                <w:rFonts w:ascii="Courier New" w:hAnsi="Courier New" w:cs="Courier New"/>
                                <w:sz w:val="20"/>
                                <w:szCs w:val="20"/>
                                <w:shd w:val="clear" w:color="auto" w:fill="FFFFFF"/>
                              </w:rPr>
                              <w:t xml:space="preserve">&gt; &gt; </w:t>
                            </w:r>
                            <w:r w:rsidRPr="00CA2028">
                              <w:rPr>
                                <w:rStyle w:val="pl-en"/>
                                <w:rFonts w:ascii="Courier New" w:hAnsi="Courier New" w:cs="Courier New"/>
                                <w:sz w:val="20"/>
                                <w:szCs w:val="20"/>
                                <w:shd w:val="clear" w:color="auto" w:fill="FFFFFF"/>
                              </w:rPr>
                              <w:t>myneigh</w:t>
                            </w:r>
                            <w:r w:rsidRPr="00CA2028">
                              <w:rPr>
                                <w:rFonts w:ascii="Courier New" w:hAnsi="Courier New" w:cs="Courier New"/>
                                <w:sz w:val="20"/>
                                <w:szCs w:val="20"/>
                                <w:shd w:val="clear" w:color="auto" w:fill="FFFFFF"/>
                              </w:rPr>
                              <w:t>(</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w:t>
                            </w:r>
                          </w:p>
                          <w:p w:rsidR="004F4408" w:rsidRPr="00CA2028" w:rsidRDefault="004F4408" w:rsidP="00FE5DCF">
                            <w:pPr>
                              <w:rPr>
                                <w:rFonts w:ascii="Courier New" w:hAnsi="Courier New" w:cs="Courier New"/>
                                <w:sz w:val="20"/>
                                <w:szCs w:val="20"/>
                                <w:shd w:val="clear" w:color="auto" w:fill="FFFFFF"/>
                              </w:rPr>
                            </w:pPr>
                            <w:r w:rsidRPr="00CA2028">
                              <w:rPr>
                                <w:rStyle w:val="pl-k"/>
                                <w:rFonts w:ascii="Courier New" w:hAnsi="Courier New" w:cs="Courier New"/>
                                <w:sz w:val="20"/>
                                <w:szCs w:val="20"/>
                                <w:shd w:val="clear" w:color="auto" w:fill="FFFFFF"/>
                              </w:rPr>
                              <w:t>int</w:t>
                            </w:r>
                            <w:r w:rsidRPr="00CA2028">
                              <w:rPr>
                                <w:rFonts w:ascii="Courier New" w:hAnsi="Courier New" w:cs="Courier New"/>
                                <w:sz w:val="20"/>
                                <w:szCs w:val="20"/>
                                <w:shd w:val="clear" w:color="auto" w:fill="FFFFFF"/>
                              </w:rPr>
                              <w:t xml:space="preserve"> kirimdari[</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 = {</w:t>
                            </w:r>
                            <w:r w:rsidRPr="00CA2028">
                              <w:rPr>
                                <w:rStyle w:val="pl-c1"/>
                                <w:rFonts w:ascii="Courier New" w:hAnsi="Courier New" w:cs="Courier New"/>
                                <w:sz w:val="20"/>
                                <w:szCs w:val="20"/>
                                <w:shd w:val="clear" w:color="auto" w:fill="FFFFFF"/>
                              </w:rPr>
                              <w:t>0</w:t>
                            </w:r>
                            <w:r w:rsidRPr="00CA2028">
                              <w:rPr>
                                <w:rFonts w:ascii="Courier New" w:hAnsi="Courier New" w:cs="Courier New"/>
                                <w:sz w:val="20"/>
                                <w:szCs w:val="20"/>
                                <w:shd w:val="clear" w:color="auto" w:fill="FFFFFF"/>
                              </w:rPr>
                              <w:t>};</w:t>
                            </w:r>
                          </w:p>
                          <w:p w:rsidR="004F4408" w:rsidRPr="00CA2028" w:rsidRDefault="004F4408" w:rsidP="00FE5DCF">
                            <w:pPr>
                              <w:rPr>
                                <w:rFonts w:ascii="Courier New" w:hAnsi="Courier New" w:cs="Courier New"/>
                                <w:sz w:val="20"/>
                                <w:szCs w:val="20"/>
                                <w:shd w:val="clear" w:color="auto" w:fill="FFFFFF"/>
                              </w:rPr>
                            </w:pPr>
                            <w:r w:rsidRPr="00CA2028">
                              <w:rPr>
                                <w:rStyle w:val="pl-k"/>
                                <w:rFonts w:ascii="Courier New" w:hAnsi="Courier New" w:cs="Courier New"/>
                                <w:sz w:val="20"/>
                                <w:szCs w:val="20"/>
                                <w:shd w:val="clear" w:color="auto" w:fill="FFFFFF"/>
                              </w:rPr>
                              <w:t>int</w:t>
                            </w:r>
                            <w:r w:rsidRPr="00CA2028">
                              <w:rPr>
                                <w:rFonts w:ascii="Courier New" w:hAnsi="Courier New" w:cs="Courier New"/>
                                <w:sz w:val="20"/>
                                <w:szCs w:val="20"/>
                                <w:shd w:val="clear" w:color="auto" w:fill="FFFFFF"/>
                              </w:rPr>
                              <w:t xml:space="preserve"> kirimke[</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 = {</w:t>
                            </w:r>
                            <w:r w:rsidRPr="00CA2028">
                              <w:rPr>
                                <w:rStyle w:val="pl-c1"/>
                                <w:rFonts w:ascii="Courier New" w:hAnsi="Courier New" w:cs="Courier New"/>
                                <w:sz w:val="20"/>
                                <w:szCs w:val="20"/>
                                <w:shd w:val="clear" w:color="auto" w:fill="FFFFFF"/>
                              </w:rPr>
                              <w:t>0</w:t>
                            </w:r>
                            <w:r w:rsidRPr="00CA2028">
                              <w:rPr>
                                <w:rFonts w:ascii="Courier New" w:hAnsi="Courier New" w:cs="Courier New"/>
                                <w:sz w:val="20"/>
                                <w:szCs w:val="20"/>
                                <w:shd w:val="clear" w:color="auto" w:fill="FFFFFF"/>
                              </w:rPr>
                              <w:t>};</w:t>
                            </w:r>
                          </w:p>
                          <w:p w:rsidR="004F4408" w:rsidRPr="00CA2028" w:rsidRDefault="004F4408" w:rsidP="00FE5DCF">
                            <w:pPr>
                              <w:rPr>
                                <w:rFonts w:ascii="Courier New" w:hAnsi="Courier New" w:cs="Courier New"/>
                                <w:sz w:val="20"/>
                                <w:szCs w:val="20"/>
                              </w:rPr>
                            </w:pPr>
                            <w:r w:rsidRPr="00CA2028">
                              <w:rPr>
                                <w:rStyle w:val="pl-k"/>
                                <w:rFonts w:ascii="Courier New" w:hAnsi="Courier New" w:cs="Courier New"/>
                                <w:sz w:val="20"/>
                                <w:szCs w:val="20"/>
                                <w:shd w:val="clear" w:color="auto" w:fill="FFFFFF"/>
                              </w:rPr>
                              <w:t>double</w:t>
                            </w:r>
                            <w:r w:rsidRPr="00CA2028">
                              <w:rPr>
                                <w:rFonts w:ascii="Courier New" w:hAnsi="Courier New" w:cs="Courier New"/>
                                <w:sz w:val="20"/>
                                <w:szCs w:val="20"/>
                                <w:shd w:val="clear" w:color="auto" w:fill="FFFFFF"/>
                              </w:rPr>
                              <w:t xml:space="preserve"> forward_eval[</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 = {</w:t>
                            </w:r>
                            <w:r w:rsidRPr="00CA2028">
                              <w:rPr>
                                <w:rStyle w:val="pl-c1"/>
                                <w:rFonts w:ascii="Courier New" w:hAnsi="Courier New" w:cs="Courier New"/>
                                <w:sz w:val="20"/>
                                <w:szCs w:val="20"/>
                                <w:shd w:val="clear" w:color="auto" w:fill="FFFFFF"/>
                              </w:rPr>
                              <w:t>0.0</w:t>
                            </w:r>
                            <w:r w:rsidRPr="00CA2028">
                              <w:rPr>
                                <w:rFonts w:ascii="Courier New" w:hAnsi="Courier New" w:cs="Courier New"/>
                                <w:sz w:val="20"/>
                                <w:szCs w:val="20"/>
                                <w:shd w:val="clear" w:color="auto" w:fill="FFFFFF"/>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F7E8856" id="Text Box 450791" o:spid="_x0000_s1044" type="#_x0000_t202" style="width:289.5pt;height:5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" fillcolor="white [3201]" strokeweight=".5pt">
                <v:textbox>
                  <w:txbxContent>
                    <w:p w:rsidR="004F4408" w:rsidRPr="00CA2028" w:rsidRDefault="004F4408" w:rsidP="00FE5DCF">
                      <w:pPr>
                        <w:rPr>
                          <w:rFonts w:ascii="Courier New" w:hAnsi="Courier New" w:cs="Courier New"/>
                          <w:sz w:val="20"/>
                          <w:szCs w:val="20"/>
                          <w:shd w:val="clear" w:color="auto" w:fill="FFFFFF"/>
                        </w:rPr>
                      </w:pPr>
                      <w:r w:rsidRPr="00CA2028">
                        <w:rPr>
                          <w:rFonts w:ascii="Courier New" w:hAnsi="Courier New" w:cs="Courier New"/>
                          <w:sz w:val="20"/>
                          <w:szCs w:val="20"/>
                          <w:shd w:val="clear" w:color="auto" w:fill="FFFFFF"/>
                        </w:rPr>
                        <w:t>std::vector&lt;std::vector&lt;</w:t>
                      </w:r>
                      <w:r w:rsidRPr="00CA2028">
                        <w:rPr>
                          <w:rStyle w:val="pl-k"/>
                          <w:rFonts w:ascii="Courier New" w:hAnsi="Courier New" w:cs="Courier New"/>
                          <w:sz w:val="20"/>
                          <w:szCs w:val="20"/>
                          <w:shd w:val="clear" w:color="auto" w:fill="FFFFFF"/>
                        </w:rPr>
                        <w:t>int</w:t>
                      </w:r>
                      <w:r w:rsidRPr="00CA2028">
                        <w:rPr>
                          <w:rFonts w:ascii="Courier New" w:hAnsi="Courier New" w:cs="Courier New"/>
                          <w:sz w:val="20"/>
                          <w:szCs w:val="20"/>
                          <w:shd w:val="clear" w:color="auto" w:fill="FFFFFF"/>
                        </w:rPr>
                        <w:t xml:space="preserve">&gt; &gt; </w:t>
                      </w:r>
                      <w:r w:rsidRPr="00CA2028">
                        <w:rPr>
                          <w:rStyle w:val="pl-en"/>
                          <w:rFonts w:ascii="Courier New" w:hAnsi="Courier New" w:cs="Courier New"/>
                          <w:sz w:val="20"/>
                          <w:szCs w:val="20"/>
                          <w:shd w:val="clear" w:color="auto" w:fill="FFFFFF"/>
                        </w:rPr>
                        <w:t>myneigh</w:t>
                      </w:r>
                      <w:r w:rsidRPr="00CA2028">
                        <w:rPr>
                          <w:rFonts w:ascii="Courier New" w:hAnsi="Courier New" w:cs="Courier New"/>
                          <w:sz w:val="20"/>
                          <w:szCs w:val="20"/>
                          <w:shd w:val="clear" w:color="auto" w:fill="FFFFFF"/>
                        </w:rPr>
                        <w:t>(</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w:t>
                      </w:r>
                    </w:p>
                    <w:p w:rsidR="004F4408" w:rsidRPr="00CA2028" w:rsidRDefault="004F4408" w:rsidP="00FE5DCF">
                      <w:pPr>
                        <w:rPr>
                          <w:rFonts w:ascii="Courier New" w:hAnsi="Courier New" w:cs="Courier New"/>
                          <w:sz w:val="20"/>
                          <w:szCs w:val="20"/>
                          <w:shd w:val="clear" w:color="auto" w:fill="FFFFFF"/>
                        </w:rPr>
                      </w:pPr>
                      <w:r w:rsidRPr="00CA2028">
                        <w:rPr>
                          <w:rStyle w:val="pl-k"/>
                          <w:rFonts w:ascii="Courier New" w:hAnsi="Courier New" w:cs="Courier New"/>
                          <w:sz w:val="20"/>
                          <w:szCs w:val="20"/>
                          <w:shd w:val="clear" w:color="auto" w:fill="FFFFFF"/>
                        </w:rPr>
                        <w:t>int</w:t>
                      </w:r>
                      <w:r w:rsidRPr="00CA2028">
                        <w:rPr>
                          <w:rFonts w:ascii="Courier New" w:hAnsi="Courier New" w:cs="Courier New"/>
                          <w:sz w:val="20"/>
                          <w:szCs w:val="20"/>
                          <w:shd w:val="clear" w:color="auto" w:fill="FFFFFF"/>
                        </w:rPr>
                        <w:t xml:space="preserve"> kirimdari[</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 = {</w:t>
                      </w:r>
                      <w:r w:rsidRPr="00CA2028">
                        <w:rPr>
                          <w:rStyle w:val="pl-c1"/>
                          <w:rFonts w:ascii="Courier New" w:hAnsi="Courier New" w:cs="Courier New"/>
                          <w:sz w:val="20"/>
                          <w:szCs w:val="20"/>
                          <w:shd w:val="clear" w:color="auto" w:fill="FFFFFF"/>
                        </w:rPr>
                        <w:t>0</w:t>
                      </w:r>
                      <w:r w:rsidRPr="00CA2028">
                        <w:rPr>
                          <w:rFonts w:ascii="Courier New" w:hAnsi="Courier New" w:cs="Courier New"/>
                          <w:sz w:val="20"/>
                          <w:szCs w:val="20"/>
                          <w:shd w:val="clear" w:color="auto" w:fill="FFFFFF"/>
                        </w:rPr>
                        <w:t>};</w:t>
                      </w:r>
                    </w:p>
                    <w:p w:rsidR="004F4408" w:rsidRPr="00CA2028" w:rsidRDefault="004F4408" w:rsidP="00FE5DCF">
                      <w:pPr>
                        <w:rPr>
                          <w:rFonts w:ascii="Courier New" w:hAnsi="Courier New" w:cs="Courier New"/>
                          <w:sz w:val="20"/>
                          <w:szCs w:val="20"/>
                          <w:shd w:val="clear" w:color="auto" w:fill="FFFFFF"/>
                        </w:rPr>
                      </w:pPr>
                      <w:r w:rsidRPr="00CA2028">
                        <w:rPr>
                          <w:rStyle w:val="pl-k"/>
                          <w:rFonts w:ascii="Courier New" w:hAnsi="Courier New" w:cs="Courier New"/>
                          <w:sz w:val="20"/>
                          <w:szCs w:val="20"/>
                          <w:shd w:val="clear" w:color="auto" w:fill="FFFFFF"/>
                        </w:rPr>
                        <w:t>int</w:t>
                      </w:r>
                      <w:r w:rsidRPr="00CA2028">
                        <w:rPr>
                          <w:rFonts w:ascii="Courier New" w:hAnsi="Courier New" w:cs="Courier New"/>
                          <w:sz w:val="20"/>
                          <w:szCs w:val="20"/>
                          <w:shd w:val="clear" w:color="auto" w:fill="FFFFFF"/>
                        </w:rPr>
                        <w:t xml:space="preserve"> kirimke[</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 = {</w:t>
                      </w:r>
                      <w:r w:rsidRPr="00CA2028">
                        <w:rPr>
                          <w:rStyle w:val="pl-c1"/>
                          <w:rFonts w:ascii="Courier New" w:hAnsi="Courier New" w:cs="Courier New"/>
                          <w:sz w:val="20"/>
                          <w:szCs w:val="20"/>
                          <w:shd w:val="clear" w:color="auto" w:fill="FFFFFF"/>
                        </w:rPr>
                        <w:t>0</w:t>
                      </w:r>
                      <w:r w:rsidRPr="00CA2028">
                        <w:rPr>
                          <w:rFonts w:ascii="Courier New" w:hAnsi="Courier New" w:cs="Courier New"/>
                          <w:sz w:val="20"/>
                          <w:szCs w:val="20"/>
                          <w:shd w:val="clear" w:color="auto" w:fill="FFFFFF"/>
                        </w:rPr>
                        <w:t>};</w:t>
                      </w:r>
                    </w:p>
                    <w:p w:rsidR="004F4408" w:rsidRPr="00CA2028" w:rsidRDefault="004F4408" w:rsidP="00FE5DCF">
                      <w:pPr>
                        <w:rPr>
                          <w:rFonts w:ascii="Courier New" w:hAnsi="Courier New" w:cs="Courier New"/>
                          <w:sz w:val="20"/>
                          <w:szCs w:val="20"/>
                        </w:rPr>
                      </w:pPr>
                      <w:r w:rsidRPr="00CA2028">
                        <w:rPr>
                          <w:rStyle w:val="pl-k"/>
                          <w:rFonts w:ascii="Courier New" w:hAnsi="Courier New" w:cs="Courier New"/>
                          <w:sz w:val="20"/>
                          <w:szCs w:val="20"/>
                          <w:shd w:val="clear" w:color="auto" w:fill="FFFFFF"/>
                        </w:rPr>
                        <w:t>double</w:t>
                      </w:r>
                      <w:r w:rsidRPr="00CA2028">
                        <w:rPr>
                          <w:rFonts w:ascii="Courier New" w:hAnsi="Courier New" w:cs="Courier New"/>
                          <w:sz w:val="20"/>
                          <w:szCs w:val="20"/>
                          <w:shd w:val="clear" w:color="auto" w:fill="FFFFFF"/>
                        </w:rPr>
                        <w:t xml:space="preserve"> forward_eval[</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 = {</w:t>
                      </w:r>
                      <w:r w:rsidRPr="00CA2028">
                        <w:rPr>
                          <w:rStyle w:val="pl-c1"/>
                          <w:rFonts w:ascii="Courier New" w:hAnsi="Courier New" w:cs="Courier New"/>
                          <w:sz w:val="20"/>
                          <w:szCs w:val="20"/>
                          <w:shd w:val="clear" w:color="auto" w:fill="FFFFFF"/>
                        </w:rPr>
                        <w:t>0.0</w:t>
                      </w:r>
                      <w:r w:rsidRPr="00CA2028">
                        <w:rPr>
                          <w:rFonts w:ascii="Courier New" w:hAnsi="Courier New" w:cs="Courier New"/>
                          <w:sz w:val="20"/>
                          <w:szCs w:val="20"/>
                          <w:shd w:val="clear" w:color="auto" w:fill="FFFFFF"/>
                        </w:rPr>
                        <w:t>};</w:t>
                      </w:r>
                    </w:p>
                  </w:txbxContent>
                </v:textbox>
                <w10:anchorlock/>
              </v:shape>
            </w:pict>
          </mc:Fallback>
        </mc:AlternateContent>
      </w:r>
    </w:p>
    <w:p w:rsidR="00FE5DCF" w:rsidRPr="00FE5DCF" w:rsidRDefault="00FE5DCF" w:rsidP="00FE5DCF">
      <w:pPr>
        <w:pStyle w:val="Caption"/>
        <w:rPr>
          <w:b w:val="0"/>
          <w:color w:val="auto"/>
          <w:szCs w:val="22"/>
        </w:rPr>
      </w:pPr>
      <w:bookmarkStart w:id="192" w:name="_Ref487100961"/>
      <w:bookmarkStart w:id="193" w:name="_Toc487272993"/>
      <w:r>
        <w:t xml:space="preserve">Gambar </w:t>
      </w:r>
      <w:r w:rsidR="002E4E75">
        <w:fldChar w:fldCharType="begin"/>
      </w:r>
      <w:r w:rsidR="002E4E75">
        <w:instrText xml:space="preserve"> STYLEREF 1 \s </w:instrText>
      </w:r>
      <w:r w:rsidR="002E4E75">
        <w:fldChar w:fldCharType="separate"/>
      </w:r>
      <w:r w:rsidR="004F4408">
        <w:rPr>
          <w:noProof/>
        </w:rPr>
        <w:t>4</w:t>
      </w:r>
      <w:r w:rsidR="002E4E75">
        <w:rPr>
          <w:noProof/>
        </w:rPr>
        <w:fldChar w:fldCharType="end"/>
      </w:r>
      <w:r w:rsidR="004834F4">
        <w:t>.</w:t>
      </w:r>
      <w:r w:rsidR="002E4E75">
        <w:fldChar w:fldCharType="begin"/>
      </w:r>
      <w:r w:rsidR="002E4E75">
        <w:instrText xml:space="preserve"> SEQ Gambar \* ARABIC \s 1 </w:instrText>
      </w:r>
      <w:r w:rsidR="002E4E75">
        <w:fldChar w:fldCharType="separate"/>
      </w:r>
      <w:r w:rsidR="004F4408">
        <w:rPr>
          <w:noProof/>
        </w:rPr>
        <w:t>14</w:t>
      </w:r>
      <w:r w:rsidR="002E4E75">
        <w:rPr>
          <w:noProof/>
        </w:rPr>
        <w:fldChar w:fldCharType="end"/>
      </w:r>
      <w:bookmarkEnd w:id="192"/>
      <w:r>
        <w:t xml:space="preserve"> </w:t>
      </w:r>
      <w:r>
        <w:rPr>
          <w:b w:val="0"/>
        </w:rPr>
        <w:t xml:space="preserve">Inisialisasi Variabel untuk Melakukan Deteksi </w:t>
      </w:r>
      <w:r w:rsidRPr="00FE5DCF">
        <w:rPr>
          <w:b w:val="0"/>
          <w:i/>
        </w:rPr>
        <w:t>Black Hole Attack</w:t>
      </w:r>
      <w:bookmarkEnd w:id="193"/>
    </w:p>
    <w:p w:rsidR="00DB4C91" w:rsidRDefault="00DB4C91" w:rsidP="00DB4C91"/>
    <w:p w:rsidR="00FE5DCF" w:rsidRDefault="00FE5DCF" w:rsidP="00080750">
      <w:pPr>
        <w:ind w:firstLine="567"/>
        <w:jc w:val="both"/>
        <w:rPr>
          <w:shd w:val="clear" w:color="auto" w:fill="FFFFFF"/>
        </w:rPr>
      </w:pPr>
      <w:r>
        <w:rPr>
          <w:shd w:val="clear" w:color="auto" w:fill="FFFFFF"/>
        </w:rPr>
        <w:t xml:space="preserve">Selanjutnya setiap </w:t>
      </w:r>
      <w:r w:rsidRPr="00E94D81">
        <w:rPr>
          <w:i/>
          <w:shd w:val="clear" w:color="auto" w:fill="FFFFFF"/>
        </w:rPr>
        <w:t>node</w:t>
      </w:r>
      <w:r>
        <w:rPr>
          <w:shd w:val="clear" w:color="auto" w:fill="FFFFFF"/>
        </w:rPr>
        <w:t xml:space="preserve"> akan menjumlahkan paket RREQ yang diterima dari tiap </w:t>
      </w:r>
      <w:r w:rsidRPr="00E94D81">
        <w:rPr>
          <w:i/>
          <w:shd w:val="clear" w:color="auto" w:fill="FFFFFF"/>
        </w:rPr>
        <w:t>node</w:t>
      </w:r>
      <w:r>
        <w:rPr>
          <w:shd w:val="clear" w:color="auto" w:fill="FFFFFF"/>
        </w:rPr>
        <w:t xml:space="preserve"> tetangganya setiap kali menerima paket dan menyimpan hasil jumlah pada variabel </w:t>
      </w:r>
      <w:r>
        <w:rPr>
          <w:rFonts w:ascii="Consolas" w:hAnsi="Consolas" w:cs="Consolas"/>
          <w:color w:val="24292E"/>
          <w:sz w:val="18"/>
          <w:szCs w:val="18"/>
          <w:shd w:val="clear" w:color="auto" w:fill="FFFFFF"/>
        </w:rPr>
        <w:t>kirimdari[</w:t>
      </w:r>
      <w:r>
        <w:rPr>
          <w:rStyle w:val="pl-c1"/>
          <w:rFonts w:ascii="Consolas" w:hAnsi="Consolas" w:cs="Consolas"/>
          <w:color w:val="0086B3"/>
          <w:sz w:val="18"/>
          <w:szCs w:val="18"/>
          <w:shd w:val="clear" w:color="auto" w:fill="FFFFFF"/>
        </w:rPr>
        <w:t>50</w:t>
      </w:r>
      <w:r>
        <w:rPr>
          <w:rFonts w:ascii="Consolas" w:hAnsi="Consolas" w:cs="Consolas"/>
          <w:color w:val="24292E"/>
          <w:sz w:val="18"/>
          <w:szCs w:val="18"/>
          <w:shd w:val="clear" w:color="auto" w:fill="FFFFFF"/>
        </w:rPr>
        <w:t>][</w:t>
      </w:r>
      <w:r>
        <w:rPr>
          <w:rStyle w:val="pl-c1"/>
          <w:rFonts w:ascii="Consolas" w:hAnsi="Consolas" w:cs="Consolas"/>
          <w:color w:val="0086B3"/>
          <w:sz w:val="18"/>
          <w:szCs w:val="18"/>
          <w:shd w:val="clear" w:color="auto" w:fill="FFFFFF"/>
        </w:rPr>
        <w:t>50</w:t>
      </w:r>
      <w:r>
        <w:rPr>
          <w:rFonts w:ascii="Consolas" w:hAnsi="Consolas" w:cs="Consolas"/>
          <w:color w:val="24292E"/>
          <w:sz w:val="18"/>
          <w:szCs w:val="18"/>
          <w:shd w:val="clear" w:color="auto" w:fill="FFFFFF"/>
        </w:rPr>
        <w:t>]</w:t>
      </w:r>
      <w:r>
        <w:rPr>
          <w:shd w:val="clear" w:color="auto" w:fill="FFFFFF"/>
        </w:rPr>
        <w:t xml:space="preserve">. </w:t>
      </w:r>
      <w:r w:rsidRPr="00E94D81">
        <w:rPr>
          <w:i/>
          <w:shd w:val="clear" w:color="auto" w:fill="FFFFFF"/>
        </w:rPr>
        <w:t>Node</w:t>
      </w:r>
      <w:r>
        <w:rPr>
          <w:shd w:val="clear" w:color="auto" w:fill="FFFFFF"/>
        </w:rPr>
        <w:t xml:space="preserve"> tersebut juga akan menjumlahkan paket yang dikirimkan kepada </w:t>
      </w:r>
      <w:r w:rsidRPr="00E94D81">
        <w:rPr>
          <w:i/>
          <w:shd w:val="clear" w:color="auto" w:fill="FFFFFF"/>
        </w:rPr>
        <w:t>node</w:t>
      </w:r>
      <w:r>
        <w:rPr>
          <w:shd w:val="clear" w:color="auto" w:fill="FFFFFF"/>
        </w:rPr>
        <w:t xml:space="preserve"> tetangganya setiap akan melakukan </w:t>
      </w:r>
      <w:r w:rsidRPr="00E94D81">
        <w:rPr>
          <w:i/>
          <w:shd w:val="clear" w:color="auto" w:fill="FFFFFF"/>
        </w:rPr>
        <w:t>forward</w:t>
      </w:r>
      <w:r w:rsidR="00264E29">
        <w:rPr>
          <w:i/>
          <w:shd w:val="clear" w:color="auto" w:fill="FFFFFF"/>
        </w:rPr>
        <w:t xml:space="preserve"> </w:t>
      </w:r>
      <w:r w:rsidR="00264E29">
        <w:rPr>
          <w:shd w:val="clear" w:color="auto" w:fill="FFFFFF"/>
        </w:rPr>
        <w:t xml:space="preserve">dan menyimpan hasil jumlah pada variabel </w:t>
      </w:r>
      <w:r w:rsidR="00264E29">
        <w:rPr>
          <w:rFonts w:ascii="Consolas" w:hAnsi="Consolas" w:cs="Consolas"/>
          <w:color w:val="24292E"/>
          <w:sz w:val="18"/>
          <w:szCs w:val="18"/>
          <w:shd w:val="clear" w:color="auto" w:fill="FFFFFF"/>
        </w:rPr>
        <w:t>kirimke[</w:t>
      </w:r>
      <w:r w:rsidR="00264E29">
        <w:rPr>
          <w:rStyle w:val="pl-c1"/>
          <w:rFonts w:ascii="Consolas" w:hAnsi="Consolas" w:cs="Consolas"/>
          <w:color w:val="0086B3"/>
          <w:sz w:val="18"/>
          <w:szCs w:val="18"/>
          <w:shd w:val="clear" w:color="auto" w:fill="FFFFFF"/>
        </w:rPr>
        <w:t>50</w:t>
      </w:r>
      <w:r w:rsidR="00264E29">
        <w:rPr>
          <w:rFonts w:ascii="Consolas" w:hAnsi="Consolas" w:cs="Consolas"/>
          <w:color w:val="24292E"/>
          <w:sz w:val="18"/>
          <w:szCs w:val="18"/>
          <w:shd w:val="clear" w:color="auto" w:fill="FFFFFF"/>
        </w:rPr>
        <w:t>][</w:t>
      </w:r>
      <w:r w:rsidR="00264E29">
        <w:rPr>
          <w:rStyle w:val="pl-c1"/>
          <w:rFonts w:ascii="Consolas" w:hAnsi="Consolas" w:cs="Consolas"/>
          <w:color w:val="0086B3"/>
          <w:sz w:val="18"/>
          <w:szCs w:val="18"/>
          <w:shd w:val="clear" w:color="auto" w:fill="FFFFFF"/>
        </w:rPr>
        <w:t>50</w:t>
      </w:r>
      <w:r w:rsidR="00264E29">
        <w:rPr>
          <w:rFonts w:ascii="Consolas" w:hAnsi="Consolas" w:cs="Consolas"/>
          <w:color w:val="24292E"/>
          <w:sz w:val="18"/>
          <w:szCs w:val="18"/>
          <w:shd w:val="clear" w:color="auto" w:fill="FFFFFF"/>
        </w:rPr>
        <w:t>]</w:t>
      </w:r>
      <w:r>
        <w:rPr>
          <w:shd w:val="clear" w:color="auto" w:fill="FFFFFF"/>
        </w:rPr>
        <w:t xml:space="preserve">. Kemudian </w:t>
      </w:r>
      <w:r w:rsidRPr="00E94D81">
        <w:rPr>
          <w:i/>
          <w:shd w:val="clear" w:color="auto" w:fill="FFFFFF"/>
        </w:rPr>
        <w:t>node</w:t>
      </w:r>
      <w:r>
        <w:rPr>
          <w:shd w:val="clear" w:color="auto" w:fill="FFFFFF"/>
        </w:rPr>
        <w:t xml:space="preserve"> tersebut membandingkan jumlah paket</w:t>
      </w:r>
      <w:r w:rsidR="00264E29">
        <w:rPr>
          <w:shd w:val="clear" w:color="auto" w:fill="FFFFFF"/>
        </w:rPr>
        <w:t xml:space="preserve"> RREQ</w:t>
      </w:r>
      <w:r>
        <w:rPr>
          <w:shd w:val="clear" w:color="auto" w:fill="FFFFFF"/>
        </w:rPr>
        <w:t xml:space="preserve"> yang diterima dengan jumlah paket</w:t>
      </w:r>
      <w:r w:rsidR="00264E29">
        <w:rPr>
          <w:shd w:val="clear" w:color="auto" w:fill="FFFFFF"/>
        </w:rPr>
        <w:t xml:space="preserve"> RREQ</w:t>
      </w:r>
      <w:r>
        <w:rPr>
          <w:shd w:val="clear" w:color="auto" w:fill="FFFFFF"/>
        </w:rPr>
        <w:t xml:space="preserve"> yang dikirimkan dan menyimpan nilainya pada variabel </w:t>
      </w:r>
      <w:r>
        <w:rPr>
          <w:rFonts w:ascii="Consolas" w:hAnsi="Consolas" w:cs="Consolas"/>
          <w:color w:val="24292E"/>
          <w:sz w:val="18"/>
          <w:szCs w:val="18"/>
          <w:shd w:val="clear" w:color="auto" w:fill="FFFFFF"/>
        </w:rPr>
        <w:t>forward_eval</w:t>
      </w:r>
      <w:r w:rsidR="00A5102A">
        <w:rPr>
          <w:rFonts w:ascii="Consolas" w:hAnsi="Consolas" w:cs="Consolas"/>
          <w:color w:val="24292E"/>
          <w:sz w:val="18"/>
          <w:szCs w:val="18"/>
          <w:shd w:val="clear" w:color="auto" w:fill="FFFFFF"/>
        </w:rPr>
        <w:t>[</w:t>
      </w:r>
      <w:r w:rsidR="00A5102A">
        <w:rPr>
          <w:rStyle w:val="pl-c1"/>
          <w:rFonts w:ascii="Consolas" w:hAnsi="Consolas" w:cs="Consolas"/>
          <w:color w:val="0086B3"/>
          <w:sz w:val="18"/>
          <w:szCs w:val="18"/>
          <w:shd w:val="clear" w:color="auto" w:fill="FFFFFF"/>
        </w:rPr>
        <w:t>50</w:t>
      </w:r>
      <w:r w:rsidR="00A5102A">
        <w:rPr>
          <w:rFonts w:ascii="Consolas" w:hAnsi="Consolas" w:cs="Consolas"/>
          <w:color w:val="24292E"/>
          <w:sz w:val="18"/>
          <w:szCs w:val="18"/>
          <w:shd w:val="clear" w:color="auto" w:fill="FFFFFF"/>
        </w:rPr>
        <w:t>][</w:t>
      </w:r>
      <w:r w:rsidR="00A5102A">
        <w:rPr>
          <w:rStyle w:val="pl-c1"/>
          <w:rFonts w:ascii="Consolas" w:hAnsi="Consolas" w:cs="Consolas"/>
          <w:color w:val="0086B3"/>
          <w:sz w:val="18"/>
          <w:szCs w:val="18"/>
          <w:shd w:val="clear" w:color="auto" w:fill="FFFFFF"/>
        </w:rPr>
        <w:t>50</w:t>
      </w:r>
      <w:r w:rsidR="00A5102A">
        <w:rPr>
          <w:rFonts w:ascii="Consolas" w:hAnsi="Consolas" w:cs="Consolas"/>
          <w:color w:val="24292E"/>
          <w:sz w:val="18"/>
          <w:szCs w:val="18"/>
          <w:shd w:val="clear" w:color="auto" w:fill="FFFFFF"/>
        </w:rPr>
        <w:t>]</w:t>
      </w:r>
      <w:r>
        <w:rPr>
          <w:shd w:val="clear" w:color="auto" w:fill="FFFFFF"/>
        </w:rPr>
        <w:t xml:space="preserve">. Nilai dari variabel tersebut akan dijadikan bahan evaluasi </w:t>
      </w:r>
      <w:r w:rsidR="00A5102A">
        <w:rPr>
          <w:shd w:val="clear" w:color="auto" w:fill="FFFFFF"/>
        </w:rPr>
        <w:t>untuk menentukan</w:t>
      </w:r>
      <w:r>
        <w:rPr>
          <w:shd w:val="clear" w:color="auto" w:fill="FFFFFF"/>
        </w:rPr>
        <w:t xml:space="preserve"> apakah </w:t>
      </w:r>
      <w:r w:rsidRPr="00E94D81">
        <w:rPr>
          <w:i/>
          <w:shd w:val="clear" w:color="auto" w:fill="FFFFFF"/>
        </w:rPr>
        <w:t>node</w:t>
      </w:r>
      <w:r>
        <w:rPr>
          <w:shd w:val="clear" w:color="auto" w:fill="FFFFFF"/>
        </w:rPr>
        <w:t xml:space="preserve"> </w:t>
      </w:r>
      <w:r w:rsidR="00A5102A">
        <w:rPr>
          <w:shd w:val="clear" w:color="auto" w:fill="FFFFFF"/>
        </w:rPr>
        <w:t xml:space="preserve">tersebut layak dijadikan </w:t>
      </w:r>
      <w:r w:rsidR="00A5102A" w:rsidRPr="00A5102A">
        <w:rPr>
          <w:i/>
          <w:shd w:val="clear" w:color="auto" w:fill="FFFFFF"/>
        </w:rPr>
        <w:t>nexthop node</w:t>
      </w:r>
      <w:r>
        <w:rPr>
          <w:shd w:val="clear" w:color="auto" w:fill="FFFFFF"/>
        </w:rPr>
        <w:t xml:space="preserve">. Kode implementasi evaluasi ini diletakkan pada fungsi </w:t>
      </w:r>
      <w:r>
        <w:rPr>
          <w:rFonts w:ascii="Consolas" w:hAnsi="Consolas" w:cs="Consolas"/>
          <w:color w:val="795DA3"/>
          <w:sz w:val="18"/>
          <w:szCs w:val="18"/>
          <w:shd w:val="clear" w:color="auto" w:fill="FFFFFF"/>
        </w:rPr>
        <w:t>AODV::recvRequest</w:t>
      </w:r>
      <w:r>
        <w:rPr>
          <w:shd w:val="clear" w:color="auto" w:fill="FFFFFF"/>
        </w:rPr>
        <w:t xml:space="preserve"> dan dapat dilihat pada lampiran A.3.</w:t>
      </w:r>
    </w:p>
    <w:p w:rsidR="00FE5DCF" w:rsidRDefault="00FE5DCF" w:rsidP="00DB4C91"/>
    <w:p w:rsidR="00FF2E6C" w:rsidRDefault="00FF2E6C" w:rsidP="00080750">
      <w:pPr>
        <w:pStyle w:val="Heading3"/>
        <w:ind w:left="567" w:hanging="567"/>
        <w:rPr>
          <w:i/>
        </w:rPr>
      </w:pPr>
      <w:bookmarkStart w:id="194" w:name="_Toc487272937"/>
      <w:r>
        <w:t xml:space="preserve">Implementasi Deteksi </w:t>
      </w:r>
      <w:r w:rsidRPr="00FF2E6C">
        <w:rPr>
          <w:i/>
        </w:rPr>
        <w:t>Worm Hole Attack</w:t>
      </w:r>
      <w:bookmarkEnd w:id="194"/>
    </w:p>
    <w:p w:rsidR="002F5956" w:rsidRDefault="002F5956" w:rsidP="002F5956"/>
    <w:p w:rsidR="002F5956" w:rsidRDefault="002F5956" w:rsidP="00080750">
      <w:pPr>
        <w:ind w:firstLine="567"/>
        <w:jc w:val="both"/>
      </w:pPr>
      <w:r w:rsidRPr="00080750">
        <w:rPr>
          <w:i/>
        </w:rPr>
        <w:t>Worm Hole attack</w:t>
      </w:r>
      <w:r>
        <w:t xml:space="preserve"> dapat dideteksi dengan memperhatikan keaslian paket</w:t>
      </w:r>
      <w:r w:rsidR="00686ADC">
        <w:t xml:space="preserve"> RREQ</w:t>
      </w:r>
      <w:r>
        <w:t xml:space="preserve"> yang diterima dari </w:t>
      </w:r>
      <w:r w:rsidRPr="00080750">
        <w:rPr>
          <w:i/>
        </w:rPr>
        <w:t>node</w:t>
      </w:r>
      <w:r>
        <w:t xml:space="preserve"> tetangga. Untuk </w:t>
      </w:r>
      <w:r w:rsidR="00686ADC">
        <w:t xml:space="preserve">dapat mengetahui keaslian paket RREQ yang diterima, dilakukan implementasi ECDSA sebagai algoritma </w:t>
      </w:r>
      <w:r w:rsidR="00686ADC" w:rsidRPr="00080750">
        <w:rPr>
          <w:i/>
        </w:rPr>
        <w:t>digital signature</w:t>
      </w:r>
      <w:r w:rsidR="00686ADC">
        <w:t xml:space="preserve"> yang digunakan.</w:t>
      </w:r>
    </w:p>
    <w:p w:rsidR="00080750" w:rsidRDefault="00080750" w:rsidP="00080750">
      <w:pPr>
        <w:ind w:firstLine="567"/>
        <w:jc w:val="both"/>
      </w:pPr>
      <w:r>
        <w:lastRenderedPageBreak/>
        <w:t xml:space="preserve">Pada Tugas Akhir ini, ECDSA diimplementasikan menggunakan </w:t>
      </w:r>
      <w:r w:rsidRPr="00080750">
        <w:rPr>
          <w:i/>
        </w:rPr>
        <w:t>library</w:t>
      </w:r>
      <w:r>
        <w:t xml:space="preserve"> OpenSSL. Namun </w:t>
      </w:r>
      <w:r w:rsidRPr="000F132B">
        <w:rPr>
          <w:i/>
        </w:rPr>
        <w:t>library</w:t>
      </w:r>
      <w:r>
        <w:t xml:space="preserve"> ini tidak termasuk ke dalam </w:t>
      </w:r>
      <w:r w:rsidRPr="000F132B">
        <w:rPr>
          <w:i/>
        </w:rPr>
        <w:t>package</w:t>
      </w:r>
      <w:r>
        <w:t xml:space="preserve"> NS-2, sehingga diperlukan modifikasi pada Makefile yang terdapat pada direktori ns2.35. Perubahan yang dilakukan pada Makefile dapat dilihat pada </w:t>
      </w:r>
      <w:r>
        <w:fldChar w:fldCharType="begin"/>
      </w:r>
      <w:r>
        <w:instrText xml:space="preserve"> REF _Ref487113205 \h </w:instrText>
      </w:r>
      <w:r>
        <w:fldChar w:fldCharType="separate"/>
      </w:r>
      <w:r w:rsidR="004F4408">
        <w:t xml:space="preserve">Gambar </w:t>
      </w:r>
      <w:r w:rsidR="004F4408">
        <w:rPr>
          <w:noProof/>
        </w:rPr>
        <w:t>4</w:t>
      </w:r>
      <w:r w:rsidR="004F4408">
        <w:t>.</w:t>
      </w:r>
      <w:r w:rsidR="004F4408">
        <w:rPr>
          <w:noProof/>
        </w:rPr>
        <w:t>15</w:t>
      </w:r>
      <w:r>
        <w:fldChar w:fldCharType="end"/>
      </w:r>
      <w:r>
        <w:t>.</w:t>
      </w:r>
    </w:p>
    <w:p w:rsidR="00080750" w:rsidRDefault="00080750" w:rsidP="00686ADC">
      <w:pPr>
        <w:jc w:val="both"/>
      </w:pPr>
    </w:p>
    <w:p w:rsidR="00080750" w:rsidRDefault="00080750" w:rsidP="00080750">
      <w:pPr>
        <w:keepNext/>
        <w:jc w:val="both"/>
      </w:pPr>
      <w:r>
        <w:rPr>
          <w:noProof/>
          <w:lang w:eastAsia="id-ID"/>
        </w:rPr>
        <mc:AlternateContent>
          <mc:Choice Requires="wps">
            <w:drawing>
              <wp:inline distT="0" distB="0" distL="0" distR="0" wp14:anchorId="33AC3A75" wp14:editId="714B7B29">
                <wp:extent cx="3705225" cy="2000250"/>
                <wp:effectExtent l="0" t="0" r="28575" b="19050"/>
                <wp:docPr id="450787" name="Text Box 450787"/>
                <wp:cNvGraphicFramePr/>
                <a:graphic xmlns:a="http://schemas.openxmlformats.org/drawingml/2006/main">
                  <a:graphicData uri="http://schemas.microsoft.com/office/word/2010/wordprocessingShape">
                    <wps:wsp>
                      <wps:cNvSpPr txBox="1"/>
                      <wps:spPr>
                        <a:xfrm>
                          <a:off x="0" y="0"/>
                          <a:ext cx="3705225" cy="20002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F4408" w:rsidRPr="00EA41CA" w:rsidRDefault="004F4408" w:rsidP="00080750">
                            <w:pPr>
                              <w:rPr>
                                <w:rStyle w:val="pl-cce"/>
                                <w:rFonts w:ascii="Courier New" w:hAnsi="Courier New" w:cs="Courier New"/>
                                <w:color w:val="24292E"/>
                                <w:sz w:val="20"/>
                                <w:szCs w:val="20"/>
                                <w:shd w:val="clear" w:color="auto" w:fill="FFFFFF"/>
                              </w:rPr>
                            </w:pPr>
                            <w:r w:rsidRPr="00EA41CA">
                              <w:rPr>
                                <w:rStyle w:val="pl-smi"/>
                                <w:rFonts w:ascii="Courier New" w:hAnsi="Courier New" w:cs="Courier New"/>
                                <w:color w:val="333333"/>
                                <w:sz w:val="20"/>
                                <w:szCs w:val="20"/>
                                <w:shd w:val="clear" w:color="auto" w:fill="FFFFFF"/>
                              </w:rPr>
                              <w:t>LIB</w:t>
                            </w:r>
                            <w:r w:rsidRPr="00EA41CA">
                              <w:rPr>
                                <w:rFonts w:ascii="Courier New" w:hAnsi="Courier New" w:cs="Courier New"/>
                                <w:color w:val="24292E"/>
                                <w:sz w:val="20"/>
                                <w:szCs w:val="20"/>
                                <w:shd w:val="clear" w:color="auto" w:fill="FFFFFF"/>
                              </w:rPr>
                              <w:tab/>
                              <w:t xml:space="preserve">= </w:t>
                            </w:r>
                            <w:r w:rsidRPr="00EA41CA">
                              <w:rPr>
                                <w:rStyle w:val="pl-cce"/>
                                <w:rFonts w:ascii="Courier New" w:hAnsi="Courier New" w:cs="Courier New"/>
                                <w:color w:val="24292E"/>
                                <w:sz w:val="20"/>
                                <w:szCs w:val="20"/>
                                <w:shd w:val="clear" w:color="auto" w:fill="FFFFFF"/>
                              </w:rPr>
                              <w:t>\</w:t>
                            </w:r>
                          </w:p>
                          <w:p w:rsidR="004F4408" w:rsidRPr="00EA41CA" w:rsidRDefault="004F4408" w:rsidP="00080750">
                            <w:pPr>
                              <w:rPr>
                                <w:rFonts w:ascii="Courier New" w:hAnsi="Courier New" w:cs="Courier New"/>
                                <w:color w:val="24292E"/>
                                <w:sz w:val="20"/>
                                <w:szCs w:val="20"/>
                                <w:shd w:val="clear" w:color="auto" w:fill="FFFFFF"/>
                              </w:rPr>
                            </w:pPr>
                            <w:r>
                              <w:rPr>
                                <w:rFonts w:ascii="Courier New" w:hAnsi="Courier New" w:cs="Courier New"/>
                                <w:color w:val="24292E"/>
                                <w:sz w:val="20"/>
                                <w:szCs w:val="20"/>
                                <w:shd w:val="clear" w:color="auto" w:fill="FFFFFF"/>
                              </w:rPr>
                              <w:t xml:space="preserve">      </w:t>
                            </w:r>
                            <w:r w:rsidRPr="00EA41CA">
                              <w:rPr>
                                <w:rFonts w:ascii="Courier New" w:hAnsi="Courier New" w:cs="Courier New"/>
                                <w:color w:val="24292E"/>
                                <w:sz w:val="20"/>
                                <w:szCs w:val="20"/>
                                <w:shd w:val="clear" w:color="auto" w:fill="FFFFFF"/>
                              </w:rPr>
                              <w:t>-L/home/tities/Documents/TA/ns-allinone-2.35/tclcl-1.20 -ltclcl -L/home/tities/Documents/TA/ns-allinone-2.35/otcl-1.14 -lotcl -L/home/tities/Documents/TA/ns-allinone-2.35/lib -ltk8.5 –</w:t>
                            </w:r>
                          </w:p>
                          <w:p w:rsidR="004F4408" w:rsidRPr="00EA41CA" w:rsidRDefault="004F4408" w:rsidP="00080750">
                            <w:pPr>
                              <w:rPr>
                                <w:rStyle w:val="pl-cce"/>
                                <w:rFonts w:ascii="Courier New" w:hAnsi="Courier New" w:cs="Courier New"/>
                                <w:color w:val="24292E"/>
                                <w:sz w:val="20"/>
                                <w:szCs w:val="20"/>
                                <w:shd w:val="clear" w:color="auto" w:fill="FFFFFF"/>
                              </w:rPr>
                            </w:pPr>
                            <w:r w:rsidRPr="00EA41CA">
                              <w:rPr>
                                <w:rFonts w:ascii="Courier New" w:hAnsi="Courier New" w:cs="Courier New"/>
                                <w:color w:val="24292E"/>
                                <w:sz w:val="20"/>
                                <w:szCs w:val="20"/>
                                <w:shd w:val="clear" w:color="auto" w:fill="FFFFFF"/>
                              </w:rPr>
                              <w:t xml:space="preserve">L/home/tities/Documents/TA/ns-allinone-2.35/lib -ltcl8.5 </w:t>
                            </w:r>
                            <w:r w:rsidRPr="00EA41CA">
                              <w:rPr>
                                <w:rStyle w:val="pl-cce"/>
                                <w:rFonts w:ascii="Courier New" w:hAnsi="Courier New" w:cs="Courier New"/>
                                <w:color w:val="24292E"/>
                                <w:sz w:val="20"/>
                                <w:szCs w:val="20"/>
                                <w:shd w:val="clear" w:color="auto" w:fill="FFFFFF"/>
                              </w:rPr>
                              <w:t>\</w:t>
                            </w:r>
                          </w:p>
                          <w:p w:rsidR="004F4408" w:rsidRPr="00EA41CA" w:rsidRDefault="004F4408" w:rsidP="00080750">
                            <w:pPr>
                              <w:rPr>
                                <w:rStyle w:val="pl-cce"/>
                                <w:rFonts w:ascii="Courier New" w:hAnsi="Courier New" w:cs="Courier New"/>
                                <w:b/>
                                <w:color w:val="24292E"/>
                                <w:sz w:val="20"/>
                                <w:szCs w:val="20"/>
                                <w:shd w:val="clear" w:color="auto" w:fill="FFFFFF"/>
                              </w:rPr>
                            </w:pPr>
                            <w:r>
                              <w:rPr>
                                <w:rFonts w:ascii="Courier New" w:hAnsi="Courier New" w:cs="Courier New"/>
                                <w:color w:val="24292E"/>
                                <w:sz w:val="20"/>
                                <w:szCs w:val="20"/>
                                <w:shd w:val="clear" w:color="auto" w:fill="FFFFFF"/>
                              </w:rPr>
                              <w:t xml:space="preserve">      </w:t>
                            </w:r>
                            <w:r w:rsidRPr="00EA41CA">
                              <w:rPr>
                                <w:rFonts w:ascii="Courier New" w:hAnsi="Courier New" w:cs="Courier New"/>
                                <w:b/>
                                <w:color w:val="24292E"/>
                                <w:sz w:val="20"/>
                                <w:szCs w:val="20"/>
                                <w:shd w:val="clear" w:color="auto" w:fill="FFFFFF"/>
                              </w:rPr>
                              <w:t>-L/usr/include/openssl -lssl -lcrypto</w:t>
                            </w:r>
                            <w:r w:rsidRPr="00EA41CA">
                              <w:rPr>
                                <w:rStyle w:val="pl-cce"/>
                                <w:rFonts w:ascii="Courier New" w:hAnsi="Courier New" w:cs="Courier New"/>
                                <w:b/>
                                <w:color w:val="24292E"/>
                                <w:sz w:val="20"/>
                                <w:szCs w:val="20"/>
                                <w:shd w:val="clear" w:color="auto" w:fill="FFFFFF"/>
                              </w:rPr>
                              <w:t>\</w:t>
                            </w:r>
                          </w:p>
                          <w:p w:rsidR="004F4408" w:rsidRPr="00EA41CA" w:rsidRDefault="004F4408" w:rsidP="00080750">
                            <w:pPr>
                              <w:rPr>
                                <w:rStyle w:val="pl-cce"/>
                                <w:rFonts w:ascii="Courier New" w:hAnsi="Courier New" w:cs="Courier New"/>
                                <w:color w:val="24292E"/>
                                <w:sz w:val="20"/>
                                <w:szCs w:val="20"/>
                                <w:shd w:val="clear" w:color="auto" w:fill="FFFFFF"/>
                              </w:rPr>
                            </w:pPr>
                            <w:r>
                              <w:rPr>
                                <w:rFonts w:ascii="Courier New" w:hAnsi="Courier New" w:cs="Courier New"/>
                                <w:color w:val="24292E"/>
                                <w:sz w:val="20"/>
                                <w:szCs w:val="20"/>
                                <w:shd w:val="clear" w:color="auto" w:fill="FFFFFF"/>
                              </w:rPr>
                              <w:t xml:space="preserve">      </w:t>
                            </w:r>
                            <w:r w:rsidRPr="00EA41CA">
                              <w:rPr>
                                <w:rFonts w:ascii="Courier New" w:hAnsi="Courier New" w:cs="Courier New"/>
                                <w:color w:val="24292E"/>
                                <w:sz w:val="20"/>
                                <w:szCs w:val="20"/>
                                <w:shd w:val="clear" w:color="auto" w:fill="FFFFFF"/>
                              </w:rPr>
                              <w:t xml:space="preserve">-lXext -lX11 </w:t>
                            </w:r>
                            <w:r w:rsidRPr="00EA41CA">
                              <w:rPr>
                                <w:rStyle w:val="pl-cce"/>
                                <w:rFonts w:ascii="Courier New" w:hAnsi="Courier New" w:cs="Courier New"/>
                                <w:color w:val="24292E"/>
                                <w:sz w:val="20"/>
                                <w:szCs w:val="20"/>
                                <w:shd w:val="clear" w:color="auto" w:fill="FFFFFF"/>
                              </w:rPr>
                              <w:t>\</w:t>
                            </w:r>
                          </w:p>
                          <w:p w:rsidR="004F4408" w:rsidRPr="00EA41CA" w:rsidRDefault="004F4408" w:rsidP="00080750">
                            <w:pPr>
                              <w:rPr>
                                <w:rStyle w:val="pl-cce"/>
                                <w:rFonts w:ascii="Courier New" w:hAnsi="Courier New" w:cs="Courier New"/>
                                <w:color w:val="24292E"/>
                                <w:sz w:val="20"/>
                                <w:szCs w:val="20"/>
                                <w:shd w:val="clear" w:color="auto" w:fill="FFFFFF"/>
                              </w:rPr>
                            </w:pPr>
                            <w:r>
                              <w:rPr>
                                <w:rFonts w:ascii="Courier New" w:hAnsi="Courier New" w:cs="Courier New"/>
                                <w:color w:val="24292E"/>
                                <w:sz w:val="20"/>
                                <w:szCs w:val="20"/>
                                <w:shd w:val="clear" w:color="auto" w:fill="FFFFFF"/>
                              </w:rPr>
                              <w:t xml:space="preserve">       </w:t>
                            </w:r>
                            <w:r w:rsidRPr="00EA41CA">
                              <w:rPr>
                                <w:rFonts w:ascii="Courier New" w:hAnsi="Courier New" w:cs="Courier New"/>
                                <w:color w:val="24292E"/>
                                <w:sz w:val="20"/>
                                <w:szCs w:val="20"/>
                                <w:shd w:val="clear" w:color="auto" w:fill="FFFFFF"/>
                              </w:rPr>
                              <w:t xml:space="preserve">-lnsl -ldl </w:t>
                            </w:r>
                            <w:r w:rsidRPr="00EA41CA">
                              <w:rPr>
                                <w:rStyle w:val="pl-cce"/>
                                <w:rFonts w:ascii="Courier New" w:hAnsi="Courier New" w:cs="Courier New"/>
                                <w:color w:val="24292E"/>
                                <w:sz w:val="20"/>
                                <w:szCs w:val="20"/>
                                <w:shd w:val="clear" w:color="auto" w:fill="FFFFFF"/>
                              </w:rPr>
                              <w:t>\</w:t>
                            </w:r>
                          </w:p>
                          <w:p w:rsidR="004F4408" w:rsidRPr="00EA41CA" w:rsidRDefault="004F4408" w:rsidP="00080750">
                            <w:pPr>
                              <w:rPr>
                                <w:rFonts w:ascii="Courier New" w:hAnsi="Courier New" w:cs="Courier New"/>
                                <w:sz w:val="20"/>
                                <w:szCs w:val="20"/>
                              </w:rPr>
                            </w:pPr>
                            <w:r>
                              <w:rPr>
                                <w:rFonts w:ascii="Courier New" w:hAnsi="Courier New" w:cs="Courier New"/>
                                <w:color w:val="24292E"/>
                                <w:sz w:val="20"/>
                                <w:szCs w:val="20"/>
                                <w:shd w:val="clear" w:color="auto" w:fill="FFFFFF"/>
                              </w:rPr>
                              <w:t xml:space="preserve">      </w:t>
                            </w:r>
                            <w:r w:rsidRPr="00EA41CA">
                              <w:rPr>
                                <w:rFonts w:ascii="Courier New" w:hAnsi="Courier New" w:cs="Courier New"/>
                                <w:color w:val="24292E"/>
                                <w:sz w:val="20"/>
                                <w:szCs w:val="20"/>
                                <w:shd w:val="clear" w:color="auto" w:fill="FFFFFF"/>
                              </w:rPr>
                              <w:t>-lm -lm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3AC3A75" id="Text Box 450787" o:spid="_x0000_s1045" type="#_x0000_t202" style="width:291.75pt;height:15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" fillcolor="white [3201]" strokeweight=".5pt">
                <v:textbox>
                  <w:txbxContent>
                    <w:p w:rsidR="004F4408" w:rsidRPr="00EA41CA" w:rsidRDefault="004F4408" w:rsidP="00080750">
                      <w:pPr>
                        <w:rPr>
                          <w:rStyle w:val="pl-cce"/>
                          <w:rFonts w:ascii="Courier New" w:hAnsi="Courier New" w:cs="Courier New"/>
                          <w:color w:val="24292E"/>
                          <w:sz w:val="20"/>
                          <w:szCs w:val="20"/>
                          <w:shd w:val="clear" w:color="auto" w:fill="FFFFFF"/>
                        </w:rPr>
                      </w:pPr>
                      <w:r w:rsidRPr="00EA41CA">
                        <w:rPr>
                          <w:rStyle w:val="pl-smi"/>
                          <w:rFonts w:ascii="Courier New" w:hAnsi="Courier New" w:cs="Courier New"/>
                          <w:color w:val="333333"/>
                          <w:sz w:val="20"/>
                          <w:szCs w:val="20"/>
                          <w:shd w:val="clear" w:color="auto" w:fill="FFFFFF"/>
                        </w:rPr>
                        <w:t>LIB</w:t>
                      </w:r>
                      <w:r w:rsidRPr="00EA41CA">
                        <w:rPr>
                          <w:rFonts w:ascii="Courier New" w:hAnsi="Courier New" w:cs="Courier New"/>
                          <w:color w:val="24292E"/>
                          <w:sz w:val="20"/>
                          <w:szCs w:val="20"/>
                          <w:shd w:val="clear" w:color="auto" w:fill="FFFFFF"/>
                        </w:rPr>
                        <w:tab/>
                        <w:t xml:space="preserve">= </w:t>
                      </w:r>
                      <w:r w:rsidRPr="00EA41CA">
                        <w:rPr>
                          <w:rStyle w:val="pl-cce"/>
                          <w:rFonts w:ascii="Courier New" w:hAnsi="Courier New" w:cs="Courier New"/>
                          <w:color w:val="24292E"/>
                          <w:sz w:val="20"/>
                          <w:szCs w:val="20"/>
                          <w:shd w:val="clear" w:color="auto" w:fill="FFFFFF"/>
                        </w:rPr>
                        <w:t>\</w:t>
                      </w:r>
                    </w:p>
                    <w:p w:rsidR="004F4408" w:rsidRPr="00EA41CA" w:rsidRDefault="004F4408" w:rsidP="00080750">
                      <w:pPr>
                        <w:rPr>
                          <w:rFonts w:ascii="Courier New" w:hAnsi="Courier New" w:cs="Courier New"/>
                          <w:color w:val="24292E"/>
                          <w:sz w:val="20"/>
                          <w:szCs w:val="20"/>
                          <w:shd w:val="clear" w:color="auto" w:fill="FFFFFF"/>
                        </w:rPr>
                      </w:pPr>
                      <w:r>
                        <w:rPr>
                          <w:rFonts w:ascii="Courier New" w:hAnsi="Courier New" w:cs="Courier New"/>
                          <w:color w:val="24292E"/>
                          <w:sz w:val="20"/>
                          <w:szCs w:val="20"/>
                          <w:shd w:val="clear" w:color="auto" w:fill="FFFFFF"/>
                        </w:rPr>
                        <w:t xml:space="preserve">      </w:t>
                      </w:r>
                      <w:r w:rsidRPr="00EA41CA">
                        <w:rPr>
                          <w:rFonts w:ascii="Courier New" w:hAnsi="Courier New" w:cs="Courier New"/>
                          <w:color w:val="24292E"/>
                          <w:sz w:val="20"/>
                          <w:szCs w:val="20"/>
                          <w:shd w:val="clear" w:color="auto" w:fill="FFFFFF"/>
                        </w:rPr>
                        <w:t>-L/home/tities/Documents/TA/ns-allinone-2.35/tclcl-1.20 -ltclcl -L/home/tities/Documents/TA/ns-allinone-2.35/otcl-1.14 -lotcl -L/home/tities/Documents/TA/ns-allinone-2.35/lib -ltk8.5 –</w:t>
                      </w:r>
                    </w:p>
                    <w:p w:rsidR="004F4408" w:rsidRPr="00EA41CA" w:rsidRDefault="004F4408" w:rsidP="00080750">
                      <w:pPr>
                        <w:rPr>
                          <w:rStyle w:val="pl-cce"/>
                          <w:rFonts w:ascii="Courier New" w:hAnsi="Courier New" w:cs="Courier New"/>
                          <w:color w:val="24292E"/>
                          <w:sz w:val="20"/>
                          <w:szCs w:val="20"/>
                          <w:shd w:val="clear" w:color="auto" w:fill="FFFFFF"/>
                        </w:rPr>
                      </w:pPr>
                      <w:r w:rsidRPr="00EA41CA">
                        <w:rPr>
                          <w:rFonts w:ascii="Courier New" w:hAnsi="Courier New" w:cs="Courier New"/>
                          <w:color w:val="24292E"/>
                          <w:sz w:val="20"/>
                          <w:szCs w:val="20"/>
                          <w:shd w:val="clear" w:color="auto" w:fill="FFFFFF"/>
                        </w:rPr>
                        <w:t xml:space="preserve">L/home/tities/Documents/TA/ns-allinone-2.35/lib -ltcl8.5 </w:t>
                      </w:r>
                      <w:r w:rsidRPr="00EA41CA">
                        <w:rPr>
                          <w:rStyle w:val="pl-cce"/>
                          <w:rFonts w:ascii="Courier New" w:hAnsi="Courier New" w:cs="Courier New"/>
                          <w:color w:val="24292E"/>
                          <w:sz w:val="20"/>
                          <w:szCs w:val="20"/>
                          <w:shd w:val="clear" w:color="auto" w:fill="FFFFFF"/>
                        </w:rPr>
                        <w:t>\</w:t>
                      </w:r>
                    </w:p>
                    <w:p w:rsidR="004F4408" w:rsidRPr="00EA41CA" w:rsidRDefault="004F4408" w:rsidP="00080750">
                      <w:pPr>
                        <w:rPr>
                          <w:rStyle w:val="pl-cce"/>
                          <w:rFonts w:ascii="Courier New" w:hAnsi="Courier New" w:cs="Courier New"/>
                          <w:b/>
                          <w:color w:val="24292E"/>
                          <w:sz w:val="20"/>
                          <w:szCs w:val="20"/>
                          <w:shd w:val="clear" w:color="auto" w:fill="FFFFFF"/>
                        </w:rPr>
                      </w:pPr>
                      <w:r>
                        <w:rPr>
                          <w:rFonts w:ascii="Courier New" w:hAnsi="Courier New" w:cs="Courier New"/>
                          <w:color w:val="24292E"/>
                          <w:sz w:val="20"/>
                          <w:szCs w:val="20"/>
                          <w:shd w:val="clear" w:color="auto" w:fill="FFFFFF"/>
                        </w:rPr>
                        <w:t xml:space="preserve">      </w:t>
                      </w:r>
                      <w:r w:rsidRPr="00EA41CA">
                        <w:rPr>
                          <w:rFonts w:ascii="Courier New" w:hAnsi="Courier New" w:cs="Courier New"/>
                          <w:b/>
                          <w:color w:val="24292E"/>
                          <w:sz w:val="20"/>
                          <w:szCs w:val="20"/>
                          <w:shd w:val="clear" w:color="auto" w:fill="FFFFFF"/>
                        </w:rPr>
                        <w:t>-L/usr/include/openssl -lssl -lcrypto</w:t>
                      </w:r>
                      <w:r w:rsidRPr="00EA41CA">
                        <w:rPr>
                          <w:rStyle w:val="pl-cce"/>
                          <w:rFonts w:ascii="Courier New" w:hAnsi="Courier New" w:cs="Courier New"/>
                          <w:b/>
                          <w:color w:val="24292E"/>
                          <w:sz w:val="20"/>
                          <w:szCs w:val="20"/>
                          <w:shd w:val="clear" w:color="auto" w:fill="FFFFFF"/>
                        </w:rPr>
                        <w:t>\</w:t>
                      </w:r>
                    </w:p>
                    <w:p w:rsidR="004F4408" w:rsidRPr="00EA41CA" w:rsidRDefault="004F4408" w:rsidP="00080750">
                      <w:pPr>
                        <w:rPr>
                          <w:rStyle w:val="pl-cce"/>
                          <w:rFonts w:ascii="Courier New" w:hAnsi="Courier New" w:cs="Courier New"/>
                          <w:color w:val="24292E"/>
                          <w:sz w:val="20"/>
                          <w:szCs w:val="20"/>
                          <w:shd w:val="clear" w:color="auto" w:fill="FFFFFF"/>
                        </w:rPr>
                      </w:pPr>
                      <w:r>
                        <w:rPr>
                          <w:rFonts w:ascii="Courier New" w:hAnsi="Courier New" w:cs="Courier New"/>
                          <w:color w:val="24292E"/>
                          <w:sz w:val="20"/>
                          <w:szCs w:val="20"/>
                          <w:shd w:val="clear" w:color="auto" w:fill="FFFFFF"/>
                        </w:rPr>
                        <w:t xml:space="preserve">      </w:t>
                      </w:r>
                      <w:r w:rsidRPr="00EA41CA">
                        <w:rPr>
                          <w:rFonts w:ascii="Courier New" w:hAnsi="Courier New" w:cs="Courier New"/>
                          <w:color w:val="24292E"/>
                          <w:sz w:val="20"/>
                          <w:szCs w:val="20"/>
                          <w:shd w:val="clear" w:color="auto" w:fill="FFFFFF"/>
                        </w:rPr>
                        <w:t xml:space="preserve">-lXext -lX11 </w:t>
                      </w:r>
                      <w:r w:rsidRPr="00EA41CA">
                        <w:rPr>
                          <w:rStyle w:val="pl-cce"/>
                          <w:rFonts w:ascii="Courier New" w:hAnsi="Courier New" w:cs="Courier New"/>
                          <w:color w:val="24292E"/>
                          <w:sz w:val="20"/>
                          <w:szCs w:val="20"/>
                          <w:shd w:val="clear" w:color="auto" w:fill="FFFFFF"/>
                        </w:rPr>
                        <w:t>\</w:t>
                      </w:r>
                    </w:p>
                    <w:p w:rsidR="004F4408" w:rsidRPr="00EA41CA" w:rsidRDefault="004F4408" w:rsidP="00080750">
                      <w:pPr>
                        <w:rPr>
                          <w:rStyle w:val="pl-cce"/>
                          <w:rFonts w:ascii="Courier New" w:hAnsi="Courier New" w:cs="Courier New"/>
                          <w:color w:val="24292E"/>
                          <w:sz w:val="20"/>
                          <w:szCs w:val="20"/>
                          <w:shd w:val="clear" w:color="auto" w:fill="FFFFFF"/>
                        </w:rPr>
                      </w:pPr>
                      <w:r>
                        <w:rPr>
                          <w:rFonts w:ascii="Courier New" w:hAnsi="Courier New" w:cs="Courier New"/>
                          <w:color w:val="24292E"/>
                          <w:sz w:val="20"/>
                          <w:szCs w:val="20"/>
                          <w:shd w:val="clear" w:color="auto" w:fill="FFFFFF"/>
                        </w:rPr>
                        <w:t xml:space="preserve">       </w:t>
                      </w:r>
                      <w:r w:rsidRPr="00EA41CA">
                        <w:rPr>
                          <w:rFonts w:ascii="Courier New" w:hAnsi="Courier New" w:cs="Courier New"/>
                          <w:color w:val="24292E"/>
                          <w:sz w:val="20"/>
                          <w:szCs w:val="20"/>
                          <w:shd w:val="clear" w:color="auto" w:fill="FFFFFF"/>
                        </w:rPr>
                        <w:t xml:space="preserve">-lnsl -ldl </w:t>
                      </w:r>
                      <w:r w:rsidRPr="00EA41CA">
                        <w:rPr>
                          <w:rStyle w:val="pl-cce"/>
                          <w:rFonts w:ascii="Courier New" w:hAnsi="Courier New" w:cs="Courier New"/>
                          <w:color w:val="24292E"/>
                          <w:sz w:val="20"/>
                          <w:szCs w:val="20"/>
                          <w:shd w:val="clear" w:color="auto" w:fill="FFFFFF"/>
                        </w:rPr>
                        <w:t>\</w:t>
                      </w:r>
                    </w:p>
                    <w:p w:rsidR="004F4408" w:rsidRPr="00EA41CA" w:rsidRDefault="004F4408" w:rsidP="00080750">
                      <w:pPr>
                        <w:rPr>
                          <w:rFonts w:ascii="Courier New" w:hAnsi="Courier New" w:cs="Courier New"/>
                          <w:sz w:val="20"/>
                          <w:szCs w:val="20"/>
                        </w:rPr>
                      </w:pPr>
                      <w:r>
                        <w:rPr>
                          <w:rFonts w:ascii="Courier New" w:hAnsi="Courier New" w:cs="Courier New"/>
                          <w:color w:val="24292E"/>
                          <w:sz w:val="20"/>
                          <w:szCs w:val="20"/>
                          <w:shd w:val="clear" w:color="auto" w:fill="FFFFFF"/>
                        </w:rPr>
                        <w:t xml:space="preserve">      </w:t>
                      </w:r>
                      <w:r w:rsidRPr="00EA41CA">
                        <w:rPr>
                          <w:rFonts w:ascii="Courier New" w:hAnsi="Courier New" w:cs="Courier New"/>
                          <w:color w:val="24292E"/>
                          <w:sz w:val="20"/>
                          <w:szCs w:val="20"/>
                          <w:shd w:val="clear" w:color="auto" w:fill="FFFFFF"/>
                        </w:rPr>
                        <w:t>-lm -lm</w:t>
                      </w:r>
                    </w:p>
                  </w:txbxContent>
                </v:textbox>
                <w10:anchorlock/>
              </v:shape>
            </w:pict>
          </mc:Fallback>
        </mc:AlternateContent>
      </w:r>
    </w:p>
    <w:p w:rsidR="00080750" w:rsidRDefault="00080750" w:rsidP="00080750">
      <w:pPr>
        <w:pStyle w:val="Caption"/>
        <w:rPr>
          <w:b w:val="0"/>
        </w:rPr>
      </w:pPr>
      <w:bookmarkStart w:id="195" w:name="_Ref487113205"/>
      <w:bookmarkStart w:id="196" w:name="_Toc487272994"/>
      <w:r>
        <w:t xml:space="preserve">Gambar </w:t>
      </w:r>
      <w:r w:rsidR="002E4E75">
        <w:fldChar w:fldCharType="begin"/>
      </w:r>
      <w:r w:rsidR="002E4E75">
        <w:instrText xml:space="preserve"> STYLEREF 1 \s </w:instrText>
      </w:r>
      <w:r w:rsidR="002E4E75">
        <w:fldChar w:fldCharType="separate"/>
      </w:r>
      <w:r w:rsidR="004F4408">
        <w:rPr>
          <w:noProof/>
        </w:rPr>
        <w:t>4</w:t>
      </w:r>
      <w:r w:rsidR="002E4E75">
        <w:rPr>
          <w:noProof/>
        </w:rPr>
        <w:fldChar w:fldCharType="end"/>
      </w:r>
      <w:r w:rsidR="004834F4">
        <w:t>.</w:t>
      </w:r>
      <w:r w:rsidR="002E4E75">
        <w:fldChar w:fldCharType="begin"/>
      </w:r>
      <w:r w:rsidR="002E4E75">
        <w:instrText xml:space="preserve"> SEQ Gambar \* ARABIC \s 1 </w:instrText>
      </w:r>
      <w:r w:rsidR="002E4E75">
        <w:fldChar w:fldCharType="separate"/>
      </w:r>
      <w:r w:rsidR="004F4408">
        <w:rPr>
          <w:noProof/>
        </w:rPr>
        <w:t>15</w:t>
      </w:r>
      <w:r w:rsidR="002E4E75">
        <w:rPr>
          <w:noProof/>
        </w:rPr>
        <w:fldChar w:fldCharType="end"/>
      </w:r>
      <w:bookmarkEnd w:id="195"/>
      <w:r>
        <w:t xml:space="preserve"> </w:t>
      </w:r>
      <w:r w:rsidRPr="00080750">
        <w:rPr>
          <w:b w:val="0"/>
        </w:rPr>
        <w:t>Modifikasi Makefile</w:t>
      </w:r>
      <w:bookmarkEnd w:id="196"/>
    </w:p>
    <w:p w:rsidR="000F132B" w:rsidRPr="000F132B" w:rsidRDefault="000F132B" w:rsidP="000F132B"/>
    <w:p w:rsidR="00080750" w:rsidRDefault="000F132B" w:rsidP="000F132B">
      <w:pPr>
        <w:ind w:firstLine="720"/>
        <w:jc w:val="both"/>
      </w:pPr>
      <w:r>
        <w:t xml:space="preserve">Setelah melakukan modifikasi Makefile, </w:t>
      </w:r>
      <w:r w:rsidRPr="000F132B">
        <w:rPr>
          <w:i/>
        </w:rPr>
        <w:t>library</w:t>
      </w:r>
      <w:r>
        <w:t xml:space="preserve"> OpenSSL dapat digunakan pada NS-2 dengan memanggil </w:t>
      </w:r>
      <w:r w:rsidRPr="000F132B">
        <w:rPr>
          <w:i/>
        </w:rPr>
        <w:t>library</w:t>
      </w:r>
      <w:r>
        <w:t xml:space="preserve"> yang dibutuhkan. Daftar </w:t>
      </w:r>
      <w:r w:rsidRPr="000F132B">
        <w:rPr>
          <w:i/>
        </w:rPr>
        <w:t>library</w:t>
      </w:r>
      <w:r>
        <w:t xml:space="preserve"> OpenSSL yang digunakan untuk mengimplementasikan ECDSA dapat dilihat pada </w:t>
      </w:r>
      <w:r>
        <w:fldChar w:fldCharType="begin"/>
      </w:r>
      <w:r>
        <w:instrText xml:space="preserve"> REF _Ref487114132 \h </w:instrText>
      </w:r>
      <w:r>
        <w:fldChar w:fldCharType="separate"/>
      </w:r>
      <w:r w:rsidR="004F4408">
        <w:t xml:space="preserve">Gambar </w:t>
      </w:r>
      <w:r w:rsidR="004F4408">
        <w:rPr>
          <w:noProof/>
        </w:rPr>
        <w:t>4</w:t>
      </w:r>
      <w:r w:rsidR="004F4408">
        <w:t>.</w:t>
      </w:r>
      <w:r w:rsidR="004F4408">
        <w:rPr>
          <w:noProof/>
        </w:rPr>
        <w:t>16</w:t>
      </w:r>
      <w:r>
        <w:fldChar w:fldCharType="end"/>
      </w:r>
      <w:r>
        <w:t>.</w:t>
      </w:r>
    </w:p>
    <w:p w:rsidR="000F132B" w:rsidRDefault="000F132B" w:rsidP="00080750"/>
    <w:p w:rsidR="000F132B" w:rsidRDefault="000F132B" w:rsidP="000F132B">
      <w:pPr>
        <w:keepNext/>
      </w:pPr>
      <w:r>
        <w:rPr>
          <w:noProof/>
          <w:lang w:eastAsia="id-ID"/>
        </w:rPr>
        <mc:AlternateContent>
          <mc:Choice Requires="wps">
            <w:drawing>
              <wp:inline distT="0" distB="0" distL="0" distR="0" wp14:anchorId="392D0926" wp14:editId="0FC4D871">
                <wp:extent cx="3708400" cy="673392"/>
                <wp:effectExtent l="0" t="0" r="25400" b="12700"/>
                <wp:docPr id="450788" name="Text Box 450788"/>
                <wp:cNvGraphicFramePr/>
                <a:graphic xmlns:a="http://schemas.openxmlformats.org/drawingml/2006/main">
                  <a:graphicData uri="http://schemas.microsoft.com/office/word/2010/wordprocessingShape">
                    <wps:wsp>
                      <wps:cNvSpPr txBox="1"/>
                      <wps:spPr>
                        <a:xfrm>
                          <a:off x="0" y="0"/>
                          <a:ext cx="3708400" cy="67339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F4408" w:rsidRPr="002373B1" w:rsidRDefault="004F4408" w:rsidP="000F132B">
                            <w:pPr>
                              <w:rPr>
                                <w:rStyle w:val="pl-pds"/>
                                <w:rFonts w:ascii="Courier New" w:hAnsi="Courier New" w:cs="Courier New"/>
                                <w:sz w:val="20"/>
                                <w:szCs w:val="20"/>
                                <w:shd w:val="clear" w:color="auto" w:fill="FFFFFF"/>
                              </w:rPr>
                            </w:pPr>
                            <w:r w:rsidRPr="002373B1">
                              <w:rPr>
                                <w:rFonts w:ascii="Courier New" w:hAnsi="Courier New" w:cs="Courier New"/>
                                <w:sz w:val="20"/>
                                <w:szCs w:val="20"/>
                                <w:shd w:val="clear" w:color="auto" w:fill="FFFFFF"/>
                              </w:rPr>
                              <w:t>#</w:t>
                            </w:r>
                            <w:r w:rsidRPr="002373B1">
                              <w:rPr>
                                <w:rStyle w:val="pl-k"/>
                                <w:rFonts w:ascii="Courier New" w:hAnsi="Courier New" w:cs="Courier New"/>
                                <w:sz w:val="20"/>
                                <w:szCs w:val="20"/>
                                <w:shd w:val="clear" w:color="auto" w:fill="FFFFFF"/>
                              </w:rPr>
                              <w:t>include</w:t>
                            </w:r>
                            <w:r w:rsidRPr="002373B1">
                              <w:rPr>
                                <w:rFonts w:ascii="Courier New" w:hAnsi="Courier New" w:cs="Courier New"/>
                                <w:sz w:val="20"/>
                                <w:szCs w:val="20"/>
                                <w:shd w:val="clear" w:color="auto" w:fill="FFFFFF"/>
                              </w:rPr>
                              <w:t xml:space="preserve"> </w:t>
                            </w:r>
                            <w:r w:rsidRPr="002373B1">
                              <w:rPr>
                                <w:rStyle w:val="pl-pds"/>
                                <w:rFonts w:ascii="Courier New" w:hAnsi="Courier New" w:cs="Courier New"/>
                                <w:sz w:val="20"/>
                                <w:szCs w:val="20"/>
                                <w:shd w:val="clear" w:color="auto" w:fill="FFFFFF"/>
                              </w:rPr>
                              <w:t>&lt;</w:t>
                            </w:r>
                            <w:r w:rsidRPr="002373B1">
                              <w:rPr>
                                <w:rStyle w:val="pl-s"/>
                                <w:rFonts w:ascii="Courier New" w:hAnsi="Courier New" w:cs="Courier New"/>
                                <w:sz w:val="20"/>
                                <w:szCs w:val="20"/>
                                <w:shd w:val="clear" w:color="auto" w:fill="FFFFFF"/>
                              </w:rPr>
                              <w:t>openssl/sha.h</w:t>
                            </w:r>
                            <w:r w:rsidRPr="002373B1">
                              <w:rPr>
                                <w:rStyle w:val="pl-pds"/>
                                <w:rFonts w:ascii="Courier New" w:hAnsi="Courier New" w:cs="Courier New"/>
                                <w:sz w:val="20"/>
                                <w:szCs w:val="20"/>
                                <w:shd w:val="clear" w:color="auto" w:fill="FFFFFF"/>
                              </w:rPr>
                              <w:t>&gt;</w:t>
                            </w:r>
                          </w:p>
                          <w:p w:rsidR="004F4408" w:rsidRPr="002373B1" w:rsidRDefault="004F4408" w:rsidP="000F132B">
                            <w:pPr>
                              <w:rPr>
                                <w:rStyle w:val="pl-pds"/>
                                <w:rFonts w:ascii="Courier New" w:hAnsi="Courier New" w:cs="Courier New"/>
                                <w:sz w:val="20"/>
                                <w:szCs w:val="20"/>
                                <w:shd w:val="clear" w:color="auto" w:fill="FFFFFF"/>
                              </w:rPr>
                            </w:pPr>
                            <w:r w:rsidRPr="002373B1">
                              <w:rPr>
                                <w:rFonts w:ascii="Courier New" w:hAnsi="Courier New" w:cs="Courier New"/>
                                <w:sz w:val="20"/>
                                <w:szCs w:val="20"/>
                                <w:shd w:val="clear" w:color="auto" w:fill="FFFFFF"/>
                              </w:rPr>
                              <w:t>#</w:t>
                            </w:r>
                            <w:r w:rsidRPr="002373B1">
                              <w:rPr>
                                <w:rStyle w:val="pl-k"/>
                                <w:rFonts w:ascii="Courier New" w:hAnsi="Courier New" w:cs="Courier New"/>
                                <w:sz w:val="20"/>
                                <w:szCs w:val="20"/>
                                <w:shd w:val="clear" w:color="auto" w:fill="FFFFFF"/>
                              </w:rPr>
                              <w:t>include</w:t>
                            </w:r>
                            <w:r w:rsidRPr="002373B1">
                              <w:rPr>
                                <w:rFonts w:ascii="Courier New" w:hAnsi="Courier New" w:cs="Courier New"/>
                                <w:sz w:val="20"/>
                                <w:szCs w:val="20"/>
                                <w:shd w:val="clear" w:color="auto" w:fill="FFFFFF"/>
                              </w:rPr>
                              <w:t xml:space="preserve"> </w:t>
                            </w:r>
                            <w:r w:rsidRPr="002373B1">
                              <w:rPr>
                                <w:rStyle w:val="pl-pds"/>
                                <w:rFonts w:ascii="Courier New" w:hAnsi="Courier New" w:cs="Courier New"/>
                                <w:sz w:val="20"/>
                                <w:szCs w:val="20"/>
                                <w:shd w:val="clear" w:color="auto" w:fill="FFFFFF"/>
                              </w:rPr>
                              <w:t>&lt;</w:t>
                            </w:r>
                            <w:r w:rsidRPr="002373B1">
                              <w:rPr>
                                <w:rStyle w:val="pl-s"/>
                                <w:rFonts w:ascii="Courier New" w:hAnsi="Courier New" w:cs="Courier New"/>
                                <w:sz w:val="20"/>
                                <w:szCs w:val="20"/>
                                <w:shd w:val="clear" w:color="auto" w:fill="FFFFFF"/>
                              </w:rPr>
                              <w:t>openssl/ec.h</w:t>
                            </w:r>
                            <w:r w:rsidRPr="002373B1">
                              <w:rPr>
                                <w:rStyle w:val="pl-pds"/>
                                <w:rFonts w:ascii="Courier New" w:hAnsi="Courier New" w:cs="Courier New"/>
                                <w:sz w:val="20"/>
                                <w:szCs w:val="20"/>
                                <w:shd w:val="clear" w:color="auto" w:fill="FFFFFF"/>
                              </w:rPr>
                              <w:t>&gt;</w:t>
                            </w:r>
                          </w:p>
                          <w:p w:rsidR="004F4408" w:rsidRPr="002373B1" w:rsidRDefault="004F4408" w:rsidP="000F132B">
                            <w:pPr>
                              <w:rPr>
                                <w:rStyle w:val="pl-pds"/>
                                <w:rFonts w:ascii="Courier New" w:hAnsi="Courier New" w:cs="Courier New"/>
                                <w:sz w:val="20"/>
                                <w:szCs w:val="20"/>
                                <w:shd w:val="clear" w:color="auto" w:fill="FFFFFF"/>
                              </w:rPr>
                            </w:pPr>
                            <w:r w:rsidRPr="002373B1">
                              <w:rPr>
                                <w:rFonts w:ascii="Courier New" w:hAnsi="Courier New" w:cs="Courier New"/>
                                <w:sz w:val="20"/>
                                <w:szCs w:val="20"/>
                                <w:shd w:val="clear" w:color="auto" w:fill="FFFFFF"/>
                              </w:rPr>
                              <w:t>#</w:t>
                            </w:r>
                            <w:r w:rsidRPr="002373B1">
                              <w:rPr>
                                <w:rStyle w:val="pl-k"/>
                                <w:rFonts w:ascii="Courier New" w:hAnsi="Courier New" w:cs="Courier New"/>
                                <w:sz w:val="20"/>
                                <w:szCs w:val="20"/>
                                <w:shd w:val="clear" w:color="auto" w:fill="FFFFFF"/>
                              </w:rPr>
                              <w:t>include</w:t>
                            </w:r>
                            <w:r w:rsidRPr="002373B1">
                              <w:rPr>
                                <w:rFonts w:ascii="Courier New" w:hAnsi="Courier New" w:cs="Courier New"/>
                                <w:sz w:val="20"/>
                                <w:szCs w:val="20"/>
                                <w:shd w:val="clear" w:color="auto" w:fill="FFFFFF"/>
                              </w:rPr>
                              <w:t xml:space="preserve"> </w:t>
                            </w:r>
                            <w:r w:rsidRPr="002373B1">
                              <w:rPr>
                                <w:rStyle w:val="pl-pds"/>
                                <w:rFonts w:ascii="Courier New" w:hAnsi="Courier New" w:cs="Courier New"/>
                                <w:sz w:val="20"/>
                                <w:szCs w:val="20"/>
                                <w:shd w:val="clear" w:color="auto" w:fill="FFFFFF"/>
                              </w:rPr>
                              <w:t>&lt;</w:t>
                            </w:r>
                            <w:r w:rsidRPr="002373B1">
                              <w:rPr>
                                <w:rStyle w:val="pl-s"/>
                                <w:rFonts w:ascii="Courier New" w:hAnsi="Courier New" w:cs="Courier New"/>
                                <w:sz w:val="20"/>
                                <w:szCs w:val="20"/>
                                <w:shd w:val="clear" w:color="auto" w:fill="FFFFFF"/>
                              </w:rPr>
                              <w:t>openssl/obj_mac.h</w:t>
                            </w:r>
                            <w:r w:rsidRPr="002373B1">
                              <w:rPr>
                                <w:rStyle w:val="pl-pds"/>
                                <w:rFonts w:ascii="Courier New" w:hAnsi="Courier New" w:cs="Courier New"/>
                                <w:sz w:val="20"/>
                                <w:szCs w:val="20"/>
                                <w:shd w:val="clear" w:color="auto" w:fill="FFFFFF"/>
                              </w:rPr>
                              <w:t>&gt;</w:t>
                            </w:r>
                          </w:p>
                          <w:p w:rsidR="004F4408" w:rsidRPr="002373B1" w:rsidRDefault="004F4408" w:rsidP="000F132B">
                            <w:pPr>
                              <w:rPr>
                                <w:rFonts w:ascii="Courier New" w:hAnsi="Courier New" w:cs="Courier New"/>
                                <w:sz w:val="20"/>
                                <w:szCs w:val="20"/>
                              </w:rPr>
                            </w:pPr>
                            <w:r w:rsidRPr="002373B1">
                              <w:rPr>
                                <w:rFonts w:ascii="Courier New" w:hAnsi="Courier New" w:cs="Courier New"/>
                                <w:sz w:val="20"/>
                                <w:szCs w:val="20"/>
                                <w:shd w:val="clear" w:color="auto" w:fill="FFFFFF"/>
                              </w:rPr>
                              <w:t>#</w:t>
                            </w:r>
                            <w:r w:rsidRPr="002373B1">
                              <w:rPr>
                                <w:rStyle w:val="pl-k"/>
                                <w:rFonts w:ascii="Courier New" w:hAnsi="Courier New" w:cs="Courier New"/>
                                <w:sz w:val="20"/>
                                <w:szCs w:val="20"/>
                                <w:shd w:val="clear" w:color="auto" w:fill="FFFFFF"/>
                              </w:rPr>
                              <w:t>include</w:t>
                            </w:r>
                            <w:r w:rsidRPr="002373B1">
                              <w:rPr>
                                <w:rFonts w:ascii="Courier New" w:hAnsi="Courier New" w:cs="Courier New"/>
                                <w:sz w:val="20"/>
                                <w:szCs w:val="20"/>
                                <w:shd w:val="clear" w:color="auto" w:fill="FFFFFF"/>
                              </w:rPr>
                              <w:t xml:space="preserve"> </w:t>
                            </w:r>
                            <w:r w:rsidRPr="002373B1">
                              <w:rPr>
                                <w:rStyle w:val="pl-pds"/>
                                <w:rFonts w:ascii="Courier New" w:hAnsi="Courier New" w:cs="Courier New"/>
                                <w:sz w:val="20"/>
                                <w:szCs w:val="20"/>
                                <w:shd w:val="clear" w:color="auto" w:fill="FFFFFF"/>
                              </w:rPr>
                              <w:t>&lt;</w:t>
                            </w:r>
                            <w:r w:rsidRPr="002373B1">
                              <w:rPr>
                                <w:rStyle w:val="pl-s"/>
                                <w:rFonts w:ascii="Courier New" w:hAnsi="Courier New" w:cs="Courier New"/>
                                <w:sz w:val="20"/>
                                <w:szCs w:val="20"/>
                                <w:shd w:val="clear" w:color="auto" w:fill="FFFFFF"/>
                              </w:rPr>
                              <w:t>openssl/ecdsa.h</w:t>
                            </w:r>
                            <w:r w:rsidRPr="002373B1">
                              <w:rPr>
                                <w:rStyle w:val="pl-pds"/>
                                <w:rFonts w:ascii="Courier New" w:hAnsi="Courier New" w:cs="Courier New"/>
                                <w:sz w:val="20"/>
                                <w:szCs w:val="20"/>
                                <w:shd w:val="clear" w:color="auto" w:fill="FFFFFF"/>
                              </w:rPr>
                              <w: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92D0926" id="Text Box 450788" o:spid="_x0000_s1046" type="#_x0000_t202" style="width:292pt;height:5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" fillcolor="white [3201]" strokeweight=".5pt">
                <v:textbox>
                  <w:txbxContent>
                    <w:p w:rsidR="004F4408" w:rsidRPr="002373B1" w:rsidRDefault="004F4408" w:rsidP="000F132B">
                      <w:pPr>
                        <w:rPr>
                          <w:rStyle w:val="pl-pds"/>
                          <w:rFonts w:ascii="Courier New" w:hAnsi="Courier New" w:cs="Courier New"/>
                          <w:sz w:val="20"/>
                          <w:szCs w:val="20"/>
                          <w:shd w:val="clear" w:color="auto" w:fill="FFFFFF"/>
                        </w:rPr>
                      </w:pPr>
                      <w:r w:rsidRPr="002373B1">
                        <w:rPr>
                          <w:rFonts w:ascii="Courier New" w:hAnsi="Courier New" w:cs="Courier New"/>
                          <w:sz w:val="20"/>
                          <w:szCs w:val="20"/>
                          <w:shd w:val="clear" w:color="auto" w:fill="FFFFFF"/>
                        </w:rPr>
                        <w:t>#</w:t>
                      </w:r>
                      <w:r w:rsidRPr="002373B1">
                        <w:rPr>
                          <w:rStyle w:val="pl-k"/>
                          <w:rFonts w:ascii="Courier New" w:hAnsi="Courier New" w:cs="Courier New"/>
                          <w:sz w:val="20"/>
                          <w:szCs w:val="20"/>
                          <w:shd w:val="clear" w:color="auto" w:fill="FFFFFF"/>
                        </w:rPr>
                        <w:t>include</w:t>
                      </w:r>
                      <w:r w:rsidRPr="002373B1">
                        <w:rPr>
                          <w:rFonts w:ascii="Courier New" w:hAnsi="Courier New" w:cs="Courier New"/>
                          <w:sz w:val="20"/>
                          <w:szCs w:val="20"/>
                          <w:shd w:val="clear" w:color="auto" w:fill="FFFFFF"/>
                        </w:rPr>
                        <w:t xml:space="preserve"> </w:t>
                      </w:r>
                      <w:r w:rsidRPr="002373B1">
                        <w:rPr>
                          <w:rStyle w:val="pl-pds"/>
                          <w:rFonts w:ascii="Courier New" w:hAnsi="Courier New" w:cs="Courier New"/>
                          <w:sz w:val="20"/>
                          <w:szCs w:val="20"/>
                          <w:shd w:val="clear" w:color="auto" w:fill="FFFFFF"/>
                        </w:rPr>
                        <w:t>&lt;</w:t>
                      </w:r>
                      <w:r w:rsidRPr="002373B1">
                        <w:rPr>
                          <w:rStyle w:val="pl-s"/>
                          <w:rFonts w:ascii="Courier New" w:hAnsi="Courier New" w:cs="Courier New"/>
                          <w:sz w:val="20"/>
                          <w:szCs w:val="20"/>
                          <w:shd w:val="clear" w:color="auto" w:fill="FFFFFF"/>
                        </w:rPr>
                        <w:t>openssl/sha.h</w:t>
                      </w:r>
                      <w:r w:rsidRPr="002373B1">
                        <w:rPr>
                          <w:rStyle w:val="pl-pds"/>
                          <w:rFonts w:ascii="Courier New" w:hAnsi="Courier New" w:cs="Courier New"/>
                          <w:sz w:val="20"/>
                          <w:szCs w:val="20"/>
                          <w:shd w:val="clear" w:color="auto" w:fill="FFFFFF"/>
                        </w:rPr>
                        <w:t>&gt;</w:t>
                      </w:r>
                    </w:p>
                    <w:p w:rsidR="004F4408" w:rsidRPr="002373B1" w:rsidRDefault="004F4408" w:rsidP="000F132B">
                      <w:pPr>
                        <w:rPr>
                          <w:rStyle w:val="pl-pds"/>
                          <w:rFonts w:ascii="Courier New" w:hAnsi="Courier New" w:cs="Courier New"/>
                          <w:sz w:val="20"/>
                          <w:szCs w:val="20"/>
                          <w:shd w:val="clear" w:color="auto" w:fill="FFFFFF"/>
                        </w:rPr>
                      </w:pPr>
                      <w:r w:rsidRPr="002373B1">
                        <w:rPr>
                          <w:rFonts w:ascii="Courier New" w:hAnsi="Courier New" w:cs="Courier New"/>
                          <w:sz w:val="20"/>
                          <w:szCs w:val="20"/>
                          <w:shd w:val="clear" w:color="auto" w:fill="FFFFFF"/>
                        </w:rPr>
                        <w:t>#</w:t>
                      </w:r>
                      <w:r w:rsidRPr="002373B1">
                        <w:rPr>
                          <w:rStyle w:val="pl-k"/>
                          <w:rFonts w:ascii="Courier New" w:hAnsi="Courier New" w:cs="Courier New"/>
                          <w:sz w:val="20"/>
                          <w:szCs w:val="20"/>
                          <w:shd w:val="clear" w:color="auto" w:fill="FFFFFF"/>
                        </w:rPr>
                        <w:t>include</w:t>
                      </w:r>
                      <w:r w:rsidRPr="002373B1">
                        <w:rPr>
                          <w:rFonts w:ascii="Courier New" w:hAnsi="Courier New" w:cs="Courier New"/>
                          <w:sz w:val="20"/>
                          <w:szCs w:val="20"/>
                          <w:shd w:val="clear" w:color="auto" w:fill="FFFFFF"/>
                        </w:rPr>
                        <w:t xml:space="preserve"> </w:t>
                      </w:r>
                      <w:r w:rsidRPr="002373B1">
                        <w:rPr>
                          <w:rStyle w:val="pl-pds"/>
                          <w:rFonts w:ascii="Courier New" w:hAnsi="Courier New" w:cs="Courier New"/>
                          <w:sz w:val="20"/>
                          <w:szCs w:val="20"/>
                          <w:shd w:val="clear" w:color="auto" w:fill="FFFFFF"/>
                        </w:rPr>
                        <w:t>&lt;</w:t>
                      </w:r>
                      <w:r w:rsidRPr="002373B1">
                        <w:rPr>
                          <w:rStyle w:val="pl-s"/>
                          <w:rFonts w:ascii="Courier New" w:hAnsi="Courier New" w:cs="Courier New"/>
                          <w:sz w:val="20"/>
                          <w:szCs w:val="20"/>
                          <w:shd w:val="clear" w:color="auto" w:fill="FFFFFF"/>
                        </w:rPr>
                        <w:t>openssl/ec.h</w:t>
                      </w:r>
                      <w:r w:rsidRPr="002373B1">
                        <w:rPr>
                          <w:rStyle w:val="pl-pds"/>
                          <w:rFonts w:ascii="Courier New" w:hAnsi="Courier New" w:cs="Courier New"/>
                          <w:sz w:val="20"/>
                          <w:szCs w:val="20"/>
                          <w:shd w:val="clear" w:color="auto" w:fill="FFFFFF"/>
                        </w:rPr>
                        <w:t>&gt;</w:t>
                      </w:r>
                    </w:p>
                    <w:p w:rsidR="004F4408" w:rsidRPr="002373B1" w:rsidRDefault="004F4408" w:rsidP="000F132B">
                      <w:pPr>
                        <w:rPr>
                          <w:rStyle w:val="pl-pds"/>
                          <w:rFonts w:ascii="Courier New" w:hAnsi="Courier New" w:cs="Courier New"/>
                          <w:sz w:val="20"/>
                          <w:szCs w:val="20"/>
                          <w:shd w:val="clear" w:color="auto" w:fill="FFFFFF"/>
                        </w:rPr>
                      </w:pPr>
                      <w:r w:rsidRPr="002373B1">
                        <w:rPr>
                          <w:rFonts w:ascii="Courier New" w:hAnsi="Courier New" w:cs="Courier New"/>
                          <w:sz w:val="20"/>
                          <w:szCs w:val="20"/>
                          <w:shd w:val="clear" w:color="auto" w:fill="FFFFFF"/>
                        </w:rPr>
                        <w:t>#</w:t>
                      </w:r>
                      <w:r w:rsidRPr="002373B1">
                        <w:rPr>
                          <w:rStyle w:val="pl-k"/>
                          <w:rFonts w:ascii="Courier New" w:hAnsi="Courier New" w:cs="Courier New"/>
                          <w:sz w:val="20"/>
                          <w:szCs w:val="20"/>
                          <w:shd w:val="clear" w:color="auto" w:fill="FFFFFF"/>
                        </w:rPr>
                        <w:t>include</w:t>
                      </w:r>
                      <w:r w:rsidRPr="002373B1">
                        <w:rPr>
                          <w:rFonts w:ascii="Courier New" w:hAnsi="Courier New" w:cs="Courier New"/>
                          <w:sz w:val="20"/>
                          <w:szCs w:val="20"/>
                          <w:shd w:val="clear" w:color="auto" w:fill="FFFFFF"/>
                        </w:rPr>
                        <w:t xml:space="preserve"> </w:t>
                      </w:r>
                      <w:r w:rsidRPr="002373B1">
                        <w:rPr>
                          <w:rStyle w:val="pl-pds"/>
                          <w:rFonts w:ascii="Courier New" w:hAnsi="Courier New" w:cs="Courier New"/>
                          <w:sz w:val="20"/>
                          <w:szCs w:val="20"/>
                          <w:shd w:val="clear" w:color="auto" w:fill="FFFFFF"/>
                        </w:rPr>
                        <w:t>&lt;</w:t>
                      </w:r>
                      <w:r w:rsidRPr="002373B1">
                        <w:rPr>
                          <w:rStyle w:val="pl-s"/>
                          <w:rFonts w:ascii="Courier New" w:hAnsi="Courier New" w:cs="Courier New"/>
                          <w:sz w:val="20"/>
                          <w:szCs w:val="20"/>
                          <w:shd w:val="clear" w:color="auto" w:fill="FFFFFF"/>
                        </w:rPr>
                        <w:t>openssl/obj_mac.h</w:t>
                      </w:r>
                      <w:r w:rsidRPr="002373B1">
                        <w:rPr>
                          <w:rStyle w:val="pl-pds"/>
                          <w:rFonts w:ascii="Courier New" w:hAnsi="Courier New" w:cs="Courier New"/>
                          <w:sz w:val="20"/>
                          <w:szCs w:val="20"/>
                          <w:shd w:val="clear" w:color="auto" w:fill="FFFFFF"/>
                        </w:rPr>
                        <w:t>&gt;</w:t>
                      </w:r>
                    </w:p>
                    <w:p w:rsidR="004F4408" w:rsidRPr="002373B1" w:rsidRDefault="004F4408" w:rsidP="000F132B">
                      <w:pPr>
                        <w:rPr>
                          <w:rFonts w:ascii="Courier New" w:hAnsi="Courier New" w:cs="Courier New"/>
                          <w:sz w:val="20"/>
                          <w:szCs w:val="20"/>
                        </w:rPr>
                      </w:pPr>
                      <w:r w:rsidRPr="002373B1">
                        <w:rPr>
                          <w:rFonts w:ascii="Courier New" w:hAnsi="Courier New" w:cs="Courier New"/>
                          <w:sz w:val="20"/>
                          <w:szCs w:val="20"/>
                          <w:shd w:val="clear" w:color="auto" w:fill="FFFFFF"/>
                        </w:rPr>
                        <w:t>#</w:t>
                      </w:r>
                      <w:r w:rsidRPr="002373B1">
                        <w:rPr>
                          <w:rStyle w:val="pl-k"/>
                          <w:rFonts w:ascii="Courier New" w:hAnsi="Courier New" w:cs="Courier New"/>
                          <w:sz w:val="20"/>
                          <w:szCs w:val="20"/>
                          <w:shd w:val="clear" w:color="auto" w:fill="FFFFFF"/>
                        </w:rPr>
                        <w:t>include</w:t>
                      </w:r>
                      <w:r w:rsidRPr="002373B1">
                        <w:rPr>
                          <w:rFonts w:ascii="Courier New" w:hAnsi="Courier New" w:cs="Courier New"/>
                          <w:sz w:val="20"/>
                          <w:szCs w:val="20"/>
                          <w:shd w:val="clear" w:color="auto" w:fill="FFFFFF"/>
                        </w:rPr>
                        <w:t xml:space="preserve"> </w:t>
                      </w:r>
                      <w:r w:rsidRPr="002373B1">
                        <w:rPr>
                          <w:rStyle w:val="pl-pds"/>
                          <w:rFonts w:ascii="Courier New" w:hAnsi="Courier New" w:cs="Courier New"/>
                          <w:sz w:val="20"/>
                          <w:szCs w:val="20"/>
                          <w:shd w:val="clear" w:color="auto" w:fill="FFFFFF"/>
                        </w:rPr>
                        <w:t>&lt;</w:t>
                      </w:r>
                      <w:r w:rsidRPr="002373B1">
                        <w:rPr>
                          <w:rStyle w:val="pl-s"/>
                          <w:rFonts w:ascii="Courier New" w:hAnsi="Courier New" w:cs="Courier New"/>
                          <w:sz w:val="20"/>
                          <w:szCs w:val="20"/>
                          <w:shd w:val="clear" w:color="auto" w:fill="FFFFFF"/>
                        </w:rPr>
                        <w:t>openssl/ecdsa.h</w:t>
                      </w:r>
                      <w:r w:rsidRPr="002373B1">
                        <w:rPr>
                          <w:rStyle w:val="pl-pds"/>
                          <w:rFonts w:ascii="Courier New" w:hAnsi="Courier New" w:cs="Courier New"/>
                          <w:sz w:val="20"/>
                          <w:szCs w:val="20"/>
                          <w:shd w:val="clear" w:color="auto" w:fill="FFFFFF"/>
                        </w:rPr>
                        <w:t>&gt;</w:t>
                      </w:r>
                    </w:p>
                  </w:txbxContent>
                </v:textbox>
                <w10:anchorlock/>
              </v:shape>
            </w:pict>
          </mc:Fallback>
        </mc:AlternateContent>
      </w:r>
    </w:p>
    <w:p w:rsidR="000F132B" w:rsidRPr="000F132B" w:rsidRDefault="000F132B" w:rsidP="000F132B">
      <w:pPr>
        <w:pStyle w:val="Caption"/>
        <w:rPr>
          <w:b w:val="0"/>
        </w:rPr>
      </w:pPr>
      <w:bookmarkStart w:id="197" w:name="_Ref487114132"/>
      <w:bookmarkStart w:id="198" w:name="_Toc487272995"/>
      <w:r>
        <w:t xml:space="preserve">Gambar </w:t>
      </w:r>
      <w:r w:rsidR="002E4E75">
        <w:fldChar w:fldCharType="begin"/>
      </w:r>
      <w:r w:rsidR="002E4E75">
        <w:instrText xml:space="preserve"> STYLEREF 1 \s </w:instrText>
      </w:r>
      <w:r w:rsidR="002E4E75">
        <w:fldChar w:fldCharType="separate"/>
      </w:r>
      <w:r w:rsidR="004F4408">
        <w:rPr>
          <w:noProof/>
        </w:rPr>
        <w:t>4</w:t>
      </w:r>
      <w:r w:rsidR="002E4E75">
        <w:rPr>
          <w:noProof/>
        </w:rPr>
        <w:fldChar w:fldCharType="end"/>
      </w:r>
      <w:r w:rsidR="004834F4">
        <w:t>.</w:t>
      </w:r>
      <w:r w:rsidR="002E4E75">
        <w:fldChar w:fldCharType="begin"/>
      </w:r>
      <w:r w:rsidR="002E4E75">
        <w:instrText xml:space="preserve"> SEQ Gambar \* ARABIC \s 1 </w:instrText>
      </w:r>
      <w:r w:rsidR="002E4E75">
        <w:fldChar w:fldCharType="separate"/>
      </w:r>
      <w:r w:rsidR="004F4408">
        <w:rPr>
          <w:noProof/>
        </w:rPr>
        <w:t>16</w:t>
      </w:r>
      <w:r w:rsidR="002E4E75">
        <w:rPr>
          <w:noProof/>
        </w:rPr>
        <w:fldChar w:fldCharType="end"/>
      </w:r>
      <w:bookmarkEnd w:id="197"/>
      <w:r>
        <w:t xml:space="preserve"> </w:t>
      </w:r>
      <w:r>
        <w:rPr>
          <w:b w:val="0"/>
        </w:rPr>
        <w:t xml:space="preserve">Daftar </w:t>
      </w:r>
      <w:r w:rsidRPr="000F132B">
        <w:rPr>
          <w:b w:val="0"/>
          <w:i/>
        </w:rPr>
        <w:t>Library</w:t>
      </w:r>
      <w:r>
        <w:rPr>
          <w:b w:val="0"/>
        </w:rPr>
        <w:t xml:space="preserve"> OpenSSL yang Digunakan</w:t>
      </w:r>
      <w:bookmarkEnd w:id="198"/>
    </w:p>
    <w:p w:rsidR="000F132B" w:rsidRDefault="000F132B" w:rsidP="00080750"/>
    <w:p w:rsidR="00080750" w:rsidRDefault="00080750" w:rsidP="000F132B">
      <w:pPr>
        <w:jc w:val="both"/>
        <w:rPr>
          <w:shd w:val="clear" w:color="auto" w:fill="FFFFFF"/>
        </w:rPr>
      </w:pPr>
      <w:r>
        <w:tab/>
        <w:t xml:space="preserve">Untuk menjaga keaslian paket RREQ yang dikirimkan, maka sebelum suatu </w:t>
      </w:r>
      <w:r w:rsidRPr="000F132B">
        <w:rPr>
          <w:i/>
        </w:rPr>
        <w:t>node</w:t>
      </w:r>
      <w:r>
        <w:t xml:space="preserve"> mengirimkan paket RREQ, akan di</w:t>
      </w:r>
      <w:r w:rsidRPr="000F132B">
        <w:rPr>
          <w:i/>
        </w:rPr>
        <w:t>generate</w:t>
      </w:r>
      <w:r>
        <w:t xml:space="preserve"> </w:t>
      </w:r>
      <w:r w:rsidRPr="000F132B">
        <w:rPr>
          <w:i/>
        </w:rPr>
        <w:t>signature</w:t>
      </w:r>
      <w:r>
        <w:t xml:space="preserve"> dari paket RREQ tersebut. </w:t>
      </w:r>
      <w:r w:rsidR="000F132B">
        <w:t>Kode untuk men</w:t>
      </w:r>
      <w:r w:rsidR="000F132B" w:rsidRPr="000F132B">
        <w:rPr>
          <w:i/>
        </w:rPr>
        <w:t>generate</w:t>
      </w:r>
      <w:r w:rsidR="000F132B">
        <w:t xml:space="preserve"> </w:t>
      </w:r>
      <w:r w:rsidR="000F132B" w:rsidRPr="000F132B">
        <w:rPr>
          <w:i/>
        </w:rPr>
        <w:t>signature</w:t>
      </w:r>
      <w:r w:rsidR="000F132B">
        <w:t xml:space="preserve"> ini ditambahkan dalam fungsi </w:t>
      </w:r>
      <w:r w:rsidR="000F132B">
        <w:rPr>
          <w:rFonts w:ascii="Consolas" w:hAnsi="Consolas" w:cs="Consolas"/>
          <w:color w:val="795DA3"/>
          <w:sz w:val="18"/>
          <w:szCs w:val="18"/>
          <w:shd w:val="clear" w:color="auto" w:fill="FFFFFF"/>
        </w:rPr>
        <w:lastRenderedPageBreak/>
        <w:t>AODV::sendRequest</w:t>
      </w:r>
      <w:r w:rsidR="000F132B">
        <w:rPr>
          <w:color w:val="795DA3"/>
          <w:shd w:val="clear" w:color="auto" w:fill="FFFFFF"/>
        </w:rPr>
        <w:t xml:space="preserve"> </w:t>
      </w:r>
      <w:r w:rsidR="000F132B">
        <w:rPr>
          <w:shd w:val="clear" w:color="auto" w:fill="FFFFFF"/>
        </w:rPr>
        <w:t>dan dapat dilihat pada lampiran A.4.</w:t>
      </w:r>
      <w:r w:rsidR="00E42016">
        <w:rPr>
          <w:shd w:val="clear" w:color="auto" w:fill="FFFFFF"/>
        </w:rPr>
        <w:t xml:space="preserve"> Kemudian signature dari paket RREQ tersebut dicantumkan pada </w:t>
      </w:r>
      <w:r w:rsidR="00E42016" w:rsidRPr="00E42016">
        <w:rPr>
          <w:i/>
          <w:shd w:val="clear" w:color="auto" w:fill="FFFFFF"/>
        </w:rPr>
        <w:t>header packet</w:t>
      </w:r>
      <w:r w:rsidR="00E42016">
        <w:rPr>
          <w:shd w:val="clear" w:color="auto" w:fill="FFFFFF"/>
        </w:rPr>
        <w:t xml:space="preserve">. Oleh karena itu diperlukan beberapa variabel, diantaranya adalah </w:t>
      </w:r>
      <w:r w:rsidR="00E42016">
        <w:rPr>
          <w:rFonts w:ascii="Consolas" w:hAnsi="Consolas" w:cs="Consolas"/>
          <w:color w:val="A71D5D"/>
          <w:sz w:val="18"/>
          <w:szCs w:val="18"/>
          <w:shd w:val="clear" w:color="auto" w:fill="FFFFFF"/>
        </w:rPr>
        <w:t xml:space="preserve">char </w:t>
      </w:r>
      <w:r w:rsidR="00E42016">
        <w:rPr>
          <w:rFonts w:ascii="Consolas" w:hAnsi="Consolas" w:cs="Consolas"/>
          <w:color w:val="24292E"/>
          <w:sz w:val="18"/>
          <w:szCs w:val="18"/>
          <w:shd w:val="clear" w:color="auto" w:fill="FFFFFF"/>
        </w:rPr>
        <w:t>mdString[SHA256_DIGEST_LENGTH*</w:t>
      </w:r>
      <w:r w:rsidR="00E42016">
        <w:rPr>
          <w:rStyle w:val="pl-c1"/>
          <w:rFonts w:ascii="Consolas" w:hAnsi="Consolas" w:cs="Consolas"/>
          <w:color w:val="0086B3"/>
          <w:sz w:val="18"/>
          <w:szCs w:val="18"/>
          <w:shd w:val="clear" w:color="auto" w:fill="FFFFFF"/>
        </w:rPr>
        <w:t>2</w:t>
      </w:r>
      <w:r w:rsidR="00E42016">
        <w:rPr>
          <w:rFonts w:ascii="Consolas" w:hAnsi="Consolas" w:cs="Consolas"/>
          <w:color w:val="24292E"/>
          <w:sz w:val="18"/>
          <w:szCs w:val="18"/>
          <w:shd w:val="clear" w:color="auto" w:fill="FFFFFF"/>
        </w:rPr>
        <w:t>+</w:t>
      </w:r>
      <w:r w:rsidR="00E42016">
        <w:rPr>
          <w:rStyle w:val="pl-c1"/>
          <w:rFonts w:ascii="Consolas" w:hAnsi="Consolas" w:cs="Consolas"/>
          <w:color w:val="0086B3"/>
          <w:sz w:val="18"/>
          <w:szCs w:val="18"/>
          <w:shd w:val="clear" w:color="auto" w:fill="FFFFFF"/>
        </w:rPr>
        <w:t>1</w:t>
      </w:r>
      <w:r w:rsidR="00E42016">
        <w:rPr>
          <w:rFonts w:ascii="Consolas" w:hAnsi="Consolas" w:cs="Consolas"/>
          <w:color w:val="24292E"/>
          <w:sz w:val="18"/>
          <w:szCs w:val="18"/>
          <w:shd w:val="clear" w:color="auto" w:fill="FFFFFF"/>
        </w:rPr>
        <w:t>]</w:t>
      </w:r>
      <w:r w:rsidR="00E42016">
        <w:rPr>
          <w:color w:val="24292E"/>
          <w:shd w:val="clear" w:color="auto" w:fill="FFFFFF"/>
        </w:rPr>
        <w:t>,</w:t>
      </w:r>
      <w:r w:rsidR="00E42016">
        <w:rPr>
          <w:rFonts w:ascii="Consolas" w:hAnsi="Consolas" w:cs="Consolas"/>
          <w:color w:val="A71D5D"/>
          <w:sz w:val="18"/>
          <w:szCs w:val="18"/>
          <w:shd w:val="clear" w:color="auto" w:fill="FFFFFF"/>
        </w:rPr>
        <w:t xml:space="preserve"> </w:t>
      </w:r>
      <w:r w:rsidR="00E42016">
        <w:rPr>
          <w:rFonts w:ascii="Consolas" w:hAnsi="Consolas" w:cs="Consolas"/>
          <w:color w:val="24292E"/>
          <w:sz w:val="18"/>
          <w:szCs w:val="18"/>
          <w:shd w:val="clear" w:color="auto" w:fill="FFFFFF"/>
        </w:rPr>
        <w:t>EC_KEY *eckey</w:t>
      </w:r>
      <w:r w:rsidR="00E42016" w:rsidRPr="003578CB">
        <w:rPr>
          <w:color w:val="24292E"/>
          <w:shd w:val="clear" w:color="auto" w:fill="FFFFFF"/>
        </w:rPr>
        <w:t>,</w:t>
      </w:r>
      <w:r w:rsidR="00E42016">
        <w:rPr>
          <w:color w:val="24292E"/>
          <w:shd w:val="clear" w:color="auto" w:fill="FFFFFF"/>
        </w:rPr>
        <w:t xml:space="preserve"> </w:t>
      </w:r>
      <w:r w:rsidR="00E42016" w:rsidRPr="00C8278E">
        <w:rPr>
          <w:shd w:val="clear" w:color="auto" w:fill="FFFFFF"/>
        </w:rPr>
        <w:t>dan</w:t>
      </w:r>
      <w:r w:rsidR="00E42016">
        <w:rPr>
          <w:color w:val="24292E"/>
          <w:shd w:val="clear" w:color="auto" w:fill="FFFFFF"/>
        </w:rPr>
        <w:t xml:space="preserve"> </w:t>
      </w:r>
      <w:r w:rsidR="00E42016">
        <w:rPr>
          <w:rFonts w:ascii="Consolas" w:hAnsi="Consolas" w:cs="Consolas"/>
          <w:color w:val="24292E"/>
          <w:sz w:val="18"/>
          <w:szCs w:val="18"/>
          <w:shd w:val="clear" w:color="auto" w:fill="FFFFFF"/>
        </w:rPr>
        <w:t>ECDSA_SIG *signature</w:t>
      </w:r>
      <w:r w:rsidR="00E42016">
        <w:rPr>
          <w:shd w:val="clear" w:color="auto" w:fill="FFFFFF"/>
        </w:rPr>
        <w:t xml:space="preserve">. </w:t>
      </w:r>
      <w:r w:rsidR="00E42016" w:rsidRPr="00C8278E">
        <w:rPr>
          <w:shd w:val="clear" w:color="auto" w:fill="FFFFFF"/>
        </w:rPr>
        <w:t>Variabel</w:t>
      </w:r>
      <w:r w:rsidR="00E42016">
        <w:rPr>
          <w:color w:val="24292E"/>
          <w:shd w:val="clear" w:color="auto" w:fill="FFFFFF"/>
        </w:rPr>
        <w:t xml:space="preserve"> </w:t>
      </w:r>
      <w:r w:rsidR="00E42016">
        <w:rPr>
          <w:rFonts w:ascii="Consolas" w:hAnsi="Consolas" w:cs="Consolas"/>
          <w:color w:val="24292E"/>
          <w:sz w:val="18"/>
          <w:szCs w:val="18"/>
          <w:shd w:val="clear" w:color="auto" w:fill="FFFFFF"/>
        </w:rPr>
        <w:t>mdString</w:t>
      </w:r>
      <w:r w:rsidR="00E42016">
        <w:rPr>
          <w:color w:val="24292E"/>
          <w:shd w:val="clear" w:color="auto" w:fill="FFFFFF"/>
        </w:rPr>
        <w:t xml:space="preserve"> </w:t>
      </w:r>
      <w:r w:rsidR="00E42016" w:rsidRPr="00C8278E">
        <w:rPr>
          <w:shd w:val="clear" w:color="auto" w:fill="FFFFFF"/>
        </w:rPr>
        <w:t xml:space="preserve">digunakan untuk menyimpan nilai </w:t>
      </w:r>
      <w:r w:rsidR="00E42016" w:rsidRPr="00570038">
        <w:rPr>
          <w:i/>
          <w:shd w:val="clear" w:color="auto" w:fill="FFFFFF"/>
        </w:rPr>
        <w:t>hash</w:t>
      </w:r>
      <w:r w:rsidR="00E42016" w:rsidRPr="00C8278E">
        <w:rPr>
          <w:shd w:val="clear" w:color="auto" w:fill="FFFFFF"/>
        </w:rPr>
        <w:t xml:space="preserve"> dari isi paket. Variabel</w:t>
      </w:r>
      <w:r w:rsidR="00E42016">
        <w:rPr>
          <w:color w:val="24292E"/>
          <w:shd w:val="clear" w:color="auto" w:fill="FFFFFF"/>
        </w:rPr>
        <w:t xml:space="preserve"> </w:t>
      </w:r>
      <w:r w:rsidR="00E42016">
        <w:rPr>
          <w:rFonts w:ascii="Consolas" w:hAnsi="Consolas" w:cs="Consolas"/>
          <w:color w:val="24292E"/>
          <w:sz w:val="18"/>
          <w:szCs w:val="18"/>
          <w:shd w:val="clear" w:color="auto" w:fill="FFFFFF"/>
        </w:rPr>
        <w:t>eckey</w:t>
      </w:r>
      <w:r w:rsidR="00E42016">
        <w:rPr>
          <w:shd w:val="clear" w:color="auto" w:fill="FFFFFF"/>
        </w:rPr>
        <w:t xml:space="preserve"> digunakan untuk menyimpan </w:t>
      </w:r>
      <w:r w:rsidR="00E42016" w:rsidRPr="00570038">
        <w:rPr>
          <w:i/>
          <w:shd w:val="clear" w:color="auto" w:fill="FFFFFF"/>
        </w:rPr>
        <w:t>public key</w:t>
      </w:r>
      <w:r w:rsidR="00E42016">
        <w:rPr>
          <w:shd w:val="clear" w:color="auto" w:fill="FFFFFF"/>
        </w:rPr>
        <w:t xml:space="preserve">, sedangkan variabel </w:t>
      </w:r>
      <w:r w:rsidR="00E42016">
        <w:rPr>
          <w:rFonts w:ascii="Consolas" w:hAnsi="Consolas" w:cs="Consolas"/>
          <w:color w:val="24292E"/>
          <w:sz w:val="18"/>
          <w:szCs w:val="18"/>
          <w:shd w:val="clear" w:color="auto" w:fill="FFFFFF"/>
        </w:rPr>
        <w:t>signature</w:t>
      </w:r>
      <w:r w:rsidR="00E42016">
        <w:rPr>
          <w:shd w:val="clear" w:color="auto" w:fill="FFFFFF"/>
        </w:rPr>
        <w:t xml:space="preserve"> digunakan untuk menyimpan </w:t>
      </w:r>
      <w:r w:rsidR="00E42016" w:rsidRPr="00570038">
        <w:rPr>
          <w:i/>
          <w:shd w:val="clear" w:color="auto" w:fill="FFFFFF"/>
        </w:rPr>
        <w:t>digital signature</w:t>
      </w:r>
      <w:r w:rsidR="00E42016">
        <w:rPr>
          <w:shd w:val="clear" w:color="auto" w:fill="FFFFFF"/>
        </w:rPr>
        <w:t xml:space="preserve">. Kode implementasi perubahan struktur </w:t>
      </w:r>
      <w:r w:rsidR="00FA353E">
        <w:rPr>
          <w:i/>
          <w:shd w:val="clear" w:color="auto" w:fill="FFFFFF"/>
        </w:rPr>
        <w:t>header packet</w:t>
      </w:r>
      <w:r w:rsidR="00E42016">
        <w:rPr>
          <w:shd w:val="clear" w:color="auto" w:fill="FFFFFF"/>
        </w:rPr>
        <w:t xml:space="preserve"> dapat dilihat pada </w:t>
      </w:r>
      <w:r w:rsidR="00E42016">
        <w:rPr>
          <w:shd w:val="clear" w:color="auto" w:fill="FFFFFF"/>
        </w:rPr>
        <w:fldChar w:fldCharType="begin"/>
      </w:r>
      <w:r w:rsidR="00E42016">
        <w:rPr>
          <w:shd w:val="clear" w:color="auto" w:fill="FFFFFF"/>
        </w:rPr>
        <w:instrText xml:space="preserve"> REF _Ref487114516 \h </w:instrText>
      </w:r>
      <w:r w:rsidR="00E42016">
        <w:rPr>
          <w:shd w:val="clear" w:color="auto" w:fill="FFFFFF"/>
        </w:rPr>
      </w:r>
      <w:r w:rsidR="00E42016">
        <w:rPr>
          <w:shd w:val="clear" w:color="auto" w:fill="FFFFFF"/>
        </w:rPr>
        <w:fldChar w:fldCharType="separate"/>
      </w:r>
      <w:r w:rsidR="004F4408">
        <w:t xml:space="preserve">Gambar </w:t>
      </w:r>
      <w:r w:rsidR="004F4408">
        <w:rPr>
          <w:noProof/>
        </w:rPr>
        <w:t>4</w:t>
      </w:r>
      <w:r w:rsidR="004F4408">
        <w:t>.</w:t>
      </w:r>
      <w:r w:rsidR="004F4408">
        <w:rPr>
          <w:noProof/>
        </w:rPr>
        <w:t>17</w:t>
      </w:r>
      <w:r w:rsidR="00E42016">
        <w:rPr>
          <w:shd w:val="clear" w:color="auto" w:fill="FFFFFF"/>
        </w:rPr>
        <w:fldChar w:fldCharType="end"/>
      </w:r>
      <w:r w:rsidR="00E42016">
        <w:rPr>
          <w:shd w:val="clear" w:color="auto" w:fill="FFFFFF"/>
        </w:rPr>
        <w:t xml:space="preserve">. </w:t>
      </w:r>
    </w:p>
    <w:p w:rsidR="00E42016" w:rsidRDefault="00E42016" w:rsidP="000F132B">
      <w:pPr>
        <w:jc w:val="both"/>
        <w:rPr>
          <w:shd w:val="clear" w:color="auto" w:fill="FFFFFF"/>
        </w:rPr>
      </w:pPr>
    </w:p>
    <w:p w:rsidR="00E42016" w:rsidRDefault="00E42016" w:rsidP="00E42016">
      <w:pPr>
        <w:keepNext/>
        <w:jc w:val="both"/>
      </w:pPr>
      <w:r>
        <w:rPr>
          <w:noProof/>
          <w:lang w:eastAsia="id-ID"/>
        </w:rPr>
        <mc:AlternateContent>
          <mc:Choice Requires="wps">
            <w:drawing>
              <wp:inline distT="0" distB="0" distL="0" distR="0" wp14:anchorId="35CE2E7A" wp14:editId="41D9CDAB">
                <wp:extent cx="3695700" cy="1266825"/>
                <wp:effectExtent l="0" t="0" r="19050" b="28575"/>
                <wp:docPr id="450789" name="Text Box 450789"/>
                <wp:cNvGraphicFramePr/>
                <a:graphic xmlns:a="http://schemas.openxmlformats.org/drawingml/2006/main">
                  <a:graphicData uri="http://schemas.microsoft.com/office/word/2010/wordprocessingShape">
                    <wps:wsp>
                      <wps:cNvSpPr txBox="1"/>
                      <wps:spPr>
                        <a:xfrm>
                          <a:off x="0" y="0"/>
                          <a:ext cx="3695700" cy="12668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F4408" w:rsidRPr="009C2658" w:rsidRDefault="004F4408" w:rsidP="00E42016">
                            <w:pPr>
                              <w:rPr>
                                <w:rFonts w:ascii="Courier New" w:hAnsi="Courier New" w:cs="Courier New"/>
                                <w:sz w:val="20"/>
                                <w:szCs w:val="20"/>
                                <w:shd w:val="clear" w:color="auto" w:fill="FFFFFF"/>
                              </w:rPr>
                            </w:pPr>
                            <w:r w:rsidRPr="009C2658">
                              <w:rPr>
                                <w:rStyle w:val="pl-k"/>
                                <w:rFonts w:ascii="Courier New" w:hAnsi="Courier New" w:cs="Courier New"/>
                                <w:sz w:val="20"/>
                                <w:szCs w:val="20"/>
                                <w:shd w:val="clear" w:color="auto" w:fill="FFFFFF"/>
                              </w:rPr>
                              <w:t>struct</w:t>
                            </w:r>
                            <w:r w:rsidRPr="009C2658">
                              <w:rPr>
                                <w:rFonts w:ascii="Courier New" w:hAnsi="Courier New" w:cs="Courier New"/>
                                <w:sz w:val="20"/>
                                <w:szCs w:val="20"/>
                                <w:shd w:val="clear" w:color="auto" w:fill="FFFFFF"/>
                              </w:rPr>
                              <w:t xml:space="preserve"> </w:t>
                            </w:r>
                            <w:r w:rsidRPr="009C2658">
                              <w:rPr>
                                <w:rStyle w:val="pl-en"/>
                                <w:rFonts w:ascii="Courier New" w:hAnsi="Courier New" w:cs="Courier New"/>
                                <w:sz w:val="20"/>
                                <w:szCs w:val="20"/>
                                <w:shd w:val="clear" w:color="auto" w:fill="FFFFFF"/>
                              </w:rPr>
                              <w:t>hdr_aodv_request</w:t>
                            </w:r>
                            <w:r w:rsidRPr="009C2658">
                              <w:rPr>
                                <w:rFonts w:ascii="Courier New" w:hAnsi="Courier New" w:cs="Courier New"/>
                                <w:sz w:val="20"/>
                                <w:szCs w:val="20"/>
                                <w:shd w:val="clear" w:color="auto" w:fill="FFFFFF"/>
                              </w:rPr>
                              <w:t xml:space="preserve"> {</w:t>
                            </w:r>
                          </w:p>
                          <w:p w:rsidR="004F4408" w:rsidRPr="009C2658" w:rsidRDefault="004F4408" w:rsidP="00E42016">
                            <w:pPr>
                              <w:rPr>
                                <w:rFonts w:ascii="Courier New" w:hAnsi="Courier New" w:cs="Courier New"/>
                                <w:sz w:val="20"/>
                                <w:szCs w:val="20"/>
                                <w:shd w:val="clear" w:color="auto" w:fill="FFFFFF"/>
                              </w:rPr>
                            </w:pPr>
                            <w:r w:rsidRPr="009C2658">
                              <w:rPr>
                                <w:rFonts w:ascii="Courier New" w:hAnsi="Courier New" w:cs="Courier New"/>
                                <w:sz w:val="20"/>
                                <w:szCs w:val="20"/>
                                <w:shd w:val="clear" w:color="auto" w:fill="FFFFFF"/>
                              </w:rPr>
                              <w:tab/>
                              <w:t>...</w:t>
                            </w:r>
                          </w:p>
                          <w:p w:rsidR="004F4408" w:rsidRPr="009C2658" w:rsidRDefault="004F4408" w:rsidP="00E42016">
                            <w:pPr>
                              <w:rPr>
                                <w:rFonts w:ascii="Courier New" w:hAnsi="Courier New" w:cs="Courier New"/>
                                <w:sz w:val="20"/>
                                <w:szCs w:val="20"/>
                                <w:shd w:val="clear" w:color="auto" w:fill="FFFFFF"/>
                              </w:rPr>
                            </w:pPr>
                            <w:r w:rsidRPr="009C2658">
                              <w:rPr>
                                <w:rFonts w:ascii="Courier New" w:hAnsi="Courier New" w:cs="Courier New"/>
                                <w:sz w:val="20"/>
                                <w:szCs w:val="20"/>
                                <w:shd w:val="clear" w:color="auto" w:fill="FFFFFF"/>
                              </w:rPr>
                              <w:tab/>
                            </w:r>
                            <w:r w:rsidRPr="009C2658">
                              <w:rPr>
                                <w:rStyle w:val="pl-k"/>
                                <w:rFonts w:ascii="Courier New" w:hAnsi="Courier New" w:cs="Courier New"/>
                                <w:sz w:val="20"/>
                                <w:szCs w:val="20"/>
                                <w:shd w:val="clear" w:color="auto" w:fill="FFFFFF"/>
                              </w:rPr>
                              <w:t>int</w:t>
                            </w:r>
                            <w:r w:rsidRPr="009C2658">
                              <w:rPr>
                                <w:rFonts w:ascii="Courier New" w:hAnsi="Courier New" w:cs="Courier New"/>
                                <w:sz w:val="20"/>
                                <w:szCs w:val="20"/>
                                <w:shd w:val="clear" w:color="auto" w:fill="FFFFFF"/>
                              </w:rPr>
                              <w:t xml:space="preserve"> record;</w:t>
                            </w:r>
                          </w:p>
                          <w:p w:rsidR="004F4408" w:rsidRPr="009C2658" w:rsidRDefault="004F4408" w:rsidP="00E42016">
                            <w:pPr>
                              <w:rPr>
                                <w:rFonts w:ascii="Courier New" w:hAnsi="Courier New" w:cs="Courier New"/>
                                <w:sz w:val="20"/>
                                <w:szCs w:val="20"/>
                                <w:shd w:val="clear" w:color="auto" w:fill="FFFFFF"/>
                              </w:rPr>
                            </w:pPr>
                            <w:r w:rsidRPr="009C2658">
                              <w:rPr>
                                <w:rFonts w:ascii="Courier New" w:hAnsi="Courier New" w:cs="Courier New"/>
                                <w:sz w:val="20"/>
                                <w:szCs w:val="20"/>
                                <w:shd w:val="clear" w:color="auto" w:fill="FFFFFF"/>
                              </w:rPr>
                              <w:tab/>
                            </w:r>
                            <w:r w:rsidRPr="009C2658">
                              <w:rPr>
                                <w:rStyle w:val="pl-k"/>
                                <w:rFonts w:ascii="Courier New" w:hAnsi="Courier New" w:cs="Courier New"/>
                                <w:sz w:val="20"/>
                                <w:szCs w:val="20"/>
                                <w:shd w:val="clear" w:color="auto" w:fill="FFFFFF"/>
                              </w:rPr>
                              <w:t>char</w:t>
                            </w:r>
                            <w:r w:rsidRPr="009C2658">
                              <w:rPr>
                                <w:rFonts w:ascii="Courier New" w:hAnsi="Courier New" w:cs="Courier New"/>
                                <w:sz w:val="20"/>
                                <w:szCs w:val="20"/>
                                <w:shd w:val="clear" w:color="auto" w:fill="FFFFFF"/>
                              </w:rPr>
                              <w:t xml:space="preserve"> mdString[SHA256_DIGEST_LENGTH*</w:t>
                            </w:r>
                            <w:r w:rsidRPr="009C2658">
                              <w:rPr>
                                <w:rStyle w:val="pl-c1"/>
                                <w:rFonts w:ascii="Courier New" w:hAnsi="Courier New" w:cs="Courier New"/>
                                <w:sz w:val="20"/>
                                <w:szCs w:val="20"/>
                                <w:shd w:val="clear" w:color="auto" w:fill="FFFFFF"/>
                              </w:rPr>
                              <w:t>2</w:t>
                            </w:r>
                            <w:r w:rsidRPr="009C2658">
                              <w:rPr>
                                <w:rFonts w:ascii="Courier New" w:hAnsi="Courier New" w:cs="Courier New"/>
                                <w:sz w:val="20"/>
                                <w:szCs w:val="20"/>
                                <w:shd w:val="clear" w:color="auto" w:fill="FFFFFF"/>
                              </w:rPr>
                              <w:t>+</w:t>
                            </w:r>
                            <w:r w:rsidRPr="009C2658">
                              <w:rPr>
                                <w:rStyle w:val="pl-c1"/>
                                <w:rFonts w:ascii="Courier New" w:hAnsi="Courier New" w:cs="Courier New"/>
                                <w:sz w:val="20"/>
                                <w:szCs w:val="20"/>
                                <w:shd w:val="clear" w:color="auto" w:fill="FFFFFF"/>
                              </w:rPr>
                              <w:t>1</w:t>
                            </w:r>
                            <w:r w:rsidRPr="009C2658">
                              <w:rPr>
                                <w:rFonts w:ascii="Courier New" w:hAnsi="Courier New" w:cs="Courier New"/>
                                <w:sz w:val="20"/>
                                <w:szCs w:val="20"/>
                                <w:shd w:val="clear" w:color="auto" w:fill="FFFFFF"/>
                              </w:rPr>
                              <w:t>];</w:t>
                            </w:r>
                          </w:p>
                          <w:p w:rsidR="004F4408" w:rsidRPr="009C2658" w:rsidRDefault="004F4408" w:rsidP="00E42016">
                            <w:pPr>
                              <w:rPr>
                                <w:rFonts w:ascii="Courier New" w:hAnsi="Courier New" w:cs="Courier New"/>
                                <w:sz w:val="20"/>
                                <w:szCs w:val="20"/>
                                <w:shd w:val="clear" w:color="auto" w:fill="FFFFFF"/>
                              </w:rPr>
                            </w:pPr>
                            <w:r w:rsidRPr="009C2658">
                              <w:rPr>
                                <w:rFonts w:ascii="Courier New" w:hAnsi="Courier New" w:cs="Courier New"/>
                                <w:sz w:val="20"/>
                                <w:szCs w:val="20"/>
                                <w:shd w:val="clear" w:color="auto" w:fill="FFFFFF"/>
                              </w:rPr>
                              <w:tab/>
                              <w:t>EC_KEY *eckey;</w:t>
                            </w:r>
                          </w:p>
                          <w:p w:rsidR="004F4408" w:rsidRPr="009C2658" w:rsidRDefault="004F4408" w:rsidP="00E42016">
                            <w:pPr>
                              <w:rPr>
                                <w:rFonts w:ascii="Courier New" w:hAnsi="Courier New" w:cs="Courier New"/>
                                <w:sz w:val="20"/>
                                <w:szCs w:val="20"/>
                                <w:shd w:val="clear" w:color="auto" w:fill="FFFFFF"/>
                              </w:rPr>
                            </w:pPr>
                            <w:r w:rsidRPr="009C2658">
                              <w:rPr>
                                <w:rFonts w:ascii="Courier New" w:hAnsi="Courier New" w:cs="Courier New"/>
                                <w:sz w:val="20"/>
                                <w:szCs w:val="20"/>
                                <w:shd w:val="clear" w:color="auto" w:fill="FFFFFF"/>
                              </w:rPr>
                              <w:tab/>
                              <w:t>ECDSA_SIG *signature;</w:t>
                            </w:r>
                          </w:p>
                          <w:p w:rsidR="004F4408" w:rsidRPr="009C2658" w:rsidRDefault="004F4408" w:rsidP="00E42016">
                            <w:pPr>
                              <w:rPr>
                                <w:rFonts w:ascii="Courier New" w:hAnsi="Courier New" w:cs="Courier New"/>
                                <w:sz w:val="20"/>
                                <w:szCs w:val="20"/>
                                <w:shd w:val="clear" w:color="auto" w:fill="FFFFFF"/>
                              </w:rPr>
                            </w:pPr>
                            <w:r w:rsidRPr="009C2658">
                              <w:rPr>
                                <w:rFonts w:ascii="Courier New" w:hAnsi="Courier New" w:cs="Courier New"/>
                                <w:sz w:val="20"/>
                                <w:szCs w:val="20"/>
                                <w:shd w:val="clear" w:color="auto" w:fill="FFFFFF"/>
                              </w:rPr>
                              <w:tab/>
                              <w:t>...</w:t>
                            </w:r>
                          </w:p>
                          <w:p w:rsidR="004F4408" w:rsidRPr="009C2658" w:rsidRDefault="004F4408" w:rsidP="00E42016">
                            <w:pPr>
                              <w:rPr>
                                <w:rFonts w:ascii="Courier New" w:hAnsi="Courier New" w:cs="Courier New"/>
                                <w:sz w:val="20"/>
                                <w:szCs w:val="20"/>
                              </w:rPr>
                            </w:pPr>
                            <w:r w:rsidRPr="009C2658">
                              <w:rPr>
                                <w:rFonts w:ascii="Courier New" w:hAnsi="Courier New" w:cs="Courier New"/>
                                <w:sz w:val="20"/>
                                <w:szCs w:val="20"/>
                                <w:shd w:val="clear" w:color="auto" w:fill="FFFFFF"/>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5CE2E7A" id="Text Box 450789" o:spid="_x0000_s1047" type="#_x0000_t202" style="width:291pt;height:9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" fillcolor="white [3201]" strokeweight=".5pt">
                <v:textbox>
                  <w:txbxContent>
                    <w:p w:rsidR="004F4408" w:rsidRPr="009C2658" w:rsidRDefault="004F4408" w:rsidP="00E42016">
                      <w:pPr>
                        <w:rPr>
                          <w:rFonts w:ascii="Courier New" w:hAnsi="Courier New" w:cs="Courier New"/>
                          <w:sz w:val="20"/>
                          <w:szCs w:val="20"/>
                          <w:shd w:val="clear" w:color="auto" w:fill="FFFFFF"/>
                        </w:rPr>
                      </w:pPr>
                      <w:r w:rsidRPr="009C2658">
                        <w:rPr>
                          <w:rStyle w:val="pl-k"/>
                          <w:rFonts w:ascii="Courier New" w:hAnsi="Courier New" w:cs="Courier New"/>
                          <w:sz w:val="20"/>
                          <w:szCs w:val="20"/>
                          <w:shd w:val="clear" w:color="auto" w:fill="FFFFFF"/>
                        </w:rPr>
                        <w:t>struct</w:t>
                      </w:r>
                      <w:r w:rsidRPr="009C2658">
                        <w:rPr>
                          <w:rFonts w:ascii="Courier New" w:hAnsi="Courier New" w:cs="Courier New"/>
                          <w:sz w:val="20"/>
                          <w:szCs w:val="20"/>
                          <w:shd w:val="clear" w:color="auto" w:fill="FFFFFF"/>
                        </w:rPr>
                        <w:t xml:space="preserve"> </w:t>
                      </w:r>
                      <w:r w:rsidRPr="009C2658">
                        <w:rPr>
                          <w:rStyle w:val="pl-en"/>
                          <w:rFonts w:ascii="Courier New" w:hAnsi="Courier New" w:cs="Courier New"/>
                          <w:sz w:val="20"/>
                          <w:szCs w:val="20"/>
                          <w:shd w:val="clear" w:color="auto" w:fill="FFFFFF"/>
                        </w:rPr>
                        <w:t>hdr_aodv_request</w:t>
                      </w:r>
                      <w:r w:rsidRPr="009C2658">
                        <w:rPr>
                          <w:rFonts w:ascii="Courier New" w:hAnsi="Courier New" w:cs="Courier New"/>
                          <w:sz w:val="20"/>
                          <w:szCs w:val="20"/>
                          <w:shd w:val="clear" w:color="auto" w:fill="FFFFFF"/>
                        </w:rPr>
                        <w:t xml:space="preserve"> {</w:t>
                      </w:r>
                    </w:p>
                    <w:p w:rsidR="004F4408" w:rsidRPr="009C2658" w:rsidRDefault="004F4408" w:rsidP="00E42016">
                      <w:pPr>
                        <w:rPr>
                          <w:rFonts w:ascii="Courier New" w:hAnsi="Courier New" w:cs="Courier New"/>
                          <w:sz w:val="20"/>
                          <w:szCs w:val="20"/>
                          <w:shd w:val="clear" w:color="auto" w:fill="FFFFFF"/>
                        </w:rPr>
                      </w:pPr>
                      <w:r w:rsidRPr="009C2658">
                        <w:rPr>
                          <w:rFonts w:ascii="Courier New" w:hAnsi="Courier New" w:cs="Courier New"/>
                          <w:sz w:val="20"/>
                          <w:szCs w:val="20"/>
                          <w:shd w:val="clear" w:color="auto" w:fill="FFFFFF"/>
                        </w:rPr>
                        <w:tab/>
                        <w:t>...</w:t>
                      </w:r>
                    </w:p>
                    <w:p w:rsidR="004F4408" w:rsidRPr="009C2658" w:rsidRDefault="004F4408" w:rsidP="00E42016">
                      <w:pPr>
                        <w:rPr>
                          <w:rFonts w:ascii="Courier New" w:hAnsi="Courier New" w:cs="Courier New"/>
                          <w:sz w:val="20"/>
                          <w:szCs w:val="20"/>
                          <w:shd w:val="clear" w:color="auto" w:fill="FFFFFF"/>
                        </w:rPr>
                      </w:pPr>
                      <w:r w:rsidRPr="009C2658">
                        <w:rPr>
                          <w:rFonts w:ascii="Courier New" w:hAnsi="Courier New" w:cs="Courier New"/>
                          <w:sz w:val="20"/>
                          <w:szCs w:val="20"/>
                          <w:shd w:val="clear" w:color="auto" w:fill="FFFFFF"/>
                        </w:rPr>
                        <w:tab/>
                      </w:r>
                      <w:r w:rsidRPr="009C2658">
                        <w:rPr>
                          <w:rStyle w:val="pl-k"/>
                          <w:rFonts w:ascii="Courier New" w:hAnsi="Courier New" w:cs="Courier New"/>
                          <w:sz w:val="20"/>
                          <w:szCs w:val="20"/>
                          <w:shd w:val="clear" w:color="auto" w:fill="FFFFFF"/>
                        </w:rPr>
                        <w:t>int</w:t>
                      </w:r>
                      <w:r w:rsidRPr="009C2658">
                        <w:rPr>
                          <w:rFonts w:ascii="Courier New" w:hAnsi="Courier New" w:cs="Courier New"/>
                          <w:sz w:val="20"/>
                          <w:szCs w:val="20"/>
                          <w:shd w:val="clear" w:color="auto" w:fill="FFFFFF"/>
                        </w:rPr>
                        <w:t xml:space="preserve"> record;</w:t>
                      </w:r>
                    </w:p>
                    <w:p w:rsidR="004F4408" w:rsidRPr="009C2658" w:rsidRDefault="004F4408" w:rsidP="00E42016">
                      <w:pPr>
                        <w:rPr>
                          <w:rFonts w:ascii="Courier New" w:hAnsi="Courier New" w:cs="Courier New"/>
                          <w:sz w:val="20"/>
                          <w:szCs w:val="20"/>
                          <w:shd w:val="clear" w:color="auto" w:fill="FFFFFF"/>
                        </w:rPr>
                      </w:pPr>
                      <w:r w:rsidRPr="009C2658">
                        <w:rPr>
                          <w:rFonts w:ascii="Courier New" w:hAnsi="Courier New" w:cs="Courier New"/>
                          <w:sz w:val="20"/>
                          <w:szCs w:val="20"/>
                          <w:shd w:val="clear" w:color="auto" w:fill="FFFFFF"/>
                        </w:rPr>
                        <w:tab/>
                      </w:r>
                      <w:r w:rsidRPr="009C2658">
                        <w:rPr>
                          <w:rStyle w:val="pl-k"/>
                          <w:rFonts w:ascii="Courier New" w:hAnsi="Courier New" w:cs="Courier New"/>
                          <w:sz w:val="20"/>
                          <w:szCs w:val="20"/>
                          <w:shd w:val="clear" w:color="auto" w:fill="FFFFFF"/>
                        </w:rPr>
                        <w:t>char</w:t>
                      </w:r>
                      <w:r w:rsidRPr="009C2658">
                        <w:rPr>
                          <w:rFonts w:ascii="Courier New" w:hAnsi="Courier New" w:cs="Courier New"/>
                          <w:sz w:val="20"/>
                          <w:szCs w:val="20"/>
                          <w:shd w:val="clear" w:color="auto" w:fill="FFFFFF"/>
                        </w:rPr>
                        <w:t xml:space="preserve"> mdString[SHA256_DIGEST_LENGTH*</w:t>
                      </w:r>
                      <w:r w:rsidRPr="009C2658">
                        <w:rPr>
                          <w:rStyle w:val="pl-c1"/>
                          <w:rFonts w:ascii="Courier New" w:hAnsi="Courier New" w:cs="Courier New"/>
                          <w:sz w:val="20"/>
                          <w:szCs w:val="20"/>
                          <w:shd w:val="clear" w:color="auto" w:fill="FFFFFF"/>
                        </w:rPr>
                        <w:t>2</w:t>
                      </w:r>
                      <w:r w:rsidRPr="009C2658">
                        <w:rPr>
                          <w:rFonts w:ascii="Courier New" w:hAnsi="Courier New" w:cs="Courier New"/>
                          <w:sz w:val="20"/>
                          <w:szCs w:val="20"/>
                          <w:shd w:val="clear" w:color="auto" w:fill="FFFFFF"/>
                        </w:rPr>
                        <w:t>+</w:t>
                      </w:r>
                      <w:r w:rsidRPr="009C2658">
                        <w:rPr>
                          <w:rStyle w:val="pl-c1"/>
                          <w:rFonts w:ascii="Courier New" w:hAnsi="Courier New" w:cs="Courier New"/>
                          <w:sz w:val="20"/>
                          <w:szCs w:val="20"/>
                          <w:shd w:val="clear" w:color="auto" w:fill="FFFFFF"/>
                        </w:rPr>
                        <w:t>1</w:t>
                      </w:r>
                      <w:r w:rsidRPr="009C2658">
                        <w:rPr>
                          <w:rFonts w:ascii="Courier New" w:hAnsi="Courier New" w:cs="Courier New"/>
                          <w:sz w:val="20"/>
                          <w:szCs w:val="20"/>
                          <w:shd w:val="clear" w:color="auto" w:fill="FFFFFF"/>
                        </w:rPr>
                        <w:t>];</w:t>
                      </w:r>
                    </w:p>
                    <w:p w:rsidR="004F4408" w:rsidRPr="009C2658" w:rsidRDefault="004F4408" w:rsidP="00E42016">
                      <w:pPr>
                        <w:rPr>
                          <w:rFonts w:ascii="Courier New" w:hAnsi="Courier New" w:cs="Courier New"/>
                          <w:sz w:val="20"/>
                          <w:szCs w:val="20"/>
                          <w:shd w:val="clear" w:color="auto" w:fill="FFFFFF"/>
                        </w:rPr>
                      </w:pPr>
                      <w:r w:rsidRPr="009C2658">
                        <w:rPr>
                          <w:rFonts w:ascii="Courier New" w:hAnsi="Courier New" w:cs="Courier New"/>
                          <w:sz w:val="20"/>
                          <w:szCs w:val="20"/>
                          <w:shd w:val="clear" w:color="auto" w:fill="FFFFFF"/>
                        </w:rPr>
                        <w:tab/>
                        <w:t>EC_KEY *eckey;</w:t>
                      </w:r>
                    </w:p>
                    <w:p w:rsidR="004F4408" w:rsidRPr="009C2658" w:rsidRDefault="004F4408" w:rsidP="00E42016">
                      <w:pPr>
                        <w:rPr>
                          <w:rFonts w:ascii="Courier New" w:hAnsi="Courier New" w:cs="Courier New"/>
                          <w:sz w:val="20"/>
                          <w:szCs w:val="20"/>
                          <w:shd w:val="clear" w:color="auto" w:fill="FFFFFF"/>
                        </w:rPr>
                      </w:pPr>
                      <w:r w:rsidRPr="009C2658">
                        <w:rPr>
                          <w:rFonts w:ascii="Courier New" w:hAnsi="Courier New" w:cs="Courier New"/>
                          <w:sz w:val="20"/>
                          <w:szCs w:val="20"/>
                          <w:shd w:val="clear" w:color="auto" w:fill="FFFFFF"/>
                        </w:rPr>
                        <w:tab/>
                        <w:t>ECDSA_SIG *signature;</w:t>
                      </w:r>
                    </w:p>
                    <w:p w:rsidR="004F4408" w:rsidRPr="009C2658" w:rsidRDefault="004F4408" w:rsidP="00E42016">
                      <w:pPr>
                        <w:rPr>
                          <w:rFonts w:ascii="Courier New" w:hAnsi="Courier New" w:cs="Courier New"/>
                          <w:sz w:val="20"/>
                          <w:szCs w:val="20"/>
                          <w:shd w:val="clear" w:color="auto" w:fill="FFFFFF"/>
                        </w:rPr>
                      </w:pPr>
                      <w:r w:rsidRPr="009C2658">
                        <w:rPr>
                          <w:rFonts w:ascii="Courier New" w:hAnsi="Courier New" w:cs="Courier New"/>
                          <w:sz w:val="20"/>
                          <w:szCs w:val="20"/>
                          <w:shd w:val="clear" w:color="auto" w:fill="FFFFFF"/>
                        </w:rPr>
                        <w:tab/>
                        <w:t>...</w:t>
                      </w:r>
                    </w:p>
                    <w:p w:rsidR="004F4408" w:rsidRPr="009C2658" w:rsidRDefault="004F4408" w:rsidP="00E42016">
                      <w:pPr>
                        <w:rPr>
                          <w:rFonts w:ascii="Courier New" w:hAnsi="Courier New" w:cs="Courier New"/>
                          <w:sz w:val="20"/>
                          <w:szCs w:val="20"/>
                        </w:rPr>
                      </w:pPr>
                      <w:r w:rsidRPr="009C2658">
                        <w:rPr>
                          <w:rFonts w:ascii="Courier New" w:hAnsi="Courier New" w:cs="Courier New"/>
                          <w:sz w:val="20"/>
                          <w:szCs w:val="20"/>
                          <w:shd w:val="clear" w:color="auto" w:fill="FFFFFF"/>
                        </w:rPr>
                        <w:t>}</w:t>
                      </w:r>
                    </w:p>
                  </w:txbxContent>
                </v:textbox>
                <w10:anchorlock/>
              </v:shape>
            </w:pict>
          </mc:Fallback>
        </mc:AlternateContent>
      </w:r>
    </w:p>
    <w:p w:rsidR="00FA353E" w:rsidRDefault="00E42016" w:rsidP="00FA353E">
      <w:pPr>
        <w:pStyle w:val="Caption"/>
        <w:rPr>
          <w:b w:val="0"/>
          <w:i/>
        </w:rPr>
      </w:pPr>
      <w:bookmarkStart w:id="199" w:name="_Ref487114516"/>
      <w:bookmarkStart w:id="200" w:name="_Toc487272996"/>
      <w:r>
        <w:t xml:space="preserve">Gambar </w:t>
      </w:r>
      <w:r w:rsidR="002E4E75">
        <w:fldChar w:fldCharType="begin"/>
      </w:r>
      <w:r w:rsidR="002E4E75">
        <w:instrText xml:space="preserve"> STYLEREF 1 \s </w:instrText>
      </w:r>
      <w:r w:rsidR="002E4E75">
        <w:fldChar w:fldCharType="separate"/>
      </w:r>
      <w:r w:rsidR="004F4408">
        <w:rPr>
          <w:noProof/>
        </w:rPr>
        <w:t>4</w:t>
      </w:r>
      <w:r w:rsidR="002E4E75">
        <w:rPr>
          <w:noProof/>
        </w:rPr>
        <w:fldChar w:fldCharType="end"/>
      </w:r>
      <w:r w:rsidR="004834F4">
        <w:t>.</w:t>
      </w:r>
      <w:r w:rsidR="002E4E75">
        <w:fldChar w:fldCharType="begin"/>
      </w:r>
      <w:r w:rsidR="002E4E75">
        <w:instrText xml:space="preserve"> SEQ Gambar \* ARABIC \s 1 </w:instrText>
      </w:r>
      <w:r w:rsidR="002E4E75">
        <w:fldChar w:fldCharType="separate"/>
      </w:r>
      <w:r w:rsidR="004F4408">
        <w:rPr>
          <w:noProof/>
        </w:rPr>
        <w:t>17</w:t>
      </w:r>
      <w:r w:rsidR="002E4E75">
        <w:rPr>
          <w:noProof/>
        </w:rPr>
        <w:fldChar w:fldCharType="end"/>
      </w:r>
      <w:bookmarkEnd w:id="199"/>
      <w:r>
        <w:t xml:space="preserve"> </w:t>
      </w:r>
      <w:r>
        <w:rPr>
          <w:b w:val="0"/>
        </w:rPr>
        <w:t xml:space="preserve">Perubahan Struktur </w:t>
      </w:r>
      <w:r w:rsidRPr="00E42016">
        <w:rPr>
          <w:b w:val="0"/>
          <w:i/>
        </w:rPr>
        <w:t>Header Packet</w:t>
      </w:r>
      <w:bookmarkEnd w:id="200"/>
    </w:p>
    <w:p w:rsidR="00FA353E" w:rsidRPr="00FA353E" w:rsidRDefault="00FA353E" w:rsidP="00FA353E"/>
    <w:p w:rsidR="001559A0" w:rsidRPr="00A5102A" w:rsidRDefault="00FA353E" w:rsidP="00A5102A">
      <w:pPr>
        <w:ind w:firstLine="720"/>
        <w:jc w:val="both"/>
      </w:pPr>
      <w:r>
        <w:t xml:space="preserve">Selanjutnya, pada tiap node yang menerima paket RREQ dari tiap node tetangganya dilakukan verifikasi signature paket. </w:t>
      </w:r>
      <w:r>
        <w:rPr>
          <w:shd w:val="clear" w:color="auto" w:fill="FFFFFF"/>
        </w:rPr>
        <w:t xml:space="preserve">Beberapa variabel yang dibutuhkan yaitu </w:t>
      </w:r>
      <w:r>
        <w:rPr>
          <w:rStyle w:val="pl-k"/>
          <w:rFonts w:ascii="Consolas" w:hAnsi="Consolas" w:cs="Consolas"/>
          <w:color w:val="A71D5D"/>
          <w:sz w:val="18"/>
          <w:szCs w:val="18"/>
          <w:shd w:val="clear" w:color="auto" w:fill="FFFFFF"/>
        </w:rPr>
        <w:t>int</w:t>
      </w:r>
      <w:r>
        <w:rPr>
          <w:rFonts w:ascii="Consolas" w:hAnsi="Consolas" w:cs="Consolas"/>
          <w:color w:val="24292E"/>
          <w:sz w:val="18"/>
          <w:szCs w:val="18"/>
          <w:shd w:val="clear" w:color="auto" w:fill="FFFFFF"/>
        </w:rPr>
        <w:t xml:space="preserve"> verified[</w:t>
      </w:r>
      <w:r>
        <w:rPr>
          <w:rStyle w:val="pl-c1"/>
          <w:rFonts w:ascii="Consolas" w:hAnsi="Consolas" w:cs="Consolas"/>
          <w:color w:val="0086B3"/>
          <w:sz w:val="18"/>
          <w:szCs w:val="18"/>
          <w:shd w:val="clear" w:color="auto" w:fill="FFFFFF"/>
        </w:rPr>
        <w:t>50</w:t>
      </w:r>
      <w:r>
        <w:rPr>
          <w:rFonts w:ascii="Consolas" w:hAnsi="Consolas" w:cs="Consolas"/>
          <w:color w:val="24292E"/>
          <w:sz w:val="18"/>
          <w:szCs w:val="18"/>
          <w:shd w:val="clear" w:color="auto" w:fill="FFFFFF"/>
        </w:rPr>
        <w:t>][</w:t>
      </w:r>
      <w:r>
        <w:rPr>
          <w:rStyle w:val="pl-c1"/>
          <w:rFonts w:ascii="Consolas" w:hAnsi="Consolas" w:cs="Consolas"/>
          <w:color w:val="0086B3"/>
          <w:sz w:val="18"/>
          <w:szCs w:val="18"/>
          <w:shd w:val="clear" w:color="auto" w:fill="FFFFFF"/>
        </w:rPr>
        <w:t>50</w:t>
      </w:r>
      <w:r>
        <w:rPr>
          <w:rFonts w:ascii="Consolas" w:hAnsi="Consolas" w:cs="Consolas"/>
          <w:color w:val="24292E"/>
          <w:sz w:val="18"/>
          <w:szCs w:val="18"/>
          <w:shd w:val="clear" w:color="auto" w:fill="FFFFFF"/>
        </w:rPr>
        <w:t>]</w:t>
      </w:r>
      <w:r>
        <w:rPr>
          <w:color w:val="24292E"/>
          <w:shd w:val="clear" w:color="auto" w:fill="FFFFFF"/>
        </w:rPr>
        <w:t xml:space="preserve">, </w:t>
      </w:r>
      <w:r w:rsidRPr="00FA353E">
        <w:rPr>
          <w:shd w:val="clear" w:color="auto" w:fill="FFFFFF"/>
        </w:rPr>
        <w:t>dan</w:t>
      </w:r>
      <w:r>
        <w:rPr>
          <w:color w:val="24292E"/>
          <w:shd w:val="clear" w:color="auto" w:fill="FFFFFF"/>
        </w:rPr>
        <w:t xml:space="preserve"> </w:t>
      </w:r>
      <w:r>
        <w:rPr>
          <w:rStyle w:val="pl-k"/>
          <w:rFonts w:ascii="Consolas" w:hAnsi="Consolas" w:cs="Consolas"/>
          <w:color w:val="A71D5D"/>
          <w:sz w:val="18"/>
          <w:szCs w:val="18"/>
          <w:shd w:val="clear" w:color="auto" w:fill="FFFFFF"/>
        </w:rPr>
        <w:t>double</w:t>
      </w:r>
      <w:r>
        <w:rPr>
          <w:rFonts w:ascii="Consolas" w:hAnsi="Consolas" w:cs="Consolas"/>
          <w:color w:val="24292E"/>
          <w:sz w:val="18"/>
          <w:szCs w:val="18"/>
          <w:shd w:val="clear" w:color="auto" w:fill="FFFFFF"/>
        </w:rPr>
        <w:t xml:space="preserve"> backward_eval[</w:t>
      </w:r>
      <w:r>
        <w:rPr>
          <w:rStyle w:val="pl-c1"/>
          <w:rFonts w:ascii="Consolas" w:hAnsi="Consolas" w:cs="Consolas"/>
          <w:color w:val="0086B3"/>
          <w:sz w:val="18"/>
          <w:szCs w:val="18"/>
          <w:shd w:val="clear" w:color="auto" w:fill="FFFFFF"/>
        </w:rPr>
        <w:t>50</w:t>
      </w:r>
      <w:r>
        <w:rPr>
          <w:rFonts w:ascii="Consolas" w:hAnsi="Consolas" w:cs="Consolas"/>
          <w:color w:val="24292E"/>
          <w:sz w:val="18"/>
          <w:szCs w:val="18"/>
          <w:shd w:val="clear" w:color="auto" w:fill="FFFFFF"/>
        </w:rPr>
        <w:t>][</w:t>
      </w:r>
      <w:r>
        <w:rPr>
          <w:rStyle w:val="pl-c1"/>
          <w:rFonts w:ascii="Consolas" w:hAnsi="Consolas" w:cs="Consolas"/>
          <w:color w:val="0086B3"/>
          <w:sz w:val="18"/>
          <w:szCs w:val="18"/>
          <w:shd w:val="clear" w:color="auto" w:fill="FFFFFF"/>
        </w:rPr>
        <w:t>50</w:t>
      </w:r>
      <w:r>
        <w:rPr>
          <w:rFonts w:ascii="Consolas" w:hAnsi="Consolas" w:cs="Consolas"/>
          <w:color w:val="24292E"/>
          <w:sz w:val="18"/>
          <w:szCs w:val="18"/>
          <w:shd w:val="clear" w:color="auto" w:fill="FFFFFF"/>
        </w:rPr>
        <w:t>]</w:t>
      </w:r>
      <w:r>
        <w:rPr>
          <w:shd w:val="clear" w:color="auto" w:fill="FFFFFF"/>
        </w:rPr>
        <w:t xml:space="preserve">. Selain menghitung jumlah paket RREQ yang diterima, node yang menerima paket juga akan menghitung jumlah paket RREQ yang terverifikasi keasliannya dan menyimpan nilainya pada variabel </w:t>
      </w:r>
      <w:r w:rsidR="00A5102A">
        <w:rPr>
          <w:rFonts w:ascii="Consolas" w:hAnsi="Consolas" w:cs="Consolas"/>
          <w:color w:val="24292E"/>
          <w:sz w:val="18"/>
          <w:szCs w:val="18"/>
          <w:shd w:val="clear" w:color="auto" w:fill="FFFFFF"/>
        </w:rPr>
        <w:t>verified[</w:t>
      </w:r>
      <w:r w:rsidR="00A5102A">
        <w:rPr>
          <w:rStyle w:val="pl-c1"/>
          <w:rFonts w:ascii="Consolas" w:hAnsi="Consolas" w:cs="Consolas"/>
          <w:color w:val="0086B3"/>
          <w:sz w:val="18"/>
          <w:szCs w:val="18"/>
          <w:shd w:val="clear" w:color="auto" w:fill="FFFFFF"/>
        </w:rPr>
        <w:t>50</w:t>
      </w:r>
      <w:r w:rsidR="00A5102A">
        <w:rPr>
          <w:rFonts w:ascii="Consolas" w:hAnsi="Consolas" w:cs="Consolas"/>
          <w:color w:val="24292E"/>
          <w:sz w:val="18"/>
          <w:szCs w:val="18"/>
          <w:shd w:val="clear" w:color="auto" w:fill="FFFFFF"/>
        </w:rPr>
        <w:t>][</w:t>
      </w:r>
      <w:r w:rsidR="00A5102A">
        <w:rPr>
          <w:rStyle w:val="pl-c1"/>
          <w:rFonts w:ascii="Consolas" w:hAnsi="Consolas" w:cs="Consolas"/>
          <w:color w:val="0086B3"/>
          <w:sz w:val="18"/>
          <w:szCs w:val="18"/>
          <w:shd w:val="clear" w:color="auto" w:fill="FFFFFF"/>
        </w:rPr>
        <w:t>50</w:t>
      </w:r>
      <w:r w:rsidR="00A5102A">
        <w:rPr>
          <w:rFonts w:ascii="Consolas" w:hAnsi="Consolas" w:cs="Consolas"/>
          <w:color w:val="24292E"/>
          <w:sz w:val="18"/>
          <w:szCs w:val="18"/>
          <w:shd w:val="clear" w:color="auto" w:fill="FFFFFF"/>
        </w:rPr>
        <w:t>]</w:t>
      </w:r>
      <w:r>
        <w:rPr>
          <w:shd w:val="clear" w:color="auto" w:fill="FFFFFF"/>
        </w:rPr>
        <w:t>.</w:t>
      </w:r>
      <w:r w:rsidR="00A5102A">
        <w:rPr>
          <w:shd w:val="clear" w:color="auto" w:fill="FFFFFF"/>
        </w:rPr>
        <w:t xml:space="preserve"> Kemudian jumlah paket RREQ yang terverifikasi tersebut dibandingkan dengan jumlah paket RREQ yang diterima dari tiap node tetangganya</w:t>
      </w:r>
      <w:r w:rsidR="00A5102A">
        <w:t xml:space="preserve">. Nilai perbandingan ini disimpan dalam variabel </w:t>
      </w:r>
      <w:r w:rsidR="00A5102A">
        <w:rPr>
          <w:rFonts w:ascii="Consolas" w:hAnsi="Consolas" w:cs="Consolas"/>
          <w:color w:val="24292E"/>
          <w:sz w:val="18"/>
          <w:szCs w:val="18"/>
          <w:shd w:val="clear" w:color="auto" w:fill="FFFFFF"/>
        </w:rPr>
        <w:t>backward_eval[</w:t>
      </w:r>
      <w:r w:rsidR="00A5102A">
        <w:rPr>
          <w:rStyle w:val="pl-c1"/>
          <w:rFonts w:ascii="Consolas" w:hAnsi="Consolas" w:cs="Consolas"/>
          <w:color w:val="0086B3"/>
          <w:sz w:val="18"/>
          <w:szCs w:val="18"/>
          <w:shd w:val="clear" w:color="auto" w:fill="FFFFFF"/>
        </w:rPr>
        <w:t>50</w:t>
      </w:r>
      <w:r w:rsidR="00A5102A">
        <w:rPr>
          <w:rFonts w:ascii="Consolas" w:hAnsi="Consolas" w:cs="Consolas"/>
          <w:color w:val="24292E"/>
          <w:sz w:val="18"/>
          <w:szCs w:val="18"/>
          <w:shd w:val="clear" w:color="auto" w:fill="FFFFFF"/>
        </w:rPr>
        <w:t>][</w:t>
      </w:r>
      <w:r w:rsidR="00A5102A">
        <w:rPr>
          <w:rStyle w:val="pl-c1"/>
          <w:rFonts w:ascii="Consolas" w:hAnsi="Consolas" w:cs="Consolas"/>
          <w:color w:val="0086B3"/>
          <w:sz w:val="18"/>
          <w:szCs w:val="18"/>
          <w:shd w:val="clear" w:color="auto" w:fill="FFFFFF"/>
        </w:rPr>
        <w:t>50</w:t>
      </w:r>
      <w:r w:rsidR="00A5102A">
        <w:rPr>
          <w:rFonts w:ascii="Consolas" w:hAnsi="Consolas" w:cs="Consolas"/>
          <w:color w:val="24292E"/>
          <w:sz w:val="18"/>
          <w:szCs w:val="18"/>
          <w:shd w:val="clear" w:color="auto" w:fill="FFFFFF"/>
        </w:rPr>
        <w:t>]</w:t>
      </w:r>
      <w:r w:rsidR="00A5102A">
        <w:rPr>
          <w:color w:val="24292E"/>
          <w:shd w:val="clear" w:color="auto" w:fill="FFFFFF"/>
        </w:rPr>
        <w:t xml:space="preserve">. </w:t>
      </w:r>
      <w:r w:rsidR="00A5102A">
        <w:rPr>
          <w:shd w:val="clear" w:color="auto" w:fill="FFFFFF"/>
        </w:rPr>
        <w:t xml:space="preserve">Nilai dari variabel tersebut akan dijadikan bahan evaluasi untuk menentukan apakah </w:t>
      </w:r>
      <w:r w:rsidR="00A5102A" w:rsidRPr="00A5102A">
        <w:rPr>
          <w:i/>
          <w:shd w:val="clear" w:color="auto" w:fill="FFFFFF"/>
        </w:rPr>
        <w:t>node</w:t>
      </w:r>
      <w:r w:rsidR="00A5102A">
        <w:rPr>
          <w:shd w:val="clear" w:color="auto" w:fill="FFFFFF"/>
        </w:rPr>
        <w:t xml:space="preserve"> tersebut layak dijadikan </w:t>
      </w:r>
      <w:r w:rsidR="00A5102A" w:rsidRPr="00A5102A">
        <w:rPr>
          <w:i/>
          <w:shd w:val="clear" w:color="auto" w:fill="FFFFFF"/>
        </w:rPr>
        <w:t>nexthop node</w:t>
      </w:r>
      <w:r w:rsidR="00A5102A">
        <w:rPr>
          <w:shd w:val="clear" w:color="auto" w:fill="FFFFFF"/>
        </w:rPr>
        <w:t xml:space="preserve">. Kode implementasi evaluasi ini diletakkan </w:t>
      </w:r>
      <w:r w:rsidR="00A5102A">
        <w:rPr>
          <w:shd w:val="clear" w:color="auto" w:fill="FFFFFF"/>
        </w:rPr>
        <w:lastRenderedPageBreak/>
        <w:t xml:space="preserve">pada fungsi </w:t>
      </w:r>
      <w:r w:rsidR="00A5102A">
        <w:rPr>
          <w:rFonts w:ascii="Consolas" w:hAnsi="Consolas" w:cs="Consolas"/>
          <w:color w:val="795DA3"/>
          <w:sz w:val="18"/>
          <w:szCs w:val="18"/>
          <w:shd w:val="clear" w:color="auto" w:fill="FFFFFF"/>
        </w:rPr>
        <w:t xml:space="preserve">AODV::recvRequest </w:t>
      </w:r>
      <w:r w:rsidR="00A5102A">
        <w:rPr>
          <w:shd w:val="clear" w:color="auto" w:fill="FFFFFF"/>
        </w:rPr>
        <w:t>dan dapat dilihat pada lampiran A.3.</w:t>
      </w:r>
    </w:p>
    <w:p w:rsidR="00FF2E6C" w:rsidRDefault="00FF2E6C" w:rsidP="00FF2E6C"/>
    <w:p w:rsidR="00FF2E6C" w:rsidRDefault="00FF2E6C" w:rsidP="00FF2E6C">
      <w:pPr>
        <w:pStyle w:val="Heading3"/>
        <w:rPr>
          <w:i/>
        </w:rPr>
      </w:pPr>
      <w:bookmarkStart w:id="201" w:name="_Toc487272938"/>
      <w:r>
        <w:t xml:space="preserve">Implementasi Pemilihan </w:t>
      </w:r>
      <w:r w:rsidRPr="00FF2E6C">
        <w:rPr>
          <w:i/>
        </w:rPr>
        <w:t>Nexthop Node</w:t>
      </w:r>
      <w:bookmarkEnd w:id="201"/>
    </w:p>
    <w:p w:rsidR="00A5102A" w:rsidRDefault="00A5102A" w:rsidP="00A5102A">
      <w:pPr>
        <w:jc w:val="both"/>
      </w:pPr>
    </w:p>
    <w:p w:rsidR="00CD0465" w:rsidRDefault="00D158D0" w:rsidP="00CD0465">
      <w:pPr>
        <w:ind w:firstLine="567"/>
        <w:jc w:val="both"/>
        <w:rPr>
          <w:color w:val="24292E"/>
          <w:shd w:val="clear" w:color="auto" w:fill="FFFFFF"/>
        </w:rPr>
      </w:pPr>
      <w:r>
        <w:t>Setelah</w:t>
      </w:r>
      <w:r>
        <w:rPr>
          <w:shd w:val="clear" w:color="auto" w:fill="FFFFFF"/>
        </w:rPr>
        <w:t xml:space="preserve"> mendapatkan nilai perbandingan </w:t>
      </w:r>
      <w:r>
        <w:rPr>
          <w:rFonts w:ascii="Consolas" w:hAnsi="Consolas" w:cs="Consolas"/>
          <w:color w:val="24292E"/>
          <w:sz w:val="18"/>
          <w:szCs w:val="18"/>
          <w:shd w:val="clear" w:color="auto" w:fill="FFFFFF"/>
        </w:rPr>
        <w:t>forward_eval</w:t>
      </w:r>
      <w:r>
        <w:rPr>
          <w:color w:val="24292E"/>
          <w:shd w:val="clear" w:color="auto" w:fill="FFFFFF"/>
        </w:rPr>
        <w:t xml:space="preserve"> sebagai hasil deteksi </w:t>
      </w:r>
      <w:r w:rsidRPr="00CD0465">
        <w:rPr>
          <w:i/>
          <w:color w:val="24292E"/>
          <w:shd w:val="clear" w:color="auto" w:fill="FFFFFF"/>
        </w:rPr>
        <w:t>Black Hole attack</w:t>
      </w:r>
      <w:r>
        <w:rPr>
          <w:color w:val="24292E"/>
          <w:shd w:val="clear" w:color="auto" w:fill="FFFFFF"/>
        </w:rPr>
        <w:t xml:space="preserve"> </w:t>
      </w:r>
      <w:r w:rsidRPr="001D5CDA">
        <w:rPr>
          <w:shd w:val="clear" w:color="auto" w:fill="FFFFFF"/>
        </w:rPr>
        <w:t xml:space="preserve">dan </w:t>
      </w:r>
      <w:r>
        <w:rPr>
          <w:rFonts w:ascii="Consolas" w:hAnsi="Consolas" w:cs="Consolas"/>
          <w:color w:val="24292E"/>
          <w:sz w:val="18"/>
          <w:szCs w:val="18"/>
          <w:shd w:val="clear" w:color="auto" w:fill="FFFFFF"/>
        </w:rPr>
        <w:t xml:space="preserve">backward_eval </w:t>
      </w:r>
      <w:r>
        <w:rPr>
          <w:color w:val="24292E"/>
          <w:shd w:val="clear" w:color="auto" w:fill="FFFFFF"/>
        </w:rPr>
        <w:t xml:space="preserve">sebagai hasil deteksi </w:t>
      </w:r>
      <w:r w:rsidRPr="00CD0465">
        <w:rPr>
          <w:i/>
          <w:color w:val="24292E"/>
          <w:shd w:val="clear" w:color="auto" w:fill="FFFFFF"/>
        </w:rPr>
        <w:t>Worm Hole attack</w:t>
      </w:r>
      <w:r w:rsidR="00CD0465">
        <w:rPr>
          <w:color w:val="24292E"/>
          <w:shd w:val="clear" w:color="auto" w:fill="FFFFFF"/>
        </w:rPr>
        <w:t xml:space="preserve">, langkah selanjutnya adalah melakukan evaluasi dari kedua nilai perbandingan tersebut untuk menentukan apakah suatu </w:t>
      </w:r>
      <w:r w:rsidR="00CD0465" w:rsidRPr="00CD0465">
        <w:rPr>
          <w:i/>
          <w:color w:val="24292E"/>
          <w:shd w:val="clear" w:color="auto" w:fill="FFFFFF"/>
        </w:rPr>
        <w:t>node</w:t>
      </w:r>
      <w:r w:rsidR="00CD0465">
        <w:rPr>
          <w:color w:val="24292E"/>
          <w:shd w:val="clear" w:color="auto" w:fill="FFFFFF"/>
        </w:rPr>
        <w:t xml:space="preserve"> layak dijadikan sebagai </w:t>
      </w:r>
      <w:r w:rsidR="00CD0465" w:rsidRPr="00CD0465">
        <w:rPr>
          <w:i/>
          <w:color w:val="24292E"/>
          <w:shd w:val="clear" w:color="auto" w:fill="FFFFFF"/>
        </w:rPr>
        <w:t>nexthop node</w:t>
      </w:r>
      <w:r w:rsidR="00CD0465">
        <w:rPr>
          <w:color w:val="24292E"/>
          <w:shd w:val="clear" w:color="auto" w:fill="FFFFFF"/>
        </w:rPr>
        <w:t>. Oleh karena itu, dibutuhkan batas nilai sebagai pembanding dalam menentukan hal tersebut yang di</w:t>
      </w:r>
      <w:r w:rsidR="00580ABA">
        <w:rPr>
          <w:color w:val="24292E"/>
          <w:shd w:val="clear" w:color="auto" w:fill="FFFFFF"/>
        </w:rPr>
        <w:t>namakan</w:t>
      </w:r>
      <w:r w:rsidR="00CD0465">
        <w:rPr>
          <w:color w:val="24292E"/>
          <w:shd w:val="clear" w:color="auto" w:fill="FFFFFF"/>
        </w:rPr>
        <w:t xml:space="preserve"> dengan threshold. Pada Tugas Akhir ini, nilai threshold yang digunakan adalah 0.7.</w:t>
      </w:r>
    </w:p>
    <w:p w:rsidR="00CA69AA" w:rsidRDefault="00CA69AA" w:rsidP="00CD0465">
      <w:pPr>
        <w:ind w:firstLine="567"/>
        <w:jc w:val="both"/>
        <w:rPr>
          <w:color w:val="24292E"/>
          <w:sz w:val="20"/>
          <w:szCs w:val="20"/>
          <w:shd w:val="clear" w:color="auto" w:fill="FFFFFF"/>
        </w:rPr>
      </w:pPr>
      <w:r>
        <w:rPr>
          <w:color w:val="24292E"/>
          <w:shd w:val="clear" w:color="auto" w:fill="FFFFFF"/>
        </w:rPr>
        <w:t xml:space="preserve">Nilai evaluasi yang akan dibandingkan dengan nilai threshold didapatkan dengan menjumlahkan nilai </w:t>
      </w:r>
      <w:r>
        <w:rPr>
          <w:rFonts w:ascii="Consolas" w:hAnsi="Consolas" w:cs="Consolas"/>
          <w:color w:val="24292E"/>
          <w:sz w:val="18"/>
          <w:szCs w:val="18"/>
          <w:shd w:val="clear" w:color="auto" w:fill="FFFFFF"/>
        </w:rPr>
        <w:t>forward_eval</w:t>
      </w:r>
      <w:r>
        <w:rPr>
          <w:color w:val="24292E"/>
          <w:shd w:val="clear" w:color="auto" w:fill="FFFFFF"/>
        </w:rPr>
        <w:t xml:space="preserve"> yang telah dikalikan dengan bilangan desimal random antara 0 sampai 1 dan nilai </w:t>
      </w:r>
      <w:r>
        <w:rPr>
          <w:rFonts w:ascii="Consolas" w:hAnsi="Consolas" w:cs="Consolas"/>
          <w:color w:val="24292E"/>
          <w:sz w:val="18"/>
          <w:szCs w:val="18"/>
          <w:shd w:val="clear" w:color="auto" w:fill="FFFFFF"/>
        </w:rPr>
        <w:t xml:space="preserve">backward_eval </w:t>
      </w:r>
      <w:r>
        <w:rPr>
          <w:color w:val="24292E"/>
          <w:shd w:val="clear" w:color="auto" w:fill="FFFFFF"/>
        </w:rPr>
        <w:t xml:space="preserve">yang juga telah dikalikan dengan bilangan desimal random antara 0 sampai 1. Kemudian nilai evaluasi ini disimpan ke dalam variabel </w:t>
      </w:r>
      <w:r>
        <w:rPr>
          <w:rStyle w:val="pl-k"/>
          <w:rFonts w:ascii="Consolas" w:hAnsi="Consolas" w:cs="Consolas"/>
          <w:color w:val="A71D5D"/>
          <w:sz w:val="18"/>
          <w:szCs w:val="18"/>
          <w:shd w:val="clear" w:color="auto" w:fill="FFFFFF"/>
        </w:rPr>
        <w:t>double</w:t>
      </w:r>
      <w:r>
        <w:rPr>
          <w:rFonts w:ascii="Consolas" w:hAnsi="Consolas" w:cs="Consolas"/>
          <w:color w:val="24292E"/>
          <w:sz w:val="18"/>
          <w:szCs w:val="18"/>
          <w:shd w:val="clear" w:color="auto" w:fill="FFFFFF"/>
        </w:rPr>
        <w:t xml:space="preserve"> eval_value[</w:t>
      </w:r>
      <w:r>
        <w:rPr>
          <w:rStyle w:val="pl-c1"/>
          <w:rFonts w:ascii="Consolas" w:hAnsi="Consolas" w:cs="Consolas"/>
          <w:color w:val="0086B3"/>
          <w:sz w:val="18"/>
          <w:szCs w:val="18"/>
          <w:shd w:val="clear" w:color="auto" w:fill="FFFFFF"/>
        </w:rPr>
        <w:t>50</w:t>
      </w:r>
      <w:r>
        <w:rPr>
          <w:rFonts w:ascii="Consolas" w:hAnsi="Consolas" w:cs="Consolas"/>
          <w:color w:val="24292E"/>
          <w:sz w:val="18"/>
          <w:szCs w:val="18"/>
          <w:shd w:val="clear" w:color="auto" w:fill="FFFFFF"/>
        </w:rPr>
        <w:t>][</w:t>
      </w:r>
      <w:r>
        <w:rPr>
          <w:rStyle w:val="pl-c1"/>
          <w:rFonts w:ascii="Consolas" w:hAnsi="Consolas" w:cs="Consolas"/>
          <w:color w:val="0086B3"/>
          <w:sz w:val="18"/>
          <w:szCs w:val="18"/>
          <w:shd w:val="clear" w:color="auto" w:fill="FFFFFF"/>
        </w:rPr>
        <w:t>50</w:t>
      </w:r>
      <w:r>
        <w:rPr>
          <w:rFonts w:ascii="Consolas" w:hAnsi="Consolas" w:cs="Consolas"/>
          <w:color w:val="24292E"/>
          <w:sz w:val="18"/>
          <w:szCs w:val="18"/>
          <w:shd w:val="clear" w:color="auto" w:fill="FFFFFF"/>
        </w:rPr>
        <w:t>]</w:t>
      </w:r>
      <w:r>
        <w:rPr>
          <w:color w:val="24292E"/>
          <w:sz w:val="20"/>
          <w:szCs w:val="20"/>
          <w:shd w:val="clear" w:color="auto" w:fill="FFFFFF"/>
        </w:rPr>
        <w:t>.</w:t>
      </w:r>
    </w:p>
    <w:p w:rsidR="00580ABA" w:rsidRDefault="00580ABA" w:rsidP="00CD0465">
      <w:pPr>
        <w:ind w:firstLine="567"/>
        <w:jc w:val="both"/>
        <w:rPr>
          <w:shd w:val="clear" w:color="auto" w:fill="FFFFFF"/>
        </w:rPr>
      </w:pPr>
      <w:r>
        <w:rPr>
          <w:color w:val="24292E"/>
          <w:shd w:val="clear" w:color="auto" w:fill="FFFFFF"/>
        </w:rPr>
        <w:t xml:space="preserve">Sebelum memilih </w:t>
      </w:r>
      <w:r w:rsidRPr="00BC6250">
        <w:rPr>
          <w:i/>
          <w:color w:val="24292E"/>
          <w:shd w:val="clear" w:color="auto" w:fill="FFFFFF"/>
        </w:rPr>
        <w:t>nexthop node</w:t>
      </w:r>
      <w:r>
        <w:rPr>
          <w:color w:val="24292E"/>
          <w:shd w:val="clear" w:color="auto" w:fill="FFFFFF"/>
        </w:rPr>
        <w:t xml:space="preserve">, nilai </w:t>
      </w:r>
      <w:r>
        <w:rPr>
          <w:rFonts w:ascii="Consolas" w:hAnsi="Consolas" w:cs="Consolas"/>
          <w:color w:val="24292E"/>
          <w:sz w:val="18"/>
          <w:szCs w:val="18"/>
          <w:shd w:val="clear" w:color="auto" w:fill="FFFFFF"/>
        </w:rPr>
        <w:t xml:space="preserve">eval_value </w:t>
      </w:r>
      <w:r>
        <w:rPr>
          <w:color w:val="24292E"/>
          <w:shd w:val="clear" w:color="auto" w:fill="FFFFFF"/>
        </w:rPr>
        <w:t xml:space="preserve">dibandingkan dengan nilai threshold terlebih dahulu. Jika nilai </w:t>
      </w:r>
      <w:r w:rsidR="001B6A53">
        <w:rPr>
          <w:rFonts w:ascii="Consolas" w:hAnsi="Consolas" w:cs="Consolas"/>
          <w:color w:val="24292E"/>
          <w:sz w:val="18"/>
          <w:szCs w:val="18"/>
          <w:shd w:val="clear" w:color="auto" w:fill="FFFFFF"/>
        </w:rPr>
        <w:t>eval_value</w:t>
      </w:r>
      <w:r w:rsidR="001B6A53">
        <w:rPr>
          <w:color w:val="24292E"/>
          <w:shd w:val="clear" w:color="auto" w:fill="FFFFFF"/>
        </w:rPr>
        <w:t xml:space="preserve"> </w:t>
      </w:r>
      <w:r>
        <w:rPr>
          <w:color w:val="24292E"/>
          <w:shd w:val="clear" w:color="auto" w:fill="FFFFFF"/>
        </w:rPr>
        <w:t xml:space="preserve">lebih besar dari nilai threshold, maka </w:t>
      </w:r>
      <w:r w:rsidRPr="00BC6250">
        <w:rPr>
          <w:i/>
          <w:color w:val="24292E"/>
          <w:shd w:val="clear" w:color="auto" w:fill="FFFFFF"/>
        </w:rPr>
        <w:t>node</w:t>
      </w:r>
      <w:r>
        <w:rPr>
          <w:color w:val="24292E"/>
          <w:shd w:val="clear" w:color="auto" w:fill="FFFFFF"/>
        </w:rPr>
        <w:t xml:space="preserve"> tersebut layak untuk dijadikan </w:t>
      </w:r>
      <w:r w:rsidRPr="00BC6250">
        <w:rPr>
          <w:i/>
          <w:color w:val="24292E"/>
          <w:shd w:val="clear" w:color="auto" w:fill="FFFFFF"/>
        </w:rPr>
        <w:t>nexthop node</w:t>
      </w:r>
      <w:r>
        <w:rPr>
          <w:color w:val="24292E"/>
          <w:shd w:val="clear" w:color="auto" w:fill="FFFFFF"/>
        </w:rPr>
        <w:t xml:space="preserve">. Kemudian </w:t>
      </w:r>
      <w:r w:rsidRPr="00BC6250">
        <w:rPr>
          <w:i/>
          <w:color w:val="24292E"/>
          <w:shd w:val="clear" w:color="auto" w:fill="FFFFFF"/>
        </w:rPr>
        <w:t>nexthop node</w:t>
      </w:r>
      <w:r>
        <w:rPr>
          <w:color w:val="24292E"/>
          <w:shd w:val="clear" w:color="auto" w:fill="FFFFFF"/>
        </w:rPr>
        <w:t xml:space="preserve"> akan dipilih sesuai dengan algoritma pada </w:t>
      </w:r>
      <w:r w:rsidRPr="00BC6250">
        <w:rPr>
          <w:i/>
          <w:color w:val="24292E"/>
          <w:shd w:val="clear" w:color="auto" w:fill="FFFFFF"/>
        </w:rPr>
        <w:t>routing protocol</w:t>
      </w:r>
      <w:r>
        <w:rPr>
          <w:color w:val="24292E"/>
          <w:shd w:val="clear" w:color="auto" w:fill="FFFFFF"/>
        </w:rPr>
        <w:t xml:space="preserve"> AODV. Jika nilai</w:t>
      </w:r>
      <w:r w:rsidR="001B6A53">
        <w:rPr>
          <w:color w:val="24292E"/>
          <w:shd w:val="clear" w:color="auto" w:fill="FFFFFF"/>
        </w:rPr>
        <w:t xml:space="preserve"> </w:t>
      </w:r>
      <w:r w:rsidR="001B6A53">
        <w:rPr>
          <w:rFonts w:ascii="Consolas" w:hAnsi="Consolas" w:cs="Consolas"/>
          <w:color w:val="24292E"/>
          <w:sz w:val="18"/>
          <w:szCs w:val="18"/>
          <w:shd w:val="clear" w:color="auto" w:fill="FFFFFF"/>
        </w:rPr>
        <w:t>eval_value</w:t>
      </w:r>
      <w:r>
        <w:rPr>
          <w:color w:val="24292E"/>
          <w:shd w:val="clear" w:color="auto" w:fill="FFFFFF"/>
        </w:rPr>
        <w:t xml:space="preserve"> lebih kecil a</w:t>
      </w:r>
      <w:r w:rsidR="00BC6250">
        <w:rPr>
          <w:color w:val="24292E"/>
          <w:shd w:val="clear" w:color="auto" w:fill="FFFFFF"/>
        </w:rPr>
        <w:t>tau sama dengan nilai threshold</w:t>
      </w:r>
      <w:r>
        <w:rPr>
          <w:color w:val="24292E"/>
          <w:shd w:val="clear" w:color="auto" w:fill="FFFFFF"/>
        </w:rPr>
        <w:t xml:space="preserve">, maka </w:t>
      </w:r>
      <w:r w:rsidRPr="00BC6250">
        <w:rPr>
          <w:i/>
          <w:color w:val="24292E"/>
          <w:shd w:val="clear" w:color="auto" w:fill="FFFFFF"/>
        </w:rPr>
        <w:t>node</w:t>
      </w:r>
      <w:r>
        <w:rPr>
          <w:color w:val="24292E"/>
          <w:shd w:val="clear" w:color="auto" w:fill="FFFFFF"/>
        </w:rPr>
        <w:t xml:space="preserve"> tersebut dideteksi sebagai </w:t>
      </w:r>
      <w:r w:rsidRPr="00BC6250">
        <w:rPr>
          <w:i/>
          <w:color w:val="24292E"/>
          <w:shd w:val="clear" w:color="auto" w:fill="FFFFFF"/>
        </w:rPr>
        <w:t>malicious node</w:t>
      </w:r>
      <w:r>
        <w:rPr>
          <w:color w:val="24292E"/>
          <w:shd w:val="clear" w:color="auto" w:fill="FFFFFF"/>
        </w:rPr>
        <w:t xml:space="preserve"> yang berpotensi melakukan </w:t>
      </w:r>
      <w:r w:rsidRPr="00BC6250">
        <w:rPr>
          <w:i/>
          <w:color w:val="24292E"/>
          <w:shd w:val="clear" w:color="auto" w:fill="FFFFFF"/>
        </w:rPr>
        <w:t>Black Hole</w:t>
      </w:r>
      <w:r>
        <w:rPr>
          <w:color w:val="24292E"/>
          <w:shd w:val="clear" w:color="auto" w:fill="FFFFFF"/>
        </w:rPr>
        <w:t xml:space="preserve"> atau </w:t>
      </w:r>
      <w:r w:rsidRPr="00BC6250">
        <w:rPr>
          <w:i/>
          <w:color w:val="24292E"/>
          <w:shd w:val="clear" w:color="auto" w:fill="FFFFFF"/>
        </w:rPr>
        <w:t>Worm Hole attack</w:t>
      </w:r>
      <w:r>
        <w:rPr>
          <w:color w:val="24292E"/>
          <w:shd w:val="clear" w:color="auto" w:fill="FFFFFF"/>
        </w:rPr>
        <w:t xml:space="preserve"> sehingga secara otomatis tidak akan mendapat kesempatan untuk dipilih sebagai </w:t>
      </w:r>
      <w:r w:rsidRPr="00BC6250">
        <w:rPr>
          <w:i/>
          <w:color w:val="24292E"/>
          <w:shd w:val="clear" w:color="auto" w:fill="FFFFFF"/>
        </w:rPr>
        <w:t>nexthop node</w:t>
      </w:r>
      <w:r>
        <w:rPr>
          <w:color w:val="24292E"/>
          <w:shd w:val="clear" w:color="auto" w:fill="FFFFFF"/>
        </w:rPr>
        <w:t>.</w:t>
      </w:r>
      <w:r w:rsidR="001B6A53">
        <w:rPr>
          <w:color w:val="24292E"/>
          <w:shd w:val="clear" w:color="auto" w:fill="FFFFFF"/>
        </w:rPr>
        <w:t xml:space="preserve"> Potongan kode untuk pemilihan </w:t>
      </w:r>
      <w:r w:rsidR="001B6A53" w:rsidRPr="00BC6250">
        <w:rPr>
          <w:i/>
          <w:color w:val="24292E"/>
          <w:shd w:val="clear" w:color="auto" w:fill="FFFFFF"/>
        </w:rPr>
        <w:t>nexthop node</w:t>
      </w:r>
      <w:r w:rsidR="001B6A53">
        <w:rPr>
          <w:color w:val="24292E"/>
          <w:shd w:val="clear" w:color="auto" w:fill="FFFFFF"/>
        </w:rPr>
        <w:t xml:space="preserve"> dapat dilihat pada </w:t>
      </w:r>
      <w:r w:rsidR="001B6A53">
        <w:rPr>
          <w:color w:val="24292E"/>
          <w:shd w:val="clear" w:color="auto" w:fill="FFFFFF"/>
        </w:rPr>
        <w:fldChar w:fldCharType="begin"/>
      </w:r>
      <w:r w:rsidR="001B6A53">
        <w:rPr>
          <w:color w:val="24292E"/>
          <w:shd w:val="clear" w:color="auto" w:fill="FFFFFF"/>
        </w:rPr>
        <w:instrText xml:space="preserve"> REF _Ref487139999 \h </w:instrText>
      </w:r>
      <w:r w:rsidR="001B6A53">
        <w:rPr>
          <w:color w:val="24292E"/>
          <w:shd w:val="clear" w:color="auto" w:fill="FFFFFF"/>
        </w:rPr>
      </w:r>
      <w:r w:rsidR="001B6A53">
        <w:rPr>
          <w:color w:val="24292E"/>
          <w:shd w:val="clear" w:color="auto" w:fill="FFFFFF"/>
        </w:rPr>
        <w:fldChar w:fldCharType="separate"/>
      </w:r>
      <w:r w:rsidR="004F4408">
        <w:t xml:space="preserve">Gambar </w:t>
      </w:r>
      <w:r w:rsidR="004F4408">
        <w:rPr>
          <w:noProof/>
        </w:rPr>
        <w:t>4</w:t>
      </w:r>
      <w:r w:rsidR="004F4408">
        <w:t>.</w:t>
      </w:r>
      <w:r w:rsidR="004F4408">
        <w:rPr>
          <w:noProof/>
        </w:rPr>
        <w:t>18</w:t>
      </w:r>
      <w:r w:rsidR="001B6A53">
        <w:rPr>
          <w:color w:val="24292E"/>
          <w:shd w:val="clear" w:color="auto" w:fill="FFFFFF"/>
        </w:rPr>
        <w:fldChar w:fldCharType="end"/>
      </w:r>
      <w:r w:rsidR="001B6A53">
        <w:rPr>
          <w:color w:val="24292E"/>
          <w:shd w:val="clear" w:color="auto" w:fill="FFFFFF"/>
        </w:rPr>
        <w:t xml:space="preserve">. Kode tersebut diletakkan pada </w:t>
      </w:r>
      <w:r w:rsidR="001B6A53">
        <w:rPr>
          <w:shd w:val="clear" w:color="auto" w:fill="FFFFFF"/>
        </w:rPr>
        <w:t xml:space="preserve">fungsi </w:t>
      </w:r>
      <w:r w:rsidR="001B6A53">
        <w:rPr>
          <w:rFonts w:ascii="Consolas" w:hAnsi="Consolas" w:cs="Consolas"/>
          <w:color w:val="795DA3"/>
          <w:sz w:val="18"/>
          <w:szCs w:val="18"/>
          <w:shd w:val="clear" w:color="auto" w:fill="FFFFFF"/>
        </w:rPr>
        <w:t>AODV::recvRequest</w:t>
      </w:r>
      <w:r w:rsidR="001B6A53">
        <w:rPr>
          <w:shd w:val="clear" w:color="auto" w:fill="FFFFFF"/>
        </w:rPr>
        <w:t xml:space="preserve"> dan dapat dilihat pada lampiran A.3.</w:t>
      </w:r>
    </w:p>
    <w:p w:rsidR="001B6A53" w:rsidRDefault="001B6A53" w:rsidP="001B6A53">
      <w:pPr>
        <w:jc w:val="both"/>
        <w:rPr>
          <w:shd w:val="clear" w:color="auto" w:fill="FFFFFF"/>
        </w:rPr>
      </w:pPr>
    </w:p>
    <w:p w:rsidR="001B6A53" w:rsidRDefault="001B6A53" w:rsidP="001B6A53">
      <w:pPr>
        <w:keepNext/>
        <w:jc w:val="both"/>
      </w:pPr>
      <w:r>
        <w:rPr>
          <w:noProof/>
          <w:lang w:eastAsia="id-ID"/>
        </w:rPr>
        <w:lastRenderedPageBreak/>
        <mc:AlternateContent>
          <mc:Choice Requires="wps">
            <w:drawing>
              <wp:inline distT="0" distB="0" distL="0" distR="0" wp14:anchorId="29C96640" wp14:editId="2E646085">
                <wp:extent cx="3695700" cy="790575"/>
                <wp:effectExtent l="0" t="0" r="19050" b="28575"/>
                <wp:docPr id="153" name="Text Box 153"/>
                <wp:cNvGraphicFramePr/>
                <a:graphic xmlns:a="http://schemas.openxmlformats.org/drawingml/2006/main">
                  <a:graphicData uri="http://schemas.microsoft.com/office/word/2010/wordprocessingShape">
                    <wps:wsp>
                      <wps:cNvSpPr txBox="1"/>
                      <wps:spPr>
                        <a:xfrm>
                          <a:off x="0" y="0"/>
                          <a:ext cx="3695700" cy="7905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F4408" w:rsidRDefault="004F4408" w:rsidP="001B6A53">
                            <w:pPr>
                              <w:rPr>
                                <w:rFonts w:ascii="Courier New" w:hAnsi="Courier New" w:cs="Courier New"/>
                                <w:sz w:val="20"/>
                                <w:szCs w:val="20"/>
                              </w:rPr>
                            </w:pPr>
                            <w:r w:rsidRPr="001B6A53">
                              <w:rPr>
                                <w:rFonts w:ascii="Courier New" w:hAnsi="Courier New" w:cs="Courier New"/>
                                <w:sz w:val="20"/>
                                <w:szCs w:val="20"/>
                              </w:rPr>
                              <w:t>if(eval_value[(int)my</w:t>
                            </w:r>
                            <w:r>
                              <w:rPr>
                                <w:rFonts w:ascii="Courier New" w:hAnsi="Courier New" w:cs="Courier New"/>
                                <w:sz w:val="20"/>
                                <w:szCs w:val="20"/>
                              </w:rPr>
                              <w:t>neigh[index][i]][index] &gt; 0.7){</w:t>
                            </w:r>
                          </w:p>
                          <w:p w:rsidR="004F4408" w:rsidRPr="001B6A53" w:rsidRDefault="004F4408" w:rsidP="001B6A53">
                            <w:pPr>
                              <w:rPr>
                                <w:rFonts w:ascii="Courier New" w:hAnsi="Courier New" w:cs="Courier New"/>
                                <w:sz w:val="20"/>
                                <w:szCs w:val="20"/>
                              </w:rPr>
                            </w:pPr>
                            <w:r w:rsidRPr="001B6A53">
                              <w:rPr>
                                <w:rFonts w:ascii="Courier New" w:hAnsi="Courier New" w:cs="Courier New"/>
                                <w:sz w:val="20"/>
                                <w:szCs w:val="20"/>
                              </w:rPr>
                              <w:t xml:space="preserve">       if (rt) rq-&gt;rq_dst_seqno = max(r</w:t>
                            </w:r>
                            <w:r>
                              <w:rPr>
                                <w:rFonts w:ascii="Courier New" w:hAnsi="Courier New" w:cs="Courier New"/>
                                <w:sz w:val="20"/>
                                <w:szCs w:val="20"/>
                              </w:rPr>
                              <w:t>t-&gt;rt_seqno, rq-&gt;rq_dst_seqno);</w:t>
                            </w:r>
                            <w:r w:rsidRPr="001B6A53">
                              <w:rPr>
                                <w:rFonts w:ascii="Courier New" w:hAnsi="Courier New" w:cs="Courier New"/>
                                <w:sz w:val="20"/>
                                <w:szCs w:val="20"/>
                              </w:rPr>
                              <w:t xml:space="preserve">     </w:t>
                            </w:r>
                          </w:p>
                          <w:p w:rsidR="004F4408" w:rsidRPr="009C2658" w:rsidRDefault="004F4408" w:rsidP="001B6A53">
                            <w:pPr>
                              <w:rPr>
                                <w:rFonts w:ascii="Courier New" w:hAnsi="Courier New" w:cs="Courier New"/>
                                <w:sz w:val="20"/>
                                <w:szCs w:val="20"/>
                              </w:rPr>
                            </w:pPr>
                            <w:r w:rsidRPr="001B6A53">
                              <w:rPr>
                                <w:rFonts w:ascii="Courier New" w:hAnsi="Courier New" w:cs="Courier New"/>
                                <w:sz w:val="20"/>
                                <w:szCs w:val="20"/>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9C96640" id="Text Box 153" o:spid="_x0000_s1048" type="#_x0000_t202" style="width:291pt;height:6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" fillcolor="white [3201]" strokeweight=".5pt">
                <v:textbox>
                  <w:txbxContent>
                    <w:p w:rsidR="004F4408" w:rsidRDefault="004F4408" w:rsidP="001B6A53">
                      <w:pPr>
                        <w:rPr>
                          <w:rFonts w:ascii="Courier New" w:hAnsi="Courier New" w:cs="Courier New"/>
                          <w:sz w:val="20"/>
                          <w:szCs w:val="20"/>
                        </w:rPr>
                      </w:pPr>
                      <w:r w:rsidRPr="001B6A53">
                        <w:rPr>
                          <w:rFonts w:ascii="Courier New" w:hAnsi="Courier New" w:cs="Courier New"/>
                          <w:sz w:val="20"/>
                          <w:szCs w:val="20"/>
                        </w:rPr>
                        <w:t>if(eval_value[(int)my</w:t>
                      </w:r>
                      <w:r>
                        <w:rPr>
                          <w:rFonts w:ascii="Courier New" w:hAnsi="Courier New" w:cs="Courier New"/>
                          <w:sz w:val="20"/>
                          <w:szCs w:val="20"/>
                        </w:rPr>
                        <w:t>neigh[index][i]][index] &gt; 0.7){</w:t>
                      </w:r>
                    </w:p>
                    <w:p w:rsidR="004F4408" w:rsidRPr="001B6A53" w:rsidRDefault="004F4408" w:rsidP="001B6A53">
                      <w:pPr>
                        <w:rPr>
                          <w:rFonts w:ascii="Courier New" w:hAnsi="Courier New" w:cs="Courier New"/>
                          <w:sz w:val="20"/>
                          <w:szCs w:val="20"/>
                        </w:rPr>
                      </w:pPr>
                      <w:r w:rsidRPr="001B6A53">
                        <w:rPr>
                          <w:rFonts w:ascii="Courier New" w:hAnsi="Courier New" w:cs="Courier New"/>
                          <w:sz w:val="20"/>
                          <w:szCs w:val="20"/>
                        </w:rPr>
                        <w:t xml:space="preserve">       if (rt) rq-&gt;rq_dst_seqno = max(r</w:t>
                      </w:r>
                      <w:r>
                        <w:rPr>
                          <w:rFonts w:ascii="Courier New" w:hAnsi="Courier New" w:cs="Courier New"/>
                          <w:sz w:val="20"/>
                          <w:szCs w:val="20"/>
                        </w:rPr>
                        <w:t>t-&gt;rt_seqno, rq-&gt;rq_dst_seqno);</w:t>
                      </w:r>
                      <w:r w:rsidRPr="001B6A53">
                        <w:rPr>
                          <w:rFonts w:ascii="Courier New" w:hAnsi="Courier New" w:cs="Courier New"/>
                          <w:sz w:val="20"/>
                          <w:szCs w:val="20"/>
                        </w:rPr>
                        <w:t xml:space="preserve">     </w:t>
                      </w:r>
                    </w:p>
                    <w:p w:rsidR="004F4408" w:rsidRPr="009C2658" w:rsidRDefault="004F4408" w:rsidP="001B6A53">
                      <w:pPr>
                        <w:rPr>
                          <w:rFonts w:ascii="Courier New" w:hAnsi="Courier New" w:cs="Courier New"/>
                          <w:sz w:val="20"/>
                          <w:szCs w:val="20"/>
                        </w:rPr>
                      </w:pPr>
                      <w:r w:rsidRPr="001B6A53">
                        <w:rPr>
                          <w:rFonts w:ascii="Courier New" w:hAnsi="Courier New" w:cs="Courier New"/>
                          <w:sz w:val="20"/>
                          <w:szCs w:val="20"/>
                        </w:rPr>
                        <w:t xml:space="preserve">    }</w:t>
                      </w:r>
                    </w:p>
                  </w:txbxContent>
                </v:textbox>
                <w10:anchorlock/>
              </v:shape>
            </w:pict>
          </mc:Fallback>
        </mc:AlternateContent>
      </w:r>
    </w:p>
    <w:p w:rsidR="001B6A53" w:rsidRPr="001B6A53" w:rsidRDefault="001B6A53" w:rsidP="001B6A53">
      <w:pPr>
        <w:pStyle w:val="Caption"/>
        <w:rPr>
          <w:b w:val="0"/>
          <w:color w:val="24292E"/>
          <w:shd w:val="clear" w:color="auto" w:fill="FFFFFF"/>
        </w:rPr>
      </w:pPr>
      <w:bookmarkStart w:id="202" w:name="_Ref487139999"/>
      <w:bookmarkStart w:id="203" w:name="_Toc487272997"/>
      <w:r>
        <w:t xml:space="preserve">Gambar </w:t>
      </w:r>
      <w:r w:rsidR="002E4E75">
        <w:fldChar w:fldCharType="begin"/>
      </w:r>
      <w:r w:rsidR="002E4E75">
        <w:instrText xml:space="preserve"> STYLEREF 1 \s </w:instrText>
      </w:r>
      <w:r w:rsidR="002E4E75">
        <w:fldChar w:fldCharType="separate"/>
      </w:r>
      <w:r w:rsidR="004F4408">
        <w:rPr>
          <w:noProof/>
        </w:rPr>
        <w:t>4</w:t>
      </w:r>
      <w:r w:rsidR="002E4E75">
        <w:rPr>
          <w:noProof/>
        </w:rPr>
        <w:fldChar w:fldCharType="end"/>
      </w:r>
      <w:r w:rsidR="004834F4">
        <w:t>.</w:t>
      </w:r>
      <w:r w:rsidR="002E4E75">
        <w:fldChar w:fldCharType="begin"/>
      </w:r>
      <w:r w:rsidR="002E4E75">
        <w:instrText xml:space="preserve"> SEQ Gambar \* ARABIC \s 1 </w:instrText>
      </w:r>
      <w:r w:rsidR="002E4E75">
        <w:fldChar w:fldCharType="separate"/>
      </w:r>
      <w:r w:rsidR="004F4408">
        <w:rPr>
          <w:noProof/>
        </w:rPr>
        <w:t>18</w:t>
      </w:r>
      <w:r w:rsidR="002E4E75">
        <w:rPr>
          <w:noProof/>
        </w:rPr>
        <w:fldChar w:fldCharType="end"/>
      </w:r>
      <w:bookmarkEnd w:id="202"/>
      <w:r>
        <w:t xml:space="preserve"> </w:t>
      </w:r>
      <w:r>
        <w:rPr>
          <w:b w:val="0"/>
        </w:rPr>
        <w:t xml:space="preserve">Potongan Kode Pemilihan </w:t>
      </w:r>
      <w:r w:rsidRPr="001B6A53">
        <w:rPr>
          <w:b w:val="0"/>
          <w:i/>
        </w:rPr>
        <w:t>Nexthop Node</w:t>
      </w:r>
      <w:bookmarkEnd w:id="203"/>
    </w:p>
    <w:p w:rsidR="00B31AB7" w:rsidRDefault="00B31AB7" w:rsidP="00B31AB7">
      <w:pPr>
        <w:pStyle w:val="Heading2"/>
        <w:numPr>
          <w:ilvl w:val="0"/>
          <w:numId w:val="0"/>
        </w:numPr>
        <w:jc w:val="both"/>
        <w:rPr>
          <w:rFonts w:eastAsia="Calibri"/>
          <w:b w:val="0"/>
          <w:bCs w:val="0"/>
          <w:iCs w:val="0"/>
          <w:szCs w:val="22"/>
        </w:rPr>
      </w:pPr>
    </w:p>
    <w:p w:rsidR="00AA760D" w:rsidRPr="00B31AB7" w:rsidRDefault="001D6531" w:rsidP="00B31AB7">
      <w:pPr>
        <w:pStyle w:val="Heading2"/>
      </w:pPr>
      <w:bookmarkStart w:id="204" w:name="_Toc487272939"/>
      <w:r w:rsidRPr="00B31AB7">
        <w:t xml:space="preserve">Implementasi Simulasi </w:t>
      </w:r>
      <w:r w:rsidR="00365042" w:rsidRPr="00B31AB7">
        <w:t>pada NS-2</w:t>
      </w:r>
      <w:bookmarkEnd w:id="204"/>
    </w:p>
    <w:p w:rsidR="00C469B7" w:rsidRDefault="00C469B7" w:rsidP="00C469B7"/>
    <w:p w:rsidR="00C469B7" w:rsidRDefault="00C469B7" w:rsidP="00C469B7">
      <w:pPr>
        <w:ind w:firstLine="576"/>
        <w:jc w:val="both"/>
      </w:pPr>
      <w:r>
        <w:t xml:space="preserve">Implementasi simulasi VANET diawali dengan pendeskripsian lingkungan simulasi pada sebuah </w:t>
      </w:r>
      <w:r w:rsidRPr="0030758E">
        <w:rPr>
          <w:i/>
        </w:rPr>
        <w:t>file</w:t>
      </w:r>
      <w:r>
        <w:t xml:space="preserve"> tcl. </w:t>
      </w:r>
      <w:r w:rsidRPr="0030758E">
        <w:rPr>
          <w:i/>
        </w:rPr>
        <w:t>File</w:t>
      </w:r>
      <w:r>
        <w:t xml:space="preserve"> ini berisikan konfigurasi setiap </w:t>
      </w:r>
      <w:r w:rsidRPr="0030758E">
        <w:rPr>
          <w:i/>
        </w:rPr>
        <w:t>node</w:t>
      </w:r>
      <w:r>
        <w:t xml:space="preserve"> dan langkah-langkah yang dilakukan selama simulasi. Potongan konfigurasi lingkungan si</w:t>
      </w:r>
      <w:r w:rsidR="00C77E67">
        <w:t xml:space="preserve">mulasi dapat dilihat pada </w:t>
      </w:r>
      <w:r w:rsidR="00C77E67">
        <w:fldChar w:fldCharType="begin"/>
      </w:r>
      <w:r w:rsidR="00C77E67">
        <w:instrText xml:space="preserve"> REF _Ref483366605 \h </w:instrText>
      </w:r>
      <w:r w:rsidR="00C77E67">
        <w:fldChar w:fldCharType="separate"/>
      </w:r>
      <w:r w:rsidR="004F4408">
        <w:t xml:space="preserve">Gambar </w:t>
      </w:r>
      <w:r w:rsidR="004F4408">
        <w:rPr>
          <w:noProof/>
        </w:rPr>
        <w:t>4</w:t>
      </w:r>
      <w:r w:rsidR="004F4408">
        <w:t>.</w:t>
      </w:r>
      <w:r w:rsidR="004F4408">
        <w:rPr>
          <w:noProof/>
        </w:rPr>
        <w:t>19</w:t>
      </w:r>
      <w:r w:rsidR="00C77E67">
        <w:fldChar w:fldCharType="end"/>
      </w:r>
      <w:r w:rsidR="00C401F7">
        <w:t>.</w:t>
      </w:r>
    </w:p>
    <w:p w:rsidR="000B2990" w:rsidRDefault="000B2990" w:rsidP="000B2990">
      <w:pPr>
        <w:jc w:val="both"/>
      </w:pPr>
    </w:p>
    <w:p w:rsidR="000B2990" w:rsidRDefault="000B2990" w:rsidP="000B2990">
      <w:pPr>
        <w:keepNext/>
        <w:jc w:val="both"/>
      </w:pPr>
      <w:r>
        <w:rPr>
          <w:noProof/>
          <w:lang w:eastAsia="id-ID"/>
        </w:rPr>
        <mc:AlternateContent>
          <mc:Choice Requires="wps">
            <w:drawing>
              <wp:inline distT="0" distB="0" distL="0" distR="0">
                <wp:extent cx="3714750" cy="2676525"/>
                <wp:effectExtent l="0" t="0" r="19050" b="28575"/>
                <wp:docPr id="450792" name="Text Box 450792"/>
                <wp:cNvGraphicFramePr/>
                <a:graphic xmlns:a="http://schemas.openxmlformats.org/drawingml/2006/main">
                  <a:graphicData uri="http://schemas.microsoft.com/office/word/2010/wordprocessingShape">
                    <wps:wsp>
                      <wps:cNvSpPr txBox="1"/>
                      <wps:spPr>
                        <a:xfrm>
                          <a:off x="0" y="0"/>
                          <a:ext cx="3714750" cy="26765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F4408" w:rsidRPr="000B2990" w:rsidRDefault="004F4408">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val(chan)</w:t>
                            </w:r>
                            <w:r w:rsidRPr="000B2990">
                              <w:rPr>
                                <w:rFonts w:ascii="Courier New" w:hAnsi="Courier New" w:cs="Courier New"/>
                                <w:sz w:val="20"/>
                                <w:szCs w:val="20"/>
                                <w:shd w:val="clear" w:color="auto" w:fill="FFFFFF"/>
                              </w:rPr>
                              <w:tab/>
                              <w:t>Channel/WirelessChannel</w:t>
                            </w:r>
                          </w:p>
                          <w:p w:rsidR="004F4408" w:rsidRPr="000B2990" w:rsidRDefault="004F4408">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val(prop)</w:t>
                            </w:r>
                            <w:r w:rsidRPr="000B2990">
                              <w:rPr>
                                <w:rFonts w:ascii="Courier New" w:hAnsi="Courier New" w:cs="Courier New"/>
                                <w:sz w:val="20"/>
                                <w:szCs w:val="20"/>
                                <w:shd w:val="clear" w:color="auto" w:fill="FFFFFF"/>
                              </w:rPr>
                              <w:tab/>
                              <w:t>Propagation/TwoRayGround</w:t>
                            </w:r>
                          </w:p>
                          <w:p w:rsidR="004F4408" w:rsidRPr="000B2990" w:rsidRDefault="004F4408">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val(netif)</w:t>
                            </w:r>
                            <w:r w:rsidRPr="000B2990">
                              <w:rPr>
                                <w:rFonts w:ascii="Courier New" w:hAnsi="Courier New" w:cs="Courier New"/>
                                <w:sz w:val="20"/>
                                <w:szCs w:val="20"/>
                                <w:shd w:val="clear" w:color="auto" w:fill="FFFFFF"/>
                              </w:rPr>
                              <w:tab/>
                              <w:t>Phy/WirelessPhy</w:t>
                            </w:r>
                          </w:p>
                          <w:p w:rsidR="004F4408" w:rsidRPr="000B2990" w:rsidRDefault="004F4408">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val(mac)</w:t>
                            </w:r>
                            <w:r w:rsidRPr="000B2990">
                              <w:rPr>
                                <w:rFonts w:ascii="Courier New" w:hAnsi="Courier New" w:cs="Courier New"/>
                                <w:sz w:val="20"/>
                                <w:szCs w:val="20"/>
                                <w:shd w:val="clear" w:color="auto" w:fill="FFFFFF"/>
                              </w:rPr>
                              <w:tab/>
                              <w:t>Mac/802_11</w:t>
                            </w:r>
                          </w:p>
                          <w:p w:rsidR="004F4408" w:rsidRPr="000B2990" w:rsidRDefault="004F4408">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val(ifq)</w:t>
                            </w:r>
                            <w:r w:rsidRPr="000B2990">
                              <w:rPr>
                                <w:rFonts w:ascii="Courier New" w:hAnsi="Courier New" w:cs="Courier New"/>
                                <w:sz w:val="20"/>
                                <w:szCs w:val="20"/>
                                <w:shd w:val="clear" w:color="auto" w:fill="FFFFFF"/>
                              </w:rPr>
                              <w:tab/>
                              <w:t>Queue/DropTail/PriQueue</w:t>
                            </w:r>
                          </w:p>
                          <w:p w:rsidR="004F4408" w:rsidRPr="000B2990" w:rsidRDefault="004F4408">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val(ll)</w:t>
                            </w:r>
                            <w:r w:rsidRPr="000B2990">
                              <w:rPr>
                                <w:rFonts w:ascii="Courier New" w:hAnsi="Courier New" w:cs="Courier New"/>
                                <w:sz w:val="20"/>
                                <w:szCs w:val="20"/>
                                <w:shd w:val="clear" w:color="auto" w:fill="FFFFFF"/>
                              </w:rPr>
                              <w:tab/>
                            </w:r>
                            <w:r w:rsidRPr="000B2990">
                              <w:rPr>
                                <w:rFonts w:ascii="Courier New" w:hAnsi="Courier New" w:cs="Courier New"/>
                                <w:sz w:val="20"/>
                                <w:szCs w:val="20"/>
                                <w:shd w:val="clear" w:color="auto" w:fill="FFFFFF"/>
                              </w:rPr>
                              <w:tab/>
                              <w:t>LL</w:t>
                            </w:r>
                          </w:p>
                          <w:p w:rsidR="004F4408" w:rsidRPr="000B2990" w:rsidRDefault="004F4408">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val(ant)</w:t>
                            </w:r>
                            <w:r w:rsidRPr="000B2990">
                              <w:rPr>
                                <w:rFonts w:ascii="Courier New" w:hAnsi="Courier New" w:cs="Courier New"/>
                                <w:sz w:val="20"/>
                                <w:szCs w:val="20"/>
                                <w:shd w:val="clear" w:color="auto" w:fill="FFFFFF"/>
                              </w:rPr>
                              <w:tab/>
                              <w:t>Antenna/OmniAntenna</w:t>
                            </w:r>
                          </w:p>
                          <w:p w:rsidR="004F4408" w:rsidRPr="000B2990" w:rsidRDefault="004F4408">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val(ifqlen)</w:t>
                            </w:r>
                            <w:r w:rsidRPr="000B2990">
                              <w:rPr>
                                <w:rFonts w:ascii="Courier New" w:hAnsi="Courier New" w:cs="Courier New"/>
                                <w:sz w:val="20"/>
                                <w:szCs w:val="20"/>
                                <w:shd w:val="clear" w:color="auto" w:fill="FFFFFF"/>
                              </w:rPr>
                              <w:tab/>
                              <w:t>50</w:t>
                            </w:r>
                          </w:p>
                          <w:p w:rsidR="004F4408" w:rsidRPr="000B2990" w:rsidRDefault="004F4408">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val(nn)</w:t>
                            </w:r>
                            <w:r w:rsidRPr="000B2990">
                              <w:rPr>
                                <w:rFonts w:ascii="Courier New" w:hAnsi="Courier New" w:cs="Courier New"/>
                                <w:sz w:val="20"/>
                                <w:szCs w:val="20"/>
                                <w:shd w:val="clear" w:color="auto" w:fill="FFFFFF"/>
                              </w:rPr>
                              <w:tab/>
                            </w:r>
                            <w:r w:rsidRPr="000B2990">
                              <w:rPr>
                                <w:rFonts w:ascii="Courier New" w:hAnsi="Courier New" w:cs="Courier New"/>
                                <w:sz w:val="20"/>
                                <w:szCs w:val="20"/>
                                <w:shd w:val="clear" w:color="auto" w:fill="FFFFFF"/>
                              </w:rPr>
                              <w:tab/>
                              <w:t>30</w:t>
                            </w:r>
                          </w:p>
                          <w:p w:rsidR="004F4408" w:rsidRPr="000B2990" w:rsidRDefault="004F4408">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val(rp)</w:t>
                            </w:r>
                            <w:r w:rsidRPr="000B2990">
                              <w:rPr>
                                <w:rFonts w:ascii="Courier New" w:hAnsi="Courier New" w:cs="Courier New"/>
                                <w:sz w:val="20"/>
                                <w:szCs w:val="20"/>
                                <w:shd w:val="clear" w:color="auto" w:fill="FFFFFF"/>
                              </w:rPr>
                              <w:tab/>
                            </w:r>
                            <w:r w:rsidRPr="000B2990">
                              <w:rPr>
                                <w:rFonts w:ascii="Courier New" w:hAnsi="Courier New" w:cs="Courier New"/>
                                <w:sz w:val="20"/>
                                <w:szCs w:val="20"/>
                                <w:shd w:val="clear" w:color="auto" w:fill="FFFFFF"/>
                              </w:rPr>
                              <w:tab/>
                              <w:t>AODV</w:t>
                            </w:r>
                          </w:p>
                          <w:p w:rsidR="004F4408" w:rsidRPr="000B2990" w:rsidRDefault="004F4408">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val(energymodel)</w:t>
                            </w:r>
                            <w:r w:rsidRPr="000B2990">
                              <w:rPr>
                                <w:rFonts w:ascii="Courier New" w:hAnsi="Courier New" w:cs="Courier New"/>
                                <w:sz w:val="20"/>
                                <w:szCs w:val="20"/>
                                <w:shd w:val="clear" w:color="auto" w:fill="FFFFFF"/>
                              </w:rPr>
                              <w:tab/>
                              <w:t>EnergyModel</w:t>
                            </w:r>
                          </w:p>
                          <w:p w:rsidR="004F4408" w:rsidRPr="000B2990" w:rsidRDefault="004F4408">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val(initialenergy)</w:t>
                            </w:r>
                            <w:r w:rsidRPr="000B2990">
                              <w:rPr>
                                <w:rFonts w:ascii="Courier New" w:hAnsi="Courier New" w:cs="Courier New"/>
                                <w:sz w:val="20"/>
                                <w:szCs w:val="20"/>
                                <w:shd w:val="clear" w:color="auto" w:fill="FFFFFF"/>
                              </w:rPr>
                              <w:tab/>
                              <w:t>100</w:t>
                            </w:r>
                          </w:p>
                          <w:p w:rsidR="004F4408" w:rsidRPr="000B2990" w:rsidRDefault="004F4408">
                            <w:pPr>
                              <w:rPr>
                                <w:rStyle w:val="pl-pds"/>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val(lm)</w:t>
                            </w:r>
                            <w:r w:rsidRPr="000B2990">
                              <w:rPr>
                                <w:rFonts w:ascii="Courier New" w:hAnsi="Courier New" w:cs="Courier New"/>
                                <w:sz w:val="20"/>
                                <w:szCs w:val="20"/>
                                <w:shd w:val="clear" w:color="auto" w:fill="FFFFFF"/>
                              </w:rPr>
                              <w:tab/>
                            </w:r>
                            <w:r w:rsidRPr="000B2990">
                              <w:rPr>
                                <w:rFonts w:ascii="Courier New" w:hAnsi="Courier New" w:cs="Courier New"/>
                                <w:sz w:val="20"/>
                                <w:szCs w:val="20"/>
                                <w:shd w:val="clear" w:color="auto" w:fill="FFFFFF"/>
                              </w:rPr>
                              <w:tab/>
                            </w:r>
                            <w:r w:rsidRPr="000B2990">
                              <w:rPr>
                                <w:rStyle w:val="pl-pds"/>
                                <w:rFonts w:ascii="Courier New" w:hAnsi="Courier New" w:cs="Courier New"/>
                                <w:sz w:val="20"/>
                                <w:szCs w:val="20"/>
                                <w:shd w:val="clear" w:color="auto" w:fill="FFFFFF"/>
                              </w:rPr>
                              <w:t>"</w:t>
                            </w:r>
                            <w:r w:rsidRPr="000B2990">
                              <w:rPr>
                                <w:rStyle w:val="pl-s"/>
                                <w:rFonts w:ascii="Courier New" w:hAnsi="Courier New" w:cs="Courier New"/>
                                <w:sz w:val="20"/>
                                <w:szCs w:val="20"/>
                                <w:shd w:val="clear" w:color="auto" w:fill="FFFFFF"/>
                              </w:rPr>
                              <w:t>off</w:t>
                            </w:r>
                            <w:r w:rsidRPr="000B2990">
                              <w:rPr>
                                <w:rStyle w:val="pl-pds"/>
                                <w:rFonts w:ascii="Courier New" w:hAnsi="Courier New" w:cs="Courier New"/>
                                <w:sz w:val="20"/>
                                <w:szCs w:val="20"/>
                                <w:shd w:val="clear" w:color="auto" w:fill="FFFFFF"/>
                              </w:rPr>
                              <w:t>"</w:t>
                            </w:r>
                          </w:p>
                          <w:p w:rsidR="004F4408" w:rsidRPr="000B2990" w:rsidRDefault="004F4408">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val(x)</w:t>
                            </w:r>
                            <w:r w:rsidRPr="000B2990">
                              <w:rPr>
                                <w:rFonts w:ascii="Courier New" w:hAnsi="Courier New" w:cs="Courier New"/>
                                <w:sz w:val="20"/>
                                <w:szCs w:val="20"/>
                                <w:shd w:val="clear" w:color="auto" w:fill="FFFFFF"/>
                              </w:rPr>
                              <w:tab/>
                              <w:t xml:space="preserve">    </w:t>
                            </w:r>
                            <w:r w:rsidRPr="000B2990">
                              <w:rPr>
                                <w:rFonts w:ascii="Courier New" w:hAnsi="Courier New" w:cs="Courier New"/>
                                <w:sz w:val="20"/>
                                <w:szCs w:val="20"/>
                                <w:shd w:val="clear" w:color="auto" w:fill="FFFFFF"/>
                              </w:rPr>
                              <w:tab/>
                              <w:t>1700</w:t>
                            </w:r>
                          </w:p>
                          <w:p w:rsidR="004F4408" w:rsidRPr="000B2990" w:rsidRDefault="004F4408">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val(y)</w:t>
                            </w:r>
                            <w:r w:rsidRPr="000B2990">
                              <w:rPr>
                                <w:rFonts w:ascii="Courier New" w:hAnsi="Courier New" w:cs="Courier New"/>
                                <w:sz w:val="20"/>
                                <w:szCs w:val="20"/>
                                <w:shd w:val="clear" w:color="auto" w:fill="FFFFFF"/>
                              </w:rPr>
                              <w:tab/>
                            </w:r>
                            <w:r w:rsidRPr="000B2990">
                              <w:rPr>
                                <w:rFonts w:ascii="Courier New" w:hAnsi="Courier New" w:cs="Courier New"/>
                                <w:sz w:val="20"/>
                                <w:szCs w:val="20"/>
                                <w:shd w:val="clear" w:color="auto" w:fill="FFFFFF"/>
                              </w:rPr>
                              <w:tab/>
                              <w:t>1700</w:t>
                            </w:r>
                          </w:p>
                          <w:p w:rsidR="004F4408" w:rsidRPr="000B2990" w:rsidRDefault="004F4408">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val(stop)</w:t>
                            </w:r>
                            <w:r w:rsidRPr="000B2990">
                              <w:rPr>
                                <w:rFonts w:ascii="Courier New" w:hAnsi="Courier New" w:cs="Courier New"/>
                                <w:sz w:val="20"/>
                                <w:szCs w:val="20"/>
                                <w:shd w:val="clear" w:color="auto" w:fill="FFFFFF"/>
                              </w:rPr>
                              <w:tab/>
                              <w:t>200</w:t>
                            </w:r>
                          </w:p>
                          <w:p w:rsidR="004F4408" w:rsidRPr="000B2990" w:rsidRDefault="004F4408">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val(cp)       </w:t>
                            </w:r>
                            <w:r w:rsidRPr="000B2990">
                              <w:rPr>
                                <w:rStyle w:val="pl-pds"/>
                                <w:rFonts w:ascii="Courier New" w:hAnsi="Courier New" w:cs="Courier New"/>
                                <w:sz w:val="20"/>
                                <w:szCs w:val="20"/>
                                <w:shd w:val="clear" w:color="auto" w:fill="FFFFFF"/>
                              </w:rPr>
                              <w:t>"</w:t>
                            </w:r>
                            <w:r>
                              <w:rPr>
                                <w:rStyle w:val="pl-s"/>
                                <w:rFonts w:ascii="Courier New" w:hAnsi="Courier New" w:cs="Courier New"/>
                                <w:sz w:val="20"/>
                                <w:szCs w:val="20"/>
                                <w:shd w:val="clear" w:color="auto" w:fill="FFFFFF"/>
                              </w:rPr>
                              <w:t>traffic</w:t>
                            </w:r>
                            <w:r w:rsidRPr="000B2990">
                              <w:rPr>
                                <w:rStyle w:val="pl-pds"/>
                                <w:rFonts w:ascii="Courier New" w:hAnsi="Courier New" w:cs="Courier New"/>
                                <w:sz w:val="20"/>
                                <w:szCs w:val="20"/>
                                <w:shd w:val="clear" w:color="auto" w:fill="FFFFFF"/>
                              </w:rPr>
                              <w:t>"</w:t>
                            </w:r>
                          </w:p>
                          <w:p w:rsidR="004F4408" w:rsidRPr="000B2990" w:rsidRDefault="004F4408">
                            <w:pPr>
                              <w:rPr>
                                <w:rFonts w:ascii="Courier New" w:hAnsi="Courier New" w:cs="Courier New"/>
                                <w:sz w:val="20"/>
                                <w:szCs w:val="20"/>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val(sc)       </w:t>
                            </w:r>
                            <w:r w:rsidRPr="000B2990">
                              <w:rPr>
                                <w:rStyle w:val="pl-pds"/>
                                <w:rFonts w:ascii="Courier New" w:hAnsi="Courier New" w:cs="Courier New"/>
                                <w:sz w:val="20"/>
                                <w:szCs w:val="20"/>
                                <w:shd w:val="clear" w:color="auto" w:fill="FFFFFF"/>
                              </w:rPr>
                              <w:t>"</w:t>
                            </w:r>
                            <w:r w:rsidRPr="000B2990">
                              <w:rPr>
                                <w:rStyle w:val="pl-s"/>
                                <w:rFonts w:ascii="Courier New" w:hAnsi="Courier New" w:cs="Courier New"/>
                                <w:sz w:val="20"/>
                                <w:szCs w:val="20"/>
                                <w:shd w:val="clear" w:color="auto" w:fill="FFFFFF"/>
                              </w:rPr>
                              <w:t>scenario.tcl</w:t>
                            </w:r>
                            <w:r w:rsidRPr="000B2990">
                              <w:rPr>
                                <w:rStyle w:val="pl-pds"/>
                                <w:rFonts w:ascii="Courier New" w:hAnsi="Courier New" w:cs="Courier New"/>
                                <w:sz w:val="20"/>
                                <w:szCs w:val="20"/>
                                <w:shd w:val="clear" w:color="auto" w:fill="FFFFFF"/>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792" o:spid="_x0000_s1049" type="#_x0000_t202" style="width:292.5pt;height:210.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" fillcolor="white [3201]" strokeweight=".5pt">
                <v:textbox>
                  <w:txbxContent>
                    <w:p w:rsidR="004F4408" w:rsidRPr="000B2990" w:rsidRDefault="004F4408">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val(chan)</w:t>
                      </w:r>
                      <w:r w:rsidRPr="000B2990">
                        <w:rPr>
                          <w:rFonts w:ascii="Courier New" w:hAnsi="Courier New" w:cs="Courier New"/>
                          <w:sz w:val="20"/>
                          <w:szCs w:val="20"/>
                          <w:shd w:val="clear" w:color="auto" w:fill="FFFFFF"/>
                        </w:rPr>
                        <w:tab/>
                        <w:t>Channel/WirelessChannel</w:t>
                      </w:r>
                    </w:p>
                    <w:p w:rsidR="004F4408" w:rsidRPr="000B2990" w:rsidRDefault="004F4408">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val(prop)</w:t>
                      </w:r>
                      <w:r w:rsidRPr="000B2990">
                        <w:rPr>
                          <w:rFonts w:ascii="Courier New" w:hAnsi="Courier New" w:cs="Courier New"/>
                          <w:sz w:val="20"/>
                          <w:szCs w:val="20"/>
                          <w:shd w:val="clear" w:color="auto" w:fill="FFFFFF"/>
                        </w:rPr>
                        <w:tab/>
                        <w:t>Propagation/TwoRayGround</w:t>
                      </w:r>
                    </w:p>
                    <w:p w:rsidR="004F4408" w:rsidRPr="000B2990" w:rsidRDefault="004F4408">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val(netif)</w:t>
                      </w:r>
                      <w:r w:rsidRPr="000B2990">
                        <w:rPr>
                          <w:rFonts w:ascii="Courier New" w:hAnsi="Courier New" w:cs="Courier New"/>
                          <w:sz w:val="20"/>
                          <w:szCs w:val="20"/>
                          <w:shd w:val="clear" w:color="auto" w:fill="FFFFFF"/>
                        </w:rPr>
                        <w:tab/>
                        <w:t>Phy/WirelessPhy</w:t>
                      </w:r>
                    </w:p>
                    <w:p w:rsidR="004F4408" w:rsidRPr="000B2990" w:rsidRDefault="004F4408">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val(mac)</w:t>
                      </w:r>
                      <w:r w:rsidRPr="000B2990">
                        <w:rPr>
                          <w:rFonts w:ascii="Courier New" w:hAnsi="Courier New" w:cs="Courier New"/>
                          <w:sz w:val="20"/>
                          <w:szCs w:val="20"/>
                          <w:shd w:val="clear" w:color="auto" w:fill="FFFFFF"/>
                        </w:rPr>
                        <w:tab/>
                        <w:t>Mac/802_11</w:t>
                      </w:r>
                    </w:p>
                    <w:p w:rsidR="004F4408" w:rsidRPr="000B2990" w:rsidRDefault="004F4408">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val(ifq)</w:t>
                      </w:r>
                      <w:r w:rsidRPr="000B2990">
                        <w:rPr>
                          <w:rFonts w:ascii="Courier New" w:hAnsi="Courier New" w:cs="Courier New"/>
                          <w:sz w:val="20"/>
                          <w:szCs w:val="20"/>
                          <w:shd w:val="clear" w:color="auto" w:fill="FFFFFF"/>
                        </w:rPr>
                        <w:tab/>
                        <w:t>Queue/DropTail/PriQueue</w:t>
                      </w:r>
                    </w:p>
                    <w:p w:rsidR="004F4408" w:rsidRPr="000B2990" w:rsidRDefault="004F4408">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val(ll)</w:t>
                      </w:r>
                      <w:r w:rsidRPr="000B2990">
                        <w:rPr>
                          <w:rFonts w:ascii="Courier New" w:hAnsi="Courier New" w:cs="Courier New"/>
                          <w:sz w:val="20"/>
                          <w:szCs w:val="20"/>
                          <w:shd w:val="clear" w:color="auto" w:fill="FFFFFF"/>
                        </w:rPr>
                        <w:tab/>
                      </w:r>
                      <w:r w:rsidRPr="000B2990">
                        <w:rPr>
                          <w:rFonts w:ascii="Courier New" w:hAnsi="Courier New" w:cs="Courier New"/>
                          <w:sz w:val="20"/>
                          <w:szCs w:val="20"/>
                          <w:shd w:val="clear" w:color="auto" w:fill="FFFFFF"/>
                        </w:rPr>
                        <w:tab/>
                        <w:t>LL</w:t>
                      </w:r>
                    </w:p>
                    <w:p w:rsidR="004F4408" w:rsidRPr="000B2990" w:rsidRDefault="004F4408">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val(ant)</w:t>
                      </w:r>
                      <w:r w:rsidRPr="000B2990">
                        <w:rPr>
                          <w:rFonts w:ascii="Courier New" w:hAnsi="Courier New" w:cs="Courier New"/>
                          <w:sz w:val="20"/>
                          <w:szCs w:val="20"/>
                          <w:shd w:val="clear" w:color="auto" w:fill="FFFFFF"/>
                        </w:rPr>
                        <w:tab/>
                        <w:t>Antenna/OmniAntenna</w:t>
                      </w:r>
                    </w:p>
                    <w:p w:rsidR="004F4408" w:rsidRPr="000B2990" w:rsidRDefault="004F4408">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val(ifqlen)</w:t>
                      </w:r>
                      <w:r w:rsidRPr="000B2990">
                        <w:rPr>
                          <w:rFonts w:ascii="Courier New" w:hAnsi="Courier New" w:cs="Courier New"/>
                          <w:sz w:val="20"/>
                          <w:szCs w:val="20"/>
                          <w:shd w:val="clear" w:color="auto" w:fill="FFFFFF"/>
                        </w:rPr>
                        <w:tab/>
                        <w:t>50</w:t>
                      </w:r>
                    </w:p>
                    <w:p w:rsidR="004F4408" w:rsidRPr="000B2990" w:rsidRDefault="004F4408">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val(nn)</w:t>
                      </w:r>
                      <w:r w:rsidRPr="000B2990">
                        <w:rPr>
                          <w:rFonts w:ascii="Courier New" w:hAnsi="Courier New" w:cs="Courier New"/>
                          <w:sz w:val="20"/>
                          <w:szCs w:val="20"/>
                          <w:shd w:val="clear" w:color="auto" w:fill="FFFFFF"/>
                        </w:rPr>
                        <w:tab/>
                      </w:r>
                      <w:r w:rsidRPr="000B2990">
                        <w:rPr>
                          <w:rFonts w:ascii="Courier New" w:hAnsi="Courier New" w:cs="Courier New"/>
                          <w:sz w:val="20"/>
                          <w:szCs w:val="20"/>
                          <w:shd w:val="clear" w:color="auto" w:fill="FFFFFF"/>
                        </w:rPr>
                        <w:tab/>
                        <w:t>30</w:t>
                      </w:r>
                    </w:p>
                    <w:p w:rsidR="004F4408" w:rsidRPr="000B2990" w:rsidRDefault="004F4408">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val(rp)</w:t>
                      </w:r>
                      <w:r w:rsidRPr="000B2990">
                        <w:rPr>
                          <w:rFonts w:ascii="Courier New" w:hAnsi="Courier New" w:cs="Courier New"/>
                          <w:sz w:val="20"/>
                          <w:szCs w:val="20"/>
                          <w:shd w:val="clear" w:color="auto" w:fill="FFFFFF"/>
                        </w:rPr>
                        <w:tab/>
                      </w:r>
                      <w:r w:rsidRPr="000B2990">
                        <w:rPr>
                          <w:rFonts w:ascii="Courier New" w:hAnsi="Courier New" w:cs="Courier New"/>
                          <w:sz w:val="20"/>
                          <w:szCs w:val="20"/>
                          <w:shd w:val="clear" w:color="auto" w:fill="FFFFFF"/>
                        </w:rPr>
                        <w:tab/>
                        <w:t>AODV</w:t>
                      </w:r>
                    </w:p>
                    <w:p w:rsidR="004F4408" w:rsidRPr="000B2990" w:rsidRDefault="004F4408">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val(energymodel)</w:t>
                      </w:r>
                      <w:r w:rsidRPr="000B2990">
                        <w:rPr>
                          <w:rFonts w:ascii="Courier New" w:hAnsi="Courier New" w:cs="Courier New"/>
                          <w:sz w:val="20"/>
                          <w:szCs w:val="20"/>
                          <w:shd w:val="clear" w:color="auto" w:fill="FFFFFF"/>
                        </w:rPr>
                        <w:tab/>
                        <w:t>EnergyModel</w:t>
                      </w:r>
                    </w:p>
                    <w:p w:rsidR="004F4408" w:rsidRPr="000B2990" w:rsidRDefault="004F4408">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val(initialenergy)</w:t>
                      </w:r>
                      <w:r w:rsidRPr="000B2990">
                        <w:rPr>
                          <w:rFonts w:ascii="Courier New" w:hAnsi="Courier New" w:cs="Courier New"/>
                          <w:sz w:val="20"/>
                          <w:szCs w:val="20"/>
                          <w:shd w:val="clear" w:color="auto" w:fill="FFFFFF"/>
                        </w:rPr>
                        <w:tab/>
                        <w:t>100</w:t>
                      </w:r>
                    </w:p>
                    <w:p w:rsidR="004F4408" w:rsidRPr="000B2990" w:rsidRDefault="004F4408">
                      <w:pPr>
                        <w:rPr>
                          <w:rStyle w:val="pl-pds"/>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val(lm)</w:t>
                      </w:r>
                      <w:r w:rsidRPr="000B2990">
                        <w:rPr>
                          <w:rFonts w:ascii="Courier New" w:hAnsi="Courier New" w:cs="Courier New"/>
                          <w:sz w:val="20"/>
                          <w:szCs w:val="20"/>
                          <w:shd w:val="clear" w:color="auto" w:fill="FFFFFF"/>
                        </w:rPr>
                        <w:tab/>
                      </w:r>
                      <w:r w:rsidRPr="000B2990">
                        <w:rPr>
                          <w:rFonts w:ascii="Courier New" w:hAnsi="Courier New" w:cs="Courier New"/>
                          <w:sz w:val="20"/>
                          <w:szCs w:val="20"/>
                          <w:shd w:val="clear" w:color="auto" w:fill="FFFFFF"/>
                        </w:rPr>
                        <w:tab/>
                      </w:r>
                      <w:r w:rsidRPr="000B2990">
                        <w:rPr>
                          <w:rStyle w:val="pl-pds"/>
                          <w:rFonts w:ascii="Courier New" w:hAnsi="Courier New" w:cs="Courier New"/>
                          <w:sz w:val="20"/>
                          <w:szCs w:val="20"/>
                          <w:shd w:val="clear" w:color="auto" w:fill="FFFFFF"/>
                        </w:rPr>
                        <w:t>"</w:t>
                      </w:r>
                      <w:r w:rsidRPr="000B2990">
                        <w:rPr>
                          <w:rStyle w:val="pl-s"/>
                          <w:rFonts w:ascii="Courier New" w:hAnsi="Courier New" w:cs="Courier New"/>
                          <w:sz w:val="20"/>
                          <w:szCs w:val="20"/>
                          <w:shd w:val="clear" w:color="auto" w:fill="FFFFFF"/>
                        </w:rPr>
                        <w:t>off</w:t>
                      </w:r>
                      <w:r w:rsidRPr="000B2990">
                        <w:rPr>
                          <w:rStyle w:val="pl-pds"/>
                          <w:rFonts w:ascii="Courier New" w:hAnsi="Courier New" w:cs="Courier New"/>
                          <w:sz w:val="20"/>
                          <w:szCs w:val="20"/>
                          <w:shd w:val="clear" w:color="auto" w:fill="FFFFFF"/>
                        </w:rPr>
                        <w:t>"</w:t>
                      </w:r>
                    </w:p>
                    <w:p w:rsidR="004F4408" w:rsidRPr="000B2990" w:rsidRDefault="004F4408">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val(x)</w:t>
                      </w:r>
                      <w:r w:rsidRPr="000B2990">
                        <w:rPr>
                          <w:rFonts w:ascii="Courier New" w:hAnsi="Courier New" w:cs="Courier New"/>
                          <w:sz w:val="20"/>
                          <w:szCs w:val="20"/>
                          <w:shd w:val="clear" w:color="auto" w:fill="FFFFFF"/>
                        </w:rPr>
                        <w:tab/>
                        <w:t xml:space="preserve">    </w:t>
                      </w:r>
                      <w:r w:rsidRPr="000B2990">
                        <w:rPr>
                          <w:rFonts w:ascii="Courier New" w:hAnsi="Courier New" w:cs="Courier New"/>
                          <w:sz w:val="20"/>
                          <w:szCs w:val="20"/>
                          <w:shd w:val="clear" w:color="auto" w:fill="FFFFFF"/>
                        </w:rPr>
                        <w:tab/>
                        <w:t>1700</w:t>
                      </w:r>
                    </w:p>
                    <w:p w:rsidR="004F4408" w:rsidRPr="000B2990" w:rsidRDefault="004F4408">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val(y)</w:t>
                      </w:r>
                      <w:r w:rsidRPr="000B2990">
                        <w:rPr>
                          <w:rFonts w:ascii="Courier New" w:hAnsi="Courier New" w:cs="Courier New"/>
                          <w:sz w:val="20"/>
                          <w:szCs w:val="20"/>
                          <w:shd w:val="clear" w:color="auto" w:fill="FFFFFF"/>
                        </w:rPr>
                        <w:tab/>
                      </w:r>
                      <w:r w:rsidRPr="000B2990">
                        <w:rPr>
                          <w:rFonts w:ascii="Courier New" w:hAnsi="Courier New" w:cs="Courier New"/>
                          <w:sz w:val="20"/>
                          <w:szCs w:val="20"/>
                          <w:shd w:val="clear" w:color="auto" w:fill="FFFFFF"/>
                        </w:rPr>
                        <w:tab/>
                        <w:t>1700</w:t>
                      </w:r>
                    </w:p>
                    <w:p w:rsidR="004F4408" w:rsidRPr="000B2990" w:rsidRDefault="004F4408">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val(stop)</w:t>
                      </w:r>
                      <w:r w:rsidRPr="000B2990">
                        <w:rPr>
                          <w:rFonts w:ascii="Courier New" w:hAnsi="Courier New" w:cs="Courier New"/>
                          <w:sz w:val="20"/>
                          <w:szCs w:val="20"/>
                          <w:shd w:val="clear" w:color="auto" w:fill="FFFFFF"/>
                        </w:rPr>
                        <w:tab/>
                        <w:t>200</w:t>
                      </w:r>
                    </w:p>
                    <w:p w:rsidR="004F4408" w:rsidRPr="000B2990" w:rsidRDefault="004F4408">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val(cp)       </w:t>
                      </w:r>
                      <w:r w:rsidRPr="000B2990">
                        <w:rPr>
                          <w:rStyle w:val="pl-pds"/>
                          <w:rFonts w:ascii="Courier New" w:hAnsi="Courier New" w:cs="Courier New"/>
                          <w:sz w:val="20"/>
                          <w:szCs w:val="20"/>
                          <w:shd w:val="clear" w:color="auto" w:fill="FFFFFF"/>
                        </w:rPr>
                        <w:t>"</w:t>
                      </w:r>
                      <w:r>
                        <w:rPr>
                          <w:rStyle w:val="pl-s"/>
                          <w:rFonts w:ascii="Courier New" w:hAnsi="Courier New" w:cs="Courier New"/>
                          <w:sz w:val="20"/>
                          <w:szCs w:val="20"/>
                          <w:shd w:val="clear" w:color="auto" w:fill="FFFFFF"/>
                        </w:rPr>
                        <w:t>traffic</w:t>
                      </w:r>
                      <w:r w:rsidRPr="000B2990">
                        <w:rPr>
                          <w:rStyle w:val="pl-pds"/>
                          <w:rFonts w:ascii="Courier New" w:hAnsi="Courier New" w:cs="Courier New"/>
                          <w:sz w:val="20"/>
                          <w:szCs w:val="20"/>
                          <w:shd w:val="clear" w:color="auto" w:fill="FFFFFF"/>
                        </w:rPr>
                        <w:t>"</w:t>
                      </w:r>
                    </w:p>
                    <w:p w:rsidR="004F4408" w:rsidRPr="000B2990" w:rsidRDefault="004F4408">
                      <w:pPr>
                        <w:rPr>
                          <w:rFonts w:ascii="Courier New" w:hAnsi="Courier New" w:cs="Courier New"/>
                          <w:sz w:val="20"/>
                          <w:szCs w:val="20"/>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val(sc)       </w:t>
                      </w:r>
                      <w:r w:rsidRPr="000B2990">
                        <w:rPr>
                          <w:rStyle w:val="pl-pds"/>
                          <w:rFonts w:ascii="Courier New" w:hAnsi="Courier New" w:cs="Courier New"/>
                          <w:sz w:val="20"/>
                          <w:szCs w:val="20"/>
                          <w:shd w:val="clear" w:color="auto" w:fill="FFFFFF"/>
                        </w:rPr>
                        <w:t>"</w:t>
                      </w:r>
                      <w:r w:rsidRPr="000B2990">
                        <w:rPr>
                          <w:rStyle w:val="pl-s"/>
                          <w:rFonts w:ascii="Courier New" w:hAnsi="Courier New" w:cs="Courier New"/>
                          <w:sz w:val="20"/>
                          <w:szCs w:val="20"/>
                          <w:shd w:val="clear" w:color="auto" w:fill="FFFFFF"/>
                        </w:rPr>
                        <w:t>scenario.tcl</w:t>
                      </w:r>
                      <w:r w:rsidRPr="000B2990">
                        <w:rPr>
                          <w:rStyle w:val="pl-pds"/>
                          <w:rFonts w:ascii="Courier New" w:hAnsi="Courier New" w:cs="Courier New"/>
                          <w:sz w:val="20"/>
                          <w:szCs w:val="20"/>
                          <w:shd w:val="clear" w:color="auto" w:fill="FFFFFF"/>
                        </w:rPr>
                        <w:t>"</w:t>
                      </w:r>
                    </w:p>
                  </w:txbxContent>
                </v:textbox>
                <w10:anchorlock/>
              </v:shape>
            </w:pict>
          </mc:Fallback>
        </mc:AlternateContent>
      </w:r>
    </w:p>
    <w:p w:rsidR="000B2990" w:rsidRDefault="000B2990" w:rsidP="000B2990">
      <w:pPr>
        <w:pStyle w:val="Caption"/>
      </w:pPr>
      <w:bookmarkStart w:id="205" w:name="_Ref483366605"/>
      <w:bookmarkStart w:id="206" w:name="_Toc487272998"/>
      <w:r>
        <w:t xml:space="preserve">Gambar </w:t>
      </w:r>
      <w:r w:rsidR="002E4E75">
        <w:fldChar w:fldCharType="begin"/>
      </w:r>
      <w:r w:rsidR="002E4E75">
        <w:instrText xml:space="preserve"> STYLEREF 1 \s </w:instrText>
      </w:r>
      <w:r w:rsidR="002E4E75">
        <w:fldChar w:fldCharType="separate"/>
      </w:r>
      <w:r w:rsidR="004F4408">
        <w:rPr>
          <w:noProof/>
        </w:rPr>
        <w:t>4</w:t>
      </w:r>
      <w:r w:rsidR="002E4E75">
        <w:rPr>
          <w:noProof/>
        </w:rPr>
        <w:fldChar w:fldCharType="end"/>
      </w:r>
      <w:r w:rsidR="004834F4">
        <w:t>.</w:t>
      </w:r>
      <w:r w:rsidR="002E4E75">
        <w:fldChar w:fldCharType="begin"/>
      </w:r>
      <w:r w:rsidR="002E4E75">
        <w:instrText xml:space="preserve"> SEQ Gambar \* ARABIC \s 1 </w:instrText>
      </w:r>
      <w:r w:rsidR="002E4E75">
        <w:fldChar w:fldCharType="separate"/>
      </w:r>
      <w:r w:rsidR="004F4408">
        <w:rPr>
          <w:noProof/>
        </w:rPr>
        <w:t>19</w:t>
      </w:r>
      <w:r w:rsidR="002E4E75">
        <w:rPr>
          <w:noProof/>
        </w:rPr>
        <w:fldChar w:fldCharType="end"/>
      </w:r>
      <w:bookmarkEnd w:id="205"/>
      <w:r>
        <w:t xml:space="preserve"> </w:t>
      </w:r>
      <w:r w:rsidR="00277B74">
        <w:rPr>
          <w:b w:val="0"/>
        </w:rPr>
        <w:t>Konfigurasi Lingkungan S</w:t>
      </w:r>
      <w:r w:rsidRPr="000B2990">
        <w:rPr>
          <w:b w:val="0"/>
        </w:rPr>
        <w:t>imulasi</w:t>
      </w:r>
      <w:bookmarkEnd w:id="206"/>
    </w:p>
    <w:p w:rsidR="000B2990" w:rsidRDefault="000B2990" w:rsidP="000B2990">
      <w:pPr>
        <w:jc w:val="both"/>
      </w:pPr>
    </w:p>
    <w:p w:rsidR="00ED1CB8" w:rsidRPr="00C469B7" w:rsidRDefault="00ED1CB8" w:rsidP="00C469B7">
      <w:pPr>
        <w:ind w:firstLine="576"/>
        <w:jc w:val="both"/>
      </w:pPr>
      <w:r>
        <w:lastRenderedPageBreak/>
        <w:t xml:space="preserve">Pada konfigurasi dilakukan pemanggilan terhadap </w:t>
      </w:r>
      <w:r w:rsidRPr="0030758E">
        <w:rPr>
          <w:i/>
        </w:rPr>
        <w:t>file</w:t>
      </w:r>
      <w:r>
        <w:t xml:space="preserve"> traffic yang berisikan konfigurasi </w:t>
      </w:r>
      <w:r w:rsidRPr="0030758E">
        <w:rPr>
          <w:i/>
        </w:rPr>
        <w:t>node</w:t>
      </w:r>
      <w:r>
        <w:t xml:space="preserve"> asal dan </w:t>
      </w:r>
      <w:r w:rsidRPr="0030758E">
        <w:rPr>
          <w:i/>
        </w:rPr>
        <w:t>node</w:t>
      </w:r>
      <w:r>
        <w:t xml:space="preserve"> tujuan, serta </w:t>
      </w:r>
      <w:r w:rsidRPr="0030758E">
        <w:rPr>
          <w:i/>
        </w:rPr>
        <w:t>file</w:t>
      </w:r>
      <w:r>
        <w:t xml:space="preserve"> skenario yang</w:t>
      </w:r>
      <w:r w:rsidR="005019A2">
        <w:t xml:space="preserve"> berisi pergerakan node yang</w:t>
      </w:r>
      <w:r>
        <w:t xml:space="preserve"> tela</w:t>
      </w:r>
      <w:r w:rsidR="00D53EE5">
        <w:t>h</w:t>
      </w:r>
      <w:r>
        <w:t xml:space="preserve"> di</w:t>
      </w:r>
      <w:r w:rsidRPr="0030758E">
        <w:rPr>
          <w:i/>
        </w:rPr>
        <w:t>generate</w:t>
      </w:r>
      <w:r>
        <w:t xml:space="preserve"> oleh SUMO.</w:t>
      </w:r>
      <w:r w:rsidR="00882953">
        <w:t xml:space="preserve"> Kode implementasi pada NS-2 dapat dilihat pada lampiran</w:t>
      </w:r>
      <w:r w:rsidR="00FD4D12">
        <w:t xml:space="preserve"> A.1.</w:t>
      </w:r>
    </w:p>
    <w:p w:rsidR="00365042" w:rsidRDefault="00365042" w:rsidP="00365042"/>
    <w:p w:rsidR="00365042" w:rsidRPr="00B31AB7" w:rsidRDefault="00365042" w:rsidP="00B31AB7">
      <w:pPr>
        <w:pStyle w:val="Heading3"/>
        <w:ind w:left="567" w:hanging="567"/>
      </w:pPr>
      <w:bookmarkStart w:id="207" w:name="_Toc487272940"/>
      <w:r w:rsidRPr="00B31AB7">
        <w:t xml:space="preserve">Implementasi </w:t>
      </w:r>
      <w:r w:rsidR="002D6610" w:rsidRPr="00B31AB7">
        <w:t>Black H</w:t>
      </w:r>
      <w:r w:rsidR="000D4602" w:rsidRPr="00B31AB7">
        <w:t>ole</w:t>
      </w:r>
      <w:r w:rsidRPr="00B31AB7">
        <w:t xml:space="preserve"> Attack</w:t>
      </w:r>
      <w:bookmarkEnd w:id="207"/>
    </w:p>
    <w:p w:rsidR="00C73E0F" w:rsidRDefault="00C73E0F" w:rsidP="00C73E0F"/>
    <w:p w:rsidR="00C73E0F" w:rsidRDefault="00C73E0F" w:rsidP="0082069B">
      <w:pPr>
        <w:ind w:firstLine="567"/>
        <w:jc w:val="both"/>
      </w:pPr>
      <w:r>
        <w:t>Selain konfigurasi</w:t>
      </w:r>
      <w:r w:rsidR="00882953">
        <w:t xml:space="preserve"> lingkungan simulasi dan </w:t>
      </w:r>
      <w:r w:rsidR="00D8030D">
        <w:t xml:space="preserve">pergerakan </w:t>
      </w:r>
      <w:r w:rsidR="00D8030D" w:rsidRPr="001D7E60">
        <w:rPr>
          <w:i/>
        </w:rPr>
        <w:t>node</w:t>
      </w:r>
      <w:r w:rsidR="00D8030D">
        <w:t xml:space="preserve">, dilakukan juga konfigurasi untuk menugaskan </w:t>
      </w:r>
      <w:r w:rsidR="00D8030D" w:rsidRPr="001D7E60">
        <w:rPr>
          <w:i/>
        </w:rPr>
        <w:t>node</w:t>
      </w:r>
      <w:r w:rsidR="00D8030D">
        <w:t xml:space="preserve"> yang akan melak</w:t>
      </w:r>
      <w:r w:rsidR="00A971BF">
        <w:t xml:space="preserve">ukan </w:t>
      </w:r>
      <w:r w:rsidR="000D4602">
        <w:rPr>
          <w:i/>
        </w:rPr>
        <w:t>Black hole</w:t>
      </w:r>
      <w:r w:rsidR="00A971BF" w:rsidRPr="001D7E60">
        <w:rPr>
          <w:i/>
        </w:rPr>
        <w:t xml:space="preserve"> a</w:t>
      </w:r>
      <w:r w:rsidR="00D8030D" w:rsidRPr="001D7E60">
        <w:rPr>
          <w:i/>
        </w:rPr>
        <w:t>ttack</w:t>
      </w:r>
      <w:r w:rsidR="008410AC">
        <w:t xml:space="preserve"> dan bagaimana </w:t>
      </w:r>
      <w:r w:rsidR="008410AC" w:rsidRPr="001D7E60">
        <w:rPr>
          <w:i/>
        </w:rPr>
        <w:t>node</w:t>
      </w:r>
      <w:r w:rsidR="008410AC">
        <w:t xml:space="preserve"> tersebut melakukan tugasnya sebagai </w:t>
      </w:r>
      <w:r w:rsidR="008410AC" w:rsidRPr="001D7E60">
        <w:rPr>
          <w:i/>
        </w:rPr>
        <w:t>attacker</w:t>
      </w:r>
      <w:r w:rsidR="00D8030D">
        <w:t xml:space="preserve">. Konfigurasi dilakukan di beberapa </w:t>
      </w:r>
      <w:r w:rsidR="00D8030D" w:rsidRPr="001D7E60">
        <w:rPr>
          <w:i/>
        </w:rPr>
        <w:t>file</w:t>
      </w:r>
      <w:r w:rsidR="00D8030D">
        <w:t xml:space="preserve">, diantaranya </w:t>
      </w:r>
      <w:r w:rsidR="00D8030D" w:rsidRPr="001D7E60">
        <w:rPr>
          <w:i/>
        </w:rPr>
        <w:t>file</w:t>
      </w:r>
      <w:r w:rsidR="00D8030D">
        <w:t xml:space="preserve"> tcl, aodv.h, dan aodv.cc.</w:t>
      </w:r>
    </w:p>
    <w:p w:rsidR="00A971BF" w:rsidRDefault="00A971BF" w:rsidP="0082069B">
      <w:pPr>
        <w:ind w:firstLine="567"/>
        <w:jc w:val="both"/>
      </w:pPr>
      <w:r>
        <w:t xml:space="preserve">Pada </w:t>
      </w:r>
      <w:r w:rsidRPr="001D7E60">
        <w:rPr>
          <w:i/>
        </w:rPr>
        <w:t>file</w:t>
      </w:r>
      <w:r>
        <w:t xml:space="preserve"> tcl, suatu </w:t>
      </w:r>
      <w:r w:rsidRPr="001D7E60">
        <w:rPr>
          <w:i/>
        </w:rPr>
        <w:t>node</w:t>
      </w:r>
      <w:r>
        <w:t xml:space="preserve"> ditugaskan menjadi </w:t>
      </w:r>
      <w:r w:rsidR="000D4602">
        <w:rPr>
          <w:i/>
        </w:rPr>
        <w:t>Black hole</w:t>
      </w:r>
      <w:r w:rsidRPr="001D7E60">
        <w:rPr>
          <w:i/>
        </w:rPr>
        <w:t xml:space="preserve"> attacker</w:t>
      </w:r>
      <w:r>
        <w:t xml:space="preserve"> dengan memberikan tambahan </w:t>
      </w:r>
      <w:r w:rsidRPr="001D7E60">
        <w:rPr>
          <w:i/>
        </w:rPr>
        <w:t>kode</w:t>
      </w:r>
      <w:r>
        <w:t xml:space="preserve"> sepe</w:t>
      </w:r>
      <w:r w:rsidR="00C77E67">
        <w:t xml:space="preserve">rti yang ditunjukkan oleh </w:t>
      </w:r>
      <w:r w:rsidR="00C77E67">
        <w:fldChar w:fldCharType="begin"/>
      </w:r>
      <w:r w:rsidR="00C77E67">
        <w:instrText xml:space="preserve"> REF _Ref483366694 \h </w:instrText>
      </w:r>
      <w:r w:rsidR="00C77E67">
        <w:fldChar w:fldCharType="separate"/>
      </w:r>
      <w:r w:rsidR="004F4408">
        <w:t xml:space="preserve">Gambar </w:t>
      </w:r>
      <w:r w:rsidR="004F4408">
        <w:rPr>
          <w:noProof/>
        </w:rPr>
        <w:t>4</w:t>
      </w:r>
      <w:r w:rsidR="004F4408">
        <w:t>.</w:t>
      </w:r>
      <w:r w:rsidR="004F4408">
        <w:rPr>
          <w:noProof/>
        </w:rPr>
        <w:t>20</w:t>
      </w:r>
      <w:r w:rsidR="00C77E67">
        <w:fldChar w:fldCharType="end"/>
      </w:r>
      <w:r w:rsidR="005A16EC">
        <w:t>.</w:t>
      </w:r>
    </w:p>
    <w:p w:rsidR="00C401F7" w:rsidRDefault="00C401F7" w:rsidP="00D8030D">
      <w:pPr>
        <w:ind w:firstLine="720"/>
        <w:jc w:val="both"/>
      </w:pPr>
    </w:p>
    <w:p w:rsidR="00466E33" w:rsidRDefault="00C401F7" w:rsidP="00466E33">
      <w:pPr>
        <w:keepNext/>
        <w:jc w:val="both"/>
      </w:pPr>
      <w:r>
        <w:rPr>
          <w:noProof/>
          <w:lang w:eastAsia="id-ID"/>
        </w:rPr>
        <mc:AlternateContent>
          <mc:Choice Requires="wps">
            <w:drawing>
              <wp:inline distT="0" distB="0" distL="0" distR="0">
                <wp:extent cx="3724275" cy="257175"/>
                <wp:effectExtent l="0" t="0" r="28575" b="28575"/>
                <wp:docPr id="450793" name="Text Box 450793"/>
                <wp:cNvGraphicFramePr/>
                <a:graphic xmlns:a="http://schemas.openxmlformats.org/drawingml/2006/main">
                  <a:graphicData uri="http://schemas.microsoft.com/office/word/2010/wordprocessingShape">
                    <wps:wsp>
                      <wps:cNvSpPr txBox="1"/>
                      <wps:spPr>
                        <a:xfrm>
                          <a:off x="0" y="0"/>
                          <a:ext cx="3724275" cy="2571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F4408" w:rsidRPr="00C401F7" w:rsidRDefault="004F4408">
                            <w:pPr>
                              <w:rPr>
                                <w:rFonts w:ascii="Courier New" w:hAnsi="Courier New" w:cs="Courier New"/>
                                <w:sz w:val="20"/>
                                <w:szCs w:val="20"/>
                              </w:rPr>
                            </w:pPr>
                            <w:r w:rsidRPr="00C401F7">
                              <w:rPr>
                                <w:rStyle w:val="pl-smi"/>
                                <w:rFonts w:ascii="Courier New" w:hAnsi="Courier New" w:cs="Courier New"/>
                                <w:sz w:val="20"/>
                                <w:szCs w:val="20"/>
                                <w:shd w:val="clear" w:color="auto" w:fill="FFFFFF"/>
                              </w:rPr>
                              <w:t>$ns_</w:t>
                            </w:r>
                            <w:r w:rsidRPr="00C401F7">
                              <w:rPr>
                                <w:rFonts w:ascii="Courier New" w:hAnsi="Courier New" w:cs="Courier New"/>
                                <w:sz w:val="20"/>
                                <w:szCs w:val="20"/>
                                <w:shd w:val="clear" w:color="auto" w:fill="FFFFFF"/>
                              </w:rPr>
                              <w:t xml:space="preserve"> at 0.0 </w:t>
                            </w:r>
                            <w:r w:rsidRPr="00C401F7">
                              <w:rPr>
                                <w:rStyle w:val="pl-pds"/>
                                <w:rFonts w:ascii="Courier New" w:hAnsi="Courier New" w:cs="Courier New"/>
                                <w:sz w:val="20"/>
                                <w:szCs w:val="20"/>
                                <w:shd w:val="clear" w:color="auto" w:fill="FFFFFF"/>
                              </w:rPr>
                              <w:t>"</w:t>
                            </w:r>
                            <w:r w:rsidRPr="00C401F7">
                              <w:rPr>
                                <w:rStyle w:val="pl-pse"/>
                                <w:rFonts w:ascii="Courier New" w:hAnsi="Courier New" w:cs="Courier New"/>
                                <w:sz w:val="20"/>
                                <w:szCs w:val="20"/>
                                <w:shd w:val="clear" w:color="auto" w:fill="FFFFFF"/>
                              </w:rPr>
                              <w:t>[</w:t>
                            </w:r>
                            <w:r w:rsidRPr="00C401F7">
                              <w:rPr>
                                <w:rStyle w:val="pl-smi"/>
                                <w:rFonts w:ascii="Courier New" w:hAnsi="Courier New" w:cs="Courier New"/>
                                <w:sz w:val="20"/>
                                <w:szCs w:val="20"/>
                                <w:shd w:val="clear" w:color="auto" w:fill="FFFFFF"/>
                              </w:rPr>
                              <w:t>$node_(4)</w:t>
                            </w:r>
                            <w:r w:rsidRPr="00C401F7">
                              <w:rPr>
                                <w:rStyle w:val="pl-s1"/>
                                <w:rFonts w:ascii="Courier New" w:hAnsi="Courier New" w:cs="Courier New"/>
                                <w:sz w:val="20"/>
                                <w:szCs w:val="20"/>
                                <w:shd w:val="clear" w:color="auto" w:fill="FFFFFF"/>
                              </w:rPr>
                              <w:t xml:space="preserve"> set ragent_</w:t>
                            </w:r>
                            <w:r w:rsidRPr="00C401F7">
                              <w:rPr>
                                <w:rStyle w:val="pl-pse"/>
                                <w:rFonts w:ascii="Courier New" w:hAnsi="Courier New" w:cs="Courier New"/>
                                <w:sz w:val="20"/>
                                <w:szCs w:val="20"/>
                                <w:shd w:val="clear" w:color="auto" w:fill="FFFFFF"/>
                              </w:rPr>
                              <w:t>]</w:t>
                            </w:r>
                            <w:r w:rsidRPr="00C401F7">
                              <w:rPr>
                                <w:rStyle w:val="pl-s"/>
                                <w:rFonts w:ascii="Courier New" w:hAnsi="Courier New" w:cs="Courier New"/>
                                <w:sz w:val="20"/>
                                <w:szCs w:val="20"/>
                                <w:shd w:val="clear" w:color="auto" w:fill="FFFFFF"/>
                              </w:rPr>
                              <w:t xml:space="preserve"> hacker</w:t>
                            </w:r>
                            <w:r w:rsidRPr="00C401F7">
                              <w:rPr>
                                <w:rStyle w:val="pl-pds"/>
                                <w:rFonts w:ascii="Courier New" w:hAnsi="Courier New" w:cs="Courier New"/>
                                <w:sz w:val="20"/>
                                <w:szCs w:val="20"/>
                                <w:shd w:val="clear" w:color="auto" w:fill="FFFFFF"/>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793" o:spid="_x0000_s1050" type="#_x0000_t202" style="width:293.25pt;height:2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" fillcolor="white [3201]" strokeweight=".5pt">
                <v:textbox>
                  <w:txbxContent>
                    <w:p w:rsidR="004F4408" w:rsidRPr="00C401F7" w:rsidRDefault="004F4408">
                      <w:pPr>
                        <w:rPr>
                          <w:rFonts w:ascii="Courier New" w:hAnsi="Courier New" w:cs="Courier New"/>
                          <w:sz w:val="20"/>
                          <w:szCs w:val="20"/>
                        </w:rPr>
                      </w:pPr>
                      <w:r w:rsidRPr="00C401F7">
                        <w:rPr>
                          <w:rStyle w:val="pl-smi"/>
                          <w:rFonts w:ascii="Courier New" w:hAnsi="Courier New" w:cs="Courier New"/>
                          <w:sz w:val="20"/>
                          <w:szCs w:val="20"/>
                          <w:shd w:val="clear" w:color="auto" w:fill="FFFFFF"/>
                        </w:rPr>
                        <w:t>$ns_</w:t>
                      </w:r>
                      <w:r w:rsidRPr="00C401F7">
                        <w:rPr>
                          <w:rFonts w:ascii="Courier New" w:hAnsi="Courier New" w:cs="Courier New"/>
                          <w:sz w:val="20"/>
                          <w:szCs w:val="20"/>
                          <w:shd w:val="clear" w:color="auto" w:fill="FFFFFF"/>
                        </w:rPr>
                        <w:t xml:space="preserve"> at 0.0 </w:t>
                      </w:r>
                      <w:r w:rsidRPr="00C401F7">
                        <w:rPr>
                          <w:rStyle w:val="pl-pds"/>
                          <w:rFonts w:ascii="Courier New" w:hAnsi="Courier New" w:cs="Courier New"/>
                          <w:sz w:val="20"/>
                          <w:szCs w:val="20"/>
                          <w:shd w:val="clear" w:color="auto" w:fill="FFFFFF"/>
                        </w:rPr>
                        <w:t>"</w:t>
                      </w:r>
                      <w:r w:rsidRPr="00C401F7">
                        <w:rPr>
                          <w:rStyle w:val="pl-pse"/>
                          <w:rFonts w:ascii="Courier New" w:hAnsi="Courier New" w:cs="Courier New"/>
                          <w:sz w:val="20"/>
                          <w:szCs w:val="20"/>
                          <w:shd w:val="clear" w:color="auto" w:fill="FFFFFF"/>
                        </w:rPr>
                        <w:t>[</w:t>
                      </w:r>
                      <w:r w:rsidRPr="00C401F7">
                        <w:rPr>
                          <w:rStyle w:val="pl-smi"/>
                          <w:rFonts w:ascii="Courier New" w:hAnsi="Courier New" w:cs="Courier New"/>
                          <w:sz w:val="20"/>
                          <w:szCs w:val="20"/>
                          <w:shd w:val="clear" w:color="auto" w:fill="FFFFFF"/>
                        </w:rPr>
                        <w:t>$node_(4)</w:t>
                      </w:r>
                      <w:r w:rsidRPr="00C401F7">
                        <w:rPr>
                          <w:rStyle w:val="pl-s1"/>
                          <w:rFonts w:ascii="Courier New" w:hAnsi="Courier New" w:cs="Courier New"/>
                          <w:sz w:val="20"/>
                          <w:szCs w:val="20"/>
                          <w:shd w:val="clear" w:color="auto" w:fill="FFFFFF"/>
                        </w:rPr>
                        <w:t xml:space="preserve"> set ragent_</w:t>
                      </w:r>
                      <w:r w:rsidRPr="00C401F7">
                        <w:rPr>
                          <w:rStyle w:val="pl-pse"/>
                          <w:rFonts w:ascii="Courier New" w:hAnsi="Courier New" w:cs="Courier New"/>
                          <w:sz w:val="20"/>
                          <w:szCs w:val="20"/>
                          <w:shd w:val="clear" w:color="auto" w:fill="FFFFFF"/>
                        </w:rPr>
                        <w:t>]</w:t>
                      </w:r>
                      <w:r w:rsidRPr="00C401F7">
                        <w:rPr>
                          <w:rStyle w:val="pl-s"/>
                          <w:rFonts w:ascii="Courier New" w:hAnsi="Courier New" w:cs="Courier New"/>
                          <w:sz w:val="20"/>
                          <w:szCs w:val="20"/>
                          <w:shd w:val="clear" w:color="auto" w:fill="FFFFFF"/>
                        </w:rPr>
                        <w:t xml:space="preserve"> hacker</w:t>
                      </w:r>
                      <w:r w:rsidRPr="00C401F7">
                        <w:rPr>
                          <w:rStyle w:val="pl-pds"/>
                          <w:rFonts w:ascii="Courier New" w:hAnsi="Courier New" w:cs="Courier New"/>
                          <w:sz w:val="20"/>
                          <w:szCs w:val="20"/>
                          <w:shd w:val="clear" w:color="auto" w:fill="FFFFFF"/>
                        </w:rPr>
                        <w:t>"</w:t>
                      </w:r>
                    </w:p>
                  </w:txbxContent>
                </v:textbox>
                <w10:anchorlock/>
              </v:shape>
            </w:pict>
          </mc:Fallback>
        </mc:AlternateContent>
      </w:r>
    </w:p>
    <w:p w:rsidR="00C401F7" w:rsidRDefault="00466E33" w:rsidP="00466E33">
      <w:pPr>
        <w:pStyle w:val="Caption"/>
      </w:pPr>
      <w:bookmarkStart w:id="208" w:name="_Ref483366694"/>
      <w:bookmarkStart w:id="209" w:name="_Toc487272999"/>
      <w:r>
        <w:t xml:space="preserve">Gambar </w:t>
      </w:r>
      <w:r w:rsidR="002E4E75">
        <w:fldChar w:fldCharType="begin"/>
      </w:r>
      <w:r w:rsidR="002E4E75">
        <w:instrText xml:space="preserve"> STYLEREF 1 \s </w:instrText>
      </w:r>
      <w:r w:rsidR="002E4E75">
        <w:fldChar w:fldCharType="separate"/>
      </w:r>
      <w:r w:rsidR="004F4408">
        <w:rPr>
          <w:noProof/>
        </w:rPr>
        <w:t>4</w:t>
      </w:r>
      <w:r w:rsidR="002E4E75">
        <w:rPr>
          <w:noProof/>
        </w:rPr>
        <w:fldChar w:fldCharType="end"/>
      </w:r>
      <w:r w:rsidR="004834F4">
        <w:t>.</w:t>
      </w:r>
      <w:r w:rsidR="002E4E75">
        <w:fldChar w:fldCharType="begin"/>
      </w:r>
      <w:r w:rsidR="002E4E75">
        <w:instrText xml:space="preserve"> SEQ Gambar \* ARABIC \s 1 </w:instrText>
      </w:r>
      <w:r w:rsidR="002E4E75">
        <w:fldChar w:fldCharType="separate"/>
      </w:r>
      <w:r w:rsidR="004F4408">
        <w:rPr>
          <w:noProof/>
        </w:rPr>
        <w:t>20</w:t>
      </w:r>
      <w:r w:rsidR="002E4E75">
        <w:rPr>
          <w:noProof/>
        </w:rPr>
        <w:fldChar w:fldCharType="end"/>
      </w:r>
      <w:bookmarkEnd w:id="208"/>
      <w:r>
        <w:t xml:space="preserve"> </w:t>
      </w:r>
      <w:r w:rsidR="00173999">
        <w:rPr>
          <w:b w:val="0"/>
        </w:rPr>
        <w:t>Potongan k</w:t>
      </w:r>
      <w:r w:rsidRPr="00466E33">
        <w:rPr>
          <w:b w:val="0"/>
        </w:rPr>
        <w:t xml:space="preserve">ode untuk menugaskan </w:t>
      </w:r>
      <w:r w:rsidRPr="00466E33">
        <w:rPr>
          <w:b w:val="0"/>
          <w:i/>
        </w:rPr>
        <w:t>node</w:t>
      </w:r>
      <w:r w:rsidRPr="00466E33">
        <w:rPr>
          <w:b w:val="0"/>
        </w:rPr>
        <w:t xml:space="preserve"> sebagai </w:t>
      </w:r>
      <w:r w:rsidRPr="00466E33">
        <w:rPr>
          <w:b w:val="0"/>
          <w:i/>
        </w:rPr>
        <w:t>Black hole attacker</w:t>
      </w:r>
      <w:bookmarkEnd w:id="209"/>
    </w:p>
    <w:p w:rsidR="00C401F7" w:rsidRDefault="00C401F7" w:rsidP="00C401F7">
      <w:pPr>
        <w:jc w:val="both"/>
      </w:pPr>
    </w:p>
    <w:p w:rsidR="00A971BF" w:rsidRDefault="00A971BF" w:rsidP="00D8030D">
      <w:pPr>
        <w:ind w:firstLine="720"/>
        <w:jc w:val="both"/>
        <w:rPr>
          <w:shd w:val="clear" w:color="auto" w:fill="FFFFFF"/>
        </w:rPr>
      </w:pPr>
      <w:r>
        <w:t xml:space="preserve">Setelah itu, pada </w:t>
      </w:r>
      <w:r w:rsidRPr="001D7E60">
        <w:rPr>
          <w:i/>
        </w:rPr>
        <w:t>file</w:t>
      </w:r>
      <w:r>
        <w:t xml:space="preserve"> aodv.h dilakukan modifikasi dengan menambahkan variabel </w:t>
      </w:r>
      <w:r w:rsidR="0074181D">
        <w:rPr>
          <w:rFonts w:ascii="Consolas" w:hAnsi="Consolas" w:cs="Consolas"/>
          <w:color w:val="A71D5D"/>
          <w:sz w:val="18"/>
          <w:szCs w:val="18"/>
          <w:shd w:val="clear" w:color="auto" w:fill="FFFFFF"/>
        </w:rPr>
        <w:t xml:space="preserve">bool </w:t>
      </w:r>
      <w:r w:rsidR="0074181D">
        <w:rPr>
          <w:rFonts w:ascii="Consolas" w:hAnsi="Consolas" w:cs="Consolas"/>
          <w:color w:val="24292E"/>
          <w:sz w:val="18"/>
          <w:szCs w:val="18"/>
          <w:shd w:val="clear" w:color="auto" w:fill="FFFFFF"/>
        </w:rPr>
        <w:t>malicious</w:t>
      </w:r>
      <w:r w:rsidR="0074181D">
        <w:rPr>
          <w:color w:val="24292E"/>
          <w:shd w:val="clear" w:color="auto" w:fill="FFFFFF"/>
        </w:rPr>
        <w:t xml:space="preserve"> </w:t>
      </w:r>
      <w:r w:rsidR="0074181D">
        <w:rPr>
          <w:shd w:val="clear" w:color="auto" w:fill="FFFFFF"/>
        </w:rPr>
        <w:t xml:space="preserve">yang digunakan untuk menandai jika suatu </w:t>
      </w:r>
      <w:r w:rsidR="0074181D" w:rsidRPr="001D7E60">
        <w:rPr>
          <w:i/>
          <w:shd w:val="clear" w:color="auto" w:fill="FFFFFF"/>
        </w:rPr>
        <w:t>node</w:t>
      </w:r>
      <w:r w:rsidR="0074181D">
        <w:rPr>
          <w:shd w:val="clear" w:color="auto" w:fill="FFFFFF"/>
        </w:rPr>
        <w:t xml:space="preserve"> adalah </w:t>
      </w:r>
      <w:r w:rsidR="001D7E60" w:rsidRPr="001D7E60">
        <w:rPr>
          <w:i/>
          <w:shd w:val="clear" w:color="auto" w:fill="FFFFFF"/>
        </w:rPr>
        <w:t xml:space="preserve">malicious </w:t>
      </w:r>
      <w:r w:rsidR="001D7E60">
        <w:rPr>
          <w:i/>
          <w:shd w:val="clear" w:color="auto" w:fill="FFFFFF"/>
        </w:rPr>
        <w:t xml:space="preserve">node </w:t>
      </w:r>
      <w:r w:rsidR="0074181D">
        <w:rPr>
          <w:shd w:val="clear" w:color="auto" w:fill="FFFFFF"/>
        </w:rPr>
        <w:t xml:space="preserve">yang melakukan </w:t>
      </w:r>
      <w:r w:rsidR="000D4602">
        <w:rPr>
          <w:i/>
          <w:shd w:val="clear" w:color="auto" w:fill="FFFFFF"/>
        </w:rPr>
        <w:t>Black hole</w:t>
      </w:r>
      <w:r w:rsidR="0074181D" w:rsidRPr="001D7E60">
        <w:rPr>
          <w:i/>
          <w:shd w:val="clear" w:color="auto" w:fill="FFFFFF"/>
        </w:rPr>
        <w:t xml:space="preserve"> attack</w:t>
      </w:r>
      <w:r w:rsidR="0074181D">
        <w:rPr>
          <w:shd w:val="clear" w:color="auto" w:fill="FFFFFF"/>
        </w:rPr>
        <w:t>.</w:t>
      </w:r>
    </w:p>
    <w:p w:rsidR="00666C3E" w:rsidRDefault="00666C3E" w:rsidP="00D8030D">
      <w:pPr>
        <w:ind w:firstLine="720"/>
        <w:jc w:val="both"/>
        <w:rPr>
          <w:shd w:val="clear" w:color="auto" w:fill="FFFFFF"/>
        </w:rPr>
      </w:pPr>
      <w:r>
        <w:rPr>
          <w:shd w:val="clear" w:color="auto" w:fill="FFFFFF"/>
        </w:rPr>
        <w:t xml:space="preserve">Agar </w:t>
      </w:r>
      <w:r w:rsidRPr="00992373">
        <w:rPr>
          <w:i/>
          <w:shd w:val="clear" w:color="auto" w:fill="FFFFFF"/>
        </w:rPr>
        <w:t>node</w:t>
      </w:r>
      <w:r>
        <w:rPr>
          <w:shd w:val="clear" w:color="auto" w:fill="FFFFFF"/>
        </w:rPr>
        <w:t xml:space="preserve"> yang ditugaskan menjadi </w:t>
      </w:r>
      <w:r w:rsidR="000D4602">
        <w:rPr>
          <w:i/>
          <w:shd w:val="clear" w:color="auto" w:fill="FFFFFF"/>
        </w:rPr>
        <w:t>Black hole</w:t>
      </w:r>
      <w:r w:rsidRPr="00992373">
        <w:rPr>
          <w:i/>
          <w:shd w:val="clear" w:color="auto" w:fill="FFFFFF"/>
        </w:rPr>
        <w:t xml:space="preserve"> attacker</w:t>
      </w:r>
      <w:r>
        <w:rPr>
          <w:shd w:val="clear" w:color="auto" w:fill="FFFFFF"/>
        </w:rPr>
        <w:t xml:space="preserve"> dapat melakukan </w:t>
      </w:r>
      <w:r w:rsidR="000D4602">
        <w:rPr>
          <w:i/>
          <w:shd w:val="clear" w:color="auto" w:fill="FFFFFF"/>
        </w:rPr>
        <w:t>Black hole</w:t>
      </w:r>
      <w:r w:rsidRPr="00992373">
        <w:rPr>
          <w:i/>
          <w:shd w:val="clear" w:color="auto" w:fill="FFFFFF"/>
        </w:rPr>
        <w:t xml:space="preserve"> attack</w:t>
      </w:r>
      <w:r>
        <w:rPr>
          <w:shd w:val="clear" w:color="auto" w:fill="FFFFFF"/>
        </w:rPr>
        <w:t xml:space="preserve">, dilakukan modifikasi pada </w:t>
      </w:r>
      <w:r w:rsidRPr="00992373">
        <w:rPr>
          <w:i/>
          <w:shd w:val="clear" w:color="auto" w:fill="FFFFFF"/>
        </w:rPr>
        <w:t>file</w:t>
      </w:r>
      <w:r>
        <w:rPr>
          <w:shd w:val="clear" w:color="auto" w:fill="FFFFFF"/>
        </w:rPr>
        <w:t xml:space="preserve"> aodv.cc.</w:t>
      </w:r>
      <w:r w:rsidR="008D6CA0">
        <w:rPr>
          <w:shd w:val="clear" w:color="auto" w:fill="FFFFFF"/>
        </w:rPr>
        <w:t xml:space="preserve"> Modifikasi pertama yang dilakukan adalah mengenali </w:t>
      </w:r>
      <w:r w:rsidR="008D6CA0" w:rsidRPr="00992373">
        <w:rPr>
          <w:i/>
          <w:shd w:val="clear" w:color="auto" w:fill="FFFFFF"/>
        </w:rPr>
        <w:t>attacker</w:t>
      </w:r>
      <w:r w:rsidR="008D6CA0">
        <w:rPr>
          <w:shd w:val="clear" w:color="auto" w:fill="FFFFFF"/>
        </w:rPr>
        <w:t xml:space="preserve"> yang telah dideklarasikan di file tcl. Modifikasi ini diletakkan pada fungsi </w:t>
      </w:r>
      <w:r w:rsidR="008D6CA0">
        <w:rPr>
          <w:rFonts w:ascii="Consolas" w:hAnsi="Consolas" w:cs="Consolas"/>
          <w:color w:val="795DA3"/>
          <w:sz w:val="18"/>
          <w:szCs w:val="18"/>
          <w:shd w:val="clear" w:color="auto" w:fill="FFFFFF"/>
        </w:rPr>
        <w:t>AODV::command</w:t>
      </w:r>
      <w:r w:rsidR="008D6CA0">
        <w:rPr>
          <w:shd w:val="clear" w:color="auto" w:fill="FFFFFF"/>
        </w:rPr>
        <w:t xml:space="preserve">, kode untuk mengenali </w:t>
      </w:r>
      <w:r w:rsidR="008D6CA0" w:rsidRPr="00992373">
        <w:rPr>
          <w:i/>
          <w:shd w:val="clear" w:color="auto" w:fill="FFFFFF"/>
        </w:rPr>
        <w:t>attacker</w:t>
      </w:r>
      <w:r w:rsidR="00C77E67">
        <w:rPr>
          <w:shd w:val="clear" w:color="auto" w:fill="FFFFFF"/>
        </w:rPr>
        <w:t xml:space="preserve"> dapat dilihat pada </w:t>
      </w:r>
      <w:r w:rsidR="00C77E67">
        <w:rPr>
          <w:shd w:val="clear" w:color="auto" w:fill="FFFFFF"/>
        </w:rPr>
        <w:fldChar w:fldCharType="begin"/>
      </w:r>
      <w:r w:rsidR="00C77E67">
        <w:rPr>
          <w:shd w:val="clear" w:color="auto" w:fill="FFFFFF"/>
        </w:rPr>
        <w:instrText xml:space="preserve"> REF _Ref483366942 \h </w:instrText>
      </w:r>
      <w:r w:rsidR="00C77E67">
        <w:rPr>
          <w:shd w:val="clear" w:color="auto" w:fill="FFFFFF"/>
        </w:rPr>
      </w:r>
      <w:r w:rsidR="00C77E67">
        <w:rPr>
          <w:shd w:val="clear" w:color="auto" w:fill="FFFFFF"/>
        </w:rPr>
        <w:fldChar w:fldCharType="separate"/>
      </w:r>
      <w:r w:rsidR="004F4408">
        <w:t xml:space="preserve">Gambar </w:t>
      </w:r>
      <w:r w:rsidR="004F4408">
        <w:rPr>
          <w:noProof/>
        </w:rPr>
        <w:t>4</w:t>
      </w:r>
      <w:r w:rsidR="004F4408">
        <w:t>.</w:t>
      </w:r>
      <w:r w:rsidR="004F4408">
        <w:rPr>
          <w:noProof/>
        </w:rPr>
        <w:t>21</w:t>
      </w:r>
      <w:r w:rsidR="00C77E67">
        <w:rPr>
          <w:shd w:val="clear" w:color="auto" w:fill="FFFFFF"/>
        </w:rPr>
        <w:fldChar w:fldCharType="end"/>
      </w:r>
      <w:r w:rsidR="007257B8">
        <w:rPr>
          <w:shd w:val="clear" w:color="auto" w:fill="FFFFFF"/>
        </w:rPr>
        <w:t>.</w:t>
      </w:r>
    </w:p>
    <w:p w:rsidR="00173999" w:rsidRDefault="00173999" w:rsidP="00173999">
      <w:pPr>
        <w:jc w:val="both"/>
        <w:rPr>
          <w:shd w:val="clear" w:color="auto" w:fill="FFFFFF"/>
        </w:rPr>
      </w:pPr>
    </w:p>
    <w:p w:rsidR="00173999" w:rsidRDefault="00173999" w:rsidP="00173999">
      <w:pPr>
        <w:keepNext/>
        <w:jc w:val="both"/>
      </w:pPr>
      <w:r>
        <w:rPr>
          <w:noProof/>
          <w:lang w:eastAsia="id-ID"/>
        </w:rPr>
        <w:lastRenderedPageBreak/>
        <mc:AlternateContent>
          <mc:Choice Requires="wps">
            <w:drawing>
              <wp:inline distT="0" distB="0" distL="0" distR="0">
                <wp:extent cx="3714750" cy="666750"/>
                <wp:effectExtent l="0" t="0" r="19050" b="19050"/>
                <wp:docPr id="450794" name="Text Box 450794"/>
                <wp:cNvGraphicFramePr/>
                <a:graphic xmlns:a="http://schemas.openxmlformats.org/drawingml/2006/main">
                  <a:graphicData uri="http://schemas.microsoft.com/office/word/2010/wordprocessingShape">
                    <wps:wsp>
                      <wps:cNvSpPr txBox="1"/>
                      <wps:spPr>
                        <a:xfrm>
                          <a:off x="0" y="0"/>
                          <a:ext cx="3714750" cy="6667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F4408" w:rsidRPr="00173999" w:rsidRDefault="004F4408">
                            <w:pPr>
                              <w:rPr>
                                <w:rFonts w:ascii="Courier New" w:hAnsi="Courier New" w:cs="Courier New"/>
                                <w:sz w:val="20"/>
                                <w:szCs w:val="20"/>
                                <w:shd w:val="clear" w:color="auto" w:fill="FFFFFF"/>
                              </w:rPr>
                            </w:pPr>
                            <w:r w:rsidRPr="00173999">
                              <w:rPr>
                                <w:rStyle w:val="pl-k"/>
                                <w:rFonts w:ascii="Courier New" w:hAnsi="Courier New" w:cs="Courier New"/>
                                <w:sz w:val="20"/>
                                <w:szCs w:val="20"/>
                                <w:shd w:val="clear" w:color="auto" w:fill="FFFFFF"/>
                              </w:rPr>
                              <w:t>if</w:t>
                            </w:r>
                            <w:r w:rsidRPr="00173999">
                              <w:rPr>
                                <w:rFonts w:ascii="Courier New" w:hAnsi="Courier New" w:cs="Courier New"/>
                                <w:sz w:val="20"/>
                                <w:szCs w:val="20"/>
                                <w:shd w:val="clear" w:color="auto" w:fill="FFFFFF"/>
                              </w:rPr>
                              <w:t>(</w:t>
                            </w:r>
                            <w:r w:rsidRPr="00173999">
                              <w:rPr>
                                <w:rStyle w:val="pl-c1"/>
                                <w:rFonts w:ascii="Courier New" w:hAnsi="Courier New" w:cs="Courier New"/>
                                <w:sz w:val="20"/>
                                <w:szCs w:val="20"/>
                                <w:shd w:val="clear" w:color="auto" w:fill="FFFFFF"/>
                              </w:rPr>
                              <w:t>strncasecmp</w:t>
                            </w:r>
                            <w:r w:rsidRPr="00173999">
                              <w:rPr>
                                <w:rFonts w:ascii="Courier New" w:hAnsi="Courier New" w:cs="Courier New"/>
                                <w:sz w:val="20"/>
                                <w:szCs w:val="20"/>
                                <w:shd w:val="clear" w:color="auto" w:fill="FFFFFF"/>
                              </w:rPr>
                              <w:t>(argv[</w:t>
                            </w:r>
                            <w:r w:rsidRPr="00173999">
                              <w:rPr>
                                <w:rStyle w:val="pl-c1"/>
                                <w:rFonts w:ascii="Courier New" w:hAnsi="Courier New" w:cs="Courier New"/>
                                <w:sz w:val="20"/>
                                <w:szCs w:val="20"/>
                                <w:shd w:val="clear" w:color="auto" w:fill="FFFFFF"/>
                              </w:rPr>
                              <w:t>1</w:t>
                            </w:r>
                            <w:r w:rsidRPr="00173999">
                              <w:rPr>
                                <w:rFonts w:ascii="Courier New" w:hAnsi="Courier New" w:cs="Courier New"/>
                                <w:sz w:val="20"/>
                                <w:szCs w:val="20"/>
                                <w:shd w:val="clear" w:color="auto" w:fill="FFFFFF"/>
                              </w:rPr>
                              <w:t xml:space="preserve">], </w:t>
                            </w:r>
                            <w:r w:rsidRPr="00173999">
                              <w:rPr>
                                <w:rStyle w:val="pl-pds"/>
                                <w:rFonts w:ascii="Courier New" w:hAnsi="Courier New" w:cs="Courier New"/>
                                <w:sz w:val="20"/>
                                <w:szCs w:val="20"/>
                                <w:shd w:val="clear" w:color="auto" w:fill="FFFFFF"/>
                              </w:rPr>
                              <w:t>"</w:t>
                            </w:r>
                            <w:r w:rsidRPr="00173999">
                              <w:rPr>
                                <w:rStyle w:val="pl-s"/>
                                <w:rFonts w:ascii="Courier New" w:hAnsi="Courier New" w:cs="Courier New"/>
                                <w:sz w:val="20"/>
                                <w:szCs w:val="20"/>
                                <w:shd w:val="clear" w:color="auto" w:fill="FFFFFF"/>
                              </w:rPr>
                              <w:t>hacker</w:t>
                            </w:r>
                            <w:r w:rsidRPr="00173999">
                              <w:rPr>
                                <w:rStyle w:val="pl-pds"/>
                                <w:rFonts w:ascii="Courier New" w:hAnsi="Courier New" w:cs="Courier New"/>
                                <w:sz w:val="20"/>
                                <w:szCs w:val="20"/>
                                <w:shd w:val="clear" w:color="auto" w:fill="FFFFFF"/>
                              </w:rPr>
                              <w:t>"</w:t>
                            </w:r>
                            <w:r w:rsidRPr="00173999">
                              <w:rPr>
                                <w:rFonts w:ascii="Courier New" w:hAnsi="Courier New" w:cs="Courier New"/>
                                <w:sz w:val="20"/>
                                <w:szCs w:val="20"/>
                                <w:shd w:val="clear" w:color="auto" w:fill="FFFFFF"/>
                              </w:rPr>
                              <w:t xml:space="preserve">, </w:t>
                            </w:r>
                            <w:r w:rsidRPr="00173999">
                              <w:rPr>
                                <w:rStyle w:val="pl-c1"/>
                                <w:rFonts w:ascii="Courier New" w:hAnsi="Courier New" w:cs="Courier New"/>
                                <w:sz w:val="20"/>
                                <w:szCs w:val="20"/>
                                <w:shd w:val="clear" w:color="auto" w:fill="FFFFFF"/>
                              </w:rPr>
                              <w:t>6</w:t>
                            </w:r>
                            <w:r w:rsidRPr="00173999">
                              <w:rPr>
                                <w:rFonts w:ascii="Courier New" w:hAnsi="Courier New" w:cs="Courier New"/>
                                <w:sz w:val="20"/>
                                <w:szCs w:val="20"/>
                                <w:shd w:val="clear" w:color="auto" w:fill="FFFFFF"/>
                              </w:rPr>
                              <w:t xml:space="preserve">) == </w:t>
                            </w:r>
                            <w:r w:rsidRPr="00173999">
                              <w:rPr>
                                <w:rStyle w:val="pl-c1"/>
                                <w:rFonts w:ascii="Courier New" w:hAnsi="Courier New" w:cs="Courier New"/>
                                <w:sz w:val="20"/>
                                <w:szCs w:val="20"/>
                                <w:shd w:val="clear" w:color="auto" w:fill="FFFFFF"/>
                              </w:rPr>
                              <w:t>0</w:t>
                            </w:r>
                            <w:r w:rsidRPr="00173999">
                              <w:rPr>
                                <w:rFonts w:ascii="Courier New" w:hAnsi="Courier New" w:cs="Courier New"/>
                                <w:sz w:val="20"/>
                                <w:szCs w:val="20"/>
                                <w:shd w:val="clear" w:color="auto" w:fill="FFFFFF"/>
                              </w:rPr>
                              <w:t>) {</w:t>
                            </w:r>
                          </w:p>
                          <w:p w:rsidR="004F4408" w:rsidRPr="00173999" w:rsidRDefault="004F4408" w:rsidP="00173999">
                            <w:pPr>
                              <w:ind w:firstLine="720"/>
                              <w:rPr>
                                <w:rFonts w:ascii="Courier New" w:hAnsi="Courier New" w:cs="Courier New"/>
                                <w:sz w:val="20"/>
                                <w:szCs w:val="20"/>
                                <w:shd w:val="clear" w:color="auto" w:fill="FFFFFF"/>
                              </w:rPr>
                            </w:pPr>
                            <w:r w:rsidRPr="00173999">
                              <w:rPr>
                                <w:rFonts w:ascii="Courier New" w:hAnsi="Courier New" w:cs="Courier New"/>
                                <w:sz w:val="20"/>
                                <w:szCs w:val="20"/>
                                <w:shd w:val="clear" w:color="auto" w:fill="FFFFFF"/>
                              </w:rPr>
                              <w:t xml:space="preserve">malicious = </w:t>
                            </w:r>
                            <w:r w:rsidRPr="00173999">
                              <w:rPr>
                                <w:rStyle w:val="pl-c1"/>
                                <w:rFonts w:ascii="Courier New" w:hAnsi="Courier New" w:cs="Courier New"/>
                                <w:sz w:val="20"/>
                                <w:szCs w:val="20"/>
                                <w:shd w:val="clear" w:color="auto" w:fill="FFFFFF"/>
                              </w:rPr>
                              <w:t>true</w:t>
                            </w:r>
                            <w:r w:rsidRPr="00173999">
                              <w:rPr>
                                <w:rFonts w:ascii="Courier New" w:hAnsi="Courier New" w:cs="Courier New"/>
                                <w:sz w:val="20"/>
                                <w:szCs w:val="20"/>
                                <w:shd w:val="clear" w:color="auto" w:fill="FFFFFF"/>
                              </w:rPr>
                              <w:t>;</w:t>
                            </w:r>
                          </w:p>
                          <w:p w:rsidR="004F4408" w:rsidRPr="00173999" w:rsidRDefault="004F4408" w:rsidP="00173999">
                            <w:pPr>
                              <w:ind w:firstLine="720"/>
                              <w:rPr>
                                <w:rFonts w:ascii="Courier New" w:hAnsi="Courier New" w:cs="Courier New"/>
                                <w:sz w:val="20"/>
                                <w:szCs w:val="20"/>
                                <w:shd w:val="clear" w:color="auto" w:fill="FFFFFF"/>
                              </w:rPr>
                            </w:pPr>
                            <w:r w:rsidRPr="00173999">
                              <w:rPr>
                                <w:rStyle w:val="pl-k"/>
                                <w:rFonts w:ascii="Courier New" w:hAnsi="Courier New" w:cs="Courier New"/>
                                <w:sz w:val="20"/>
                                <w:szCs w:val="20"/>
                                <w:shd w:val="clear" w:color="auto" w:fill="FFFFFF"/>
                              </w:rPr>
                              <w:t>return</w:t>
                            </w:r>
                            <w:r w:rsidRPr="00173999">
                              <w:rPr>
                                <w:rFonts w:ascii="Courier New" w:hAnsi="Courier New" w:cs="Courier New"/>
                                <w:sz w:val="20"/>
                                <w:szCs w:val="20"/>
                                <w:shd w:val="clear" w:color="auto" w:fill="FFFFFF"/>
                              </w:rPr>
                              <w:t xml:space="preserve"> TCL_OK;</w:t>
                            </w:r>
                          </w:p>
                          <w:p w:rsidR="004F4408" w:rsidRPr="00173999" w:rsidRDefault="004F4408">
                            <w:pPr>
                              <w:rPr>
                                <w:rFonts w:ascii="Courier New" w:hAnsi="Courier New" w:cs="Courier New"/>
                                <w:sz w:val="20"/>
                                <w:szCs w:val="20"/>
                              </w:rPr>
                            </w:pPr>
                            <w:r w:rsidRPr="00173999">
                              <w:rPr>
                                <w:rFonts w:ascii="Courier New" w:hAnsi="Courier New" w:cs="Courier New"/>
                                <w:sz w:val="20"/>
                                <w:szCs w:val="20"/>
                                <w:shd w:val="clear" w:color="auto" w:fill="FFFFFF"/>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794" o:spid="_x0000_s1051" type="#_x0000_t202" style="width:292.5pt;height: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" fillcolor="white [3201]" strokeweight=".5pt">
                <v:textbox>
                  <w:txbxContent>
                    <w:p w:rsidR="004F4408" w:rsidRPr="00173999" w:rsidRDefault="004F4408">
                      <w:pPr>
                        <w:rPr>
                          <w:rFonts w:ascii="Courier New" w:hAnsi="Courier New" w:cs="Courier New"/>
                          <w:sz w:val="20"/>
                          <w:szCs w:val="20"/>
                          <w:shd w:val="clear" w:color="auto" w:fill="FFFFFF"/>
                        </w:rPr>
                      </w:pPr>
                      <w:r w:rsidRPr="00173999">
                        <w:rPr>
                          <w:rStyle w:val="pl-k"/>
                          <w:rFonts w:ascii="Courier New" w:hAnsi="Courier New" w:cs="Courier New"/>
                          <w:sz w:val="20"/>
                          <w:szCs w:val="20"/>
                          <w:shd w:val="clear" w:color="auto" w:fill="FFFFFF"/>
                        </w:rPr>
                        <w:t>if</w:t>
                      </w:r>
                      <w:r w:rsidRPr="00173999">
                        <w:rPr>
                          <w:rFonts w:ascii="Courier New" w:hAnsi="Courier New" w:cs="Courier New"/>
                          <w:sz w:val="20"/>
                          <w:szCs w:val="20"/>
                          <w:shd w:val="clear" w:color="auto" w:fill="FFFFFF"/>
                        </w:rPr>
                        <w:t>(</w:t>
                      </w:r>
                      <w:r w:rsidRPr="00173999">
                        <w:rPr>
                          <w:rStyle w:val="pl-c1"/>
                          <w:rFonts w:ascii="Courier New" w:hAnsi="Courier New" w:cs="Courier New"/>
                          <w:sz w:val="20"/>
                          <w:szCs w:val="20"/>
                          <w:shd w:val="clear" w:color="auto" w:fill="FFFFFF"/>
                        </w:rPr>
                        <w:t>strncasecmp</w:t>
                      </w:r>
                      <w:r w:rsidRPr="00173999">
                        <w:rPr>
                          <w:rFonts w:ascii="Courier New" w:hAnsi="Courier New" w:cs="Courier New"/>
                          <w:sz w:val="20"/>
                          <w:szCs w:val="20"/>
                          <w:shd w:val="clear" w:color="auto" w:fill="FFFFFF"/>
                        </w:rPr>
                        <w:t>(argv[</w:t>
                      </w:r>
                      <w:r w:rsidRPr="00173999">
                        <w:rPr>
                          <w:rStyle w:val="pl-c1"/>
                          <w:rFonts w:ascii="Courier New" w:hAnsi="Courier New" w:cs="Courier New"/>
                          <w:sz w:val="20"/>
                          <w:szCs w:val="20"/>
                          <w:shd w:val="clear" w:color="auto" w:fill="FFFFFF"/>
                        </w:rPr>
                        <w:t>1</w:t>
                      </w:r>
                      <w:r w:rsidRPr="00173999">
                        <w:rPr>
                          <w:rFonts w:ascii="Courier New" w:hAnsi="Courier New" w:cs="Courier New"/>
                          <w:sz w:val="20"/>
                          <w:szCs w:val="20"/>
                          <w:shd w:val="clear" w:color="auto" w:fill="FFFFFF"/>
                        </w:rPr>
                        <w:t xml:space="preserve">], </w:t>
                      </w:r>
                      <w:r w:rsidRPr="00173999">
                        <w:rPr>
                          <w:rStyle w:val="pl-pds"/>
                          <w:rFonts w:ascii="Courier New" w:hAnsi="Courier New" w:cs="Courier New"/>
                          <w:sz w:val="20"/>
                          <w:szCs w:val="20"/>
                          <w:shd w:val="clear" w:color="auto" w:fill="FFFFFF"/>
                        </w:rPr>
                        <w:t>"</w:t>
                      </w:r>
                      <w:r w:rsidRPr="00173999">
                        <w:rPr>
                          <w:rStyle w:val="pl-s"/>
                          <w:rFonts w:ascii="Courier New" w:hAnsi="Courier New" w:cs="Courier New"/>
                          <w:sz w:val="20"/>
                          <w:szCs w:val="20"/>
                          <w:shd w:val="clear" w:color="auto" w:fill="FFFFFF"/>
                        </w:rPr>
                        <w:t>hacker</w:t>
                      </w:r>
                      <w:r w:rsidRPr="00173999">
                        <w:rPr>
                          <w:rStyle w:val="pl-pds"/>
                          <w:rFonts w:ascii="Courier New" w:hAnsi="Courier New" w:cs="Courier New"/>
                          <w:sz w:val="20"/>
                          <w:szCs w:val="20"/>
                          <w:shd w:val="clear" w:color="auto" w:fill="FFFFFF"/>
                        </w:rPr>
                        <w:t>"</w:t>
                      </w:r>
                      <w:r w:rsidRPr="00173999">
                        <w:rPr>
                          <w:rFonts w:ascii="Courier New" w:hAnsi="Courier New" w:cs="Courier New"/>
                          <w:sz w:val="20"/>
                          <w:szCs w:val="20"/>
                          <w:shd w:val="clear" w:color="auto" w:fill="FFFFFF"/>
                        </w:rPr>
                        <w:t xml:space="preserve">, </w:t>
                      </w:r>
                      <w:r w:rsidRPr="00173999">
                        <w:rPr>
                          <w:rStyle w:val="pl-c1"/>
                          <w:rFonts w:ascii="Courier New" w:hAnsi="Courier New" w:cs="Courier New"/>
                          <w:sz w:val="20"/>
                          <w:szCs w:val="20"/>
                          <w:shd w:val="clear" w:color="auto" w:fill="FFFFFF"/>
                        </w:rPr>
                        <w:t>6</w:t>
                      </w:r>
                      <w:r w:rsidRPr="00173999">
                        <w:rPr>
                          <w:rFonts w:ascii="Courier New" w:hAnsi="Courier New" w:cs="Courier New"/>
                          <w:sz w:val="20"/>
                          <w:szCs w:val="20"/>
                          <w:shd w:val="clear" w:color="auto" w:fill="FFFFFF"/>
                        </w:rPr>
                        <w:t xml:space="preserve">) == </w:t>
                      </w:r>
                      <w:r w:rsidRPr="00173999">
                        <w:rPr>
                          <w:rStyle w:val="pl-c1"/>
                          <w:rFonts w:ascii="Courier New" w:hAnsi="Courier New" w:cs="Courier New"/>
                          <w:sz w:val="20"/>
                          <w:szCs w:val="20"/>
                          <w:shd w:val="clear" w:color="auto" w:fill="FFFFFF"/>
                        </w:rPr>
                        <w:t>0</w:t>
                      </w:r>
                      <w:r w:rsidRPr="00173999">
                        <w:rPr>
                          <w:rFonts w:ascii="Courier New" w:hAnsi="Courier New" w:cs="Courier New"/>
                          <w:sz w:val="20"/>
                          <w:szCs w:val="20"/>
                          <w:shd w:val="clear" w:color="auto" w:fill="FFFFFF"/>
                        </w:rPr>
                        <w:t>) {</w:t>
                      </w:r>
                    </w:p>
                    <w:p w:rsidR="004F4408" w:rsidRPr="00173999" w:rsidRDefault="004F4408" w:rsidP="00173999">
                      <w:pPr>
                        <w:ind w:firstLine="720"/>
                        <w:rPr>
                          <w:rFonts w:ascii="Courier New" w:hAnsi="Courier New" w:cs="Courier New"/>
                          <w:sz w:val="20"/>
                          <w:szCs w:val="20"/>
                          <w:shd w:val="clear" w:color="auto" w:fill="FFFFFF"/>
                        </w:rPr>
                      </w:pPr>
                      <w:r w:rsidRPr="00173999">
                        <w:rPr>
                          <w:rFonts w:ascii="Courier New" w:hAnsi="Courier New" w:cs="Courier New"/>
                          <w:sz w:val="20"/>
                          <w:szCs w:val="20"/>
                          <w:shd w:val="clear" w:color="auto" w:fill="FFFFFF"/>
                        </w:rPr>
                        <w:t xml:space="preserve">malicious = </w:t>
                      </w:r>
                      <w:r w:rsidRPr="00173999">
                        <w:rPr>
                          <w:rStyle w:val="pl-c1"/>
                          <w:rFonts w:ascii="Courier New" w:hAnsi="Courier New" w:cs="Courier New"/>
                          <w:sz w:val="20"/>
                          <w:szCs w:val="20"/>
                          <w:shd w:val="clear" w:color="auto" w:fill="FFFFFF"/>
                        </w:rPr>
                        <w:t>true</w:t>
                      </w:r>
                      <w:r w:rsidRPr="00173999">
                        <w:rPr>
                          <w:rFonts w:ascii="Courier New" w:hAnsi="Courier New" w:cs="Courier New"/>
                          <w:sz w:val="20"/>
                          <w:szCs w:val="20"/>
                          <w:shd w:val="clear" w:color="auto" w:fill="FFFFFF"/>
                        </w:rPr>
                        <w:t>;</w:t>
                      </w:r>
                    </w:p>
                    <w:p w:rsidR="004F4408" w:rsidRPr="00173999" w:rsidRDefault="004F4408" w:rsidP="00173999">
                      <w:pPr>
                        <w:ind w:firstLine="720"/>
                        <w:rPr>
                          <w:rFonts w:ascii="Courier New" w:hAnsi="Courier New" w:cs="Courier New"/>
                          <w:sz w:val="20"/>
                          <w:szCs w:val="20"/>
                          <w:shd w:val="clear" w:color="auto" w:fill="FFFFFF"/>
                        </w:rPr>
                      </w:pPr>
                      <w:r w:rsidRPr="00173999">
                        <w:rPr>
                          <w:rStyle w:val="pl-k"/>
                          <w:rFonts w:ascii="Courier New" w:hAnsi="Courier New" w:cs="Courier New"/>
                          <w:sz w:val="20"/>
                          <w:szCs w:val="20"/>
                          <w:shd w:val="clear" w:color="auto" w:fill="FFFFFF"/>
                        </w:rPr>
                        <w:t>return</w:t>
                      </w:r>
                      <w:r w:rsidRPr="00173999">
                        <w:rPr>
                          <w:rFonts w:ascii="Courier New" w:hAnsi="Courier New" w:cs="Courier New"/>
                          <w:sz w:val="20"/>
                          <w:szCs w:val="20"/>
                          <w:shd w:val="clear" w:color="auto" w:fill="FFFFFF"/>
                        </w:rPr>
                        <w:t xml:space="preserve"> TCL_OK;</w:t>
                      </w:r>
                    </w:p>
                    <w:p w:rsidR="004F4408" w:rsidRPr="00173999" w:rsidRDefault="004F4408">
                      <w:pPr>
                        <w:rPr>
                          <w:rFonts w:ascii="Courier New" w:hAnsi="Courier New" w:cs="Courier New"/>
                          <w:sz w:val="20"/>
                          <w:szCs w:val="20"/>
                        </w:rPr>
                      </w:pPr>
                      <w:r w:rsidRPr="00173999">
                        <w:rPr>
                          <w:rFonts w:ascii="Courier New" w:hAnsi="Courier New" w:cs="Courier New"/>
                          <w:sz w:val="20"/>
                          <w:szCs w:val="20"/>
                          <w:shd w:val="clear" w:color="auto" w:fill="FFFFFF"/>
                        </w:rPr>
                        <w:t>}</w:t>
                      </w:r>
                    </w:p>
                  </w:txbxContent>
                </v:textbox>
                <w10:anchorlock/>
              </v:shape>
            </w:pict>
          </mc:Fallback>
        </mc:AlternateContent>
      </w:r>
    </w:p>
    <w:p w:rsidR="00173999" w:rsidRDefault="00173999" w:rsidP="00173999">
      <w:pPr>
        <w:pStyle w:val="Caption"/>
        <w:rPr>
          <w:shd w:val="clear" w:color="auto" w:fill="FFFFFF"/>
        </w:rPr>
      </w:pPr>
      <w:bookmarkStart w:id="210" w:name="_Ref483366942"/>
      <w:bookmarkStart w:id="211" w:name="_Toc487273000"/>
      <w:r>
        <w:t xml:space="preserve">Gambar </w:t>
      </w:r>
      <w:r w:rsidR="002E4E75">
        <w:fldChar w:fldCharType="begin"/>
      </w:r>
      <w:r w:rsidR="002E4E75">
        <w:instrText xml:space="preserve"> STYLEREF 1 \s </w:instrText>
      </w:r>
      <w:r w:rsidR="002E4E75">
        <w:fldChar w:fldCharType="separate"/>
      </w:r>
      <w:r w:rsidR="004F4408">
        <w:rPr>
          <w:noProof/>
        </w:rPr>
        <w:t>4</w:t>
      </w:r>
      <w:r w:rsidR="002E4E75">
        <w:rPr>
          <w:noProof/>
        </w:rPr>
        <w:fldChar w:fldCharType="end"/>
      </w:r>
      <w:r w:rsidR="004834F4">
        <w:t>.</w:t>
      </w:r>
      <w:r w:rsidR="002E4E75">
        <w:fldChar w:fldCharType="begin"/>
      </w:r>
      <w:r w:rsidR="002E4E75">
        <w:instrText xml:space="preserve"> SEQ Gambar \* ARABIC \s 1 </w:instrText>
      </w:r>
      <w:r w:rsidR="002E4E75">
        <w:fldChar w:fldCharType="separate"/>
      </w:r>
      <w:r w:rsidR="004F4408">
        <w:rPr>
          <w:noProof/>
        </w:rPr>
        <w:t>21</w:t>
      </w:r>
      <w:r w:rsidR="002E4E75">
        <w:rPr>
          <w:noProof/>
        </w:rPr>
        <w:fldChar w:fldCharType="end"/>
      </w:r>
      <w:bookmarkEnd w:id="210"/>
      <w:r>
        <w:t xml:space="preserve"> </w:t>
      </w:r>
      <w:r w:rsidR="00277B74">
        <w:rPr>
          <w:b w:val="0"/>
        </w:rPr>
        <w:t>Potongan Kode untuk M</w:t>
      </w:r>
      <w:r w:rsidRPr="00173999">
        <w:rPr>
          <w:b w:val="0"/>
        </w:rPr>
        <w:t xml:space="preserve">engenali </w:t>
      </w:r>
      <w:r w:rsidR="00277B74">
        <w:rPr>
          <w:b w:val="0"/>
          <w:i/>
        </w:rPr>
        <w:t>Black Hole A</w:t>
      </w:r>
      <w:r w:rsidRPr="00173999">
        <w:rPr>
          <w:b w:val="0"/>
          <w:i/>
        </w:rPr>
        <w:t>ttacker</w:t>
      </w:r>
      <w:bookmarkEnd w:id="211"/>
    </w:p>
    <w:p w:rsidR="00173999" w:rsidRDefault="00173999" w:rsidP="00173999">
      <w:pPr>
        <w:jc w:val="both"/>
        <w:rPr>
          <w:shd w:val="clear" w:color="auto" w:fill="FFFFFF"/>
        </w:rPr>
      </w:pPr>
    </w:p>
    <w:p w:rsidR="006C4402" w:rsidRDefault="006C4402" w:rsidP="00D8030D">
      <w:pPr>
        <w:ind w:firstLine="720"/>
        <w:jc w:val="both"/>
        <w:rPr>
          <w:shd w:val="clear" w:color="auto" w:fill="FFFFFF"/>
        </w:rPr>
      </w:pPr>
      <w:r>
        <w:rPr>
          <w:shd w:val="clear" w:color="auto" w:fill="FFFFFF"/>
        </w:rPr>
        <w:t xml:space="preserve">Selanjutnya menginisialisasi variabel </w:t>
      </w:r>
      <w:r>
        <w:rPr>
          <w:rFonts w:ascii="Consolas" w:hAnsi="Consolas" w:cs="Consolas"/>
          <w:color w:val="24292E"/>
          <w:sz w:val="18"/>
          <w:szCs w:val="18"/>
          <w:shd w:val="clear" w:color="auto" w:fill="FFFFFF"/>
        </w:rPr>
        <w:t>malicious</w:t>
      </w:r>
      <w:r>
        <w:rPr>
          <w:color w:val="24292E"/>
          <w:shd w:val="clear" w:color="auto" w:fill="FFFFFF"/>
        </w:rPr>
        <w:t xml:space="preserve"> </w:t>
      </w:r>
      <w:r>
        <w:rPr>
          <w:shd w:val="clear" w:color="auto" w:fill="FFFFFF"/>
        </w:rPr>
        <w:t xml:space="preserve">diletakkan pada fungsi </w:t>
      </w:r>
      <w:r>
        <w:rPr>
          <w:rFonts w:ascii="Consolas" w:hAnsi="Consolas" w:cs="Consolas"/>
          <w:color w:val="795DA3"/>
          <w:sz w:val="18"/>
          <w:szCs w:val="18"/>
          <w:shd w:val="clear" w:color="auto" w:fill="FFFFFF"/>
        </w:rPr>
        <w:t>AODV::AODV</w:t>
      </w:r>
      <w:r w:rsidR="003E0636">
        <w:rPr>
          <w:shd w:val="clear" w:color="auto" w:fill="FFFFFF"/>
        </w:rPr>
        <w:t>, inisia</w:t>
      </w:r>
      <w:r w:rsidR="00C77E67">
        <w:rPr>
          <w:shd w:val="clear" w:color="auto" w:fill="FFFFFF"/>
        </w:rPr>
        <w:t xml:space="preserve">lisasi dapat dilihat pada </w:t>
      </w:r>
      <w:r w:rsidR="00C77E67">
        <w:rPr>
          <w:shd w:val="clear" w:color="auto" w:fill="FFFFFF"/>
        </w:rPr>
        <w:fldChar w:fldCharType="begin"/>
      </w:r>
      <w:r w:rsidR="00C77E67">
        <w:rPr>
          <w:shd w:val="clear" w:color="auto" w:fill="FFFFFF"/>
        </w:rPr>
        <w:instrText xml:space="preserve"> REF _Ref483367044 \h </w:instrText>
      </w:r>
      <w:r w:rsidR="00C77E67">
        <w:rPr>
          <w:shd w:val="clear" w:color="auto" w:fill="FFFFFF"/>
        </w:rPr>
      </w:r>
      <w:r w:rsidR="00C77E67">
        <w:rPr>
          <w:shd w:val="clear" w:color="auto" w:fill="FFFFFF"/>
        </w:rPr>
        <w:fldChar w:fldCharType="separate"/>
      </w:r>
      <w:r w:rsidR="004F4408">
        <w:t xml:space="preserve">Gambar </w:t>
      </w:r>
      <w:r w:rsidR="004F4408">
        <w:rPr>
          <w:noProof/>
        </w:rPr>
        <w:t>4</w:t>
      </w:r>
      <w:r w:rsidR="004F4408">
        <w:t>.</w:t>
      </w:r>
      <w:r w:rsidR="004F4408">
        <w:rPr>
          <w:noProof/>
        </w:rPr>
        <w:t>22</w:t>
      </w:r>
      <w:r w:rsidR="00C77E67">
        <w:rPr>
          <w:shd w:val="clear" w:color="auto" w:fill="FFFFFF"/>
        </w:rPr>
        <w:fldChar w:fldCharType="end"/>
      </w:r>
      <w:r w:rsidR="00FA4393">
        <w:rPr>
          <w:shd w:val="clear" w:color="auto" w:fill="FFFFFF"/>
        </w:rPr>
        <w:t>.</w:t>
      </w:r>
    </w:p>
    <w:p w:rsidR="00FA4393" w:rsidRDefault="00FA4393" w:rsidP="00FA4393">
      <w:pPr>
        <w:jc w:val="both"/>
        <w:rPr>
          <w:shd w:val="clear" w:color="auto" w:fill="FFFFFF"/>
        </w:rPr>
      </w:pPr>
    </w:p>
    <w:p w:rsidR="00FA4393" w:rsidRDefault="00FA4393" w:rsidP="00FA4393">
      <w:pPr>
        <w:keepNext/>
        <w:jc w:val="both"/>
      </w:pPr>
      <w:r>
        <w:rPr>
          <w:noProof/>
          <w:lang w:eastAsia="id-ID"/>
        </w:rPr>
        <mc:AlternateContent>
          <mc:Choice Requires="wps">
            <w:drawing>
              <wp:inline distT="0" distB="0" distL="0" distR="0">
                <wp:extent cx="3695700" cy="228600"/>
                <wp:effectExtent l="0" t="0" r="19050" b="19050"/>
                <wp:docPr id="450795" name="Text Box 450795"/>
                <wp:cNvGraphicFramePr/>
                <a:graphic xmlns:a="http://schemas.openxmlformats.org/drawingml/2006/main">
                  <a:graphicData uri="http://schemas.microsoft.com/office/word/2010/wordprocessingShape">
                    <wps:wsp>
                      <wps:cNvSpPr txBox="1"/>
                      <wps:spPr>
                        <a:xfrm>
                          <a:off x="0" y="0"/>
                          <a:ext cx="3695700" cy="2286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F4408" w:rsidRPr="00FA4393" w:rsidRDefault="004F4408">
                            <w:pPr>
                              <w:rPr>
                                <w:rFonts w:ascii="Courier New" w:hAnsi="Courier New" w:cs="Courier New"/>
                                <w:sz w:val="20"/>
                                <w:szCs w:val="20"/>
                              </w:rPr>
                            </w:pPr>
                            <w:r w:rsidRPr="00FA4393">
                              <w:rPr>
                                <w:rFonts w:ascii="Courier New" w:hAnsi="Courier New" w:cs="Courier New"/>
                                <w:sz w:val="20"/>
                                <w:szCs w:val="20"/>
                                <w:shd w:val="clear" w:color="auto" w:fill="FFFFFF"/>
                              </w:rPr>
                              <w:t xml:space="preserve">malicious = </w:t>
                            </w:r>
                            <w:r w:rsidRPr="00FA4393">
                              <w:rPr>
                                <w:rStyle w:val="pl-c1"/>
                                <w:rFonts w:ascii="Courier New" w:hAnsi="Courier New" w:cs="Courier New"/>
                                <w:sz w:val="20"/>
                                <w:szCs w:val="20"/>
                                <w:shd w:val="clear" w:color="auto" w:fill="FFFFFF"/>
                              </w:rPr>
                              <w:t>false</w:t>
                            </w:r>
                            <w:r w:rsidRPr="00FA4393">
                              <w:rPr>
                                <w:rFonts w:ascii="Courier New" w:hAnsi="Courier New" w:cs="Courier New"/>
                                <w:sz w:val="20"/>
                                <w:szCs w:val="20"/>
                                <w:shd w:val="clear" w:color="auto" w:fill="FFFFFF"/>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795" o:spid="_x0000_s1052" type="#_x0000_t202" style="width:291pt;height:1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" fillcolor="white [3201]" strokeweight=".5pt">
                <v:textbox>
                  <w:txbxContent>
                    <w:p w:rsidR="004F4408" w:rsidRPr="00FA4393" w:rsidRDefault="004F4408">
                      <w:pPr>
                        <w:rPr>
                          <w:rFonts w:ascii="Courier New" w:hAnsi="Courier New" w:cs="Courier New"/>
                          <w:sz w:val="20"/>
                          <w:szCs w:val="20"/>
                        </w:rPr>
                      </w:pPr>
                      <w:r w:rsidRPr="00FA4393">
                        <w:rPr>
                          <w:rFonts w:ascii="Courier New" w:hAnsi="Courier New" w:cs="Courier New"/>
                          <w:sz w:val="20"/>
                          <w:szCs w:val="20"/>
                          <w:shd w:val="clear" w:color="auto" w:fill="FFFFFF"/>
                        </w:rPr>
                        <w:t xml:space="preserve">malicious = </w:t>
                      </w:r>
                      <w:r w:rsidRPr="00FA4393">
                        <w:rPr>
                          <w:rStyle w:val="pl-c1"/>
                          <w:rFonts w:ascii="Courier New" w:hAnsi="Courier New" w:cs="Courier New"/>
                          <w:sz w:val="20"/>
                          <w:szCs w:val="20"/>
                          <w:shd w:val="clear" w:color="auto" w:fill="FFFFFF"/>
                        </w:rPr>
                        <w:t>false</w:t>
                      </w:r>
                      <w:r w:rsidRPr="00FA4393">
                        <w:rPr>
                          <w:rFonts w:ascii="Courier New" w:hAnsi="Courier New" w:cs="Courier New"/>
                          <w:sz w:val="20"/>
                          <w:szCs w:val="20"/>
                          <w:shd w:val="clear" w:color="auto" w:fill="FFFFFF"/>
                        </w:rPr>
                        <w:t>;</w:t>
                      </w:r>
                    </w:p>
                  </w:txbxContent>
                </v:textbox>
                <w10:anchorlock/>
              </v:shape>
            </w:pict>
          </mc:Fallback>
        </mc:AlternateContent>
      </w:r>
    </w:p>
    <w:p w:rsidR="00FA4393" w:rsidRDefault="00FA4393" w:rsidP="00FA4393">
      <w:pPr>
        <w:pStyle w:val="Caption"/>
        <w:rPr>
          <w:shd w:val="clear" w:color="auto" w:fill="FFFFFF"/>
        </w:rPr>
      </w:pPr>
      <w:bookmarkStart w:id="212" w:name="_Ref483367044"/>
      <w:bookmarkStart w:id="213" w:name="_Toc487273001"/>
      <w:r>
        <w:t xml:space="preserve">Gambar </w:t>
      </w:r>
      <w:r w:rsidR="002E4E75">
        <w:fldChar w:fldCharType="begin"/>
      </w:r>
      <w:r w:rsidR="002E4E75">
        <w:instrText xml:space="preserve"> STYLEREF 1 \s </w:instrText>
      </w:r>
      <w:r w:rsidR="002E4E75">
        <w:fldChar w:fldCharType="separate"/>
      </w:r>
      <w:r w:rsidR="004F4408">
        <w:rPr>
          <w:noProof/>
        </w:rPr>
        <w:t>4</w:t>
      </w:r>
      <w:r w:rsidR="002E4E75">
        <w:rPr>
          <w:noProof/>
        </w:rPr>
        <w:fldChar w:fldCharType="end"/>
      </w:r>
      <w:r w:rsidR="004834F4">
        <w:t>.</w:t>
      </w:r>
      <w:r w:rsidR="002E4E75">
        <w:fldChar w:fldCharType="begin"/>
      </w:r>
      <w:r w:rsidR="002E4E75">
        <w:instrText xml:space="preserve"> SEQ Gambar \* ARABIC \s 1 </w:instrText>
      </w:r>
      <w:r w:rsidR="002E4E75">
        <w:fldChar w:fldCharType="separate"/>
      </w:r>
      <w:r w:rsidR="004F4408">
        <w:rPr>
          <w:noProof/>
        </w:rPr>
        <w:t>22</w:t>
      </w:r>
      <w:r w:rsidR="002E4E75">
        <w:rPr>
          <w:noProof/>
        </w:rPr>
        <w:fldChar w:fldCharType="end"/>
      </w:r>
      <w:bookmarkEnd w:id="212"/>
      <w:r>
        <w:t xml:space="preserve"> </w:t>
      </w:r>
      <w:r w:rsidRPr="00FA4393">
        <w:rPr>
          <w:b w:val="0"/>
        </w:rPr>
        <w:t xml:space="preserve">Inisialisasi </w:t>
      </w:r>
      <w:r w:rsidR="00277B74">
        <w:rPr>
          <w:b w:val="0"/>
        </w:rPr>
        <w:t>V</w:t>
      </w:r>
      <w:r w:rsidR="00651750">
        <w:rPr>
          <w:b w:val="0"/>
        </w:rPr>
        <w:t xml:space="preserve">ariabel </w:t>
      </w:r>
      <w:r w:rsidR="00277B74">
        <w:rPr>
          <w:b w:val="0"/>
        </w:rPr>
        <w:t>M</w:t>
      </w:r>
      <w:r w:rsidRPr="00FA4393">
        <w:rPr>
          <w:b w:val="0"/>
        </w:rPr>
        <w:t>alicious</w:t>
      </w:r>
      <w:bookmarkEnd w:id="213"/>
    </w:p>
    <w:p w:rsidR="00FA4393" w:rsidRDefault="00FA4393" w:rsidP="00FA4393">
      <w:pPr>
        <w:jc w:val="both"/>
        <w:rPr>
          <w:shd w:val="clear" w:color="auto" w:fill="FFFFFF"/>
        </w:rPr>
      </w:pPr>
    </w:p>
    <w:p w:rsidR="003E0636" w:rsidRDefault="000D4602" w:rsidP="00D8030D">
      <w:pPr>
        <w:ind w:firstLine="720"/>
        <w:jc w:val="both"/>
        <w:rPr>
          <w:shd w:val="clear" w:color="auto" w:fill="FFFFFF"/>
        </w:rPr>
      </w:pPr>
      <w:r>
        <w:rPr>
          <w:i/>
          <w:shd w:val="clear" w:color="auto" w:fill="FFFFFF"/>
        </w:rPr>
        <w:t>Black hole</w:t>
      </w:r>
      <w:r w:rsidR="003E0636" w:rsidRPr="00992373">
        <w:rPr>
          <w:i/>
          <w:shd w:val="clear" w:color="auto" w:fill="FFFFFF"/>
        </w:rPr>
        <w:t xml:space="preserve"> attack</w:t>
      </w:r>
      <w:r w:rsidR="003E0636">
        <w:rPr>
          <w:shd w:val="clear" w:color="auto" w:fill="FFFFFF"/>
        </w:rPr>
        <w:t xml:space="preserve"> dilakukan dengan melakukan </w:t>
      </w:r>
      <w:r w:rsidR="003E0636" w:rsidRPr="00992373">
        <w:rPr>
          <w:i/>
          <w:shd w:val="clear" w:color="auto" w:fill="FFFFFF"/>
        </w:rPr>
        <w:t>drop</w:t>
      </w:r>
      <w:r w:rsidR="003E0636">
        <w:rPr>
          <w:shd w:val="clear" w:color="auto" w:fill="FFFFFF"/>
        </w:rPr>
        <w:t xml:space="preserve"> pada setiap paket yang diterima. Untuk dapat melakukan itu, dilakukan modifikasi pada fungsi </w:t>
      </w:r>
      <w:r w:rsidR="003E0636">
        <w:rPr>
          <w:rFonts w:ascii="Consolas" w:hAnsi="Consolas" w:cs="Consolas"/>
          <w:color w:val="795DA3"/>
          <w:sz w:val="18"/>
          <w:szCs w:val="18"/>
          <w:shd w:val="clear" w:color="auto" w:fill="FFFFFF"/>
        </w:rPr>
        <w:t>AODV::rt_resolve</w:t>
      </w:r>
      <w:r w:rsidR="003E0636">
        <w:rPr>
          <w:shd w:val="clear" w:color="auto" w:fill="FFFFFF"/>
        </w:rPr>
        <w:t xml:space="preserve"> dengan mena</w:t>
      </w:r>
      <w:r w:rsidR="00C77E67">
        <w:rPr>
          <w:shd w:val="clear" w:color="auto" w:fill="FFFFFF"/>
        </w:rPr>
        <w:t xml:space="preserve">mbahkan kode seperti pada </w:t>
      </w:r>
      <w:r w:rsidR="00C77E67">
        <w:rPr>
          <w:shd w:val="clear" w:color="auto" w:fill="FFFFFF"/>
        </w:rPr>
        <w:fldChar w:fldCharType="begin"/>
      </w:r>
      <w:r w:rsidR="00C77E67">
        <w:rPr>
          <w:shd w:val="clear" w:color="auto" w:fill="FFFFFF"/>
        </w:rPr>
        <w:instrText xml:space="preserve"> REF _Ref483367477 \h </w:instrText>
      </w:r>
      <w:r w:rsidR="00C77E67">
        <w:rPr>
          <w:shd w:val="clear" w:color="auto" w:fill="FFFFFF"/>
        </w:rPr>
      </w:r>
      <w:r w:rsidR="00C77E67">
        <w:rPr>
          <w:shd w:val="clear" w:color="auto" w:fill="FFFFFF"/>
        </w:rPr>
        <w:fldChar w:fldCharType="separate"/>
      </w:r>
      <w:r w:rsidR="004F4408">
        <w:t xml:space="preserve">Gambar </w:t>
      </w:r>
      <w:r w:rsidR="004F4408">
        <w:rPr>
          <w:noProof/>
        </w:rPr>
        <w:t>4</w:t>
      </w:r>
      <w:r w:rsidR="004F4408">
        <w:t>.</w:t>
      </w:r>
      <w:r w:rsidR="004F4408">
        <w:rPr>
          <w:noProof/>
        </w:rPr>
        <w:t>23</w:t>
      </w:r>
      <w:r w:rsidR="00C77E67">
        <w:rPr>
          <w:shd w:val="clear" w:color="auto" w:fill="FFFFFF"/>
        </w:rPr>
        <w:fldChar w:fldCharType="end"/>
      </w:r>
      <w:r w:rsidR="009E6FB5">
        <w:rPr>
          <w:shd w:val="clear" w:color="auto" w:fill="FFFFFF"/>
        </w:rPr>
        <w:t>.</w:t>
      </w:r>
    </w:p>
    <w:p w:rsidR="004543AF" w:rsidRDefault="004543AF" w:rsidP="004543AF">
      <w:pPr>
        <w:jc w:val="both"/>
        <w:rPr>
          <w:shd w:val="clear" w:color="auto" w:fill="FFFFFF"/>
        </w:rPr>
      </w:pPr>
    </w:p>
    <w:p w:rsidR="004543AF" w:rsidRDefault="004543AF" w:rsidP="004543AF">
      <w:pPr>
        <w:keepNext/>
        <w:jc w:val="both"/>
      </w:pPr>
      <w:r>
        <w:rPr>
          <w:noProof/>
          <w:lang w:eastAsia="id-ID"/>
        </w:rPr>
        <mc:AlternateContent>
          <mc:Choice Requires="wps">
            <w:drawing>
              <wp:inline distT="0" distB="0" distL="0" distR="0">
                <wp:extent cx="3724275" cy="647700"/>
                <wp:effectExtent l="0" t="0" r="28575" b="19050"/>
                <wp:docPr id="450796" name="Text Box 450796"/>
                <wp:cNvGraphicFramePr/>
                <a:graphic xmlns:a="http://schemas.openxmlformats.org/drawingml/2006/main">
                  <a:graphicData uri="http://schemas.microsoft.com/office/word/2010/wordprocessingShape">
                    <wps:wsp>
                      <wps:cNvSpPr txBox="1"/>
                      <wps:spPr>
                        <a:xfrm>
                          <a:off x="0" y="0"/>
                          <a:ext cx="3724275" cy="6477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F4408" w:rsidRPr="004543AF" w:rsidRDefault="004F4408">
                            <w:pPr>
                              <w:rPr>
                                <w:rFonts w:ascii="Courier New" w:hAnsi="Courier New" w:cs="Courier New"/>
                                <w:sz w:val="20"/>
                                <w:szCs w:val="20"/>
                                <w:shd w:val="clear" w:color="auto" w:fill="FFFFFF"/>
                              </w:rPr>
                            </w:pPr>
                            <w:r w:rsidRPr="004543AF">
                              <w:rPr>
                                <w:rStyle w:val="pl-k"/>
                                <w:rFonts w:ascii="Courier New" w:hAnsi="Courier New" w:cs="Courier New"/>
                                <w:sz w:val="20"/>
                                <w:szCs w:val="20"/>
                                <w:shd w:val="clear" w:color="auto" w:fill="FFFFFF"/>
                              </w:rPr>
                              <w:t>if</w:t>
                            </w:r>
                            <w:r w:rsidRPr="004543AF">
                              <w:rPr>
                                <w:rFonts w:ascii="Courier New" w:hAnsi="Courier New" w:cs="Courier New"/>
                                <w:sz w:val="20"/>
                                <w:szCs w:val="20"/>
                                <w:shd w:val="clear" w:color="auto" w:fill="FFFFFF"/>
                              </w:rPr>
                              <w:t xml:space="preserve"> (malicious == </w:t>
                            </w:r>
                            <w:r w:rsidRPr="004543AF">
                              <w:rPr>
                                <w:rStyle w:val="pl-c1"/>
                                <w:rFonts w:ascii="Courier New" w:hAnsi="Courier New" w:cs="Courier New"/>
                                <w:sz w:val="20"/>
                                <w:szCs w:val="20"/>
                                <w:shd w:val="clear" w:color="auto" w:fill="FFFFFF"/>
                              </w:rPr>
                              <w:t>true</w:t>
                            </w:r>
                            <w:r w:rsidRPr="004543AF">
                              <w:rPr>
                                <w:rFonts w:ascii="Courier New" w:hAnsi="Courier New" w:cs="Courier New"/>
                                <w:sz w:val="20"/>
                                <w:szCs w:val="20"/>
                                <w:shd w:val="clear" w:color="auto" w:fill="FFFFFF"/>
                              </w:rPr>
                              <w:t xml:space="preserve"> ) {</w:t>
                            </w:r>
                          </w:p>
                          <w:p w:rsidR="004F4408" w:rsidRPr="004543AF" w:rsidRDefault="004F4408" w:rsidP="004543AF">
                            <w:pPr>
                              <w:ind w:firstLine="720"/>
                              <w:rPr>
                                <w:rFonts w:ascii="Courier New" w:hAnsi="Courier New" w:cs="Courier New"/>
                                <w:sz w:val="20"/>
                                <w:szCs w:val="20"/>
                                <w:shd w:val="clear" w:color="auto" w:fill="FFFFFF"/>
                              </w:rPr>
                            </w:pPr>
                            <w:r w:rsidRPr="004543AF">
                              <w:rPr>
                                <w:rStyle w:val="pl-c1"/>
                                <w:rFonts w:ascii="Courier New" w:hAnsi="Courier New" w:cs="Courier New"/>
                                <w:sz w:val="20"/>
                                <w:szCs w:val="20"/>
                                <w:shd w:val="clear" w:color="auto" w:fill="FFFFFF"/>
                              </w:rPr>
                              <w:t>drop</w:t>
                            </w:r>
                            <w:r w:rsidRPr="004543AF">
                              <w:rPr>
                                <w:rFonts w:ascii="Courier New" w:hAnsi="Courier New" w:cs="Courier New"/>
                                <w:sz w:val="20"/>
                                <w:szCs w:val="20"/>
                                <w:shd w:val="clear" w:color="auto" w:fill="FFFFFF"/>
                              </w:rPr>
                              <w:t>(p, DROP_RTR_ROUTE_LOOP);</w:t>
                            </w:r>
                          </w:p>
                          <w:p w:rsidR="004F4408" w:rsidRPr="004543AF" w:rsidRDefault="004F4408" w:rsidP="004543AF">
                            <w:pPr>
                              <w:ind w:firstLine="720"/>
                              <w:rPr>
                                <w:rFonts w:ascii="Courier New" w:hAnsi="Courier New" w:cs="Courier New"/>
                                <w:sz w:val="20"/>
                                <w:szCs w:val="20"/>
                                <w:shd w:val="clear" w:color="auto" w:fill="FFFFFF"/>
                              </w:rPr>
                            </w:pPr>
                            <w:r w:rsidRPr="004543AF">
                              <w:rPr>
                                <w:rStyle w:val="pl-k"/>
                                <w:rFonts w:ascii="Courier New" w:hAnsi="Courier New" w:cs="Courier New"/>
                                <w:sz w:val="20"/>
                                <w:szCs w:val="20"/>
                                <w:shd w:val="clear" w:color="auto" w:fill="FFFFFF"/>
                              </w:rPr>
                              <w:t>return</w:t>
                            </w:r>
                            <w:r w:rsidRPr="004543AF">
                              <w:rPr>
                                <w:rFonts w:ascii="Courier New" w:hAnsi="Courier New" w:cs="Courier New"/>
                                <w:sz w:val="20"/>
                                <w:szCs w:val="20"/>
                                <w:shd w:val="clear" w:color="auto" w:fill="FFFFFF"/>
                              </w:rPr>
                              <w:t>;</w:t>
                            </w:r>
                          </w:p>
                          <w:p w:rsidR="004F4408" w:rsidRPr="004543AF" w:rsidRDefault="004F4408">
                            <w:pPr>
                              <w:rPr>
                                <w:rFonts w:ascii="Courier New" w:hAnsi="Courier New" w:cs="Courier New"/>
                                <w:sz w:val="20"/>
                                <w:szCs w:val="20"/>
                              </w:rPr>
                            </w:pPr>
                            <w:r w:rsidRPr="004543AF">
                              <w:rPr>
                                <w:rFonts w:ascii="Courier New" w:hAnsi="Courier New" w:cs="Courier New"/>
                                <w:sz w:val="20"/>
                                <w:szCs w:val="20"/>
                                <w:shd w:val="clear" w:color="auto" w:fill="FFFFFF"/>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796" o:spid="_x0000_s1053" type="#_x0000_t202" style="width:293.25pt;height:5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" fillcolor="white [3201]" strokeweight=".5pt">
                <v:textbox>
                  <w:txbxContent>
                    <w:p w:rsidR="004F4408" w:rsidRPr="004543AF" w:rsidRDefault="004F4408">
                      <w:pPr>
                        <w:rPr>
                          <w:rFonts w:ascii="Courier New" w:hAnsi="Courier New" w:cs="Courier New"/>
                          <w:sz w:val="20"/>
                          <w:szCs w:val="20"/>
                          <w:shd w:val="clear" w:color="auto" w:fill="FFFFFF"/>
                        </w:rPr>
                      </w:pPr>
                      <w:r w:rsidRPr="004543AF">
                        <w:rPr>
                          <w:rStyle w:val="pl-k"/>
                          <w:rFonts w:ascii="Courier New" w:hAnsi="Courier New" w:cs="Courier New"/>
                          <w:sz w:val="20"/>
                          <w:szCs w:val="20"/>
                          <w:shd w:val="clear" w:color="auto" w:fill="FFFFFF"/>
                        </w:rPr>
                        <w:t>if</w:t>
                      </w:r>
                      <w:r w:rsidRPr="004543AF">
                        <w:rPr>
                          <w:rFonts w:ascii="Courier New" w:hAnsi="Courier New" w:cs="Courier New"/>
                          <w:sz w:val="20"/>
                          <w:szCs w:val="20"/>
                          <w:shd w:val="clear" w:color="auto" w:fill="FFFFFF"/>
                        </w:rPr>
                        <w:t xml:space="preserve"> (malicious == </w:t>
                      </w:r>
                      <w:r w:rsidRPr="004543AF">
                        <w:rPr>
                          <w:rStyle w:val="pl-c1"/>
                          <w:rFonts w:ascii="Courier New" w:hAnsi="Courier New" w:cs="Courier New"/>
                          <w:sz w:val="20"/>
                          <w:szCs w:val="20"/>
                          <w:shd w:val="clear" w:color="auto" w:fill="FFFFFF"/>
                        </w:rPr>
                        <w:t>true</w:t>
                      </w:r>
                      <w:r w:rsidRPr="004543AF">
                        <w:rPr>
                          <w:rFonts w:ascii="Courier New" w:hAnsi="Courier New" w:cs="Courier New"/>
                          <w:sz w:val="20"/>
                          <w:szCs w:val="20"/>
                          <w:shd w:val="clear" w:color="auto" w:fill="FFFFFF"/>
                        </w:rPr>
                        <w:t xml:space="preserve"> ) {</w:t>
                      </w:r>
                    </w:p>
                    <w:p w:rsidR="004F4408" w:rsidRPr="004543AF" w:rsidRDefault="004F4408" w:rsidP="004543AF">
                      <w:pPr>
                        <w:ind w:firstLine="720"/>
                        <w:rPr>
                          <w:rFonts w:ascii="Courier New" w:hAnsi="Courier New" w:cs="Courier New"/>
                          <w:sz w:val="20"/>
                          <w:szCs w:val="20"/>
                          <w:shd w:val="clear" w:color="auto" w:fill="FFFFFF"/>
                        </w:rPr>
                      </w:pPr>
                      <w:r w:rsidRPr="004543AF">
                        <w:rPr>
                          <w:rStyle w:val="pl-c1"/>
                          <w:rFonts w:ascii="Courier New" w:hAnsi="Courier New" w:cs="Courier New"/>
                          <w:sz w:val="20"/>
                          <w:szCs w:val="20"/>
                          <w:shd w:val="clear" w:color="auto" w:fill="FFFFFF"/>
                        </w:rPr>
                        <w:t>drop</w:t>
                      </w:r>
                      <w:r w:rsidRPr="004543AF">
                        <w:rPr>
                          <w:rFonts w:ascii="Courier New" w:hAnsi="Courier New" w:cs="Courier New"/>
                          <w:sz w:val="20"/>
                          <w:szCs w:val="20"/>
                          <w:shd w:val="clear" w:color="auto" w:fill="FFFFFF"/>
                        </w:rPr>
                        <w:t>(p, DROP_RTR_ROUTE_LOOP);</w:t>
                      </w:r>
                    </w:p>
                    <w:p w:rsidR="004F4408" w:rsidRPr="004543AF" w:rsidRDefault="004F4408" w:rsidP="004543AF">
                      <w:pPr>
                        <w:ind w:firstLine="720"/>
                        <w:rPr>
                          <w:rFonts w:ascii="Courier New" w:hAnsi="Courier New" w:cs="Courier New"/>
                          <w:sz w:val="20"/>
                          <w:szCs w:val="20"/>
                          <w:shd w:val="clear" w:color="auto" w:fill="FFFFFF"/>
                        </w:rPr>
                      </w:pPr>
                      <w:r w:rsidRPr="004543AF">
                        <w:rPr>
                          <w:rStyle w:val="pl-k"/>
                          <w:rFonts w:ascii="Courier New" w:hAnsi="Courier New" w:cs="Courier New"/>
                          <w:sz w:val="20"/>
                          <w:szCs w:val="20"/>
                          <w:shd w:val="clear" w:color="auto" w:fill="FFFFFF"/>
                        </w:rPr>
                        <w:t>return</w:t>
                      </w:r>
                      <w:r w:rsidRPr="004543AF">
                        <w:rPr>
                          <w:rFonts w:ascii="Courier New" w:hAnsi="Courier New" w:cs="Courier New"/>
                          <w:sz w:val="20"/>
                          <w:szCs w:val="20"/>
                          <w:shd w:val="clear" w:color="auto" w:fill="FFFFFF"/>
                        </w:rPr>
                        <w:t>;</w:t>
                      </w:r>
                    </w:p>
                    <w:p w:rsidR="004F4408" w:rsidRPr="004543AF" w:rsidRDefault="004F4408">
                      <w:pPr>
                        <w:rPr>
                          <w:rFonts w:ascii="Courier New" w:hAnsi="Courier New" w:cs="Courier New"/>
                          <w:sz w:val="20"/>
                          <w:szCs w:val="20"/>
                        </w:rPr>
                      </w:pPr>
                      <w:r w:rsidRPr="004543AF">
                        <w:rPr>
                          <w:rFonts w:ascii="Courier New" w:hAnsi="Courier New" w:cs="Courier New"/>
                          <w:sz w:val="20"/>
                          <w:szCs w:val="20"/>
                          <w:shd w:val="clear" w:color="auto" w:fill="FFFFFF"/>
                        </w:rPr>
                        <w:t>}</w:t>
                      </w:r>
                    </w:p>
                  </w:txbxContent>
                </v:textbox>
                <w10:anchorlock/>
              </v:shape>
            </w:pict>
          </mc:Fallback>
        </mc:AlternateContent>
      </w:r>
    </w:p>
    <w:p w:rsidR="004543AF" w:rsidRDefault="004543AF" w:rsidP="004543AF">
      <w:pPr>
        <w:pStyle w:val="Caption"/>
        <w:rPr>
          <w:shd w:val="clear" w:color="auto" w:fill="FFFFFF"/>
        </w:rPr>
      </w:pPr>
      <w:bookmarkStart w:id="214" w:name="_Ref483367477"/>
      <w:bookmarkStart w:id="215" w:name="_Toc487273002"/>
      <w:r>
        <w:t xml:space="preserve">Gambar </w:t>
      </w:r>
      <w:r w:rsidR="002E4E75">
        <w:fldChar w:fldCharType="begin"/>
      </w:r>
      <w:r w:rsidR="002E4E75">
        <w:instrText xml:space="preserve"> STYLEREF 1 \s </w:instrText>
      </w:r>
      <w:r w:rsidR="002E4E75">
        <w:fldChar w:fldCharType="separate"/>
      </w:r>
      <w:r w:rsidR="004F4408">
        <w:rPr>
          <w:noProof/>
        </w:rPr>
        <w:t>4</w:t>
      </w:r>
      <w:r w:rsidR="002E4E75">
        <w:rPr>
          <w:noProof/>
        </w:rPr>
        <w:fldChar w:fldCharType="end"/>
      </w:r>
      <w:r w:rsidR="004834F4">
        <w:t>.</w:t>
      </w:r>
      <w:r w:rsidR="002E4E75">
        <w:fldChar w:fldCharType="begin"/>
      </w:r>
      <w:r w:rsidR="002E4E75">
        <w:instrText xml:space="preserve"> SEQ Gambar \* ARABIC \s 1 </w:instrText>
      </w:r>
      <w:r w:rsidR="002E4E75">
        <w:fldChar w:fldCharType="separate"/>
      </w:r>
      <w:r w:rsidR="004F4408">
        <w:rPr>
          <w:noProof/>
        </w:rPr>
        <w:t>23</w:t>
      </w:r>
      <w:r w:rsidR="002E4E75">
        <w:rPr>
          <w:noProof/>
        </w:rPr>
        <w:fldChar w:fldCharType="end"/>
      </w:r>
      <w:bookmarkEnd w:id="214"/>
      <w:r>
        <w:t xml:space="preserve"> </w:t>
      </w:r>
      <w:r w:rsidR="00277B74">
        <w:rPr>
          <w:b w:val="0"/>
        </w:rPr>
        <w:t>Potongan Kode untuk M</w:t>
      </w:r>
      <w:r w:rsidRPr="004543AF">
        <w:rPr>
          <w:b w:val="0"/>
        </w:rPr>
        <w:t xml:space="preserve">elakukan </w:t>
      </w:r>
      <w:r w:rsidR="00277B74">
        <w:rPr>
          <w:b w:val="0"/>
          <w:i/>
        </w:rPr>
        <w:t>D</w:t>
      </w:r>
      <w:r w:rsidRPr="004543AF">
        <w:rPr>
          <w:b w:val="0"/>
          <w:i/>
        </w:rPr>
        <w:t>rop</w:t>
      </w:r>
      <w:r w:rsidRPr="004543AF">
        <w:rPr>
          <w:b w:val="0"/>
        </w:rPr>
        <w:t xml:space="preserve"> paket</w:t>
      </w:r>
      <w:bookmarkEnd w:id="215"/>
    </w:p>
    <w:p w:rsidR="004543AF" w:rsidRDefault="004543AF" w:rsidP="004543AF">
      <w:pPr>
        <w:jc w:val="both"/>
        <w:rPr>
          <w:shd w:val="clear" w:color="auto" w:fill="FFFFFF"/>
        </w:rPr>
      </w:pPr>
    </w:p>
    <w:p w:rsidR="00F83D50" w:rsidRDefault="00F83D50" w:rsidP="00D8030D">
      <w:pPr>
        <w:ind w:firstLine="720"/>
        <w:jc w:val="both"/>
        <w:rPr>
          <w:shd w:val="clear" w:color="auto" w:fill="FFFFFF"/>
        </w:rPr>
      </w:pPr>
      <w:r>
        <w:rPr>
          <w:shd w:val="clear" w:color="auto" w:fill="FFFFFF"/>
        </w:rPr>
        <w:t xml:space="preserve">Selain melakukan </w:t>
      </w:r>
      <w:r w:rsidRPr="00992373">
        <w:rPr>
          <w:i/>
          <w:shd w:val="clear" w:color="auto" w:fill="FFFFFF"/>
        </w:rPr>
        <w:t>drop</w:t>
      </w:r>
      <w:r>
        <w:rPr>
          <w:shd w:val="clear" w:color="auto" w:fill="FFFFFF"/>
        </w:rPr>
        <w:t xml:space="preserve"> pada paket, </w:t>
      </w:r>
      <w:r w:rsidRPr="00992373">
        <w:rPr>
          <w:i/>
          <w:shd w:val="clear" w:color="auto" w:fill="FFFFFF"/>
        </w:rPr>
        <w:t>attacker</w:t>
      </w:r>
      <w:r>
        <w:rPr>
          <w:shd w:val="clear" w:color="auto" w:fill="FFFFFF"/>
        </w:rPr>
        <w:t xml:space="preserve"> juga mengirimkan respon kepada </w:t>
      </w:r>
      <w:r w:rsidRPr="00992373">
        <w:rPr>
          <w:i/>
          <w:shd w:val="clear" w:color="auto" w:fill="FFFFFF"/>
        </w:rPr>
        <w:t>node</w:t>
      </w:r>
      <w:r>
        <w:rPr>
          <w:shd w:val="clear" w:color="auto" w:fill="FFFFFF"/>
        </w:rPr>
        <w:t xml:space="preserve"> asal sehingga </w:t>
      </w:r>
      <w:r w:rsidRPr="00992373">
        <w:rPr>
          <w:i/>
          <w:shd w:val="clear" w:color="auto" w:fill="FFFFFF"/>
        </w:rPr>
        <w:t>node</w:t>
      </w:r>
      <w:r>
        <w:rPr>
          <w:shd w:val="clear" w:color="auto" w:fill="FFFFFF"/>
        </w:rPr>
        <w:t xml:space="preserve"> asal mengira bahwa paket yang ia kirimkan telah diterima. Untuk dapat melakukan hal tersebut, dilakukan modifikasi pada fungsi </w:t>
      </w:r>
      <w:r>
        <w:rPr>
          <w:rFonts w:ascii="Consolas" w:hAnsi="Consolas" w:cs="Consolas"/>
          <w:color w:val="795DA3"/>
          <w:sz w:val="18"/>
          <w:szCs w:val="18"/>
          <w:shd w:val="clear" w:color="auto" w:fill="FFFFFF"/>
        </w:rPr>
        <w:t>AODV::recvRequest</w:t>
      </w:r>
      <w:r>
        <w:rPr>
          <w:shd w:val="clear" w:color="auto" w:fill="FFFFFF"/>
        </w:rPr>
        <w:t xml:space="preserve"> dengan mena</w:t>
      </w:r>
      <w:r w:rsidR="00C77E67">
        <w:rPr>
          <w:shd w:val="clear" w:color="auto" w:fill="FFFFFF"/>
        </w:rPr>
        <w:t xml:space="preserve">mbahkan kode seperti pada </w:t>
      </w:r>
      <w:r w:rsidR="00C77E67">
        <w:rPr>
          <w:shd w:val="clear" w:color="auto" w:fill="FFFFFF"/>
        </w:rPr>
        <w:fldChar w:fldCharType="begin"/>
      </w:r>
      <w:r w:rsidR="00C77E67">
        <w:rPr>
          <w:shd w:val="clear" w:color="auto" w:fill="FFFFFF"/>
        </w:rPr>
        <w:instrText xml:space="preserve"> REF _Ref483367495 \h </w:instrText>
      </w:r>
      <w:r w:rsidR="00C77E67">
        <w:rPr>
          <w:shd w:val="clear" w:color="auto" w:fill="FFFFFF"/>
        </w:rPr>
      </w:r>
      <w:r w:rsidR="00C77E67">
        <w:rPr>
          <w:shd w:val="clear" w:color="auto" w:fill="FFFFFF"/>
        </w:rPr>
        <w:fldChar w:fldCharType="separate"/>
      </w:r>
      <w:r w:rsidR="004F4408">
        <w:t xml:space="preserve">Gambar </w:t>
      </w:r>
      <w:r w:rsidR="004F4408">
        <w:rPr>
          <w:noProof/>
        </w:rPr>
        <w:t>4</w:t>
      </w:r>
      <w:r w:rsidR="004F4408">
        <w:t>.</w:t>
      </w:r>
      <w:r w:rsidR="004F4408">
        <w:rPr>
          <w:noProof/>
        </w:rPr>
        <w:t>24</w:t>
      </w:r>
      <w:r w:rsidR="00C77E67">
        <w:rPr>
          <w:shd w:val="clear" w:color="auto" w:fill="FFFFFF"/>
        </w:rPr>
        <w:fldChar w:fldCharType="end"/>
      </w:r>
      <w:r w:rsidR="009E6FB5">
        <w:rPr>
          <w:shd w:val="clear" w:color="auto" w:fill="FFFFFF"/>
        </w:rPr>
        <w:t>.</w:t>
      </w:r>
    </w:p>
    <w:p w:rsidR="00340F71" w:rsidRDefault="00340F71" w:rsidP="00340F71">
      <w:pPr>
        <w:jc w:val="both"/>
        <w:rPr>
          <w:shd w:val="clear" w:color="auto" w:fill="FFFFFF"/>
        </w:rPr>
      </w:pPr>
    </w:p>
    <w:p w:rsidR="00340F71" w:rsidRDefault="00340F71" w:rsidP="00340F71">
      <w:pPr>
        <w:keepNext/>
        <w:jc w:val="both"/>
      </w:pPr>
      <w:r>
        <w:rPr>
          <w:noProof/>
          <w:lang w:eastAsia="id-ID"/>
        </w:rPr>
        <w:lastRenderedPageBreak/>
        <mc:AlternateContent>
          <mc:Choice Requires="wps">
            <w:drawing>
              <wp:inline distT="0" distB="0" distL="0" distR="0">
                <wp:extent cx="3714750" cy="1676400"/>
                <wp:effectExtent l="0" t="0" r="19050" b="19050"/>
                <wp:docPr id="450797" name="Text Box 450797"/>
                <wp:cNvGraphicFramePr/>
                <a:graphic xmlns:a="http://schemas.openxmlformats.org/drawingml/2006/main">
                  <a:graphicData uri="http://schemas.microsoft.com/office/word/2010/wordprocessingShape">
                    <wps:wsp>
                      <wps:cNvSpPr txBox="1"/>
                      <wps:spPr>
                        <a:xfrm>
                          <a:off x="0" y="0"/>
                          <a:ext cx="3714750" cy="16764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F4408" w:rsidRPr="00340F71" w:rsidRDefault="004F4408">
                            <w:pPr>
                              <w:rPr>
                                <w:rFonts w:ascii="Courier New" w:hAnsi="Courier New" w:cs="Courier New"/>
                                <w:sz w:val="20"/>
                                <w:szCs w:val="20"/>
                                <w:shd w:val="clear" w:color="auto" w:fill="FFFFFF"/>
                              </w:rPr>
                            </w:pPr>
                            <w:r w:rsidRPr="00340F71">
                              <w:rPr>
                                <w:rStyle w:val="pl-k"/>
                                <w:rFonts w:ascii="Courier New" w:hAnsi="Courier New" w:cs="Courier New"/>
                                <w:sz w:val="20"/>
                                <w:szCs w:val="20"/>
                                <w:shd w:val="clear" w:color="auto" w:fill="FFFFFF"/>
                              </w:rPr>
                              <w:t>else</w:t>
                            </w:r>
                            <w:r w:rsidRPr="00340F71">
                              <w:rPr>
                                <w:rFonts w:ascii="Courier New" w:hAnsi="Courier New" w:cs="Courier New"/>
                                <w:sz w:val="20"/>
                                <w:szCs w:val="20"/>
                                <w:shd w:val="clear" w:color="auto" w:fill="FFFFFF"/>
                              </w:rPr>
                              <w:t xml:space="preserve"> </w:t>
                            </w:r>
                            <w:r w:rsidRPr="00340F71">
                              <w:rPr>
                                <w:rStyle w:val="pl-k"/>
                                <w:rFonts w:ascii="Courier New" w:hAnsi="Courier New" w:cs="Courier New"/>
                                <w:sz w:val="20"/>
                                <w:szCs w:val="20"/>
                                <w:shd w:val="clear" w:color="auto" w:fill="FFFFFF"/>
                              </w:rPr>
                              <w:t>if</w:t>
                            </w:r>
                            <w:r w:rsidRPr="00340F71">
                              <w:rPr>
                                <w:rFonts w:ascii="Courier New" w:hAnsi="Courier New" w:cs="Courier New"/>
                                <w:sz w:val="20"/>
                                <w:szCs w:val="20"/>
                                <w:shd w:val="clear" w:color="auto" w:fill="FFFFFF"/>
                              </w:rPr>
                              <w:t xml:space="preserve"> (malicious == </w:t>
                            </w:r>
                            <w:r w:rsidRPr="00340F71">
                              <w:rPr>
                                <w:rStyle w:val="pl-c1"/>
                                <w:rFonts w:ascii="Courier New" w:hAnsi="Courier New" w:cs="Courier New"/>
                                <w:sz w:val="20"/>
                                <w:szCs w:val="20"/>
                                <w:shd w:val="clear" w:color="auto" w:fill="FFFFFF"/>
                              </w:rPr>
                              <w:t>true</w:t>
                            </w:r>
                            <w:r w:rsidRPr="00340F71">
                              <w:rPr>
                                <w:rFonts w:ascii="Courier New" w:hAnsi="Courier New" w:cs="Courier New"/>
                                <w:sz w:val="20"/>
                                <w:szCs w:val="20"/>
                                <w:shd w:val="clear" w:color="auto" w:fill="FFFFFF"/>
                              </w:rPr>
                              <w:t>) {</w:t>
                            </w:r>
                          </w:p>
                          <w:p w:rsidR="004F4408" w:rsidRPr="00340F71" w:rsidRDefault="004F4408" w:rsidP="00340F71">
                            <w:pPr>
                              <w:ind w:firstLine="720"/>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 xml:space="preserve">seqno = </w:t>
                            </w:r>
                            <w:r w:rsidRPr="00340F71">
                              <w:rPr>
                                <w:rStyle w:val="pl-c1"/>
                                <w:rFonts w:ascii="Courier New" w:hAnsi="Courier New" w:cs="Courier New"/>
                                <w:sz w:val="20"/>
                                <w:szCs w:val="20"/>
                                <w:shd w:val="clear" w:color="auto" w:fill="FFFFFF"/>
                              </w:rPr>
                              <w:t>max</w:t>
                            </w:r>
                            <w:r w:rsidRPr="00340F71">
                              <w:rPr>
                                <w:rFonts w:ascii="Courier New" w:hAnsi="Courier New" w:cs="Courier New"/>
                                <w:sz w:val="20"/>
                                <w:szCs w:val="20"/>
                                <w:shd w:val="clear" w:color="auto" w:fill="FFFFFF"/>
                              </w:rPr>
                              <w:t>(seqno, rq-&gt;rq_dst_seqno)+</w:t>
                            </w:r>
                            <w:r w:rsidRPr="00340F71">
                              <w:rPr>
                                <w:rStyle w:val="pl-c1"/>
                                <w:rFonts w:ascii="Courier New" w:hAnsi="Courier New" w:cs="Courier New"/>
                                <w:sz w:val="20"/>
                                <w:szCs w:val="20"/>
                                <w:shd w:val="clear" w:color="auto" w:fill="FFFFFF"/>
                              </w:rPr>
                              <w:t>1</w:t>
                            </w:r>
                            <w:r w:rsidRPr="00340F71">
                              <w:rPr>
                                <w:rFonts w:ascii="Courier New" w:hAnsi="Courier New" w:cs="Courier New"/>
                                <w:sz w:val="20"/>
                                <w:szCs w:val="20"/>
                                <w:shd w:val="clear" w:color="auto" w:fill="FFFFFF"/>
                              </w:rPr>
                              <w:t>;</w:t>
                            </w:r>
                          </w:p>
                          <w:p w:rsidR="004F4408" w:rsidRPr="00340F71" w:rsidRDefault="004F4408" w:rsidP="00340F71">
                            <w:pPr>
                              <w:ind w:firstLine="720"/>
                              <w:rPr>
                                <w:rFonts w:ascii="Courier New" w:hAnsi="Courier New" w:cs="Courier New"/>
                                <w:sz w:val="20"/>
                                <w:szCs w:val="20"/>
                                <w:shd w:val="clear" w:color="auto" w:fill="FFFFFF"/>
                              </w:rPr>
                            </w:pPr>
                            <w:r w:rsidRPr="00340F71">
                              <w:rPr>
                                <w:rStyle w:val="pl-k"/>
                                <w:rFonts w:ascii="Courier New" w:hAnsi="Courier New" w:cs="Courier New"/>
                                <w:sz w:val="20"/>
                                <w:szCs w:val="20"/>
                                <w:shd w:val="clear" w:color="auto" w:fill="FFFFFF"/>
                              </w:rPr>
                              <w:t>if</w:t>
                            </w:r>
                            <w:r w:rsidRPr="00340F71">
                              <w:rPr>
                                <w:rFonts w:ascii="Courier New" w:hAnsi="Courier New" w:cs="Courier New"/>
                                <w:sz w:val="20"/>
                                <w:szCs w:val="20"/>
                                <w:shd w:val="clear" w:color="auto" w:fill="FFFFFF"/>
                              </w:rPr>
                              <w:t xml:space="preserve"> (seqno%</w:t>
                            </w:r>
                            <w:r w:rsidRPr="00340F71">
                              <w:rPr>
                                <w:rStyle w:val="pl-c1"/>
                                <w:rFonts w:ascii="Courier New" w:hAnsi="Courier New" w:cs="Courier New"/>
                                <w:sz w:val="20"/>
                                <w:szCs w:val="20"/>
                                <w:shd w:val="clear" w:color="auto" w:fill="FFFFFF"/>
                              </w:rPr>
                              <w:t>2</w:t>
                            </w:r>
                            <w:r w:rsidRPr="00340F71">
                              <w:rPr>
                                <w:rFonts w:ascii="Courier New" w:hAnsi="Courier New" w:cs="Courier New"/>
                                <w:sz w:val="20"/>
                                <w:szCs w:val="20"/>
                                <w:shd w:val="clear" w:color="auto" w:fill="FFFFFF"/>
                              </w:rPr>
                              <w:t>) seqno++;</w:t>
                            </w:r>
                          </w:p>
                          <w:p w:rsidR="004F4408" w:rsidRPr="00340F71" w:rsidRDefault="004F4408" w:rsidP="00340F71">
                            <w:pPr>
                              <w:ind w:firstLine="720"/>
                              <w:rPr>
                                <w:rFonts w:ascii="Courier New" w:hAnsi="Courier New" w:cs="Courier New"/>
                                <w:sz w:val="20"/>
                                <w:szCs w:val="20"/>
                                <w:shd w:val="clear" w:color="auto" w:fill="FFFFFF"/>
                              </w:rPr>
                            </w:pPr>
                            <w:r w:rsidRPr="00340F71">
                              <w:rPr>
                                <w:rStyle w:val="pl-c1"/>
                                <w:rFonts w:ascii="Courier New" w:hAnsi="Courier New" w:cs="Courier New"/>
                                <w:sz w:val="20"/>
                                <w:szCs w:val="20"/>
                                <w:shd w:val="clear" w:color="auto" w:fill="FFFFFF"/>
                              </w:rPr>
                              <w:t>sendReply</w:t>
                            </w:r>
                            <w:r w:rsidRPr="00340F71">
                              <w:rPr>
                                <w:rFonts w:ascii="Courier New" w:hAnsi="Courier New" w:cs="Courier New"/>
                                <w:sz w:val="20"/>
                                <w:szCs w:val="20"/>
                                <w:shd w:val="clear" w:color="auto" w:fill="FFFFFF"/>
                              </w:rPr>
                              <w:t>(rq-&gt;rq_src,</w:t>
                            </w:r>
                          </w:p>
                          <w:p w:rsidR="004F4408" w:rsidRPr="00340F71" w:rsidRDefault="004F4408">
                            <w:pPr>
                              <w:rPr>
                                <w:rFonts w:ascii="Courier New" w:hAnsi="Courier New" w:cs="Courier New"/>
                                <w:sz w:val="20"/>
                                <w:szCs w:val="20"/>
                                <w:shd w:val="clear" w:color="auto" w:fill="FFFFFF"/>
                              </w:rPr>
                            </w:pPr>
                            <w:r w:rsidRPr="00340F71">
                              <w:rPr>
                                <w:rFonts w:ascii="Courier New" w:hAnsi="Courier New" w:cs="Courier New"/>
                                <w:sz w:val="20"/>
                                <w:szCs w:val="20"/>
                              </w:rPr>
                              <w:tab/>
                            </w:r>
                            <w:r w:rsidRPr="00340F71">
                              <w:rPr>
                                <w:rFonts w:ascii="Courier New" w:hAnsi="Courier New" w:cs="Courier New"/>
                                <w:sz w:val="20"/>
                                <w:szCs w:val="20"/>
                              </w:rPr>
                              <w:tab/>
                            </w:r>
                            <w:r w:rsidRPr="00340F71">
                              <w:rPr>
                                <w:rStyle w:val="pl-c1"/>
                                <w:rFonts w:ascii="Courier New" w:hAnsi="Courier New" w:cs="Courier New"/>
                                <w:sz w:val="20"/>
                                <w:szCs w:val="20"/>
                                <w:shd w:val="clear" w:color="auto" w:fill="FFFFFF"/>
                              </w:rPr>
                              <w:t>1</w:t>
                            </w:r>
                            <w:r w:rsidRPr="00340F71">
                              <w:rPr>
                                <w:rFonts w:ascii="Courier New" w:hAnsi="Courier New" w:cs="Courier New"/>
                                <w:sz w:val="20"/>
                                <w:szCs w:val="20"/>
                                <w:shd w:val="clear" w:color="auto" w:fill="FFFFFF"/>
                              </w:rPr>
                              <w:t>,</w:t>
                            </w:r>
                          </w:p>
                          <w:p w:rsidR="004F4408" w:rsidRPr="00340F71" w:rsidRDefault="004F4408">
                            <w:pPr>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ab/>
                            </w:r>
                            <w:r w:rsidRPr="00340F71">
                              <w:rPr>
                                <w:rFonts w:ascii="Courier New" w:hAnsi="Courier New" w:cs="Courier New"/>
                                <w:sz w:val="20"/>
                                <w:szCs w:val="20"/>
                                <w:shd w:val="clear" w:color="auto" w:fill="FFFFFF"/>
                              </w:rPr>
                              <w:tab/>
                              <w:t>rq-&gt;rq_dst,</w:t>
                            </w:r>
                          </w:p>
                          <w:p w:rsidR="004F4408" w:rsidRPr="00340F71" w:rsidRDefault="004F4408">
                            <w:pPr>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ab/>
                            </w:r>
                            <w:r w:rsidRPr="00340F71">
                              <w:rPr>
                                <w:rFonts w:ascii="Courier New" w:hAnsi="Courier New" w:cs="Courier New"/>
                                <w:sz w:val="20"/>
                                <w:szCs w:val="20"/>
                                <w:shd w:val="clear" w:color="auto" w:fill="FFFFFF"/>
                              </w:rPr>
                              <w:tab/>
                              <w:t>seqno,</w:t>
                            </w:r>
                          </w:p>
                          <w:p w:rsidR="004F4408" w:rsidRPr="00340F71" w:rsidRDefault="004F4408">
                            <w:pPr>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ab/>
                            </w:r>
                            <w:r w:rsidRPr="00340F71">
                              <w:rPr>
                                <w:rFonts w:ascii="Courier New" w:hAnsi="Courier New" w:cs="Courier New"/>
                                <w:sz w:val="20"/>
                                <w:szCs w:val="20"/>
                                <w:shd w:val="clear" w:color="auto" w:fill="FFFFFF"/>
                              </w:rPr>
                              <w:tab/>
                              <w:t>MY_ROUTE_TIMEOUT,</w:t>
                            </w:r>
                          </w:p>
                          <w:p w:rsidR="004F4408" w:rsidRPr="00340F71" w:rsidRDefault="004F4408">
                            <w:pPr>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ab/>
                            </w:r>
                            <w:r w:rsidRPr="00340F71">
                              <w:rPr>
                                <w:rFonts w:ascii="Courier New" w:hAnsi="Courier New" w:cs="Courier New"/>
                                <w:sz w:val="20"/>
                                <w:szCs w:val="20"/>
                                <w:shd w:val="clear" w:color="auto" w:fill="FFFFFF"/>
                              </w:rPr>
                              <w:tab/>
                              <w:t>rq-&gt;rq_timestamp);</w:t>
                            </w:r>
                          </w:p>
                          <w:p w:rsidR="004F4408" w:rsidRPr="00340F71" w:rsidRDefault="004F4408">
                            <w:pPr>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ab/>
                            </w:r>
                            <w:r w:rsidRPr="00340F71">
                              <w:rPr>
                                <w:rStyle w:val="pl-c1"/>
                                <w:rFonts w:ascii="Courier New" w:hAnsi="Courier New" w:cs="Courier New"/>
                                <w:sz w:val="20"/>
                                <w:szCs w:val="20"/>
                                <w:shd w:val="clear" w:color="auto" w:fill="FFFFFF"/>
                              </w:rPr>
                              <w:t>Packet::free</w:t>
                            </w:r>
                            <w:r w:rsidRPr="00340F71">
                              <w:rPr>
                                <w:rFonts w:ascii="Courier New" w:hAnsi="Courier New" w:cs="Courier New"/>
                                <w:sz w:val="20"/>
                                <w:szCs w:val="20"/>
                                <w:shd w:val="clear" w:color="auto" w:fill="FFFFFF"/>
                              </w:rPr>
                              <w:t>(p);</w:t>
                            </w:r>
                          </w:p>
                          <w:p w:rsidR="004F4408" w:rsidRPr="00340F71" w:rsidRDefault="004F4408">
                            <w:pPr>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797" o:spid="_x0000_s1054" type="#_x0000_t202" style="width:292.5pt;height:1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" fillcolor="white [3201]" strokeweight=".5pt">
                <v:textbox>
                  <w:txbxContent>
                    <w:p w:rsidR="004F4408" w:rsidRPr="00340F71" w:rsidRDefault="004F4408">
                      <w:pPr>
                        <w:rPr>
                          <w:rFonts w:ascii="Courier New" w:hAnsi="Courier New" w:cs="Courier New"/>
                          <w:sz w:val="20"/>
                          <w:szCs w:val="20"/>
                          <w:shd w:val="clear" w:color="auto" w:fill="FFFFFF"/>
                        </w:rPr>
                      </w:pPr>
                      <w:r w:rsidRPr="00340F71">
                        <w:rPr>
                          <w:rStyle w:val="pl-k"/>
                          <w:rFonts w:ascii="Courier New" w:hAnsi="Courier New" w:cs="Courier New"/>
                          <w:sz w:val="20"/>
                          <w:szCs w:val="20"/>
                          <w:shd w:val="clear" w:color="auto" w:fill="FFFFFF"/>
                        </w:rPr>
                        <w:t>else</w:t>
                      </w:r>
                      <w:r w:rsidRPr="00340F71">
                        <w:rPr>
                          <w:rFonts w:ascii="Courier New" w:hAnsi="Courier New" w:cs="Courier New"/>
                          <w:sz w:val="20"/>
                          <w:szCs w:val="20"/>
                          <w:shd w:val="clear" w:color="auto" w:fill="FFFFFF"/>
                        </w:rPr>
                        <w:t xml:space="preserve"> </w:t>
                      </w:r>
                      <w:r w:rsidRPr="00340F71">
                        <w:rPr>
                          <w:rStyle w:val="pl-k"/>
                          <w:rFonts w:ascii="Courier New" w:hAnsi="Courier New" w:cs="Courier New"/>
                          <w:sz w:val="20"/>
                          <w:szCs w:val="20"/>
                          <w:shd w:val="clear" w:color="auto" w:fill="FFFFFF"/>
                        </w:rPr>
                        <w:t>if</w:t>
                      </w:r>
                      <w:r w:rsidRPr="00340F71">
                        <w:rPr>
                          <w:rFonts w:ascii="Courier New" w:hAnsi="Courier New" w:cs="Courier New"/>
                          <w:sz w:val="20"/>
                          <w:szCs w:val="20"/>
                          <w:shd w:val="clear" w:color="auto" w:fill="FFFFFF"/>
                        </w:rPr>
                        <w:t xml:space="preserve"> (malicious == </w:t>
                      </w:r>
                      <w:r w:rsidRPr="00340F71">
                        <w:rPr>
                          <w:rStyle w:val="pl-c1"/>
                          <w:rFonts w:ascii="Courier New" w:hAnsi="Courier New" w:cs="Courier New"/>
                          <w:sz w:val="20"/>
                          <w:szCs w:val="20"/>
                          <w:shd w:val="clear" w:color="auto" w:fill="FFFFFF"/>
                        </w:rPr>
                        <w:t>true</w:t>
                      </w:r>
                      <w:r w:rsidRPr="00340F71">
                        <w:rPr>
                          <w:rFonts w:ascii="Courier New" w:hAnsi="Courier New" w:cs="Courier New"/>
                          <w:sz w:val="20"/>
                          <w:szCs w:val="20"/>
                          <w:shd w:val="clear" w:color="auto" w:fill="FFFFFF"/>
                        </w:rPr>
                        <w:t>) {</w:t>
                      </w:r>
                    </w:p>
                    <w:p w:rsidR="004F4408" w:rsidRPr="00340F71" w:rsidRDefault="004F4408" w:rsidP="00340F71">
                      <w:pPr>
                        <w:ind w:firstLine="720"/>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 xml:space="preserve">seqno = </w:t>
                      </w:r>
                      <w:r w:rsidRPr="00340F71">
                        <w:rPr>
                          <w:rStyle w:val="pl-c1"/>
                          <w:rFonts w:ascii="Courier New" w:hAnsi="Courier New" w:cs="Courier New"/>
                          <w:sz w:val="20"/>
                          <w:szCs w:val="20"/>
                          <w:shd w:val="clear" w:color="auto" w:fill="FFFFFF"/>
                        </w:rPr>
                        <w:t>max</w:t>
                      </w:r>
                      <w:r w:rsidRPr="00340F71">
                        <w:rPr>
                          <w:rFonts w:ascii="Courier New" w:hAnsi="Courier New" w:cs="Courier New"/>
                          <w:sz w:val="20"/>
                          <w:szCs w:val="20"/>
                          <w:shd w:val="clear" w:color="auto" w:fill="FFFFFF"/>
                        </w:rPr>
                        <w:t>(seqno, rq-&gt;rq_dst_seqno)+</w:t>
                      </w:r>
                      <w:r w:rsidRPr="00340F71">
                        <w:rPr>
                          <w:rStyle w:val="pl-c1"/>
                          <w:rFonts w:ascii="Courier New" w:hAnsi="Courier New" w:cs="Courier New"/>
                          <w:sz w:val="20"/>
                          <w:szCs w:val="20"/>
                          <w:shd w:val="clear" w:color="auto" w:fill="FFFFFF"/>
                        </w:rPr>
                        <w:t>1</w:t>
                      </w:r>
                      <w:r w:rsidRPr="00340F71">
                        <w:rPr>
                          <w:rFonts w:ascii="Courier New" w:hAnsi="Courier New" w:cs="Courier New"/>
                          <w:sz w:val="20"/>
                          <w:szCs w:val="20"/>
                          <w:shd w:val="clear" w:color="auto" w:fill="FFFFFF"/>
                        </w:rPr>
                        <w:t>;</w:t>
                      </w:r>
                    </w:p>
                    <w:p w:rsidR="004F4408" w:rsidRPr="00340F71" w:rsidRDefault="004F4408" w:rsidP="00340F71">
                      <w:pPr>
                        <w:ind w:firstLine="720"/>
                        <w:rPr>
                          <w:rFonts w:ascii="Courier New" w:hAnsi="Courier New" w:cs="Courier New"/>
                          <w:sz w:val="20"/>
                          <w:szCs w:val="20"/>
                          <w:shd w:val="clear" w:color="auto" w:fill="FFFFFF"/>
                        </w:rPr>
                      </w:pPr>
                      <w:r w:rsidRPr="00340F71">
                        <w:rPr>
                          <w:rStyle w:val="pl-k"/>
                          <w:rFonts w:ascii="Courier New" w:hAnsi="Courier New" w:cs="Courier New"/>
                          <w:sz w:val="20"/>
                          <w:szCs w:val="20"/>
                          <w:shd w:val="clear" w:color="auto" w:fill="FFFFFF"/>
                        </w:rPr>
                        <w:t>if</w:t>
                      </w:r>
                      <w:r w:rsidRPr="00340F71">
                        <w:rPr>
                          <w:rFonts w:ascii="Courier New" w:hAnsi="Courier New" w:cs="Courier New"/>
                          <w:sz w:val="20"/>
                          <w:szCs w:val="20"/>
                          <w:shd w:val="clear" w:color="auto" w:fill="FFFFFF"/>
                        </w:rPr>
                        <w:t xml:space="preserve"> (seqno%</w:t>
                      </w:r>
                      <w:r w:rsidRPr="00340F71">
                        <w:rPr>
                          <w:rStyle w:val="pl-c1"/>
                          <w:rFonts w:ascii="Courier New" w:hAnsi="Courier New" w:cs="Courier New"/>
                          <w:sz w:val="20"/>
                          <w:szCs w:val="20"/>
                          <w:shd w:val="clear" w:color="auto" w:fill="FFFFFF"/>
                        </w:rPr>
                        <w:t>2</w:t>
                      </w:r>
                      <w:r w:rsidRPr="00340F71">
                        <w:rPr>
                          <w:rFonts w:ascii="Courier New" w:hAnsi="Courier New" w:cs="Courier New"/>
                          <w:sz w:val="20"/>
                          <w:szCs w:val="20"/>
                          <w:shd w:val="clear" w:color="auto" w:fill="FFFFFF"/>
                        </w:rPr>
                        <w:t>) seqno++;</w:t>
                      </w:r>
                    </w:p>
                    <w:p w:rsidR="004F4408" w:rsidRPr="00340F71" w:rsidRDefault="004F4408" w:rsidP="00340F71">
                      <w:pPr>
                        <w:ind w:firstLine="720"/>
                        <w:rPr>
                          <w:rFonts w:ascii="Courier New" w:hAnsi="Courier New" w:cs="Courier New"/>
                          <w:sz w:val="20"/>
                          <w:szCs w:val="20"/>
                          <w:shd w:val="clear" w:color="auto" w:fill="FFFFFF"/>
                        </w:rPr>
                      </w:pPr>
                      <w:r w:rsidRPr="00340F71">
                        <w:rPr>
                          <w:rStyle w:val="pl-c1"/>
                          <w:rFonts w:ascii="Courier New" w:hAnsi="Courier New" w:cs="Courier New"/>
                          <w:sz w:val="20"/>
                          <w:szCs w:val="20"/>
                          <w:shd w:val="clear" w:color="auto" w:fill="FFFFFF"/>
                        </w:rPr>
                        <w:t>sendReply</w:t>
                      </w:r>
                      <w:r w:rsidRPr="00340F71">
                        <w:rPr>
                          <w:rFonts w:ascii="Courier New" w:hAnsi="Courier New" w:cs="Courier New"/>
                          <w:sz w:val="20"/>
                          <w:szCs w:val="20"/>
                          <w:shd w:val="clear" w:color="auto" w:fill="FFFFFF"/>
                        </w:rPr>
                        <w:t>(rq-&gt;rq_src,</w:t>
                      </w:r>
                    </w:p>
                    <w:p w:rsidR="004F4408" w:rsidRPr="00340F71" w:rsidRDefault="004F4408">
                      <w:pPr>
                        <w:rPr>
                          <w:rFonts w:ascii="Courier New" w:hAnsi="Courier New" w:cs="Courier New"/>
                          <w:sz w:val="20"/>
                          <w:szCs w:val="20"/>
                          <w:shd w:val="clear" w:color="auto" w:fill="FFFFFF"/>
                        </w:rPr>
                      </w:pPr>
                      <w:r w:rsidRPr="00340F71">
                        <w:rPr>
                          <w:rFonts w:ascii="Courier New" w:hAnsi="Courier New" w:cs="Courier New"/>
                          <w:sz w:val="20"/>
                          <w:szCs w:val="20"/>
                        </w:rPr>
                        <w:tab/>
                      </w:r>
                      <w:r w:rsidRPr="00340F71">
                        <w:rPr>
                          <w:rFonts w:ascii="Courier New" w:hAnsi="Courier New" w:cs="Courier New"/>
                          <w:sz w:val="20"/>
                          <w:szCs w:val="20"/>
                        </w:rPr>
                        <w:tab/>
                      </w:r>
                      <w:r w:rsidRPr="00340F71">
                        <w:rPr>
                          <w:rStyle w:val="pl-c1"/>
                          <w:rFonts w:ascii="Courier New" w:hAnsi="Courier New" w:cs="Courier New"/>
                          <w:sz w:val="20"/>
                          <w:szCs w:val="20"/>
                          <w:shd w:val="clear" w:color="auto" w:fill="FFFFFF"/>
                        </w:rPr>
                        <w:t>1</w:t>
                      </w:r>
                      <w:r w:rsidRPr="00340F71">
                        <w:rPr>
                          <w:rFonts w:ascii="Courier New" w:hAnsi="Courier New" w:cs="Courier New"/>
                          <w:sz w:val="20"/>
                          <w:szCs w:val="20"/>
                          <w:shd w:val="clear" w:color="auto" w:fill="FFFFFF"/>
                        </w:rPr>
                        <w:t>,</w:t>
                      </w:r>
                    </w:p>
                    <w:p w:rsidR="004F4408" w:rsidRPr="00340F71" w:rsidRDefault="004F4408">
                      <w:pPr>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ab/>
                      </w:r>
                      <w:r w:rsidRPr="00340F71">
                        <w:rPr>
                          <w:rFonts w:ascii="Courier New" w:hAnsi="Courier New" w:cs="Courier New"/>
                          <w:sz w:val="20"/>
                          <w:szCs w:val="20"/>
                          <w:shd w:val="clear" w:color="auto" w:fill="FFFFFF"/>
                        </w:rPr>
                        <w:tab/>
                        <w:t>rq-&gt;rq_dst,</w:t>
                      </w:r>
                    </w:p>
                    <w:p w:rsidR="004F4408" w:rsidRPr="00340F71" w:rsidRDefault="004F4408">
                      <w:pPr>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ab/>
                      </w:r>
                      <w:r w:rsidRPr="00340F71">
                        <w:rPr>
                          <w:rFonts w:ascii="Courier New" w:hAnsi="Courier New" w:cs="Courier New"/>
                          <w:sz w:val="20"/>
                          <w:szCs w:val="20"/>
                          <w:shd w:val="clear" w:color="auto" w:fill="FFFFFF"/>
                        </w:rPr>
                        <w:tab/>
                        <w:t>seqno,</w:t>
                      </w:r>
                    </w:p>
                    <w:p w:rsidR="004F4408" w:rsidRPr="00340F71" w:rsidRDefault="004F4408">
                      <w:pPr>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ab/>
                      </w:r>
                      <w:r w:rsidRPr="00340F71">
                        <w:rPr>
                          <w:rFonts w:ascii="Courier New" w:hAnsi="Courier New" w:cs="Courier New"/>
                          <w:sz w:val="20"/>
                          <w:szCs w:val="20"/>
                          <w:shd w:val="clear" w:color="auto" w:fill="FFFFFF"/>
                        </w:rPr>
                        <w:tab/>
                        <w:t>MY_ROUTE_TIMEOUT,</w:t>
                      </w:r>
                    </w:p>
                    <w:p w:rsidR="004F4408" w:rsidRPr="00340F71" w:rsidRDefault="004F4408">
                      <w:pPr>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ab/>
                      </w:r>
                      <w:r w:rsidRPr="00340F71">
                        <w:rPr>
                          <w:rFonts w:ascii="Courier New" w:hAnsi="Courier New" w:cs="Courier New"/>
                          <w:sz w:val="20"/>
                          <w:szCs w:val="20"/>
                          <w:shd w:val="clear" w:color="auto" w:fill="FFFFFF"/>
                        </w:rPr>
                        <w:tab/>
                        <w:t>rq-&gt;rq_timestamp);</w:t>
                      </w:r>
                    </w:p>
                    <w:p w:rsidR="004F4408" w:rsidRPr="00340F71" w:rsidRDefault="004F4408">
                      <w:pPr>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ab/>
                      </w:r>
                      <w:r w:rsidRPr="00340F71">
                        <w:rPr>
                          <w:rStyle w:val="pl-c1"/>
                          <w:rFonts w:ascii="Courier New" w:hAnsi="Courier New" w:cs="Courier New"/>
                          <w:sz w:val="20"/>
                          <w:szCs w:val="20"/>
                          <w:shd w:val="clear" w:color="auto" w:fill="FFFFFF"/>
                        </w:rPr>
                        <w:t>Packet::free</w:t>
                      </w:r>
                      <w:r w:rsidRPr="00340F71">
                        <w:rPr>
                          <w:rFonts w:ascii="Courier New" w:hAnsi="Courier New" w:cs="Courier New"/>
                          <w:sz w:val="20"/>
                          <w:szCs w:val="20"/>
                          <w:shd w:val="clear" w:color="auto" w:fill="FFFFFF"/>
                        </w:rPr>
                        <w:t>(p);</w:t>
                      </w:r>
                    </w:p>
                    <w:p w:rsidR="004F4408" w:rsidRPr="00340F71" w:rsidRDefault="004F4408">
                      <w:pPr>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w:t>
                      </w:r>
                    </w:p>
                  </w:txbxContent>
                </v:textbox>
                <w10:anchorlock/>
              </v:shape>
            </w:pict>
          </mc:Fallback>
        </mc:AlternateContent>
      </w:r>
    </w:p>
    <w:p w:rsidR="00340F71" w:rsidRPr="00F83D50" w:rsidRDefault="00340F71" w:rsidP="00340F71">
      <w:pPr>
        <w:pStyle w:val="Caption"/>
      </w:pPr>
      <w:bookmarkStart w:id="216" w:name="_Ref483367495"/>
      <w:bookmarkStart w:id="217" w:name="_Toc487273003"/>
      <w:r>
        <w:t xml:space="preserve">Gambar </w:t>
      </w:r>
      <w:r w:rsidR="002E4E75">
        <w:fldChar w:fldCharType="begin"/>
      </w:r>
      <w:r w:rsidR="002E4E75">
        <w:instrText xml:space="preserve"> STYLEREF 1 \s </w:instrText>
      </w:r>
      <w:r w:rsidR="002E4E75">
        <w:fldChar w:fldCharType="separate"/>
      </w:r>
      <w:r w:rsidR="004F4408">
        <w:rPr>
          <w:noProof/>
        </w:rPr>
        <w:t>4</w:t>
      </w:r>
      <w:r w:rsidR="002E4E75">
        <w:rPr>
          <w:noProof/>
        </w:rPr>
        <w:fldChar w:fldCharType="end"/>
      </w:r>
      <w:r w:rsidR="004834F4">
        <w:t>.</w:t>
      </w:r>
      <w:r w:rsidR="002E4E75">
        <w:fldChar w:fldCharType="begin"/>
      </w:r>
      <w:r w:rsidR="002E4E75">
        <w:instrText xml:space="preserve"> SEQ Gambar \* ARABIC \s 1 </w:instrText>
      </w:r>
      <w:r w:rsidR="002E4E75">
        <w:fldChar w:fldCharType="separate"/>
      </w:r>
      <w:r w:rsidR="004F4408">
        <w:rPr>
          <w:noProof/>
        </w:rPr>
        <w:t>24</w:t>
      </w:r>
      <w:r w:rsidR="002E4E75">
        <w:rPr>
          <w:noProof/>
        </w:rPr>
        <w:fldChar w:fldCharType="end"/>
      </w:r>
      <w:bookmarkEnd w:id="216"/>
      <w:r>
        <w:t xml:space="preserve"> </w:t>
      </w:r>
      <w:r w:rsidR="00277B74">
        <w:rPr>
          <w:b w:val="0"/>
        </w:rPr>
        <w:t>Potongan K</w:t>
      </w:r>
      <w:r w:rsidRPr="00340F71">
        <w:rPr>
          <w:b w:val="0"/>
        </w:rPr>
        <w:t xml:space="preserve">ode </w:t>
      </w:r>
      <w:r w:rsidR="00277B74">
        <w:rPr>
          <w:b w:val="0"/>
          <w:i/>
        </w:rPr>
        <w:t>Black Hole A</w:t>
      </w:r>
      <w:r w:rsidRPr="00340F71">
        <w:rPr>
          <w:b w:val="0"/>
          <w:i/>
        </w:rPr>
        <w:t>ttacker</w:t>
      </w:r>
      <w:r w:rsidR="00277B74">
        <w:rPr>
          <w:b w:val="0"/>
        </w:rPr>
        <w:t xml:space="preserve"> Mengirim P</w:t>
      </w:r>
      <w:r w:rsidRPr="00340F71">
        <w:rPr>
          <w:b w:val="0"/>
        </w:rPr>
        <w:t xml:space="preserve">aket </w:t>
      </w:r>
      <w:r w:rsidR="00277B74">
        <w:rPr>
          <w:b w:val="0"/>
          <w:i/>
        </w:rPr>
        <w:t>R</w:t>
      </w:r>
      <w:r w:rsidRPr="00340F71">
        <w:rPr>
          <w:b w:val="0"/>
          <w:i/>
        </w:rPr>
        <w:t>eply</w:t>
      </w:r>
      <w:bookmarkEnd w:id="217"/>
    </w:p>
    <w:p w:rsidR="00C73E0F" w:rsidRPr="00C73E0F" w:rsidRDefault="00C73E0F" w:rsidP="00C73E0F"/>
    <w:p w:rsidR="00365042" w:rsidRPr="00B31AB7" w:rsidRDefault="00365042" w:rsidP="00B31AB7">
      <w:pPr>
        <w:pStyle w:val="Heading3"/>
        <w:ind w:left="567" w:hanging="567"/>
      </w:pPr>
      <w:bookmarkStart w:id="218" w:name="_Toc487272941"/>
      <w:r w:rsidRPr="00B31AB7">
        <w:t xml:space="preserve">Implementasi </w:t>
      </w:r>
      <w:r w:rsidR="002D6610" w:rsidRPr="00B31AB7">
        <w:t>Worm H</w:t>
      </w:r>
      <w:r w:rsidR="000D4602" w:rsidRPr="00B31AB7">
        <w:t>ole</w:t>
      </w:r>
      <w:r w:rsidRPr="00B31AB7">
        <w:t xml:space="preserve"> Attack</w:t>
      </w:r>
      <w:bookmarkEnd w:id="218"/>
    </w:p>
    <w:p w:rsidR="00542AE6" w:rsidRDefault="00542AE6" w:rsidP="00542AE6"/>
    <w:p w:rsidR="002844CD" w:rsidRDefault="000B2B54" w:rsidP="000B2B54">
      <w:pPr>
        <w:ind w:firstLine="576"/>
        <w:jc w:val="both"/>
      </w:pPr>
      <w:r>
        <w:t xml:space="preserve">Sama seperti implementasi </w:t>
      </w:r>
      <w:r w:rsidR="000D4602">
        <w:rPr>
          <w:i/>
        </w:rPr>
        <w:t>Black hole</w:t>
      </w:r>
      <w:r w:rsidRPr="00A820AD">
        <w:rPr>
          <w:i/>
        </w:rPr>
        <w:t xml:space="preserve"> attack</w:t>
      </w:r>
      <w:r>
        <w:t xml:space="preserve">, </w:t>
      </w:r>
      <w:r w:rsidRPr="00A820AD">
        <w:rPr>
          <w:i/>
        </w:rPr>
        <w:t>file</w:t>
      </w:r>
      <w:r>
        <w:t xml:space="preserve"> yang diperlukan untuk konfigurasi antara lain </w:t>
      </w:r>
      <w:r w:rsidRPr="00A820AD">
        <w:rPr>
          <w:i/>
        </w:rPr>
        <w:t>file</w:t>
      </w:r>
      <w:r>
        <w:t xml:space="preserve"> tcl, aodv.h dan aodv.cc.</w:t>
      </w:r>
      <w:r w:rsidR="00B4388A">
        <w:t xml:space="preserve"> Konfigurasi pertama yang dilakukan adalah dengan menugaskan suatu </w:t>
      </w:r>
      <w:r w:rsidR="00B4388A" w:rsidRPr="00A820AD">
        <w:rPr>
          <w:i/>
        </w:rPr>
        <w:t>node</w:t>
      </w:r>
      <w:r w:rsidR="00B4388A">
        <w:t xml:space="preserve"> untuk menjadi </w:t>
      </w:r>
      <w:r w:rsidR="000D4602">
        <w:rPr>
          <w:i/>
        </w:rPr>
        <w:t>Worm hole</w:t>
      </w:r>
      <w:r w:rsidR="00B4388A" w:rsidRPr="00A820AD">
        <w:rPr>
          <w:i/>
        </w:rPr>
        <w:t xml:space="preserve"> attacker</w:t>
      </w:r>
      <w:r w:rsidR="00B4388A">
        <w:t xml:space="preserve"> dengan menambahkan kode pada </w:t>
      </w:r>
      <w:r w:rsidR="00B4388A" w:rsidRPr="00A820AD">
        <w:rPr>
          <w:i/>
        </w:rPr>
        <w:t>file</w:t>
      </w:r>
      <w:r w:rsidR="00B4388A">
        <w:t xml:space="preserve"> tcl seperti pada </w:t>
      </w:r>
      <w:r w:rsidR="00C77E67">
        <w:fldChar w:fldCharType="begin"/>
      </w:r>
      <w:r w:rsidR="00C77E67">
        <w:instrText xml:space="preserve"> REF _Ref483367696 \h </w:instrText>
      </w:r>
      <w:r w:rsidR="00C77E67">
        <w:fldChar w:fldCharType="separate"/>
      </w:r>
      <w:r w:rsidR="004F4408">
        <w:t xml:space="preserve">Gambar </w:t>
      </w:r>
      <w:r w:rsidR="004F4408">
        <w:rPr>
          <w:noProof/>
        </w:rPr>
        <w:t>4</w:t>
      </w:r>
      <w:r w:rsidR="004F4408">
        <w:t>.</w:t>
      </w:r>
      <w:r w:rsidR="004F4408">
        <w:rPr>
          <w:noProof/>
        </w:rPr>
        <w:t>25</w:t>
      </w:r>
      <w:r w:rsidR="00C77E67">
        <w:fldChar w:fldCharType="end"/>
      </w:r>
      <w:r w:rsidR="00C24B2C">
        <w:t>.</w:t>
      </w:r>
    </w:p>
    <w:p w:rsidR="00410C38" w:rsidRDefault="00410C38" w:rsidP="00410C38">
      <w:pPr>
        <w:jc w:val="both"/>
      </w:pPr>
    </w:p>
    <w:p w:rsidR="00410C38" w:rsidRDefault="00410C38" w:rsidP="00410C38">
      <w:pPr>
        <w:keepNext/>
        <w:jc w:val="both"/>
      </w:pPr>
      <w:r>
        <w:rPr>
          <w:noProof/>
          <w:lang w:eastAsia="id-ID"/>
        </w:rPr>
        <mc:AlternateContent>
          <mc:Choice Requires="wps">
            <w:drawing>
              <wp:inline distT="0" distB="0" distL="0" distR="0">
                <wp:extent cx="3676650" cy="371475"/>
                <wp:effectExtent l="0" t="0" r="19050" b="28575"/>
                <wp:docPr id="450798" name="Text Box 450798"/>
                <wp:cNvGraphicFramePr/>
                <a:graphic xmlns:a="http://schemas.openxmlformats.org/drawingml/2006/main">
                  <a:graphicData uri="http://schemas.microsoft.com/office/word/2010/wordprocessingShape">
                    <wps:wsp>
                      <wps:cNvSpPr txBox="1"/>
                      <wps:spPr>
                        <a:xfrm>
                          <a:off x="0" y="0"/>
                          <a:ext cx="3676650" cy="3714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F4408" w:rsidRPr="00410C38" w:rsidRDefault="004F4408">
                            <w:pPr>
                              <w:rPr>
                                <w:rFonts w:ascii="Courier New" w:hAnsi="Courier New" w:cs="Courier New"/>
                                <w:sz w:val="20"/>
                                <w:szCs w:val="20"/>
                              </w:rPr>
                            </w:pPr>
                            <w:r w:rsidRPr="00410C38">
                              <w:rPr>
                                <w:rFonts w:ascii="Courier New" w:hAnsi="Courier New" w:cs="Courier New"/>
                                <w:sz w:val="20"/>
                                <w:szCs w:val="20"/>
                                <w:shd w:val="clear" w:color="auto" w:fill="FFFFFF"/>
                              </w:rPr>
                              <w:t>$ns_ at 0.0 "[$node_(4) set ragent_] wormhole"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798" o:spid="_x0000_s1055" type="#_x0000_t202" style="width:289.5pt;height:29.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" fillcolor="white [3201]" strokeweight=".5pt">
                <v:textbox>
                  <w:txbxContent>
                    <w:p w:rsidR="004F4408" w:rsidRPr="00410C38" w:rsidRDefault="004F4408">
                      <w:pPr>
                        <w:rPr>
                          <w:rFonts w:ascii="Courier New" w:hAnsi="Courier New" w:cs="Courier New"/>
                          <w:sz w:val="20"/>
                          <w:szCs w:val="20"/>
                        </w:rPr>
                      </w:pPr>
                      <w:r w:rsidRPr="00410C38">
                        <w:rPr>
                          <w:rFonts w:ascii="Courier New" w:hAnsi="Courier New" w:cs="Courier New"/>
                          <w:sz w:val="20"/>
                          <w:szCs w:val="20"/>
                          <w:shd w:val="clear" w:color="auto" w:fill="FFFFFF"/>
                        </w:rPr>
                        <w:t>$ns_ at 0.0 "[$node_(4) set ragent_] wormhole"</w:t>
                      </w:r>
                    </w:p>
                  </w:txbxContent>
                </v:textbox>
                <w10:anchorlock/>
              </v:shape>
            </w:pict>
          </mc:Fallback>
        </mc:AlternateContent>
      </w:r>
    </w:p>
    <w:p w:rsidR="00410C38" w:rsidRDefault="00410C38" w:rsidP="00410C38">
      <w:pPr>
        <w:pStyle w:val="Caption"/>
      </w:pPr>
      <w:bookmarkStart w:id="219" w:name="_Ref483367696"/>
      <w:bookmarkStart w:id="220" w:name="_Toc487273004"/>
      <w:r>
        <w:t xml:space="preserve">Gambar </w:t>
      </w:r>
      <w:r w:rsidR="002E4E75">
        <w:fldChar w:fldCharType="begin"/>
      </w:r>
      <w:r w:rsidR="002E4E75">
        <w:instrText xml:space="preserve"> STYLEREF 1 \s </w:instrText>
      </w:r>
      <w:r w:rsidR="002E4E75">
        <w:fldChar w:fldCharType="separate"/>
      </w:r>
      <w:r w:rsidR="004F4408">
        <w:rPr>
          <w:noProof/>
        </w:rPr>
        <w:t>4</w:t>
      </w:r>
      <w:r w:rsidR="002E4E75">
        <w:rPr>
          <w:noProof/>
        </w:rPr>
        <w:fldChar w:fldCharType="end"/>
      </w:r>
      <w:r w:rsidR="004834F4">
        <w:t>.</w:t>
      </w:r>
      <w:r w:rsidR="002E4E75">
        <w:fldChar w:fldCharType="begin"/>
      </w:r>
      <w:r w:rsidR="002E4E75">
        <w:instrText xml:space="preserve"> SEQ Gambar \* ARABIC \s 1 </w:instrText>
      </w:r>
      <w:r w:rsidR="002E4E75">
        <w:fldChar w:fldCharType="separate"/>
      </w:r>
      <w:r w:rsidR="004F4408">
        <w:rPr>
          <w:noProof/>
        </w:rPr>
        <w:t>25</w:t>
      </w:r>
      <w:r w:rsidR="002E4E75">
        <w:rPr>
          <w:noProof/>
        </w:rPr>
        <w:fldChar w:fldCharType="end"/>
      </w:r>
      <w:bookmarkEnd w:id="219"/>
      <w:r>
        <w:t xml:space="preserve"> </w:t>
      </w:r>
      <w:r w:rsidR="00277B74">
        <w:rPr>
          <w:b w:val="0"/>
        </w:rPr>
        <w:t>Potongan Kode untuk M</w:t>
      </w:r>
      <w:r w:rsidRPr="00410C38">
        <w:rPr>
          <w:b w:val="0"/>
        </w:rPr>
        <w:t xml:space="preserve">enugaskan </w:t>
      </w:r>
      <w:r w:rsidR="00277B74">
        <w:rPr>
          <w:b w:val="0"/>
          <w:i/>
        </w:rPr>
        <w:t>N</w:t>
      </w:r>
      <w:r w:rsidRPr="00410C38">
        <w:rPr>
          <w:b w:val="0"/>
          <w:i/>
        </w:rPr>
        <w:t>ode</w:t>
      </w:r>
      <w:r w:rsidRPr="00410C38">
        <w:rPr>
          <w:b w:val="0"/>
        </w:rPr>
        <w:t xml:space="preserve"> sebagai </w:t>
      </w:r>
      <w:r w:rsidR="00277B74">
        <w:rPr>
          <w:b w:val="0"/>
          <w:i/>
        </w:rPr>
        <w:t>Worm Hole A</w:t>
      </w:r>
      <w:r w:rsidRPr="00410C38">
        <w:rPr>
          <w:b w:val="0"/>
          <w:i/>
        </w:rPr>
        <w:t>ttacker</w:t>
      </w:r>
      <w:bookmarkEnd w:id="220"/>
    </w:p>
    <w:p w:rsidR="00410C38" w:rsidRPr="00410C38" w:rsidRDefault="00410C38" w:rsidP="00410C38"/>
    <w:p w:rsidR="00570D74" w:rsidRDefault="00570D74" w:rsidP="000B2B54">
      <w:pPr>
        <w:ind w:firstLine="576"/>
        <w:jc w:val="both"/>
        <w:rPr>
          <w:shd w:val="clear" w:color="auto" w:fill="FFFFFF"/>
        </w:rPr>
      </w:pPr>
      <w:r>
        <w:t xml:space="preserve">Kemudian pada </w:t>
      </w:r>
      <w:r w:rsidRPr="00A820AD">
        <w:rPr>
          <w:i/>
        </w:rPr>
        <w:t>file</w:t>
      </w:r>
      <w:r>
        <w:t xml:space="preserve"> aodv.h dilakukan modifikasi dengan menambahkan variabel </w:t>
      </w:r>
      <w:r>
        <w:rPr>
          <w:rFonts w:ascii="Consolas" w:hAnsi="Consolas" w:cs="Consolas"/>
          <w:color w:val="A71D5D"/>
          <w:sz w:val="18"/>
          <w:szCs w:val="18"/>
          <w:shd w:val="clear" w:color="auto" w:fill="FFFFFF"/>
        </w:rPr>
        <w:t xml:space="preserve">bool </w:t>
      </w:r>
      <w:r>
        <w:rPr>
          <w:rFonts w:ascii="Consolas" w:hAnsi="Consolas" w:cs="Consolas"/>
          <w:color w:val="24292E"/>
          <w:sz w:val="18"/>
          <w:szCs w:val="18"/>
          <w:shd w:val="clear" w:color="auto" w:fill="FFFFFF"/>
        </w:rPr>
        <w:t>worm</w:t>
      </w:r>
      <w:r>
        <w:rPr>
          <w:shd w:val="clear" w:color="auto" w:fill="FFFFFF"/>
        </w:rPr>
        <w:t xml:space="preserve"> yang digunakan untuk menandai apakah suatu </w:t>
      </w:r>
      <w:r w:rsidRPr="00A820AD">
        <w:rPr>
          <w:i/>
          <w:shd w:val="clear" w:color="auto" w:fill="FFFFFF"/>
        </w:rPr>
        <w:t>node</w:t>
      </w:r>
      <w:r>
        <w:rPr>
          <w:shd w:val="clear" w:color="auto" w:fill="FFFFFF"/>
        </w:rPr>
        <w:t xml:space="preserve"> adalah </w:t>
      </w:r>
      <w:r w:rsidRPr="00A820AD">
        <w:rPr>
          <w:i/>
          <w:shd w:val="clear" w:color="auto" w:fill="FFFFFF"/>
        </w:rPr>
        <w:t>malicious node</w:t>
      </w:r>
      <w:r>
        <w:rPr>
          <w:shd w:val="clear" w:color="auto" w:fill="FFFFFF"/>
        </w:rPr>
        <w:t xml:space="preserve"> yang melakukan </w:t>
      </w:r>
      <w:r w:rsidR="000D4602">
        <w:rPr>
          <w:i/>
          <w:shd w:val="clear" w:color="auto" w:fill="FFFFFF"/>
        </w:rPr>
        <w:t>Worm hole</w:t>
      </w:r>
      <w:r w:rsidRPr="00A820AD">
        <w:rPr>
          <w:i/>
          <w:shd w:val="clear" w:color="auto" w:fill="FFFFFF"/>
        </w:rPr>
        <w:t xml:space="preserve"> attack</w:t>
      </w:r>
      <w:r w:rsidR="00A23078">
        <w:rPr>
          <w:shd w:val="clear" w:color="auto" w:fill="FFFFFF"/>
        </w:rPr>
        <w:t>.</w:t>
      </w:r>
    </w:p>
    <w:p w:rsidR="00A42354" w:rsidRDefault="00A42354" w:rsidP="000B2B54">
      <w:pPr>
        <w:ind w:firstLine="576"/>
        <w:jc w:val="both"/>
        <w:rPr>
          <w:shd w:val="clear" w:color="auto" w:fill="FFFFFF"/>
        </w:rPr>
      </w:pPr>
      <w:r>
        <w:rPr>
          <w:shd w:val="clear" w:color="auto" w:fill="FFFFFF"/>
        </w:rPr>
        <w:t xml:space="preserve">Selanjutnya dilakukan modifikasi pada </w:t>
      </w:r>
      <w:r w:rsidRPr="00A820AD">
        <w:rPr>
          <w:i/>
          <w:shd w:val="clear" w:color="auto" w:fill="FFFFFF"/>
        </w:rPr>
        <w:t>file</w:t>
      </w:r>
      <w:r>
        <w:rPr>
          <w:shd w:val="clear" w:color="auto" w:fill="FFFFFF"/>
        </w:rPr>
        <w:t xml:space="preserve"> aodv.cc agar </w:t>
      </w:r>
      <w:r w:rsidRPr="00A820AD">
        <w:rPr>
          <w:i/>
          <w:shd w:val="clear" w:color="auto" w:fill="FFFFFF"/>
        </w:rPr>
        <w:t>node</w:t>
      </w:r>
      <w:r>
        <w:rPr>
          <w:shd w:val="clear" w:color="auto" w:fill="FFFFFF"/>
        </w:rPr>
        <w:t xml:space="preserve"> dapat melakukan </w:t>
      </w:r>
      <w:r w:rsidR="000D4602">
        <w:rPr>
          <w:i/>
          <w:shd w:val="clear" w:color="auto" w:fill="FFFFFF"/>
        </w:rPr>
        <w:t>Worm hole</w:t>
      </w:r>
      <w:r w:rsidRPr="00A820AD">
        <w:rPr>
          <w:i/>
          <w:shd w:val="clear" w:color="auto" w:fill="FFFFFF"/>
        </w:rPr>
        <w:t xml:space="preserve"> attack</w:t>
      </w:r>
      <w:r>
        <w:rPr>
          <w:shd w:val="clear" w:color="auto" w:fill="FFFFFF"/>
        </w:rPr>
        <w:t xml:space="preserve">. Sama seperti implementasi </w:t>
      </w:r>
      <w:r w:rsidR="000D4602">
        <w:rPr>
          <w:i/>
          <w:shd w:val="clear" w:color="auto" w:fill="FFFFFF"/>
        </w:rPr>
        <w:t>Black hole</w:t>
      </w:r>
      <w:r w:rsidRPr="00A820AD">
        <w:rPr>
          <w:i/>
          <w:shd w:val="clear" w:color="auto" w:fill="FFFFFF"/>
        </w:rPr>
        <w:t xml:space="preserve"> attack</w:t>
      </w:r>
      <w:r>
        <w:rPr>
          <w:shd w:val="clear" w:color="auto" w:fill="FFFFFF"/>
        </w:rPr>
        <w:t xml:space="preserve">, hal pertama yang dilakukan adalah mengenali jika suatu </w:t>
      </w:r>
      <w:r w:rsidRPr="00A820AD">
        <w:rPr>
          <w:i/>
          <w:shd w:val="clear" w:color="auto" w:fill="FFFFFF"/>
        </w:rPr>
        <w:t>node</w:t>
      </w:r>
      <w:r>
        <w:rPr>
          <w:shd w:val="clear" w:color="auto" w:fill="FFFFFF"/>
        </w:rPr>
        <w:t xml:space="preserve"> ditugaskan melakukan </w:t>
      </w:r>
      <w:r w:rsidR="000D4602">
        <w:rPr>
          <w:i/>
          <w:shd w:val="clear" w:color="auto" w:fill="FFFFFF"/>
        </w:rPr>
        <w:t>Worm hole</w:t>
      </w:r>
      <w:r w:rsidRPr="00A820AD">
        <w:rPr>
          <w:i/>
          <w:shd w:val="clear" w:color="auto" w:fill="FFFFFF"/>
        </w:rPr>
        <w:t xml:space="preserve"> </w:t>
      </w:r>
      <w:r w:rsidRPr="00A820AD">
        <w:rPr>
          <w:i/>
          <w:shd w:val="clear" w:color="auto" w:fill="FFFFFF"/>
        </w:rPr>
        <w:lastRenderedPageBreak/>
        <w:t>attack</w:t>
      </w:r>
      <w:r>
        <w:rPr>
          <w:shd w:val="clear" w:color="auto" w:fill="FFFFFF"/>
        </w:rPr>
        <w:t xml:space="preserve"> dengan menambahkan kode pada fungsi </w:t>
      </w:r>
      <w:r>
        <w:rPr>
          <w:rFonts w:ascii="Consolas" w:hAnsi="Consolas" w:cs="Consolas"/>
          <w:color w:val="795DA3"/>
          <w:sz w:val="18"/>
          <w:szCs w:val="18"/>
          <w:shd w:val="clear" w:color="auto" w:fill="FFFFFF"/>
        </w:rPr>
        <w:t>AODV::command</w:t>
      </w:r>
      <w:r>
        <w:rPr>
          <w:color w:val="795DA3"/>
          <w:shd w:val="clear" w:color="auto" w:fill="FFFFFF"/>
        </w:rPr>
        <w:t xml:space="preserve"> </w:t>
      </w:r>
      <w:r w:rsidR="00C77E67">
        <w:rPr>
          <w:shd w:val="clear" w:color="auto" w:fill="FFFFFF"/>
        </w:rPr>
        <w:t xml:space="preserve">seperti pada </w:t>
      </w:r>
      <w:r w:rsidR="00C77E67">
        <w:rPr>
          <w:shd w:val="clear" w:color="auto" w:fill="FFFFFF"/>
        </w:rPr>
        <w:fldChar w:fldCharType="begin"/>
      </w:r>
      <w:r w:rsidR="00C77E67">
        <w:rPr>
          <w:shd w:val="clear" w:color="auto" w:fill="FFFFFF"/>
        </w:rPr>
        <w:instrText xml:space="preserve"> REF _Ref483367934 \h </w:instrText>
      </w:r>
      <w:r w:rsidR="00C77E67">
        <w:rPr>
          <w:shd w:val="clear" w:color="auto" w:fill="FFFFFF"/>
        </w:rPr>
      </w:r>
      <w:r w:rsidR="00C77E67">
        <w:rPr>
          <w:shd w:val="clear" w:color="auto" w:fill="FFFFFF"/>
        </w:rPr>
        <w:fldChar w:fldCharType="separate"/>
      </w:r>
      <w:r w:rsidR="004F4408">
        <w:t xml:space="preserve">Gambar </w:t>
      </w:r>
      <w:r w:rsidR="004F4408">
        <w:rPr>
          <w:noProof/>
        </w:rPr>
        <w:t>4</w:t>
      </w:r>
      <w:r w:rsidR="004F4408">
        <w:t>.</w:t>
      </w:r>
      <w:r w:rsidR="004F4408">
        <w:rPr>
          <w:noProof/>
        </w:rPr>
        <w:t>26</w:t>
      </w:r>
      <w:r w:rsidR="00C77E67">
        <w:rPr>
          <w:shd w:val="clear" w:color="auto" w:fill="FFFFFF"/>
        </w:rPr>
        <w:fldChar w:fldCharType="end"/>
      </w:r>
      <w:r w:rsidR="00651750">
        <w:rPr>
          <w:shd w:val="clear" w:color="auto" w:fill="FFFFFF"/>
        </w:rPr>
        <w:t>.</w:t>
      </w:r>
    </w:p>
    <w:p w:rsidR="00185C2E" w:rsidRDefault="00185C2E" w:rsidP="000B2B54">
      <w:pPr>
        <w:ind w:firstLine="576"/>
        <w:jc w:val="both"/>
        <w:rPr>
          <w:shd w:val="clear" w:color="auto" w:fill="FFFFFF"/>
        </w:rPr>
      </w:pPr>
    </w:p>
    <w:p w:rsidR="00185C2E" w:rsidRDefault="00185C2E" w:rsidP="00185C2E">
      <w:pPr>
        <w:keepNext/>
        <w:jc w:val="both"/>
      </w:pPr>
      <w:r>
        <w:rPr>
          <w:noProof/>
          <w:lang w:eastAsia="id-ID"/>
        </w:rPr>
        <mc:AlternateContent>
          <mc:Choice Requires="wps">
            <w:drawing>
              <wp:inline distT="0" distB="0" distL="0" distR="0">
                <wp:extent cx="3657600" cy="647700"/>
                <wp:effectExtent l="0" t="0" r="19050" b="19050"/>
                <wp:docPr id="450799" name="Text Box 450799"/>
                <wp:cNvGraphicFramePr/>
                <a:graphic xmlns:a="http://schemas.openxmlformats.org/drawingml/2006/main">
                  <a:graphicData uri="http://schemas.microsoft.com/office/word/2010/wordprocessingShape">
                    <wps:wsp>
                      <wps:cNvSpPr txBox="1"/>
                      <wps:spPr>
                        <a:xfrm>
                          <a:off x="0" y="0"/>
                          <a:ext cx="3657600" cy="6477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F4408" w:rsidRPr="00185C2E" w:rsidRDefault="004F4408">
                            <w:pPr>
                              <w:rPr>
                                <w:rFonts w:ascii="Courier New" w:hAnsi="Courier New" w:cs="Courier New"/>
                                <w:sz w:val="20"/>
                                <w:szCs w:val="20"/>
                                <w:shd w:val="clear" w:color="auto" w:fill="FFFFFF"/>
                              </w:rPr>
                            </w:pPr>
                            <w:r w:rsidRPr="00185C2E">
                              <w:rPr>
                                <w:rStyle w:val="pl-k"/>
                                <w:rFonts w:ascii="Courier New" w:hAnsi="Courier New" w:cs="Courier New"/>
                                <w:sz w:val="20"/>
                                <w:szCs w:val="20"/>
                                <w:shd w:val="clear" w:color="auto" w:fill="FFFFFF"/>
                              </w:rPr>
                              <w:t>if</w:t>
                            </w:r>
                            <w:r w:rsidRPr="00185C2E">
                              <w:rPr>
                                <w:rFonts w:ascii="Courier New" w:hAnsi="Courier New" w:cs="Courier New"/>
                                <w:sz w:val="20"/>
                                <w:szCs w:val="20"/>
                                <w:shd w:val="clear" w:color="auto" w:fill="FFFFFF"/>
                              </w:rPr>
                              <w:t>(</w:t>
                            </w:r>
                            <w:r w:rsidRPr="00185C2E">
                              <w:rPr>
                                <w:rStyle w:val="pl-c1"/>
                                <w:rFonts w:ascii="Courier New" w:hAnsi="Courier New" w:cs="Courier New"/>
                                <w:sz w:val="20"/>
                                <w:szCs w:val="20"/>
                                <w:shd w:val="clear" w:color="auto" w:fill="FFFFFF"/>
                              </w:rPr>
                              <w:t>strncasecmp</w:t>
                            </w:r>
                            <w:r w:rsidRPr="00185C2E">
                              <w:rPr>
                                <w:rFonts w:ascii="Courier New" w:hAnsi="Courier New" w:cs="Courier New"/>
                                <w:sz w:val="20"/>
                                <w:szCs w:val="20"/>
                                <w:shd w:val="clear" w:color="auto" w:fill="FFFFFF"/>
                              </w:rPr>
                              <w:t>(argv[</w:t>
                            </w:r>
                            <w:r w:rsidRPr="00185C2E">
                              <w:rPr>
                                <w:rStyle w:val="pl-c1"/>
                                <w:rFonts w:ascii="Courier New" w:hAnsi="Courier New" w:cs="Courier New"/>
                                <w:sz w:val="20"/>
                                <w:szCs w:val="20"/>
                                <w:shd w:val="clear" w:color="auto" w:fill="FFFFFF"/>
                              </w:rPr>
                              <w:t>1</w:t>
                            </w:r>
                            <w:r w:rsidRPr="00185C2E">
                              <w:rPr>
                                <w:rFonts w:ascii="Courier New" w:hAnsi="Courier New" w:cs="Courier New"/>
                                <w:sz w:val="20"/>
                                <w:szCs w:val="20"/>
                                <w:shd w:val="clear" w:color="auto" w:fill="FFFFFF"/>
                              </w:rPr>
                              <w:t xml:space="preserve">], </w:t>
                            </w:r>
                            <w:r w:rsidRPr="00185C2E">
                              <w:rPr>
                                <w:rStyle w:val="pl-pds"/>
                                <w:rFonts w:ascii="Courier New" w:hAnsi="Courier New" w:cs="Courier New"/>
                                <w:sz w:val="20"/>
                                <w:szCs w:val="20"/>
                                <w:shd w:val="clear" w:color="auto" w:fill="FFFFFF"/>
                              </w:rPr>
                              <w:t>"</w:t>
                            </w:r>
                            <w:r w:rsidRPr="00185C2E">
                              <w:rPr>
                                <w:rStyle w:val="pl-s"/>
                                <w:rFonts w:ascii="Courier New" w:hAnsi="Courier New" w:cs="Courier New"/>
                                <w:sz w:val="20"/>
                                <w:szCs w:val="20"/>
                                <w:shd w:val="clear" w:color="auto" w:fill="FFFFFF"/>
                              </w:rPr>
                              <w:t>wormhole</w:t>
                            </w:r>
                            <w:r w:rsidRPr="00185C2E">
                              <w:rPr>
                                <w:rStyle w:val="pl-pds"/>
                                <w:rFonts w:ascii="Courier New" w:hAnsi="Courier New" w:cs="Courier New"/>
                                <w:sz w:val="20"/>
                                <w:szCs w:val="20"/>
                                <w:shd w:val="clear" w:color="auto" w:fill="FFFFFF"/>
                              </w:rPr>
                              <w:t>"</w:t>
                            </w:r>
                            <w:r w:rsidRPr="00185C2E">
                              <w:rPr>
                                <w:rFonts w:ascii="Courier New" w:hAnsi="Courier New" w:cs="Courier New"/>
                                <w:sz w:val="20"/>
                                <w:szCs w:val="20"/>
                                <w:shd w:val="clear" w:color="auto" w:fill="FFFFFF"/>
                              </w:rPr>
                              <w:t xml:space="preserve">, </w:t>
                            </w:r>
                            <w:r w:rsidRPr="00185C2E">
                              <w:rPr>
                                <w:rStyle w:val="pl-c1"/>
                                <w:rFonts w:ascii="Courier New" w:hAnsi="Courier New" w:cs="Courier New"/>
                                <w:sz w:val="20"/>
                                <w:szCs w:val="20"/>
                                <w:shd w:val="clear" w:color="auto" w:fill="FFFFFF"/>
                              </w:rPr>
                              <w:t>8</w:t>
                            </w:r>
                            <w:r w:rsidRPr="00185C2E">
                              <w:rPr>
                                <w:rFonts w:ascii="Courier New" w:hAnsi="Courier New" w:cs="Courier New"/>
                                <w:sz w:val="20"/>
                                <w:szCs w:val="20"/>
                                <w:shd w:val="clear" w:color="auto" w:fill="FFFFFF"/>
                              </w:rPr>
                              <w:t xml:space="preserve">) == </w:t>
                            </w:r>
                            <w:r w:rsidRPr="00185C2E">
                              <w:rPr>
                                <w:rStyle w:val="pl-c1"/>
                                <w:rFonts w:ascii="Courier New" w:hAnsi="Courier New" w:cs="Courier New"/>
                                <w:sz w:val="20"/>
                                <w:szCs w:val="20"/>
                                <w:shd w:val="clear" w:color="auto" w:fill="FFFFFF"/>
                              </w:rPr>
                              <w:t>0</w:t>
                            </w:r>
                            <w:r w:rsidRPr="00185C2E">
                              <w:rPr>
                                <w:rFonts w:ascii="Courier New" w:hAnsi="Courier New" w:cs="Courier New"/>
                                <w:sz w:val="20"/>
                                <w:szCs w:val="20"/>
                                <w:shd w:val="clear" w:color="auto" w:fill="FFFFFF"/>
                              </w:rPr>
                              <w:t>){</w:t>
                            </w:r>
                          </w:p>
                          <w:p w:rsidR="004F4408" w:rsidRPr="00185C2E" w:rsidRDefault="004F4408" w:rsidP="00185C2E">
                            <w:pPr>
                              <w:ind w:firstLine="720"/>
                              <w:rPr>
                                <w:rFonts w:ascii="Courier New" w:hAnsi="Courier New" w:cs="Courier New"/>
                                <w:sz w:val="20"/>
                                <w:szCs w:val="20"/>
                                <w:shd w:val="clear" w:color="auto" w:fill="FFFFFF"/>
                              </w:rPr>
                            </w:pPr>
                            <w:r w:rsidRPr="00185C2E">
                              <w:rPr>
                                <w:rFonts w:ascii="Courier New" w:hAnsi="Courier New" w:cs="Courier New"/>
                                <w:sz w:val="20"/>
                                <w:szCs w:val="20"/>
                                <w:shd w:val="clear" w:color="auto" w:fill="FFFFFF"/>
                              </w:rPr>
                              <w:t xml:space="preserve">worm = </w:t>
                            </w:r>
                            <w:r w:rsidRPr="00185C2E">
                              <w:rPr>
                                <w:rStyle w:val="pl-c1"/>
                                <w:rFonts w:ascii="Courier New" w:hAnsi="Courier New" w:cs="Courier New"/>
                                <w:sz w:val="20"/>
                                <w:szCs w:val="20"/>
                                <w:shd w:val="clear" w:color="auto" w:fill="FFFFFF"/>
                              </w:rPr>
                              <w:t>true</w:t>
                            </w:r>
                            <w:r w:rsidRPr="00185C2E">
                              <w:rPr>
                                <w:rFonts w:ascii="Courier New" w:hAnsi="Courier New" w:cs="Courier New"/>
                                <w:sz w:val="20"/>
                                <w:szCs w:val="20"/>
                                <w:shd w:val="clear" w:color="auto" w:fill="FFFFFF"/>
                              </w:rPr>
                              <w:t>;</w:t>
                            </w:r>
                          </w:p>
                          <w:p w:rsidR="004F4408" w:rsidRPr="00185C2E" w:rsidRDefault="004F4408" w:rsidP="00185C2E">
                            <w:pPr>
                              <w:ind w:firstLine="720"/>
                              <w:rPr>
                                <w:rFonts w:ascii="Courier New" w:hAnsi="Courier New" w:cs="Courier New"/>
                                <w:sz w:val="20"/>
                                <w:szCs w:val="20"/>
                                <w:shd w:val="clear" w:color="auto" w:fill="FFFFFF"/>
                              </w:rPr>
                            </w:pPr>
                            <w:r w:rsidRPr="00185C2E">
                              <w:rPr>
                                <w:rStyle w:val="pl-k"/>
                                <w:rFonts w:ascii="Courier New" w:hAnsi="Courier New" w:cs="Courier New"/>
                                <w:sz w:val="20"/>
                                <w:szCs w:val="20"/>
                                <w:shd w:val="clear" w:color="auto" w:fill="FFFFFF"/>
                              </w:rPr>
                              <w:t>return</w:t>
                            </w:r>
                            <w:r w:rsidRPr="00185C2E">
                              <w:rPr>
                                <w:rFonts w:ascii="Courier New" w:hAnsi="Courier New" w:cs="Courier New"/>
                                <w:sz w:val="20"/>
                                <w:szCs w:val="20"/>
                                <w:shd w:val="clear" w:color="auto" w:fill="FFFFFF"/>
                              </w:rPr>
                              <w:t xml:space="preserve"> TCL_OK;</w:t>
                            </w:r>
                          </w:p>
                          <w:p w:rsidR="004F4408" w:rsidRPr="00185C2E" w:rsidRDefault="004F4408">
                            <w:pPr>
                              <w:rPr>
                                <w:rFonts w:ascii="Courier New" w:hAnsi="Courier New" w:cs="Courier New"/>
                                <w:sz w:val="20"/>
                                <w:szCs w:val="20"/>
                              </w:rPr>
                            </w:pPr>
                            <w:r w:rsidRPr="00185C2E">
                              <w:rPr>
                                <w:rFonts w:ascii="Courier New" w:hAnsi="Courier New" w:cs="Courier New"/>
                                <w:sz w:val="20"/>
                                <w:szCs w:val="20"/>
                                <w:shd w:val="clear" w:color="auto" w:fill="FFFFFF"/>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799" o:spid="_x0000_s1056" type="#_x0000_t202" style="width:4in;height:5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" fillcolor="white [3201]" strokeweight=".5pt">
                <v:textbox>
                  <w:txbxContent>
                    <w:p w:rsidR="004F4408" w:rsidRPr="00185C2E" w:rsidRDefault="004F4408">
                      <w:pPr>
                        <w:rPr>
                          <w:rFonts w:ascii="Courier New" w:hAnsi="Courier New" w:cs="Courier New"/>
                          <w:sz w:val="20"/>
                          <w:szCs w:val="20"/>
                          <w:shd w:val="clear" w:color="auto" w:fill="FFFFFF"/>
                        </w:rPr>
                      </w:pPr>
                      <w:r w:rsidRPr="00185C2E">
                        <w:rPr>
                          <w:rStyle w:val="pl-k"/>
                          <w:rFonts w:ascii="Courier New" w:hAnsi="Courier New" w:cs="Courier New"/>
                          <w:sz w:val="20"/>
                          <w:szCs w:val="20"/>
                          <w:shd w:val="clear" w:color="auto" w:fill="FFFFFF"/>
                        </w:rPr>
                        <w:t>if</w:t>
                      </w:r>
                      <w:r w:rsidRPr="00185C2E">
                        <w:rPr>
                          <w:rFonts w:ascii="Courier New" w:hAnsi="Courier New" w:cs="Courier New"/>
                          <w:sz w:val="20"/>
                          <w:szCs w:val="20"/>
                          <w:shd w:val="clear" w:color="auto" w:fill="FFFFFF"/>
                        </w:rPr>
                        <w:t>(</w:t>
                      </w:r>
                      <w:r w:rsidRPr="00185C2E">
                        <w:rPr>
                          <w:rStyle w:val="pl-c1"/>
                          <w:rFonts w:ascii="Courier New" w:hAnsi="Courier New" w:cs="Courier New"/>
                          <w:sz w:val="20"/>
                          <w:szCs w:val="20"/>
                          <w:shd w:val="clear" w:color="auto" w:fill="FFFFFF"/>
                        </w:rPr>
                        <w:t>strncasecmp</w:t>
                      </w:r>
                      <w:r w:rsidRPr="00185C2E">
                        <w:rPr>
                          <w:rFonts w:ascii="Courier New" w:hAnsi="Courier New" w:cs="Courier New"/>
                          <w:sz w:val="20"/>
                          <w:szCs w:val="20"/>
                          <w:shd w:val="clear" w:color="auto" w:fill="FFFFFF"/>
                        </w:rPr>
                        <w:t>(argv[</w:t>
                      </w:r>
                      <w:r w:rsidRPr="00185C2E">
                        <w:rPr>
                          <w:rStyle w:val="pl-c1"/>
                          <w:rFonts w:ascii="Courier New" w:hAnsi="Courier New" w:cs="Courier New"/>
                          <w:sz w:val="20"/>
                          <w:szCs w:val="20"/>
                          <w:shd w:val="clear" w:color="auto" w:fill="FFFFFF"/>
                        </w:rPr>
                        <w:t>1</w:t>
                      </w:r>
                      <w:r w:rsidRPr="00185C2E">
                        <w:rPr>
                          <w:rFonts w:ascii="Courier New" w:hAnsi="Courier New" w:cs="Courier New"/>
                          <w:sz w:val="20"/>
                          <w:szCs w:val="20"/>
                          <w:shd w:val="clear" w:color="auto" w:fill="FFFFFF"/>
                        </w:rPr>
                        <w:t xml:space="preserve">], </w:t>
                      </w:r>
                      <w:r w:rsidRPr="00185C2E">
                        <w:rPr>
                          <w:rStyle w:val="pl-pds"/>
                          <w:rFonts w:ascii="Courier New" w:hAnsi="Courier New" w:cs="Courier New"/>
                          <w:sz w:val="20"/>
                          <w:szCs w:val="20"/>
                          <w:shd w:val="clear" w:color="auto" w:fill="FFFFFF"/>
                        </w:rPr>
                        <w:t>"</w:t>
                      </w:r>
                      <w:r w:rsidRPr="00185C2E">
                        <w:rPr>
                          <w:rStyle w:val="pl-s"/>
                          <w:rFonts w:ascii="Courier New" w:hAnsi="Courier New" w:cs="Courier New"/>
                          <w:sz w:val="20"/>
                          <w:szCs w:val="20"/>
                          <w:shd w:val="clear" w:color="auto" w:fill="FFFFFF"/>
                        </w:rPr>
                        <w:t>wormhole</w:t>
                      </w:r>
                      <w:r w:rsidRPr="00185C2E">
                        <w:rPr>
                          <w:rStyle w:val="pl-pds"/>
                          <w:rFonts w:ascii="Courier New" w:hAnsi="Courier New" w:cs="Courier New"/>
                          <w:sz w:val="20"/>
                          <w:szCs w:val="20"/>
                          <w:shd w:val="clear" w:color="auto" w:fill="FFFFFF"/>
                        </w:rPr>
                        <w:t>"</w:t>
                      </w:r>
                      <w:r w:rsidRPr="00185C2E">
                        <w:rPr>
                          <w:rFonts w:ascii="Courier New" w:hAnsi="Courier New" w:cs="Courier New"/>
                          <w:sz w:val="20"/>
                          <w:szCs w:val="20"/>
                          <w:shd w:val="clear" w:color="auto" w:fill="FFFFFF"/>
                        </w:rPr>
                        <w:t xml:space="preserve">, </w:t>
                      </w:r>
                      <w:r w:rsidRPr="00185C2E">
                        <w:rPr>
                          <w:rStyle w:val="pl-c1"/>
                          <w:rFonts w:ascii="Courier New" w:hAnsi="Courier New" w:cs="Courier New"/>
                          <w:sz w:val="20"/>
                          <w:szCs w:val="20"/>
                          <w:shd w:val="clear" w:color="auto" w:fill="FFFFFF"/>
                        </w:rPr>
                        <w:t>8</w:t>
                      </w:r>
                      <w:r w:rsidRPr="00185C2E">
                        <w:rPr>
                          <w:rFonts w:ascii="Courier New" w:hAnsi="Courier New" w:cs="Courier New"/>
                          <w:sz w:val="20"/>
                          <w:szCs w:val="20"/>
                          <w:shd w:val="clear" w:color="auto" w:fill="FFFFFF"/>
                        </w:rPr>
                        <w:t xml:space="preserve">) == </w:t>
                      </w:r>
                      <w:r w:rsidRPr="00185C2E">
                        <w:rPr>
                          <w:rStyle w:val="pl-c1"/>
                          <w:rFonts w:ascii="Courier New" w:hAnsi="Courier New" w:cs="Courier New"/>
                          <w:sz w:val="20"/>
                          <w:szCs w:val="20"/>
                          <w:shd w:val="clear" w:color="auto" w:fill="FFFFFF"/>
                        </w:rPr>
                        <w:t>0</w:t>
                      </w:r>
                      <w:r w:rsidRPr="00185C2E">
                        <w:rPr>
                          <w:rFonts w:ascii="Courier New" w:hAnsi="Courier New" w:cs="Courier New"/>
                          <w:sz w:val="20"/>
                          <w:szCs w:val="20"/>
                          <w:shd w:val="clear" w:color="auto" w:fill="FFFFFF"/>
                        </w:rPr>
                        <w:t>){</w:t>
                      </w:r>
                    </w:p>
                    <w:p w:rsidR="004F4408" w:rsidRPr="00185C2E" w:rsidRDefault="004F4408" w:rsidP="00185C2E">
                      <w:pPr>
                        <w:ind w:firstLine="720"/>
                        <w:rPr>
                          <w:rFonts w:ascii="Courier New" w:hAnsi="Courier New" w:cs="Courier New"/>
                          <w:sz w:val="20"/>
                          <w:szCs w:val="20"/>
                          <w:shd w:val="clear" w:color="auto" w:fill="FFFFFF"/>
                        </w:rPr>
                      </w:pPr>
                      <w:r w:rsidRPr="00185C2E">
                        <w:rPr>
                          <w:rFonts w:ascii="Courier New" w:hAnsi="Courier New" w:cs="Courier New"/>
                          <w:sz w:val="20"/>
                          <w:szCs w:val="20"/>
                          <w:shd w:val="clear" w:color="auto" w:fill="FFFFFF"/>
                        </w:rPr>
                        <w:t xml:space="preserve">worm = </w:t>
                      </w:r>
                      <w:r w:rsidRPr="00185C2E">
                        <w:rPr>
                          <w:rStyle w:val="pl-c1"/>
                          <w:rFonts w:ascii="Courier New" w:hAnsi="Courier New" w:cs="Courier New"/>
                          <w:sz w:val="20"/>
                          <w:szCs w:val="20"/>
                          <w:shd w:val="clear" w:color="auto" w:fill="FFFFFF"/>
                        </w:rPr>
                        <w:t>true</w:t>
                      </w:r>
                      <w:r w:rsidRPr="00185C2E">
                        <w:rPr>
                          <w:rFonts w:ascii="Courier New" w:hAnsi="Courier New" w:cs="Courier New"/>
                          <w:sz w:val="20"/>
                          <w:szCs w:val="20"/>
                          <w:shd w:val="clear" w:color="auto" w:fill="FFFFFF"/>
                        </w:rPr>
                        <w:t>;</w:t>
                      </w:r>
                    </w:p>
                    <w:p w:rsidR="004F4408" w:rsidRPr="00185C2E" w:rsidRDefault="004F4408" w:rsidP="00185C2E">
                      <w:pPr>
                        <w:ind w:firstLine="720"/>
                        <w:rPr>
                          <w:rFonts w:ascii="Courier New" w:hAnsi="Courier New" w:cs="Courier New"/>
                          <w:sz w:val="20"/>
                          <w:szCs w:val="20"/>
                          <w:shd w:val="clear" w:color="auto" w:fill="FFFFFF"/>
                        </w:rPr>
                      </w:pPr>
                      <w:r w:rsidRPr="00185C2E">
                        <w:rPr>
                          <w:rStyle w:val="pl-k"/>
                          <w:rFonts w:ascii="Courier New" w:hAnsi="Courier New" w:cs="Courier New"/>
                          <w:sz w:val="20"/>
                          <w:szCs w:val="20"/>
                          <w:shd w:val="clear" w:color="auto" w:fill="FFFFFF"/>
                        </w:rPr>
                        <w:t>return</w:t>
                      </w:r>
                      <w:r w:rsidRPr="00185C2E">
                        <w:rPr>
                          <w:rFonts w:ascii="Courier New" w:hAnsi="Courier New" w:cs="Courier New"/>
                          <w:sz w:val="20"/>
                          <w:szCs w:val="20"/>
                          <w:shd w:val="clear" w:color="auto" w:fill="FFFFFF"/>
                        </w:rPr>
                        <w:t xml:space="preserve"> TCL_OK;</w:t>
                      </w:r>
                    </w:p>
                    <w:p w:rsidR="004F4408" w:rsidRPr="00185C2E" w:rsidRDefault="004F4408">
                      <w:pPr>
                        <w:rPr>
                          <w:rFonts w:ascii="Courier New" w:hAnsi="Courier New" w:cs="Courier New"/>
                          <w:sz w:val="20"/>
                          <w:szCs w:val="20"/>
                        </w:rPr>
                      </w:pPr>
                      <w:r w:rsidRPr="00185C2E">
                        <w:rPr>
                          <w:rFonts w:ascii="Courier New" w:hAnsi="Courier New" w:cs="Courier New"/>
                          <w:sz w:val="20"/>
                          <w:szCs w:val="20"/>
                          <w:shd w:val="clear" w:color="auto" w:fill="FFFFFF"/>
                        </w:rPr>
                        <w:t>}</w:t>
                      </w:r>
                    </w:p>
                  </w:txbxContent>
                </v:textbox>
                <w10:anchorlock/>
              </v:shape>
            </w:pict>
          </mc:Fallback>
        </mc:AlternateContent>
      </w:r>
    </w:p>
    <w:p w:rsidR="007232D1" w:rsidRPr="00185C2E" w:rsidRDefault="00185C2E" w:rsidP="00185C2E">
      <w:pPr>
        <w:pStyle w:val="Caption"/>
        <w:rPr>
          <w:b w:val="0"/>
          <w:shd w:val="clear" w:color="auto" w:fill="FFFFFF"/>
        </w:rPr>
      </w:pPr>
      <w:bookmarkStart w:id="221" w:name="_Ref483367934"/>
      <w:bookmarkStart w:id="222" w:name="_Toc487273005"/>
      <w:r>
        <w:t xml:space="preserve">Gambar </w:t>
      </w:r>
      <w:r w:rsidR="002E4E75">
        <w:fldChar w:fldCharType="begin"/>
      </w:r>
      <w:r w:rsidR="002E4E75">
        <w:instrText xml:space="preserve"> STYLEREF 1 \s </w:instrText>
      </w:r>
      <w:r w:rsidR="002E4E75">
        <w:fldChar w:fldCharType="separate"/>
      </w:r>
      <w:r w:rsidR="004F4408">
        <w:rPr>
          <w:noProof/>
        </w:rPr>
        <w:t>4</w:t>
      </w:r>
      <w:r w:rsidR="002E4E75">
        <w:rPr>
          <w:noProof/>
        </w:rPr>
        <w:fldChar w:fldCharType="end"/>
      </w:r>
      <w:r w:rsidR="004834F4">
        <w:t>.</w:t>
      </w:r>
      <w:r w:rsidR="002E4E75">
        <w:fldChar w:fldCharType="begin"/>
      </w:r>
      <w:r w:rsidR="002E4E75">
        <w:instrText xml:space="preserve"> SEQ Gambar \* ARABIC \s 1 </w:instrText>
      </w:r>
      <w:r w:rsidR="002E4E75">
        <w:fldChar w:fldCharType="separate"/>
      </w:r>
      <w:r w:rsidR="004F4408">
        <w:rPr>
          <w:noProof/>
        </w:rPr>
        <w:t>26</w:t>
      </w:r>
      <w:r w:rsidR="002E4E75">
        <w:rPr>
          <w:noProof/>
        </w:rPr>
        <w:fldChar w:fldCharType="end"/>
      </w:r>
      <w:bookmarkEnd w:id="221"/>
      <w:r>
        <w:t xml:space="preserve"> </w:t>
      </w:r>
      <w:r w:rsidR="00277B74">
        <w:rPr>
          <w:b w:val="0"/>
        </w:rPr>
        <w:t>Potongan Kode untuk M</w:t>
      </w:r>
      <w:r w:rsidRPr="00185C2E">
        <w:rPr>
          <w:b w:val="0"/>
        </w:rPr>
        <w:t xml:space="preserve">engenali </w:t>
      </w:r>
      <w:r w:rsidR="00277B74">
        <w:rPr>
          <w:b w:val="0"/>
          <w:i/>
        </w:rPr>
        <w:t>Worm Hole A</w:t>
      </w:r>
      <w:r w:rsidRPr="00185C2E">
        <w:rPr>
          <w:b w:val="0"/>
          <w:i/>
        </w:rPr>
        <w:t>ttacker</w:t>
      </w:r>
      <w:bookmarkEnd w:id="222"/>
    </w:p>
    <w:p w:rsidR="007232D1" w:rsidRDefault="007232D1" w:rsidP="007232D1">
      <w:pPr>
        <w:jc w:val="both"/>
        <w:rPr>
          <w:shd w:val="clear" w:color="auto" w:fill="FFFFFF"/>
        </w:rPr>
      </w:pPr>
    </w:p>
    <w:p w:rsidR="006B53EB" w:rsidRDefault="005F4537" w:rsidP="000B2B54">
      <w:pPr>
        <w:ind w:firstLine="576"/>
        <w:jc w:val="both"/>
        <w:rPr>
          <w:shd w:val="clear" w:color="auto" w:fill="FFFFFF"/>
        </w:rPr>
      </w:pPr>
      <w:r>
        <w:rPr>
          <w:shd w:val="clear" w:color="auto" w:fill="FFFFFF"/>
        </w:rPr>
        <w:t xml:space="preserve">Variabel </w:t>
      </w:r>
      <w:r>
        <w:rPr>
          <w:rFonts w:ascii="Consolas" w:hAnsi="Consolas" w:cs="Consolas"/>
          <w:color w:val="24292E"/>
          <w:sz w:val="18"/>
          <w:szCs w:val="18"/>
          <w:shd w:val="clear" w:color="auto" w:fill="FFFFFF"/>
        </w:rPr>
        <w:t>worm</w:t>
      </w:r>
      <w:r>
        <w:rPr>
          <w:shd w:val="clear" w:color="auto" w:fill="FFFFFF"/>
        </w:rPr>
        <w:t xml:space="preserve"> diinisialisasi terlebih dahulu nilainya dengan melakukan modifikasi pada fungsi </w:t>
      </w:r>
      <w:r>
        <w:rPr>
          <w:rFonts w:ascii="Consolas" w:hAnsi="Consolas" w:cs="Consolas"/>
          <w:color w:val="795DA3"/>
          <w:sz w:val="18"/>
          <w:szCs w:val="18"/>
          <w:shd w:val="clear" w:color="auto" w:fill="FFFFFF"/>
        </w:rPr>
        <w:t>AODV::AODV</w:t>
      </w:r>
      <w:r>
        <w:rPr>
          <w:shd w:val="clear" w:color="auto" w:fill="FFFFFF"/>
        </w:rPr>
        <w:t xml:space="preserve"> sepe</w:t>
      </w:r>
      <w:r w:rsidR="00C77E67">
        <w:rPr>
          <w:shd w:val="clear" w:color="auto" w:fill="FFFFFF"/>
        </w:rPr>
        <w:t xml:space="preserve">rti yang ditunjukkan pada </w:t>
      </w:r>
      <w:r w:rsidR="00C77E67">
        <w:rPr>
          <w:shd w:val="clear" w:color="auto" w:fill="FFFFFF"/>
        </w:rPr>
        <w:fldChar w:fldCharType="begin"/>
      </w:r>
      <w:r w:rsidR="00C77E67">
        <w:rPr>
          <w:shd w:val="clear" w:color="auto" w:fill="FFFFFF"/>
        </w:rPr>
        <w:instrText xml:space="preserve"> REF _Ref483368020 \h </w:instrText>
      </w:r>
      <w:r w:rsidR="00C77E67">
        <w:rPr>
          <w:shd w:val="clear" w:color="auto" w:fill="FFFFFF"/>
        </w:rPr>
      </w:r>
      <w:r w:rsidR="00C77E67">
        <w:rPr>
          <w:shd w:val="clear" w:color="auto" w:fill="FFFFFF"/>
        </w:rPr>
        <w:fldChar w:fldCharType="separate"/>
      </w:r>
      <w:r w:rsidR="004F4408">
        <w:t xml:space="preserve">Gambar </w:t>
      </w:r>
      <w:r w:rsidR="004F4408">
        <w:rPr>
          <w:noProof/>
        </w:rPr>
        <w:t>4</w:t>
      </w:r>
      <w:r w:rsidR="004F4408">
        <w:t>.</w:t>
      </w:r>
      <w:r w:rsidR="004F4408">
        <w:rPr>
          <w:noProof/>
        </w:rPr>
        <w:t>27</w:t>
      </w:r>
      <w:r w:rsidR="00C77E67">
        <w:rPr>
          <w:shd w:val="clear" w:color="auto" w:fill="FFFFFF"/>
        </w:rPr>
        <w:fldChar w:fldCharType="end"/>
      </w:r>
      <w:r w:rsidR="00651750">
        <w:rPr>
          <w:shd w:val="clear" w:color="auto" w:fill="FFFFFF"/>
        </w:rPr>
        <w:t>.</w:t>
      </w:r>
    </w:p>
    <w:p w:rsidR="00651750" w:rsidRDefault="00651750" w:rsidP="00651750">
      <w:pPr>
        <w:jc w:val="both"/>
        <w:rPr>
          <w:shd w:val="clear" w:color="auto" w:fill="FFFFFF"/>
        </w:rPr>
      </w:pPr>
    </w:p>
    <w:p w:rsidR="00651750" w:rsidRDefault="00651750" w:rsidP="00651750">
      <w:pPr>
        <w:keepNext/>
        <w:jc w:val="both"/>
      </w:pPr>
      <w:r>
        <w:rPr>
          <w:noProof/>
          <w:lang w:eastAsia="id-ID"/>
        </w:rPr>
        <mc:AlternateContent>
          <mc:Choice Requires="wps">
            <w:drawing>
              <wp:inline distT="0" distB="0" distL="0" distR="0" wp14:anchorId="2133E167" wp14:editId="5E5AFB77">
                <wp:extent cx="3695700" cy="228600"/>
                <wp:effectExtent l="0" t="0" r="19050" b="19050"/>
                <wp:docPr id="450800" name="Text Box 450800"/>
                <wp:cNvGraphicFramePr/>
                <a:graphic xmlns:a="http://schemas.openxmlformats.org/drawingml/2006/main">
                  <a:graphicData uri="http://schemas.microsoft.com/office/word/2010/wordprocessingShape">
                    <wps:wsp>
                      <wps:cNvSpPr txBox="1"/>
                      <wps:spPr>
                        <a:xfrm>
                          <a:off x="0" y="0"/>
                          <a:ext cx="3695700" cy="2286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F4408" w:rsidRPr="00FA4393" w:rsidRDefault="004F4408" w:rsidP="00651750">
                            <w:pPr>
                              <w:rPr>
                                <w:rFonts w:ascii="Courier New" w:hAnsi="Courier New" w:cs="Courier New"/>
                                <w:sz w:val="20"/>
                                <w:szCs w:val="20"/>
                              </w:rPr>
                            </w:pPr>
                            <w:r>
                              <w:rPr>
                                <w:rFonts w:ascii="Courier New" w:hAnsi="Courier New" w:cs="Courier New"/>
                                <w:sz w:val="20"/>
                                <w:szCs w:val="20"/>
                                <w:shd w:val="clear" w:color="auto" w:fill="FFFFFF"/>
                              </w:rPr>
                              <w:t>worm</w:t>
                            </w:r>
                            <w:r w:rsidRPr="00FA4393">
                              <w:rPr>
                                <w:rFonts w:ascii="Courier New" w:hAnsi="Courier New" w:cs="Courier New"/>
                                <w:sz w:val="20"/>
                                <w:szCs w:val="20"/>
                                <w:shd w:val="clear" w:color="auto" w:fill="FFFFFF"/>
                              </w:rPr>
                              <w:t xml:space="preserve"> = </w:t>
                            </w:r>
                            <w:r w:rsidRPr="00FA4393">
                              <w:rPr>
                                <w:rStyle w:val="pl-c1"/>
                                <w:rFonts w:ascii="Courier New" w:hAnsi="Courier New" w:cs="Courier New"/>
                                <w:sz w:val="20"/>
                                <w:szCs w:val="20"/>
                                <w:shd w:val="clear" w:color="auto" w:fill="FFFFFF"/>
                              </w:rPr>
                              <w:t>false</w:t>
                            </w:r>
                            <w:r w:rsidRPr="00FA4393">
                              <w:rPr>
                                <w:rFonts w:ascii="Courier New" w:hAnsi="Courier New" w:cs="Courier New"/>
                                <w:sz w:val="20"/>
                                <w:szCs w:val="20"/>
                                <w:shd w:val="clear" w:color="auto" w:fill="FFFFFF"/>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133E167" id="Text Box 450800" o:spid="_x0000_s1057" type="#_x0000_t202" style="width:291pt;height:1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" fillcolor="white [3201]" strokeweight=".5pt">
                <v:textbox>
                  <w:txbxContent>
                    <w:p w:rsidR="004F4408" w:rsidRPr="00FA4393" w:rsidRDefault="004F4408" w:rsidP="00651750">
                      <w:pPr>
                        <w:rPr>
                          <w:rFonts w:ascii="Courier New" w:hAnsi="Courier New" w:cs="Courier New"/>
                          <w:sz w:val="20"/>
                          <w:szCs w:val="20"/>
                        </w:rPr>
                      </w:pPr>
                      <w:r>
                        <w:rPr>
                          <w:rFonts w:ascii="Courier New" w:hAnsi="Courier New" w:cs="Courier New"/>
                          <w:sz w:val="20"/>
                          <w:szCs w:val="20"/>
                          <w:shd w:val="clear" w:color="auto" w:fill="FFFFFF"/>
                        </w:rPr>
                        <w:t>worm</w:t>
                      </w:r>
                      <w:r w:rsidRPr="00FA4393">
                        <w:rPr>
                          <w:rFonts w:ascii="Courier New" w:hAnsi="Courier New" w:cs="Courier New"/>
                          <w:sz w:val="20"/>
                          <w:szCs w:val="20"/>
                          <w:shd w:val="clear" w:color="auto" w:fill="FFFFFF"/>
                        </w:rPr>
                        <w:t xml:space="preserve"> = </w:t>
                      </w:r>
                      <w:r w:rsidRPr="00FA4393">
                        <w:rPr>
                          <w:rStyle w:val="pl-c1"/>
                          <w:rFonts w:ascii="Courier New" w:hAnsi="Courier New" w:cs="Courier New"/>
                          <w:sz w:val="20"/>
                          <w:szCs w:val="20"/>
                          <w:shd w:val="clear" w:color="auto" w:fill="FFFFFF"/>
                        </w:rPr>
                        <w:t>false</w:t>
                      </w:r>
                      <w:r w:rsidRPr="00FA4393">
                        <w:rPr>
                          <w:rFonts w:ascii="Courier New" w:hAnsi="Courier New" w:cs="Courier New"/>
                          <w:sz w:val="20"/>
                          <w:szCs w:val="20"/>
                          <w:shd w:val="clear" w:color="auto" w:fill="FFFFFF"/>
                        </w:rPr>
                        <w:t>;</w:t>
                      </w:r>
                    </w:p>
                  </w:txbxContent>
                </v:textbox>
                <w10:anchorlock/>
              </v:shape>
            </w:pict>
          </mc:Fallback>
        </mc:AlternateContent>
      </w:r>
    </w:p>
    <w:p w:rsidR="00651750" w:rsidRDefault="00651750" w:rsidP="00651750">
      <w:pPr>
        <w:pStyle w:val="Caption"/>
        <w:rPr>
          <w:shd w:val="clear" w:color="auto" w:fill="FFFFFF"/>
        </w:rPr>
      </w:pPr>
      <w:bookmarkStart w:id="223" w:name="_Ref483368020"/>
      <w:bookmarkStart w:id="224" w:name="_Toc487273006"/>
      <w:r>
        <w:t xml:space="preserve">Gambar </w:t>
      </w:r>
      <w:r w:rsidR="002E4E75">
        <w:fldChar w:fldCharType="begin"/>
      </w:r>
      <w:r w:rsidR="002E4E75">
        <w:instrText xml:space="preserve"> STYLEREF 1 \s </w:instrText>
      </w:r>
      <w:r w:rsidR="002E4E75">
        <w:fldChar w:fldCharType="separate"/>
      </w:r>
      <w:r w:rsidR="004F4408">
        <w:rPr>
          <w:noProof/>
        </w:rPr>
        <w:t>4</w:t>
      </w:r>
      <w:r w:rsidR="002E4E75">
        <w:rPr>
          <w:noProof/>
        </w:rPr>
        <w:fldChar w:fldCharType="end"/>
      </w:r>
      <w:r w:rsidR="004834F4">
        <w:t>.</w:t>
      </w:r>
      <w:r w:rsidR="002E4E75">
        <w:fldChar w:fldCharType="begin"/>
      </w:r>
      <w:r w:rsidR="002E4E75">
        <w:instrText xml:space="preserve"> SEQ Gambar \* ARABIC \s 1 </w:instrText>
      </w:r>
      <w:r w:rsidR="002E4E75">
        <w:fldChar w:fldCharType="separate"/>
      </w:r>
      <w:r w:rsidR="004F4408">
        <w:rPr>
          <w:noProof/>
        </w:rPr>
        <w:t>27</w:t>
      </w:r>
      <w:r w:rsidR="002E4E75">
        <w:rPr>
          <w:noProof/>
        </w:rPr>
        <w:fldChar w:fldCharType="end"/>
      </w:r>
      <w:bookmarkEnd w:id="223"/>
      <w:r>
        <w:t xml:space="preserve"> </w:t>
      </w:r>
      <w:r w:rsidR="00277B74">
        <w:rPr>
          <w:b w:val="0"/>
        </w:rPr>
        <w:t>Inisialisasi Variabel W</w:t>
      </w:r>
      <w:r w:rsidRPr="00651750">
        <w:rPr>
          <w:b w:val="0"/>
        </w:rPr>
        <w:t>orm</w:t>
      </w:r>
      <w:bookmarkEnd w:id="224"/>
    </w:p>
    <w:p w:rsidR="00651750" w:rsidRDefault="00651750" w:rsidP="00651750">
      <w:pPr>
        <w:jc w:val="both"/>
        <w:rPr>
          <w:shd w:val="clear" w:color="auto" w:fill="FFFFFF"/>
        </w:rPr>
      </w:pPr>
    </w:p>
    <w:p w:rsidR="00F956DC" w:rsidRDefault="000D4602" w:rsidP="000B2B54">
      <w:pPr>
        <w:ind w:firstLine="576"/>
        <w:jc w:val="both"/>
        <w:rPr>
          <w:shd w:val="clear" w:color="auto" w:fill="FFFFFF"/>
        </w:rPr>
      </w:pPr>
      <w:r>
        <w:rPr>
          <w:i/>
          <w:shd w:val="clear" w:color="auto" w:fill="FFFFFF"/>
        </w:rPr>
        <w:t>Worm hole</w:t>
      </w:r>
      <w:r w:rsidR="00F956DC" w:rsidRPr="00A820AD">
        <w:rPr>
          <w:i/>
          <w:shd w:val="clear" w:color="auto" w:fill="FFFFFF"/>
        </w:rPr>
        <w:t xml:space="preserve"> attack</w:t>
      </w:r>
      <w:r w:rsidR="00F956DC">
        <w:rPr>
          <w:shd w:val="clear" w:color="auto" w:fill="FFFFFF"/>
        </w:rPr>
        <w:t xml:space="preserve"> dilakukan dengan memodifikasi isi paket oleh </w:t>
      </w:r>
      <w:r w:rsidR="00F956DC" w:rsidRPr="00A820AD">
        <w:rPr>
          <w:i/>
          <w:shd w:val="clear" w:color="auto" w:fill="FFFFFF"/>
        </w:rPr>
        <w:t>node</w:t>
      </w:r>
      <w:r w:rsidR="00F956DC">
        <w:rPr>
          <w:shd w:val="clear" w:color="auto" w:fill="FFFFFF"/>
        </w:rPr>
        <w:t xml:space="preserve"> yang berada di antara </w:t>
      </w:r>
      <w:r w:rsidR="00F956DC" w:rsidRPr="00A820AD">
        <w:rPr>
          <w:i/>
          <w:shd w:val="clear" w:color="auto" w:fill="FFFFFF"/>
        </w:rPr>
        <w:t>node</w:t>
      </w:r>
      <w:r w:rsidR="00F956DC">
        <w:rPr>
          <w:shd w:val="clear" w:color="auto" w:fill="FFFFFF"/>
        </w:rPr>
        <w:t xml:space="preserve"> asal dan </w:t>
      </w:r>
      <w:r w:rsidR="00F956DC" w:rsidRPr="00A820AD">
        <w:rPr>
          <w:i/>
          <w:shd w:val="clear" w:color="auto" w:fill="FFFFFF"/>
        </w:rPr>
        <w:t>node</w:t>
      </w:r>
      <w:r w:rsidR="00F956DC">
        <w:rPr>
          <w:shd w:val="clear" w:color="auto" w:fill="FFFFFF"/>
        </w:rPr>
        <w:t xml:space="preserve"> tujuan. Dalam Tugas Akhir ini, isi paket yang diubah adalah </w:t>
      </w:r>
      <w:r w:rsidR="00F956DC" w:rsidRPr="00A820AD">
        <w:rPr>
          <w:i/>
          <w:shd w:val="clear" w:color="auto" w:fill="FFFFFF"/>
        </w:rPr>
        <w:t>node</w:t>
      </w:r>
      <w:r w:rsidR="00F956DC">
        <w:rPr>
          <w:shd w:val="clear" w:color="auto" w:fill="FFFFFF"/>
        </w:rPr>
        <w:t xml:space="preserve"> tujuan. Selain mengubah isi paket, </w:t>
      </w:r>
      <w:r>
        <w:rPr>
          <w:i/>
          <w:shd w:val="clear" w:color="auto" w:fill="FFFFFF"/>
        </w:rPr>
        <w:t>Worm hole</w:t>
      </w:r>
      <w:r w:rsidR="00F956DC" w:rsidRPr="00A820AD">
        <w:rPr>
          <w:i/>
          <w:shd w:val="clear" w:color="auto" w:fill="FFFFFF"/>
        </w:rPr>
        <w:t xml:space="preserve"> attacker</w:t>
      </w:r>
      <w:r w:rsidR="00F956DC">
        <w:rPr>
          <w:shd w:val="clear" w:color="auto" w:fill="FFFFFF"/>
        </w:rPr>
        <w:t xml:space="preserve"> mengirimkan respon kepada </w:t>
      </w:r>
      <w:r w:rsidR="00F956DC" w:rsidRPr="00A820AD">
        <w:rPr>
          <w:i/>
          <w:shd w:val="clear" w:color="auto" w:fill="FFFFFF"/>
        </w:rPr>
        <w:t>node</w:t>
      </w:r>
      <w:r w:rsidR="00F956DC">
        <w:rPr>
          <w:shd w:val="clear" w:color="auto" w:fill="FFFFFF"/>
        </w:rPr>
        <w:t xml:space="preserve"> asal sehingga </w:t>
      </w:r>
      <w:r w:rsidR="00F956DC" w:rsidRPr="00A820AD">
        <w:rPr>
          <w:i/>
          <w:shd w:val="clear" w:color="auto" w:fill="FFFFFF"/>
        </w:rPr>
        <w:t>node</w:t>
      </w:r>
      <w:r w:rsidR="00F956DC">
        <w:rPr>
          <w:shd w:val="clear" w:color="auto" w:fill="FFFFFF"/>
        </w:rPr>
        <w:t xml:space="preserve"> asal mengira bahwa paketnya telah tersampaikan dengan aman. Modifikasi untuk mengimplementasikan hal tersebut diletakkan pada fungsi </w:t>
      </w:r>
      <w:r w:rsidR="00F956DC">
        <w:rPr>
          <w:rFonts w:ascii="Consolas" w:hAnsi="Consolas" w:cs="Consolas"/>
          <w:color w:val="795DA3"/>
          <w:sz w:val="18"/>
          <w:szCs w:val="18"/>
          <w:shd w:val="clear" w:color="auto" w:fill="FFFFFF"/>
        </w:rPr>
        <w:t>AODV::recvRequest</w:t>
      </w:r>
      <w:r w:rsidR="00F956DC">
        <w:rPr>
          <w:color w:val="795DA3"/>
          <w:shd w:val="clear" w:color="auto" w:fill="FFFFFF"/>
        </w:rPr>
        <w:t xml:space="preserve"> </w:t>
      </w:r>
      <w:r w:rsidR="00F956DC">
        <w:rPr>
          <w:shd w:val="clear" w:color="auto" w:fill="FFFFFF"/>
        </w:rPr>
        <w:t>dengan menambahkan kode seperti yang</w:t>
      </w:r>
      <w:r w:rsidR="00C77E67">
        <w:rPr>
          <w:shd w:val="clear" w:color="auto" w:fill="FFFFFF"/>
        </w:rPr>
        <w:t xml:space="preserve"> ditunjukkan pada </w:t>
      </w:r>
      <w:r w:rsidR="00C77E67">
        <w:rPr>
          <w:shd w:val="clear" w:color="auto" w:fill="FFFFFF"/>
        </w:rPr>
        <w:fldChar w:fldCharType="begin"/>
      </w:r>
      <w:r w:rsidR="00C77E67">
        <w:rPr>
          <w:shd w:val="clear" w:color="auto" w:fill="FFFFFF"/>
        </w:rPr>
        <w:instrText xml:space="preserve"> REF _Ref483368286 \h </w:instrText>
      </w:r>
      <w:r w:rsidR="00C77E67">
        <w:rPr>
          <w:shd w:val="clear" w:color="auto" w:fill="FFFFFF"/>
        </w:rPr>
      </w:r>
      <w:r w:rsidR="00C77E67">
        <w:rPr>
          <w:shd w:val="clear" w:color="auto" w:fill="FFFFFF"/>
        </w:rPr>
        <w:fldChar w:fldCharType="separate"/>
      </w:r>
      <w:r w:rsidR="004F4408">
        <w:t xml:space="preserve">Gambar </w:t>
      </w:r>
      <w:r w:rsidR="004F4408">
        <w:rPr>
          <w:noProof/>
        </w:rPr>
        <w:t>4</w:t>
      </w:r>
      <w:r w:rsidR="004F4408">
        <w:t>.</w:t>
      </w:r>
      <w:r w:rsidR="004F4408">
        <w:rPr>
          <w:noProof/>
        </w:rPr>
        <w:t>28</w:t>
      </w:r>
      <w:r w:rsidR="00C77E67">
        <w:rPr>
          <w:shd w:val="clear" w:color="auto" w:fill="FFFFFF"/>
        </w:rPr>
        <w:fldChar w:fldCharType="end"/>
      </w:r>
      <w:r w:rsidR="00651750">
        <w:rPr>
          <w:shd w:val="clear" w:color="auto" w:fill="FFFFFF"/>
        </w:rPr>
        <w:t>.</w:t>
      </w:r>
    </w:p>
    <w:p w:rsidR="00651750" w:rsidRDefault="00651750" w:rsidP="000B2B54">
      <w:pPr>
        <w:ind w:firstLine="576"/>
        <w:jc w:val="both"/>
        <w:rPr>
          <w:shd w:val="clear" w:color="auto" w:fill="FFFFFF"/>
        </w:rPr>
      </w:pPr>
    </w:p>
    <w:p w:rsidR="00651750" w:rsidRDefault="00651750" w:rsidP="00651750">
      <w:pPr>
        <w:keepNext/>
        <w:jc w:val="both"/>
      </w:pPr>
      <w:r>
        <w:rPr>
          <w:noProof/>
          <w:lang w:eastAsia="id-ID"/>
        </w:rPr>
        <w:lastRenderedPageBreak/>
        <mc:AlternateContent>
          <mc:Choice Requires="wps">
            <w:drawing>
              <wp:inline distT="0" distB="0" distL="0" distR="0">
                <wp:extent cx="3714750" cy="1647825"/>
                <wp:effectExtent l="0" t="0" r="19050" b="28575"/>
                <wp:docPr id="450801" name="Text Box 450801"/>
                <wp:cNvGraphicFramePr/>
                <a:graphic xmlns:a="http://schemas.openxmlformats.org/drawingml/2006/main">
                  <a:graphicData uri="http://schemas.microsoft.com/office/word/2010/wordprocessingShape">
                    <wps:wsp>
                      <wps:cNvSpPr txBox="1"/>
                      <wps:spPr>
                        <a:xfrm>
                          <a:off x="0" y="0"/>
                          <a:ext cx="3714750" cy="16478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F4408" w:rsidRPr="00651750" w:rsidRDefault="004F4408">
                            <w:pPr>
                              <w:rPr>
                                <w:rFonts w:ascii="Courier New" w:hAnsi="Courier New" w:cs="Courier New"/>
                                <w:sz w:val="20"/>
                                <w:szCs w:val="20"/>
                                <w:shd w:val="clear" w:color="auto" w:fill="FFFFFF"/>
                              </w:rPr>
                            </w:pPr>
                            <w:r w:rsidRPr="00651750">
                              <w:rPr>
                                <w:rStyle w:val="pl-k"/>
                                <w:rFonts w:ascii="Courier New" w:hAnsi="Courier New" w:cs="Courier New"/>
                                <w:sz w:val="20"/>
                                <w:szCs w:val="20"/>
                                <w:shd w:val="clear" w:color="auto" w:fill="FFFFFF"/>
                              </w:rPr>
                              <w:t>if</w:t>
                            </w:r>
                            <w:r w:rsidRPr="00651750">
                              <w:rPr>
                                <w:rFonts w:ascii="Courier New" w:hAnsi="Courier New" w:cs="Courier New"/>
                                <w:sz w:val="20"/>
                                <w:szCs w:val="20"/>
                                <w:shd w:val="clear" w:color="auto" w:fill="FFFFFF"/>
                              </w:rPr>
                              <w:t xml:space="preserve">(worm == </w:t>
                            </w:r>
                            <w:r w:rsidRPr="00651750">
                              <w:rPr>
                                <w:rStyle w:val="pl-c1"/>
                                <w:rFonts w:ascii="Courier New" w:hAnsi="Courier New" w:cs="Courier New"/>
                                <w:sz w:val="20"/>
                                <w:szCs w:val="20"/>
                                <w:shd w:val="clear" w:color="auto" w:fill="FFFFFF"/>
                              </w:rPr>
                              <w:t>true</w:t>
                            </w:r>
                            <w:r w:rsidRPr="00651750">
                              <w:rPr>
                                <w:rFonts w:ascii="Courier New" w:hAnsi="Courier New" w:cs="Courier New"/>
                                <w:sz w:val="20"/>
                                <w:szCs w:val="20"/>
                                <w:shd w:val="clear" w:color="auto" w:fill="FFFFFF"/>
                              </w:rPr>
                              <w:t>){</w:t>
                            </w:r>
                          </w:p>
                          <w:p w:rsidR="004F4408" w:rsidRPr="00651750" w:rsidRDefault="004F4408" w:rsidP="00651750">
                            <w:pPr>
                              <w:ind w:firstLine="720"/>
                              <w:rPr>
                                <w:rFonts w:ascii="Courier New" w:hAnsi="Courier New" w:cs="Courier New"/>
                                <w:sz w:val="20"/>
                                <w:szCs w:val="20"/>
                                <w:shd w:val="clear" w:color="auto" w:fill="FFFFFF"/>
                              </w:rPr>
                            </w:pPr>
                            <w:r w:rsidRPr="00651750">
                              <w:rPr>
                                <w:rFonts w:ascii="Courier New" w:hAnsi="Courier New" w:cs="Courier New"/>
                                <w:sz w:val="20"/>
                                <w:szCs w:val="20"/>
                                <w:shd w:val="clear" w:color="auto" w:fill="FFFFFF"/>
                              </w:rPr>
                              <w:t xml:space="preserve">seqno = </w:t>
                            </w:r>
                            <w:r w:rsidRPr="00651750">
                              <w:rPr>
                                <w:rStyle w:val="pl-c1"/>
                                <w:rFonts w:ascii="Courier New" w:hAnsi="Courier New" w:cs="Courier New"/>
                                <w:sz w:val="20"/>
                                <w:szCs w:val="20"/>
                                <w:shd w:val="clear" w:color="auto" w:fill="FFFFFF"/>
                              </w:rPr>
                              <w:t>max</w:t>
                            </w:r>
                            <w:r w:rsidRPr="00651750">
                              <w:rPr>
                                <w:rFonts w:ascii="Courier New" w:hAnsi="Courier New" w:cs="Courier New"/>
                                <w:sz w:val="20"/>
                                <w:szCs w:val="20"/>
                                <w:shd w:val="clear" w:color="auto" w:fill="FFFFFF"/>
                              </w:rPr>
                              <w:t>(seqno, rq-&gt;rq_dst_seqno)+</w:t>
                            </w:r>
                            <w:r w:rsidRPr="00651750">
                              <w:rPr>
                                <w:rStyle w:val="pl-c1"/>
                                <w:rFonts w:ascii="Courier New" w:hAnsi="Courier New" w:cs="Courier New"/>
                                <w:sz w:val="20"/>
                                <w:szCs w:val="20"/>
                                <w:shd w:val="clear" w:color="auto" w:fill="FFFFFF"/>
                              </w:rPr>
                              <w:t>1</w:t>
                            </w:r>
                            <w:r w:rsidRPr="00651750">
                              <w:rPr>
                                <w:rFonts w:ascii="Courier New" w:hAnsi="Courier New" w:cs="Courier New"/>
                                <w:sz w:val="20"/>
                                <w:szCs w:val="20"/>
                                <w:shd w:val="clear" w:color="auto" w:fill="FFFFFF"/>
                              </w:rPr>
                              <w:t>;</w:t>
                            </w:r>
                          </w:p>
                          <w:p w:rsidR="004F4408" w:rsidRPr="00651750" w:rsidRDefault="004F4408" w:rsidP="00651750">
                            <w:pPr>
                              <w:ind w:firstLine="720"/>
                              <w:rPr>
                                <w:rFonts w:ascii="Courier New" w:hAnsi="Courier New" w:cs="Courier New"/>
                                <w:sz w:val="20"/>
                                <w:szCs w:val="20"/>
                                <w:shd w:val="clear" w:color="auto" w:fill="FFFFFF"/>
                              </w:rPr>
                            </w:pPr>
                            <w:r w:rsidRPr="00651750">
                              <w:rPr>
                                <w:rStyle w:val="pl-k"/>
                                <w:rFonts w:ascii="Courier New" w:hAnsi="Courier New" w:cs="Courier New"/>
                                <w:sz w:val="20"/>
                                <w:szCs w:val="20"/>
                                <w:shd w:val="clear" w:color="auto" w:fill="FFFFFF"/>
                              </w:rPr>
                              <w:t>if</w:t>
                            </w:r>
                            <w:r w:rsidRPr="00651750">
                              <w:rPr>
                                <w:rFonts w:ascii="Courier New" w:hAnsi="Courier New" w:cs="Courier New"/>
                                <w:sz w:val="20"/>
                                <w:szCs w:val="20"/>
                                <w:shd w:val="clear" w:color="auto" w:fill="FFFFFF"/>
                              </w:rPr>
                              <w:t xml:space="preserve"> (seqno%</w:t>
                            </w:r>
                            <w:r w:rsidRPr="00651750">
                              <w:rPr>
                                <w:rStyle w:val="pl-c1"/>
                                <w:rFonts w:ascii="Courier New" w:hAnsi="Courier New" w:cs="Courier New"/>
                                <w:sz w:val="20"/>
                                <w:szCs w:val="20"/>
                                <w:shd w:val="clear" w:color="auto" w:fill="FFFFFF"/>
                              </w:rPr>
                              <w:t>2</w:t>
                            </w:r>
                            <w:r w:rsidRPr="00651750">
                              <w:rPr>
                                <w:rFonts w:ascii="Courier New" w:hAnsi="Courier New" w:cs="Courier New"/>
                                <w:sz w:val="20"/>
                                <w:szCs w:val="20"/>
                                <w:shd w:val="clear" w:color="auto" w:fill="FFFFFF"/>
                              </w:rPr>
                              <w:t>) seqno++;</w:t>
                            </w:r>
                          </w:p>
                          <w:p w:rsidR="004F4408" w:rsidRPr="00651750" w:rsidRDefault="004F4408" w:rsidP="00651750">
                            <w:pPr>
                              <w:ind w:firstLine="720"/>
                              <w:rPr>
                                <w:rFonts w:ascii="Courier New" w:hAnsi="Courier New" w:cs="Courier New"/>
                                <w:sz w:val="20"/>
                                <w:szCs w:val="20"/>
                                <w:shd w:val="clear" w:color="auto" w:fill="FFFFFF"/>
                              </w:rPr>
                            </w:pPr>
                            <w:r w:rsidRPr="00651750">
                              <w:rPr>
                                <w:rStyle w:val="pl-c1"/>
                                <w:rFonts w:ascii="Courier New" w:hAnsi="Courier New" w:cs="Courier New"/>
                                <w:sz w:val="20"/>
                                <w:szCs w:val="20"/>
                                <w:shd w:val="clear" w:color="auto" w:fill="FFFFFF"/>
                              </w:rPr>
                              <w:t>sendReply</w:t>
                            </w:r>
                            <w:r w:rsidRPr="00651750">
                              <w:rPr>
                                <w:rFonts w:ascii="Courier New" w:hAnsi="Courier New" w:cs="Courier New"/>
                                <w:sz w:val="20"/>
                                <w:szCs w:val="20"/>
                                <w:shd w:val="clear" w:color="auto" w:fill="FFFFFF"/>
                              </w:rPr>
                              <w:t>(rq-&gt;rq_src,</w:t>
                            </w:r>
                          </w:p>
                          <w:p w:rsidR="004F4408" w:rsidRPr="00651750" w:rsidRDefault="004F4408" w:rsidP="00651750">
                            <w:pPr>
                              <w:ind w:left="720" w:firstLine="720"/>
                              <w:rPr>
                                <w:rFonts w:ascii="Courier New" w:hAnsi="Courier New" w:cs="Courier New"/>
                                <w:sz w:val="20"/>
                                <w:szCs w:val="20"/>
                                <w:shd w:val="clear" w:color="auto" w:fill="FFFFFF"/>
                              </w:rPr>
                            </w:pPr>
                            <w:r w:rsidRPr="00651750">
                              <w:rPr>
                                <w:rStyle w:val="pl-c1"/>
                                <w:rFonts w:ascii="Courier New" w:hAnsi="Courier New" w:cs="Courier New"/>
                                <w:sz w:val="20"/>
                                <w:szCs w:val="20"/>
                                <w:shd w:val="clear" w:color="auto" w:fill="FFFFFF"/>
                              </w:rPr>
                              <w:t>1</w:t>
                            </w:r>
                            <w:r w:rsidRPr="00651750">
                              <w:rPr>
                                <w:rFonts w:ascii="Courier New" w:hAnsi="Courier New" w:cs="Courier New"/>
                                <w:sz w:val="20"/>
                                <w:szCs w:val="20"/>
                                <w:shd w:val="clear" w:color="auto" w:fill="FFFFFF"/>
                              </w:rPr>
                              <w:t>,</w:t>
                            </w:r>
                          </w:p>
                          <w:p w:rsidR="004F4408" w:rsidRPr="00651750" w:rsidRDefault="004F4408" w:rsidP="00651750">
                            <w:pPr>
                              <w:ind w:left="720" w:firstLine="720"/>
                              <w:rPr>
                                <w:rFonts w:ascii="Courier New" w:hAnsi="Courier New" w:cs="Courier New"/>
                                <w:sz w:val="20"/>
                                <w:szCs w:val="20"/>
                                <w:shd w:val="clear" w:color="auto" w:fill="FFFFFF"/>
                              </w:rPr>
                            </w:pPr>
                            <w:r w:rsidRPr="00651750">
                              <w:rPr>
                                <w:rFonts w:ascii="Courier New" w:hAnsi="Courier New" w:cs="Courier New"/>
                                <w:sz w:val="20"/>
                                <w:szCs w:val="20"/>
                                <w:shd w:val="clear" w:color="auto" w:fill="FFFFFF"/>
                              </w:rPr>
                              <w:t>rq-&gt;rq_dst,</w:t>
                            </w:r>
                          </w:p>
                          <w:p w:rsidR="004F4408" w:rsidRPr="00651750" w:rsidRDefault="004F4408" w:rsidP="00651750">
                            <w:pPr>
                              <w:ind w:left="720" w:firstLine="720"/>
                              <w:rPr>
                                <w:rFonts w:ascii="Courier New" w:hAnsi="Courier New" w:cs="Courier New"/>
                                <w:sz w:val="20"/>
                                <w:szCs w:val="20"/>
                                <w:shd w:val="clear" w:color="auto" w:fill="FFFFFF"/>
                              </w:rPr>
                            </w:pPr>
                            <w:r w:rsidRPr="00651750">
                              <w:rPr>
                                <w:rFonts w:ascii="Courier New" w:hAnsi="Courier New" w:cs="Courier New"/>
                                <w:sz w:val="20"/>
                                <w:szCs w:val="20"/>
                                <w:shd w:val="clear" w:color="auto" w:fill="FFFFFF"/>
                              </w:rPr>
                              <w:t>seqno,</w:t>
                            </w:r>
                          </w:p>
                          <w:p w:rsidR="004F4408" w:rsidRPr="00651750" w:rsidRDefault="004F4408" w:rsidP="00651750">
                            <w:pPr>
                              <w:ind w:left="720" w:firstLine="720"/>
                              <w:rPr>
                                <w:rFonts w:ascii="Courier New" w:hAnsi="Courier New" w:cs="Courier New"/>
                                <w:sz w:val="20"/>
                                <w:szCs w:val="20"/>
                                <w:shd w:val="clear" w:color="auto" w:fill="FFFFFF"/>
                              </w:rPr>
                            </w:pPr>
                            <w:r w:rsidRPr="00651750">
                              <w:rPr>
                                <w:rFonts w:ascii="Courier New" w:hAnsi="Courier New" w:cs="Courier New"/>
                                <w:sz w:val="20"/>
                                <w:szCs w:val="20"/>
                                <w:shd w:val="clear" w:color="auto" w:fill="FFFFFF"/>
                              </w:rPr>
                              <w:t>MY_ROUTE_TIMEOUT,</w:t>
                            </w:r>
                          </w:p>
                          <w:p w:rsidR="004F4408" w:rsidRPr="00651750" w:rsidRDefault="004F4408" w:rsidP="00651750">
                            <w:pPr>
                              <w:ind w:left="720" w:firstLine="720"/>
                              <w:rPr>
                                <w:rFonts w:ascii="Courier New" w:hAnsi="Courier New" w:cs="Courier New"/>
                                <w:sz w:val="20"/>
                                <w:szCs w:val="20"/>
                                <w:shd w:val="clear" w:color="auto" w:fill="FFFFFF"/>
                              </w:rPr>
                            </w:pPr>
                            <w:r w:rsidRPr="00651750">
                              <w:rPr>
                                <w:rFonts w:ascii="Courier New" w:hAnsi="Courier New" w:cs="Courier New"/>
                                <w:sz w:val="20"/>
                                <w:szCs w:val="20"/>
                                <w:shd w:val="clear" w:color="auto" w:fill="FFFFFF"/>
                              </w:rPr>
                              <w:t>rq-&gt;rq_timestamp);</w:t>
                            </w:r>
                          </w:p>
                          <w:p w:rsidR="004F4408" w:rsidRPr="00651750" w:rsidRDefault="004F4408" w:rsidP="00651750">
                            <w:pPr>
                              <w:ind w:firstLine="720"/>
                              <w:rPr>
                                <w:rFonts w:ascii="Courier New" w:hAnsi="Courier New" w:cs="Courier New"/>
                                <w:sz w:val="20"/>
                                <w:szCs w:val="20"/>
                                <w:shd w:val="clear" w:color="auto" w:fill="FFFFFF"/>
                              </w:rPr>
                            </w:pPr>
                            <w:r w:rsidRPr="00651750">
                              <w:rPr>
                                <w:rFonts w:ascii="Courier New" w:hAnsi="Courier New" w:cs="Courier New"/>
                                <w:sz w:val="20"/>
                                <w:szCs w:val="20"/>
                                <w:shd w:val="clear" w:color="auto" w:fill="FFFFFF"/>
                              </w:rPr>
                              <w:t xml:space="preserve">rq-&gt;rq_dst = </w:t>
                            </w:r>
                            <w:r>
                              <w:rPr>
                                <w:rStyle w:val="pl-c1"/>
                                <w:rFonts w:ascii="Courier New" w:hAnsi="Courier New" w:cs="Courier New"/>
                                <w:sz w:val="20"/>
                                <w:szCs w:val="20"/>
                                <w:shd w:val="clear" w:color="auto" w:fill="FFFFFF"/>
                              </w:rPr>
                              <w:t>3</w:t>
                            </w:r>
                            <w:r w:rsidRPr="00651750">
                              <w:rPr>
                                <w:rFonts w:ascii="Courier New" w:hAnsi="Courier New" w:cs="Courier New"/>
                                <w:sz w:val="20"/>
                                <w:szCs w:val="20"/>
                                <w:shd w:val="clear" w:color="auto" w:fill="FFFFFF"/>
                              </w:rPr>
                              <w:t>;</w:t>
                            </w:r>
                          </w:p>
                          <w:p w:rsidR="004F4408" w:rsidRPr="00651750" w:rsidRDefault="004F4408">
                            <w:pPr>
                              <w:rPr>
                                <w:rFonts w:ascii="Courier New" w:hAnsi="Courier New" w:cs="Courier New"/>
                                <w:sz w:val="20"/>
                                <w:szCs w:val="20"/>
                              </w:rPr>
                            </w:pPr>
                            <w:r w:rsidRPr="00651750">
                              <w:rPr>
                                <w:rFonts w:ascii="Courier New" w:hAnsi="Courier New" w:cs="Courier New"/>
                                <w:sz w:val="20"/>
                                <w:szCs w:val="20"/>
                                <w:shd w:val="clear" w:color="auto" w:fill="FFFFFF"/>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801" o:spid="_x0000_s1058" type="#_x0000_t202" style="width:292.5pt;height:12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" fillcolor="white [3201]" strokeweight=".5pt">
                <v:textbox>
                  <w:txbxContent>
                    <w:p w:rsidR="004F4408" w:rsidRPr="00651750" w:rsidRDefault="004F4408">
                      <w:pPr>
                        <w:rPr>
                          <w:rFonts w:ascii="Courier New" w:hAnsi="Courier New" w:cs="Courier New"/>
                          <w:sz w:val="20"/>
                          <w:szCs w:val="20"/>
                          <w:shd w:val="clear" w:color="auto" w:fill="FFFFFF"/>
                        </w:rPr>
                      </w:pPr>
                      <w:r w:rsidRPr="00651750">
                        <w:rPr>
                          <w:rStyle w:val="pl-k"/>
                          <w:rFonts w:ascii="Courier New" w:hAnsi="Courier New" w:cs="Courier New"/>
                          <w:sz w:val="20"/>
                          <w:szCs w:val="20"/>
                          <w:shd w:val="clear" w:color="auto" w:fill="FFFFFF"/>
                        </w:rPr>
                        <w:t>if</w:t>
                      </w:r>
                      <w:r w:rsidRPr="00651750">
                        <w:rPr>
                          <w:rFonts w:ascii="Courier New" w:hAnsi="Courier New" w:cs="Courier New"/>
                          <w:sz w:val="20"/>
                          <w:szCs w:val="20"/>
                          <w:shd w:val="clear" w:color="auto" w:fill="FFFFFF"/>
                        </w:rPr>
                        <w:t xml:space="preserve">(worm == </w:t>
                      </w:r>
                      <w:r w:rsidRPr="00651750">
                        <w:rPr>
                          <w:rStyle w:val="pl-c1"/>
                          <w:rFonts w:ascii="Courier New" w:hAnsi="Courier New" w:cs="Courier New"/>
                          <w:sz w:val="20"/>
                          <w:szCs w:val="20"/>
                          <w:shd w:val="clear" w:color="auto" w:fill="FFFFFF"/>
                        </w:rPr>
                        <w:t>true</w:t>
                      </w:r>
                      <w:r w:rsidRPr="00651750">
                        <w:rPr>
                          <w:rFonts w:ascii="Courier New" w:hAnsi="Courier New" w:cs="Courier New"/>
                          <w:sz w:val="20"/>
                          <w:szCs w:val="20"/>
                          <w:shd w:val="clear" w:color="auto" w:fill="FFFFFF"/>
                        </w:rPr>
                        <w:t>){</w:t>
                      </w:r>
                    </w:p>
                    <w:p w:rsidR="004F4408" w:rsidRPr="00651750" w:rsidRDefault="004F4408" w:rsidP="00651750">
                      <w:pPr>
                        <w:ind w:firstLine="720"/>
                        <w:rPr>
                          <w:rFonts w:ascii="Courier New" w:hAnsi="Courier New" w:cs="Courier New"/>
                          <w:sz w:val="20"/>
                          <w:szCs w:val="20"/>
                          <w:shd w:val="clear" w:color="auto" w:fill="FFFFFF"/>
                        </w:rPr>
                      </w:pPr>
                      <w:r w:rsidRPr="00651750">
                        <w:rPr>
                          <w:rFonts w:ascii="Courier New" w:hAnsi="Courier New" w:cs="Courier New"/>
                          <w:sz w:val="20"/>
                          <w:szCs w:val="20"/>
                          <w:shd w:val="clear" w:color="auto" w:fill="FFFFFF"/>
                        </w:rPr>
                        <w:t xml:space="preserve">seqno = </w:t>
                      </w:r>
                      <w:r w:rsidRPr="00651750">
                        <w:rPr>
                          <w:rStyle w:val="pl-c1"/>
                          <w:rFonts w:ascii="Courier New" w:hAnsi="Courier New" w:cs="Courier New"/>
                          <w:sz w:val="20"/>
                          <w:szCs w:val="20"/>
                          <w:shd w:val="clear" w:color="auto" w:fill="FFFFFF"/>
                        </w:rPr>
                        <w:t>max</w:t>
                      </w:r>
                      <w:r w:rsidRPr="00651750">
                        <w:rPr>
                          <w:rFonts w:ascii="Courier New" w:hAnsi="Courier New" w:cs="Courier New"/>
                          <w:sz w:val="20"/>
                          <w:szCs w:val="20"/>
                          <w:shd w:val="clear" w:color="auto" w:fill="FFFFFF"/>
                        </w:rPr>
                        <w:t>(seqno, rq-&gt;rq_dst_seqno)+</w:t>
                      </w:r>
                      <w:r w:rsidRPr="00651750">
                        <w:rPr>
                          <w:rStyle w:val="pl-c1"/>
                          <w:rFonts w:ascii="Courier New" w:hAnsi="Courier New" w:cs="Courier New"/>
                          <w:sz w:val="20"/>
                          <w:szCs w:val="20"/>
                          <w:shd w:val="clear" w:color="auto" w:fill="FFFFFF"/>
                        </w:rPr>
                        <w:t>1</w:t>
                      </w:r>
                      <w:r w:rsidRPr="00651750">
                        <w:rPr>
                          <w:rFonts w:ascii="Courier New" w:hAnsi="Courier New" w:cs="Courier New"/>
                          <w:sz w:val="20"/>
                          <w:szCs w:val="20"/>
                          <w:shd w:val="clear" w:color="auto" w:fill="FFFFFF"/>
                        </w:rPr>
                        <w:t>;</w:t>
                      </w:r>
                    </w:p>
                    <w:p w:rsidR="004F4408" w:rsidRPr="00651750" w:rsidRDefault="004F4408" w:rsidP="00651750">
                      <w:pPr>
                        <w:ind w:firstLine="720"/>
                        <w:rPr>
                          <w:rFonts w:ascii="Courier New" w:hAnsi="Courier New" w:cs="Courier New"/>
                          <w:sz w:val="20"/>
                          <w:szCs w:val="20"/>
                          <w:shd w:val="clear" w:color="auto" w:fill="FFFFFF"/>
                        </w:rPr>
                      </w:pPr>
                      <w:r w:rsidRPr="00651750">
                        <w:rPr>
                          <w:rStyle w:val="pl-k"/>
                          <w:rFonts w:ascii="Courier New" w:hAnsi="Courier New" w:cs="Courier New"/>
                          <w:sz w:val="20"/>
                          <w:szCs w:val="20"/>
                          <w:shd w:val="clear" w:color="auto" w:fill="FFFFFF"/>
                        </w:rPr>
                        <w:t>if</w:t>
                      </w:r>
                      <w:r w:rsidRPr="00651750">
                        <w:rPr>
                          <w:rFonts w:ascii="Courier New" w:hAnsi="Courier New" w:cs="Courier New"/>
                          <w:sz w:val="20"/>
                          <w:szCs w:val="20"/>
                          <w:shd w:val="clear" w:color="auto" w:fill="FFFFFF"/>
                        </w:rPr>
                        <w:t xml:space="preserve"> (seqno%</w:t>
                      </w:r>
                      <w:r w:rsidRPr="00651750">
                        <w:rPr>
                          <w:rStyle w:val="pl-c1"/>
                          <w:rFonts w:ascii="Courier New" w:hAnsi="Courier New" w:cs="Courier New"/>
                          <w:sz w:val="20"/>
                          <w:szCs w:val="20"/>
                          <w:shd w:val="clear" w:color="auto" w:fill="FFFFFF"/>
                        </w:rPr>
                        <w:t>2</w:t>
                      </w:r>
                      <w:r w:rsidRPr="00651750">
                        <w:rPr>
                          <w:rFonts w:ascii="Courier New" w:hAnsi="Courier New" w:cs="Courier New"/>
                          <w:sz w:val="20"/>
                          <w:szCs w:val="20"/>
                          <w:shd w:val="clear" w:color="auto" w:fill="FFFFFF"/>
                        </w:rPr>
                        <w:t>) seqno++;</w:t>
                      </w:r>
                    </w:p>
                    <w:p w:rsidR="004F4408" w:rsidRPr="00651750" w:rsidRDefault="004F4408" w:rsidP="00651750">
                      <w:pPr>
                        <w:ind w:firstLine="720"/>
                        <w:rPr>
                          <w:rFonts w:ascii="Courier New" w:hAnsi="Courier New" w:cs="Courier New"/>
                          <w:sz w:val="20"/>
                          <w:szCs w:val="20"/>
                          <w:shd w:val="clear" w:color="auto" w:fill="FFFFFF"/>
                        </w:rPr>
                      </w:pPr>
                      <w:r w:rsidRPr="00651750">
                        <w:rPr>
                          <w:rStyle w:val="pl-c1"/>
                          <w:rFonts w:ascii="Courier New" w:hAnsi="Courier New" w:cs="Courier New"/>
                          <w:sz w:val="20"/>
                          <w:szCs w:val="20"/>
                          <w:shd w:val="clear" w:color="auto" w:fill="FFFFFF"/>
                        </w:rPr>
                        <w:t>sendReply</w:t>
                      </w:r>
                      <w:r w:rsidRPr="00651750">
                        <w:rPr>
                          <w:rFonts w:ascii="Courier New" w:hAnsi="Courier New" w:cs="Courier New"/>
                          <w:sz w:val="20"/>
                          <w:szCs w:val="20"/>
                          <w:shd w:val="clear" w:color="auto" w:fill="FFFFFF"/>
                        </w:rPr>
                        <w:t>(rq-&gt;rq_src,</w:t>
                      </w:r>
                    </w:p>
                    <w:p w:rsidR="004F4408" w:rsidRPr="00651750" w:rsidRDefault="004F4408" w:rsidP="00651750">
                      <w:pPr>
                        <w:ind w:left="720" w:firstLine="720"/>
                        <w:rPr>
                          <w:rFonts w:ascii="Courier New" w:hAnsi="Courier New" w:cs="Courier New"/>
                          <w:sz w:val="20"/>
                          <w:szCs w:val="20"/>
                          <w:shd w:val="clear" w:color="auto" w:fill="FFFFFF"/>
                        </w:rPr>
                      </w:pPr>
                      <w:r w:rsidRPr="00651750">
                        <w:rPr>
                          <w:rStyle w:val="pl-c1"/>
                          <w:rFonts w:ascii="Courier New" w:hAnsi="Courier New" w:cs="Courier New"/>
                          <w:sz w:val="20"/>
                          <w:szCs w:val="20"/>
                          <w:shd w:val="clear" w:color="auto" w:fill="FFFFFF"/>
                        </w:rPr>
                        <w:t>1</w:t>
                      </w:r>
                      <w:r w:rsidRPr="00651750">
                        <w:rPr>
                          <w:rFonts w:ascii="Courier New" w:hAnsi="Courier New" w:cs="Courier New"/>
                          <w:sz w:val="20"/>
                          <w:szCs w:val="20"/>
                          <w:shd w:val="clear" w:color="auto" w:fill="FFFFFF"/>
                        </w:rPr>
                        <w:t>,</w:t>
                      </w:r>
                    </w:p>
                    <w:p w:rsidR="004F4408" w:rsidRPr="00651750" w:rsidRDefault="004F4408" w:rsidP="00651750">
                      <w:pPr>
                        <w:ind w:left="720" w:firstLine="720"/>
                        <w:rPr>
                          <w:rFonts w:ascii="Courier New" w:hAnsi="Courier New" w:cs="Courier New"/>
                          <w:sz w:val="20"/>
                          <w:szCs w:val="20"/>
                          <w:shd w:val="clear" w:color="auto" w:fill="FFFFFF"/>
                        </w:rPr>
                      </w:pPr>
                      <w:r w:rsidRPr="00651750">
                        <w:rPr>
                          <w:rFonts w:ascii="Courier New" w:hAnsi="Courier New" w:cs="Courier New"/>
                          <w:sz w:val="20"/>
                          <w:szCs w:val="20"/>
                          <w:shd w:val="clear" w:color="auto" w:fill="FFFFFF"/>
                        </w:rPr>
                        <w:t>rq-&gt;rq_dst,</w:t>
                      </w:r>
                    </w:p>
                    <w:p w:rsidR="004F4408" w:rsidRPr="00651750" w:rsidRDefault="004F4408" w:rsidP="00651750">
                      <w:pPr>
                        <w:ind w:left="720" w:firstLine="720"/>
                        <w:rPr>
                          <w:rFonts w:ascii="Courier New" w:hAnsi="Courier New" w:cs="Courier New"/>
                          <w:sz w:val="20"/>
                          <w:szCs w:val="20"/>
                          <w:shd w:val="clear" w:color="auto" w:fill="FFFFFF"/>
                        </w:rPr>
                      </w:pPr>
                      <w:r w:rsidRPr="00651750">
                        <w:rPr>
                          <w:rFonts w:ascii="Courier New" w:hAnsi="Courier New" w:cs="Courier New"/>
                          <w:sz w:val="20"/>
                          <w:szCs w:val="20"/>
                          <w:shd w:val="clear" w:color="auto" w:fill="FFFFFF"/>
                        </w:rPr>
                        <w:t>seqno,</w:t>
                      </w:r>
                    </w:p>
                    <w:p w:rsidR="004F4408" w:rsidRPr="00651750" w:rsidRDefault="004F4408" w:rsidP="00651750">
                      <w:pPr>
                        <w:ind w:left="720" w:firstLine="720"/>
                        <w:rPr>
                          <w:rFonts w:ascii="Courier New" w:hAnsi="Courier New" w:cs="Courier New"/>
                          <w:sz w:val="20"/>
                          <w:szCs w:val="20"/>
                          <w:shd w:val="clear" w:color="auto" w:fill="FFFFFF"/>
                        </w:rPr>
                      </w:pPr>
                      <w:r w:rsidRPr="00651750">
                        <w:rPr>
                          <w:rFonts w:ascii="Courier New" w:hAnsi="Courier New" w:cs="Courier New"/>
                          <w:sz w:val="20"/>
                          <w:szCs w:val="20"/>
                          <w:shd w:val="clear" w:color="auto" w:fill="FFFFFF"/>
                        </w:rPr>
                        <w:t>MY_ROUTE_TIMEOUT,</w:t>
                      </w:r>
                    </w:p>
                    <w:p w:rsidR="004F4408" w:rsidRPr="00651750" w:rsidRDefault="004F4408" w:rsidP="00651750">
                      <w:pPr>
                        <w:ind w:left="720" w:firstLine="720"/>
                        <w:rPr>
                          <w:rFonts w:ascii="Courier New" w:hAnsi="Courier New" w:cs="Courier New"/>
                          <w:sz w:val="20"/>
                          <w:szCs w:val="20"/>
                          <w:shd w:val="clear" w:color="auto" w:fill="FFFFFF"/>
                        </w:rPr>
                      </w:pPr>
                      <w:r w:rsidRPr="00651750">
                        <w:rPr>
                          <w:rFonts w:ascii="Courier New" w:hAnsi="Courier New" w:cs="Courier New"/>
                          <w:sz w:val="20"/>
                          <w:szCs w:val="20"/>
                          <w:shd w:val="clear" w:color="auto" w:fill="FFFFFF"/>
                        </w:rPr>
                        <w:t>rq-&gt;rq_timestamp);</w:t>
                      </w:r>
                    </w:p>
                    <w:p w:rsidR="004F4408" w:rsidRPr="00651750" w:rsidRDefault="004F4408" w:rsidP="00651750">
                      <w:pPr>
                        <w:ind w:firstLine="720"/>
                        <w:rPr>
                          <w:rFonts w:ascii="Courier New" w:hAnsi="Courier New" w:cs="Courier New"/>
                          <w:sz w:val="20"/>
                          <w:szCs w:val="20"/>
                          <w:shd w:val="clear" w:color="auto" w:fill="FFFFFF"/>
                        </w:rPr>
                      </w:pPr>
                      <w:r w:rsidRPr="00651750">
                        <w:rPr>
                          <w:rFonts w:ascii="Courier New" w:hAnsi="Courier New" w:cs="Courier New"/>
                          <w:sz w:val="20"/>
                          <w:szCs w:val="20"/>
                          <w:shd w:val="clear" w:color="auto" w:fill="FFFFFF"/>
                        </w:rPr>
                        <w:t xml:space="preserve">rq-&gt;rq_dst = </w:t>
                      </w:r>
                      <w:r>
                        <w:rPr>
                          <w:rStyle w:val="pl-c1"/>
                          <w:rFonts w:ascii="Courier New" w:hAnsi="Courier New" w:cs="Courier New"/>
                          <w:sz w:val="20"/>
                          <w:szCs w:val="20"/>
                          <w:shd w:val="clear" w:color="auto" w:fill="FFFFFF"/>
                        </w:rPr>
                        <w:t>3</w:t>
                      </w:r>
                      <w:r w:rsidRPr="00651750">
                        <w:rPr>
                          <w:rFonts w:ascii="Courier New" w:hAnsi="Courier New" w:cs="Courier New"/>
                          <w:sz w:val="20"/>
                          <w:szCs w:val="20"/>
                          <w:shd w:val="clear" w:color="auto" w:fill="FFFFFF"/>
                        </w:rPr>
                        <w:t>;</w:t>
                      </w:r>
                    </w:p>
                    <w:p w:rsidR="004F4408" w:rsidRPr="00651750" w:rsidRDefault="004F4408">
                      <w:pPr>
                        <w:rPr>
                          <w:rFonts w:ascii="Courier New" w:hAnsi="Courier New" w:cs="Courier New"/>
                          <w:sz w:val="20"/>
                          <w:szCs w:val="20"/>
                        </w:rPr>
                      </w:pPr>
                      <w:r w:rsidRPr="00651750">
                        <w:rPr>
                          <w:rFonts w:ascii="Courier New" w:hAnsi="Courier New" w:cs="Courier New"/>
                          <w:sz w:val="20"/>
                          <w:szCs w:val="20"/>
                          <w:shd w:val="clear" w:color="auto" w:fill="FFFFFF"/>
                        </w:rPr>
                        <w:t>}</w:t>
                      </w:r>
                    </w:p>
                  </w:txbxContent>
                </v:textbox>
                <w10:anchorlock/>
              </v:shape>
            </w:pict>
          </mc:Fallback>
        </mc:AlternateContent>
      </w:r>
    </w:p>
    <w:p w:rsidR="00651750" w:rsidRPr="00651750" w:rsidRDefault="00651750" w:rsidP="00651750">
      <w:pPr>
        <w:pStyle w:val="Caption"/>
        <w:rPr>
          <w:shd w:val="clear" w:color="auto" w:fill="FFFFFF"/>
        </w:rPr>
      </w:pPr>
      <w:bookmarkStart w:id="225" w:name="_Ref483368286"/>
      <w:bookmarkStart w:id="226" w:name="_Toc487273007"/>
      <w:r>
        <w:t xml:space="preserve">Gambar </w:t>
      </w:r>
      <w:r w:rsidR="002E4E75">
        <w:fldChar w:fldCharType="begin"/>
      </w:r>
      <w:r w:rsidR="002E4E75">
        <w:instrText xml:space="preserve"> STYLEREF 1 \s </w:instrText>
      </w:r>
      <w:r w:rsidR="002E4E75">
        <w:fldChar w:fldCharType="separate"/>
      </w:r>
      <w:r w:rsidR="004F4408">
        <w:rPr>
          <w:noProof/>
        </w:rPr>
        <w:t>4</w:t>
      </w:r>
      <w:r w:rsidR="002E4E75">
        <w:rPr>
          <w:noProof/>
        </w:rPr>
        <w:fldChar w:fldCharType="end"/>
      </w:r>
      <w:r w:rsidR="004834F4">
        <w:t>.</w:t>
      </w:r>
      <w:r w:rsidR="002E4E75">
        <w:fldChar w:fldCharType="begin"/>
      </w:r>
      <w:r w:rsidR="002E4E75">
        <w:instrText xml:space="preserve"> SEQ Gambar \* ARABIC \s 1 </w:instrText>
      </w:r>
      <w:r w:rsidR="002E4E75">
        <w:fldChar w:fldCharType="separate"/>
      </w:r>
      <w:r w:rsidR="004F4408">
        <w:rPr>
          <w:noProof/>
        </w:rPr>
        <w:t>28</w:t>
      </w:r>
      <w:r w:rsidR="002E4E75">
        <w:rPr>
          <w:noProof/>
        </w:rPr>
        <w:fldChar w:fldCharType="end"/>
      </w:r>
      <w:bookmarkEnd w:id="225"/>
      <w:r>
        <w:t xml:space="preserve"> </w:t>
      </w:r>
      <w:r w:rsidR="00277B74">
        <w:rPr>
          <w:b w:val="0"/>
        </w:rPr>
        <w:t>Potongan Kode untuk Mengirim P</w:t>
      </w:r>
      <w:r w:rsidRPr="00651750">
        <w:rPr>
          <w:b w:val="0"/>
        </w:rPr>
        <w:t xml:space="preserve">aket </w:t>
      </w:r>
      <w:r w:rsidR="00277B74">
        <w:rPr>
          <w:b w:val="0"/>
          <w:i/>
        </w:rPr>
        <w:t>R</w:t>
      </w:r>
      <w:r w:rsidRPr="00651750">
        <w:rPr>
          <w:b w:val="0"/>
          <w:i/>
        </w:rPr>
        <w:t>eply</w:t>
      </w:r>
      <w:r w:rsidR="00277B74">
        <w:rPr>
          <w:b w:val="0"/>
        </w:rPr>
        <w:t xml:space="preserve"> dan Memodifikasi Paket yang D</w:t>
      </w:r>
      <w:r w:rsidRPr="00651750">
        <w:rPr>
          <w:b w:val="0"/>
        </w:rPr>
        <w:t>iterima</w:t>
      </w:r>
      <w:bookmarkEnd w:id="226"/>
    </w:p>
    <w:p w:rsidR="000B2B54" w:rsidRDefault="000B2B54" w:rsidP="00542AE6"/>
    <w:p w:rsidR="00542AE6" w:rsidRPr="00B31AB7" w:rsidRDefault="00542AE6" w:rsidP="00B31AB7">
      <w:pPr>
        <w:pStyle w:val="Heading2"/>
      </w:pPr>
      <w:bookmarkStart w:id="227" w:name="_Toc487272942"/>
      <w:r w:rsidRPr="00B31AB7">
        <w:t>Implementasi Metrik Analisis</w:t>
      </w:r>
      <w:bookmarkEnd w:id="227"/>
    </w:p>
    <w:p w:rsidR="00564E75" w:rsidRDefault="00564E75" w:rsidP="00564E75"/>
    <w:p w:rsidR="001500AA" w:rsidRDefault="001500AA" w:rsidP="001500AA">
      <w:pPr>
        <w:ind w:firstLine="576"/>
        <w:jc w:val="both"/>
      </w:pPr>
      <w:r>
        <w:t xml:space="preserve">Simulasi yang telah dijalankan oleh NS-2 menghasilkan keluaran sebuah </w:t>
      </w:r>
      <w:r w:rsidR="009A345A">
        <w:rPr>
          <w:i/>
        </w:rPr>
        <w:t>trace file</w:t>
      </w:r>
      <w:r>
        <w:t xml:space="preserve"> yang berisikan data mengenai apa saja yang terjadi selama simulasi dalam bentuk </w:t>
      </w:r>
      <w:r w:rsidRPr="00522918">
        <w:rPr>
          <w:i/>
        </w:rPr>
        <w:t>plain text</w:t>
      </w:r>
      <w:r>
        <w:t xml:space="preserve">. Dari data </w:t>
      </w:r>
      <w:r w:rsidR="009A345A">
        <w:rPr>
          <w:i/>
        </w:rPr>
        <w:t>trace file</w:t>
      </w:r>
      <w:r>
        <w:t xml:space="preserve">, dapat dilakukan analisis performa </w:t>
      </w:r>
      <w:r w:rsidRPr="00522918">
        <w:rPr>
          <w:i/>
        </w:rPr>
        <w:t>routing protocol</w:t>
      </w:r>
      <w:r>
        <w:t xml:space="preserve"> dengan mengukur beberapa metrik. Pada Tugas Akhir ini, metrik yang akan dianalisis adalah </w:t>
      </w:r>
      <w:r w:rsidRPr="00522918">
        <w:rPr>
          <w:i/>
        </w:rPr>
        <w:t>Packet Delivery Ratio</w:t>
      </w:r>
      <w:r>
        <w:t xml:space="preserve"> (PDR), Rata-rata </w:t>
      </w:r>
      <w:r w:rsidRPr="00522918">
        <w:rPr>
          <w:i/>
        </w:rPr>
        <w:t>End to End Delay</w:t>
      </w:r>
      <w:r>
        <w:t xml:space="preserve"> (E2E), dan </w:t>
      </w:r>
      <w:r w:rsidRPr="00522918">
        <w:rPr>
          <w:i/>
        </w:rPr>
        <w:t>Routing Overhead</w:t>
      </w:r>
      <w:r>
        <w:t xml:space="preserve"> (RO).</w:t>
      </w:r>
    </w:p>
    <w:p w:rsidR="001500AA" w:rsidRDefault="001500AA" w:rsidP="00564E75"/>
    <w:p w:rsidR="00564E75" w:rsidRPr="00B31AB7" w:rsidRDefault="00564E75" w:rsidP="00B31AB7">
      <w:pPr>
        <w:pStyle w:val="Heading3"/>
        <w:ind w:left="567" w:hanging="567"/>
      </w:pPr>
      <w:bookmarkStart w:id="228" w:name="_Toc487272943"/>
      <w:r w:rsidRPr="00B31AB7">
        <w:t>Implementasi Packet Delivery Ratio</w:t>
      </w:r>
      <w:r w:rsidR="004E1051" w:rsidRPr="00B31AB7">
        <w:t xml:space="preserve"> (PDR)</w:t>
      </w:r>
      <w:bookmarkEnd w:id="228"/>
    </w:p>
    <w:p w:rsidR="008244EA" w:rsidRDefault="008244EA" w:rsidP="008244EA"/>
    <w:p w:rsidR="008244EA" w:rsidRDefault="008244EA" w:rsidP="0082069B">
      <w:pPr>
        <w:ind w:firstLine="567"/>
        <w:jc w:val="both"/>
      </w:pPr>
      <w:r>
        <w:t xml:space="preserve">Pada bagian telah ditunjukkan contoh struktur data </w:t>
      </w:r>
      <w:r w:rsidRPr="00522918">
        <w:rPr>
          <w:i/>
        </w:rPr>
        <w:t>event</w:t>
      </w:r>
      <w:r>
        <w:t xml:space="preserve"> yang dicatat dalam </w:t>
      </w:r>
      <w:r w:rsidR="009A345A">
        <w:rPr>
          <w:i/>
        </w:rPr>
        <w:t>trace file</w:t>
      </w:r>
      <w:r>
        <w:t xml:space="preserve"> oleh NS-2. Kemud</w:t>
      </w:r>
      <w:r w:rsidR="00FC4A33">
        <w:t xml:space="preserve">ian, pada persamaan </w:t>
      </w:r>
      <w:r>
        <w:t xml:space="preserve">telah dijelaskan bagaimana menghitung PDR. Dengan begitu, dilakukan penghitungan PDR melalui bantuan skrip awk. Skrip awk untuk menghitung PDR </w:t>
      </w:r>
      <w:r w:rsidR="00B40F7B">
        <w:t xml:space="preserve">berdasarkan kedua informasi tersebut </w:t>
      </w:r>
      <w:r>
        <w:t>dapat dilihat pada lampiran</w:t>
      </w:r>
      <w:r w:rsidR="00424AC8">
        <w:t xml:space="preserve"> </w:t>
      </w:r>
      <w:r w:rsidR="00424AC8">
        <w:fldChar w:fldCharType="begin"/>
      </w:r>
      <w:r w:rsidR="00424AC8">
        <w:instrText xml:space="preserve"> REF _Ref483799437 \h </w:instrText>
      </w:r>
      <w:r w:rsidR="00424AC8">
        <w:fldChar w:fldCharType="separate"/>
      </w:r>
      <w:r w:rsidR="004F4408">
        <w:t xml:space="preserve">A.5 Kode Skrip AWK </w:t>
      </w:r>
      <w:r w:rsidR="004F4408" w:rsidRPr="00041785">
        <w:rPr>
          <w:i/>
        </w:rPr>
        <w:t>Packet Delivery Ratio</w:t>
      </w:r>
      <w:r w:rsidR="00424AC8">
        <w:fldChar w:fldCharType="end"/>
      </w:r>
      <w:r>
        <w:t>.</w:t>
      </w:r>
    </w:p>
    <w:p w:rsidR="0053473B" w:rsidRDefault="0053473B" w:rsidP="008244EA">
      <w:pPr>
        <w:ind w:firstLine="720"/>
        <w:jc w:val="both"/>
      </w:pPr>
      <w:r>
        <w:t xml:space="preserve">Dalam perhitungan PDR, kata kunci yang perlu diperhatikan dari </w:t>
      </w:r>
      <w:r w:rsidR="009A345A">
        <w:rPr>
          <w:i/>
        </w:rPr>
        <w:t>trace file</w:t>
      </w:r>
      <w:r>
        <w:t xml:space="preserve"> adalah </w:t>
      </w:r>
      <w:r w:rsidRPr="00522918">
        <w:rPr>
          <w:i/>
        </w:rPr>
        <w:t>layer</w:t>
      </w:r>
      <w:r>
        <w:t xml:space="preserve"> AGT, karena kata kunci tersebut menunjukkan </w:t>
      </w:r>
      <w:r w:rsidRPr="00522918">
        <w:rPr>
          <w:i/>
        </w:rPr>
        <w:t>event</w:t>
      </w:r>
      <w:r>
        <w:t xml:space="preserve"> yang bersangkutan dengan paket </w:t>
      </w:r>
      <w:r>
        <w:lastRenderedPageBreak/>
        <w:t>komunikasi data. Kemudian hitung jumlah paket yang dikirimkan dan paket yang diterima dengan menggunakan karakter</w:t>
      </w:r>
      <w:r w:rsidR="004E1051">
        <w:t xml:space="preserve"> pada kolom pertama</w:t>
      </w:r>
      <w:r>
        <w:t xml:space="preserve"> sebagai </w:t>
      </w:r>
      <w:r w:rsidRPr="00522918">
        <w:rPr>
          <w:i/>
        </w:rPr>
        <w:t>filter</w:t>
      </w:r>
      <w:r w:rsidR="004E1051">
        <w:t>, karena kolom</w:t>
      </w:r>
      <w:r>
        <w:t xml:space="preserve"> pertama yang menunjukkan </w:t>
      </w:r>
      <w:r w:rsidRPr="00522918">
        <w:rPr>
          <w:i/>
        </w:rPr>
        <w:t>event</w:t>
      </w:r>
      <w:r>
        <w:t xml:space="preserve"> yang terjadi dari sebuah paket.</w:t>
      </w:r>
      <w:r w:rsidR="00004BBD">
        <w:t xml:space="preserve"> Setelah itu nilai PDR dapat dihitung dengan persamaan yang telah dijelaskan. </w:t>
      </w:r>
      <w:r w:rsidR="00004BBD" w:rsidRPr="00522918">
        <w:rPr>
          <w:i/>
        </w:rPr>
        <w:t>Pseudocode</w:t>
      </w:r>
      <w:r w:rsidR="00004BBD">
        <w:t xml:space="preserve"> untuk menghitu</w:t>
      </w:r>
      <w:r w:rsidR="00C77E67">
        <w:t xml:space="preserve">ng PDR dapat dilihat pada </w:t>
      </w:r>
      <w:r w:rsidR="00C77E67">
        <w:fldChar w:fldCharType="begin"/>
      </w:r>
      <w:r w:rsidR="00C77E67">
        <w:instrText xml:space="preserve"> REF _Ref483388394 \h </w:instrText>
      </w:r>
      <w:r w:rsidR="00C77E67">
        <w:fldChar w:fldCharType="separate"/>
      </w:r>
      <w:r w:rsidR="004F4408">
        <w:t xml:space="preserve">Gambar </w:t>
      </w:r>
      <w:r w:rsidR="004F4408">
        <w:rPr>
          <w:noProof/>
        </w:rPr>
        <w:t>4</w:t>
      </w:r>
      <w:r w:rsidR="004F4408">
        <w:t>.</w:t>
      </w:r>
      <w:r w:rsidR="004F4408">
        <w:rPr>
          <w:noProof/>
        </w:rPr>
        <w:t>29</w:t>
      </w:r>
      <w:r w:rsidR="00C77E67">
        <w:fldChar w:fldCharType="end"/>
      </w:r>
      <w:r w:rsidR="004C12EE">
        <w:t>.</w:t>
      </w:r>
    </w:p>
    <w:p w:rsidR="00F439FF" w:rsidRDefault="00F439FF" w:rsidP="00F439FF">
      <w:pPr>
        <w:jc w:val="both"/>
      </w:pPr>
    </w:p>
    <w:p w:rsidR="00D65719" w:rsidRDefault="00F439FF" w:rsidP="00D65719">
      <w:pPr>
        <w:keepNext/>
        <w:jc w:val="both"/>
      </w:pPr>
      <w:r>
        <w:rPr>
          <w:noProof/>
          <w:lang w:eastAsia="id-ID"/>
        </w:rPr>
        <mc:AlternateContent>
          <mc:Choice Requires="wps">
            <w:drawing>
              <wp:inline distT="0" distB="0" distL="0" distR="0">
                <wp:extent cx="3676650" cy="1552575"/>
                <wp:effectExtent l="0" t="0" r="19050" b="28575"/>
                <wp:docPr id="450802" name="Text Box 450802"/>
                <wp:cNvGraphicFramePr/>
                <a:graphic xmlns:a="http://schemas.openxmlformats.org/drawingml/2006/main">
                  <a:graphicData uri="http://schemas.microsoft.com/office/word/2010/wordprocessingShape">
                    <wps:wsp>
                      <wps:cNvSpPr txBox="1"/>
                      <wps:spPr>
                        <a:xfrm>
                          <a:off x="0" y="0"/>
                          <a:ext cx="3676650" cy="15525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F4408" w:rsidRPr="00D65719" w:rsidRDefault="004F4408">
                            <w:pPr>
                              <w:rPr>
                                <w:rFonts w:ascii="Courier New" w:hAnsi="Courier New" w:cs="Courier New"/>
                                <w:sz w:val="20"/>
                                <w:szCs w:val="20"/>
                              </w:rPr>
                            </w:pPr>
                            <w:r>
                              <w:rPr>
                                <w:rFonts w:ascii="Courier New" w:hAnsi="Courier New" w:cs="Courier New"/>
                                <w:sz w:val="20"/>
                                <w:szCs w:val="20"/>
                              </w:rPr>
                              <w:t>sent</w:t>
                            </w:r>
                            <w:r w:rsidRPr="00D65719">
                              <w:rPr>
                                <w:rFonts w:ascii="Courier New" w:hAnsi="Courier New" w:cs="Courier New"/>
                                <w:sz w:val="20"/>
                                <w:szCs w:val="20"/>
                              </w:rPr>
                              <w:t xml:space="preserve"> = 0</w:t>
                            </w:r>
                          </w:p>
                          <w:p w:rsidR="004F4408" w:rsidRPr="00D65719" w:rsidRDefault="004F4408">
                            <w:pPr>
                              <w:rPr>
                                <w:rFonts w:ascii="Courier New" w:hAnsi="Courier New" w:cs="Courier New"/>
                                <w:sz w:val="20"/>
                                <w:szCs w:val="20"/>
                              </w:rPr>
                            </w:pPr>
                            <w:r w:rsidRPr="00D65719">
                              <w:rPr>
                                <w:rFonts w:ascii="Courier New" w:hAnsi="Courier New" w:cs="Courier New"/>
                                <w:sz w:val="20"/>
                                <w:szCs w:val="20"/>
                              </w:rPr>
                              <w:t>received = 0</w:t>
                            </w:r>
                          </w:p>
                          <w:p w:rsidR="004F4408" w:rsidRPr="00D65719" w:rsidRDefault="004F4408">
                            <w:pPr>
                              <w:rPr>
                                <w:rFonts w:ascii="Courier New" w:hAnsi="Courier New" w:cs="Courier New"/>
                                <w:sz w:val="20"/>
                                <w:szCs w:val="20"/>
                              </w:rPr>
                            </w:pPr>
                            <w:r w:rsidRPr="00D65719">
                              <w:rPr>
                                <w:rFonts w:ascii="Courier New" w:hAnsi="Courier New" w:cs="Courier New"/>
                                <w:sz w:val="20"/>
                                <w:szCs w:val="20"/>
                              </w:rPr>
                              <w:t>for i = 1 to the number of rows</w:t>
                            </w:r>
                          </w:p>
                          <w:p w:rsidR="004F4408" w:rsidRPr="00D65719" w:rsidRDefault="004F4408" w:rsidP="001378B8">
                            <w:pPr>
                              <w:rPr>
                                <w:rFonts w:ascii="Courier New" w:hAnsi="Courier New" w:cs="Courier New"/>
                                <w:sz w:val="20"/>
                                <w:szCs w:val="20"/>
                              </w:rPr>
                            </w:pPr>
                            <w:r w:rsidRPr="00D65719">
                              <w:rPr>
                                <w:rFonts w:ascii="Courier New" w:hAnsi="Courier New" w:cs="Courier New"/>
                                <w:sz w:val="20"/>
                                <w:szCs w:val="20"/>
                              </w:rPr>
                              <w:t xml:space="preserve">     if in a row contains </w:t>
                            </w:r>
                            <w:r>
                              <w:rPr>
                                <w:rFonts w:ascii="Courier New" w:hAnsi="Courier New" w:cs="Courier New"/>
                                <w:sz w:val="20"/>
                                <w:szCs w:val="20"/>
                              </w:rPr>
                              <w:t>“</w:t>
                            </w:r>
                            <w:r w:rsidRPr="00D65719">
                              <w:rPr>
                                <w:rFonts w:ascii="Courier New" w:hAnsi="Courier New" w:cs="Courier New"/>
                                <w:sz w:val="20"/>
                                <w:szCs w:val="20"/>
                              </w:rPr>
                              <w:t>s</w:t>
                            </w:r>
                            <w:r>
                              <w:rPr>
                                <w:rFonts w:ascii="Courier New" w:hAnsi="Courier New" w:cs="Courier New"/>
                                <w:sz w:val="20"/>
                                <w:szCs w:val="20"/>
                              </w:rPr>
                              <w:t>”</w:t>
                            </w:r>
                            <w:r w:rsidRPr="00D65719">
                              <w:rPr>
                                <w:rFonts w:ascii="Courier New" w:hAnsi="Courier New" w:cs="Courier New"/>
                                <w:sz w:val="20"/>
                                <w:szCs w:val="20"/>
                              </w:rPr>
                              <w:t xml:space="preserve"> and AGT then</w:t>
                            </w:r>
                          </w:p>
                          <w:p w:rsidR="004F4408" w:rsidRPr="00D65719" w:rsidRDefault="004F4408">
                            <w:pPr>
                              <w:rPr>
                                <w:rFonts w:ascii="Courier New" w:hAnsi="Courier New" w:cs="Courier New"/>
                                <w:sz w:val="20"/>
                                <w:szCs w:val="20"/>
                              </w:rPr>
                            </w:pPr>
                            <w:r>
                              <w:rPr>
                                <w:rFonts w:ascii="Courier New" w:hAnsi="Courier New" w:cs="Courier New"/>
                                <w:sz w:val="20"/>
                                <w:szCs w:val="20"/>
                              </w:rPr>
                              <w:t xml:space="preserve">          sent</w:t>
                            </w:r>
                            <w:r w:rsidRPr="00D65719">
                              <w:rPr>
                                <w:rFonts w:ascii="Courier New" w:hAnsi="Courier New" w:cs="Courier New"/>
                                <w:sz w:val="20"/>
                                <w:szCs w:val="20"/>
                              </w:rPr>
                              <w:t>++</w:t>
                            </w:r>
                          </w:p>
                          <w:p w:rsidR="004F4408" w:rsidRPr="00D65719" w:rsidRDefault="004F4408">
                            <w:pPr>
                              <w:rPr>
                                <w:rFonts w:ascii="Courier New" w:hAnsi="Courier New" w:cs="Courier New"/>
                                <w:sz w:val="20"/>
                                <w:szCs w:val="20"/>
                              </w:rPr>
                            </w:pPr>
                            <w:r w:rsidRPr="00D65719">
                              <w:rPr>
                                <w:rFonts w:ascii="Courier New" w:hAnsi="Courier New" w:cs="Courier New"/>
                                <w:sz w:val="20"/>
                                <w:szCs w:val="20"/>
                              </w:rPr>
                              <w:t xml:space="preserve">     else if in a row contains </w:t>
                            </w:r>
                            <w:r>
                              <w:rPr>
                                <w:rFonts w:ascii="Courier New" w:hAnsi="Courier New" w:cs="Courier New"/>
                                <w:sz w:val="20"/>
                                <w:szCs w:val="20"/>
                              </w:rPr>
                              <w:t>“</w:t>
                            </w:r>
                            <w:r w:rsidRPr="00D65719">
                              <w:rPr>
                                <w:rFonts w:ascii="Courier New" w:hAnsi="Courier New" w:cs="Courier New"/>
                                <w:sz w:val="20"/>
                                <w:szCs w:val="20"/>
                              </w:rPr>
                              <w:t>r</w:t>
                            </w:r>
                            <w:r>
                              <w:rPr>
                                <w:rFonts w:ascii="Courier New" w:hAnsi="Courier New" w:cs="Courier New"/>
                                <w:sz w:val="20"/>
                                <w:szCs w:val="20"/>
                              </w:rPr>
                              <w:t>”</w:t>
                            </w:r>
                            <w:r w:rsidRPr="00D65719">
                              <w:rPr>
                                <w:rFonts w:ascii="Courier New" w:hAnsi="Courier New" w:cs="Courier New"/>
                                <w:sz w:val="20"/>
                                <w:szCs w:val="20"/>
                              </w:rPr>
                              <w:t xml:space="preserve"> and AGT then</w:t>
                            </w:r>
                          </w:p>
                          <w:p w:rsidR="004F4408" w:rsidRPr="00D65719" w:rsidRDefault="004F4408">
                            <w:pPr>
                              <w:rPr>
                                <w:rFonts w:ascii="Courier New" w:hAnsi="Courier New" w:cs="Courier New"/>
                                <w:sz w:val="20"/>
                                <w:szCs w:val="20"/>
                              </w:rPr>
                            </w:pPr>
                            <w:r w:rsidRPr="00D65719">
                              <w:rPr>
                                <w:rFonts w:ascii="Courier New" w:hAnsi="Courier New" w:cs="Courier New"/>
                                <w:sz w:val="20"/>
                                <w:szCs w:val="20"/>
                              </w:rPr>
                              <w:t xml:space="preserve">          received++</w:t>
                            </w:r>
                          </w:p>
                          <w:p w:rsidR="004F4408" w:rsidRPr="00D65719" w:rsidRDefault="004F4408">
                            <w:pPr>
                              <w:rPr>
                                <w:rFonts w:ascii="Courier New" w:hAnsi="Courier New" w:cs="Courier New"/>
                                <w:sz w:val="20"/>
                                <w:szCs w:val="20"/>
                              </w:rPr>
                            </w:pPr>
                            <w:r w:rsidRPr="00D65719">
                              <w:rPr>
                                <w:rFonts w:ascii="Courier New" w:hAnsi="Courier New" w:cs="Courier New"/>
                                <w:sz w:val="20"/>
                                <w:szCs w:val="20"/>
                              </w:rPr>
                              <w:t xml:space="preserve">     end if</w:t>
                            </w:r>
                          </w:p>
                          <w:p w:rsidR="004F4408" w:rsidRPr="00D65719" w:rsidRDefault="004F4408">
                            <w:pPr>
                              <w:rPr>
                                <w:rFonts w:ascii="Courier New" w:hAnsi="Courier New" w:cs="Courier New"/>
                                <w:sz w:val="20"/>
                                <w:szCs w:val="20"/>
                              </w:rPr>
                            </w:pPr>
                            <w:r>
                              <w:rPr>
                                <w:rFonts w:ascii="Courier New" w:hAnsi="Courier New" w:cs="Courier New"/>
                                <w:sz w:val="20"/>
                                <w:szCs w:val="20"/>
                              </w:rPr>
                              <w:t>pdr = received / sent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802" o:spid="_x0000_s1059" type="#_x0000_t202" style="width:289.5pt;height:12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" fillcolor="white [3201]" strokeweight=".5pt">
                <v:textbox>
                  <w:txbxContent>
                    <w:p w:rsidR="004F4408" w:rsidRPr="00D65719" w:rsidRDefault="004F4408">
                      <w:pPr>
                        <w:rPr>
                          <w:rFonts w:ascii="Courier New" w:hAnsi="Courier New" w:cs="Courier New"/>
                          <w:sz w:val="20"/>
                          <w:szCs w:val="20"/>
                        </w:rPr>
                      </w:pPr>
                      <w:r>
                        <w:rPr>
                          <w:rFonts w:ascii="Courier New" w:hAnsi="Courier New" w:cs="Courier New"/>
                          <w:sz w:val="20"/>
                          <w:szCs w:val="20"/>
                        </w:rPr>
                        <w:t>sent</w:t>
                      </w:r>
                      <w:r w:rsidRPr="00D65719">
                        <w:rPr>
                          <w:rFonts w:ascii="Courier New" w:hAnsi="Courier New" w:cs="Courier New"/>
                          <w:sz w:val="20"/>
                          <w:szCs w:val="20"/>
                        </w:rPr>
                        <w:t xml:space="preserve"> = 0</w:t>
                      </w:r>
                    </w:p>
                    <w:p w:rsidR="004F4408" w:rsidRPr="00D65719" w:rsidRDefault="004F4408">
                      <w:pPr>
                        <w:rPr>
                          <w:rFonts w:ascii="Courier New" w:hAnsi="Courier New" w:cs="Courier New"/>
                          <w:sz w:val="20"/>
                          <w:szCs w:val="20"/>
                        </w:rPr>
                      </w:pPr>
                      <w:r w:rsidRPr="00D65719">
                        <w:rPr>
                          <w:rFonts w:ascii="Courier New" w:hAnsi="Courier New" w:cs="Courier New"/>
                          <w:sz w:val="20"/>
                          <w:szCs w:val="20"/>
                        </w:rPr>
                        <w:t>received = 0</w:t>
                      </w:r>
                    </w:p>
                    <w:p w:rsidR="004F4408" w:rsidRPr="00D65719" w:rsidRDefault="004F4408">
                      <w:pPr>
                        <w:rPr>
                          <w:rFonts w:ascii="Courier New" w:hAnsi="Courier New" w:cs="Courier New"/>
                          <w:sz w:val="20"/>
                          <w:szCs w:val="20"/>
                        </w:rPr>
                      </w:pPr>
                      <w:r w:rsidRPr="00D65719">
                        <w:rPr>
                          <w:rFonts w:ascii="Courier New" w:hAnsi="Courier New" w:cs="Courier New"/>
                          <w:sz w:val="20"/>
                          <w:szCs w:val="20"/>
                        </w:rPr>
                        <w:t>for i = 1 to the number of rows</w:t>
                      </w:r>
                    </w:p>
                    <w:p w:rsidR="004F4408" w:rsidRPr="00D65719" w:rsidRDefault="004F4408" w:rsidP="001378B8">
                      <w:pPr>
                        <w:rPr>
                          <w:rFonts w:ascii="Courier New" w:hAnsi="Courier New" w:cs="Courier New"/>
                          <w:sz w:val="20"/>
                          <w:szCs w:val="20"/>
                        </w:rPr>
                      </w:pPr>
                      <w:r w:rsidRPr="00D65719">
                        <w:rPr>
                          <w:rFonts w:ascii="Courier New" w:hAnsi="Courier New" w:cs="Courier New"/>
                          <w:sz w:val="20"/>
                          <w:szCs w:val="20"/>
                        </w:rPr>
                        <w:t xml:space="preserve">     if in a row contains </w:t>
                      </w:r>
                      <w:r>
                        <w:rPr>
                          <w:rFonts w:ascii="Courier New" w:hAnsi="Courier New" w:cs="Courier New"/>
                          <w:sz w:val="20"/>
                          <w:szCs w:val="20"/>
                        </w:rPr>
                        <w:t>“</w:t>
                      </w:r>
                      <w:r w:rsidRPr="00D65719">
                        <w:rPr>
                          <w:rFonts w:ascii="Courier New" w:hAnsi="Courier New" w:cs="Courier New"/>
                          <w:sz w:val="20"/>
                          <w:szCs w:val="20"/>
                        </w:rPr>
                        <w:t>s</w:t>
                      </w:r>
                      <w:r>
                        <w:rPr>
                          <w:rFonts w:ascii="Courier New" w:hAnsi="Courier New" w:cs="Courier New"/>
                          <w:sz w:val="20"/>
                          <w:szCs w:val="20"/>
                        </w:rPr>
                        <w:t>”</w:t>
                      </w:r>
                      <w:r w:rsidRPr="00D65719">
                        <w:rPr>
                          <w:rFonts w:ascii="Courier New" w:hAnsi="Courier New" w:cs="Courier New"/>
                          <w:sz w:val="20"/>
                          <w:szCs w:val="20"/>
                        </w:rPr>
                        <w:t xml:space="preserve"> and AGT then</w:t>
                      </w:r>
                    </w:p>
                    <w:p w:rsidR="004F4408" w:rsidRPr="00D65719" w:rsidRDefault="004F4408">
                      <w:pPr>
                        <w:rPr>
                          <w:rFonts w:ascii="Courier New" w:hAnsi="Courier New" w:cs="Courier New"/>
                          <w:sz w:val="20"/>
                          <w:szCs w:val="20"/>
                        </w:rPr>
                      </w:pPr>
                      <w:r>
                        <w:rPr>
                          <w:rFonts w:ascii="Courier New" w:hAnsi="Courier New" w:cs="Courier New"/>
                          <w:sz w:val="20"/>
                          <w:szCs w:val="20"/>
                        </w:rPr>
                        <w:t xml:space="preserve">          sent</w:t>
                      </w:r>
                      <w:r w:rsidRPr="00D65719">
                        <w:rPr>
                          <w:rFonts w:ascii="Courier New" w:hAnsi="Courier New" w:cs="Courier New"/>
                          <w:sz w:val="20"/>
                          <w:szCs w:val="20"/>
                        </w:rPr>
                        <w:t>++</w:t>
                      </w:r>
                    </w:p>
                    <w:p w:rsidR="004F4408" w:rsidRPr="00D65719" w:rsidRDefault="004F4408">
                      <w:pPr>
                        <w:rPr>
                          <w:rFonts w:ascii="Courier New" w:hAnsi="Courier New" w:cs="Courier New"/>
                          <w:sz w:val="20"/>
                          <w:szCs w:val="20"/>
                        </w:rPr>
                      </w:pPr>
                      <w:r w:rsidRPr="00D65719">
                        <w:rPr>
                          <w:rFonts w:ascii="Courier New" w:hAnsi="Courier New" w:cs="Courier New"/>
                          <w:sz w:val="20"/>
                          <w:szCs w:val="20"/>
                        </w:rPr>
                        <w:t xml:space="preserve">     else if in a row contains </w:t>
                      </w:r>
                      <w:r>
                        <w:rPr>
                          <w:rFonts w:ascii="Courier New" w:hAnsi="Courier New" w:cs="Courier New"/>
                          <w:sz w:val="20"/>
                          <w:szCs w:val="20"/>
                        </w:rPr>
                        <w:t>“</w:t>
                      </w:r>
                      <w:r w:rsidRPr="00D65719">
                        <w:rPr>
                          <w:rFonts w:ascii="Courier New" w:hAnsi="Courier New" w:cs="Courier New"/>
                          <w:sz w:val="20"/>
                          <w:szCs w:val="20"/>
                        </w:rPr>
                        <w:t>r</w:t>
                      </w:r>
                      <w:r>
                        <w:rPr>
                          <w:rFonts w:ascii="Courier New" w:hAnsi="Courier New" w:cs="Courier New"/>
                          <w:sz w:val="20"/>
                          <w:szCs w:val="20"/>
                        </w:rPr>
                        <w:t>”</w:t>
                      </w:r>
                      <w:r w:rsidRPr="00D65719">
                        <w:rPr>
                          <w:rFonts w:ascii="Courier New" w:hAnsi="Courier New" w:cs="Courier New"/>
                          <w:sz w:val="20"/>
                          <w:szCs w:val="20"/>
                        </w:rPr>
                        <w:t xml:space="preserve"> and AGT then</w:t>
                      </w:r>
                    </w:p>
                    <w:p w:rsidR="004F4408" w:rsidRPr="00D65719" w:rsidRDefault="004F4408">
                      <w:pPr>
                        <w:rPr>
                          <w:rFonts w:ascii="Courier New" w:hAnsi="Courier New" w:cs="Courier New"/>
                          <w:sz w:val="20"/>
                          <w:szCs w:val="20"/>
                        </w:rPr>
                      </w:pPr>
                      <w:r w:rsidRPr="00D65719">
                        <w:rPr>
                          <w:rFonts w:ascii="Courier New" w:hAnsi="Courier New" w:cs="Courier New"/>
                          <w:sz w:val="20"/>
                          <w:szCs w:val="20"/>
                        </w:rPr>
                        <w:t xml:space="preserve">          received++</w:t>
                      </w:r>
                    </w:p>
                    <w:p w:rsidR="004F4408" w:rsidRPr="00D65719" w:rsidRDefault="004F4408">
                      <w:pPr>
                        <w:rPr>
                          <w:rFonts w:ascii="Courier New" w:hAnsi="Courier New" w:cs="Courier New"/>
                          <w:sz w:val="20"/>
                          <w:szCs w:val="20"/>
                        </w:rPr>
                      </w:pPr>
                      <w:r w:rsidRPr="00D65719">
                        <w:rPr>
                          <w:rFonts w:ascii="Courier New" w:hAnsi="Courier New" w:cs="Courier New"/>
                          <w:sz w:val="20"/>
                          <w:szCs w:val="20"/>
                        </w:rPr>
                        <w:t xml:space="preserve">     end if</w:t>
                      </w:r>
                    </w:p>
                    <w:p w:rsidR="004F4408" w:rsidRPr="00D65719" w:rsidRDefault="004F4408">
                      <w:pPr>
                        <w:rPr>
                          <w:rFonts w:ascii="Courier New" w:hAnsi="Courier New" w:cs="Courier New"/>
                          <w:sz w:val="20"/>
                          <w:szCs w:val="20"/>
                        </w:rPr>
                      </w:pPr>
                      <w:r>
                        <w:rPr>
                          <w:rFonts w:ascii="Courier New" w:hAnsi="Courier New" w:cs="Courier New"/>
                          <w:sz w:val="20"/>
                          <w:szCs w:val="20"/>
                        </w:rPr>
                        <w:t>pdr = received / sent</w:t>
                      </w:r>
                    </w:p>
                  </w:txbxContent>
                </v:textbox>
                <w10:anchorlock/>
              </v:shape>
            </w:pict>
          </mc:Fallback>
        </mc:AlternateContent>
      </w:r>
    </w:p>
    <w:p w:rsidR="00F439FF" w:rsidRDefault="00D65719" w:rsidP="00D65719">
      <w:pPr>
        <w:pStyle w:val="Caption"/>
      </w:pPr>
      <w:bookmarkStart w:id="229" w:name="_Ref483388394"/>
      <w:bookmarkStart w:id="230" w:name="_Toc487273008"/>
      <w:r>
        <w:t xml:space="preserve">Gambar </w:t>
      </w:r>
      <w:r w:rsidR="002E4E75">
        <w:fldChar w:fldCharType="begin"/>
      </w:r>
      <w:r w:rsidR="002E4E75">
        <w:instrText xml:space="preserve"> STYLEREF 1 \s </w:instrText>
      </w:r>
      <w:r w:rsidR="002E4E75">
        <w:fldChar w:fldCharType="separate"/>
      </w:r>
      <w:r w:rsidR="004F4408">
        <w:rPr>
          <w:noProof/>
        </w:rPr>
        <w:t>4</w:t>
      </w:r>
      <w:r w:rsidR="002E4E75">
        <w:rPr>
          <w:noProof/>
        </w:rPr>
        <w:fldChar w:fldCharType="end"/>
      </w:r>
      <w:r w:rsidR="004834F4">
        <w:t>.</w:t>
      </w:r>
      <w:r w:rsidR="002E4E75">
        <w:fldChar w:fldCharType="begin"/>
      </w:r>
      <w:r w:rsidR="002E4E75">
        <w:instrText xml:space="preserve"> SEQ Gambar \* ARABIC \s 1 </w:instrText>
      </w:r>
      <w:r w:rsidR="002E4E75">
        <w:fldChar w:fldCharType="separate"/>
      </w:r>
      <w:r w:rsidR="004F4408">
        <w:rPr>
          <w:noProof/>
        </w:rPr>
        <w:t>29</w:t>
      </w:r>
      <w:r w:rsidR="002E4E75">
        <w:rPr>
          <w:noProof/>
        </w:rPr>
        <w:fldChar w:fldCharType="end"/>
      </w:r>
      <w:bookmarkEnd w:id="229"/>
      <w:r>
        <w:t xml:space="preserve"> </w:t>
      </w:r>
      <w:r w:rsidR="00277B74">
        <w:rPr>
          <w:b w:val="0"/>
        </w:rPr>
        <w:t>Pseudocode untuk M</w:t>
      </w:r>
      <w:r w:rsidRPr="00D65719">
        <w:rPr>
          <w:b w:val="0"/>
        </w:rPr>
        <w:t>enghitung PDR</w:t>
      </w:r>
      <w:bookmarkEnd w:id="230"/>
    </w:p>
    <w:p w:rsidR="00F439FF" w:rsidRDefault="00F439FF" w:rsidP="00F439FF">
      <w:pPr>
        <w:jc w:val="both"/>
      </w:pPr>
    </w:p>
    <w:p w:rsidR="007B4875" w:rsidRDefault="003A33C7" w:rsidP="007B4875">
      <w:pPr>
        <w:ind w:firstLine="720"/>
        <w:jc w:val="both"/>
      </w:pPr>
      <w:r>
        <w:t xml:space="preserve">Contoh perintah pengeksekusian skrip awk untuk menganalisis </w:t>
      </w:r>
      <w:r w:rsidR="009A345A">
        <w:rPr>
          <w:i/>
        </w:rPr>
        <w:t>trace file</w:t>
      </w:r>
      <w:r>
        <w:t xml:space="preserve"> beserta </w:t>
      </w:r>
      <w:r w:rsidRPr="00387317">
        <w:rPr>
          <w:i/>
        </w:rPr>
        <w:t>output</w:t>
      </w:r>
      <w:r>
        <w:t>nya dapat dilihat</w:t>
      </w:r>
      <w:r w:rsidR="009530E6">
        <w:t xml:space="preserve"> masing-masing</w:t>
      </w:r>
      <w:r w:rsidR="00C77E67">
        <w:t xml:space="preserve"> pada </w:t>
      </w:r>
      <w:r w:rsidR="00C77E67">
        <w:fldChar w:fldCharType="begin"/>
      </w:r>
      <w:r w:rsidR="00C77E67">
        <w:instrText xml:space="preserve"> REF _Ref483391175 \h </w:instrText>
      </w:r>
      <w:r w:rsidR="00C77E67">
        <w:fldChar w:fldCharType="separate"/>
      </w:r>
      <w:r w:rsidR="004F4408">
        <w:t xml:space="preserve">Gambar </w:t>
      </w:r>
      <w:r w:rsidR="004F4408">
        <w:rPr>
          <w:noProof/>
        </w:rPr>
        <w:t>4</w:t>
      </w:r>
      <w:r w:rsidR="004F4408">
        <w:t>.</w:t>
      </w:r>
      <w:r w:rsidR="004F4408">
        <w:rPr>
          <w:noProof/>
        </w:rPr>
        <w:t>30</w:t>
      </w:r>
      <w:r w:rsidR="00C77E67">
        <w:fldChar w:fldCharType="end"/>
      </w:r>
      <w:r w:rsidR="00C77E67">
        <w:t xml:space="preserve"> dan </w:t>
      </w:r>
      <w:r w:rsidR="00C77E67">
        <w:fldChar w:fldCharType="begin"/>
      </w:r>
      <w:r w:rsidR="00C77E67">
        <w:instrText xml:space="preserve"> REF _Ref483391189 \h </w:instrText>
      </w:r>
      <w:r w:rsidR="00C77E67">
        <w:fldChar w:fldCharType="separate"/>
      </w:r>
      <w:r w:rsidR="004F4408">
        <w:t xml:space="preserve">Gambar </w:t>
      </w:r>
      <w:r w:rsidR="004F4408">
        <w:rPr>
          <w:noProof/>
        </w:rPr>
        <w:t>4</w:t>
      </w:r>
      <w:r w:rsidR="004F4408">
        <w:t>.</w:t>
      </w:r>
      <w:r w:rsidR="004F4408">
        <w:rPr>
          <w:noProof/>
        </w:rPr>
        <w:t>31</w:t>
      </w:r>
      <w:r w:rsidR="00C77E67">
        <w:fldChar w:fldCharType="end"/>
      </w:r>
      <w:r w:rsidR="0019468B">
        <w:t>.</w:t>
      </w:r>
    </w:p>
    <w:p w:rsidR="007B4875" w:rsidRDefault="007B4875" w:rsidP="007B4875">
      <w:pPr>
        <w:jc w:val="both"/>
      </w:pPr>
    </w:p>
    <w:p w:rsidR="007B4875" w:rsidRDefault="007B4875" w:rsidP="007B4875">
      <w:pPr>
        <w:keepNext/>
        <w:jc w:val="both"/>
      </w:pPr>
      <w:r>
        <w:rPr>
          <w:noProof/>
          <w:lang w:eastAsia="id-ID"/>
        </w:rPr>
        <mc:AlternateContent>
          <mc:Choice Requires="wps">
            <w:drawing>
              <wp:inline distT="0" distB="0" distL="0" distR="0">
                <wp:extent cx="3695700" cy="219075"/>
                <wp:effectExtent l="0" t="0" r="19050" b="28575"/>
                <wp:docPr id="450810" name="Text Box 450810"/>
                <wp:cNvGraphicFramePr/>
                <a:graphic xmlns:a="http://schemas.openxmlformats.org/drawingml/2006/main">
                  <a:graphicData uri="http://schemas.microsoft.com/office/word/2010/wordprocessingShape">
                    <wps:wsp>
                      <wps:cNvSpPr txBox="1"/>
                      <wps:spPr>
                        <a:xfrm>
                          <a:off x="0" y="0"/>
                          <a:ext cx="3695700" cy="2190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F4408" w:rsidRPr="007B4875" w:rsidRDefault="004F4408">
                            <w:pPr>
                              <w:rPr>
                                <w:rFonts w:ascii="Courier New" w:hAnsi="Courier New" w:cs="Courier New"/>
                                <w:sz w:val="20"/>
                                <w:szCs w:val="20"/>
                              </w:rPr>
                            </w:pPr>
                            <w:r w:rsidRPr="007B4875">
                              <w:rPr>
                                <w:rFonts w:ascii="Courier New" w:hAnsi="Courier New" w:cs="Courier New"/>
                                <w:sz w:val="20"/>
                                <w:szCs w:val="20"/>
                              </w:rPr>
                              <w:t>awk –f pdr.awk s-aodv2.tr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810" o:spid="_x0000_s1060" type="#_x0000_t202" style="width:291pt;height:1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" fillcolor="white [3201]" strokeweight=".5pt">
                <v:textbox>
                  <w:txbxContent>
                    <w:p w:rsidR="004F4408" w:rsidRPr="007B4875" w:rsidRDefault="004F4408">
                      <w:pPr>
                        <w:rPr>
                          <w:rFonts w:ascii="Courier New" w:hAnsi="Courier New" w:cs="Courier New"/>
                          <w:sz w:val="20"/>
                          <w:szCs w:val="20"/>
                        </w:rPr>
                      </w:pPr>
                      <w:r w:rsidRPr="007B4875">
                        <w:rPr>
                          <w:rFonts w:ascii="Courier New" w:hAnsi="Courier New" w:cs="Courier New"/>
                          <w:sz w:val="20"/>
                          <w:szCs w:val="20"/>
                        </w:rPr>
                        <w:t>awk –f pdr.awk s-aodv2.tr</w:t>
                      </w:r>
                    </w:p>
                  </w:txbxContent>
                </v:textbox>
                <w10:anchorlock/>
              </v:shape>
            </w:pict>
          </mc:Fallback>
        </mc:AlternateContent>
      </w:r>
    </w:p>
    <w:p w:rsidR="007B4875" w:rsidRDefault="007B4875" w:rsidP="007B4875">
      <w:pPr>
        <w:pStyle w:val="Caption"/>
        <w:rPr>
          <w:b w:val="0"/>
        </w:rPr>
      </w:pPr>
      <w:bookmarkStart w:id="231" w:name="_Ref483391175"/>
      <w:bookmarkStart w:id="232" w:name="_Toc487273009"/>
      <w:r>
        <w:t xml:space="preserve">Gambar </w:t>
      </w:r>
      <w:r w:rsidR="002E4E75">
        <w:fldChar w:fldCharType="begin"/>
      </w:r>
      <w:r w:rsidR="002E4E75">
        <w:instrText xml:space="preserve"> STYLEREF 1 \s </w:instrText>
      </w:r>
      <w:r w:rsidR="002E4E75">
        <w:fldChar w:fldCharType="separate"/>
      </w:r>
      <w:r w:rsidR="004F4408">
        <w:rPr>
          <w:noProof/>
        </w:rPr>
        <w:t>4</w:t>
      </w:r>
      <w:r w:rsidR="002E4E75">
        <w:rPr>
          <w:noProof/>
        </w:rPr>
        <w:fldChar w:fldCharType="end"/>
      </w:r>
      <w:r w:rsidR="004834F4">
        <w:t>.</w:t>
      </w:r>
      <w:r w:rsidR="002E4E75">
        <w:fldChar w:fldCharType="begin"/>
      </w:r>
      <w:r w:rsidR="002E4E75">
        <w:instrText xml:space="preserve"> SEQ Gambar \* ARABIC \s 1 </w:instrText>
      </w:r>
      <w:r w:rsidR="002E4E75">
        <w:fldChar w:fldCharType="separate"/>
      </w:r>
      <w:r w:rsidR="004F4408">
        <w:rPr>
          <w:noProof/>
        </w:rPr>
        <w:t>30</w:t>
      </w:r>
      <w:r w:rsidR="002E4E75">
        <w:rPr>
          <w:noProof/>
        </w:rPr>
        <w:fldChar w:fldCharType="end"/>
      </w:r>
      <w:bookmarkEnd w:id="231"/>
      <w:r>
        <w:t xml:space="preserve"> </w:t>
      </w:r>
      <w:r w:rsidR="00277B74">
        <w:rPr>
          <w:b w:val="0"/>
        </w:rPr>
        <w:t>Perintah Pengeksekusian S</w:t>
      </w:r>
      <w:r w:rsidRPr="007B4875">
        <w:rPr>
          <w:b w:val="0"/>
        </w:rPr>
        <w:t>krip awk PDR</w:t>
      </w:r>
      <w:bookmarkEnd w:id="232"/>
    </w:p>
    <w:p w:rsidR="00387317" w:rsidRDefault="00387317" w:rsidP="00387317">
      <w:r>
        <w:rPr>
          <w:noProof/>
          <w:lang w:eastAsia="id-ID"/>
        </w:rPr>
        <mc:AlternateContent>
          <mc:Choice Requires="wps">
            <w:drawing>
              <wp:anchor distT="0" distB="0" distL="114300" distR="114300" simplePos="0" relativeHeight="251705344" behindDoc="0" locked="0" layoutInCell="1" allowOverlap="1" wp14:anchorId="589D506D" wp14:editId="26235518">
                <wp:simplePos x="0" y="0"/>
                <wp:positionH relativeFrom="column">
                  <wp:posOffset>0</wp:posOffset>
                </wp:positionH>
                <wp:positionV relativeFrom="paragraph">
                  <wp:posOffset>450850</wp:posOffset>
                </wp:positionV>
                <wp:extent cx="3714750" cy="635"/>
                <wp:effectExtent l="0" t="0" r="0" b="0"/>
                <wp:wrapNone/>
                <wp:docPr id="450812" name="Text Box 450812"/>
                <wp:cNvGraphicFramePr/>
                <a:graphic xmlns:a="http://schemas.openxmlformats.org/drawingml/2006/main">
                  <a:graphicData uri="http://schemas.microsoft.com/office/word/2010/wordprocessingShape">
                    <wps:wsp>
                      <wps:cNvSpPr txBox="1"/>
                      <wps:spPr>
                        <a:xfrm>
                          <a:off x="0" y="0"/>
                          <a:ext cx="3714750" cy="635"/>
                        </a:xfrm>
                        <a:prstGeom prst="rect">
                          <a:avLst/>
                        </a:prstGeom>
                        <a:solidFill>
                          <a:prstClr val="white"/>
                        </a:solidFill>
                        <a:ln>
                          <a:noFill/>
                        </a:ln>
                        <a:effectLst/>
                      </wps:spPr>
                      <wps:txbx>
                        <w:txbxContent>
                          <w:p w:rsidR="004F4408" w:rsidRPr="00F82925" w:rsidRDefault="004F4408" w:rsidP="00387317">
                            <w:pPr>
                              <w:pStyle w:val="Caption"/>
                              <w:rPr>
                                <w:noProof/>
                              </w:rPr>
                            </w:pPr>
                            <w:bookmarkStart w:id="233" w:name="_Ref483391189"/>
                            <w:bookmarkStart w:id="234" w:name="_Toc487273010"/>
                            <w:r>
                              <w:t xml:space="preserve">Gambar </w:t>
                            </w:r>
                            <w:r w:rsidR="002E4E75">
                              <w:fldChar w:fldCharType="begin"/>
                            </w:r>
                            <w:r w:rsidR="002E4E75">
                              <w:instrText xml:space="preserve"> STYLEREF 1 \s </w:instrText>
                            </w:r>
                            <w:r w:rsidR="002E4E75">
                              <w:fldChar w:fldCharType="separate"/>
                            </w:r>
                            <w:r>
                              <w:rPr>
                                <w:noProof/>
                              </w:rPr>
                              <w:t>4</w:t>
                            </w:r>
                            <w:r w:rsidR="002E4E75">
                              <w:rPr>
                                <w:noProof/>
                              </w:rPr>
                              <w:fldChar w:fldCharType="end"/>
                            </w:r>
                            <w:r>
                              <w:t>.</w:t>
                            </w:r>
                            <w:r w:rsidR="002E4E75">
                              <w:fldChar w:fldCharType="begin"/>
                            </w:r>
                            <w:r w:rsidR="002E4E75">
                              <w:instrText xml:space="preserve"> SEQ Gambar \* ARABIC \s 1 </w:instrText>
                            </w:r>
                            <w:r w:rsidR="002E4E75">
                              <w:fldChar w:fldCharType="separate"/>
                            </w:r>
                            <w:r>
                              <w:rPr>
                                <w:noProof/>
                              </w:rPr>
                              <w:t>31</w:t>
                            </w:r>
                            <w:r w:rsidR="002E4E75">
                              <w:rPr>
                                <w:noProof/>
                              </w:rPr>
                              <w:fldChar w:fldCharType="end"/>
                            </w:r>
                            <w:bookmarkEnd w:id="233"/>
                            <w:r>
                              <w:t xml:space="preserve"> </w:t>
                            </w:r>
                            <w:r w:rsidRPr="00387317">
                              <w:rPr>
                                <w:b w:val="0"/>
                                <w:i/>
                              </w:rPr>
                              <w:t>Output</w:t>
                            </w:r>
                            <w:r>
                              <w:rPr>
                                <w:b w:val="0"/>
                              </w:rPr>
                              <w:t xml:space="preserve"> S</w:t>
                            </w:r>
                            <w:r w:rsidRPr="00387317">
                              <w:rPr>
                                <w:b w:val="0"/>
                              </w:rPr>
                              <w:t>krip awk PDR</w:t>
                            </w:r>
                            <w:bookmarkEnd w:id="2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9D506D" id="Text Box 450812" o:spid="_x0000_s1061" type="#_x0000_t202" style="position:absolute;margin-left:0;margin-top:35.5pt;width:292.5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" stroked="f">
                <v:textbox style="mso-fit-shape-to-text:t" inset="0,0,0,0">
                  <w:txbxContent>
                    <w:p w:rsidR="004F4408" w:rsidRPr="00F82925" w:rsidRDefault="004F4408" w:rsidP="00387317">
                      <w:pPr>
                        <w:pStyle w:val="Caption"/>
                        <w:rPr>
                          <w:noProof/>
                        </w:rPr>
                      </w:pPr>
                      <w:bookmarkStart w:id="235" w:name="_Ref483391189"/>
                      <w:bookmarkStart w:id="236" w:name="_Toc487273010"/>
                      <w:r>
                        <w:t xml:space="preserve">Gambar </w:t>
                      </w:r>
                      <w:r w:rsidR="002E4E75">
                        <w:fldChar w:fldCharType="begin"/>
                      </w:r>
                      <w:r w:rsidR="002E4E75">
                        <w:instrText xml:space="preserve"> STYLEREF 1 \s </w:instrText>
                      </w:r>
                      <w:r w:rsidR="002E4E75">
                        <w:fldChar w:fldCharType="separate"/>
                      </w:r>
                      <w:r>
                        <w:rPr>
                          <w:noProof/>
                        </w:rPr>
                        <w:t>4</w:t>
                      </w:r>
                      <w:r w:rsidR="002E4E75">
                        <w:rPr>
                          <w:noProof/>
                        </w:rPr>
                        <w:fldChar w:fldCharType="end"/>
                      </w:r>
                      <w:r>
                        <w:t>.</w:t>
                      </w:r>
                      <w:r w:rsidR="002E4E75">
                        <w:fldChar w:fldCharType="begin"/>
                      </w:r>
                      <w:r w:rsidR="002E4E75">
                        <w:instrText xml:space="preserve"> SEQ Gambar \* ARABIC \s 1 </w:instrText>
                      </w:r>
                      <w:r w:rsidR="002E4E75">
                        <w:fldChar w:fldCharType="separate"/>
                      </w:r>
                      <w:r>
                        <w:rPr>
                          <w:noProof/>
                        </w:rPr>
                        <w:t>31</w:t>
                      </w:r>
                      <w:r w:rsidR="002E4E75">
                        <w:rPr>
                          <w:noProof/>
                        </w:rPr>
                        <w:fldChar w:fldCharType="end"/>
                      </w:r>
                      <w:bookmarkEnd w:id="235"/>
                      <w:r>
                        <w:t xml:space="preserve"> </w:t>
                      </w:r>
                      <w:r w:rsidRPr="00387317">
                        <w:rPr>
                          <w:b w:val="0"/>
                          <w:i/>
                        </w:rPr>
                        <w:t>Output</w:t>
                      </w:r>
                      <w:r>
                        <w:rPr>
                          <w:b w:val="0"/>
                        </w:rPr>
                        <w:t xml:space="preserve"> S</w:t>
                      </w:r>
                      <w:r w:rsidRPr="00387317">
                        <w:rPr>
                          <w:b w:val="0"/>
                        </w:rPr>
                        <w:t>krip awk PDR</w:t>
                      </w:r>
                      <w:bookmarkEnd w:id="236"/>
                    </w:p>
                  </w:txbxContent>
                </v:textbox>
              </v:shape>
            </w:pict>
          </mc:Fallback>
        </mc:AlternateContent>
      </w:r>
      <w:r>
        <w:rPr>
          <w:noProof/>
          <w:lang w:eastAsia="id-ID"/>
        </w:rPr>
        <mc:AlternateContent>
          <mc:Choice Requires="wps">
            <w:drawing>
              <wp:anchor distT="0" distB="0" distL="114300" distR="114300" simplePos="0" relativeHeight="251703296" behindDoc="0" locked="0" layoutInCell="1" allowOverlap="1">
                <wp:simplePos x="0" y="0"/>
                <wp:positionH relativeFrom="margin">
                  <wp:align>left</wp:align>
                </wp:positionH>
                <wp:positionV relativeFrom="paragraph">
                  <wp:posOffset>165100</wp:posOffset>
                </wp:positionV>
                <wp:extent cx="3714750" cy="228600"/>
                <wp:effectExtent l="0" t="0" r="19050" b="19050"/>
                <wp:wrapNone/>
                <wp:docPr id="450811" name="Text Box 450811"/>
                <wp:cNvGraphicFramePr/>
                <a:graphic xmlns:a="http://schemas.openxmlformats.org/drawingml/2006/main">
                  <a:graphicData uri="http://schemas.microsoft.com/office/word/2010/wordprocessingShape">
                    <wps:wsp>
                      <wps:cNvSpPr txBox="1"/>
                      <wps:spPr>
                        <a:xfrm>
                          <a:off x="0" y="0"/>
                          <a:ext cx="3714750" cy="2286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F4408" w:rsidRPr="00387317" w:rsidRDefault="004F4408">
                            <w:pPr>
                              <w:rPr>
                                <w:rFonts w:ascii="Courier New" w:hAnsi="Courier New" w:cs="Courier New"/>
                                <w:sz w:val="20"/>
                                <w:szCs w:val="20"/>
                              </w:rPr>
                            </w:pPr>
                            <w:r w:rsidRPr="00387317">
                              <w:rPr>
                                <w:rFonts w:ascii="Courier New" w:hAnsi="Courier New" w:cs="Courier New"/>
                                <w:sz w:val="20"/>
                                <w:szCs w:val="20"/>
                              </w:rPr>
                              <w:t>pdr: xx.xx (float number)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50811" o:spid="_x0000_s1062" type="#_x0000_t202" style="position:absolute;margin-left:0;margin-top:13pt;width:292.5pt;height:18pt;z-index:25170329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" fillcolor="white [3201]" strokeweight=".5pt">
                <v:textbox>
                  <w:txbxContent>
                    <w:p w:rsidR="004F4408" w:rsidRPr="00387317" w:rsidRDefault="004F4408">
                      <w:pPr>
                        <w:rPr>
                          <w:rFonts w:ascii="Courier New" w:hAnsi="Courier New" w:cs="Courier New"/>
                          <w:sz w:val="20"/>
                          <w:szCs w:val="20"/>
                        </w:rPr>
                      </w:pPr>
                      <w:r w:rsidRPr="00387317">
                        <w:rPr>
                          <w:rFonts w:ascii="Courier New" w:hAnsi="Courier New" w:cs="Courier New"/>
                          <w:sz w:val="20"/>
                          <w:szCs w:val="20"/>
                        </w:rPr>
                        <w:t>pdr: xx.xx (float number)</w:t>
                      </w:r>
                    </w:p>
                  </w:txbxContent>
                </v:textbox>
                <w10:wrap anchorx="margin"/>
              </v:shape>
            </w:pict>
          </mc:Fallback>
        </mc:AlternateContent>
      </w:r>
    </w:p>
    <w:p w:rsidR="00387317" w:rsidRPr="00387317" w:rsidRDefault="00387317" w:rsidP="00387317"/>
    <w:p w:rsidR="004E1051" w:rsidRDefault="004E1051" w:rsidP="00B31AB7">
      <w:pPr>
        <w:pStyle w:val="Heading3"/>
        <w:numPr>
          <w:ilvl w:val="0"/>
          <w:numId w:val="0"/>
        </w:numPr>
        <w:jc w:val="both"/>
        <w:rPr>
          <w:rFonts w:eastAsia="Calibri"/>
          <w:b w:val="0"/>
          <w:bCs w:val="0"/>
          <w:szCs w:val="22"/>
        </w:rPr>
      </w:pPr>
    </w:p>
    <w:p w:rsidR="00B31AB7" w:rsidRDefault="00B31AB7" w:rsidP="00B31AB7"/>
    <w:p w:rsidR="00B31AB7" w:rsidRDefault="00B31AB7" w:rsidP="00B31AB7"/>
    <w:p w:rsidR="00B31AB7" w:rsidRDefault="00B31AB7" w:rsidP="00B31AB7"/>
    <w:p w:rsidR="00B31AB7" w:rsidRDefault="00B31AB7" w:rsidP="00B31AB7"/>
    <w:p w:rsidR="00B31AB7" w:rsidRDefault="00B31AB7" w:rsidP="00B31AB7"/>
    <w:p w:rsidR="00B31AB7" w:rsidRDefault="00B31AB7" w:rsidP="00B31AB7">
      <w:pPr>
        <w:pStyle w:val="Heading3"/>
      </w:pPr>
      <w:bookmarkStart w:id="237" w:name="_Toc487272944"/>
      <w:r>
        <w:lastRenderedPageBreak/>
        <w:t xml:space="preserve">Implementasi Rata-rata </w:t>
      </w:r>
      <w:r w:rsidRPr="00B31AB7">
        <w:rPr>
          <w:i/>
        </w:rPr>
        <w:t>End to End Delay</w:t>
      </w:r>
      <w:r>
        <w:t xml:space="preserve"> (E2E)</w:t>
      </w:r>
      <w:bookmarkEnd w:id="237"/>
    </w:p>
    <w:p w:rsidR="00B31AB7" w:rsidRPr="00B31AB7" w:rsidRDefault="00B31AB7" w:rsidP="00B31AB7"/>
    <w:p w:rsidR="002057CB" w:rsidRDefault="002057CB" w:rsidP="0082069B">
      <w:pPr>
        <w:ind w:firstLine="567"/>
        <w:jc w:val="both"/>
      </w:pPr>
      <w:r>
        <w:t xml:space="preserve">Perhitungan E2E </w:t>
      </w:r>
      <w:r w:rsidR="00FC4A33">
        <w:t>telah dijelaskan melalui persamaan. Skrip awk untuk menghitung E2E dapat dilihat pada lampiran</w:t>
      </w:r>
      <w:r w:rsidR="00424AC8">
        <w:t xml:space="preserve"> </w:t>
      </w:r>
      <w:r w:rsidR="00424AC8">
        <w:fldChar w:fldCharType="begin"/>
      </w:r>
      <w:r w:rsidR="00424AC8">
        <w:instrText xml:space="preserve"> REF _Ref483799473 \h </w:instrText>
      </w:r>
      <w:r w:rsidR="00424AC8">
        <w:fldChar w:fldCharType="separate"/>
      </w:r>
      <w:r w:rsidR="004F4408">
        <w:t xml:space="preserve">A.6 Kode Skrip AWK Rata-rata </w:t>
      </w:r>
      <w:r w:rsidR="004F4408" w:rsidRPr="00041785">
        <w:rPr>
          <w:i/>
        </w:rPr>
        <w:t>End to End Delay</w:t>
      </w:r>
      <w:r w:rsidR="00424AC8">
        <w:fldChar w:fldCharType="end"/>
      </w:r>
      <w:r w:rsidR="00424AC8">
        <w:t>.</w:t>
      </w:r>
    </w:p>
    <w:p w:rsidR="004E1051" w:rsidRDefault="00FC4A33" w:rsidP="0082069B">
      <w:pPr>
        <w:ind w:firstLine="567"/>
        <w:jc w:val="both"/>
      </w:pPr>
      <w:r>
        <w:t>Dalam perhitungan E2E, l</w:t>
      </w:r>
      <w:r w:rsidR="004E1051">
        <w:t xml:space="preserve">angkah yang digunakan untuk mendapatkan E2E hampir sama dengan ketika mencari PDR, hanya saja yang perlu diperhatikan adalah waktu dari sebuah </w:t>
      </w:r>
      <w:r w:rsidR="004E1051" w:rsidRPr="00C27E25">
        <w:rPr>
          <w:i/>
        </w:rPr>
        <w:t>event</w:t>
      </w:r>
      <w:r w:rsidR="004E1051">
        <w:t xml:space="preserve"> yang tercatat pada kolom ke-2</w:t>
      </w:r>
      <w:r w:rsidR="00DC7782">
        <w:t xml:space="preserve"> dengan </w:t>
      </w:r>
      <w:r w:rsidR="00DC7782" w:rsidRPr="00C27E25">
        <w:rPr>
          <w:i/>
        </w:rPr>
        <w:t>filter event</w:t>
      </w:r>
      <w:r w:rsidR="00DC7782">
        <w:t xml:space="preserve"> pada kolom ke-4 adalah layer AGT dan </w:t>
      </w:r>
      <w:r w:rsidR="00DC7782" w:rsidRPr="00C27E25">
        <w:rPr>
          <w:i/>
        </w:rPr>
        <w:t>event</w:t>
      </w:r>
      <w:r w:rsidR="00DC7782">
        <w:t xml:space="preserve"> pada kolom pertama guna membedakan paket dikirim atau diterima</w:t>
      </w:r>
      <w:r w:rsidR="004E1051">
        <w:t>.</w:t>
      </w:r>
      <w:r w:rsidR="00DC7782">
        <w:t xml:space="preserve"> Setelah seluruh baris yang memenuhi didapatkan, akan dihitung </w:t>
      </w:r>
      <w:r w:rsidR="00DC7782" w:rsidRPr="00C27E25">
        <w:rPr>
          <w:i/>
        </w:rPr>
        <w:t>delay</w:t>
      </w:r>
      <w:r w:rsidR="00DC7782">
        <w:t xml:space="preserve"> dari paket dengan mengurangi waktu dari paket diterima dengan waktu dari paket dikirim dengan sayarat memiliki </w:t>
      </w:r>
      <w:r w:rsidR="00DC7782" w:rsidRPr="00C27E25">
        <w:rPr>
          <w:i/>
        </w:rPr>
        <w:t>id</w:t>
      </w:r>
      <w:r w:rsidR="00DC7782">
        <w:t xml:space="preserve"> paket yang sama.</w:t>
      </w:r>
    </w:p>
    <w:p w:rsidR="005E47A2" w:rsidRDefault="005E47A2" w:rsidP="0082069B">
      <w:pPr>
        <w:ind w:firstLine="567"/>
        <w:jc w:val="both"/>
      </w:pPr>
      <w:r>
        <w:t xml:space="preserve">Setelah mendapatkan </w:t>
      </w:r>
      <w:r w:rsidRPr="00C27E25">
        <w:rPr>
          <w:i/>
        </w:rPr>
        <w:t>delay</w:t>
      </w:r>
      <w:r>
        <w:t xml:space="preserve"> paket, langkah selanjutnya adalah dengan mencari rata-rata dari </w:t>
      </w:r>
      <w:r w:rsidRPr="00C27E25">
        <w:rPr>
          <w:i/>
        </w:rPr>
        <w:t>delay</w:t>
      </w:r>
      <w:r>
        <w:t xml:space="preserve"> tersebut dengan menjumlahkan semua </w:t>
      </w:r>
      <w:r w:rsidRPr="00C27E25">
        <w:rPr>
          <w:i/>
        </w:rPr>
        <w:t>delay</w:t>
      </w:r>
      <w:r>
        <w:t xml:space="preserve"> paket dan membaginya dengan jumlah paket. </w:t>
      </w:r>
      <w:r w:rsidRPr="00C27E25">
        <w:rPr>
          <w:i/>
        </w:rPr>
        <w:t>Pseudocode</w:t>
      </w:r>
      <w:r>
        <w:t xml:space="preserve"> untuk menghitung rata-rata </w:t>
      </w:r>
      <w:r w:rsidRPr="00C27E25">
        <w:rPr>
          <w:i/>
        </w:rPr>
        <w:t>end to end delay</w:t>
      </w:r>
      <w:r w:rsidR="00C77E67">
        <w:t xml:space="preserve"> dapat dilihat pada </w:t>
      </w:r>
      <w:r w:rsidR="00C77E67">
        <w:fldChar w:fldCharType="begin"/>
      </w:r>
      <w:r w:rsidR="00C77E67">
        <w:instrText xml:space="preserve"> REF _Ref483389061 \h </w:instrText>
      </w:r>
      <w:r w:rsidR="00C77E67">
        <w:fldChar w:fldCharType="separate"/>
      </w:r>
      <w:r w:rsidR="004F4408">
        <w:t xml:space="preserve">Gambar </w:t>
      </w:r>
      <w:r w:rsidR="004F4408">
        <w:rPr>
          <w:noProof/>
        </w:rPr>
        <w:t>4</w:t>
      </w:r>
      <w:r w:rsidR="004F4408">
        <w:t>.</w:t>
      </w:r>
      <w:r w:rsidR="004F4408">
        <w:rPr>
          <w:noProof/>
        </w:rPr>
        <w:t>32</w:t>
      </w:r>
      <w:r w:rsidR="00C77E67">
        <w:fldChar w:fldCharType="end"/>
      </w:r>
      <w:r w:rsidR="00DC367E">
        <w:t>.</w:t>
      </w:r>
    </w:p>
    <w:p w:rsidR="00A07CBC" w:rsidRDefault="00A07CBC" w:rsidP="00A07CBC">
      <w:pPr>
        <w:jc w:val="both"/>
      </w:pPr>
    </w:p>
    <w:p w:rsidR="00DC367E" w:rsidRDefault="00A07CBC" w:rsidP="00DC367E">
      <w:pPr>
        <w:keepNext/>
        <w:jc w:val="both"/>
      </w:pPr>
      <w:r>
        <w:rPr>
          <w:noProof/>
          <w:lang w:eastAsia="id-ID"/>
        </w:rPr>
        <mc:AlternateContent>
          <mc:Choice Requires="wps">
            <w:drawing>
              <wp:inline distT="0" distB="0" distL="0" distR="0">
                <wp:extent cx="3705225" cy="1971675"/>
                <wp:effectExtent l="0" t="0" r="28575" b="28575"/>
                <wp:docPr id="12" name="Text Box 12"/>
                <wp:cNvGraphicFramePr/>
                <a:graphic xmlns:a="http://schemas.openxmlformats.org/drawingml/2006/main">
                  <a:graphicData uri="http://schemas.microsoft.com/office/word/2010/wordprocessingShape">
                    <wps:wsp>
                      <wps:cNvSpPr txBox="1"/>
                      <wps:spPr>
                        <a:xfrm>
                          <a:off x="0" y="0"/>
                          <a:ext cx="3705225" cy="19716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F4408" w:rsidRPr="00DC367E" w:rsidRDefault="004F4408">
                            <w:pPr>
                              <w:rPr>
                                <w:rFonts w:ascii="Courier New" w:hAnsi="Courier New" w:cs="Courier New"/>
                                <w:sz w:val="20"/>
                                <w:szCs w:val="20"/>
                              </w:rPr>
                            </w:pPr>
                            <w:r w:rsidRPr="00DC367E">
                              <w:rPr>
                                <w:rFonts w:ascii="Courier New" w:hAnsi="Courier New" w:cs="Courier New"/>
                                <w:sz w:val="20"/>
                                <w:szCs w:val="20"/>
                              </w:rPr>
                              <w:t>sum_delay = 0</w:t>
                            </w:r>
                          </w:p>
                          <w:p w:rsidR="004F4408" w:rsidRPr="00DC367E" w:rsidRDefault="004F4408">
                            <w:pPr>
                              <w:rPr>
                                <w:rFonts w:ascii="Courier New" w:hAnsi="Courier New" w:cs="Courier New"/>
                                <w:sz w:val="20"/>
                                <w:szCs w:val="20"/>
                              </w:rPr>
                            </w:pPr>
                            <w:r w:rsidRPr="00DC367E">
                              <w:rPr>
                                <w:rFonts w:ascii="Courier New" w:hAnsi="Courier New" w:cs="Courier New"/>
                                <w:sz w:val="20"/>
                                <w:szCs w:val="20"/>
                              </w:rPr>
                              <w:t>counter = 0</w:t>
                            </w:r>
                          </w:p>
                          <w:p w:rsidR="004F4408" w:rsidRPr="00DC367E" w:rsidRDefault="004F4408">
                            <w:pPr>
                              <w:rPr>
                                <w:rFonts w:ascii="Courier New" w:hAnsi="Courier New" w:cs="Courier New"/>
                                <w:sz w:val="20"/>
                                <w:szCs w:val="20"/>
                              </w:rPr>
                            </w:pPr>
                            <w:r w:rsidRPr="00DC367E">
                              <w:rPr>
                                <w:rFonts w:ascii="Courier New" w:hAnsi="Courier New" w:cs="Courier New"/>
                                <w:sz w:val="20"/>
                                <w:szCs w:val="20"/>
                              </w:rPr>
                              <w:t>for i = 1 to the number of rows</w:t>
                            </w:r>
                          </w:p>
                          <w:p w:rsidR="004F4408" w:rsidRPr="00DC367E" w:rsidRDefault="004F4408">
                            <w:pPr>
                              <w:rPr>
                                <w:rFonts w:ascii="Courier New" w:hAnsi="Courier New" w:cs="Courier New"/>
                                <w:sz w:val="20"/>
                                <w:szCs w:val="20"/>
                              </w:rPr>
                            </w:pPr>
                            <w:r w:rsidRPr="00DC367E">
                              <w:rPr>
                                <w:rFonts w:ascii="Courier New" w:hAnsi="Courier New" w:cs="Courier New"/>
                                <w:sz w:val="20"/>
                                <w:szCs w:val="20"/>
                              </w:rPr>
                              <w:t xml:space="preserve">     counter++</w:t>
                            </w:r>
                          </w:p>
                          <w:p w:rsidR="004F4408" w:rsidRPr="00DC367E" w:rsidRDefault="004F4408">
                            <w:pPr>
                              <w:rPr>
                                <w:rFonts w:ascii="Courier New" w:hAnsi="Courier New" w:cs="Courier New"/>
                                <w:sz w:val="20"/>
                                <w:szCs w:val="20"/>
                              </w:rPr>
                            </w:pPr>
                            <w:r w:rsidRPr="00DC367E">
                              <w:rPr>
                                <w:rFonts w:ascii="Courier New" w:hAnsi="Courier New" w:cs="Courier New"/>
                                <w:sz w:val="20"/>
                                <w:szCs w:val="20"/>
                              </w:rPr>
                              <w:t xml:space="preserve">     if layer == AGT and event == s then</w:t>
                            </w:r>
                          </w:p>
                          <w:p w:rsidR="004F4408" w:rsidRPr="00DC367E" w:rsidRDefault="004F4408">
                            <w:pPr>
                              <w:rPr>
                                <w:rFonts w:ascii="Courier New" w:hAnsi="Courier New" w:cs="Courier New"/>
                                <w:sz w:val="20"/>
                                <w:szCs w:val="20"/>
                              </w:rPr>
                            </w:pPr>
                            <w:r w:rsidRPr="00DC367E">
                              <w:rPr>
                                <w:rFonts w:ascii="Courier New" w:hAnsi="Courier New" w:cs="Courier New"/>
                                <w:sz w:val="20"/>
                                <w:szCs w:val="20"/>
                              </w:rPr>
                              <w:tab/>
                              <w:t>start_time[packet_id] = time</w:t>
                            </w:r>
                          </w:p>
                          <w:p w:rsidR="004F4408" w:rsidRPr="00DC367E" w:rsidRDefault="004F4408">
                            <w:pPr>
                              <w:rPr>
                                <w:rFonts w:ascii="Courier New" w:hAnsi="Courier New" w:cs="Courier New"/>
                                <w:sz w:val="20"/>
                                <w:szCs w:val="20"/>
                              </w:rPr>
                            </w:pPr>
                            <w:r w:rsidRPr="00DC367E">
                              <w:rPr>
                                <w:rFonts w:ascii="Courier New" w:hAnsi="Courier New" w:cs="Courier New"/>
                                <w:sz w:val="20"/>
                                <w:szCs w:val="20"/>
                              </w:rPr>
                              <w:t xml:space="preserve">     else if layer == AGT and event == r then</w:t>
                            </w:r>
                          </w:p>
                          <w:p w:rsidR="004F4408" w:rsidRDefault="004F4408">
                            <w:pPr>
                              <w:rPr>
                                <w:rFonts w:ascii="Courier New" w:hAnsi="Courier New" w:cs="Courier New"/>
                                <w:sz w:val="20"/>
                                <w:szCs w:val="20"/>
                              </w:rPr>
                            </w:pPr>
                            <w:r w:rsidRPr="00DC367E">
                              <w:rPr>
                                <w:rFonts w:ascii="Courier New" w:hAnsi="Courier New" w:cs="Courier New"/>
                                <w:sz w:val="20"/>
                                <w:szCs w:val="20"/>
                              </w:rPr>
                              <w:tab/>
                              <w:t>end_time[packet_id] = time</w:t>
                            </w:r>
                          </w:p>
                          <w:p w:rsidR="004F4408" w:rsidRPr="00DC367E" w:rsidRDefault="004F4408">
                            <w:pPr>
                              <w:rPr>
                                <w:rFonts w:ascii="Courier New" w:hAnsi="Courier New" w:cs="Courier New"/>
                                <w:sz w:val="20"/>
                                <w:szCs w:val="20"/>
                              </w:rPr>
                            </w:pPr>
                            <w:r>
                              <w:rPr>
                                <w:rFonts w:ascii="Courier New" w:hAnsi="Courier New" w:cs="Courier New"/>
                                <w:sz w:val="20"/>
                                <w:szCs w:val="20"/>
                              </w:rPr>
                              <w:t xml:space="preserve">     end if</w:t>
                            </w:r>
                          </w:p>
                          <w:p w:rsidR="004F4408" w:rsidRPr="00DC367E" w:rsidRDefault="004F4408">
                            <w:pPr>
                              <w:rPr>
                                <w:rFonts w:ascii="Courier New" w:hAnsi="Courier New" w:cs="Courier New"/>
                                <w:sz w:val="20"/>
                                <w:szCs w:val="20"/>
                              </w:rPr>
                            </w:pPr>
                            <w:r>
                              <w:rPr>
                                <w:rFonts w:ascii="Courier New" w:hAnsi="Courier New" w:cs="Courier New"/>
                                <w:sz w:val="20"/>
                                <w:szCs w:val="20"/>
                              </w:rPr>
                              <w:t xml:space="preserve">     </w:t>
                            </w:r>
                            <w:r w:rsidRPr="00DC367E">
                              <w:rPr>
                                <w:rFonts w:ascii="Courier New" w:hAnsi="Courier New" w:cs="Courier New"/>
                                <w:sz w:val="20"/>
                                <w:szCs w:val="20"/>
                              </w:rPr>
                              <w:t>delay[packet_id] = end_time[packet_id] – start_time[packet_id]</w:t>
                            </w:r>
                          </w:p>
                          <w:p w:rsidR="004F4408" w:rsidRPr="00DC367E" w:rsidRDefault="004F4408">
                            <w:pPr>
                              <w:rPr>
                                <w:rFonts w:ascii="Courier New" w:hAnsi="Courier New" w:cs="Courier New"/>
                                <w:sz w:val="20"/>
                                <w:szCs w:val="20"/>
                              </w:rPr>
                            </w:pPr>
                            <w:r w:rsidRPr="00DC367E">
                              <w:rPr>
                                <w:rFonts w:ascii="Courier New" w:hAnsi="Courier New" w:cs="Courier New"/>
                                <w:sz w:val="20"/>
                                <w:szCs w:val="20"/>
                              </w:rPr>
                              <w:t xml:space="preserve">     sum_delay += delay[packet_id]</w:t>
                            </w:r>
                          </w:p>
                          <w:p w:rsidR="004F4408" w:rsidRPr="00DC367E" w:rsidRDefault="004F4408">
                            <w:pPr>
                              <w:rPr>
                                <w:rFonts w:ascii="Courier New" w:hAnsi="Courier New" w:cs="Courier New"/>
                                <w:sz w:val="20"/>
                                <w:szCs w:val="20"/>
                              </w:rPr>
                            </w:pPr>
                            <w:r w:rsidRPr="00DC367E">
                              <w:rPr>
                                <w:rFonts w:ascii="Courier New" w:hAnsi="Courier New" w:cs="Courier New"/>
                                <w:sz w:val="20"/>
                                <w:szCs w:val="20"/>
                              </w:rPr>
                              <w:t>e2e = sum_delay / counter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2" o:spid="_x0000_s1063" type="#_x0000_t202" style="width:291.75pt;height:15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" fillcolor="white [3201]" strokeweight=".5pt">
                <v:textbox>
                  <w:txbxContent>
                    <w:p w:rsidR="004F4408" w:rsidRPr="00DC367E" w:rsidRDefault="004F4408">
                      <w:pPr>
                        <w:rPr>
                          <w:rFonts w:ascii="Courier New" w:hAnsi="Courier New" w:cs="Courier New"/>
                          <w:sz w:val="20"/>
                          <w:szCs w:val="20"/>
                        </w:rPr>
                      </w:pPr>
                      <w:r w:rsidRPr="00DC367E">
                        <w:rPr>
                          <w:rFonts w:ascii="Courier New" w:hAnsi="Courier New" w:cs="Courier New"/>
                          <w:sz w:val="20"/>
                          <w:szCs w:val="20"/>
                        </w:rPr>
                        <w:t>sum_delay = 0</w:t>
                      </w:r>
                    </w:p>
                    <w:p w:rsidR="004F4408" w:rsidRPr="00DC367E" w:rsidRDefault="004F4408">
                      <w:pPr>
                        <w:rPr>
                          <w:rFonts w:ascii="Courier New" w:hAnsi="Courier New" w:cs="Courier New"/>
                          <w:sz w:val="20"/>
                          <w:szCs w:val="20"/>
                        </w:rPr>
                      </w:pPr>
                      <w:r w:rsidRPr="00DC367E">
                        <w:rPr>
                          <w:rFonts w:ascii="Courier New" w:hAnsi="Courier New" w:cs="Courier New"/>
                          <w:sz w:val="20"/>
                          <w:szCs w:val="20"/>
                        </w:rPr>
                        <w:t>counter = 0</w:t>
                      </w:r>
                    </w:p>
                    <w:p w:rsidR="004F4408" w:rsidRPr="00DC367E" w:rsidRDefault="004F4408">
                      <w:pPr>
                        <w:rPr>
                          <w:rFonts w:ascii="Courier New" w:hAnsi="Courier New" w:cs="Courier New"/>
                          <w:sz w:val="20"/>
                          <w:szCs w:val="20"/>
                        </w:rPr>
                      </w:pPr>
                      <w:r w:rsidRPr="00DC367E">
                        <w:rPr>
                          <w:rFonts w:ascii="Courier New" w:hAnsi="Courier New" w:cs="Courier New"/>
                          <w:sz w:val="20"/>
                          <w:szCs w:val="20"/>
                        </w:rPr>
                        <w:t>for i = 1 to the number of rows</w:t>
                      </w:r>
                    </w:p>
                    <w:p w:rsidR="004F4408" w:rsidRPr="00DC367E" w:rsidRDefault="004F4408">
                      <w:pPr>
                        <w:rPr>
                          <w:rFonts w:ascii="Courier New" w:hAnsi="Courier New" w:cs="Courier New"/>
                          <w:sz w:val="20"/>
                          <w:szCs w:val="20"/>
                        </w:rPr>
                      </w:pPr>
                      <w:r w:rsidRPr="00DC367E">
                        <w:rPr>
                          <w:rFonts w:ascii="Courier New" w:hAnsi="Courier New" w:cs="Courier New"/>
                          <w:sz w:val="20"/>
                          <w:szCs w:val="20"/>
                        </w:rPr>
                        <w:t xml:space="preserve">     counter++</w:t>
                      </w:r>
                    </w:p>
                    <w:p w:rsidR="004F4408" w:rsidRPr="00DC367E" w:rsidRDefault="004F4408">
                      <w:pPr>
                        <w:rPr>
                          <w:rFonts w:ascii="Courier New" w:hAnsi="Courier New" w:cs="Courier New"/>
                          <w:sz w:val="20"/>
                          <w:szCs w:val="20"/>
                        </w:rPr>
                      </w:pPr>
                      <w:r w:rsidRPr="00DC367E">
                        <w:rPr>
                          <w:rFonts w:ascii="Courier New" w:hAnsi="Courier New" w:cs="Courier New"/>
                          <w:sz w:val="20"/>
                          <w:szCs w:val="20"/>
                        </w:rPr>
                        <w:t xml:space="preserve">     if layer == AGT and event == s then</w:t>
                      </w:r>
                    </w:p>
                    <w:p w:rsidR="004F4408" w:rsidRPr="00DC367E" w:rsidRDefault="004F4408">
                      <w:pPr>
                        <w:rPr>
                          <w:rFonts w:ascii="Courier New" w:hAnsi="Courier New" w:cs="Courier New"/>
                          <w:sz w:val="20"/>
                          <w:szCs w:val="20"/>
                        </w:rPr>
                      </w:pPr>
                      <w:r w:rsidRPr="00DC367E">
                        <w:rPr>
                          <w:rFonts w:ascii="Courier New" w:hAnsi="Courier New" w:cs="Courier New"/>
                          <w:sz w:val="20"/>
                          <w:szCs w:val="20"/>
                        </w:rPr>
                        <w:tab/>
                        <w:t>start_time[packet_id] = time</w:t>
                      </w:r>
                    </w:p>
                    <w:p w:rsidR="004F4408" w:rsidRPr="00DC367E" w:rsidRDefault="004F4408">
                      <w:pPr>
                        <w:rPr>
                          <w:rFonts w:ascii="Courier New" w:hAnsi="Courier New" w:cs="Courier New"/>
                          <w:sz w:val="20"/>
                          <w:szCs w:val="20"/>
                        </w:rPr>
                      </w:pPr>
                      <w:r w:rsidRPr="00DC367E">
                        <w:rPr>
                          <w:rFonts w:ascii="Courier New" w:hAnsi="Courier New" w:cs="Courier New"/>
                          <w:sz w:val="20"/>
                          <w:szCs w:val="20"/>
                        </w:rPr>
                        <w:t xml:space="preserve">     else if layer == AGT and event == r then</w:t>
                      </w:r>
                    </w:p>
                    <w:p w:rsidR="004F4408" w:rsidRDefault="004F4408">
                      <w:pPr>
                        <w:rPr>
                          <w:rFonts w:ascii="Courier New" w:hAnsi="Courier New" w:cs="Courier New"/>
                          <w:sz w:val="20"/>
                          <w:szCs w:val="20"/>
                        </w:rPr>
                      </w:pPr>
                      <w:r w:rsidRPr="00DC367E">
                        <w:rPr>
                          <w:rFonts w:ascii="Courier New" w:hAnsi="Courier New" w:cs="Courier New"/>
                          <w:sz w:val="20"/>
                          <w:szCs w:val="20"/>
                        </w:rPr>
                        <w:tab/>
                        <w:t>end_time[packet_id] = time</w:t>
                      </w:r>
                    </w:p>
                    <w:p w:rsidR="004F4408" w:rsidRPr="00DC367E" w:rsidRDefault="004F4408">
                      <w:pPr>
                        <w:rPr>
                          <w:rFonts w:ascii="Courier New" w:hAnsi="Courier New" w:cs="Courier New"/>
                          <w:sz w:val="20"/>
                          <w:szCs w:val="20"/>
                        </w:rPr>
                      </w:pPr>
                      <w:r>
                        <w:rPr>
                          <w:rFonts w:ascii="Courier New" w:hAnsi="Courier New" w:cs="Courier New"/>
                          <w:sz w:val="20"/>
                          <w:szCs w:val="20"/>
                        </w:rPr>
                        <w:t xml:space="preserve">     end if</w:t>
                      </w:r>
                    </w:p>
                    <w:p w:rsidR="004F4408" w:rsidRPr="00DC367E" w:rsidRDefault="004F4408">
                      <w:pPr>
                        <w:rPr>
                          <w:rFonts w:ascii="Courier New" w:hAnsi="Courier New" w:cs="Courier New"/>
                          <w:sz w:val="20"/>
                          <w:szCs w:val="20"/>
                        </w:rPr>
                      </w:pPr>
                      <w:r>
                        <w:rPr>
                          <w:rFonts w:ascii="Courier New" w:hAnsi="Courier New" w:cs="Courier New"/>
                          <w:sz w:val="20"/>
                          <w:szCs w:val="20"/>
                        </w:rPr>
                        <w:t xml:space="preserve">     </w:t>
                      </w:r>
                      <w:r w:rsidRPr="00DC367E">
                        <w:rPr>
                          <w:rFonts w:ascii="Courier New" w:hAnsi="Courier New" w:cs="Courier New"/>
                          <w:sz w:val="20"/>
                          <w:szCs w:val="20"/>
                        </w:rPr>
                        <w:t>delay[packet_id] = end_time[packet_id] – start_time[packet_id]</w:t>
                      </w:r>
                    </w:p>
                    <w:p w:rsidR="004F4408" w:rsidRPr="00DC367E" w:rsidRDefault="004F4408">
                      <w:pPr>
                        <w:rPr>
                          <w:rFonts w:ascii="Courier New" w:hAnsi="Courier New" w:cs="Courier New"/>
                          <w:sz w:val="20"/>
                          <w:szCs w:val="20"/>
                        </w:rPr>
                      </w:pPr>
                      <w:r w:rsidRPr="00DC367E">
                        <w:rPr>
                          <w:rFonts w:ascii="Courier New" w:hAnsi="Courier New" w:cs="Courier New"/>
                          <w:sz w:val="20"/>
                          <w:szCs w:val="20"/>
                        </w:rPr>
                        <w:t xml:space="preserve">     sum_delay += delay[packet_id]</w:t>
                      </w:r>
                    </w:p>
                    <w:p w:rsidR="004F4408" w:rsidRPr="00DC367E" w:rsidRDefault="004F4408">
                      <w:pPr>
                        <w:rPr>
                          <w:rFonts w:ascii="Courier New" w:hAnsi="Courier New" w:cs="Courier New"/>
                          <w:sz w:val="20"/>
                          <w:szCs w:val="20"/>
                        </w:rPr>
                      </w:pPr>
                      <w:r w:rsidRPr="00DC367E">
                        <w:rPr>
                          <w:rFonts w:ascii="Courier New" w:hAnsi="Courier New" w:cs="Courier New"/>
                          <w:sz w:val="20"/>
                          <w:szCs w:val="20"/>
                        </w:rPr>
                        <w:t>e2e = sum_delay / counter</w:t>
                      </w:r>
                    </w:p>
                  </w:txbxContent>
                </v:textbox>
                <w10:anchorlock/>
              </v:shape>
            </w:pict>
          </mc:Fallback>
        </mc:AlternateContent>
      </w:r>
    </w:p>
    <w:p w:rsidR="00A07CBC" w:rsidRDefault="00DC367E" w:rsidP="00DC367E">
      <w:pPr>
        <w:pStyle w:val="Caption"/>
      </w:pPr>
      <w:bookmarkStart w:id="238" w:name="_Ref483389061"/>
      <w:bookmarkStart w:id="239" w:name="_Toc487273011"/>
      <w:r>
        <w:t xml:space="preserve">Gambar </w:t>
      </w:r>
      <w:r w:rsidR="002E4E75">
        <w:fldChar w:fldCharType="begin"/>
      </w:r>
      <w:r w:rsidR="002E4E75">
        <w:instrText xml:space="preserve"> STYLEREF 1 \s </w:instrText>
      </w:r>
      <w:r w:rsidR="002E4E75">
        <w:fldChar w:fldCharType="separate"/>
      </w:r>
      <w:r w:rsidR="004F4408">
        <w:rPr>
          <w:noProof/>
        </w:rPr>
        <w:t>4</w:t>
      </w:r>
      <w:r w:rsidR="002E4E75">
        <w:rPr>
          <w:noProof/>
        </w:rPr>
        <w:fldChar w:fldCharType="end"/>
      </w:r>
      <w:r w:rsidR="004834F4">
        <w:t>.</w:t>
      </w:r>
      <w:r w:rsidR="002E4E75">
        <w:fldChar w:fldCharType="begin"/>
      </w:r>
      <w:r w:rsidR="002E4E75">
        <w:instrText xml:space="preserve"> SEQ Gambar \* ARABIC \s 1 </w:instrText>
      </w:r>
      <w:r w:rsidR="002E4E75">
        <w:fldChar w:fldCharType="separate"/>
      </w:r>
      <w:r w:rsidR="004F4408">
        <w:rPr>
          <w:noProof/>
        </w:rPr>
        <w:t>32</w:t>
      </w:r>
      <w:r w:rsidR="002E4E75">
        <w:rPr>
          <w:noProof/>
        </w:rPr>
        <w:fldChar w:fldCharType="end"/>
      </w:r>
      <w:bookmarkEnd w:id="238"/>
      <w:r>
        <w:t xml:space="preserve"> </w:t>
      </w:r>
      <w:r w:rsidR="00277B74">
        <w:rPr>
          <w:b w:val="0"/>
        </w:rPr>
        <w:t>Pseudocode untuk M</w:t>
      </w:r>
      <w:r w:rsidRPr="00DC367E">
        <w:rPr>
          <w:b w:val="0"/>
        </w:rPr>
        <w:t>enghitung E2E</w:t>
      </w:r>
      <w:bookmarkEnd w:id="239"/>
    </w:p>
    <w:p w:rsidR="00A07CBC" w:rsidRDefault="00A07CBC" w:rsidP="00A07CBC">
      <w:pPr>
        <w:jc w:val="both"/>
      </w:pPr>
    </w:p>
    <w:p w:rsidR="007B4875" w:rsidRDefault="00637E0F" w:rsidP="007B4875">
      <w:pPr>
        <w:ind w:firstLine="720"/>
        <w:jc w:val="both"/>
      </w:pPr>
      <w:r>
        <w:lastRenderedPageBreak/>
        <w:t xml:space="preserve">Contoh perintah pengeksekusian skrip awk untuk menganalisis </w:t>
      </w:r>
      <w:r w:rsidR="009A345A">
        <w:rPr>
          <w:i/>
        </w:rPr>
        <w:t>trace file</w:t>
      </w:r>
      <w:r>
        <w:t xml:space="preserve"> beserta </w:t>
      </w:r>
      <w:r w:rsidRPr="009A345A">
        <w:rPr>
          <w:i/>
        </w:rPr>
        <w:t>output</w:t>
      </w:r>
      <w:r>
        <w:t>nya dapat d</w:t>
      </w:r>
      <w:r w:rsidR="00C77E67">
        <w:t xml:space="preserve">ilihat masing-masing pada </w:t>
      </w:r>
      <w:r w:rsidR="00C77E67">
        <w:fldChar w:fldCharType="begin"/>
      </w:r>
      <w:r w:rsidR="00C77E67">
        <w:instrText xml:space="preserve"> REF _Ref483391400 \h </w:instrText>
      </w:r>
      <w:r w:rsidR="00C77E67">
        <w:fldChar w:fldCharType="separate"/>
      </w:r>
      <w:r w:rsidR="004F4408">
        <w:t xml:space="preserve">Gambar </w:t>
      </w:r>
      <w:r w:rsidR="004F4408">
        <w:rPr>
          <w:noProof/>
        </w:rPr>
        <w:t>4</w:t>
      </w:r>
      <w:r w:rsidR="004F4408">
        <w:t>.</w:t>
      </w:r>
      <w:r w:rsidR="004F4408">
        <w:rPr>
          <w:noProof/>
        </w:rPr>
        <w:t>33</w:t>
      </w:r>
      <w:r w:rsidR="00C77E67">
        <w:fldChar w:fldCharType="end"/>
      </w:r>
      <w:r w:rsidR="00C77E67">
        <w:t xml:space="preserve"> dan </w:t>
      </w:r>
      <w:r w:rsidR="00C77E67">
        <w:fldChar w:fldCharType="begin"/>
      </w:r>
      <w:r w:rsidR="00C77E67">
        <w:instrText xml:space="preserve"> REF _Ref483391413 \h </w:instrText>
      </w:r>
      <w:r w:rsidR="00C77E67">
        <w:fldChar w:fldCharType="separate"/>
      </w:r>
      <w:r w:rsidR="004F4408">
        <w:t xml:space="preserve">Gambar </w:t>
      </w:r>
      <w:r w:rsidR="004F4408">
        <w:rPr>
          <w:noProof/>
        </w:rPr>
        <w:t>4</w:t>
      </w:r>
      <w:r w:rsidR="004F4408">
        <w:t>.</w:t>
      </w:r>
      <w:r w:rsidR="004F4408">
        <w:rPr>
          <w:noProof/>
        </w:rPr>
        <w:t>34</w:t>
      </w:r>
      <w:r w:rsidR="00C77E67">
        <w:fldChar w:fldCharType="end"/>
      </w:r>
      <w:r w:rsidR="009A345A">
        <w:t>.</w:t>
      </w:r>
    </w:p>
    <w:p w:rsidR="009A345A" w:rsidRDefault="009A345A" w:rsidP="009A345A">
      <w:pPr>
        <w:jc w:val="both"/>
      </w:pPr>
    </w:p>
    <w:p w:rsidR="009A345A" w:rsidRDefault="009A345A" w:rsidP="009A345A">
      <w:pPr>
        <w:keepNext/>
        <w:jc w:val="both"/>
      </w:pPr>
      <w:r>
        <w:rPr>
          <w:noProof/>
          <w:lang w:eastAsia="id-ID"/>
        </w:rPr>
        <mc:AlternateContent>
          <mc:Choice Requires="wps">
            <w:drawing>
              <wp:inline distT="0" distB="0" distL="0" distR="0" wp14:anchorId="38886F15" wp14:editId="651A402F">
                <wp:extent cx="3695700" cy="219075"/>
                <wp:effectExtent l="0" t="0" r="19050" b="28575"/>
                <wp:docPr id="450813" name="Text Box 450813"/>
                <wp:cNvGraphicFramePr/>
                <a:graphic xmlns:a="http://schemas.openxmlformats.org/drawingml/2006/main">
                  <a:graphicData uri="http://schemas.microsoft.com/office/word/2010/wordprocessingShape">
                    <wps:wsp>
                      <wps:cNvSpPr txBox="1"/>
                      <wps:spPr>
                        <a:xfrm>
                          <a:off x="0" y="0"/>
                          <a:ext cx="3695700" cy="2190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F4408" w:rsidRPr="007B4875" w:rsidRDefault="004F4408" w:rsidP="009A345A">
                            <w:pPr>
                              <w:rPr>
                                <w:rFonts w:ascii="Courier New" w:hAnsi="Courier New" w:cs="Courier New"/>
                                <w:sz w:val="20"/>
                                <w:szCs w:val="20"/>
                              </w:rPr>
                            </w:pPr>
                            <w:r w:rsidRPr="007B4875">
                              <w:rPr>
                                <w:rFonts w:ascii="Courier New" w:hAnsi="Courier New" w:cs="Courier New"/>
                                <w:sz w:val="20"/>
                                <w:szCs w:val="20"/>
                              </w:rPr>
                              <w:t xml:space="preserve">awk –f </w:t>
                            </w:r>
                            <w:r>
                              <w:rPr>
                                <w:rFonts w:ascii="Courier New" w:hAnsi="Courier New" w:cs="Courier New"/>
                                <w:sz w:val="20"/>
                                <w:szCs w:val="20"/>
                              </w:rPr>
                              <w:t>e2e</w:t>
                            </w:r>
                            <w:r w:rsidRPr="007B4875">
                              <w:rPr>
                                <w:rFonts w:ascii="Courier New" w:hAnsi="Courier New" w:cs="Courier New"/>
                                <w:sz w:val="20"/>
                                <w:szCs w:val="20"/>
                              </w:rPr>
                              <w:t>.awk s-aodv2.tr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8886F15" id="Text Box 450813" o:spid="_x0000_s1064" type="#_x0000_t202" style="width:291pt;height:1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" fillcolor="white [3201]" strokeweight=".5pt">
                <v:textbox>
                  <w:txbxContent>
                    <w:p w:rsidR="004F4408" w:rsidRPr="007B4875" w:rsidRDefault="004F4408" w:rsidP="009A345A">
                      <w:pPr>
                        <w:rPr>
                          <w:rFonts w:ascii="Courier New" w:hAnsi="Courier New" w:cs="Courier New"/>
                          <w:sz w:val="20"/>
                          <w:szCs w:val="20"/>
                        </w:rPr>
                      </w:pPr>
                      <w:r w:rsidRPr="007B4875">
                        <w:rPr>
                          <w:rFonts w:ascii="Courier New" w:hAnsi="Courier New" w:cs="Courier New"/>
                          <w:sz w:val="20"/>
                          <w:szCs w:val="20"/>
                        </w:rPr>
                        <w:t xml:space="preserve">awk –f </w:t>
                      </w:r>
                      <w:r>
                        <w:rPr>
                          <w:rFonts w:ascii="Courier New" w:hAnsi="Courier New" w:cs="Courier New"/>
                          <w:sz w:val="20"/>
                          <w:szCs w:val="20"/>
                        </w:rPr>
                        <w:t>e2e</w:t>
                      </w:r>
                      <w:r w:rsidRPr="007B4875">
                        <w:rPr>
                          <w:rFonts w:ascii="Courier New" w:hAnsi="Courier New" w:cs="Courier New"/>
                          <w:sz w:val="20"/>
                          <w:szCs w:val="20"/>
                        </w:rPr>
                        <w:t>.awk s-aodv2.tr</w:t>
                      </w:r>
                    </w:p>
                  </w:txbxContent>
                </v:textbox>
                <w10:anchorlock/>
              </v:shape>
            </w:pict>
          </mc:Fallback>
        </mc:AlternateContent>
      </w:r>
    </w:p>
    <w:p w:rsidR="009A345A" w:rsidRDefault="009A345A" w:rsidP="009A345A">
      <w:pPr>
        <w:pStyle w:val="Caption"/>
      </w:pPr>
      <w:bookmarkStart w:id="240" w:name="_Ref483391400"/>
      <w:bookmarkStart w:id="241" w:name="_Toc487273012"/>
      <w:r>
        <w:t xml:space="preserve">Gambar </w:t>
      </w:r>
      <w:r w:rsidR="002E4E75">
        <w:fldChar w:fldCharType="begin"/>
      </w:r>
      <w:r w:rsidR="002E4E75">
        <w:instrText xml:space="preserve"> STYLEREF 1 \s </w:instrText>
      </w:r>
      <w:r w:rsidR="002E4E75">
        <w:fldChar w:fldCharType="separate"/>
      </w:r>
      <w:r w:rsidR="004F4408">
        <w:rPr>
          <w:noProof/>
        </w:rPr>
        <w:t>4</w:t>
      </w:r>
      <w:r w:rsidR="002E4E75">
        <w:rPr>
          <w:noProof/>
        </w:rPr>
        <w:fldChar w:fldCharType="end"/>
      </w:r>
      <w:r w:rsidR="004834F4">
        <w:t>.</w:t>
      </w:r>
      <w:r w:rsidR="002E4E75">
        <w:fldChar w:fldCharType="begin"/>
      </w:r>
      <w:r w:rsidR="002E4E75">
        <w:instrText xml:space="preserve"> SEQ Gambar \* ARABIC \s 1 </w:instrText>
      </w:r>
      <w:r w:rsidR="002E4E75">
        <w:fldChar w:fldCharType="separate"/>
      </w:r>
      <w:r w:rsidR="004F4408">
        <w:rPr>
          <w:noProof/>
        </w:rPr>
        <w:t>33</w:t>
      </w:r>
      <w:r w:rsidR="002E4E75">
        <w:rPr>
          <w:noProof/>
        </w:rPr>
        <w:fldChar w:fldCharType="end"/>
      </w:r>
      <w:bookmarkEnd w:id="240"/>
      <w:r>
        <w:t xml:space="preserve"> </w:t>
      </w:r>
      <w:r w:rsidR="00277B74">
        <w:rPr>
          <w:b w:val="0"/>
        </w:rPr>
        <w:t>Perintah Pengeksekusian S</w:t>
      </w:r>
      <w:r w:rsidRPr="009A345A">
        <w:rPr>
          <w:b w:val="0"/>
        </w:rPr>
        <w:t>krip awk E2E</w:t>
      </w:r>
      <w:bookmarkEnd w:id="241"/>
    </w:p>
    <w:p w:rsidR="009A345A" w:rsidRDefault="009A345A" w:rsidP="009A345A">
      <w:pPr>
        <w:jc w:val="both"/>
      </w:pPr>
    </w:p>
    <w:p w:rsidR="009A345A" w:rsidRDefault="009A345A" w:rsidP="009A345A">
      <w:pPr>
        <w:keepNext/>
        <w:jc w:val="both"/>
      </w:pPr>
      <w:r>
        <w:rPr>
          <w:noProof/>
          <w:lang w:eastAsia="id-ID"/>
        </w:rPr>
        <mc:AlternateContent>
          <mc:Choice Requires="wps">
            <w:drawing>
              <wp:inline distT="0" distB="0" distL="0" distR="0" wp14:anchorId="38886F15" wp14:editId="651A402F">
                <wp:extent cx="3695700" cy="219075"/>
                <wp:effectExtent l="0" t="0" r="19050" b="28575"/>
                <wp:docPr id="450814" name="Text Box 450814"/>
                <wp:cNvGraphicFramePr/>
                <a:graphic xmlns:a="http://schemas.openxmlformats.org/drawingml/2006/main">
                  <a:graphicData uri="http://schemas.microsoft.com/office/word/2010/wordprocessingShape">
                    <wps:wsp>
                      <wps:cNvSpPr txBox="1"/>
                      <wps:spPr>
                        <a:xfrm>
                          <a:off x="0" y="0"/>
                          <a:ext cx="3695700" cy="2190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F4408" w:rsidRPr="007B4875" w:rsidRDefault="004F4408" w:rsidP="009A345A">
                            <w:pPr>
                              <w:rPr>
                                <w:rFonts w:ascii="Courier New" w:hAnsi="Courier New" w:cs="Courier New"/>
                                <w:sz w:val="20"/>
                                <w:szCs w:val="20"/>
                              </w:rPr>
                            </w:pPr>
                            <w:r>
                              <w:rPr>
                                <w:rFonts w:ascii="Courier New" w:hAnsi="Courier New" w:cs="Courier New"/>
                                <w:sz w:val="20"/>
                                <w:szCs w:val="20"/>
                              </w:rPr>
                              <w:t>e2e: xx.xx (float number)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8886F15" id="Text Box 450814" o:spid="_x0000_s1065" type="#_x0000_t202" style="width:291pt;height:1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" fillcolor="white [3201]" strokeweight=".5pt">
                <v:textbox>
                  <w:txbxContent>
                    <w:p w:rsidR="004F4408" w:rsidRPr="007B4875" w:rsidRDefault="004F4408" w:rsidP="009A345A">
                      <w:pPr>
                        <w:rPr>
                          <w:rFonts w:ascii="Courier New" w:hAnsi="Courier New" w:cs="Courier New"/>
                          <w:sz w:val="20"/>
                          <w:szCs w:val="20"/>
                        </w:rPr>
                      </w:pPr>
                      <w:r>
                        <w:rPr>
                          <w:rFonts w:ascii="Courier New" w:hAnsi="Courier New" w:cs="Courier New"/>
                          <w:sz w:val="20"/>
                          <w:szCs w:val="20"/>
                        </w:rPr>
                        <w:t>e2e: xx.xx (float number)</w:t>
                      </w:r>
                    </w:p>
                  </w:txbxContent>
                </v:textbox>
                <w10:anchorlock/>
              </v:shape>
            </w:pict>
          </mc:Fallback>
        </mc:AlternateContent>
      </w:r>
    </w:p>
    <w:p w:rsidR="009A345A" w:rsidRDefault="009A345A" w:rsidP="009A345A">
      <w:pPr>
        <w:pStyle w:val="Caption"/>
      </w:pPr>
      <w:bookmarkStart w:id="242" w:name="_Ref483391413"/>
      <w:bookmarkStart w:id="243" w:name="_Toc487273013"/>
      <w:r>
        <w:t xml:space="preserve">Gambar </w:t>
      </w:r>
      <w:r w:rsidR="002E4E75">
        <w:fldChar w:fldCharType="begin"/>
      </w:r>
      <w:r w:rsidR="002E4E75">
        <w:instrText xml:space="preserve"> STYLEREF 1 \s </w:instrText>
      </w:r>
      <w:r w:rsidR="002E4E75">
        <w:fldChar w:fldCharType="separate"/>
      </w:r>
      <w:r w:rsidR="004F4408">
        <w:rPr>
          <w:noProof/>
        </w:rPr>
        <w:t>4</w:t>
      </w:r>
      <w:r w:rsidR="002E4E75">
        <w:rPr>
          <w:noProof/>
        </w:rPr>
        <w:fldChar w:fldCharType="end"/>
      </w:r>
      <w:r w:rsidR="004834F4">
        <w:t>.</w:t>
      </w:r>
      <w:r w:rsidR="002E4E75">
        <w:fldChar w:fldCharType="begin"/>
      </w:r>
      <w:r w:rsidR="002E4E75">
        <w:instrText xml:space="preserve"> SEQ Gambar \* ARABIC \s 1 </w:instrText>
      </w:r>
      <w:r w:rsidR="002E4E75">
        <w:fldChar w:fldCharType="separate"/>
      </w:r>
      <w:r w:rsidR="004F4408">
        <w:rPr>
          <w:noProof/>
        </w:rPr>
        <w:t>34</w:t>
      </w:r>
      <w:r w:rsidR="002E4E75">
        <w:rPr>
          <w:noProof/>
        </w:rPr>
        <w:fldChar w:fldCharType="end"/>
      </w:r>
      <w:bookmarkEnd w:id="242"/>
      <w:r>
        <w:t xml:space="preserve"> </w:t>
      </w:r>
      <w:r w:rsidRPr="009A345A">
        <w:rPr>
          <w:b w:val="0"/>
          <w:i/>
        </w:rPr>
        <w:t>Output</w:t>
      </w:r>
      <w:r w:rsidR="00277B74">
        <w:rPr>
          <w:b w:val="0"/>
        </w:rPr>
        <w:t xml:space="preserve"> S</w:t>
      </w:r>
      <w:r w:rsidRPr="009A345A">
        <w:rPr>
          <w:b w:val="0"/>
        </w:rPr>
        <w:t>krip awk E2E</w:t>
      </w:r>
      <w:bookmarkEnd w:id="243"/>
    </w:p>
    <w:p w:rsidR="004E1051" w:rsidRPr="004E1051" w:rsidRDefault="004E1051" w:rsidP="004E1051"/>
    <w:p w:rsidR="005F5BF9" w:rsidRPr="00B31AB7" w:rsidRDefault="00564E75" w:rsidP="00B31AB7">
      <w:pPr>
        <w:pStyle w:val="Heading3"/>
      </w:pPr>
      <w:bookmarkStart w:id="244" w:name="_Toc487272945"/>
      <w:r w:rsidRPr="00B31AB7">
        <w:t>Implementasi Routing Overhead</w:t>
      </w:r>
      <w:r w:rsidR="00CF2317" w:rsidRPr="00B31AB7">
        <w:t xml:space="preserve"> (RO)</w:t>
      </w:r>
      <w:bookmarkEnd w:id="244"/>
    </w:p>
    <w:p w:rsidR="00CF2317" w:rsidRDefault="00CF2317" w:rsidP="00CF2317"/>
    <w:p w:rsidR="00CF2317" w:rsidRDefault="00CF2317" w:rsidP="0082069B">
      <w:pPr>
        <w:ind w:firstLine="567"/>
        <w:jc w:val="both"/>
      </w:pPr>
      <w:r>
        <w:t>Perhitungan RO telah dijelaskan pada persamaan. Skrip awk untuk menghitung RO dapat dilihat pada lampiran</w:t>
      </w:r>
      <w:r w:rsidR="00424AC8">
        <w:t xml:space="preserve"> </w:t>
      </w:r>
      <w:r w:rsidR="00424AC8">
        <w:fldChar w:fldCharType="begin"/>
      </w:r>
      <w:r w:rsidR="00424AC8">
        <w:instrText xml:space="preserve"> REF _Ref483799501 \h </w:instrText>
      </w:r>
      <w:r w:rsidR="00424AC8">
        <w:fldChar w:fldCharType="separate"/>
      </w:r>
      <w:r w:rsidR="004F4408">
        <w:t xml:space="preserve">A.7 Kode Skrip AWK </w:t>
      </w:r>
      <w:r w:rsidR="004F4408" w:rsidRPr="00376EA6">
        <w:rPr>
          <w:i/>
        </w:rPr>
        <w:t>Routing Overhead</w:t>
      </w:r>
      <w:r w:rsidR="00424AC8">
        <w:fldChar w:fldCharType="end"/>
      </w:r>
      <w:r w:rsidR="00424AC8">
        <w:t>.</w:t>
      </w:r>
    </w:p>
    <w:p w:rsidR="007E6CE9" w:rsidRDefault="007E6CE9" w:rsidP="0082069B">
      <w:pPr>
        <w:ind w:firstLine="567"/>
        <w:jc w:val="both"/>
      </w:pPr>
      <w:r>
        <w:t xml:space="preserve">Seperti yang telah dijelaskan sebelumnya, </w:t>
      </w:r>
      <w:r w:rsidRPr="00C27E25">
        <w:rPr>
          <w:i/>
        </w:rPr>
        <w:t>routing overhead</w:t>
      </w:r>
      <w:r>
        <w:t xml:space="preserve"> merupakan jumlah dari paket kontrol </w:t>
      </w:r>
      <w:r w:rsidRPr="00C27E25">
        <w:rPr>
          <w:i/>
        </w:rPr>
        <w:t>routing</w:t>
      </w:r>
      <w:r>
        <w:t xml:space="preserve"> baik itu RREQ, RREP, maupun RERR. Dengan begitu, untuk mendapatkan RO yang perlu dilakukan adalah menjumlahkan tiap paket dengan </w:t>
      </w:r>
      <w:r w:rsidRPr="00C27E25">
        <w:rPr>
          <w:i/>
        </w:rPr>
        <w:t>filter event sent</w:t>
      </w:r>
      <w:r>
        <w:t xml:space="preserve"> pada kolom pertama dan </w:t>
      </w:r>
      <w:r w:rsidRPr="00C27E25">
        <w:rPr>
          <w:i/>
        </w:rPr>
        <w:t>event layer</w:t>
      </w:r>
      <w:r>
        <w:t xml:space="preserve"> RTR pada kolom ke-4. </w:t>
      </w:r>
      <w:r w:rsidRPr="00C27E25">
        <w:rPr>
          <w:i/>
        </w:rPr>
        <w:t>Pseudocode</w:t>
      </w:r>
      <w:r>
        <w:t xml:space="preserve"> untuk menghit</w:t>
      </w:r>
      <w:r w:rsidR="00C77E67">
        <w:t xml:space="preserve">ung RO dapat dilihat pada </w:t>
      </w:r>
      <w:r w:rsidR="00C77E67">
        <w:fldChar w:fldCharType="begin"/>
      </w:r>
      <w:r w:rsidR="00C77E67">
        <w:instrText xml:space="preserve"> REF _Ref483391439 \h </w:instrText>
      </w:r>
      <w:r w:rsidR="00C77E67">
        <w:fldChar w:fldCharType="separate"/>
      </w:r>
      <w:r w:rsidR="004F4408">
        <w:t xml:space="preserve">Gambar </w:t>
      </w:r>
      <w:r w:rsidR="004F4408">
        <w:rPr>
          <w:noProof/>
        </w:rPr>
        <w:t>4</w:t>
      </w:r>
      <w:r w:rsidR="004F4408">
        <w:t>.</w:t>
      </w:r>
      <w:r w:rsidR="004F4408">
        <w:rPr>
          <w:noProof/>
        </w:rPr>
        <w:t>35</w:t>
      </w:r>
      <w:r w:rsidR="00C77E67">
        <w:fldChar w:fldCharType="end"/>
      </w:r>
      <w:r w:rsidR="00B912B7">
        <w:t>.</w:t>
      </w:r>
    </w:p>
    <w:p w:rsidR="00110BA5" w:rsidRDefault="00110BA5" w:rsidP="00110BA5">
      <w:pPr>
        <w:jc w:val="both"/>
      </w:pPr>
    </w:p>
    <w:p w:rsidR="00110BA5" w:rsidRDefault="00110BA5" w:rsidP="00110BA5">
      <w:pPr>
        <w:keepNext/>
        <w:jc w:val="both"/>
      </w:pPr>
      <w:r>
        <w:rPr>
          <w:noProof/>
          <w:lang w:eastAsia="id-ID"/>
        </w:rPr>
        <mc:AlternateContent>
          <mc:Choice Requires="wps">
            <w:drawing>
              <wp:inline distT="0" distB="0" distL="0" distR="0">
                <wp:extent cx="3724275" cy="971550"/>
                <wp:effectExtent l="0" t="0" r="28575" b="19050"/>
                <wp:docPr id="24" name="Text Box 24"/>
                <wp:cNvGraphicFramePr/>
                <a:graphic xmlns:a="http://schemas.openxmlformats.org/drawingml/2006/main">
                  <a:graphicData uri="http://schemas.microsoft.com/office/word/2010/wordprocessingShape">
                    <wps:wsp>
                      <wps:cNvSpPr txBox="1"/>
                      <wps:spPr>
                        <a:xfrm>
                          <a:off x="0" y="0"/>
                          <a:ext cx="3724275" cy="9715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F4408" w:rsidRPr="00110BA5" w:rsidRDefault="004F4408">
                            <w:pPr>
                              <w:rPr>
                                <w:rFonts w:ascii="Courier New" w:hAnsi="Courier New" w:cs="Courier New"/>
                                <w:sz w:val="20"/>
                                <w:szCs w:val="20"/>
                              </w:rPr>
                            </w:pPr>
                            <w:r w:rsidRPr="00110BA5">
                              <w:rPr>
                                <w:rFonts w:ascii="Courier New" w:hAnsi="Courier New" w:cs="Courier New"/>
                                <w:sz w:val="20"/>
                                <w:szCs w:val="20"/>
                              </w:rPr>
                              <w:t>ro = 0</w:t>
                            </w:r>
                          </w:p>
                          <w:p w:rsidR="004F4408" w:rsidRPr="00110BA5" w:rsidRDefault="004F4408">
                            <w:pPr>
                              <w:rPr>
                                <w:rFonts w:ascii="Courier New" w:hAnsi="Courier New" w:cs="Courier New"/>
                                <w:sz w:val="20"/>
                                <w:szCs w:val="20"/>
                              </w:rPr>
                            </w:pPr>
                            <w:r w:rsidRPr="00110BA5">
                              <w:rPr>
                                <w:rFonts w:ascii="Courier New" w:hAnsi="Courier New" w:cs="Courier New"/>
                                <w:sz w:val="20"/>
                                <w:szCs w:val="20"/>
                              </w:rPr>
                              <w:t>for i = 1 to the number of rows</w:t>
                            </w:r>
                          </w:p>
                          <w:p w:rsidR="004F4408" w:rsidRPr="00110BA5" w:rsidRDefault="004F4408">
                            <w:pPr>
                              <w:rPr>
                                <w:rFonts w:ascii="Courier New" w:hAnsi="Courier New" w:cs="Courier New"/>
                                <w:sz w:val="20"/>
                                <w:szCs w:val="20"/>
                              </w:rPr>
                            </w:pPr>
                            <w:r w:rsidRPr="00110BA5">
                              <w:rPr>
                                <w:rFonts w:ascii="Courier New" w:hAnsi="Courier New" w:cs="Courier New"/>
                                <w:sz w:val="20"/>
                                <w:szCs w:val="20"/>
                              </w:rPr>
                              <w:t xml:space="preserve">     if in a row contains “s” and RTR and is not hello packet then</w:t>
                            </w:r>
                          </w:p>
                          <w:p w:rsidR="004F4408" w:rsidRDefault="004F4408">
                            <w:pPr>
                              <w:rPr>
                                <w:rFonts w:ascii="Courier New" w:hAnsi="Courier New" w:cs="Courier New"/>
                                <w:sz w:val="20"/>
                                <w:szCs w:val="20"/>
                              </w:rPr>
                            </w:pPr>
                            <w:r w:rsidRPr="00110BA5">
                              <w:rPr>
                                <w:rFonts w:ascii="Courier New" w:hAnsi="Courier New" w:cs="Courier New"/>
                                <w:sz w:val="20"/>
                                <w:szCs w:val="20"/>
                              </w:rPr>
                              <w:t xml:space="preserve">          ro++</w:t>
                            </w:r>
                          </w:p>
                          <w:p w:rsidR="004F4408" w:rsidRPr="00110BA5" w:rsidRDefault="004F4408">
                            <w:pPr>
                              <w:rPr>
                                <w:rFonts w:ascii="Courier New" w:hAnsi="Courier New" w:cs="Courier New"/>
                                <w:sz w:val="20"/>
                                <w:szCs w:val="20"/>
                              </w:rPr>
                            </w:pPr>
                            <w:r>
                              <w:rPr>
                                <w:rFonts w:ascii="Courier New" w:hAnsi="Courier New" w:cs="Courier New"/>
                                <w:sz w:val="20"/>
                                <w:szCs w:val="20"/>
                              </w:rPr>
                              <w:t xml:space="preserve">     end if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4" o:spid="_x0000_s1066" type="#_x0000_t202" style="width:293.25pt;height:7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" fillcolor="white [3201]" strokeweight=".5pt">
                <v:textbox>
                  <w:txbxContent>
                    <w:p w:rsidR="004F4408" w:rsidRPr="00110BA5" w:rsidRDefault="004F4408">
                      <w:pPr>
                        <w:rPr>
                          <w:rFonts w:ascii="Courier New" w:hAnsi="Courier New" w:cs="Courier New"/>
                          <w:sz w:val="20"/>
                          <w:szCs w:val="20"/>
                        </w:rPr>
                      </w:pPr>
                      <w:r w:rsidRPr="00110BA5">
                        <w:rPr>
                          <w:rFonts w:ascii="Courier New" w:hAnsi="Courier New" w:cs="Courier New"/>
                          <w:sz w:val="20"/>
                          <w:szCs w:val="20"/>
                        </w:rPr>
                        <w:t>ro = 0</w:t>
                      </w:r>
                    </w:p>
                    <w:p w:rsidR="004F4408" w:rsidRPr="00110BA5" w:rsidRDefault="004F4408">
                      <w:pPr>
                        <w:rPr>
                          <w:rFonts w:ascii="Courier New" w:hAnsi="Courier New" w:cs="Courier New"/>
                          <w:sz w:val="20"/>
                          <w:szCs w:val="20"/>
                        </w:rPr>
                      </w:pPr>
                      <w:r w:rsidRPr="00110BA5">
                        <w:rPr>
                          <w:rFonts w:ascii="Courier New" w:hAnsi="Courier New" w:cs="Courier New"/>
                          <w:sz w:val="20"/>
                          <w:szCs w:val="20"/>
                        </w:rPr>
                        <w:t>for i = 1 to the number of rows</w:t>
                      </w:r>
                    </w:p>
                    <w:p w:rsidR="004F4408" w:rsidRPr="00110BA5" w:rsidRDefault="004F4408">
                      <w:pPr>
                        <w:rPr>
                          <w:rFonts w:ascii="Courier New" w:hAnsi="Courier New" w:cs="Courier New"/>
                          <w:sz w:val="20"/>
                          <w:szCs w:val="20"/>
                        </w:rPr>
                      </w:pPr>
                      <w:r w:rsidRPr="00110BA5">
                        <w:rPr>
                          <w:rFonts w:ascii="Courier New" w:hAnsi="Courier New" w:cs="Courier New"/>
                          <w:sz w:val="20"/>
                          <w:szCs w:val="20"/>
                        </w:rPr>
                        <w:t xml:space="preserve">     if in a row contains “s” and RTR and is not hello packet then</w:t>
                      </w:r>
                    </w:p>
                    <w:p w:rsidR="004F4408" w:rsidRDefault="004F4408">
                      <w:pPr>
                        <w:rPr>
                          <w:rFonts w:ascii="Courier New" w:hAnsi="Courier New" w:cs="Courier New"/>
                          <w:sz w:val="20"/>
                          <w:szCs w:val="20"/>
                        </w:rPr>
                      </w:pPr>
                      <w:r w:rsidRPr="00110BA5">
                        <w:rPr>
                          <w:rFonts w:ascii="Courier New" w:hAnsi="Courier New" w:cs="Courier New"/>
                          <w:sz w:val="20"/>
                          <w:szCs w:val="20"/>
                        </w:rPr>
                        <w:t xml:space="preserve">          ro++</w:t>
                      </w:r>
                    </w:p>
                    <w:p w:rsidR="004F4408" w:rsidRPr="00110BA5" w:rsidRDefault="004F4408">
                      <w:pPr>
                        <w:rPr>
                          <w:rFonts w:ascii="Courier New" w:hAnsi="Courier New" w:cs="Courier New"/>
                          <w:sz w:val="20"/>
                          <w:szCs w:val="20"/>
                        </w:rPr>
                      </w:pPr>
                      <w:r>
                        <w:rPr>
                          <w:rFonts w:ascii="Courier New" w:hAnsi="Courier New" w:cs="Courier New"/>
                          <w:sz w:val="20"/>
                          <w:szCs w:val="20"/>
                        </w:rPr>
                        <w:t xml:space="preserve">     end if</w:t>
                      </w:r>
                    </w:p>
                  </w:txbxContent>
                </v:textbox>
                <w10:anchorlock/>
              </v:shape>
            </w:pict>
          </mc:Fallback>
        </mc:AlternateContent>
      </w:r>
    </w:p>
    <w:p w:rsidR="00110BA5" w:rsidRDefault="00110BA5" w:rsidP="00110BA5">
      <w:pPr>
        <w:pStyle w:val="Caption"/>
      </w:pPr>
      <w:bookmarkStart w:id="245" w:name="_Ref483391439"/>
      <w:bookmarkStart w:id="246" w:name="_Toc487273014"/>
      <w:r>
        <w:t xml:space="preserve">Gambar </w:t>
      </w:r>
      <w:r w:rsidR="002E4E75">
        <w:fldChar w:fldCharType="begin"/>
      </w:r>
      <w:r w:rsidR="002E4E75">
        <w:instrText xml:space="preserve"> STYLEREF 1 \s </w:instrText>
      </w:r>
      <w:r w:rsidR="002E4E75">
        <w:fldChar w:fldCharType="separate"/>
      </w:r>
      <w:r w:rsidR="004F4408">
        <w:rPr>
          <w:noProof/>
        </w:rPr>
        <w:t>4</w:t>
      </w:r>
      <w:r w:rsidR="002E4E75">
        <w:rPr>
          <w:noProof/>
        </w:rPr>
        <w:fldChar w:fldCharType="end"/>
      </w:r>
      <w:r w:rsidR="004834F4">
        <w:t>.</w:t>
      </w:r>
      <w:r w:rsidR="002E4E75">
        <w:fldChar w:fldCharType="begin"/>
      </w:r>
      <w:r w:rsidR="002E4E75">
        <w:instrText xml:space="preserve"> SEQ Gambar \* ARABIC \s 1 </w:instrText>
      </w:r>
      <w:r w:rsidR="002E4E75">
        <w:fldChar w:fldCharType="separate"/>
      </w:r>
      <w:r w:rsidR="004F4408">
        <w:rPr>
          <w:noProof/>
        </w:rPr>
        <w:t>35</w:t>
      </w:r>
      <w:r w:rsidR="002E4E75">
        <w:rPr>
          <w:noProof/>
        </w:rPr>
        <w:fldChar w:fldCharType="end"/>
      </w:r>
      <w:bookmarkEnd w:id="245"/>
      <w:r>
        <w:t xml:space="preserve"> </w:t>
      </w:r>
      <w:r w:rsidR="00277B74">
        <w:rPr>
          <w:b w:val="0"/>
        </w:rPr>
        <w:t>Pseudocode untuk M</w:t>
      </w:r>
      <w:r w:rsidRPr="00110BA5">
        <w:rPr>
          <w:b w:val="0"/>
        </w:rPr>
        <w:t>enghitung RO</w:t>
      </w:r>
      <w:bookmarkEnd w:id="246"/>
    </w:p>
    <w:p w:rsidR="00110BA5" w:rsidRDefault="00110BA5" w:rsidP="00110BA5">
      <w:pPr>
        <w:jc w:val="both"/>
      </w:pPr>
    </w:p>
    <w:p w:rsidR="003E73C0" w:rsidRDefault="007E6CE9" w:rsidP="008265AE">
      <w:pPr>
        <w:ind w:firstLine="567"/>
        <w:jc w:val="both"/>
      </w:pPr>
      <w:r>
        <w:t xml:space="preserve">Contoh perintah pengeksekusian skrip awk untuk menganalisis </w:t>
      </w:r>
      <w:r w:rsidR="009A345A">
        <w:rPr>
          <w:i/>
        </w:rPr>
        <w:t>trace file</w:t>
      </w:r>
      <w:r>
        <w:t xml:space="preserve"> beserta outputnya dapat d</w:t>
      </w:r>
      <w:r w:rsidR="00C77E67">
        <w:t xml:space="preserve">ilihat masing-masing pada </w:t>
      </w:r>
      <w:r w:rsidR="00C77E67">
        <w:fldChar w:fldCharType="begin"/>
      </w:r>
      <w:r w:rsidR="00C77E67">
        <w:instrText xml:space="preserve"> REF _Ref483391617 \h </w:instrText>
      </w:r>
      <w:r w:rsidR="00C77E67">
        <w:fldChar w:fldCharType="separate"/>
      </w:r>
      <w:r w:rsidR="004F4408">
        <w:t xml:space="preserve">Gambar </w:t>
      </w:r>
      <w:r w:rsidR="004F4408">
        <w:rPr>
          <w:noProof/>
        </w:rPr>
        <w:t>4</w:t>
      </w:r>
      <w:r w:rsidR="004F4408">
        <w:t>.</w:t>
      </w:r>
      <w:r w:rsidR="004F4408">
        <w:rPr>
          <w:noProof/>
        </w:rPr>
        <w:t>36</w:t>
      </w:r>
      <w:r w:rsidR="00C77E67">
        <w:fldChar w:fldCharType="end"/>
      </w:r>
      <w:r>
        <w:t xml:space="preserve"> dan</w:t>
      </w:r>
      <w:r w:rsidR="009025B9">
        <w:t xml:space="preserve"> </w:t>
      </w:r>
      <w:r w:rsidR="009025B9">
        <w:fldChar w:fldCharType="begin"/>
      </w:r>
      <w:r w:rsidR="009025B9">
        <w:instrText xml:space="preserve"> REF _Ref483391631 \h </w:instrText>
      </w:r>
      <w:r w:rsidR="009025B9">
        <w:fldChar w:fldCharType="separate"/>
      </w:r>
      <w:r w:rsidR="004F4408">
        <w:t xml:space="preserve">Gambar </w:t>
      </w:r>
      <w:r w:rsidR="004F4408">
        <w:rPr>
          <w:noProof/>
        </w:rPr>
        <w:t>4</w:t>
      </w:r>
      <w:r w:rsidR="004F4408">
        <w:t>.</w:t>
      </w:r>
      <w:r w:rsidR="004F4408">
        <w:rPr>
          <w:noProof/>
        </w:rPr>
        <w:t>37</w:t>
      </w:r>
      <w:r w:rsidR="009025B9">
        <w:fldChar w:fldCharType="end"/>
      </w:r>
      <w:r w:rsidR="009E1DFB">
        <w:t>.</w:t>
      </w:r>
    </w:p>
    <w:p w:rsidR="00B912B7" w:rsidRDefault="00B912B7" w:rsidP="00B912B7">
      <w:pPr>
        <w:keepNext/>
        <w:jc w:val="both"/>
      </w:pPr>
      <w:r>
        <w:rPr>
          <w:noProof/>
          <w:lang w:eastAsia="id-ID"/>
        </w:rPr>
        <w:lastRenderedPageBreak/>
        <mc:AlternateContent>
          <mc:Choice Requires="wps">
            <w:drawing>
              <wp:inline distT="0" distB="0" distL="0" distR="0" wp14:anchorId="38886F15" wp14:editId="651A402F">
                <wp:extent cx="3695700" cy="219075"/>
                <wp:effectExtent l="0" t="0" r="19050" b="28575"/>
                <wp:docPr id="450815" name="Text Box 450815"/>
                <wp:cNvGraphicFramePr/>
                <a:graphic xmlns:a="http://schemas.openxmlformats.org/drawingml/2006/main">
                  <a:graphicData uri="http://schemas.microsoft.com/office/word/2010/wordprocessingShape">
                    <wps:wsp>
                      <wps:cNvSpPr txBox="1"/>
                      <wps:spPr>
                        <a:xfrm>
                          <a:off x="0" y="0"/>
                          <a:ext cx="3695700" cy="2190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F4408" w:rsidRPr="007B4875" w:rsidRDefault="004F4408" w:rsidP="00B912B7">
                            <w:pPr>
                              <w:rPr>
                                <w:rFonts w:ascii="Courier New" w:hAnsi="Courier New" w:cs="Courier New"/>
                                <w:sz w:val="20"/>
                                <w:szCs w:val="20"/>
                              </w:rPr>
                            </w:pPr>
                            <w:r w:rsidRPr="007B4875">
                              <w:rPr>
                                <w:rFonts w:ascii="Courier New" w:hAnsi="Courier New" w:cs="Courier New"/>
                                <w:sz w:val="20"/>
                                <w:szCs w:val="20"/>
                              </w:rPr>
                              <w:t>awk –</w:t>
                            </w:r>
                            <w:r>
                              <w:rPr>
                                <w:rFonts w:ascii="Courier New" w:hAnsi="Courier New" w:cs="Courier New"/>
                                <w:sz w:val="20"/>
                                <w:szCs w:val="20"/>
                              </w:rPr>
                              <w:t>f ro</w:t>
                            </w:r>
                            <w:r w:rsidRPr="007B4875">
                              <w:rPr>
                                <w:rFonts w:ascii="Courier New" w:hAnsi="Courier New" w:cs="Courier New"/>
                                <w:sz w:val="20"/>
                                <w:szCs w:val="20"/>
                              </w:rPr>
                              <w:t>.awk s-aodv2.tr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8886F15" id="Text Box 450815" o:spid="_x0000_s1067" type="#_x0000_t202" style="width:291pt;height:1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" fillcolor="white [3201]" strokeweight=".5pt">
                <v:textbox>
                  <w:txbxContent>
                    <w:p w:rsidR="004F4408" w:rsidRPr="007B4875" w:rsidRDefault="004F4408" w:rsidP="00B912B7">
                      <w:pPr>
                        <w:rPr>
                          <w:rFonts w:ascii="Courier New" w:hAnsi="Courier New" w:cs="Courier New"/>
                          <w:sz w:val="20"/>
                          <w:szCs w:val="20"/>
                        </w:rPr>
                      </w:pPr>
                      <w:r w:rsidRPr="007B4875">
                        <w:rPr>
                          <w:rFonts w:ascii="Courier New" w:hAnsi="Courier New" w:cs="Courier New"/>
                          <w:sz w:val="20"/>
                          <w:szCs w:val="20"/>
                        </w:rPr>
                        <w:t>awk –</w:t>
                      </w:r>
                      <w:r>
                        <w:rPr>
                          <w:rFonts w:ascii="Courier New" w:hAnsi="Courier New" w:cs="Courier New"/>
                          <w:sz w:val="20"/>
                          <w:szCs w:val="20"/>
                        </w:rPr>
                        <w:t>f ro</w:t>
                      </w:r>
                      <w:r w:rsidRPr="007B4875">
                        <w:rPr>
                          <w:rFonts w:ascii="Courier New" w:hAnsi="Courier New" w:cs="Courier New"/>
                          <w:sz w:val="20"/>
                          <w:szCs w:val="20"/>
                        </w:rPr>
                        <w:t>.awk s-aodv2.tr</w:t>
                      </w:r>
                    </w:p>
                  </w:txbxContent>
                </v:textbox>
                <w10:anchorlock/>
              </v:shape>
            </w:pict>
          </mc:Fallback>
        </mc:AlternateContent>
      </w:r>
    </w:p>
    <w:p w:rsidR="00B912B7" w:rsidRDefault="00B912B7" w:rsidP="00B912B7">
      <w:pPr>
        <w:pStyle w:val="Caption"/>
      </w:pPr>
      <w:bookmarkStart w:id="247" w:name="_Ref483391617"/>
      <w:bookmarkStart w:id="248" w:name="_Toc487273015"/>
      <w:r>
        <w:t xml:space="preserve">Gambar </w:t>
      </w:r>
      <w:r w:rsidR="002E4E75">
        <w:fldChar w:fldCharType="begin"/>
      </w:r>
      <w:r w:rsidR="002E4E75">
        <w:instrText xml:space="preserve"> STYLEREF 1 \s </w:instrText>
      </w:r>
      <w:r w:rsidR="002E4E75">
        <w:fldChar w:fldCharType="separate"/>
      </w:r>
      <w:r w:rsidR="004F4408">
        <w:rPr>
          <w:noProof/>
        </w:rPr>
        <w:t>4</w:t>
      </w:r>
      <w:r w:rsidR="002E4E75">
        <w:rPr>
          <w:noProof/>
        </w:rPr>
        <w:fldChar w:fldCharType="end"/>
      </w:r>
      <w:r w:rsidR="004834F4">
        <w:t>.</w:t>
      </w:r>
      <w:r w:rsidR="002E4E75">
        <w:fldChar w:fldCharType="begin"/>
      </w:r>
      <w:r w:rsidR="002E4E75">
        <w:instrText xml:space="preserve"> SEQ Gambar \* ARABIC \s 1 </w:instrText>
      </w:r>
      <w:r w:rsidR="002E4E75">
        <w:fldChar w:fldCharType="separate"/>
      </w:r>
      <w:r w:rsidR="004F4408">
        <w:rPr>
          <w:noProof/>
        </w:rPr>
        <w:t>36</w:t>
      </w:r>
      <w:r w:rsidR="002E4E75">
        <w:rPr>
          <w:noProof/>
        </w:rPr>
        <w:fldChar w:fldCharType="end"/>
      </w:r>
      <w:bookmarkEnd w:id="247"/>
      <w:r>
        <w:t xml:space="preserve"> </w:t>
      </w:r>
      <w:r w:rsidR="00277B74">
        <w:rPr>
          <w:b w:val="0"/>
        </w:rPr>
        <w:t>Perintah Pengeksekusian S</w:t>
      </w:r>
      <w:r w:rsidRPr="00B912B7">
        <w:rPr>
          <w:b w:val="0"/>
        </w:rPr>
        <w:t>krip awk RO</w:t>
      </w:r>
      <w:bookmarkEnd w:id="248"/>
    </w:p>
    <w:p w:rsidR="00B912B7" w:rsidRDefault="00B912B7" w:rsidP="00B912B7">
      <w:pPr>
        <w:jc w:val="both"/>
      </w:pPr>
    </w:p>
    <w:p w:rsidR="00B912B7" w:rsidRDefault="00B912B7" w:rsidP="00B912B7">
      <w:pPr>
        <w:keepNext/>
        <w:jc w:val="both"/>
      </w:pPr>
      <w:r>
        <w:rPr>
          <w:noProof/>
          <w:lang w:eastAsia="id-ID"/>
        </w:rPr>
        <mc:AlternateContent>
          <mc:Choice Requires="wps">
            <w:drawing>
              <wp:inline distT="0" distB="0" distL="0" distR="0" wp14:anchorId="38886F15" wp14:editId="651A402F">
                <wp:extent cx="3695700" cy="219075"/>
                <wp:effectExtent l="0" t="0" r="19050" b="28575"/>
                <wp:docPr id="128" name="Text Box 128"/>
                <wp:cNvGraphicFramePr/>
                <a:graphic xmlns:a="http://schemas.openxmlformats.org/drawingml/2006/main">
                  <a:graphicData uri="http://schemas.microsoft.com/office/word/2010/wordprocessingShape">
                    <wps:wsp>
                      <wps:cNvSpPr txBox="1"/>
                      <wps:spPr>
                        <a:xfrm>
                          <a:off x="0" y="0"/>
                          <a:ext cx="3695700" cy="2190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F4408" w:rsidRPr="007B4875" w:rsidRDefault="004F4408" w:rsidP="00B912B7">
                            <w:pPr>
                              <w:rPr>
                                <w:rFonts w:ascii="Courier New" w:hAnsi="Courier New" w:cs="Courier New"/>
                                <w:sz w:val="20"/>
                                <w:szCs w:val="20"/>
                              </w:rPr>
                            </w:pPr>
                            <w:r>
                              <w:rPr>
                                <w:rFonts w:ascii="Courier New" w:hAnsi="Courier New" w:cs="Courier New"/>
                                <w:sz w:val="20"/>
                                <w:szCs w:val="20"/>
                              </w:rPr>
                              <w:t>ro: xxx (integer number)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8886F15" id="Text Box 128" o:spid="_x0000_s1068" type="#_x0000_t202" style="width:291pt;height:1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" fillcolor="white [3201]" strokeweight=".5pt">
                <v:textbox>
                  <w:txbxContent>
                    <w:p w:rsidR="004F4408" w:rsidRPr="007B4875" w:rsidRDefault="004F4408" w:rsidP="00B912B7">
                      <w:pPr>
                        <w:rPr>
                          <w:rFonts w:ascii="Courier New" w:hAnsi="Courier New" w:cs="Courier New"/>
                          <w:sz w:val="20"/>
                          <w:szCs w:val="20"/>
                        </w:rPr>
                      </w:pPr>
                      <w:r>
                        <w:rPr>
                          <w:rFonts w:ascii="Courier New" w:hAnsi="Courier New" w:cs="Courier New"/>
                          <w:sz w:val="20"/>
                          <w:szCs w:val="20"/>
                        </w:rPr>
                        <w:t>ro: xxx (integer number)</w:t>
                      </w:r>
                    </w:p>
                  </w:txbxContent>
                </v:textbox>
                <w10:anchorlock/>
              </v:shape>
            </w:pict>
          </mc:Fallback>
        </mc:AlternateContent>
      </w:r>
    </w:p>
    <w:p w:rsidR="00B912B7" w:rsidRPr="00CF2317" w:rsidRDefault="00B912B7" w:rsidP="00B912B7">
      <w:pPr>
        <w:pStyle w:val="Caption"/>
      </w:pPr>
      <w:bookmarkStart w:id="249" w:name="_Ref483391631"/>
      <w:bookmarkStart w:id="250" w:name="_Toc487273016"/>
      <w:r>
        <w:t xml:space="preserve">Gambar </w:t>
      </w:r>
      <w:r w:rsidR="002E4E75">
        <w:fldChar w:fldCharType="begin"/>
      </w:r>
      <w:r w:rsidR="002E4E75">
        <w:instrText xml:space="preserve"> STYLEREF 1 \s </w:instrText>
      </w:r>
      <w:r w:rsidR="002E4E75">
        <w:fldChar w:fldCharType="separate"/>
      </w:r>
      <w:r w:rsidR="004F4408">
        <w:rPr>
          <w:noProof/>
        </w:rPr>
        <w:t>4</w:t>
      </w:r>
      <w:r w:rsidR="002E4E75">
        <w:rPr>
          <w:noProof/>
        </w:rPr>
        <w:fldChar w:fldCharType="end"/>
      </w:r>
      <w:r w:rsidR="004834F4">
        <w:t>.</w:t>
      </w:r>
      <w:r w:rsidR="002E4E75">
        <w:fldChar w:fldCharType="begin"/>
      </w:r>
      <w:r w:rsidR="002E4E75">
        <w:instrText xml:space="preserve"> SEQ Gambar \* ARABIC \s 1 </w:instrText>
      </w:r>
      <w:r w:rsidR="002E4E75">
        <w:fldChar w:fldCharType="separate"/>
      </w:r>
      <w:r w:rsidR="004F4408">
        <w:rPr>
          <w:noProof/>
        </w:rPr>
        <w:t>37</w:t>
      </w:r>
      <w:r w:rsidR="002E4E75">
        <w:rPr>
          <w:noProof/>
        </w:rPr>
        <w:fldChar w:fldCharType="end"/>
      </w:r>
      <w:bookmarkEnd w:id="249"/>
      <w:r>
        <w:t xml:space="preserve"> </w:t>
      </w:r>
      <w:r w:rsidRPr="00B912B7">
        <w:rPr>
          <w:b w:val="0"/>
          <w:i/>
        </w:rPr>
        <w:t>Output</w:t>
      </w:r>
      <w:r w:rsidR="00277B74">
        <w:rPr>
          <w:b w:val="0"/>
        </w:rPr>
        <w:t xml:space="preserve"> S</w:t>
      </w:r>
      <w:r w:rsidRPr="00B912B7">
        <w:rPr>
          <w:b w:val="0"/>
        </w:rPr>
        <w:t>krip awk RO</w:t>
      </w:r>
      <w:bookmarkEnd w:id="250"/>
    </w:p>
    <w:p w:rsidR="00AA760D" w:rsidRPr="00AA760D" w:rsidRDefault="00AA760D" w:rsidP="00AA760D"/>
    <w:p w:rsidR="009025B9" w:rsidRDefault="009025B9">
      <w:pPr>
        <w:spacing w:after="160" w:line="259" w:lineRule="auto"/>
      </w:pPr>
    </w:p>
    <w:p w:rsidR="003E73C0" w:rsidRDefault="003E73C0">
      <w:pPr>
        <w:spacing w:after="160" w:line="259" w:lineRule="auto"/>
      </w:pPr>
    </w:p>
    <w:p w:rsidR="003E73C0" w:rsidRDefault="003E73C0">
      <w:pPr>
        <w:spacing w:after="160" w:line="259" w:lineRule="auto"/>
      </w:pPr>
    </w:p>
    <w:p w:rsidR="003E73C0" w:rsidRDefault="003E73C0">
      <w:pPr>
        <w:spacing w:after="160" w:line="259" w:lineRule="auto"/>
      </w:pPr>
    </w:p>
    <w:p w:rsidR="009025B9" w:rsidRDefault="009025B9">
      <w:pPr>
        <w:spacing w:after="160" w:line="259" w:lineRule="auto"/>
      </w:pPr>
    </w:p>
    <w:p w:rsidR="009025B9" w:rsidRDefault="009025B9">
      <w:pPr>
        <w:spacing w:after="160" w:line="259" w:lineRule="auto"/>
      </w:pPr>
    </w:p>
    <w:p w:rsidR="009025B9" w:rsidRDefault="009025B9">
      <w:pPr>
        <w:spacing w:after="160" w:line="259" w:lineRule="auto"/>
      </w:pPr>
    </w:p>
    <w:p w:rsidR="009025B9" w:rsidRDefault="009025B9">
      <w:pPr>
        <w:spacing w:after="160" w:line="259" w:lineRule="auto"/>
      </w:pPr>
    </w:p>
    <w:p w:rsidR="009025B9" w:rsidRDefault="009025B9">
      <w:pPr>
        <w:spacing w:after="160" w:line="259" w:lineRule="auto"/>
      </w:pPr>
    </w:p>
    <w:p w:rsidR="009025B9" w:rsidRDefault="009025B9">
      <w:pPr>
        <w:spacing w:after="160" w:line="259" w:lineRule="auto"/>
      </w:pPr>
    </w:p>
    <w:p w:rsidR="009025B9" w:rsidRDefault="009025B9">
      <w:pPr>
        <w:spacing w:after="160" w:line="259" w:lineRule="auto"/>
      </w:pPr>
    </w:p>
    <w:p w:rsidR="009025B9" w:rsidRDefault="009025B9">
      <w:pPr>
        <w:spacing w:after="160" w:line="259" w:lineRule="auto"/>
      </w:pPr>
    </w:p>
    <w:p w:rsidR="009025B9" w:rsidRDefault="009025B9">
      <w:pPr>
        <w:spacing w:after="160" w:line="259" w:lineRule="auto"/>
      </w:pPr>
    </w:p>
    <w:p w:rsidR="009025B9" w:rsidRDefault="009025B9">
      <w:pPr>
        <w:spacing w:after="160" w:line="259" w:lineRule="auto"/>
      </w:pPr>
    </w:p>
    <w:p w:rsidR="0081051B" w:rsidRDefault="0081051B" w:rsidP="0010013F">
      <w:pPr>
        <w:pStyle w:val="Heading1"/>
        <w:numPr>
          <w:ilvl w:val="0"/>
          <w:numId w:val="0"/>
        </w:numPr>
        <w:jc w:val="left"/>
      </w:pPr>
    </w:p>
    <w:p w:rsidR="008265AE" w:rsidRDefault="008265AE" w:rsidP="008265AE"/>
    <w:p w:rsidR="008265AE" w:rsidRPr="008265AE" w:rsidRDefault="008265AE" w:rsidP="008265AE">
      <w:pPr>
        <w:sectPr w:rsidR="008265AE" w:rsidRPr="008265AE" w:rsidSect="0081051B">
          <w:pgSz w:w="8392" w:h="11907"/>
          <w:pgMar w:top="1418" w:right="1134" w:bottom="1418" w:left="1418" w:header="709" w:footer="709" w:gutter="0"/>
          <w:cols w:space="708"/>
          <w:titlePg/>
          <w:docGrid w:linePitch="360"/>
        </w:sectPr>
      </w:pPr>
    </w:p>
    <w:p w:rsidR="007D06E1" w:rsidRDefault="007D06E1" w:rsidP="00E63CB9">
      <w:pPr>
        <w:pStyle w:val="Heading1"/>
      </w:pPr>
      <w:bookmarkStart w:id="251" w:name="_Toc487272946"/>
      <w:r w:rsidRPr="003157DE">
        <w:lastRenderedPageBreak/>
        <w:t>BAB V</w:t>
      </w:r>
      <w:r w:rsidRPr="003157DE">
        <w:br/>
        <w:t>HASIL UJI COBA DAN EVALUASI</w:t>
      </w:r>
      <w:bookmarkEnd w:id="251"/>
    </w:p>
    <w:p w:rsidR="00315BF7" w:rsidRDefault="00315BF7" w:rsidP="00315BF7"/>
    <w:p w:rsidR="00315BF7" w:rsidRDefault="00315BF7" w:rsidP="008435C3">
      <w:pPr>
        <w:ind w:firstLine="567"/>
        <w:jc w:val="both"/>
      </w:pPr>
      <w:r>
        <w:t>Bab ini membahas mengenai uji coba dan evaluasi dari skenario yang telah disimulasikan di NS-2.</w:t>
      </w:r>
    </w:p>
    <w:p w:rsidR="00315BF7" w:rsidRPr="00315BF7" w:rsidRDefault="00315BF7" w:rsidP="00315BF7">
      <w:pPr>
        <w:jc w:val="both"/>
      </w:pPr>
    </w:p>
    <w:p w:rsidR="007D06E1" w:rsidRPr="003157DE" w:rsidRDefault="007D06E1" w:rsidP="001620D9">
      <w:pPr>
        <w:pStyle w:val="Heading2"/>
        <w:numPr>
          <w:ilvl w:val="1"/>
          <w:numId w:val="24"/>
        </w:numPr>
        <w:ind w:left="567" w:hanging="567"/>
        <w:jc w:val="both"/>
      </w:pPr>
      <w:bookmarkStart w:id="252" w:name="_Toc487272947"/>
      <w:r w:rsidRPr="003157DE">
        <w:t xml:space="preserve">Lingkungan </w:t>
      </w:r>
      <w:r w:rsidR="00370D81">
        <w:t>Uji Coba</w:t>
      </w:r>
      <w:bookmarkEnd w:id="252"/>
    </w:p>
    <w:p w:rsidR="007D06E1" w:rsidRDefault="007D06E1" w:rsidP="007D06E1"/>
    <w:p w:rsidR="005223E8" w:rsidRDefault="005223E8" w:rsidP="005223E8">
      <w:pPr>
        <w:ind w:firstLine="567"/>
        <w:jc w:val="both"/>
      </w:pPr>
      <w:r>
        <w:t>Uji coba dilakukan pada perangkat dengan spesifikasi seperti yang terter</w:t>
      </w:r>
      <w:r w:rsidR="0022362B">
        <w:t xml:space="preserve">a pada </w:t>
      </w:r>
      <w:r w:rsidR="0022362B">
        <w:fldChar w:fldCharType="begin"/>
      </w:r>
      <w:r w:rsidR="0022362B">
        <w:instrText xml:space="preserve"> REF _Ref485447937 \h </w:instrText>
      </w:r>
      <w:r w:rsidR="0022362B">
        <w:fldChar w:fldCharType="separate"/>
      </w:r>
      <w:r w:rsidR="004F4408">
        <w:t xml:space="preserve">Tabel </w:t>
      </w:r>
      <w:r w:rsidR="004F4408">
        <w:rPr>
          <w:noProof/>
        </w:rPr>
        <w:t>5</w:t>
      </w:r>
      <w:r w:rsidR="004F4408">
        <w:t>.</w:t>
      </w:r>
      <w:r w:rsidR="004F4408">
        <w:rPr>
          <w:noProof/>
        </w:rPr>
        <w:t>1</w:t>
      </w:r>
      <w:r w:rsidR="0022362B">
        <w:fldChar w:fldCharType="end"/>
      </w:r>
      <w:r w:rsidR="000E0E9C">
        <w:t>.</w:t>
      </w:r>
    </w:p>
    <w:p w:rsidR="000E0E9C" w:rsidRPr="000E0E9C" w:rsidRDefault="000E0E9C" w:rsidP="000E0E9C"/>
    <w:p w:rsidR="00F83397" w:rsidRDefault="00F83397" w:rsidP="00F83397">
      <w:pPr>
        <w:pStyle w:val="Caption"/>
        <w:keepNext/>
      </w:pPr>
      <w:bookmarkStart w:id="253" w:name="_Ref485447937"/>
      <w:bookmarkStart w:id="254" w:name="_Toc487273038"/>
      <w:r>
        <w:t xml:space="preserve">Tabel </w:t>
      </w:r>
      <w:r w:rsidR="002E4E75">
        <w:fldChar w:fldCharType="begin"/>
      </w:r>
      <w:r w:rsidR="002E4E75">
        <w:instrText xml:space="preserve"> STYLEREF 1 \s </w:instrText>
      </w:r>
      <w:r w:rsidR="002E4E75">
        <w:fldChar w:fldCharType="separate"/>
      </w:r>
      <w:r w:rsidR="004F4408">
        <w:rPr>
          <w:noProof/>
        </w:rPr>
        <w:t>5</w:t>
      </w:r>
      <w:r w:rsidR="002E4E75">
        <w:rPr>
          <w:noProof/>
        </w:rPr>
        <w:fldChar w:fldCharType="end"/>
      </w:r>
      <w:r w:rsidR="002850B8">
        <w:t>.</w:t>
      </w:r>
      <w:r w:rsidR="002E4E75">
        <w:fldChar w:fldCharType="begin"/>
      </w:r>
      <w:r w:rsidR="002E4E75">
        <w:instrText xml:space="preserve"> SEQ Tabel \* ARABIC \s 1 </w:instrText>
      </w:r>
      <w:r w:rsidR="002E4E75">
        <w:fldChar w:fldCharType="separate"/>
      </w:r>
      <w:r w:rsidR="004F4408">
        <w:rPr>
          <w:noProof/>
        </w:rPr>
        <w:t>1</w:t>
      </w:r>
      <w:r w:rsidR="002E4E75">
        <w:rPr>
          <w:noProof/>
        </w:rPr>
        <w:fldChar w:fldCharType="end"/>
      </w:r>
      <w:bookmarkEnd w:id="253"/>
      <w:r>
        <w:t xml:space="preserve"> </w:t>
      </w:r>
      <w:r>
        <w:rPr>
          <w:b w:val="0"/>
        </w:rPr>
        <w:t>Spesifikasi Perangkat yang D</w:t>
      </w:r>
      <w:r w:rsidRPr="000E0E9C">
        <w:rPr>
          <w:b w:val="0"/>
        </w:rPr>
        <w:t>igunakan</w:t>
      </w:r>
      <w:bookmarkEnd w:id="254"/>
    </w:p>
    <w:p w:rsidR="00F83397" w:rsidRDefault="00F83397" w:rsidP="00F83397">
      <w:pPr>
        <w:pStyle w:val="Caption"/>
        <w:keepNext/>
      </w:pPr>
    </w:p>
    <w:tbl>
      <w:tblPr>
        <w:tblStyle w:val="TableGrid"/>
        <w:tblW w:w="0" w:type="auto"/>
        <w:tblLook w:val="04A0" w:firstRow="1" w:lastRow="0" w:firstColumn="1" w:lastColumn="0" w:noHBand="0" w:noVBand="1"/>
      </w:tblPr>
      <w:tblGrid>
        <w:gridCol w:w="1839"/>
        <w:gridCol w:w="3991"/>
      </w:tblGrid>
      <w:tr w:rsidR="000E0E9C" w:rsidTr="000E0E9C">
        <w:tc>
          <w:tcPr>
            <w:tcW w:w="1839" w:type="dxa"/>
          </w:tcPr>
          <w:p w:rsidR="000E0E9C" w:rsidRPr="000E0E9C" w:rsidRDefault="000E0E9C" w:rsidP="000E0E9C">
            <w:pPr>
              <w:jc w:val="both"/>
              <w:rPr>
                <w:b/>
              </w:rPr>
            </w:pPr>
            <w:r w:rsidRPr="000E0E9C">
              <w:rPr>
                <w:b/>
              </w:rPr>
              <w:t>Komponen</w:t>
            </w:r>
          </w:p>
        </w:tc>
        <w:tc>
          <w:tcPr>
            <w:tcW w:w="3991" w:type="dxa"/>
          </w:tcPr>
          <w:p w:rsidR="000E0E9C" w:rsidRPr="000E0E9C" w:rsidRDefault="000E0E9C" w:rsidP="000E0E9C">
            <w:pPr>
              <w:jc w:val="both"/>
              <w:rPr>
                <w:b/>
              </w:rPr>
            </w:pPr>
            <w:r w:rsidRPr="000E0E9C">
              <w:rPr>
                <w:b/>
              </w:rPr>
              <w:t>Spesifikasi</w:t>
            </w:r>
          </w:p>
        </w:tc>
      </w:tr>
      <w:tr w:rsidR="000E0E9C" w:rsidTr="000E0E9C">
        <w:tc>
          <w:tcPr>
            <w:tcW w:w="1839" w:type="dxa"/>
          </w:tcPr>
          <w:p w:rsidR="000E0E9C" w:rsidRPr="000E0E9C" w:rsidRDefault="000E0E9C" w:rsidP="000E0E9C">
            <w:pPr>
              <w:jc w:val="both"/>
              <w:rPr>
                <w:b/>
              </w:rPr>
            </w:pPr>
            <w:r w:rsidRPr="000E0E9C">
              <w:rPr>
                <w:b/>
              </w:rPr>
              <w:t>CPU</w:t>
            </w:r>
          </w:p>
        </w:tc>
        <w:tc>
          <w:tcPr>
            <w:tcW w:w="3991" w:type="dxa"/>
          </w:tcPr>
          <w:p w:rsidR="000E0E9C" w:rsidRDefault="00494D92" w:rsidP="000E0E9C">
            <w:pPr>
              <w:jc w:val="both"/>
            </w:pPr>
            <w:r>
              <w:t xml:space="preserve">Intel(R) Core(TM) i3-3217U CPU @ 1.80 </w:t>
            </w:r>
            <w:r w:rsidR="00F31B85">
              <w:t>GHz</w:t>
            </w:r>
            <w:r>
              <w:t xml:space="preserve"> x 2</w:t>
            </w:r>
          </w:p>
        </w:tc>
      </w:tr>
      <w:tr w:rsidR="000E0E9C" w:rsidTr="000E0E9C">
        <w:tc>
          <w:tcPr>
            <w:tcW w:w="1839" w:type="dxa"/>
          </w:tcPr>
          <w:p w:rsidR="000E0E9C" w:rsidRPr="000E0E9C" w:rsidRDefault="000E0E9C" w:rsidP="000E0E9C">
            <w:pPr>
              <w:jc w:val="both"/>
              <w:rPr>
                <w:b/>
              </w:rPr>
            </w:pPr>
            <w:r w:rsidRPr="000E0E9C">
              <w:rPr>
                <w:b/>
              </w:rPr>
              <w:t>Sistem Operasi</w:t>
            </w:r>
          </w:p>
        </w:tc>
        <w:tc>
          <w:tcPr>
            <w:tcW w:w="3991" w:type="dxa"/>
          </w:tcPr>
          <w:p w:rsidR="000E0E9C" w:rsidRDefault="00494D92" w:rsidP="000E0E9C">
            <w:pPr>
              <w:jc w:val="both"/>
            </w:pPr>
            <w:r>
              <w:t>Linux Mint 17.3 Cinnamon 64-bit</w:t>
            </w:r>
          </w:p>
        </w:tc>
      </w:tr>
      <w:tr w:rsidR="00494D92" w:rsidTr="000E0E9C">
        <w:tc>
          <w:tcPr>
            <w:tcW w:w="1839" w:type="dxa"/>
          </w:tcPr>
          <w:p w:rsidR="00494D92" w:rsidRPr="000E0E9C" w:rsidRDefault="00494D92" w:rsidP="000E0E9C">
            <w:pPr>
              <w:jc w:val="both"/>
              <w:rPr>
                <w:b/>
              </w:rPr>
            </w:pPr>
            <w:r>
              <w:rPr>
                <w:b/>
              </w:rPr>
              <w:t>Linux Kernel</w:t>
            </w:r>
          </w:p>
        </w:tc>
        <w:tc>
          <w:tcPr>
            <w:tcW w:w="3991" w:type="dxa"/>
          </w:tcPr>
          <w:p w:rsidR="00494D92" w:rsidRDefault="00494D92" w:rsidP="000E0E9C">
            <w:pPr>
              <w:jc w:val="both"/>
            </w:pPr>
            <w:r>
              <w:t>3.19.0-32-generic</w:t>
            </w:r>
          </w:p>
        </w:tc>
      </w:tr>
      <w:tr w:rsidR="000E0E9C" w:rsidTr="000E0E9C">
        <w:tc>
          <w:tcPr>
            <w:tcW w:w="1839" w:type="dxa"/>
          </w:tcPr>
          <w:p w:rsidR="000E0E9C" w:rsidRPr="000E0E9C" w:rsidRDefault="000E0E9C" w:rsidP="000E0E9C">
            <w:pPr>
              <w:jc w:val="both"/>
              <w:rPr>
                <w:b/>
              </w:rPr>
            </w:pPr>
            <w:r w:rsidRPr="000E0E9C">
              <w:rPr>
                <w:b/>
              </w:rPr>
              <w:t>Memori</w:t>
            </w:r>
          </w:p>
        </w:tc>
        <w:tc>
          <w:tcPr>
            <w:tcW w:w="3991" w:type="dxa"/>
          </w:tcPr>
          <w:p w:rsidR="000E0E9C" w:rsidRDefault="00494D92" w:rsidP="000E0E9C">
            <w:pPr>
              <w:jc w:val="both"/>
            </w:pPr>
            <w:r>
              <w:t>1.8</w:t>
            </w:r>
            <w:r w:rsidR="00C5786C">
              <w:t xml:space="preserve"> GiB</w:t>
            </w:r>
          </w:p>
        </w:tc>
      </w:tr>
      <w:tr w:rsidR="000E0E9C" w:rsidTr="000E0E9C">
        <w:tc>
          <w:tcPr>
            <w:tcW w:w="1839" w:type="dxa"/>
          </w:tcPr>
          <w:p w:rsidR="000E0E9C" w:rsidRPr="000E0E9C" w:rsidRDefault="000E0E9C" w:rsidP="000E0E9C">
            <w:pPr>
              <w:jc w:val="both"/>
              <w:rPr>
                <w:b/>
              </w:rPr>
            </w:pPr>
            <w:r w:rsidRPr="000E0E9C">
              <w:rPr>
                <w:b/>
              </w:rPr>
              <w:t>Penyimpanan</w:t>
            </w:r>
          </w:p>
        </w:tc>
        <w:tc>
          <w:tcPr>
            <w:tcW w:w="3991" w:type="dxa"/>
          </w:tcPr>
          <w:p w:rsidR="000E0E9C" w:rsidRDefault="00494D92" w:rsidP="000E0E9C">
            <w:pPr>
              <w:jc w:val="both"/>
            </w:pPr>
            <w:r>
              <w:t>26.5</w:t>
            </w:r>
            <w:r w:rsidR="00EE5B8C">
              <w:t xml:space="preserve"> GB</w:t>
            </w:r>
          </w:p>
        </w:tc>
      </w:tr>
    </w:tbl>
    <w:p w:rsidR="000E0E9C" w:rsidRDefault="000E0E9C" w:rsidP="000E0E9C">
      <w:pPr>
        <w:jc w:val="both"/>
      </w:pPr>
    </w:p>
    <w:p w:rsidR="008F03BF" w:rsidRPr="00852480" w:rsidRDefault="008F03BF" w:rsidP="008F03BF">
      <w:pPr>
        <w:ind w:firstLine="567"/>
        <w:jc w:val="both"/>
      </w:pPr>
      <w:r>
        <w:t xml:space="preserve">Pengujian dilakukan dengan menjalankan skenario yang disimulasikan pada NS-2. Dari simulasi tersebut dihasilkan sebuah trace file dengan ekstensi.tr yang akan dianalisis dengan bantuan skrip awk untuk mendapatkan packet delivery ratio, rata-rata end to end delay, dan routing overhead menggunakan kode pada lampiran masing-masing </w:t>
      </w:r>
      <w:r w:rsidR="00854349">
        <w:fldChar w:fldCharType="begin"/>
      </w:r>
      <w:r w:rsidR="00854349">
        <w:instrText xml:space="preserve"> REF _Ref483799437 \h </w:instrText>
      </w:r>
      <w:r w:rsidR="00854349">
        <w:fldChar w:fldCharType="separate"/>
      </w:r>
      <w:r w:rsidR="004F4408">
        <w:t xml:space="preserve">A.5 Kode Skrip AWK </w:t>
      </w:r>
      <w:r w:rsidR="004F4408" w:rsidRPr="00041785">
        <w:rPr>
          <w:i/>
        </w:rPr>
        <w:t>Packet Delivery Ratio</w:t>
      </w:r>
      <w:r w:rsidR="00854349">
        <w:fldChar w:fldCharType="end"/>
      </w:r>
      <w:r>
        <w:t>,</w:t>
      </w:r>
      <w:r w:rsidR="00854349">
        <w:t xml:space="preserve"> </w:t>
      </w:r>
      <w:r w:rsidR="00854349">
        <w:fldChar w:fldCharType="begin"/>
      </w:r>
      <w:r w:rsidR="00854349">
        <w:instrText xml:space="preserve"> REF _Ref483799473 \h </w:instrText>
      </w:r>
      <w:r w:rsidR="00854349">
        <w:fldChar w:fldCharType="separate"/>
      </w:r>
      <w:r w:rsidR="004F4408">
        <w:t xml:space="preserve">A.6 Kode Skrip AWK Rata-rata </w:t>
      </w:r>
      <w:r w:rsidR="004F4408" w:rsidRPr="00041785">
        <w:rPr>
          <w:i/>
        </w:rPr>
        <w:t>End to End Delay</w:t>
      </w:r>
      <w:r w:rsidR="00854349">
        <w:fldChar w:fldCharType="end"/>
      </w:r>
      <w:r>
        <w:t xml:space="preserve">, dan </w:t>
      </w:r>
      <w:r w:rsidR="00854349">
        <w:fldChar w:fldCharType="begin"/>
      </w:r>
      <w:r w:rsidR="00854349">
        <w:instrText xml:space="preserve"> REF _Ref483799501 \h </w:instrText>
      </w:r>
      <w:r w:rsidR="00854349">
        <w:fldChar w:fldCharType="separate"/>
      </w:r>
      <w:r w:rsidR="004F4408">
        <w:t xml:space="preserve">A.7 Kode Skrip AWK </w:t>
      </w:r>
      <w:r w:rsidR="004F4408" w:rsidRPr="00376EA6">
        <w:rPr>
          <w:i/>
        </w:rPr>
        <w:t>Routing Overhead</w:t>
      </w:r>
      <w:r w:rsidR="00854349">
        <w:fldChar w:fldCharType="end"/>
      </w:r>
      <w:r>
        <w:t>.</w:t>
      </w:r>
    </w:p>
    <w:p w:rsidR="007D06E1" w:rsidRPr="003157DE" w:rsidRDefault="007D06E1" w:rsidP="007D06E1">
      <w:pPr>
        <w:jc w:val="both"/>
      </w:pPr>
    </w:p>
    <w:p w:rsidR="007D06E1" w:rsidRDefault="00370D81" w:rsidP="001620D9">
      <w:pPr>
        <w:pStyle w:val="Heading2"/>
        <w:numPr>
          <w:ilvl w:val="1"/>
          <w:numId w:val="24"/>
        </w:numPr>
        <w:ind w:left="567" w:hanging="567"/>
        <w:jc w:val="both"/>
      </w:pPr>
      <w:bookmarkStart w:id="255" w:name="_Toc487272948"/>
      <w:r>
        <w:t>Hasil Uji Coba</w:t>
      </w:r>
      <w:bookmarkEnd w:id="255"/>
    </w:p>
    <w:p w:rsidR="00FF2D3B" w:rsidRDefault="00FF2D3B" w:rsidP="00FF2D3B"/>
    <w:p w:rsidR="00A529EC" w:rsidRPr="00A529EC" w:rsidRDefault="00FF2D3B" w:rsidP="005F2F3C">
      <w:pPr>
        <w:ind w:firstLine="567"/>
        <w:jc w:val="both"/>
      </w:pPr>
      <w:r>
        <w:t xml:space="preserve">Hasil uji coba dari skenario </w:t>
      </w:r>
      <w:r w:rsidRPr="00FF2D3B">
        <w:rPr>
          <w:i/>
        </w:rPr>
        <w:t>grid</w:t>
      </w:r>
      <w:r>
        <w:t xml:space="preserve"> dan skenario </w:t>
      </w:r>
      <w:r w:rsidRPr="00FF2D3B">
        <w:rPr>
          <w:i/>
        </w:rPr>
        <w:t>real</w:t>
      </w:r>
      <w:r>
        <w:t xml:space="preserve"> dapat dilihat sebagai berikut:</w:t>
      </w:r>
    </w:p>
    <w:p w:rsidR="00B7082F" w:rsidRDefault="00B7082F">
      <w:pPr>
        <w:spacing w:after="160" w:line="259" w:lineRule="auto"/>
        <w:rPr>
          <w:rFonts w:eastAsia="Times New Roman"/>
          <w:b/>
          <w:bCs/>
          <w:szCs w:val="26"/>
        </w:rPr>
      </w:pPr>
      <w:r>
        <w:br w:type="page"/>
      </w:r>
    </w:p>
    <w:p w:rsidR="002B1BE7" w:rsidRDefault="00370D81" w:rsidP="001620D9">
      <w:pPr>
        <w:pStyle w:val="Heading3"/>
        <w:numPr>
          <w:ilvl w:val="2"/>
          <w:numId w:val="24"/>
        </w:numPr>
        <w:ind w:left="567" w:hanging="567"/>
        <w:jc w:val="both"/>
        <w:rPr>
          <w:i/>
        </w:rPr>
      </w:pPr>
      <w:bookmarkStart w:id="256" w:name="_Toc487272949"/>
      <w:r>
        <w:lastRenderedPageBreak/>
        <w:t xml:space="preserve">Hasil Uji Coba Skenario </w:t>
      </w:r>
      <w:r w:rsidRPr="00370D81">
        <w:rPr>
          <w:i/>
        </w:rPr>
        <w:t>Grid</w:t>
      </w:r>
      <w:bookmarkEnd w:id="256"/>
    </w:p>
    <w:p w:rsidR="005C3EF1" w:rsidRDefault="005C3EF1" w:rsidP="005C3EF1"/>
    <w:p w:rsidR="005C3EF1" w:rsidRPr="005C3EF1" w:rsidRDefault="005C3EF1" w:rsidP="00016565">
      <w:pPr>
        <w:ind w:firstLine="567"/>
        <w:jc w:val="both"/>
      </w:pPr>
      <w:r>
        <w:t>Pengujian</w:t>
      </w:r>
      <w:r w:rsidR="006D7753">
        <w:t xml:space="preserve"> pada</w:t>
      </w:r>
      <w:r>
        <w:t xml:space="preserve"> skenario </w:t>
      </w:r>
      <w:r w:rsidRPr="00D4029E">
        <w:rPr>
          <w:i/>
        </w:rPr>
        <w:t>grid</w:t>
      </w:r>
      <w:r>
        <w:t xml:space="preserve"> digunakan untuk melihat perbandingan </w:t>
      </w:r>
      <w:r w:rsidRPr="00D4029E">
        <w:rPr>
          <w:i/>
        </w:rPr>
        <w:t>packet delivery ratio</w:t>
      </w:r>
      <w:r>
        <w:t xml:space="preserve">, </w:t>
      </w:r>
      <w:r w:rsidRPr="00274D3D">
        <w:t>rata-rata</w:t>
      </w:r>
      <w:r w:rsidRPr="00D4029E">
        <w:rPr>
          <w:i/>
        </w:rPr>
        <w:t xml:space="preserve"> end to end delay</w:t>
      </w:r>
      <w:r>
        <w:t xml:space="preserve">, dan </w:t>
      </w:r>
      <w:r w:rsidRPr="00D4029E">
        <w:rPr>
          <w:i/>
        </w:rPr>
        <w:t>routing overhead</w:t>
      </w:r>
      <w:r>
        <w:t xml:space="preserve"> </w:t>
      </w:r>
      <w:r w:rsidR="00016565">
        <w:t>antara</w:t>
      </w:r>
      <w:r>
        <w:t xml:space="preserve"> </w:t>
      </w:r>
      <w:r w:rsidRPr="00D4029E">
        <w:rPr>
          <w:i/>
        </w:rPr>
        <w:t>r</w:t>
      </w:r>
      <w:r w:rsidR="00016565" w:rsidRPr="00D4029E">
        <w:rPr>
          <w:i/>
        </w:rPr>
        <w:t>outing protocol</w:t>
      </w:r>
      <w:r w:rsidR="00016565">
        <w:t xml:space="preserve"> AODV </w:t>
      </w:r>
      <w:r w:rsidR="00016565" w:rsidRPr="00D4029E">
        <w:rPr>
          <w:i/>
        </w:rPr>
        <w:t>original</w:t>
      </w:r>
      <w:r w:rsidR="00016565">
        <w:t xml:space="preserve"> dan</w:t>
      </w:r>
      <w:r>
        <w:t xml:space="preserve"> </w:t>
      </w:r>
      <w:r w:rsidRPr="00D4029E">
        <w:rPr>
          <w:i/>
        </w:rPr>
        <w:t>routing protocol</w:t>
      </w:r>
      <w:r>
        <w:t xml:space="preserve"> AODV yang telah dimodifikasi ketika terjadi serangan </w:t>
      </w:r>
      <w:r w:rsidRPr="00D4029E">
        <w:rPr>
          <w:i/>
        </w:rPr>
        <w:t>Blackhole</w:t>
      </w:r>
      <w:r>
        <w:t xml:space="preserve">, </w:t>
      </w:r>
      <w:r w:rsidRPr="00D4029E">
        <w:rPr>
          <w:i/>
        </w:rPr>
        <w:t>Wormhole</w:t>
      </w:r>
      <w:r>
        <w:t>, maupun keduanya di satu waktu</w:t>
      </w:r>
      <w:r w:rsidR="00016565">
        <w:t xml:space="preserve">, dengan kondisi peta yang lebih stabil dan mempunyai kecenderungan persebaran </w:t>
      </w:r>
      <w:r w:rsidR="00016565" w:rsidRPr="00D4029E">
        <w:rPr>
          <w:i/>
        </w:rPr>
        <w:t>node</w:t>
      </w:r>
      <w:r w:rsidR="00016565">
        <w:t xml:space="preserve"> yang merata</w:t>
      </w:r>
      <w:r>
        <w:t>.</w:t>
      </w:r>
    </w:p>
    <w:p w:rsidR="00DC530E" w:rsidRDefault="006D7753" w:rsidP="006D7753">
      <w:pPr>
        <w:ind w:firstLine="567"/>
        <w:jc w:val="both"/>
      </w:pPr>
      <w:r>
        <w:t xml:space="preserve">Pengujian dilakukan sesuai dengan perancangan parameter lingkungan simulasi yang dapat dilihat pada tabel </w:t>
      </w:r>
      <w:r>
        <w:fldChar w:fldCharType="begin"/>
      </w:r>
      <w:r>
        <w:instrText xml:space="preserve"> REF _Ref483700128 \h </w:instrText>
      </w:r>
      <w:r>
        <w:fldChar w:fldCharType="separate"/>
      </w:r>
      <w:r w:rsidR="004F4408">
        <w:t xml:space="preserve">Tabel </w:t>
      </w:r>
      <w:r w:rsidR="004F4408">
        <w:rPr>
          <w:noProof/>
        </w:rPr>
        <w:t>3</w:t>
      </w:r>
      <w:r w:rsidR="004F4408">
        <w:t>.</w:t>
      </w:r>
      <w:r w:rsidR="004F4408">
        <w:rPr>
          <w:noProof/>
        </w:rPr>
        <w:t>2</w:t>
      </w:r>
      <w:r>
        <w:fldChar w:fldCharType="end"/>
      </w:r>
      <w:r>
        <w:t xml:space="preserve">. </w:t>
      </w:r>
      <w:r w:rsidR="00E67C25">
        <w:t xml:space="preserve">Selain itu, ditambahkan beberapa </w:t>
      </w:r>
      <w:r w:rsidR="00E67C25" w:rsidRPr="00D4029E">
        <w:rPr>
          <w:i/>
        </w:rPr>
        <w:t>malicious node</w:t>
      </w:r>
      <w:r w:rsidR="00E67C25">
        <w:t xml:space="preserve"> dengan beberapa variasi serangan dalam satu skenario.</w:t>
      </w:r>
    </w:p>
    <w:p w:rsidR="002224C4" w:rsidRDefault="002224C4" w:rsidP="006D7753">
      <w:pPr>
        <w:ind w:firstLine="567"/>
        <w:jc w:val="both"/>
      </w:pPr>
      <w:r>
        <w:t xml:space="preserve">Pengambilan data uji PDR, rata-rata </w:t>
      </w:r>
      <w:r w:rsidRPr="00D36C2C">
        <w:rPr>
          <w:i/>
        </w:rPr>
        <w:t>end to end delay</w:t>
      </w:r>
      <w:r>
        <w:t xml:space="preserve">, dan </w:t>
      </w:r>
      <w:r w:rsidRPr="00D4029E">
        <w:rPr>
          <w:i/>
        </w:rPr>
        <w:t>routing overhead</w:t>
      </w:r>
      <w:r>
        <w:t xml:space="preserve"> dengan luas area 1700 m x 1700 m dan </w:t>
      </w:r>
      <w:r w:rsidRPr="00D4029E">
        <w:rPr>
          <w:i/>
        </w:rPr>
        <w:t>node</w:t>
      </w:r>
      <w:r>
        <w:t xml:space="preserve"> sebanyak 30, 40, dan 50 dilakukan pada kecepatan standar yaitu 20 m/s. Pada skenario 30 </w:t>
      </w:r>
      <w:r w:rsidRPr="00D4029E">
        <w:rPr>
          <w:i/>
        </w:rPr>
        <w:t>node</w:t>
      </w:r>
      <w:r>
        <w:t xml:space="preserve">, dilakukan variasi serangan dengan jumlah malicious </w:t>
      </w:r>
      <w:r w:rsidRPr="00D4029E">
        <w:rPr>
          <w:i/>
        </w:rPr>
        <w:t>node</w:t>
      </w:r>
      <w:r>
        <w:t xml:space="preserve"> yang bertambah dari 1</w:t>
      </w:r>
      <w:r w:rsidR="002A6289" w:rsidRPr="00D4029E">
        <w:rPr>
          <w:i/>
        </w:rPr>
        <w:t xml:space="preserve"> node</w:t>
      </w:r>
      <w:r w:rsidR="002A6289">
        <w:t xml:space="preserve"> hingga 2</w:t>
      </w:r>
      <w:r>
        <w:t xml:space="preserve"> </w:t>
      </w:r>
      <w:r w:rsidRPr="00D4029E">
        <w:rPr>
          <w:i/>
        </w:rPr>
        <w:t>node</w:t>
      </w:r>
      <w:r>
        <w:t xml:space="preserve">. </w:t>
      </w:r>
      <w:r w:rsidR="002A6289">
        <w:t xml:space="preserve">Sedangkan pada skenario 40 dan 50 </w:t>
      </w:r>
      <w:r w:rsidR="002A6289" w:rsidRPr="00D4029E">
        <w:rPr>
          <w:i/>
        </w:rPr>
        <w:t>node</w:t>
      </w:r>
      <w:r w:rsidR="002A6289">
        <w:t xml:space="preserve">, jumlah malicious </w:t>
      </w:r>
      <w:r w:rsidR="002A6289" w:rsidRPr="00D4029E">
        <w:rPr>
          <w:i/>
        </w:rPr>
        <w:t>node</w:t>
      </w:r>
      <w:r w:rsidR="002A6289">
        <w:t xml:space="preserve"> bertambah dari 1 </w:t>
      </w:r>
      <w:r w:rsidR="002A6289" w:rsidRPr="00D4029E">
        <w:rPr>
          <w:i/>
        </w:rPr>
        <w:t>node</w:t>
      </w:r>
      <w:r w:rsidR="002A6289">
        <w:t xml:space="preserve"> hingga 4 </w:t>
      </w:r>
      <w:r w:rsidR="002A6289" w:rsidRPr="00D4029E">
        <w:rPr>
          <w:i/>
        </w:rPr>
        <w:t>node</w:t>
      </w:r>
      <w:r w:rsidR="002A6289">
        <w:t xml:space="preserve">. </w:t>
      </w:r>
      <w:r>
        <w:t xml:space="preserve">Pada tiap </w:t>
      </w:r>
      <w:r w:rsidRPr="00D4029E">
        <w:rPr>
          <w:i/>
        </w:rPr>
        <w:t>malicious node</w:t>
      </w:r>
      <w:r>
        <w:t xml:space="preserve">, ditugaskan untuk menjadi </w:t>
      </w:r>
      <w:r w:rsidRPr="00D4029E">
        <w:rPr>
          <w:i/>
        </w:rPr>
        <w:t>Blackhole attacker</w:t>
      </w:r>
      <w:r>
        <w:t xml:space="preserve"> dan </w:t>
      </w:r>
      <w:r w:rsidRPr="00D4029E">
        <w:rPr>
          <w:i/>
        </w:rPr>
        <w:t>Wormhole attacker</w:t>
      </w:r>
      <w:r>
        <w:t xml:space="preserve">. Untuk jumlah lebih dari 1 </w:t>
      </w:r>
      <w:r w:rsidRPr="00D4029E">
        <w:rPr>
          <w:i/>
        </w:rPr>
        <w:t>malicious node</w:t>
      </w:r>
      <w:r>
        <w:t xml:space="preserve">, dilakukan beberapa variasi serangan, yaitu semua </w:t>
      </w:r>
      <w:r w:rsidRPr="00D4029E">
        <w:rPr>
          <w:i/>
        </w:rPr>
        <w:t>malicious node</w:t>
      </w:r>
      <w:r>
        <w:t xml:space="preserve"> melakukan </w:t>
      </w:r>
      <w:r w:rsidRPr="00970EF5">
        <w:rPr>
          <w:i/>
        </w:rPr>
        <w:t>Blackhole attack</w:t>
      </w:r>
      <w:r>
        <w:t xml:space="preserve">, semua </w:t>
      </w:r>
      <w:r w:rsidRPr="00970EF5">
        <w:rPr>
          <w:i/>
        </w:rPr>
        <w:t>malicious node</w:t>
      </w:r>
      <w:r>
        <w:t xml:space="preserve"> melakukan </w:t>
      </w:r>
      <w:r w:rsidRPr="00970EF5">
        <w:rPr>
          <w:i/>
        </w:rPr>
        <w:t>Wormh</w:t>
      </w:r>
      <w:r w:rsidR="002A6289" w:rsidRPr="00970EF5">
        <w:rPr>
          <w:i/>
        </w:rPr>
        <w:t>ole attack</w:t>
      </w:r>
      <w:r w:rsidR="002A6289">
        <w:t xml:space="preserve">, dan sebagian melakukan </w:t>
      </w:r>
      <w:r w:rsidR="002A6289" w:rsidRPr="00970EF5">
        <w:rPr>
          <w:i/>
        </w:rPr>
        <w:t>Blackhole attack</w:t>
      </w:r>
      <w:r w:rsidR="002A6289">
        <w:t xml:space="preserve">, sedangkan sebagian yang lain melakukan </w:t>
      </w:r>
      <w:r w:rsidR="002A6289" w:rsidRPr="00970EF5">
        <w:rPr>
          <w:i/>
        </w:rPr>
        <w:t>Wormhole attack</w:t>
      </w:r>
      <w:r w:rsidR="002A6289">
        <w:t>.</w:t>
      </w:r>
    </w:p>
    <w:p w:rsidR="002A2F2A" w:rsidRDefault="007B496B" w:rsidP="002A2F2A">
      <w:pPr>
        <w:ind w:firstLine="567"/>
        <w:jc w:val="both"/>
      </w:pPr>
      <w:r>
        <w:t xml:space="preserve">Pengujian dilakukan dengan beberapa variasi serangan yang berbeda untuk melihat pengaruh serangan pada performa routing protocol AODV dan seberapa banyak </w:t>
      </w:r>
      <w:r w:rsidRPr="00970EF5">
        <w:rPr>
          <w:i/>
        </w:rPr>
        <w:t>malicious node</w:t>
      </w:r>
      <w:r>
        <w:t xml:space="preserve"> beserta variasi serangannya yang dapat diatasi oleh </w:t>
      </w:r>
      <w:r w:rsidRPr="00970EF5">
        <w:rPr>
          <w:i/>
        </w:rPr>
        <w:t>routing protocol</w:t>
      </w:r>
      <w:r>
        <w:t xml:space="preserve"> AODV yang telah dimodifikasi.</w:t>
      </w:r>
      <w:r w:rsidR="00C656C8">
        <w:t xml:space="preserve"> Untuk tiap skenario penyerangan, pengujian dilakukan sebanyak 3 kali.</w:t>
      </w:r>
    </w:p>
    <w:p w:rsidR="002A2F2A" w:rsidRDefault="002A2F2A" w:rsidP="007C312B">
      <w:pPr>
        <w:ind w:firstLine="567"/>
        <w:jc w:val="both"/>
      </w:pPr>
      <w:r>
        <w:t xml:space="preserve">Hasil pengambilan data </w:t>
      </w:r>
      <w:r w:rsidR="00806F55" w:rsidRPr="00806F55">
        <w:rPr>
          <w:i/>
        </w:rPr>
        <w:t>packet delivery ratio</w:t>
      </w:r>
      <w:r w:rsidR="00806F55">
        <w:t xml:space="preserve"> (</w:t>
      </w:r>
      <w:r>
        <w:t>PDR</w:t>
      </w:r>
      <w:r w:rsidR="00806F55">
        <w:t>)</w:t>
      </w:r>
      <w:r>
        <w:t xml:space="preserve"> pada skenario </w:t>
      </w:r>
      <w:r w:rsidRPr="00F60356">
        <w:rPr>
          <w:i/>
        </w:rPr>
        <w:t>grid</w:t>
      </w:r>
      <w:r>
        <w:t xml:space="preserve"> 30, 40, dan 50 </w:t>
      </w:r>
      <w:r w:rsidRPr="00F60356">
        <w:rPr>
          <w:i/>
        </w:rPr>
        <w:t>node</w:t>
      </w:r>
      <w:r>
        <w:t xml:space="preserve"> masing-</w:t>
      </w:r>
      <w:r w:rsidR="00B7082F">
        <w:t>masing dapat dilihat pada</w:t>
      </w:r>
      <w:r w:rsidR="0022362B">
        <w:t xml:space="preserve"> </w:t>
      </w:r>
      <w:r w:rsidR="0022362B">
        <w:fldChar w:fldCharType="begin"/>
      </w:r>
      <w:r w:rsidR="0022362B">
        <w:instrText xml:space="preserve"> REF _Ref485448006 \h </w:instrText>
      </w:r>
      <w:r w:rsidR="0022362B">
        <w:fldChar w:fldCharType="separate"/>
      </w:r>
      <w:r w:rsidR="004F4408">
        <w:t xml:space="preserve">Gambar </w:t>
      </w:r>
      <w:r w:rsidR="004F4408">
        <w:rPr>
          <w:noProof/>
        </w:rPr>
        <w:t>5</w:t>
      </w:r>
      <w:r w:rsidR="004F4408">
        <w:t>.</w:t>
      </w:r>
      <w:r w:rsidR="004F4408">
        <w:rPr>
          <w:noProof/>
        </w:rPr>
        <w:t>1</w:t>
      </w:r>
      <w:r w:rsidR="0022362B">
        <w:fldChar w:fldCharType="end"/>
      </w:r>
      <w:r>
        <w:t xml:space="preserve">, </w:t>
      </w:r>
      <w:r w:rsidR="00B7082F">
        <w:fldChar w:fldCharType="begin"/>
      </w:r>
      <w:r w:rsidR="00B7082F">
        <w:instrText xml:space="preserve"> REF _Ref483908903 \h </w:instrText>
      </w:r>
      <w:r w:rsidR="00B7082F">
        <w:fldChar w:fldCharType="separate"/>
      </w:r>
      <w:r w:rsidR="004F4408">
        <w:t xml:space="preserve">Gambar </w:t>
      </w:r>
      <w:r w:rsidR="004F4408">
        <w:rPr>
          <w:noProof/>
        </w:rPr>
        <w:t>5</w:t>
      </w:r>
      <w:r w:rsidR="004F4408">
        <w:t>.</w:t>
      </w:r>
      <w:r w:rsidR="004F4408">
        <w:rPr>
          <w:noProof/>
        </w:rPr>
        <w:t>2</w:t>
      </w:r>
      <w:r w:rsidR="00B7082F">
        <w:fldChar w:fldCharType="end"/>
      </w:r>
      <w:r>
        <w:t>, dan</w:t>
      </w:r>
      <w:r w:rsidR="005916DA">
        <w:t xml:space="preserve"> </w:t>
      </w:r>
      <w:r w:rsidR="005916DA">
        <w:fldChar w:fldCharType="begin"/>
      </w:r>
      <w:r w:rsidR="005916DA">
        <w:instrText xml:space="preserve"> REF _Ref487272533 \h </w:instrText>
      </w:r>
      <w:r w:rsidR="005916DA">
        <w:fldChar w:fldCharType="separate"/>
      </w:r>
      <w:r w:rsidR="004F4408">
        <w:t xml:space="preserve">Gambar </w:t>
      </w:r>
      <w:r w:rsidR="004F4408">
        <w:rPr>
          <w:noProof/>
        </w:rPr>
        <w:t>5</w:t>
      </w:r>
      <w:r w:rsidR="004F4408">
        <w:t>.</w:t>
      </w:r>
      <w:r w:rsidR="004F4408">
        <w:rPr>
          <w:noProof/>
        </w:rPr>
        <w:t>3</w:t>
      </w:r>
      <w:r w:rsidR="005916DA">
        <w:fldChar w:fldCharType="end"/>
      </w:r>
      <w:r>
        <w:t>.</w:t>
      </w:r>
    </w:p>
    <w:p w:rsidR="0022362B" w:rsidRDefault="0035640B" w:rsidP="0022362B">
      <w:pPr>
        <w:keepNext/>
        <w:jc w:val="both"/>
      </w:pPr>
      <w:r>
        <w:rPr>
          <w:noProof/>
          <w:lang w:eastAsia="id-ID"/>
        </w:rPr>
        <w:lastRenderedPageBreak/>
        <w:drawing>
          <wp:inline distT="0" distB="0" distL="0" distR="0" wp14:anchorId="28EBF89E" wp14:editId="589B756E">
            <wp:extent cx="3708400" cy="2990850"/>
            <wp:effectExtent l="0" t="0" r="6350" b="0"/>
            <wp:docPr id="145" name="Chart 145"/>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rsidR="002A2F2A" w:rsidRDefault="0022362B" w:rsidP="0022362B">
      <w:pPr>
        <w:pStyle w:val="Caption"/>
        <w:rPr>
          <w:b w:val="0"/>
          <w:i/>
        </w:rPr>
      </w:pPr>
      <w:bookmarkStart w:id="257" w:name="_Ref485448006"/>
      <w:bookmarkStart w:id="258" w:name="_Toc487273017"/>
      <w:r>
        <w:t xml:space="preserve">Gambar </w:t>
      </w:r>
      <w:r w:rsidR="002E4E75">
        <w:fldChar w:fldCharType="begin"/>
      </w:r>
      <w:r w:rsidR="002E4E75">
        <w:instrText xml:space="preserve"> STYLEREF 1 \s </w:instrText>
      </w:r>
      <w:r w:rsidR="002E4E75">
        <w:fldChar w:fldCharType="separate"/>
      </w:r>
      <w:r w:rsidR="004F4408">
        <w:rPr>
          <w:noProof/>
        </w:rPr>
        <w:t>5</w:t>
      </w:r>
      <w:r w:rsidR="002E4E75">
        <w:rPr>
          <w:noProof/>
        </w:rPr>
        <w:fldChar w:fldCharType="end"/>
      </w:r>
      <w:r w:rsidR="004834F4">
        <w:t>.</w:t>
      </w:r>
      <w:r w:rsidR="002E4E75">
        <w:fldChar w:fldCharType="begin"/>
      </w:r>
      <w:r w:rsidR="002E4E75">
        <w:instrText xml:space="preserve"> SEQ Gambar \* ARABIC \s 1 </w:instrText>
      </w:r>
      <w:r w:rsidR="002E4E75">
        <w:fldChar w:fldCharType="separate"/>
      </w:r>
      <w:r w:rsidR="004F4408">
        <w:rPr>
          <w:noProof/>
        </w:rPr>
        <w:t>1</w:t>
      </w:r>
      <w:r w:rsidR="002E4E75">
        <w:rPr>
          <w:noProof/>
        </w:rPr>
        <w:fldChar w:fldCharType="end"/>
      </w:r>
      <w:bookmarkEnd w:id="257"/>
      <w:r>
        <w:t xml:space="preserve"> </w:t>
      </w:r>
      <w:r>
        <w:rPr>
          <w:b w:val="0"/>
        </w:rPr>
        <w:t>Grafik PDR terhadap B</w:t>
      </w:r>
      <w:r w:rsidRPr="00F60356">
        <w:rPr>
          <w:b w:val="0"/>
        </w:rPr>
        <w:t xml:space="preserve">anyak </w:t>
      </w:r>
      <w:r>
        <w:rPr>
          <w:b w:val="0"/>
          <w:i/>
        </w:rPr>
        <w:t>Malicious N</w:t>
      </w:r>
      <w:r w:rsidRPr="00310BFB">
        <w:rPr>
          <w:b w:val="0"/>
          <w:i/>
        </w:rPr>
        <w:t>ode</w:t>
      </w:r>
      <w:r>
        <w:rPr>
          <w:b w:val="0"/>
        </w:rPr>
        <w:t xml:space="preserve"> dan Variasi Serangannya pada S</w:t>
      </w:r>
      <w:r w:rsidRPr="00F60356">
        <w:rPr>
          <w:b w:val="0"/>
        </w:rPr>
        <w:t xml:space="preserve">kenario </w:t>
      </w:r>
      <w:r>
        <w:rPr>
          <w:b w:val="0"/>
          <w:i/>
        </w:rPr>
        <w:t>G</w:t>
      </w:r>
      <w:r w:rsidRPr="00310BFB">
        <w:rPr>
          <w:b w:val="0"/>
          <w:i/>
        </w:rPr>
        <w:t>rid</w:t>
      </w:r>
      <w:r w:rsidRPr="00F60356">
        <w:rPr>
          <w:b w:val="0"/>
        </w:rPr>
        <w:t xml:space="preserve"> 30 </w:t>
      </w:r>
      <w:r>
        <w:rPr>
          <w:b w:val="0"/>
          <w:i/>
        </w:rPr>
        <w:t>N</w:t>
      </w:r>
      <w:r w:rsidRPr="00310BFB">
        <w:rPr>
          <w:b w:val="0"/>
          <w:i/>
        </w:rPr>
        <w:t>ode</w:t>
      </w:r>
      <w:bookmarkEnd w:id="258"/>
    </w:p>
    <w:p w:rsidR="00CE44E4" w:rsidRDefault="00CE44E4" w:rsidP="00CE44E4"/>
    <w:p w:rsidR="00CE44E4" w:rsidRDefault="00CE44E4" w:rsidP="00CE44E4">
      <w:pPr>
        <w:ind w:firstLine="720"/>
        <w:jc w:val="both"/>
      </w:pPr>
      <w:r>
        <w:t xml:space="preserve">Berdasarkan grafik pada </w:t>
      </w:r>
      <w:r>
        <w:fldChar w:fldCharType="begin"/>
      </w:r>
      <w:r>
        <w:instrText xml:space="preserve"> REF _Ref485448006 \h  \* MERGEFORMAT </w:instrText>
      </w:r>
      <w:r>
        <w:fldChar w:fldCharType="separate"/>
      </w:r>
      <w:r w:rsidR="004F4408">
        <w:t xml:space="preserve">Gambar </w:t>
      </w:r>
      <w:r w:rsidR="004F4408">
        <w:rPr>
          <w:noProof/>
        </w:rPr>
        <w:t>5.1</w:t>
      </w:r>
      <w:r>
        <w:fldChar w:fldCharType="end"/>
      </w:r>
      <w:r>
        <w:t xml:space="preserve">, </w:t>
      </w:r>
      <w:r>
        <w:fldChar w:fldCharType="begin"/>
      </w:r>
      <w:r>
        <w:instrText xml:space="preserve"> REF _Ref483908903 \h  \* MERGEFORMAT </w:instrText>
      </w:r>
      <w:r>
        <w:fldChar w:fldCharType="separate"/>
      </w:r>
      <w:r w:rsidR="004F4408">
        <w:t xml:space="preserve">Gambar </w:t>
      </w:r>
      <w:r w:rsidR="004F4408">
        <w:rPr>
          <w:noProof/>
        </w:rPr>
        <w:t>5.2</w:t>
      </w:r>
      <w:r>
        <w:fldChar w:fldCharType="end"/>
      </w:r>
      <w:r w:rsidR="005916DA">
        <w:t xml:space="preserve">, dan </w:t>
      </w:r>
      <w:r w:rsidR="005916DA">
        <w:fldChar w:fldCharType="begin"/>
      </w:r>
      <w:r w:rsidR="005916DA">
        <w:instrText xml:space="preserve"> REF _Ref487272533 \h </w:instrText>
      </w:r>
      <w:r w:rsidR="005916DA">
        <w:fldChar w:fldCharType="separate"/>
      </w:r>
      <w:r w:rsidR="004F4408">
        <w:t xml:space="preserve">Gambar </w:t>
      </w:r>
      <w:r w:rsidR="004F4408">
        <w:rPr>
          <w:noProof/>
        </w:rPr>
        <w:t>5</w:t>
      </w:r>
      <w:r w:rsidR="004F4408">
        <w:t>.</w:t>
      </w:r>
      <w:r w:rsidR="004F4408">
        <w:rPr>
          <w:noProof/>
        </w:rPr>
        <w:t>3</w:t>
      </w:r>
      <w:r w:rsidR="005916DA">
        <w:fldChar w:fldCharType="end"/>
      </w:r>
      <w:r w:rsidR="005916DA">
        <w:t xml:space="preserve"> </w:t>
      </w:r>
      <w:r>
        <w:t xml:space="preserve">dapat dilihat bahwa </w:t>
      </w:r>
      <w:r w:rsidRPr="00E530E4">
        <w:rPr>
          <w:i/>
        </w:rPr>
        <w:t>routing protocol</w:t>
      </w:r>
      <w:r>
        <w:t xml:space="preserve"> AODV yang telah dimodifikasi mampu mengatasi </w:t>
      </w:r>
      <w:r w:rsidRPr="00E530E4">
        <w:rPr>
          <w:i/>
        </w:rPr>
        <w:t>Black hole</w:t>
      </w:r>
      <w:r>
        <w:t xml:space="preserve">, dan </w:t>
      </w:r>
      <w:r w:rsidRPr="00E530E4">
        <w:rPr>
          <w:i/>
        </w:rPr>
        <w:t>Worm hole attack</w:t>
      </w:r>
      <w:r>
        <w:t xml:space="preserve"> maupun kombinasi keduanya, yang ditunjukkan oleh mampunya </w:t>
      </w:r>
      <w:r w:rsidRPr="00E530E4">
        <w:rPr>
          <w:i/>
        </w:rPr>
        <w:t>protocol</w:t>
      </w:r>
      <w:r>
        <w:t xml:space="preserve"> melakukan </w:t>
      </w:r>
      <w:r w:rsidRPr="00E530E4">
        <w:rPr>
          <w:i/>
        </w:rPr>
        <w:t>recovery</w:t>
      </w:r>
      <w:r>
        <w:t xml:space="preserve"> paket  yang sempat turun drastis akibat terjadinya serangan, yang dibuktikan oleh nilai PDR.</w:t>
      </w:r>
    </w:p>
    <w:p w:rsidR="00CE44E4" w:rsidRPr="00CE44E4" w:rsidRDefault="00CE44E4" w:rsidP="00CE44E4">
      <w:pPr>
        <w:ind w:firstLine="720"/>
        <w:jc w:val="both"/>
      </w:pPr>
      <w:r>
        <w:t xml:space="preserve">Dengan mengimplementasikan beberapa metode yang telah dipaparkan pada bab sebelumnya, </w:t>
      </w:r>
      <w:r w:rsidRPr="00E530E4">
        <w:rPr>
          <w:i/>
        </w:rPr>
        <w:t>routing protocol</w:t>
      </w:r>
      <w:r>
        <w:t xml:space="preserve"> ini mampu mengatasi beberapa </w:t>
      </w:r>
      <w:r w:rsidRPr="00681CE6">
        <w:rPr>
          <w:i/>
        </w:rPr>
        <w:t>malicious node</w:t>
      </w:r>
      <w:r>
        <w:t xml:space="preserve"> dengan variasinya dari 1 </w:t>
      </w:r>
      <w:r w:rsidRPr="00681CE6">
        <w:rPr>
          <w:i/>
        </w:rPr>
        <w:t>node attacker</w:t>
      </w:r>
      <w:r>
        <w:t xml:space="preserve"> hingga 4 </w:t>
      </w:r>
      <w:r w:rsidRPr="00681CE6">
        <w:rPr>
          <w:i/>
        </w:rPr>
        <w:t>node attacker</w:t>
      </w:r>
      <w:r>
        <w:t xml:space="preserve"> dalam satu topologi.</w:t>
      </w:r>
    </w:p>
    <w:p w:rsidR="00F60356" w:rsidRDefault="00F60356" w:rsidP="00F60356"/>
    <w:p w:rsidR="00F60356" w:rsidRDefault="007A21A0" w:rsidP="00F60356">
      <w:pPr>
        <w:keepNext/>
      </w:pPr>
      <w:r>
        <w:rPr>
          <w:noProof/>
          <w:lang w:eastAsia="id-ID"/>
        </w:rPr>
        <w:lastRenderedPageBreak/>
        <w:drawing>
          <wp:inline distT="0" distB="0" distL="0" distR="0" wp14:anchorId="70E8F212" wp14:editId="02A5838F">
            <wp:extent cx="3708400" cy="3009900"/>
            <wp:effectExtent l="0" t="0" r="6350" b="0"/>
            <wp:docPr id="147" name="Chart 147"/>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rsidR="00F60356" w:rsidRDefault="00F60356" w:rsidP="00F60356">
      <w:pPr>
        <w:pStyle w:val="Caption"/>
        <w:rPr>
          <w:b w:val="0"/>
          <w:i/>
        </w:rPr>
      </w:pPr>
      <w:bookmarkStart w:id="259" w:name="_Ref483908903"/>
      <w:bookmarkStart w:id="260" w:name="_Toc487273018"/>
      <w:r>
        <w:t xml:space="preserve">Gambar </w:t>
      </w:r>
      <w:r w:rsidR="002E4E75">
        <w:fldChar w:fldCharType="begin"/>
      </w:r>
      <w:r w:rsidR="002E4E75">
        <w:instrText xml:space="preserve"> STYLEREF 1 \s </w:instrText>
      </w:r>
      <w:r w:rsidR="002E4E75">
        <w:fldChar w:fldCharType="separate"/>
      </w:r>
      <w:r w:rsidR="004F4408">
        <w:rPr>
          <w:noProof/>
        </w:rPr>
        <w:t>5</w:t>
      </w:r>
      <w:r w:rsidR="002E4E75">
        <w:rPr>
          <w:noProof/>
        </w:rPr>
        <w:fldChar w:fldCharType="end"/>
      </w:r>
      <w:r w:rsidR="004834F4">
        <w:t>.</w:t>
      </w:r>
      <w:r w:rsidR="002E4E75">
        <w:fldChar w:fldCharType="begin"/>
      </w:r>
      <w:r w:rsidR="002E4E75">
        <w:instrText xml:space="preserve"> SEQ Gambar \* ARABIC \s 1 </w:instrText>
      </w:r>
      <w:r w:rsidR="002E4E75">
        <w:fldChar w:fldCharType="separate"/>
      </w:r>
      <w:r w:rsidR="004F4408">
        <w:rPr>
          <w:noProof/>
        </w:rPr>
        <w:t>2</w:t>
      </w:r>
      <w:r w:rsidR="002E4E75">
        <w:rPr>
          <w:noProof/>
        </w:rPr>
        <w:fldChar w:fldCharType="end"/>
      </w:r>
      <w:bookmarkEnd w:id="259"/>
      <w:r>
        <w:t xml:space="preserve"> </w:t>
      </w:r>
      <w:r w:rsidR="00630E7C">
        <w:rPr>
          <w:b w:val="0"/>
        </w:rPr>
        <w:t>Grafik PDR terhadap B</w:t>
      </w:r>
      <w:r w:rsidRPr="00F60356">
        <w:rPr>
          <w:b w:val="0"/>
        </w:rPr>
        <w:t xml:space="preserve">anyak </w:t>
      </w:r>
      <w:r w:rsidR="00630E7C">
        <w:rPr>
          <w:b w:val="0"/>
          <w:i/>
        </w:rPr>
        <w:t>Malicious N</w:t>
      </w:r>
      <w:r w:rsidRPr="00310BFB">
        <w:rPr>
          <w:b w:val="0"/>
          <w:i/>
        </w:rPr>
        <w:t>ode</w:t>
      </w:r>
      <w:r w:rsidR="00630E7C">
        <w:rPr>
          <w:b w:val="0"/>
        </w:rPr>
        <w:t xml:space="preserve"> dan Variasi Serangannya pada S</w:t>
      </w:r>
      <w:r w:rsidRPr="00F60356">
        <w:rPr>
          <w:b w:val="0"/>
        </w:rPr>
        <w:t xml:space="preserve">kenario </w:t>
      </w:r>
      <w:r w:rsidR="00630E7C">
        <w:rPr>
          <w:b w:val="0"/>
          <w:i/>
        </w:rPr>
        <w:t>G</w:t>
      </w:r>
      <w:r w:rsidRPr="00310BFB">
        <w:rPr>
          <w:b w:val="0"/>
          <w:i/>
        </w:rPr>
        <w:t>rid</w:t>
      </w:r>
      <w:r w:rsidRPr="00F60356">
        <w:rPr>
          <w:b w:val="0"/>
        </w:rPr>
        <w:t xml:space="preserve"> 40 </w:t>
      </w:r>
      <w:r w:rsidR="00630E7C">
        <w:rPr>
          <w:b w:val="0"/>
          <w:i/>
        </w:rPr>
        <w:t>N</w:t>
      </w:r>
      <w:r w:rsidRPr="00310BFB">
        <w:rPr>
          <w:b w:val="0"/>
          <w:i/>
        </w:rPr>
        <w:t>ode</w:t>
      </w:r>
      <w:bookmarkEnd w:id="260"/>
    </w:p>
    <w:p w:rsidR="00CE44E4" w:rsidRDefault="00CE44E4" w:rsidP="00CE44E4"/>
    <w:p w:rsidR="00CE44E4" w:rsidRDefault="00CE44E4" w:rsidP="00CE44E4">
      <w:pPr>
        <w:ind w:firstLine="567"/>
        <w:jc w:val="both"/>
      </w:pPr>
      <w:r>
        <w:t xml:space="preserve">Pada uji coba skenario </w:t>
      </w:r>
      <w:r w:rsidRPr="00F02852">
        <w:t>dengan</w:t>
      </w:r>
      <w:r>
        <w:rPr>
          <w:i/>
        </w:rPr>
        <w:t xml:space="preserve"> malicious node</w:t>
      </w:r>
      <w:r>
        <w:t xml:space="preserve">, </w:t>
      </w:r>
      <w:r w:rsidRPr="00E93C40">
        <w:rPr>
          <w:i/>
        </w:rPr>
        <w:t>routing protocol</w:t>
      </w:r>
      <w:r>
        <w:t xml:space="preserve"> yang telah dimodifikasi mengalami peningkatan PDR jika dibandingkan dengan </w:t>
      </w:r>
      <w:r w:rsidRPr="00E93C40">
        <w:rPr>
          <w:i/>
        </w:rPr>
        <w:t>routing protocol original</w:t>
      </w:r>
      <w:r>
        <w:t xml:space="preserve">. Peningkatan PDR rata-rata pada skenario 30 </w:t>
      </w:r>
      <w:r w:rsidRPr="0083331F">
        <w:rPr>
          <w:i/>
        </w:rPr>
        <w:t>node</w:t>
      </w:r>
      <w:r>
        <w:t xml:space="preserve">, 40 </w:t>
      </w:r>
      <w:r w:rsidRPr="0083331F">
        <w:rPr>
          <w:i/>
        </w:rPr>
        <w:t>node</w:t>
      </w:r>
      <w:r>
        <w:t xml:space="preserve">, dan 50 </w:t>
      </w:r>
      <w:r w:rsidRPr="0083331F">
        <w:rPr>
          <w:i/>
        </w:rPr>
        <w:t>node</w:t>
      </w:r>
      <w:r>
        <w:t xml:space="preserve"> sebesar </w:t>
      </w:r>
      <w:r w:rsidR="003E3484">
        <w:t xml:space="preserve">39.42% ketika terjadi </w:t>
      </w:r>
      <w:r w:rsidR="003E3484" w:rsidRPr="0083331F">
        <w:rPr>
          <w:i/>
        </w:rPr>
        <w:t>Black Hole attack</w:t>
      </w:r>
      <w:r w:rsidR="003E3484">
        <w:t xml:space="preserve">, 31.93% ketika terjadi </w:t>
      </w:r>
      <w:r w:rsidR="003E3484" w:rsidRPr="0083331F">
        <w:rPr>
          <w:i/>
        </w:rPr>
        <w:t>Worm Hole attack</w:t>
      </w:r>
      <w:r w:rsidR="003E3484">
        <w:t>, dan 39.73% ketika terjadi kombinasi serangan keduanya.</w:t>
      </w:r>
    </w:p>
    <w:p w:rsidR="0083331F" w:rsidRDefault="0083331F" w:rsidP="00CE44E4">
      <w:pPr>
        <w:ind w:firstLine="567"/>
        <w:jc w:val="both"/>
      </w:pPr>
      <w:r>
        <w:t xml:space="preserve">Pada skenario dimana </w:t>
      </w:r>
      <w:r w:rsidRPr="0083331F">
        <w:rPr>
          <w:i/>
        </w:rPr>
        <w:t>malicious node</w:t>
      </w:r>
      <w:r>
        <w:t xml:space="preserve"> melakukan </w:t>
      </w:r>
      <w:r w:rsidRPr="0083331F">
        <w:rPr>
          <w:i/>
        </w:rPr>
        <w:t>Black Hole attack</w:t>
      </w:r>
      <w:r>
        <w:t xml:space="preserve">, peningkatan PDR tertinggi terjadi saat terdapat 4 </w:t>
      </w:r>
      <w:r w:rsidRPr="00E93C40">
        <w:rPr>
          <w:i/>
        </w:rPr>
        <w:t xml:space="preserve">node </w:t>
      </w:r>
      <w:r>
        <w:rPr>
          <w:i/>
        </w:rPr>
        <w:t>Black Hole</w:t>
      </w:r>
      <w:r>
        <w:t xml:space="preserve"> pada uji coba 40 </w:t>
      </w:r>
      <w:r w:rsidRPr="00E93C40">
        <w:rPr>
          <w:i/>
        </w:rPr>
        <w:t>node</w:t>
      </w:r>
      <w:r>
        <w:t xml:space="preserve">. Nilai PDR yang awalnya pada skenario normal adalah 0.674 turun drastis saat terjadi </w:t>
      </w:r>
      <w:r w:rsidRPr="00E93C40">
        <w:rPr>
          <w:i/>
        </w:rPr>
        <w:t>Black Hole attack</w:t>
      </w:r>
      <w:r>
        <w:t xml:space="preserve"> menjadi 0.221 ketika menggunakan </w:t>
      </w:r>
      <w:r w:rsidRPr="00E93C40">
        <w:rPr>
          <w:i/>
        </w:rPr>
        <w:t>routing protocol original</w:t>
      </w:r>
      <w:r>
        <w:t xml:space="preserve">. Namun dengan </w:t>
      </w:r>
      <w:r w:rsidRPr="00E93C40">
        <w:rPr>
          <w:i/>
        </w:rPr>
        <w:t>routing protocol</w:t>
      </w:r>
      <w:r>
        <w:t xml:space="preserve"> yang telah dimodifikasi, nilai PDR menjadi 0.588 atau dapat dikatakan mengalami </w:t>
      </w:r>
      <w:r>
        <w:lastRenderedPageBreak/>
        <w:t xml:space="preserve">peningkatan sebesar 53.94%. Sedangkan peningkatan terendah terjadi saat terdapat 3 </w:t>
      </w:r>
      <w:r w:rsidRPr="0083331F">
        <w:rPr>
          <w:i/>
        </w:rPr>
        <w:t>node Black Hole</w:t>
      </w:r>
      <w:r>
        <w:t xml:space="preserve"> pada uji coba 30 </w:t>
      </w:r>
      <w:r w:rsidRPr="0083331F">
        <w:rPr>
          <w:i/>
        </w:rPr>
        <w:t>node</w:t>
      </w:r>
      <w:r>
        <w:t>, yaitu hanya sebesar 25.34%.</w:t>
      </w:r>
    </w:p>
    <w:p w:rsidR="0083331F" w:rsidRDefault="004834F4" w:rsidP="004834F4">
      <w:pPr>
        <w:keepNext/>
      </w:pPr>
      <w:bookmarkStart w:id="261" w:name="_Ref486681245"/>
      <w:r>
        <w:rPr>
          <w:noProof/>
          <w:lang w:eastAsia="id-ID"/>
        </w:rPr>
        <mc:AlternateContent>
          <mc:Choice Requires="wps">
            <w:drawing>
              <wp:anchor distT="0" distB="0" distL="114300" distR="114300" simplePos="0" relativeHeight="251709440" behindDoc="0" locked="0" layoutInCell="1" allowOverlap="1" wp14:anchorId="2F9873BA" wp14:editId="069C80A3">
                <wp:simplePos x="0" y="0"/>
                <wp:positionH relativeFrom="column">
                  <wp:posOffset>0</wp:posOffset>
                </wp:positionH>
                <wp:positionV relativeFrom="paragraph">
                  <wp:posOffset>2809875</wp:posOffset>
                </wp:positionV>
                <wp:extent cx="3708400" cy="635"/>
                <wp:effectExtent l="0" t="0" r="0" b="0"/>
                <wp:wrapSquare wrapText="bothSides"/>
                <wp:docPr id="154" name="Text Box 154"/>
                <wp:cNvGraphicFramePr/>
                <a:graphic xmlns:a="http://schemas.openxmlformats.org/drawingml/2006/main">
                  <a:graphicData uri="http://schemas.microsoft.com/office/word/2010/wordprocessingShape">
                    <wps:wsp>
                      <wps:cNvSpPr txBox="1"/>
                      <wps:spPr>
                        <a:xfrm>
                          <a:off x="0" y="0"/>
                          <a:ext cx="3708400" cy="635"/>
                        </a:xfrm>
                        <a:prstGeom prst="rect">
                          <a:avLst/>
                        </a:prstGeom>
                        <a:solidFill>
                          <a:prstClr val="white"/>
                        </a:solidFill>
                        <a:ln>
                          <a:noFill/>
                        </a:ln>
                        <a:effectLst/>
                      </wps:spPr>
                      <wps:txbx>
                        <w:txbxContent>
                          <w:p w:rsidR="004F4408" w:rsidRPr="009E7BFD" w:rsidRDefault="004F4408" w:rsidP="004834F4">
                            <w:pPr>
                              <w:pStyle w:val="Caption"/>
                              <w:rPr>
                                <w:noProof/>
                              </w:rPr>
                            </w:pPr>
                            <w:bookmarkStart w:id="262" w:name="_Ref487272533"/>
                            <w:bookmarkStart w:id="263" w:name="_Toc487273019"/>
                            <w:r>
                              <w:t xml:space="preserve">Gambar </w:t>
                            </w:r>
                            <w:r w:rsidR="002E4E75">
                              <w:fldChar w:fldCharType="begin"/>
                            </w:r>
                            <w:r w:rsidR="002E4E75">
                              <w:instrText xml:space="preserve"> STYLEREF 1 \s </w:instrText>
                            </w:r>
                            <w:r w:rsidR="002E4E75">
                              <w:fldChar w:fldCharType="separate"/>
                            </w:r>
                            <w:r>
                              <w:rPr>
                                <w:noProof/>
                              </w:rPr>
                              <w:t>5</w:t>
                            </w:r>
                            <w:r w:rsidR="002E4E75">
                              <w:rPr>
                                <w:noProof/>
                              </w:rPr>
                              <w:fldChar w:fldCharType="end"/>
                            </w:r>
                            <w:r>
                              <w:t>.</w:t>
                            </w:r>
                            <w:r w:rsidR="002E4E75">
                              <w:fldChar w:fldCharType="begin"/>
                            </w:r>
                            <w:r w:rsidR="002E4E75">
                              <w:instrText xml:space="preserve"> SEQ Gambar \* ARABIC \s 1 </w:instrText>
                            </w:r>
                            <w:r w:rsidR="002E4E75">
                              <w:fldChar w:fldCharType="separate"/>
                            </w:r>
                            <w:r>
                              <w:rPr>
                                <w:noProof/>
                              </w:rPr>
                              <w:t>3</w:t>
                            </w:r>
                            <w:r w:rsidR="002E4E75">
                              <w:rPr>
                                <w:noProof/>
                              </w:rPr>
                              <w:fldChar w:fldCharType="end"/>
                            </w:r>
                            <w:bookmarkEnd w:id="262"/>
                            <w:r>
                              <w:t xml:space="preserve"> </w:t>
                            </w:r>
                            <w:r w:rsidRPr="004834F4">
                              <w:rPr>
                                <w:b w:val="0"/>
                              </w:rPr>
                              <w:t xml:space="preserve">Grafik PDR terhadap Banyak </w:t>
                            </w:r>
                            <w:r w:rsidRPr="004834F4">
                              <w:rPr>
                                <w:b w:val="0"/>
                                <w:i/>
                              </w:rPr>
                              <w:t>Malicious Node</w:t>
                            </w:r>
                            <w:r w:rsidRPr="004834F4">
                              <w:rPr>
                                <w:b w:val="0"/>
                              </w:rPr>
                              <w:t xml:space="preserve"> dan Variasi Serangannya pada Skenario </w:t>
                            </w:r>
                            <w:r w:rsidRPr="004834F4">
                              <w:rPr>
                                <w:b w:val="0"/>
                                <w:i/>
                              </w:rPr>
                              <w:t>Grid</w:t>
                            </w:r>
                            <w:r w:rsidRPr="004834F4">
                              <w:rPr>
                                <w:b w:val="0"/>
                              </w:rPr>
                              <w:t xml:space="preserve"> 50 </w:t>
                            </w:r>
                            <w:r w:rsidRPr="004834F4">
                              <w:rPr>
                                <w:b w:val="0"/>
                                <w:i/>
                              </w:rPr>
                              <w:t>Node</w:t>
                            </w:r>
                            <w:bookmarkEnd w:id="2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9873BA" id="Text Box 154" o:spid="_x0000_s1069" type="#_x0000_t202" style="position:absolute;margin-left:0;margin-top:221.25pt;width:292pt;height:.0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" stroked="f">
                <v:textbox style="mso-fit-shape-to-text:t" inset="0,0,0,0">
                  <w:txbxContent>
                    <w:p w:rsidR="004F4408" w:rsidRPr="009E7BFD" w:rsidRDefault="004F4408" w:rsidP="004834F4">
                      <w:pPr>
                        <w:pStyle w:val="Caption"/>
                        <w:rPr>
                          <w:noProof/>
                        </w:rPr>
                      </w:pPr>
                      <w:bookmarkStart w:id="264" w:name="_Ref487272533"/>
                      <w:bookmarkStart w:id="265" w:name="_Toc487273019"/>
                      <w:r>
                        <w:t xml:space="preserve">Gambar </w:t>
                      </w:r>
                      <w:r w:rsidR="002E4E75">
                        <w:fldChar w:fldCharType="begin"/>
                      </w:r>
                      <w:r w:rsidR="002E4E75">
                        <w:instrText xml:space="preserve"> STYLEREF 1 \s </w:instrText>
                      </w:r>
                      <w:r w:rsidR="002E4E75">
                        <w:fldChar w:fldCharType="separate"/>
                      </w:r>
                      <w:r>
                        <w:rPr>
                          <w:noProof/>
                        </w:rPr>
                        <w:t>5</w:t>
                      </w:r>
                      <w:r w:rsidR="002E4E75">
                        <w:rPr>
                          <w:noProof/>
                        </w:rPr>
                        <w:fldChar w:fldCharType="end"/>
                      </w:r>
                      <w:r>
                        <w:t>.</w:t>
                      </w:r>
                      <w:r w:rsidR="002E4E75">
                        <w:fldChar w:fldCharType="begin"/>
                      </w:r>
                      <w:r w:rsidR="002E4E75">
                        <w:instrText xml:space="preserve"> SEQ Gambar \* ARABIC \s 1 </w:instrText>
                      </w:r>
                      <w:r w:rsidR="002E4E75">
                        <w:fldChar w:fldCharType="separate"/>
                      </w:r>
                      <w:r>
                        <w:rPr>
                          <w:noProof/>
                        </w:rPr>
                        <w:t>3</w:t>
                      </w:r>
                      <w:r w:rsidR="002E4E75">
                        <w:rPr>
                          <w:noProof/>
                        </w:rPr>
                        <w:fldChar w:fldCharType="end"/>
                      </w:r>
                      <w:bookmarkEnd w:id="264"/>
                      <w:r>
                        <w:t xml:space="preserve"> </w:t>
                      </w:r>
                      <w:r w:rsidRPr="004834F4">
                        <w:rPr>
                          <w:b w:val="0"/>
                        </w:rPr>
                        <w:t xml:space="preserve">Grafik PDR terhadap Banyak </w:t>
                      </w:r>
                      <w:r w:rsidRPr="004834F4">
                        <w:rPr>
                          <w:b w:val="0"/>
                          <w:i/>
                        </w:rPr>
                        <w:t>Malicious Node</w:t>
                      </w:r>
                      <w:r w:rsidRPr="004834F4">
                        <w:rPr>
                          <w:b w:val="0"/>
                        </w:rPr>
                        <w:t xml:space="preserve"> dan Variasi Serangannya pada Skenario </w:t>
                      </w:r>
                      <w:r w:rsidRPr="004834F4">
                        <w:rPr>
                          <w:b w:val="0"/>
                          <w:i/>
                        </w:rPr>
                        <w:t>Grid</w:t>
                      </w:r>
                      <w:r w:rsidRPr="004834F4">
                        <w:rPr>
                          <w:b w:val="0"/>
                        </w:rPr>
                        <w:t xml:space="preserve"> 50 </w:t>
                      </w:r>
                      <w:r w:rsidRPr="004834F4">
                        <w:rPr>
                          <w:b w:val="0"/>
                          <w:i/>
                        </w:rPr>
                        <w:t>Node</w:t>
                      </w:r>
                      <w:bookmarkEnd w:id="265"/>
                    </w:p>
                  </w:txbxContent>
                </v:textbox>
                <w10:wrap type="square"/>
              </v:shape>
            </w:pict>
          </mc:Fallback>
        </mc:AlternateContent>
      </w:r>
      <w:r w:rsidR="003D5584" w:rsidRPr="00A03F51">
        <w:rPr>
          <w:b/>
          <w:noProof/>
          <w:lang w:eastAsia="id-ID"/>
        </w:rPr>
        <w:drawing>
          <wp:anchor distT="0" distB="0" distL="114300" distR="114300" simplePos="0" relativeHeight="251707392" behindDoc="0" locked="0" layoutInCell="1" allowOverlap="1">
            <wp:simplePos x="904875" y="904875"/>
            <wp:positionH relativeFrom="margin">
              <wp:align>left</wp:align>
            </wp:positionH>
            <wp:positionV relativeFrom="paragraph">
              <wp:align>top</wp:align>
            </wp:positionV>
            <wp:extent cx="3708400" cy="2752725"/>
            <wp:effectExtent l="0" t="0" r="6350" b="9525"/>
            <wp:wrapSquare wrapText="bothSides"/>
            <wp:docPr id="148" name="Chart 148"/>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14:sizeRelV relativeFrom="margin">
              <wp14:pctHeight>0</wp14:pctHeight>
            </wp14:sizeRelV>
          </wp:anchor>
        </w:drawing>
      </w:r>
      <w:bookmarkEnd w:id="261"/>
    </w:p>
    <w:p w:rsidR="001A6843" w:rsidRDefault="0083331F" w:rsidP="00722FCC">
      <w:pPr>
        <w:ind w:firstLine="567"/>
        <w:jc w:val="both"/>
      </w:pPr>
      <w:r>
        <w:t xml:space="preserve">Pada skenario dimana </w:t>
      </w:r>
      <w:r w:rsidRPr="001257B6">
        <w:rPr>
          <w:i/>
        </w:rPr>
        <w:t>malicious node</w:t>
      </w:r>
      <w:r>
        <w:t xml:space="preserve"> melakukan </w:t>
      </w:r>
      <w:r w:rsidRPr="001257B6">
        <w:rPr>
          <w:i/>
        </w:rPr>
        <w:t>Worm Hole attack</w:t>
      </w:r>
      <w:r>
        <w:t xml:space="preserve">, </w:t>
      </w:r>
      <w:r w:rsidR="001257B6">
        <w:t xml:space="preserve">peningkatan PDR tertinggi terjadi saat terdapat 2 </w:t>
      </w:r>
      <w:r w:rsidR="001257B6" w:rsidRPr="00E93C40">
        <w:rPr>
          <w:i/>
        </w:rPr>
        <w:t xml:space="preserve">node </w:t>
      </w:r>
      <w:r w:rsidR="001257B6">
        <w:rPr>
          <w:i/>
        </w:rPr>
        <w:t>Worm Hole</w:t>
      </w:r>
      <w:r w:rsidR="001257B6">
        <w:t xml:space="preserve"> pada uji coba 40 </w:t>
      </w:r>
      <w:r w:rsidR="001257B6" w:rsidRPr="00E93C40">
        <w:rPr>
          <w:i/>
        </w:rPr>
        <w:t>node</w:t>
      </w:r>
      <w:r w:rsidR="001257B6">
        <w:t xml:space="preserve">. Nilai PDR yang awalnya pada skenario normal adalah 0.674 turun drastis saat terjadi </w:t>
      </w:r>
      <w:r w:rsidR="001257B6">
        <w:rPr>
          <w:i/>
        </w:rPr>
        <w:t>Worm</w:t>
      </w:r>
      <w:r w:rsidR="001257B6" w:rsidRPr="00E93C40">
        <w:rPr>
          <w:i/>
        </w:rPr>
        <w:t xml:space="preserve"> Hole attack</w:t>
      </w:r>
      <w:r w:rsidR="001257B6">
        <w:t xml:space="preserve"> menjadi 0.284 ketika menggunakan </w:t>
      </w:r>
      <w:r w:rsidR="001257B6" w:rsidRPr="00E93C40">
        <w:rPr>
          <w:i/>
        </w:rPr>
        <w:t>routing protocol original</w:t>
      </w:r>
      <w:r w:rsidR="001257B6">
        <w:t xml:space="preserve">. Namun dengan </w:t>
      </w:r>
      <w:r w:rsidR="001257B6" w:rsidRPr="00E93C40">
        <w:rPr>
          <w:i/>
        </w:rPr>
        <w:t>routing protocol</w:t>
      </w:r>
      <w:r w:rsidR="001257B6">
        <w:t xml:space="preserve"> yang telah dimodifikasi, nilai PDR menjadi 0.572 atau dapat dikatakan mengalami peningkatan sebesar 46.07%. Sedangkan peningkatan terendah terjadi saat terdapat 3 </w:t>
      </w:r>
      <w:r w:rsidR="001257B6">
        <w:rPr>
          <w:i/>
        </w:rPr>
        <w:t>node Worm</w:t>
      </w:r>
      <w:r w:rsidR="001257B6" w:rsidRPr="0083331F">
        <w:rPr>
          <w:i/>
        </w:rPr>
        <w:t xml:space="preserve"> Hole</w:t>
      </w:r>
      <w:r w:rsidR="001257B6">
        <w:t xml:space="preserve"> pada uji coba 50 </w:t>
      </w:r>
      <w:r w:rsidR="001257B6" w:rsidRPr="0083331F">
        <w:rPr>
          <w:i/>
        </w:rPr>
        <w:t>node</w:t>
      </w:r>
      <w:r w:rsidR="001257B6">
        <w:t>, yaitu hanya sebesar 22.29%.</w:t>
      </w:r>
    </w:p>
    <w:p w:rsidR="003A0E91" w:rsidRDefault="003A0E91" w:rsidP="00722FCC">
      <w:pPr>
        <w:ind w:firstLine="567"/>
        <w:jc w:val="both"/>
      </w:pPr>
      <w:r>
        <w:t xml:space="preserve">Untuk uji coba dimana </w:t>
      </w:r>
      <w:r w:rsidRPr="003A0E91">
        <w:rPr>
          <w:i/>
        </w:rPr>
        <w:t>malicious node</w:t>
      </w:r>
      <w:r>
        <w:t xml:space="preserve"> melakukan kombinasi antara </w:t>
      </w:r>
      <w:r w:rsidRPr="003A0E91">
        <w:rPr>
          <w:i/>
        </w:rPr>
        <w:t>Black Hole</w:t>
      </w:r>
      <w:r>
        <w:t xml:space="preserve"> dan </w:t>
      </w:r>
      <w:r w:rsidRPr="003A0E91">
        <w:rPr>
          <w:i/>
        </w:rPr>
        <w:t>Worm Hole attack</w:t>
      </w:r>
      <w:r>
        <w:t xml:space="preserve">, hanya </w:t>
      </w:r>
      <w:r>
        <w:lastRenderedPageBreak/>
        <w:t xml:space="preserve">dilakukan ketika terdapat 2 </w:t>
      </w:r>
      <w:r w:rsidRPr="00162369">
        <w:rPr>
          <w:i/>
        </w:rPr>
        <w:t>malicious node</w:t>
      </w:r>
      <w:r>
        <w:t xml:space="preserve"> dan 4 </w:t>
      </w:r>
      <w:r w:rsidRPr="00162369">
        <w:rPr>
          <w:i/>
        </w:rPr>
        <w:t>malicious node</w:t>
      </w:r>
      <w:r>
        <w:t xml:space="preserve"> dengan perbandingan jumlah </w:t>
      </w:r>
      <w:r w:rsidRPr="00162369">
        <w:rPr>
          <w:i/>
        </w:rPr>
        <w:t>malicious node</w:t>
      </w:r>
      <w:r>
        <w:t xml:space="preserve"> yang melakukan </w:t>
      </w:r>
      <w:r w:rsidRPr="00162369">
        <w:rPr>
          <w:i/>
        </w:rPr>
        <w:t>Black Hole attack</w:t>
      </w:r>
      <w:r>
        <w:t xml:space="preserve"> sama dengan jumlah </w:t>
      </w:r>
      <w:r w:rsidRPr="00162369">
        <w:rPr>
          <w:i/>
        </w:rPr>
        <w:t>malicious node</w:t>
      </w:r>
      <w:r>
        <w:t xml:space="preserve"> yang melakukan </w:t>
      </w:r>
      <w:r w:rsidRPr="00162369">
        <w:rPr>
          <w:i/>
        </w:rPr>
        <w:t>Worm Hole attack</w:t>
      </w:r>
      <w:r>
        <w:t xml:space="preserve">. Pada skenario ini, peningkatan PDR tertinggi terjadi saat terdapat 2 </w:t>
      </w:r>
      <w:r>
        <w:rPr>
          <w:i/>
        </w:rPr>
        <w:t xml:space="preserve">malicious node </w:t>
      </w:r>
      <w:r>
        <w:t xml:space="preserve">dengan rincian 1 </w:t>
      </w:r>
      <w:r w:rsidRPr="00162369">
        <w:rPr>
          <w:i/>
        </w:rPr>
        <w:t>node</w:t>
      </w:r>
      <w:r>
        <w:t xml:space="preserve"> melakukan </w:t>
      </w:r>
      <w:r w:rsidRPr="00162369">
        <w:rPr>
          <w:i/>
        </w:rPr>
        <w:t>Black Hole attack</w:t>
      </w:r>
      <w:r>
        <w:t xml:space="preserve"> dan 1 </w:t>
      </w:r>
      <w:r w:rsidRPr="00162369">
        <w:rPr>
          <w:i/>
        </w:rPr>
        <w:t>node</w:t>
      </w:r>
      <w:r>
        <w:t xml:space="preserve"> yang lain melakukan </w:t>
      </w:r>
      <w:r w:rsidRPr="00162369">
        <w:rPr>
          <w:i/>
        </w:rPr>
        <w:t>Worm Hole attack</w:t>
      </w:r>
      <w:r>
        <w:t xml:space="preserve"> pada uji coba 30 </w:t>
      </w:r>
      <w:r w:rsidRPr="00E93C40">
        <w:rPr>
          <w:i/>
        </w:rPr>
        <w:t>node</w:t>
      </w:r>
      <w:r>
        <w:t>. Nilai PDR yang awalnya pada</w:t>
      </w:r>
      <w:r w:rsidR="00162369">
        <w:t xml:space="preserve"> skenario normal adalah 0.944</w:t>
      </w:r>
      <w:r>
        <w:t xml:space="preserve"> turun drastis saat terjadi </w:t>
      </w:r>
      <w:r w:rsidR="00162369">
        <w:t>kombinasi kedua serangan tersebut menjadi 0.078</w:t>
      </w:r>
      <w:r>
        <w:t xml:space="preserve"> ketika menggunakan </w:t>
      </w:r>
      <w:r w:rsidRPr="00E93C40">
        <w:rPr>
          <w:i/>
        </w:rPr>
        <w:t>routing protocol original</w:t>
      </w:r>
      <w:r>
        <w:t xml:space="preserve">. Namun dengan </w:t>
      </w:r>
      <w:r w:rsidRPr="00E93C40">
        <w:rPr>
          <w:i/>
        </w:rPr>
        <w:t>routing protocol</w:t>
      </w:r>
      <w:r>
        <w:t xml:space="preserve"> yang telah dimodifikasi, nilai PDR menjadi </w:t>
      </w:r>
      <w:r w:rsidR="00162369">
        <w:t>0.56</w:t>
      </w:r>
      <w:r>
        <w:t xml:space="preserve">2 atau dapat dikatakan mengalami peningkatan sebesar </w:t>
      </w:r>
      <w:r w:rsidR="00162369">
        <w:t>51.28</w:t>
      </w:r>
      <w:r>
        <w:t>%. Sedangkan peningkatan terendah terja</w:t>
      </w:r>
      <w:r w:rsidR="00162369">
        <w:t>di saat terdapat 2</w:t>
      </w:r>
      <w:r>
        <w:t xml:space="preserve"> </w:t>
      </w:r>
      <w:r>
        <w:rPr>
          <w:i/>
        </w:rPr>
        <w:t xml:space="preserve">node </w:t>
      </w:r>
      <w:r w:rsidR="00162369">
        <w:rPr>
          <w:i/>
        </w:rPr>
        <w:t>attacker</w:t>
      </w:r>
      <w:r>
        <w:t xml:space="preserve"> pada uji coba 50 </w:t>
      </w:r>
      <w:r w:rsidRPr="0083331F">
        <w:rPr>
          <w:i/>
        </w:rPr>
        <w:t>node</w:t>
      </w:r>
      <w:r w:rsidR="00162369">
        <w:t>, yaitu hanya sebesar 26.81</w:t>
      </w:r>
      <w:r>
        <w:t>%.</w:t>
      </w:r>
    </w:p>
    <w:p w:rsidR="00E530E4" w:rsidRDefault="00E530E4" w:rsidP="00722FCC">
      <w:pPr>
        <w:ind w:firstLine="567"/>
        <w:jc w:val="both"/>
      </w:pPr>
      <w:r>
        <w:t xml:space="preserve">Jika ketiga grafik tersebut dibandingkan, dapat dilihat bahwa dengan </w:t>
      </w:r>
      <w:r w:rsidRPr="00E530E4">
        <w:rPr>
          <w:i/>
        </w:rPr>
        <w:t>node</w:t>
      </w:r>
      <w:r>
        <w:t xml:space="preserve"> yang lebih banyak, selisih antara paket data yang hilang dan paket data yang di</w:t>
      </w:r>
      <w:r w:rsidRPr="00E530E4">
        <w:rPr>
          <w:i/>
        </w:rPr>
        <w:t>recovery</w:t>
      </w:r>
      <w:r>
        <w:t xml:space="preserve"> menjadi</w:t>
      </w:r>
      <w:r w:rsidR="00F7458E">
        <w:t xml:space="preserve"> kurang</w:t>
      </w:r>
      <w:r>
        <w:t xml:space="preserve"> signif</w:t>
      </w:r>
      <w:r w:rsidR="009F341E">
        <w:t>i</w:t>
      </w:r>
      <w:r w:rsidR="00060FE7">
        <w:t>kan</w:t>
      </w:r>
      <w:r w:rsidR="00FB0E95">
        <w:t xml:space="preserve">, namun </w:t>
      </w:r>
      <w:r w:rsidR="00FB0E95" w:rsidRPr="00FB0E95">
        <w:rPr>
          <w:i/>
        </w:rPr>
        <w:t>recovery</w:t>
      </w:r>
      <w:r w:rsidR="00FB0E95">
        <w:t xml:space="preserve"> yang dilakukan terlihat lebih stabil</w:t>
      </w:r>
      <w:r w:rsidR="00060FE7">
        <w:t>.</w:t>
      </w:r>
    </w:p>
    <w:p w:rsidR="003A0E91" w:rsidRDefault="009C02EF" w:rsidP="003A0E91">
      <w:pPr>
        <w:ind w:firstLine="567"/>
        <w:jc w:val="both"/>
      </w:pPr>
      <w:r>
        <w:t>Hasil pengambilan data</w:t>
      </w:r>
      <w:r w:rsidR="00EF5999">
        <w:t xml:space="preserve"> rata-rata </w:t>
      </w:r>
      <w:r w:rsidR="00EF5999" w:rsidRPr="00EF5999">
        <w:rPr>
          <w:i/>
        </w:rPr>
        <w:t>end to end delay</w:t>
      </w:r>
      <w:r w:rsidR="00EF5999">
        <w:t xml:space="preserve"> (E2E) pada skenario </w:t>
      </w:r>
      <w:r w:rsidR="00EF5999" w:rsidRPr="00EF5999">
        <w:rPr>
          <w:i/>
        </w:rPr>
        <w:t>grid</w:t>
      </w:r>
      <w:r w:rsidR="00EF5999">
        <w:t xml:space="preserve"> 30, 40, dan 50 </w:t>
      </w:r>
      <w:r w:rsidR="00EF5999" w:rsidRPr="00EF5999">
        <w:rPr>
          <w:i/>
        </w:rPr>
        <w:t>node</w:t>
      </w:r>
      <w:r w:rsidR="00EF5999">
        <w:t xml:space="preserve"> dapat d</w:t>
      </w:r>
      <w:r w:rsidR="00B7082F">
        <w:t xml:space="preserve">ilihat masing-masing pada </w:t>
      </w:r>
      <w:r w:rsidR="00B7082F">
        <w:fldChar w:fldCharType="begin"/>
      </w:r>
      <w:r w:rsidR="00B7082F">
        <w:instrText xml:space="preserve"> REF _Ref483909588 \h </w:instrText>
      </w:r>
      <w:r w:rsidR="00B7082F">
        <w:fldChar w:fldCharType="separate"/>
      </w:r>
      <w:r w:rsidR="004F4408">
        <w:t xml:space="preserve">Gambar </w:t>
      </w:r>
      <w:r w:rsidR="004F4408">
        <w:rPr>
          <w:noProof/>
        </w:rPr>
        <w:t>5</w:t>
      </w:r>
      <w:r w:rsidR="004F4408">
        <w:t>.</w:t>
      </w:r>
      <w:r w:rsidR="004F4408">
        <w:rPr>
          <w:noProof/>
        </w:rPr>
        <w:t>4</w:t>
      </w:r>
      <w:r w:rsidR="00B7082F">
        <w:fldChar w:fldCharType="end"/>
      </w:r>
      <w:r w:rsidR="00B7082F">
        <w:t xml:space="preserve">, </w:t>
      </w:r>
      <w:r w:rsidR="00B7082F">
        <w:fldChar w:fldCharType="begin"/>
      </w:r>
      <w:r w:rsidR="00B7082F">
        <w:instrText xml:space="preserve"> REF _Ref483909600 \h </w:instrText>
      </w:r>
      <w:r w:rsidR="00B7082F">
        <w:fldChar w:fldCharType="separate"/>
      </w:r>
      <w:r w:rsidR="004F4408">
        <w:t xml:space="preserve">Gambar </w:t>
      </w:r>
      <w:r w:rsidR="004F4408">
        <w:rPr>
          <w:noProof/>
        </w:rPr>
        <w:t>5</w:t>
      </w:r>
      <w:r w:rsidR="004F4408">
        <w:t>.</w:t>
      </w:r>
      <w:r w:rsidR="004F4408">
        <w:rPr>
          <w:noProof/>
        </w:rPr>
        <w:t>5</w:t>
      </w:r>
      <w:r w:rsidR="00B7082F">
        <w:fldChar w:fldCharType="end"/>
      </w:r>
      <w:r w:rsidR="00B7082F">
        <w:t xml:space="preserve">, dan </w:t>
      </w:r>
      <w:r w:rsidR="00B7082F">
        <w:fldChar w:fldCharType="begin"/>
      </w:r>
      <w:r w:rsidR="00B7082F">
        <w:instrText xml:space="preserve"> REF _Ref483909612 \h </w:instrText>
      </w:r>
      <w:r w:rsidR="00B7082F">
        <w:fldChar w:fldCharType="separate"/>
      </w:r>
      <w:r w:rsidR="004F4408">
        <w:t xml:space="preserve">Gambar </w:t>
      </w:r>
      <w:r w:rsidR="004F4408">
        <w:rPr>
          <w:noProof/>
        </w:rPr>
        <w:t>5</w:t>
      </w:r>
      <w:r w:rsidR="004F4408">
        <w:t>.</w:t>
      </w:r>
      <w:r w:rsidR="004F4408">
        <w:rPr>
          <w:noProof/>
        </w:rPr>
        <w:t>6</w:t>
      </w:r>
      <w:r w:rsidR="00B7082F">
        <w:fldChar w:fldCharType="end"/>
      </w:r>
      <w:r w:rsidR="00EF5999">
        <w:t>.</w:t>
      </w:r>
    </w:p>
    <w:p w:rsidR="003A0E91" w:rsidRDefault="003A0E91" w:rsidP="003A0E91">
      <w:pPr>
        <w:ind w:firstLine="567"/>
        <w:jc w:val="both"/>
      </w:pPr>
    </w:p>
    <w:p w:rsidR="00EF5999" w:rsidRDefault="00C27B76" w:rsidP="00EF5999">
      <w:pPr>
        <w:keepNext/>
        <w:jc w:val="both"/>
      </w:pPr>
      <w:r>
        <w:rPr>
          <w:noProof/>
          <w:lang w:eastAsia="id-ID"/>
        </w:rPr>
        <w:lastRenderedPageBreak/>
        <w:drawing>
          <wp:inline distT="0" distB="0" distL="0" distR="0" wp14:anchorId="0553BC24" wp14:editId="7C29D27B">
            <wp:extent cx="3708400" cy="2486025"/>
            <wp:effectExtent l="0" t="0" r="6350" b="9525"/>
            <wp:docPr id="158" name="Chart 158"/>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rsidR="00EF5999" w:rsidRDefault="00EF5999" w:rsidP="001F7BFC">
      <w:pPr>
        <w:pStyle w:val="Caption"/>
        <w:rPr>
          <w:b w:val="0"/>
          <w:i/>
        </w:rPr>
      </w:pPr>
      <w:bookmarkStart w:id="266" w:name="_Ref483909588"/>
      <w:bookmarkStart w:id="267" w:name="_Toc487273020"/>
      <w:r>
        <w:t xml:space="preserve">Gambar </w:t>
      </w:r>
      <w:r w:rsidR="002E4E75">
        <w:fldChar w:fldCharType="begin"/>
      </w:r>
      <w:r w:rsidR="002E4E75">
        <w:instrText xml:space="preserve"> STYLEREF 1 \s </w:instrText>
      </w:r>
      <w:r w:rsidR="002E4E75">
        <w:fldChar w:fldCharType="separate"/>
      </w:r>
      <w:r w:rsidR="004F4408">
        <w:rPr>
          <w:noProof/>
        </w:rPr>
        <w:t>5</w:t>
      </w:r>
      <w:r w:rsidR="002E4E75">
        <w:rPr>
          <w:noProof/>
        </w:rPr>
        <w:fldChar w:fldCharType="end"/>
      </w:r>
      <w:r w:rsidR="004834F4">
        <w:t>.</w:t>
      </w:r>
      <w:r w:rsidR="002E4E75">
        <w:fldChar w:fldCharType="begin"/>
      </w:r>
      <w:r w:rsidR="002E4E75">
        <w:instrText xml:space="preserve"> SEQ Gambar \* ARABIC \s 1 </w:instrText>
      </w:r>
      <w:r w:rsidR="002E4E75">
        <w:fldChar w:fldCharType="separate"/>
      </w:r>
      <w:r w:rsidR="004F4408">
        <w:rPr>
          <w:noProof/>
        </w:rPr>
        <w:t>4</w:t>
      </w:r>
      <w:r w:rsidR="002E4E75">
        <w:rPr>
          <w:noProof/>
        </w:rPr>
        <w:fldChar w:fldCharType="end"/>
      </w:r>
      <w:bookmarkEnd w:id="266"/>
      <w:r>
        <w:t xml:space="preserve"> </w:t>
      </w:r>
      <w:r w:rsidR="00307ED4">
        <w:rPr>
          <w:b w:val="0"/>
        </w:rPr>
        <w:t>Grafik E2E terhadap B</w:t>
      </w:r>
      <w:r w:rsidRPr="00EF5999">
        <w:rPr>
          <w:b w:val="0"/>
        </w:rPr>
        <w:t xml:space="preserve">anyak </w:t>
      </w:r>
      <w:r w:rsidR="00307ED4">
        <w:rPr>
          <w:b w:val="0"/>
          <w:i/>
        </w:rPr>
        <w:t>Malicious N</w:t>
      </w:r>
      <w:r w:rsidRPr="00EF5999">
        <w:rPr>
          <w:b w:val="0"/>
          <w:i/>
        </w:rPr>
        <w:t>ode</w:t>
      </w:r>
      <w:r w:rsidR="00307ED4">
        <w:rPr>
          <w:b w:val="0"/>
        </w:rPr>
        <w:t xml:space="preserve"> dan Variasi Serangannya pada S</w:t>
      </w:r>
      <w:r w:rsidRPr="00EF5999">
        <w:rPr>
          <w:b w:val="0"/>
        </w:rPr>
        <w:t xml:space="preserve">kenario </w:t>
      </w:r>
      <w:r w:rsidRPr="00EF5999">
        <w:rPr>
          <w:b w:val="0"/>
          <w:i/>
        </w:rPr>
        <w:t>grid</w:t>
      </w:r>
      <w:r w:rsidRPr="00EF5999">
        <w:rPr>
          <w:b w:val="0"/>
        </w:rPr>
        <w:t xml:space="preserve"> 30 </w:t>
      </w:r>
      <w:r w:rsidRPr="00EF5999">
        <w:rPr>
          <w:b w:val="0"/>
          <w:i/>
        </w:rPr>
        <w:t>node</w:t>
      </w:r>
      <w:bookmarkEnd w:id="267"/>
    </w:p>
    <w:p w:rsidR="00FB0E95" w:rsidRDefault="00FB0E95" w:rsidP="00FB0E95"/>
    <w:p w:rsidR="00FB0E95" w:rsidRDefault="00FB0E95" w:rsidP="00FB0E95">
      <w:pPr>
        <w:ind w:firstLine="720"/>
        <w:jc w:val="both"/>
      </w:pPr>
      <w:r>
        <w:t xml:space="preserve">Berdasarkan grafik pada </w:t>
      </w:r>
      <w:r>
        <w:fldChar w:fldCharType="begin"/>
      </w:r>
      <w:r>
        <w:instrText xml:space="preserve"> REF _Ref483909588 \h  \* MERGEFORMAT </w:instrText>
      </w:r>
      <w:r>
        <w:fldChar w:fldCharType="separate"/>
      </w:r>
      <w:r w:rsidR="004F4408">
        <w:t xml:space="preserve">Gambar </w:t>
      </w:r>
      <w:r w:rsidR="004F4408">
        <w:rPr>
          <w:noProof/>
        </w:rPr>
        <w:t>5.4</w:t>
      </w:r>
      <w:r>
        <w:fldChar w:fldCharType="end"/>
      </w:r>
      <w:r>
        <w:t xml:space="preserve">, </w:t>
      </w:r>
      <w:r>
        <w:fldChar w:fldCharType="begin"/>
      </w:r>
      <w:r>
        <w:instrText xml:space="preserve"> REF _Ref483909600 \h  \* MERGEFORMAT </w:instrText>
      </w:r>
      <w:r>
        <w:fldChar w:fldCharType="separate"/>
      </w:r>
      <w:r w:rsidR="004F4408">
        <w:t xml:space="preserve">Gambar </w:t>
      </w:r>
      <w:r w:rsidR="004F4408">
        <w:rPr>
          <w:noProof/>
        </w:rPr>
        <w:t>5.5</w:t>
      </w:r>
      <w:r>
        <w:fldChar w:fldCharType="end"/>
      </w:r>
      <w:r>
        <w:t xml:space="preserve">, dan </w:t>
      </w:r>
      <w:r>
        <w:fldChar w:fldCharType="begin"/>
      </w:r>
      <w:r>
        <w:instrText xml:space="preserve"> REF _Ref483909612 \h  \* MERGEFORMAT </w:instrText>
      </w:r>
      <w:r>
        <w:fldChar w:fldCharType="separate"/>
      </w:r>
      <w:r w:rsidR="004F4408">
        <w:t xml:space="preserve">Gambar </w:t>
      </w:r>
      <w:r w:rsidR="004F4408">
        <w:rPr>
          <w:noProof/>
        </w:rPr>
        <w:t>5.6</w:t>
      </w:r>
      <w:r>
        <w:fldChar w:fldCharType="end"/>
      </w:r>
      <w:r>
        <w:t xml:space="preserve"> dapat dilihat bahwa rata-rata </w:t>
      </w:r>
      <w:r w:rsidRPr="00EE259D">
        <w:rPr>
          <w:i/>
        </w:rPr>
        <w:t>end to end delay</w:t>
      </w:r>
      <w:r>
        <w:t xml:space="preserve"> antara </w:t>
      </w:r>
      <w:r w:rsidRPr="00EE259D">
        <w:rPr>
          <w:i/>
        </w:rPr>
        <w:t>routing protocol</w:t>
      </w:r>
      <w:r>
        <w:t xml:space="preserve"> AODV </w:t>
      </w:r>
      <w:r w:rsidRPr="00EE259D">
        <w:rPr>
          <w:i/>
        </w:rPr>
        <w:t>original</w:t>
      </w:r>
      <w:r>
        <w:t xml:space="preserve"> dan AODV yang telah dimodifkasi tidak selalu lebih besar dan tidak selalu lebih kecil. Pada grafik-grafik diatas, </w:t>
      </w:r>
      <w:r w:rsidRPr="00EE259D">
        <w:rPr>
          <w:i/>
        </w:rPr>
        <w:t>delay</w:t>
      </w:r>
      <w:r>
        <w:t xml:space="preserve"> menjadi lebih besar ketika paket yang sampai ke tujuan lebih banyak, begitu pula sebaliknya.</w:t>
      </w:r>
    </w:p>
    <w:p w:rsidR="00FB0E95" w:rsidRPr="00FB0E95" w:rsidRDefault="00E63C93" w:rsidP="00FB0E95">
      <w:pPr>
        <w:ind w:firstLine="720"/>
        <w:jc w:val="both"/>
      </w:pPr>
      <w:r>
        <w:t>P</w:t>
      </w:r>
      <w:r w:rsidR="00617D4C">
        <w:t xml:space="preserve">ada skenario 30 </w:t>
      </w:r>
      <w:r w:rsidR="00617D4C" w:rsidRPr="00617D4C">
        <w:rPr>
          <w:i/>
        </w:rPr>
        <w:t>node</w:t>
      </w:r>
      <w:r w:rsidR="00617D4C">
        <w:t xml:space="preserve"> saat terdapat 1 </w:t>
      </w:r>
      <w:r w:rsidR="00617D4C" w:rsidRPr="00617D4C">
        <w:rPr>
          <w:i/>
        </w:rPr>
        <w:t>malicious node</w:t>
      </w:r>
      <w:r w:rsidR="00617D4C">
        <w:t xml:space="preserve"> yang melakukan </w:t>
      </w:r>
      <w:r w:rsidR="00617D4C" w:rsidRPr="00617D4C">
        <w:rPr>
          <w:i/>
        </w:rPr>
        <w:t>Black Hole attack</w:t>
      </w:r>
      <w:r w:rsidR="00617D4C">
        <w:t xml:space="preserve">, paket yang sampai ke tujuan jauh lebih sedikit ketika menggunakan </w:t>
      </w:r>
      <w:r w:rsidR="00617D4C" w:rsidRPr="00617D4C">
        <w:rPr>
          <w:i/>
        </w:rPr>
        <w:t>routing protocol original</w:t>
      </w:r>
      <w:r w:rsidR="00617D4C">
        <w:t xml:space="preserve"> dibandingkan ketika menggunakan </w:t>
      </w:r>
      <w:r w:rsidR="00617D4C" w:rsidRPr="00617D4C">
        <w:rPr>
          <w:i/>
        </w:rPr>
        <w:t>routing protocol</w:t>
      </w:r>
      <w:r w:rsidR="00617D4C">
        <w:t xml:space="preserve"> yang telah dimodifikasi. Sehingga nilai </w:t>
      </w:r>
      <w:r w:rsidR="00617D4C" w:rsidRPr="00617D4C">
        <w:rPr>
          <w:i/>
        </w:rPr>
        <w:t>end to end delay</w:t>
      </w:r>
      <w:r w:rsidR="00617D4C">
        <w:t xml:space="preserve"> meningkat drastis ketika menggunakan </w:t>
      </w:r>
      <w:r w:rsidR="00617D4C" w:rsidRPr="00617D4C">
        <w:rPr>
          <w:i/>
        </w:rPr>
        <w:t>routing protocol</w:t>
      </w:r>
      <w:r w:rsidR="00617D4C">
        <w:t xml:space="preserve"> yang telah dimodifikasi. Namun pada skenario 30 </w:t>
      </w:r>
      <w:r w:rsidR="00617D4C" w:rsidRPr="00617D4C">
        <w:rPr>
          <w:i/>
        </w:rPr>
        <w:t>node</w:t>
      </w:r>
      <w:r w:rsidR="00617D4C">
        <w:t xml:space="preserve"> ini, nilai </w:t>
      </w:r>
      <w:r w:rsidR="00617D4C" w:rsidRPr="00617D4C">
        <w:rPr>
          <w:i/>
        </w:rPr>
        <w:t>end to end delay</w:t>
      </w:r>
      <w:r w:rsidR="00617D4C">
        <w:t xml:space="preserve"> terlihat tidak stabil. Hal ini dapat dilihat pada </w:t>
      </w:r>
      <w:r w:rsidR="00617D4C">
        <w:fldChar w:fldCharType="begin"/>
      </w:r>
      <w:r w:rsidR="00617D4C">
        <w:instrText xml:space="preserve"> REF _Ref483909588 \h </w:instrText>
      </w:r>
      <w:r w:rsidR="00617D4C">
        <w:fldChar w:fldCharType="separate"/>
      </w:r>
      <w:r w:rsidR="004F4408">
        <w:t xml:space="preserve">Gambar </w:t>
      </w:r>
      <w:r w:rsidR="004F4408">
        <w:rPr>
          <w:noProof/>
        </w:rPr>
        <w:t>5</w:t>
      </w:r>
      <w:r w:rsidR="004F4408">
        <w:t>.</w:t>
      </w:r>
      <w:r w:rsidR="004F4408">
        <w:rPr>
          <w:noProof/>
        </w:rPr>
        <w:t>4</w:t>
      </w:r>
      <w:r w:rsidR="00617D4C">
        <w:fldChar w:fldCharType="end"/>
      </w:r>
      <w:r w:rsidR="00617D4C">
        <w:t>.</w:t>
      </w:r>
      <w:r w:rsidR="00617D4C" w:rsidRPr="00FB0E95">
        <w:t xml:space="preserve"> </w:t>
      </w:r>
    </w:p>
    <w:p w:rsidR="00EF5999" w:rsidRDefault="0036565A" w:rsidP="00EF5999">
      <w:pPr>
        <w:keepNext/>
      </w:pPr>
      <w:r>
        <w:rPr>
          <w:noProof/>
          <w:lang w:eastAsia="id-ID"/>
        </w:rPr>
        <w:lastRenderedPageBreak/>
        <w:drawing>
          <wp:inline distT="0" distB="0" distL="0" distR="0" wp14:anchorId="136B5FED" wp14:editId="6104D402">
            <wp:extent cx="3708400" cy="3067050"/>
            <wp:effectExtent l="0" t="0" r="6350" b="0"/>
            <wp:docPr id="159" name="Chart 159"/>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rsidR="00EF5999" w:rsidRDefault="00EF5999" w:rsidP="001F7BFC">
      <w:pPr>
        <w:pStyle w:val="Caption"/>
        <w:rPr>
          <w:b w:val="0"/>
          <w:i/>
        </w:rPr>
      </w:pPr>
      <w:bookmarkStart w:id="268" w:name="_Ref483909600"/>
      <w:bookmarkStart w:id="269" w:name="_Toc487273021"/>
      <w:r>
        <w:t xml:space="preserve">Gambar </w:t>
      </w:r>
      <w:r w:rsidR="002E4E75">
        <w:fldChar w:fldCharType="begin"/>
      </w:r>
      <w:r w:rsidR="002E4E75">
        <w:instrText xml:space="preserve"> STYLEREF 1 \s </w:instrText>
      </w:r>
      <w:r w:rsidR="002E4E75">
        <w:fldChar w:fldCharType="separate"/>
      </w:r>
      <w:r w:rsidR="004F4408">
        <w:rPr>
          <w:noProof/>
        </w:rPr>
        <w:t>5</w:t>
      </w:r>
      <w:r w:rsidR="002E4E75">
        <w:rPr>
          <w:noProof/>
        </w:rPr>
        <w:fldChar w:fldCharType="end"/>
      </w:r>
      <w:r w:rsidR="004834F4">
        <w:t>.</w:t>
      </w:r>
      <w:r w:rsidR="002E4E75">
        <w:fldChar w:fldCharType="begin"/>
      </w:r>
      <w:r w:rsidR="002E4E75">
        <w:instrText xml:space="preserve"> SEQ Gambar \* ARABIC \s 1 </w:instrText>
      </w:r>
      <w:r w:rsidR="002E4E75">
        <w:fldChar w:fldCharType="separate"/>
      </w:r>
      <w:r w:rsidR="004F4408">
        <w:rPr>
          <w:noProof/>
        </w:rPr>
        <w:t>5</w:t>
      </w:r>
      <w:r w:rsidR="002E4E75">
        <w:rPr>
          <w:noProof/>
        </w:rPr>
        <w:fldChar w:fldCharType="end"/>
      </w:r>
      <w:bookmarkEnd w:id="268"/>
      <w:r>
        <w:t xml:space="preserve"> </w:t>
      </w:r>
      <w:r w:rsidR="00307ED4">
        <w:rPr>
          <w:b w:val="0"/>
        </w:rPr>
        <w:t>Grafik E2E terhadap B</w:t>
      </w:r>
      <w:r w:rsidRPr="00EF5999">
        <w:rPr>
          <w:b w:val="0"/>
        </w:rPr>
        <w:t xml:space="preserve">anyak </w:t>
      </w:r>
      <w:r w:rsidR="00307ED4">
        <w:rPr>
          <w:b w:val="0"/>
          <w:i/>
        </w:rPr>
        <w:t>M</w:t>
      </w:r>
      <w:r w:rsidRPr="00EF5999">
        <w:rPr>
          <w:b w:val="0"/>
          <w:i/>
        </w:rPr>
        <w:t>alicio</w:t>
      </w:r>
      <w:r w:rsidR="00307ED4">
        <w:rPr>
          <w:b w:val="0"/>
          <w:i/>
        </w:rPr>
        <w:t>us N</w:t>
      </w:r>
      <w:r w:rsidRPr="00EF5999">
        <w:rPr>
          <w:b w:val="0"/>
          <w:i/>
        </w:rPr>
        <w:t>ode</w:t>
      </w:r>
      <w:r w:rsidR="00307ED4">
        <w:rPr>
          <w:b w:val="0"/>
        </w:rPr>
        <w:t xml:space="preserve"> dan Variasi Serangannya pada S</w:t>
      </w:r>
      <w:r w:rsidRPr="00EF5999">
        <w:rPr>
          <w:b w:val="0"/>
        </w:rPr>
        <w:t xml:space="preserve">kenario </w:t>
      </w:r>
      <w:r w:rsidR="00307ED4">
        <w:rPr>
          <w:b w:val="0"/>
          <w:i/>
        </w:rPr>
        <w:t>G</w:t>
      </w:r>
      <w:r w:rsidRPr="00EF5999">
        <w:rPr>
          <w:b w:val="0"/>
          <w:i/>
        </w:rPr>
        <w:t>rid</w:t>
      </w:r>
      <w:r w:rsidRPr="00EF5999">
        <w:rPr>
          <w:b w:val="0"/>
        </w:rPr>
        <w:t xml:space="preserve"> 40 </w:t>
      </w:r>
      <w:r w:rsidR="00307ED4">
        <w:rPr>
          <w:b w:val="0"/>
          <w:i/>
        </w:rPr>
        <w:t>N</w:t>
      </w:r>
      <w:r w:rsidRPr="00EF5999">
        <w:rPr>
          <w:b w:val="0"/>
          <w:i/>
        </w:rPr>
        <w:t>ode</w:t>
      </w:r>
      <w:bookmarkEnd w:id="269"/>
    </w:p>
    <w:p w:rsidR="001F7BFC" w:rsidRPr="001F7BFC" w:rsidRDefault="001F7BFC" w:rsidP="001F7BFC"/>
    <w:p w:rsidR="001F7BFC" w:rsidRDefault="00617D4C" w:rsidP="001F7BFC">
      <w:pPr>
        <w:ind w:firstLine="720"/>
        <w:jc w:val="both"/>
      </w:pPr>
      <w:r>
        <w:t xml:space="preserve">Sedangkan pada skenario 40 </w:t>
      </w:r>
      <w:r w:rsidRPr="006B1C6B">
        <w:rPr>
          <w:i/>
        </w:rPr>
        <w:t>node</w:t>
      </w:r>
      <w:r w:rsidR="004E3A85">
        <w:rPr>
          <w:i/>
        </w:rPr>
        <w:t xml:space="preserve"> </w:t>
      </w:r>
      <w:r w:rsidR="004E3A85">
        <w:t xml:space="preserve">dan 50 </w:t>
      </w:r>
      <w:r w:rsidR="004E3A85" w:rsidRPr="004E3A85">
        <w:rPr>
          <w:i/>
        </w:rPr>
        <w:t>node</w:t>
      </w:r>
      <w:r>
        <w:t xml:space="preserve">, nilai </w:t>
      </w:r>
      <w:r w:rsidRPr="006B1C6B">
        <w:rPr>
          <w:i/>
        </w:rPr>
        <w:t>end to end delay</w:t>
      </w:r>
      <w:r>
        <w:t xml:space="preserve"> terlihat relatif lebih stabil jika dibandingkan dengan skenario 30 </w:t>
      </w:r>
      <w:r w:rsidRPr="006B1C6B">
        <w:rPr>
          <w:i/>
        </w:rPr>
        <w:t>node</w:t>
      </w:r>
      <w:r>
        <w:t xml:space="preserve">. </w:t>
      </w:r>
      <w:r w:rsidR="004E3A85">
        <w:t>Dapat</w:t>
      </w:r>
      <w:r>
        <w:t xml:space="preserve"> dibandingkan antara nilai </w:t>
      </w:r>
      <w:r w:rsidRPr="006B1C6B">
        <w:rPr>
          <w:i/>
        </w:rPr>
        <w:t>end to end delay</w:t>
      </w:r>
      <w:r>
        <w:t xml:space="preserve"> ketika menggunakan </w:t>
      </w:r>
      <w:r w:rsidRPr="006B1C6B">
        <w:rPr>
          <w:i/>
        </w:rPr>
        <w:t>routing protocol original</w:t>
      </w:r>
      <w:r w:rsidR="006B1C6B">
        <w:t xml:space="preserve"> dengan </w:t>
      </w:r>
      <w:r w:rsidR="006B1C6B" w:rsidRPr="006B1C6B">
        <w:rPr>
          <w:i/>
        </w:rPr>
        <w:t>routing protocol</w:t>
      </w:r>
      <w:r w:rsidR="006B1C6B">
        <w:t xml:space="preserve"> yang telah dimodifikasi, grafik keduanya terlihat identik. Hanya saja nilai </w:t>
      </w:r>
      <w:r w:rsidR="006B1C6B" w:rsidRPr="006B1C6B">
        <w:rPr>
          <w:i/>
        </w:rPr>
        <w:t>end to end delay</w:t>
      </w:r>
      <w:r w:rsidR="006B1C6B">
        <w:t xml:space="preserve"> ketika menggunakan </w:t>
      </w:r>
      <w:r w:rsidR="006B1C6B" w:rsidRPr="006B1C6B">
        <w:rPr>
          <w:i/>
        </w:rPr>
        <w:t>routing protocol original</w:t>
      </w:r>
      <w:r w:rsidR="006B1C6B">
        <w:t xml:space="preserve"> lebih rendah. Hal ini disebabkan jumlah </w:t>
      </w:r>
      <w:r w:rsidR="004E3A85">
        <w:t>paket yang sampai ke tujuan</w:t>
      </w:r>
      <w:r w:rsidR="006B1C6B">
        <w:t xml:space="preserve"> lebih sedikit dibandingkan dengan ketika menggunakan </w:t>
      </w:r>
      <w:r w:rsidR="006B1C6B" w:rsidRPr="006B1C6B">
        <w:rPr>
          <w:i/>
        </w:rPr>
        <w:t>routing protocol</w:t>
      </w:r>
      <w:r w:rsidR="006B1C6B">
        <w:t xml:space="preserve"> yang telah dimodifikasi. Grafik dapat dilihat pada </w:t>
      </w:r>
      <w:r w:rsidR="006B1C6B">
        <w:fldChar w:fldCharType="begin"/>
      </w:r>
      <w:r w:rsidR="006B1C6B">
        <w:instrText xml:space="preserve"> REF _Ref483909600 \h </w:instrText>
      </w:r>
      <w:r w:rsidR="006B1C6B">
        <w:fldChar w:fldCharType="separate"/>
      </w:r>
      <w:r w:rsidR="004F4408">
        <w:t xml:space="preserve">Gambar </w:t>
      </w:r>
      <w:r w:rsidR="004F4408">
        <w:rPr>
          <w:noProof/>
        </w:rPr>
        <w:t>5</w:t>
      </w:r>
      <w:r w:rsidR="004F4408">
        <w:t>.</w:t>
      </w:r>
      <w:r w:rsidR="004F4408">
        <w:rPr>
          <w:noProof/>
        </w:rPr>
        <w:t>5</w:t>
      </w:r>
      <w:r w:rsidR="006B1C6B">
        <w:fldChar w:fldCharType="end"/>
      </w:r>
      <w:r w:rsidR="004E3A85">
        <w:t xml:space="preserve"> dan </w:t>
      </w:r>
      <w:r w:rsidR="004E3A85">
        <w:fldChar w:fldCharType="begin"/>
      </w:r>
      <w:r w:rsidR="004E3A85">
        <w:instrText xml:space="preserve"> REF _Ref483909612 \h </w:instrText>
      </w:r>
      <w:r w:rsidR="004E3A85">
        <w:fldChar w:fldCharType="separate"/>
      </w:r>
      <w:r w:rsidR="004F4408">
        <w:t xml:space="preserve">Gambar </w:t>
      </w:r>
      <w:r w:rsidR="004F4408">
        <w:rPr>
          <w:noProof/>
        </w:rPr>
        <w:t>5</w:t>
      </w:r>
      <w:r w:rsidR="004F4408">
        <w:t>.</w:t>
      </w:r>
      <w:r w:rsidR="004F4408">
        <w:rPr>
          <w:noProof/>
        </w:rPr>
        <w:t>6</w:t>
      </w:r>
      <w:r w:rsidR="004E3A85">
        <w:fldChar w:fldCharType="end"/>
      </w:r>
      <w:r w:rsidR="006B1C6B">
        <w:t>.</w:t>
      </w:r>
    </w:p>
    <w:p w:rsidR="00EF5999" w:rsidRDefault="00AA5BC7" w:rsidP="00EF5999">
      <w:pPr>
        <w:keepNext/>
      </w:pPr>
      <w:r>
        <w:rPr>
          <w:noProof/>
          <w:lang w:eastAsia="id-ID"/>
        </w:rPr>
        <w:lastRenderedPageBreak/>
        <w:drawing>
          <wp:inline distT="0" distB="0" distL="0" distR="0" wp14:anchorId="59044546" wp14:editId="00747FB8">
            <wp:extent cx="3708400" cy="3057525"/>
            <wp:effectExtent l="0" t="0" r="6350" b="9525"/>
            <wp:docPr id="450816" name="Chart 450816"/>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rsidR="007447BF" w:rsidRDefault="00EF5999" w:rsidP="007447BF">
      <w:pPr>
        <w:pStyle w:val="Caption"/>
        <w:rPr>
          <w:b w:val="0"/>
          <w:i/>
        </w:rPr>
      </w:pPr>
      <w:bookmarkStart w:id="270" w:name="_Ref483909612"/>
      <w:bookmarkStart w:id="271" w:name="_Toc487273022"/>
      <w:r>
        <w:t xml:space="preserve">Gambar </w:t>
      </w:r>
      <w:r w:rsidR="002E4E75">
        <w:fldChar w:fldCharType="begin"/>
      </w:r>
      <w:r w:rsidR="002E4E75">
        <w:instrText xml:space="preserve"> STYLEREF 1 \s </w:instrText>
      </w:r>
      <w:r w:rsidR="002E4E75">
        <w:fldChar w:fldCharType="separate"/>
      </w:r>
      <w:r w:rsidR="004F4408">
        <w:rPr>
          <w:noProof/>
        </w:rPr>
        <w:t>5</w:t>
      </w:r>
      <w:r w:rsidR="002E4E75">
        <w:rPr>
          <w:noProof/>
        </w:rPr>
        <w:fldChar w:fldCharType="end"/>
      </w:r>
      <w:r w:rsidR="004834F4">
        <w:t>.</w:t>
      </w:r>
      <w:r w:rsidR="002E4E75">
        <w:fldChar w:fldCharType="begin"/>
      </w:r>
      <w:r w:rsidR="002E4E75">
        <w:instrText xml:space="preserve"> SEQ Gambar \* ARABIC \s 1 </w:instrText>
      </w:r>
      <w:r w:rsidR="002E4E75">
        <w:fldChar w:fldCharType="separate"/>
      </w:r>
      <w:r w:rsidR="004F4408">
        <w:rPr>
          <w:noProof/>
        </w:rPr>
        <w:t>6</w:t>
      </w:r>
      <w:r w:rsidR="002E4E75">
        <w:rPr>
          <w:noProof/>
        </w:rPr>
        <w:fldChar w:fldCharType="end"/>
      </w:r>
      <w:bookmarkEnd w:id="270"/>
      <w:r>
        <w:t xml:space="preserve"> </w:t>
      </w:r>
      <w:r w:rsidR="00AC43F2">
        <w:rPr>
          <w:b w:val="0"/>
        </w:rPr>
        <w:t>Grafik E2E terhadap B</w:t>
      </w:r>
      <w:r w:rsidRPr="00EF5999">
        <w:rPr>
          <w:b w:val="0"/>
        </w:rPr>
        <w:t xml:space="preserve">anyak </w:t>
      </w:r>
      <w:r w:rsidR="00AC43F2">
        <w:rPr>
          <w:b w:val="0"/>
          <w:i/>
        </w:rPr>
        <w:t>Malicious N</w:t>
      </w:r>
      <w:r w:rsidRPr="00EF5999">
        <w:rPr>
          <w:b w:val="0"/>
          <w:i/>
        </w:rPr>
        <w:t>ode</w:t>
      </w:r>
      <w:r w:rsidR="00AC43F2">
        <w:rPr>
          <w:b w:val="0"/>
        </w:rPr>
        <w:t xml:space="preserve"> dan Variasi Serangannya pada S</w:t>
      </w:r>
      <w:r w:rsidRPr="00EF5999">
        <w:rPr>
          <w:b w:val="0"/>
        </w:rPr>
        <w:t xml:space="preserve">kenario </w:t>
      </w:r>
      <w:r w:rsidR="00AC43F2">
        <w:rPr>
          <w:b w:val="0"/>
          <w:i/>
        </w:rPr>
        <w:t>G</w:t>
      </w:r>
      <w:r w:rsidRPr="00EF5999">
        <w:rPr>
          <w:b w:val="0"/>
          <w:i/>
        </w:rPr>
        <w:t>rid</w:t>
      </w:r>
      <w:r w:rsidRPr="00EF5999">
        <w:rPr>
          <w:b w:val="0"/>
        </w:rPr>
        <w:t xml:space="preserve"> 50 </w:t>
      </w:r>
      <w:r w:rsidR="00AC43F2">
        <w:rPr>
          <w:b w:val="0"/>
          <w:i/>
        </w:rPr>
        <w:t>N</w:t>
      </w:r>
      <w:r w:rsidRPr="00EF5999">
        <w:rPr>
          <w:b w:val="0"/>
          <w:i/>
        </w:rPr>
        <w:t>ode</w:t>
      </w:r>
      <w:bookmarkEnd w:id="271"/>
    </w:p>
    <w:p w:rsidR="00EE259D" w:rsidRDefault="00EE259D" w:rsidP="001F7BFC">
      <w:pPr>
        <w:jc w:val="both"/>
      </w:pPr>
    </w:p>
    <w:p w:rsidR="007447BF" w:rsidRDefault="007447BF" w:rsidP="007447BF">
      <w:pPr>
        <w:ind w:firstLine="567"/>
        <w:jc w:val="both"/>
      </w:pPr>
      <w:r>
        <w:t xml:space="preserve">Hasil pengambilan data </w:t>
      </w:r>
      <w:r w:rsidRPr="006E0061">
        <w:rPr>
          <w:i/>
        </w:rPr>
        <w:t>routing overhead</w:t>
      </w:r>
      <w:r>
        <w:t xml:space="preserve"> (RO) pada skenario </w:t>
      </w:r>
      <w:r w:rsidRPr="006E0061">
        <w:rPr>
          <w:i/>
        </w:rPr>
        <w:t>grid</w:t>
      </w:r>
      <w:r>
        <w:t xml:space="preserve"> 30, 40, dan 50 </w:t>
      </w:r>
      <w:r w:rsidRPr="006E0061">
        <w:rPr>
          <w:i/>
        </w:rPr>
        <w:t>node</w:t>
      </w:r>
      <w:r>
        <w:t xml:space="preserve"> dapat d</w:t>
      </w:r>
      <w:r w:rsidR="00B7082F">
        <w:t xml:space="preserve">ilihat masing-masing pada </w:t>
      </w:r>
      <w:r w:rsidR="00B7082F">
        <w:fldChar w:fldCharType="begin"/>
      </w:r>
      <w:r w:rsidR="00B7082F">
        <w:instrText xml:space="preserve"> REF _Ref483910141 \h </w:instrText>
      </w:r>
      <w:r w:rsidR="00B7082F">
        <w:fldChar w:fldCharType="separate"/>
      </w:r>
      <w:r w:rsidR="004F4408">
        <w:t xml:space="preserve">Gambar </w:t>
      </w:r>
      <w:r w:rsidR="004F4408">
        <w:rPr>
          <w:noProof/>
        </w:rPr>
        <w:t>5</w:t>
      </w:r>
      <w:r w:rsidR="004F4408">
        <w:t>.</w:t>
      </w:r>
      <w:r w:rsidR="004F4408">
        <w:rPr>
          <w:noProof/>
        </w:rPr>
        <w:t>7</w:t>
      </w:r>
      <w:r w:rsidR="00B7082F">
        <w:fldChar w:fldCharType="end"/>
      </w:r>
      <w:r w:rsidR="00B7082F">
        <w:t xml:space="preserve">, </w:t>
      </w:r>
      <w:r w:rsidR="00B7082F">
        <w:fldChar w:fldCharType="begin"/>
      </w:r>
      <w:r w:rsidR="00B7082F">
        <w:instrText xml:space="preserve"> REF _Ref483910152 \h </w:instrText>
      </w:r>
      <w:r w:rsidR="00B7082F">
        <w:fldChar w:fldCharType="separate"/>
      </w:r>
      <w:r w:rsidR="004F4408">
        <w:t xml:space="preserve">Gambar </w:t>
      </w:r>
      <w:r w:rsidR="004F4408">
        <w:rPr>
          <w:noProof/>
        </w:rPr>
        <w:t>5</w:t>
      </w:r>
      <w:r w:rsidR="004F4408">
        <w:t>.</w:t>
      </w:r>
      <w:r w:rsidR="004F4408">
        <w:rPr>
          <w:noProof/>
        </w:rPr>
        <w:t>8</w:t>
      </w:r>
      <w:r w:rsidR="00B7082F">
        <w:fldChar w:fldCharType="end"/>
      </w:r>
      <w:r w:rsidR="00B7082F">
        <w:t xml:space="preserve">, dan </w:t>
      </w:r>
      <w:r w:rsidR="00B7082F">
        <w:fldChar w:fldCharType="begin"/>
      </w:r>
      <w:r w:rsidR="00B7082F">
        <w:instrText xml:space="preserve"> REF _Ref483910163 \h </w:instrText>
      </w:r>
      <w:r w:rsidR="00B7082F">
        <w:fldChar w:fldCharType="separate"/>
      </w:r>
      <w:r w:rsidR="004F4408">
        <w:t xml:space="preserve">Gambar </w:t>
      </w:r>
      <w:r w:rsidR="004F4408">
        <w:rPr>
          <w:noProof/>
        </w:rPr>
        <w:t>5</w:t>
      </w:r>
      <w:r w:rsidR="004F4408">
        <w:t>.</w:t>
      </w:r>
      <w:r w:rsidR="004F4408">
        <w:rPr>
          <w:noProof/>
        </w:rPr>
        <w:t>9</w:t>
      </w:r>
      <w:r w:rsidR="00B7082F">
        <w:fldChar w:fldCharType="end"/>
      </w:r>
      <w:r>
        <w:t>.</w:t>
      </w:r>
    </w:p>
    <w:p w:rsidR="007447BF" w:rsidRDefault="00E62CEB" w:rsidP="00E62CEB">
      <w:pPr>
        <w:ind w:firstLine="567"/>
        <w:jc w:val="both"/>
      </w:pPr>
      <w:r>
        <w:t xml:space="preserve">Berdasarkan grafik pada </w:t>
      </w:r>
      <w:r>
        <w:fldChar w:fldCharType="begin"/>
      </w:r>
      <w:r>
        <w:instrText xml:space="preserve"> REF _Ref483910141 \h  \* MERGEFORMAT </w:instrText>
      </w:r>
      <w:r>
        <w:fldChar w:fldCharType="separate"/>
      </w:r>
      <w:r w:rsidR="004F4408">
        <w:t xml:space="preserve">Gambar </w:t>
      </w:r>
      <w:r w:rsidR="004F4408">
        <w:rPr>
          <w:noProof/>
        </w:rPr>
        <w:t>5.7</w:t>
      </w:r>
      <w:r>
        <w:fldChar w:fldCharType="end"/>
      </w:r>
      <w:r>
        <w:t xml:space="preserve">, </w:t>
      </w:r>
      <w:r>
        <w:fldChar w:fldCharType="begin"/>
      </w:r>
      <w:r>
        <w:instrText xml:space="preserve"> REF _Ref483910152 \h  \* MERGEFORMAT </w:instrText>
      </w:r>
      <w:r>
        <w:fldChar w:fldCharType="separate"/>
      </w:r>
      <w:r w:rsidR="004F4408">
        <w:t xml:space="preserve">Gambar </w:t>
      </w:r>
      <w:r w:rsidR="004F4408">
        <w:rPr>
          <w:noProof/>
        </w:rPr>
        <w:t>5.8</w:t>
      </w:r>
      <w:r>
        <w:fldChar w:fldCharType="end"/>
      </w:r>
      <w:r>
        <w:t xml:space="preserve">, dan </w:t>
      </w:r>
      <w:r>
        <w:fldChar w:fldCharType="begin"/>
      </w:r>
      <w:r>
        <w:instrText xml:space="preserve"> REF _Ref483910163 \h  \* MERGEFORMAT </w:instrText>
      </w:r>
      <w:r>
        <w:fldChar w:fldCharType="separate"/>
      </w:r>
      <w:r w:rsidR="004F4408">
        <w:t xml:space="preserve">Gambar </w:t>
      </w:r>
      <w:r w:rsidR="004F4408">
        <w:rPr>
          <w:noProof/>
        </w:rPr>
        <w:t>5.9</w:t>
      </w:r>
      <w:r>
        <w:fldChar w:fldCharType="end"/>
      </w:r>
      <w:r>
        <w:t xml:space="preserve"> dapat dilihat bahwa </w:t>
      </w:r>
      <w:r w:rsidRPr="00A80577">
        <w:rPr>
          <w:i/>
        </w:rPr>
        <w:t>routing protocol</w:t>
      </w:r>
      <w:r>
        <w:t xml:space="preserve"> AODV yang telah dimodifikasi tidak selalu dapat mengatasi </w:t>
      </w:r>
      <w:r w:rsidRPr="00A80577">
        <w:rPr>
          <w:i/>
        </w:rPr>
        <w:t>routing overhead</w:t>
      </w:r>
      <w:r>
        <w:t xml:space="preserve"> yang disebabkan oleh serangan. Ada di beberapa skenario uji coba saat </w:t>
      </w:r>
      <w:r w:rsidRPr="00A80577">
        <w:rPr>
          <w:i/>
        </w:rPr>
        <w:t>routing protocol</w:t>
      </w:r>
      <w:r>
        <w:t xml:space="preserve"> ini dapat meredakan </w:t>
      </w:r>
      <w:r w:rsidRPr="00A80577">
        <w:rPr>
          <w:i/>
        </w:rPr>
        <w:t>routing overhead</w:t>
      </w:r>
      <w:r>
        <w:t xml:space="preserve">, terutama saat terjadi </w:t>
      </w:r>
      <w:r w:rsidRPr="007828FD">
        <w:rPr>
          <w:i/>
        </w:rPr>
        <w:t>Worm Hole attack</w:t>
      </w:r>
      <w:r>
        <w:t>, namun hal tersebut tidak selalu terjadi.</w:t>
      </w:r>
    </w:p>
    <w:p w:rsidR="006E0061" w:rsidRDefault="004B4F47" w:rsidP="006E0061">
      <w:pPr>
        <w:keepNext/>
        <w:jc w:val="both"/>
      </w:pPr>
      <w:r>
        <w:rPr>
          <w:noProof/>
          <w:lang w:eastAsia="id-ID"/>
        </w:rPr>
        <w:lastRenderedPageBreak/>
        <w:drawing>
          <wp:inline distT="0" distB="0" distL="0" distR="0" wp14:anchorId="113F4EDE" wp14:editId="5EAB36DE">
            <wp:extent cx="3708400" cy="3048000"/>
            <wp:effectExtent l="0" t="0" r="6350" b="0"/>
            <wp:docPr id="149" name="Chart 149"/>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p w:rsidR="006E0061" w:rsidRDefault="006E0061" w:rsidP="006E0061">
      <w:pPr>
        <w:pStyle w:val="Caption"/>
        <w:rPr>
          <w:b w:val="0"/>
          <w:i/>
        </w:rPr>
      </w:pPr>
      <w:bookmarkStart w:id="272" w:name="_Ref483910141"/>
      <w:bookmarkStart w:id="273" w:name="_Toc487273023"/>
      <w:r>
        <w:t xml:space="preserve">Gambar </w:t>
      </w:r>
      <w:r w:rsidR="002E4E75">
        <w:fldChar w:fldCharType="begin"/>
      </w:r>
      <w:r w:rsidR="002E4E75">
        <w:instrText xml:space="preserve"> STYLEREF 1 \s </w:instrText>
      </w:r>
      <w:r w:rsidR="002E4E75">
        <w:fldChar w:fldCharType="separate"/>
      </w:r>
      <w:r w:rsidR="004F4408">
        <w:rPr>
          <w:noProof/>
        </w:rPr>
        <w:t>5</w:t>
      </w:r>
      <w:r w:rsidR="002E4E75">
        <w:rPr>
          <w:noProof/>
        </w:rPr>
        <w:fldChar w:fldCharType="end"/>
      </w:r>
      <w:r w:rsidR="004834F4">
        <w:t>.</w:t>
      </w:r>
      <w:r w:rsidR="002E4E75">
        <w:fldChar w:fldCharType="begin"/>
      </w:r>
      <w:r w:rsidR="002E4E75">
        <w:instrText xml:space="preserve"> SEQ Gambar \* ARABIC \s 1 </w:instrText>
      </w:r>
      <w:r w:rsidR="002E4E75">
        <w:fldChar w:fldCharType="separate"/>
      </w:r>
      <w:r w:rsidR="004F4408">
        <w:rPr>
          <w:noProof/>
        </w:rPr>
        <w:t>7</w:t>
      </w:r>
      <w:r w:rsidR="002E4E75">
        <w:rPr>
          <w:noProof/>
        </w:rPr>
        <w:fldChar w:fldCharType="end"/>
      </w:r>
      <w:bookmarkEnd w:id="272"/>
      <w:r>
        <w:t xml:space="preserve"> </w:t>
      </w:r>
      <w:r w:rsidR="00AC43F2">
        <w:rPr>
          <w:b w:val="0"/>
        </w:rPr>
        <w:t>Grafik RO terhadap B</w:t>
      </w:r>
      <w:r w:rsidRPr="006E0061">
        <w:rPr>
          <w:b w:val="0"/>
        </w:rPr>
        <w:t xml:space="preserve">anyak </w:t>
      </w:r>
      <w:r w:rsidR="00AC43F2">
        <w:rPr>
          <w:b w:val="0"/>
          <w:i/>
        </w:rPr>
        <w:t>Malicious N</w:t>
      </w:r>
      <w:r w:rsidRPr="006E0061">
        <w:rPr>
          <w:b w:val="0"/>
          <w:i/>
        </w:rPr>
        <w:t>ode</w:t>
      </w:r>
      <w:r w:rsidR="00AC43F2">
        <w:rPr>
          <w:b w:val="0"/>
        </w:rPr>
        <w:t xml:space="preserve"> dan Variasi Serangannya pada S</w:t>
      </w:r>
      <w:r w:rsidRPr="006E0061">
        <w:rPr>
          <w:b w:val="0"/>
        </w:rPr>
        <w:t xml:space="preserve">kenario </w:t>
      </w:r>
      <w:r w:rsidR="00AC43F2">
        <w:rPr>
          <w:b w:val="0"/>
          <w:i/>
        </w:rPr>
        <w:t>G</w:t>
      </w:r>
      <w:r w:rsidRPr="006E0061">
        <w:rPr>
          <w:b w:val="0"/>
          <w:i/>
        </w:rPr>
        <w:t>rid</w:t>
      </w:r>
      <w:r w:rsidRPr="006E0061">
        <w:rPr>
          <w:b w:val="0"/>
        </w:rPr>
        <w:t xml:space="preserve"> 30 </w:t>
      </w:r>
      <w:r w:rsidR="00AC43F2">
        <w:rPr>
          <w:b w:val="0"/>
          <w:i/>
        </w:rPr>
        <w:t>N</w:t>
      </w:r>
      <w:r w:rsidRPr="006E0061">
        <w:rPr>
          <w:b w:val="0"/>
          <w:i/>
        </w:rPr>
        <w:t>ode</w:t>
      </w:r>
      <w:bookmarkEnd w:id="273"/>
    </w:p>
    <w:p w:rsidR="006E0061" w:rsidRDefault="006E0061" w:rsidP="006E0061"/>
    <w:p w:rsidR="00E62CEB" w:rsidRDefault="00E63C93" w:rsidP="00E62CEB">
      <w:pPr>
        <w:ind w:firstLine="720"/>
        <w:jc w:val="both"/>
      </w:pPr>
      <w:r>
        <w:t>Salah satu yang merepresentasikan hal tersebut adalah</w:t>
      </w:r>
      <w:r w:rsidR="00E62CEB">
        <w:t xml:space="preserve"> pada skenario 30 </w:t>
      </w:r>
      <w:r w:rsidR="00E62CEB" w:rsidRPr="00E62CEB">
        <w:rPr>
          <w:i/>
        </w:rPr>
        <w:t>node</w:t>
      </w:r>
      <w:r w:rsidR="00E62CEB">
        <w:t xml:space="preserve"> ketika terdapat 1 </w:t>
      </w:r>
      <w:r w:rsidR="00E62CEB" w:rsidRPr="00E62CEB">
        <w:rPr>
          <w:i/>
        </w:rPr>
        <w:t>malicious node</w:t>
      </w:r>
      <w:r w:rsidR="00E62CEB">
        <w:t xml:space="preserve"> yang melakukan </w:t>
      </w:r>
      <w:r w:rsidR="00E62CEB" w:rsidRPr="00E62CEB">
        <w:rPr>
          <w:i/>
        </w:rPr>
        <w:t>Worm Hole attack</w:t>
      </w:r>
      <w:r w:rsidR="00E62CEB">
        <w:t xml:space="preserve">, nilai </w:t>
      </w:r>
      <w:r w:rsidR="00E62CEB" w:rsidRPr="00E62CEB">
        <w:rPr>
          <w:i/>
        </w:rPr>
        <w:t>routing overhead</w:t>
      </w:r>
      <w:r w:rsidR="00E62CEB">
        <w:t xml:space="preserve"> meningkat saat menggunakan </w:t>
      </w:r>
      <w:r w:rsidR="00E62CEB" w:rsidRPr="00E62CEB">
        <w:rPr>
          <w:i/>
        </w:rPr>
        <w:t>routing protocol original</w:t>
      </w:r>
      <w:r w:rsidR="00E62CEB">
        <w:t xml:space="preserve">. Namun saat menggunakan </w:t>
      </w:r>
      <w:r w:rsidR="00E62CEB" w:rsidRPr="00E62CEB">
        <w:rPr>
          <w:i/>
        </w:rPr>
        <w:t>routing protocol</w:t>
      </w:r>
      <w:r w:rsidR="00E62CEB">
        <w:t xml:space="preserve"> yang telah dimodifikasi, peningkatan </w:t>
      </w:r>
      <w:r w:rsidR="00E62CEB" w:rsidRPr="00E62CEB">
        <w:rPr>
          <w:i/>
        </w:rPr>
        <w:t>routing overhead</w:t>
      </w:r>
      <w:r w:rsidR="00E62CEB">
        <w:t xml:space="preserve"> tersebut dapat diredakan. Hal ini dapat dilihat pada </w:t>
      </w:r>
      <w:r w:rsidR="00E62CEB">
        <w:fldChar w:fldCharType="begin"/>
      </w:r>
      <w:r w:rsidR="00E62CEB">
        <w:instrText xml:space="preserve"> REF _Ref483910141 \h </w:instrText>
      </w:r>
      <w:r w:rsidR="00E62CEB">
        <w:fldChar w:fldCharType="separate"/>
      </w:r>
      <w:r w:rsidR="004F4408">
        <w:t xml:space="preserve">Gambar </w:t>
      </w:r>
      <w:r w:rsidR="004F4408">
        <w:rPr>
          <w:noProof/>
        </w:rPr>
        <w:t>5</w:t>
      </w:r>
      <w:r w:rsidR="004F4408">
        <w:t>.</w:t>
      </w:r>
      <w:r w:rsidR="004F4408">
        <w:rPr>
          <w:noProof/>
        </w:rPr>
        <w:t>7</w:t>
      </w:r>
      <w:r w:rsidR="00E62CEB">
        <w:fldChar w:fldCharType="end"/>
      </w:r>
      <w:r w:rsidR="00E62CEB">
        <w:t>.</w:t>
      </w:r>
    </w:p>
    <w:p w:rsidR="006E0061" w:rsidRDefault="00D87522" w:rsidP="006E0061">
      <w:pPr>
        <w:keepNext/>
      </w:pPr>
      <w:r>
        <w:rPr>
          <w:noProof/>
          <w:lang w:eastAsia="id-ID"/>
        </w:rPr>
        <w:lastRenderedPageBreak/>
        <w:drawing>
          <wp:inline distT="0" distB="0" distL="0" distR="0" wp14:anchorId="6BFC21A1" wp14:editId="4F53ABFA">
            <wp:extent cx="3708400" cy="2571750"/>
            <wp:effectExtent l="0" t="0" r="6350" b="0"/>
            <wp:docPr id="150" name="Chart 150"/>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p w:rsidR="006E0061" w:rsidRDefault="006E0061" w:rsidP="006E0061">
      <w:pPr>
        <w:pStyle w:val="Caption"/>
        <w:rPr>
          <w:b w:val="0"/>
          <w:i/>
        </w:rPr>
      </w:pPr>
      <w:bookmarkStart w:id="274" w:name="_Ref483910152"/>
      <w:bookmarkStart w:id="275" w:name="_Toc487273024"/>
      <w:r>
        <w:t xml:space="preserve">Gambar </w:t>
      </w:r>
      <w:r w:rsidR="002E4E75">
        <w:fldChar w:fldCharType="begin"/>
      </w:r>
      <w:r w:rsidR="002E4E75">
        <w:instrText xml:space="preserve"> STYLEREF 1 \s </w:instrText>
      </w:r>
      <w:r w:rsidR="002E4E75">
        <w:fldChar w:fldCharType="separate"/>
      </w:r>
      <w:r w:rsidR="004F4408">
        <w:rPr>
          <w:noProof/>
        </w:rPr>
        <w:t>5</w:t>
      </w:r>
      <w:r w:rsidR="002E4E75">
        <w:rPr>
          <w:noProof/>
        </w:rPr>
        <w:fldChar w:fldCharType="end"/>
      </w:r>
      <w:r w:rsidR="004834F4">
        <w:t>.</w:t>
      </w:r>
      <w:r w:rsidR="002E4E75">
        <w:fldChar w:fldCharType="begin"/>
      </w:r>
      <w:r w:rsidR="002E4E75">
        <w:instrText xml:space="preserve"> SEQ Gambar \* ARABIC \s 1 </w:instrText>
      </w:r>
      <w:r w:rsidR="002E4E75">
        <w:fldChar w:fldCharType="separate"/>
      </w:r>
      <w:r w:rsidR="004F4408">
        <w:rPr>
          <w:noProof/>
        </w:rPr>
        <w:t>8</w:t>
      </w:r>
      <w:r w:rsidR="002E4E75">
        <w:rPr>
          <w:noProof/>
        </w:rPr>
        <w:fldChar w:fldCharType="end"/>
      </w:r>
      <w:bookmarkEnd w:id="274"/>
      <w:r>
        <w:t xml:space="preserve"> </w:t>
      </w:r>
      <w:r w:rsidRPr="006E0061">
        <w:rPr>
          <w:b w:val="0"/>
        </w:rPr>
        <w:t xml:space="preserve">Grafik RO </w:t>
      </w:r>
      <w:r w:rsidR="00AC43F2">
        <w:rPr>
          <w:b w:val="0"/>
        </w:rPr>
        <w:t>t</w:t>
      </w:r>
      <w:r w:rsidR="00AC43F2" w:rsidRPr="006E0061">
        <w:rPr>
          <w:b w:val="0"/>
        </w:rPr>
        <w:t xml:space="preserve">erhadap Banyak </w:t>
      </w:r>
      <w:r w:rsidR="00AC43F2" w:rsidRPr="006E0061">
        <w:rPr>
          <w:b w:val="0"/>
          <w:i/>
        </w:rPr>
        <w:t>Malicious Node</w:t>
      </w:r>
      <w:r w:rsidR="003E169A">
        <w:rPr>
          <w:b w:val="0"/>
        </w:rPr>
        <w:t xml:space="preserve"> d</w:t>
      </w:r>
      <w:r w:rsidR="00AC43F2">
        <w:rPr>
          <w:b w:val="0"/>
        </w:rPr>
        <w:t>an Variasi Serangannya p</w:t>
      </w:r>
      <w:r w:rsidR="00AC43F2" w:rsidRPr="006E0061">
        <w:rPr>
          <w:b w:val="0"/>
        </w:rPr>
        <w:t xml:space="preserve">ada Skenario </w:t>
      </w:r>
      <w:r w:rsidR="00AC43F2" w:rsidRPr="006E0061">
        <w:rPr>
          <w:b w:val="0"/>
          <w:i/>
        </w:rPr>
        <w:t>Grid</w:t>
      </w:r>
      <w:r w:rsidR="00AC43F2" w:rsidRPr="006E0061">
        <w:rPr>
          <w:b w:val="0"/>
        </w:rPr>
        <w:t xml:space="preserve"> 40 </w:t>
      </w:r>
      <w:r w:rsidR="00AC43F2" w:rsidRPr="006E0061">
        <w:rPr>
          <w:b w:val="0"/>
          <w:i/>
        </w:rPr>
        <w:t>Node</w:t>
      </w:r>
      <w:bookmarkEnd w:id="275"/>
    </w:p>
    <w:p w:rsidR="006E0061" w:rsidRDefault="006E0061" w:rsidP="006E0061"/>
    <w:p w:rsidR="006E0061" w:rsidRDefault="00FD183C" w:rsidP="006E0061">
      <w:pPr>
        <w:keepNext/>
      </w:pPr>
      <w:r>
        <w:rPr>
          <w:noProof/>
          <w:lang w:eastAsia="id-ID"/>
        </w:rPr>
        <w:drawing>
          <wp:inline distT="0" distB="0" distL="0" distR="0" wp14:anchorId="05D54CEA" wp14:editId="13B93ED6">
            <wp:extent cx="3708400" cy="2333625"/>
            <wp:effectExtent l="0" t="0" r="6350" b="9525"/>
            <wp:docPr id="151" name="Chart 151"/>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p>
    <w:p w:rsidR="00B7543B" w:rsidRPr="00E62CEB" w:rsidRDefault="006E0061" w:rsidP="00E62CEB">
      <w:pPr>
        <w:pStyle w:val="Caption"/>
        <w:rPr>
          <w:b w:val="0"/>
          <w:i/>
        </w:rPr>
      </w:pPr>
      <w:bookmarkStart w:id="276" w:name="_Ref483910163"/>
      <w:bookmarkStart w:id="277" w:name="_Toc487273025"/>
      <w:r>
        <w:t xml:space="preserve">Gambar </w:t>
      </w:r>
      <w:r w:rsidR="002E4E75">
        <w:fldChar w:fldCharType="begin"/>
      </w:r>
      <w:r w:rsidR="002E4E75">
        <w:instrText xml:space="preserve"> STYLEREF 1 \s </w:instrText>
      </w:r>
      <w:r w:rsidR="002E4E75">
        <w:fldChar w:fldCharType="separate"/>
      </w:r>
      <w:r w:rsidR="004F4408">
        <w:rPr>
          <w:noProof/>
        </w:rPr>
        <w:t>5</w:t>
      </w:r>
      <w:r w:rsidR="002E4E75">
        <w:rPr>
          <w:noProof/>
        </w:rPr>
        <w:fldChar w:fldCharType="end"/>
      </w:r>
      <w:r w:rsidR="004834F4">
        <w:t>.</w:t>
      </w:r>
      <w:r w:rsidR="002E4E75">
        <w:fldChar w:fldCharType="begin"/>
      </w:r>
      <w:r w:rsidR="002E4E75">
        <w:instrText xml:space="preserve"> SEQ Gambar \* ARABIC \s 1 </w:instrText>
      </w:r>
      <w:r w:rsidR="002E4E75">
        <w:fldChar w:fldCharType="separate"/>
      </w:r>
      <w:r w:rsidR="004F4408">
        <w:rPr>
          <w:noProof/>
        </w:rPr>
        <w:t>9</w:t>
      </w:r>
      <w:r w:rsidR="002E4E75">
        <w:rPr>
          <w:noProof/>
        </w:rPr>
        <w:fldChar w:fldCharType="end"/>
      </w:r>
      <w:bookmarkEnd w:id="276"/>
      <w:r>
        <w:t xml:space="preserve"> </w:t>
      </w:r>
      <w:r w:rsidRPr="006E0061">
        <w:rPr>
          <w:b w:val="0"/>
        </w:rPr>
        <w:t xml:space="preserve">Grafik RO terhadap </w:t>
      </w:r>
      <w:r w:rsidR="00AC43F2" w:rsidRPr="006E0061">
        <w:rPr>
          <w:b w:val="0"/>
        </w:rPr>
        <w:t xml:space="preserve">Banyak </w:t>
      </w:r>
      <w:r w:rsidR="00AC43F2" w:rsidRPr="006E0061">
        <w:rPr>
          <w:b w:val="0"/>
          <w:i/>
        </w:rPr>
        <w:t>Malicious Node</w:t>
      </w:r>
      <w:r w:rsidR="003E169A">
        <w:rPr>
          <w:b w:val="0"/>
        </w:rPr>
        <w:t xml:space="preserve"> d</w:t>
      </w:r>
      <w:r w:rsidR="00AC43F2" w:rsidRPr="006E0061">
        <w:rPr>
          <w:b w:val="0"/>
        </w:rPr>
        <w:t>an Vari</w:t>
      </w:r>
      <w:r w:rsidR="00AC43F2">
        <w:rPr>
          <w:b w:val="0"/>
        </w:rPr>
        <w:t>asi Serangannya p</w:t>
      </w:r>
      <w:r w:rsidR="00AC43F2" w:rsidRPr="006E0061">
        <w:rPr>
          <w:b w:val="0"/>
        </w:rPr>
        <w:t xml:space="preserve">ada Skenario </w:t>
      </w:r>
      <w:r w:rsidR="00AC43F2" w:rsidRPr="006E0061">
        <w:rPr>
          <w:b w:val="0"/>
          <w:i/>
        </w:rPr>
        <w:t>Grid</w:t>
      </w:r>
      <w:r w:rsidR="00AC43F2" w:rsidRPr="006E0061">
        <w:rPr>
          <w:b w:val="0"/>
        </w:rPr>
        <w:t xml:space="preserve"> 50 </w:t>
      </w:r>
      <w:r w:rsidR="00AC43F2" w:rsidRPr="006E0061">
        <w:rPr>
          <w:b w:val="0"/>
          <w:i/>
        </w:rPr>
        <w:t>Node</w:t>
      </w:r>
      <w:bookmarkEnd w:id="277"/>
    </w:p>
    <w:p w:rsidR="00370D81" w:rsidRDefault="00370D81" w:rsidP="001620D9">
      <w:pPr>
        <w:pStyle w:val="Heading3"/>
        <w:numPr>
          <w:ilvl w:val="2"/>
          <w:numId w:val="24"/>
        </w:numPr>
        <w:ind w:left="567" w:hanging="567"/>
        <w:jc w:val="both"/>
        <w:rPr>
          <w:i/>
        </w:rPr>
      </w:pPr>
      <w:bookmarkStart w:id="278" w:name="_Toc487272950"/>
      <w:r>
        <w:lastRenderedPageBreak/>
        <w:t xml:space="preserve">Hasil Uji Coba Skenario </w:t>
      </w:r>
      <w:r w:rsidRPr="00370D81">
        <w:rPr>
          <w:i/>
        </w:rPr>
        <w:t>Real</w:t>
      </w:r>
      <w:bookmarkEnd w:id="278"/>
    </w:p>
    <w:p w:rsidR="00897CF1" w:rsidRDefault="00897CF1" w:rsidP="00897CF1"/>
    <w:p w:rsidR="00897CF1" w:rsidRDefault="00897CF1" w:rsidP="007901DF">
      <w:pPr>
        <w:ind w:firstLine="567"/>
        <w:jc w:val="both"/>
      </w:pPr>
      <w:r>
        <w:t xml:space="preserve">Pengujian pada skenario </w:t>
      </w:r>
      <w:r w:rsidRPr="00C34AEC">
        <w:rPr>
          <w:i/>
        </w:rPr>
        <w:t>real</w:t>
      </w:r>
      <w:r>
        <w:t xml:space="preserve"> digunakan untuk melihat perbandingan performa </w:t>
      </w:r>
      <w:r w:rsidRPr="00C34AEC">
        <w:rPr>
          <w:i/>
        </w:rPr>
        <w:t>routing protocol</w:t>
      </w:r>
      <w:r>
        <w:t xml:space="preserve"> AODV </w:t>
      </w:r>
      <w:r w:rsidRPr="00C34AEC">
        <w:rPr>
          <w:i/>
        </w:rPr>
        <w:t>original</w:t>
      </w:r>
      <w:r>
        <w:t xml:space="preserve"> dengan </w:t>
      </w:r>
      <w:r w:rsidRPr="00C34AEC">
        <w:rPr>
          <w:i/>
        </w:rPr>
        <w:t>routing protocol</w:t>
      </w:r>
      <w:r>
        <w:t xml:space="preserve"> AODV yang telah dimodifikasi ketika terjadi serangan, dalam hal ini adalah </w:t>
      </w:r>
      <w:r w:rsidRPr="00C34AEC">
        <w:rPr>
          <w:i/>
        </w:rPr>
        <w:t>Black Hole attack</w:t>
      </w:r>
      <w:r>
        <w:t xml:space="preserve"> dan </w:t>
      </w:r>
      <w:r w:rsidRPr="001B0171">
        <w:rPr>
          <w:i/>
        </w:rPr>
        <w:t>Worm Hole attack</w:t>
      </w:r>
      <w:r>
        <w:t>, maupun kombinasi keduanya jika diimplementasikan menggunakan peta ny</w:t>
      </w:r>
      <w:r w:rsidR="007901DF">
        <w:t>ata dimana persebaran kendaraannya tidak selalu merata</w:t>
      </w:r>
      <w:r>
        <w:t>.</w:t>
      </w:r>
      <w:r w:rsidR="007901DF">
        <w:t xml:space="preserve"> Pengambilan data uji </w:t>
      </w:r>
      <w:r w:rsidR="007901DF" w:rsidRPr="001B0171">
        <w:rPr>
          <w:i/>
        </w:rPr>
        <w:t>packet delivery ratio</w:t>
      </w:r>
      <w:r w:rsidR="007901DF">
        <w:t xml:space="preserve"> (PDR), rata-rata </w:t>
      </w:r>
      <w:r w:rsidR="007901DF" w:rsidRPr="001B0171">
        <w:rPr>
          <w:i/>
        </w:rPr>
        <w:t>end to end delay</w:t>
      </w:r>
      <w:r w:rsidR="007901DF">
        <w:t xml:space="preserve"> (E2E), dan </w:t>
      </w:r>
      <w:r w:rsidR="007901DF" w:rsidRPr="001B0171">
        <w:rPr>
          <w:i/>
        </w:rPr>
        <w:t>routing overhead</w:t>
      </w:r>
      <w:r w:rsidR="007901DF">
        <w:t xml:space="preserve"> (RO) dilakukan pada peta </w:t>
      </w:r>
      <w:r w:rsidR="007901DF" w:rsidRPr="001B0171">
        <w:rPr>
          <w:i/>
        </w:rPr>
        <w:t>real</w:t>
      </w:r>
      <w:r w:rsidR="007901DF">
        <w:t xml:space="preserve"> dengan luas area 1700 m x 1700 m pada wilayah perumahan Kertajaya Surabaya.</w:t>
      </w:r>
    </w:p>
    <w:p w:rsidR="007D4A76" w:rsidRDefault="007D4A76" w:rsidP="007901DF">
      <w:pPr>
        <w:ind w:firstLine="567"/>
        <w:jc w:val="both"/>
      </w:pPr>
      <w:r>
        <w:t xml:space="preserve">Sama seperti uji coba skenario </w:t>
      </w:r>
      <w:r w:rsidRPr="007D4A76">
        <w:rPr>
          <w:i/>
        </w:rPr>
        <w:t>grid</w:t>
      </w:r>
      <w:r>
        <w:t xml:space="preserve">, pada uji coba skenario </w:t>
      </w:r>
      <w:r w:rsidRPr="007D4A76">
        <w:rPr>
          <w:i/>
        </w:rPr>
        <w:t>real</w:t>
      </w:r>
      <w:r>
        <w:t xml:space="preserve"> ini dilakukan dengan 30 </w:t>
      </w:r>
      <w:r w:rsidRPr="007D4A76">
        <w:rPr>
          <w:i/>
        </w:rPr>
        <w:t>node</w:t>
      </w:r>
      <w:r>
        <w:t xml:space="preserve">, 40 </w:t>
      </w:r>
      <w:r w:rsidRPr="007D4A76">
        <w:rPr>
          <w:i/>
        </w:rPr>
        <w:t>node</w:t>
      </w:r>
      <w:r>
        <w:t xml:space="preserve">, dan 50 </w:t>
      </w:r>
      <w:r w:rsidRPr="007D4A76">
        <w:rPr>
          <w:i/>
        </w:rPr>
        <w:t>node</w:t>
      </w:r>
      <w:r>
        <w:t xml:space="preserve">. Selain itu, ditambahkan </w:t>
      </w:r>
      <w:r w:rsidRPr="007D4A76">
        <w:rPr>
          <w:i/>
        </w:rPr>
        <w:t>malicious node</w:t>
      </w:r>
      <w:r>
        <w:t xml:space="preserve"> sebagai </w:t>
      </w:r>
      <w:r w:rsidRPr="007D4A76">
        <w:rPr>
          <w:i/>
        </w:rPr>
        <w:t>Black Hole</w:t>
      </w:r>
      <w:r>
        <w:t xml:space="preserve"> dan </w:t>
      </w:r>
      <w:r w:rsidRPr="007D4A76">
        <w:rPr>
          <w:i/>
        </w:rPr>
        <w:t>Worm Hole attacker</w:t>
      </w:r>
      <w:r>
        <w:t xml:space="preserve">, serta kombinasi keduanya. Variasi skenario serangan yang dilakukan sama seperti uji coba skenario grid, yaitu dari 1 hingga 4 </w:t>
      </w:r>
      <w:r w:rsidRPr="007D4A76">
        <w:rPr>
          <w:i/>
        </w:rPr>
        <w:t>node</w:t>
      </w:r>
      <w:r>
        <w:t xml:space="preserve"> </w:t>
      </w:r>
      <w:r w:rsidRPr="007D4A76">
        <w:rPr>
          <w:i/>
        </w:rPr>
        <w:t>attacker</w:t>
      </w:r>
      <w:r>
        <w:t xml:space="preserve"> untuk </w:t>
      </w:r>
      <w:r w:rsidRPr="007D4A76">
        <w:rPr>
          <w:i/>
        </w:rPr>
        <w:t>Black Hole</w:t>
      </w:r>
      <w:r>
        <w:t xml:space="preserve"> dan </w:t>
      </w:r>
      <w:r w:rsidRPr="007D4A76">
        <w:rPr>
          <w:i/>
        </w:rPr>
        <w:t>Worm Hole attack</w:t>
      </w:r>
      <w:r>
        <w:t xml:space="preserve">, serta 2 dan 4 </w:t>
      </w:r>
      <w:r w:rsidRPr="007D4A76">
        <w:rPr>
          <w:i/>
        </w:rPr>
        <w:t>node</w:t>
      </w:r>
      <w:r>
        <w:t xml:space="preserve"> untuk kombinasi </w:t>
      </w:r>
      <w:r w:rsidRPr="007D4A76">
        <w:rPr>
          <w:i/>
        </w:rPr>
        <w:t>Black Hole</w:t>
      </w:r>
      <w:r>
        <w:t xml:space="preserve"> dan </w:t>
      </w:r>
      <w:r w:rsidRPr="007D4A76">
        <w:rPr>
          <w:i/>
        </w:rPr>
        <w:t>Worm Hole attack</w:t>
      </w:r>
      <w:r>
        <w:t>.</w:t>
      </w:r>
    </w:p>
    <w:p w:rsidR="002B1BE7" w:rsidRDefault="007901DF" w:rsidP="007901DF">
      <w:pPr>
        <w:ind w:firstLine="567"/>
        <w:jc w:val="both"/>
      </w:pPr>
      <w:r>
        <w:t xml:space="preserve">Hasil pengambilan data PDR pada skenario </w:t>
      </w:r>
      <w:r w:rsidRPr="00D6385B">
        <w:rPr>
          <w:i/>
        </w:rPr>
        <w:t>real</w:t>
      </w:r>
      <w:r>
        <w:t xml:space="preserve"> 30, 40, dan 50 </w:t>
      </w:r>
      <w:r w:rsidRPr="00D6385B">
        <w:rPr>
          <w:i/>
        </w:rPr>
        <w:t>node</w:t>
      </w:r>
      <w:r w:rsidR="00B7082F">
        <w:t xml:space="preserve"> dapat dilihat pada </w:t>
      </w:r>
      <w:r w:rsidR="00B7082F">
        <w:fldChar w:fldCharType="begin"/>
      </w:r>
      <w:r w:rsidR="00B7082F">
        <w:instrText xml:space="preserve"> REF _Ref484052473 \h </w:instrText>
      </w:r>
      <w:r w:rsidR="00B7082F">
        <w:fldChar w:fldCharType="separate"/>
      </w:r>
      <w:r w:rsidR="004F4408">
        <w:t xml:space="preserve">Gambar </w:t>
      </w:r>
      <w:r w:rsidR="004F4408">
        <w:rPr>
          <w:noProof/>
        </w:rPr>
        <w:t>5</w:t>
      </w:r>
      <w:r w:rsidR="004F4408">
        <w:t>.</w:t>
      </w:r>
      <w:r w:rsidR="004F4408">
        <w:rPr>
          <w:noProof/>
        </w:rPr>
        <w:t>10</w:t>
      </w:r>
      <w:r w:rsidR="00B7082F">
        <w:fldChar w:fldCharType="end"/>
      </w:r>
      <w:r w:rsidR="00B7082F">
        <w:t xml:space="preserve">, </w:t>
      </w:r>
      <w:r w:rsidR="00B7082F">
        <w:fldChar w:fldCharType="begin"/>
      </w:r>
      <w:r w:rsidR="00B7082F">
        <w:instrText xml:space="preserve"> REF _Ref484052482 \h </w:instrText>
      </w:r>
      <w:r w:rsidR="00B7082F">
        <w:fldChar w:fldCharType="separate"/>
      </w:r>
      <w:r w:rsidR="004F4408">
        <w:t xml:space="preserve">Gambar </w:t>
      </w:r>
      <w:r w:rsidR="004F4408">
        <w:rPr>
          <w:noProof/>
        </w:rPr>
        <w:t>5</w:t>
      </w:r>
      <w:r w:rsidR="004F4408">
        <w:t>.</w:t>
      </w:r>
      <w:r w:rsidR="004F4408">
        <w:rPr>
          <w:noProof/>
        </w:rPr>
        <w:t>11</w:t>
      </w:r>
      <w:r w:rsidR="00B7082F">
        <w:fldChar w:fldCharType="end"/>
      </w:r>
      <w:r w:rsidR="00B7082F">
        <w:t xml:space="preserve">, dan </w:t>
      </w:r>
      <w:r w:rsidR="00B7082F">
        <w:fldChar w:fldCharType="begin"/>
      </w:r>
      <w:r w:rsidR="00B7082F">
        <w:instrText xml:space="preserve"> REF _Ref484052494 \h </w:instrText>
      </w:r>
      <w:r w:rsidR="00B7082F">
        <w:fldChar w:fldCharType="separate"/>
      </w:r>
      <w:r w:rsidR="004F4408">
        <w:t xml:space="preserve">Gambar </w:t>
      </w:r>
      <w:r w:rsidR="004F4408">
        <w:rPr>
          <w:noProof/>
        </w:rPr>
        <w:t>5</w:t>
      </w:r>
      <w:r w:rsidR="004F4408">
        <w:t>.</w:t>
      </w:r>
      <w:r w:rsidR="004F4408">
        <w:rPr>
          <w:noProof/>
        </w:rPr>
        <w:t>12</w:t>
      </w:r>
      <w:r w:rsidR="00B7082F">
        <w:fldChar w:fldCharType="end"/>
      </w:r>
      <w:r>
        <w:t>.</w:t>
      </w:r>
    </w:p>
    <w:p w:rsidR="000237F4" w:rsidRDefault="000237F4" w:rsidP="007901DF">
      <w:pPr>
        <w:ind w:firstLine="567"/>
        <w:jc w:val="both"/>
      </w:pPr>
      <w:r>
        <w:t xml:space="preserve">Berdasarkan grafik pada </w:t>
      </w:r>
      <w:r>
        <w:fldChar w:fldCharType="begin"/>
      </w:r>
      <w:r>
        <w:instrText xml:space="preserve"> REF _Ref484052473 \h  \* MERGEFORMAT </w:instrText>
      </w:r>
      <w:r>
        <w:fldChar w:fldCharType="separate"/>
      </w:r>
      <w:r w:rsidR="004F4408">
        <w:t xml:space="preserve">Gambar </w:t>
      </w:r>
      <w:r w:rsidR="004F4408">
        <w:rPr>
          <w:noProof/>
        </w:rPr>
        <w:t>5.10</w:t>
      </w:r>
      <w:r>
        <w:fldChar w:fldCharType="end"/>
      </w:r>
      <w:r>
        <w:t xml:space="preserve">, </w:t>
      </w:r>
      <w:r>
        <w:fldChar w:fldCharType="begin"/>
      </w:r>
      <w:r>
        <w:instrText xml:space="preserve"> REF _Ref484052482 \h  \* MERGEFORMAT </w:instrText>
      </w:r>
      <w:r>
        <w:fldChar w:fldCharType="separate"/>
      </w:r>
      <w:r w:rsidR="004F4408">
        <w:t xml:space="preserve">Gambar </w:t>
      </w:r>
      <w:r w:rsidR="004F4408">
        <w:rPr>
          <w:noProof/>
        </w:rPr>
        <w:t>5.11</w:t>
      </w:r>
      <w:r>
        <w:fldChar w:fldCharType="end"/>
      </w:r>
      <w:r>
        <w:t xml:space="preserve">, dan </w:t>
      </w:r>
      <w:r>
        <w:fldChar w:fldCharType="begin"/>
      </w:r>
      <w:r>
        <w:instrText xml:space="preserve"> REF _Ref484052494 \h  \* MERGEFORMAT </w:instrText>
      </w:r>
      <w:r>
        <w:fldChar w:fldCharType="separate"/>
      </w:r>
      <w:r w:rsidR="004F4408">
        <w:t xml:space="preserve">Gambar </w:t>
      </w:r>
      <w:r w:rsidR="004F4408">
        <w:rPr>
          <w:noProof/>
        </w:rPr>
        <w:t>5.12</w:t>
      </w:r>
      <w:r>
        <w:fldChar w:fldCharType="end"/>
      </w:r>
      <w:r>
        <w:t xml:space="preserve"> </w:t>
      </w:r>
      <w:r w:rsidRPr="00D6385B">
        <w:rPr>
          <w:i/>
        </w:rPr>
        <w:t>routing protocol</w:t>
      </w:r>
      <w:r>
        <w:t xml:space="preserve"> AODV yang telah dimodifikasi mampu mengatasi </w:t>
      </w:r>
      <w:r w:rsidRPr="00D6385B">
        <w:rPr>
          <w:i/>
        </w:rPr>
        <w:t>Black Hole</w:t>
      </w:r>
      <w:r>
        <w:t xml:space="preserve">, dan </w:t>
      </w:r>
      <w:r w:rsidRPr="00D6385B">
        <w:rPr>
          <w:i/>
        </w:rPr>
        <w:t>Worm Hole attack</w:t>
      </w:r>
      <w:r>
        <w:t xml:space="preserve"> maupun kombinasi keduanya dengan ditunjukkan oleh paket data yang dapat di</w:t>
      </w:r>
      <w:r w:rsidRPr="00D6385B">
        <w:rPr>
          <w:i/>
        </w:rPr>
        <w:t>recovery</w:t>
      </w:r>
      <w:r>
        <w:t xml:space="preserve"> selama serangan terjadi.</w:t>
      </w:r>
    </w:p>
    <w:p w:rsidR="007901DF" w:rsidRDefault="007901DF" w:rsidP="007901DF">
      <w:pPr>
        <w:jc w:val="both"/>
      </w:pPr>
    </w:p>
    <w:p w:rsidR="007901DF" w:rsidRDefault="00CB09AD" w:rsidP="007901DF">
      <w:pPr>
        <w:keepNext/>
        <w:jc w:val="both"/>
      </w:pPr>
      <w:r>
        <w:rPr>
          <w:noProof/>
          <w:lang w:eastAsia="id-ID"/>
        </w:rPr>
        <w:lastRenderedPageBreak/>
        <w:drawing>
          <wp:inline distT="0" distB="0" distL="0" distR="0" wp14:anchorId="0672F8C5" wp14:editId="3A8F0539">
            <wp:extent cx="3708400" cy="3095625"/>
            <wp:effectExtent l="0" t="0" r="6350" b="9525"/>
            <wp:docPr id="450817" name="Chart 450817"/>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inline>
        </w:drawing>
      </w:r>
    </w:p>
    <w:p w:rsidR="007901DF" w:rsidRDefault="007901DF" w:rsidP="007901DF">
      <w:pPr>
        <w:pStyle w:val="Caption"/>
        <w:rPr>
          <w:b w:val="0"/>
          <w:i/>
        </w:rPr>
      </w:pPr>
      <w:bookmarkStart w:id="279" w:name="_Ref484052473"/>
      <w:bookmarkStart w:id="280" w:name="_Toc487273026"/>
      <w:r>
        <w:t xml:space="preserve">Gambar </w:t>
      </w:r>
      <w:r w:rsidR="002E4E75">
        <w:fldChar w:fldCharType="begin"/>
      </w:r>
      <w:r w:rsidR="002E4E75">
        <w:instrText xml:space="preserve"> STYLEREF 1 \s </w:instrText>
      </w:r>
      <w:r w:rsidR="002E4E75">
        <w:fldChar w:fldCharType="separate"/>
      </w:r>
      <w:r w:rsidR="004F4408">
        <w:rPr>
          <w:noProof/>
        </w:rPr>
        <w:t>5</w:t>
      </w:r>
      <w:r w:rsidR="002E4E75">
        <w:rPr>
          <w:noProof/>
        </w:rPr>
        <w:fldChar w:fldCharType="end"/>
      </w:r>
      <w:r w:rsidR="004834F4">
        <w:t>.</w:t>
      </w:r>
      <w:r w:rsidR="002E4E75">
        <w:fldChar w:fldCharType="begin"/>
      </w:r>
      <w:r w:rsidR="002E4E75">
        <w:instrText xml:space="preserve"> SEQ Gambar \* ARABIC \s 1 </w:instrText>
      </w:r>
      <w:r w:rsidR="002E4E75">
        <w:fldChar w:fldCharType="separate"/>
      </w:r>
      <w:r w:rsidR="004F4408">
        <w:rPr>
          <w:noProof/>
        </w:rPr>
        <w:t>10</w:t>
      </w:r>
      <w:r w:rsidR="002E4E75">
        <w:rPr>
          <w:noProof/>
        </w:rPr>
        <w:fldChar w:fldCharType="end"/>
      </w:r>
      <w:bookmarkEnd w:id="279"/>
      <w:r>
        <w:t xml:space="preserve"> </w:t>
      </w:r>
      <w:r w:rsidRPr="007901DF">
        <w:rPr>
          <w:b w:val="0"/>
        </w:rPr>
        <w:t xml:space="preserve">Grafik PDR terhadap </w:t>
      </w:r>
      <w:r w:rsidR="003E169A" w:rsidRPr="007901DF">
        <w:rPr>
          <w:b w:val="0"/>
        </w:rPr>
        <w:t xml:space="preserve">Banyak </w:t>
      </w:r>
      <w:r w:rsidR="003E169A" w:rsidRPr="00D6385B">
        <w:rPr>
          <w:b w:val="0"/>
          <w:i/>
        </w:rPr>
        <w:t>Malicious Node</w:t>
      </w:r>
      <w:r w:rsidR="003E169A">
        <w:rPr>
          <w:b w:val="0"/>
        </w:rPr>
        <w:t xml:space="preserve"> dan Variasi Serangannya p</w:t>
      </w:r>
      <w:r w:rsidR="003E169A" w:rsidRPr="007901DF">
        <w:rPr>
          <w:b w:val="0"/>
        </w:rPr>
        <w:t xml:space="preserve">ada Skenario </w:t>
      </w:r>
      <w:r w:rsidR="003E169A" w:rsidRPr="00D6385B">
        <w:rPr>
          <w:b w:val="0"/>
          <w:i/>
        </w:rPr>
        <w:t>Real</w:t>
      </w:r>
      <w:r w:rsidR="003E169A" w:rsidRPr="007901DF">
        <w:rPr>
          <w:b w:val="0"/>
        </w:rPr>
        <w:t xml:space="preserve"> 30 </w:t>
      </w:r>
      <w:r w:rsidR="003E169A" w:rsidRPr="00D6385B">
        <w:rPr>
          <w:b w:val="0"/>
          <w:i/>
        </w:rPr>
        <w:t>Node</w:t>
      </w:r>
      <w:bookmarkEnd w:id="280"/>
    </w:p>
    <w:p w:rsidR="00627AC1" w:rsidRDefault="00627AC1" w:rsidP="000237F4">
      <w:pPr>
        <w:jc w:val="both"/>
      </w:pPr>
    </w:p>
    <w:p w:rsidR="00627AC1" w:rsidRDefault="00627AC1" w:rsidP="00627AC1">
      <w:pPr>
        <w:ind w:firstLine="720"/>
        <w:jc w:val="both"/>
      </w:pPr>
      <w:r>
        <w:t xml:space="preserve">Pada uji coba skenario </w:t>
      </w:r>
      <w:r w:rsidRPr="00F02852">
        <w:t>dengan</w:t>
      </w:r>
      <w:r>
        <w:rPr>
          <w:i/>
        </w:rPr>
        <w:t xml:space="preserve"> malicious node</w:t>
      </w:r>
      <w:r>
        <w:t xml:space="preserve">, </w:t>
      </w:r>
      <w:r w:rsidRPr="00E93C40">
        <w:rPr>
          <w:i/>
        </w:rPr>
        <w:t>routing protocol</w:t>
      </w:r>
      <w:r>
        <w:t xml:space="preserve"> yang telah dimodifikasi mengalami peningkatan PDR jika dibandingkan dengan </w:t>
      </w:r>
      <w:r w:rsidRPr="00E93C40">
        <w:rPr>
          <w:i/>
        </w:rPr>
        <w:t>routing protocol original</w:t>
      </w:r>
      <w:r>
        <w:t xml:space="preserve">. Peningkatan PDR rata-rata pada skenario 30 </w:t>
      </w:r>
      <w:r w:rsidRPr="0083331F">
        <w:rPr>
          <w:i/>
        </w:rPr>
        <w:t>node</w:t>
      </w:r>
      <w:r>
        <w:t xml:space="preserve">, 40 </w:t>
      </w:r>
      <w:r w:rsidRPr="0083331F">
        <w:rPr>
          <w:i/>
        </w:rPr>
        <w:t>node</w:t>
      </w:r>
      <w:r>
        <w:t xml:space="preserve">, dan 50 </w:t>
      </w:r>
      <w:r w:rsidRPr="0083331F">
        <w:rPr>
          <w:i/>
        </w:rPr>
        <w:t>node</w:t>
      </w:r>
      <w:r>
        <w:t xml:space="preserve"> sebesar 46.04% ketika terjadi </w:t>
      </w:r>
      <w:r w:rsidRPr="0083331F">
        <w:rPr>
          <w:i/>
        </w:rPr>
        <w:t>Black Hole attack</w:t>
      </w:r>
      <w:r>
        <w:t xml:space="preserve">, 41.91% ketika terjadi </w:t>
      </w:r>
      <w:r w:rsidRPr="0083331F">
        <w:rPr>
          <w:i/>
        </w:rPr>
        <w:t>Worm Hole attack</w:t>
      </w:r>
      <w:r>
        <w:t>, dan 44.25% ketika terjadi kombinasi serangan keduanya.</w:t>
      </w:r>
    </w:p>
    <w:p w:rsidR="000237F4" w:rsidRPr="00627AC1" w:rsidRDefault="000237F4" w:rsidP="00627AC1">
      <w:pPr>
        <w:ind w:firstLine="720"/>
        <w:jc w:val="both"/>
      </w:pPr>
      <w:r>
        <w:t xml:space="preserve">Pada skenario dimana </w:t>
      </w:r>
      <w:r w:rsidRPr="0083331F">
        <w:rPr>
          <w:i/>
        </w:rPr>
        <w:t>malicious node</w:t>
      </w:r>
      <w:r>
        <w:t xml:space="preserve"> melakukan </w:t>
      </w:r>
      <w:r w:rsidRPr="0083331F">
        <w:rPr>
          <w:i/>
        </w:rPr>
        <w:t>Black Hole attack</w:t>
      </w:r>
      <w:r>
        <w:t xml:space="preserve">, peningkatan PDR tertinggi terjadi saat terdapat 1 </w:t>
      </w:r>
      <w:r w:rsidRPr="00E93C40">
        <w:rPr>
          <w:i/>
        </w:rPr>
        <w:t xml:space="preserve">node </w:t>
      </w:r>
      <w:r>
        <w:rPr>
          <w:i/>
        </w:rPr>
        <w:t>Black Hole</w:t>
      </w:r>
      <w:r>
        <w:t xml:space="preserve"> pada uji coba 40 </w:t>
      </w:r>
      <w:r w:rsidRPr="00E93C40">
        <w:rPr>
          <w:i/>
        </w:rPr>
        <w:t>node</w:t>
      </w:r>
      <w:r>
        <w:t xml:space="preserve">. Nilai PDR yang awalnya pada skenario normal adalah 0.964 turun drastis saat terjadi </w:t>
      </w:r>
      <w:r w:rsidRPr="00E93C40">
        <w:rPr>
          <w:i/>
        </w:rPr>
        <w:t>Black Hole attack</w:t>
      </w:r>
      <w:r>
        <w:t xml:space="preserve"> menjadi 0.229 ketika menggunakan </w:t>
      </w:r>
      <w:r w:rsidRPr="00E93C40">
        <w:rPr>
          <w:i/>
        </w:rPr>
        <w:t>routing protocol original</w:t>
      </w:r>
      <w:r>
        <w:t xml:space="preserve">. Namun dengan </w:t>
      </w:r>
      <w:r w:rsidRPr="00E93C40">
        <w:rPr>
          <w:i/>
        </w:rPr>
        <w:t>routing protocol</w:t>
      </w:r>
      <w:r>
        <w:t xml:space="preserve"> yang telah dimodifikasi, </w:t>
      </w:r>
      <w:r>
        <w:lastRenderedPageBreak/>
        <w:t xml:space="preserve">nilai PDR menjadi 0.784 atau dapat dikatakan mengalami peningkatan sebesar 57.62%. Sedangkan peningkatan terendah terjadi saat terdapat 1 </w:t>
      </w:r>
      <w:r w:rsidRPr="0083331F">
        <w:rPr>
          <w:i/>
        </w:rPr>
        <w:t>node Black Hole</w:t>
      </w:r>
      <w:r>
        <w:t xml:space="preserve"> pada uji coba 30 </w:t>
      </w:r>
      <w:r w:rsidRPr="0083331F">
        <w:rPr>
          <w:i/>
        </w:rPr>
        <w:t>node</w:t>
      </w:r>
      <w:r>
        <w:t>, yaitu hanya sebesar 20.74%.</w:t>
      </w:r>
    </w:p>
    <w:p w:rsidR="007901DF" w:rsidRDefault="007901DF" w:rsidP="007901DF"/>
    <w:p w:rsidR="007901DF" w:rsidRDefault="006779E0" w:rsidP="007901DF">
      <w:pPr>
        <w:keepNext/>
      </w:pPr>
      <w:r>
        <w:rPr>
          <w:noProof/>
          <w:lang w:eastAsia="id-ID"/>
        </w:rPr>
        <w:drawing>
          <wp:inline distT="0" distB="0" distL="0" distR="0" wp14:anchorId="5F651FF7" wp14:editId="58485849">
            <wp:extent cx="3708400" cy="3114675"/>
            <wp:effectExtent l="0" t="0" r="6350" b="9525"/>
            <wp:docPr id="450830" name="Chart 450830"/>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p>
    <w:p w:rsidR="00627AC1" w:rsidRDefault="007901DF" w:rsidP="000237F4">
      <w:pPr>
        <w:pStyle w:val="Caption"/>
        <w:rPr>
          <w:b w:val="0"/>
          <w:i/>
        </w:rPr>
      </w:pPr>
      <w:bookmarkStart w:id="281" w:name="_Ref484052482"/>
      <w:bookmarkStart w:id="282" w:name="_Toc487273027"/>
      <w:r>
        <w:t xml:space="preserve">Gambar </w:t>
      </w:r>
      <w:r w:rsidR="002E4E75">
        <w:fldChar w:fldCharType="begin"/>
      </w:r>
      <w:r w:rsidR="002E4E75">
        <w:instrText xml:space="preserve"> STYLEREF 1 \s </w:instrText>
      </w:r>
      <w:r w:rsidR="002E4E75">
        <w:fldChar w:fldCharType="separate"/>
      </w:r>
      <w:r w:rsidR="004F4408">
        <w:rPr>
          <w:noProof/>
        </w:rPr>
        <w:t>5</w:t>
      </w:r>
      <w:r w:rsidR="002E4E75">
        <w:rPr>
          <w:noProof/>
        </w:rPr>
        <w:fldChar w:fldCharType="end"/>
      </w:r>
      <w:r w:rsidR="004834F4">
        <w:t>.</w:t>
      </w:r>
      <w:r w:rsidR="002E4E75">
        <w:fldChar w:fldCharType="begin"/>
      </w:r>
      <w:r w:rsidR="002E4E75">
        <w:instrText xml:space="preserve"> SEQ Gambar \* ARABIC \s 1 </w:instrText>
      </w:r>
      <w:r w:rsidR="002E4E75">
        <w:fldChar w:fldCharType="separate"/>
      </w:r>
      <w:r w:rsidR="004F4408">
        <w:rPr>
          <w:noProof/>
        </w:rPr>
        <w:t>11</w:t>
      </w:r>
      <w:r w:rsidR="002E4E75">
        <w:rPr>
          <w:noProof/>
        </w:rPr>
        <w:fldChar w:fldCharType="end"/>
      </w:r>
      <w:bookmarkEnd w:id="281"/>
      <w:r>
        <w:t xml:space="preserve"> </w:t>
      </w:r>
      <w:r w:rsidRPr="007901DF">
        <w:rPr>
          <w:b w:val="0"/>
        </w:rPr>
        <w:t xml:space="preserve">Grafik PDR terhadap </w:t>
      </w:r>
      <w:r w:rsidR="003E169A" w:rsidRPr="007901DF">
        <w:rPr>
          <w:b w:val="0"/>
        </w:rPr>
        <w:t xml:space="preserve">Banyak </w:t>
      </w:r>
      <w:r w:rsidR="003E169A" w:rsidRPr="00D6385B">
        <w:rPr>
          <w:b w:val="0"/>
          <w:i/>
        </w:rPr>
        <w:t>Malicious Node</w:t>
      </w:r>
      <w:r w:rsidR="003E169A">
        <w:rPr>
          <w:b w:val="0"/>
        </w:rPr>
        <w:t xml:space="preserve"> d</w:t>
      </w:r>
      <w:r w:rsidR="003E169A" w:rsidRPr="007901DF">
        <w:rPr>
          <w:b w:val="0"/>
        </w:rPr>
        <w:t>an Variasi Serang</w:t>
      </w:r>
      <w:r w:rsidR="003E169A">
        <w:rPr>
          <w:b w:val="0"/>
        </w:rPr>
        <w:t>annya p</w:t>
      </w:r>
      <w:r w:rsidR="003E169A" w:rsidRPr="007901DF">
        <w:rPr>
          <w:b w:val="0"/>
        </w:rPr>
        <w:t xml:space="preserve">ada Skenario </w:t>
      </w:r>
      <w:r w:rsidR="003E169A" w:rsidRPr="00D6385B">
        <w:rPr>
          <w:b w:val="0"/>
          <w:i/>
        </w:rPr>
        <w:t>Real</w:t>
      </w:r>
      <w:r w:rsidR="003E169A" w:rsidRPr="007901DF">
        <w:rPr>
          <w:b w:val="0"/>
        </w:rPr>
        <w:t xml:space="preserve"> 40 </w:t>
      </w:r>
      <w:r w:rsidR="003E169A" w:rsidRPr="00D6385B">
        <w:rPr>
          <w:b w:val="0"/>
          <w:i/>
        </w:rPr>
        <w:t>Node</w:t>
      </w:r>
      <w:bookmarkEnd w:id="282"/>
    </w:p>
    <w:p w:rsidR="000237F4" w:rsidRDefault="000237F4" w:rsidP="000237F4"/>
    <w:p w:rsidR="000237F4" w:rsidRPr="000237F4" w:rsidRDefault="000237F4" w:rsidP="000237F4">
      <w:pPr>
        <w:ind w:firstLine="720"/>
        <w:jc w:val="both"/>
      </w:pPr>
      <w:r>
        <w:t xml:space="preserve">Pada skenario dimana </w:t>
      </w:r>
      <w:r w:rsidRPr="001257B6">
        <w:rPr>
          <w:i/>
        </w:rPr>
        <w:t>malicious node</w:t>
      </w:r>
      <w:r>
        <w:t xml:space="preserve"> melakukan </w:t>
      </w:r>
      <w:r w:rsidRPr="001257B6">
        <w:rPr>
          <w:i/>
        </w:rPr>
        <w:t>Worm Hole attack</w:t>
      </w:r>
      <w:r>
        <w:t xml:space="preserve">, peningkatan PDR tertinggi terjadi saat terdapat 4 </w:t>
      </w:r>
      <w:r w:rsidRPr="00E93C40">
        <w:rPr>
          <w:i/>
        </w:rPr>
        <w:t xml:space="preserve">node </w:t>
      </w:r>
      <w:r>
        <w:rPr>
          <w:i/>
        </w:rPr>
        <w:t>Worm Hole</w:t>
      </w:r>
      <w:r>
        <w:t xml:space="preserve"> pada uji coba 40 </w:t>
      </w:r>
      <w:r w:rsidRPr="00E93C40">
        <w:rPr>
          <w:i/>
        </w:rPr>
        <w:t>node</w:t>
      </w:r>
      <w:r>
        <w:t xml:space="preserve">. Nilai PDR yang awalnya pada skenario normal adalah 0.964 turun drastis saat terjadi </w:t>
      </w:r>
      <w:r>
        <w:rPr>
          <w:i/>
        </w:rPr>
        <w:t>Worm</w:t>
      </w:r>
      <w:r w:rsidRPr="00E93C40">
        <w:rPr>
          <w:i/>
        </w:rPr>
        <w:t xml:space="preserve"> Hole attack</w:t>
      </w:r>
      <w:r>
        <w:t xml:space="preserve"> menjadi 0.016 ketika menggunakan </w:t>
      </w:r>
      <w:r w:rsidRPr="00E93C40">
        <w:rPr>
          <w:i/>
        </w:rPr>
        <w:t>routing protocol original</w:t>
      </w:r>
      <w:r>
        <w:t xml:space="preserve">. Namun dengan </w:t>
      </w:r>
      <w:r w:rsidRPr="00E93C40">
        <w:rPr>
          <w:i/>
        </w:rPr>
        <w:t>routing protocol</w:t>
      </w:r>
      <w:r>
        <w:t xml:space="preserve"> yang telah dimodifikasi, nilai PDR menjadi 0.6 atau dapat dikatakan mengalami peningkatan sebesar 60.01%. Sedangkan peningkatan terendah </w:t>
      </w:r>
      <w:r>
        <w:lastRenderedPageBreak/>
        <w:t xml:space="preserve">terjadi saat terdapat 1 </w:t>
      </w:r>
      <w:r>
        <w:rPr>
          <w:i/>
        </w:rPr>
        <w:t>node Worm</w:t>
      </w:r>
      <w:r w:rsidRPr="0083331F">
        <w:rPr>
          <w:i/>
        </w:rPr>
        <w:t xml:space="preserve"> Hole</w:t>
      </w:r>
      <w:r>
        <w:t xml:space="preserve"> pada uji coba 30 </w:t>
      </w:r>
      <w:r w:rsidRPr="0083331F">
        <w:rPr>
          <w:i/>
        </w:rPr>
        <w:t>node</w:t>
      </w:r>
      <w:r>
        <w:t>, yaitu hanya sebesar 22.42%.</w:t>
      </w:r>
    </w:p>
    <w:p w:rsidR="007901DF" w:rsidRDefault="007901DF" w:rsidP="007901DF"/>
    <w:p w:rsidR="007901DF" w:rsidRDefault="006779E0" w:rsidP="007901DF">
      <w:pPr>
        <w:keepNext/>
      </w:pPr>
      <w:r>
        <w:rPr>
          <w:noProof/>
          <w:lang w:eastAsia="id-ID"/>
        </w:rPr>
        <w:drawing>
          <wp:inline distT="0" distB="0" distL="0" distR="0" wp14:anchorId="12204A58" wp14:editId="3945F2FC">
            <wp:extent cx="3708400" cy="3048000"/>
            <wp:effectExtent l="0" t="0" r="6350" b="0"/>
            <wp:docPr id="450831" name="Chart 450831"/>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inline>
        </w:drawing>
      </w:r>
    </w:p>
    <w:p w:rsidR="007901DF" w:rsidRDefault="007901DF" w:rsidP="00D64CB5">
      <w:pPr>
        <w:pStyle w:val="Caption"/>
        <w:rPr>
          <w:b w:val="0"/>
          <w:i/>
        </w:rPr>
      </w:pPr>
      <w:bookmarkStart w:id="283" w:name="_Ref484052494"/>
      <w:bookmarkStart w:id="284" w:name="_Toc487273028"/>
      <w:r>
        <w:t xml:space="preserve">Gambar </w:t>
      </w:r>
      <w:r w:rsidR="002E4E75">
        <w:fldChar w:fldCharType="begin"/>
      </w:r>
      <w:r w:rsidR="002E4E75">
        <w:instrText xml:space="preserve"> STYLEREF 1 \s </w:instrText>
      </w:r>
      <w:r w:rsidR="002E4E75">
        <w:fldChar w:fldCharType="separate"/>
      </w:r>
      <w:r w:rsidR="004F4408">
        <w:rPr>
          <w:noProof/>
        </w:rPr>
        <w:t>5</w:t>
      </w:r>
      <w:r w:rsidR="002E4E75">
        <w:rPr>
          <w:noProof/>
        </w:rPr>
        <w:fldChar w:fldCharType="end"/>
      </w:r>
      <w:r w:rsidR="004834F4">
        <w:t>.</w:t>
      </w:r>
      <w:r w:rsidR="002E4E75">
        <w:fldChar w:fldCharType="begin"/>
      </w:r>
      <w:r w:rsidR="002E4E75">
        <w:instrText xml:space="preserve"> SEQ Gambar \* ARABIC \s 1 </w:instrText>
      </w:r>
      <w:r w:rsidR="002E4E75">
        <w:fldChar w:fldCharType="separate"/>
      </w:r>
      <w:r w:rsidR="004F4408">
        <w:rPr>
          <w:noProof/>
        </w:rPr>
        <w:t>12</w:t>
      </w:r>
      <w:r w:rsidR="002E4E75">
        <w:rPr>
          <w:noProof/>
        </w:rPr>
        <w:fldChar w:fldCharType="end"/>
      </w:r>
      <w:bookmarkEnd w:id="283"/>
      <w:r>
        <w:t xml:space="preserve"> </w:t>
      </w:r>
      <w:r w:rsidRPr="007901DF">
        <w:rPr>
          <w:b w:val="0"/>
        </w:rPr>
        <w:t xml:space="preserve">Grafik PDR terhadap </w:t>
      </w:r>
      <w:r w:rsidR="003E169A" w:rsidRPr="007901DF">
        <w:rPr>
          <w:b w:val="0"/>
        </w:rPr>
        <w:t xml:space="preserve">Banyak </w:t>
      </w:r>
      <w:r w:rsidR="003E169A" w:rsidRPr="00D6385B">
        <w:rPr>
          <w:b w:val="0"/>
          <w:i/>
        </w:rPr>
        <w:t>Malicious Node</w:t>
      </w:r>
      <w:r w:rsidR="003E169A">
        <w:rPr>
          <w:b w:val="0"/>
        </w:rPr>
        <w:t xml:space="preserve"> dan Variasi Serangannya p</w:t>
      </w:r>
      <w:r w:rsidR="003E169A" w:rsidRPr="007901DF">
        <w:rPr>
          <w:b w:val="0"/>
        </w:rPr>
        <w:t xml:space="preserve">ada Skenario </w:t>
      </w:r>
      <w:r w:rsidR="003E169A" w:rsidRPr="00D6385B">
        <w:rPr>
          <w:b w:val="0"/>
          <w:i/>
        </w:rPr>
        <w:t>Real</w:t>
      </w:r>
      <w:r w:rsidR="003E169A" w:rsidRPr="007901DF">
        <w:rPr>
          <w:b w:val="0"/>
        </w:rPr>
        <w:t xml:space="preserve"> 50 </w:t>
      </w:r>
      <w:r w:rsidR="003E169A" w:rsidRPr="00D6385B">
        <w:rPr>
          <w:b w:val="0"/>
          <w:i/>
        </w:rPr>
        <w:t>Node</w:t>
      </w:r>
      <w:bookmarkEnd w:id="284"/>
    </w:p>
    <w:p w:rsidR="00627AC1" w:rsidRDefault="00627AC1" w:rsidP="00627AC1"/>
    <w:p w:rsidR="00D64CB5" w:rsidRDefault="00627AC1" w:rsidP="00627AC1">
      <w:pPr>
        <w:ind w:firstLine="720"/>
        <w:jc w:val="both"/>
      </w:pPr>
      <w:r>
        <w:t xml:space="preserve">Untuk uji coba dimana </w:t>
      </w:r>
      <w:r w:rsidRPr="003A0E91">
        <w:rPr>
          <w:i/>
        </w:rPr>
        <w:t>malicious node</w:t>
      </w:r>
      <w:r>
        <w:t xml:space="preserve"> melakukan kombinasi antara </w:t>
      </w:r>
      <w:r w:rsidRPr="003A0E91">
        <w:rPr>
          <w:i/>
        </w:rPr>
        <w:t>Black Hole</w:t>
      </w:r>
      <w:r>
        <w:t xml:space="preserve"> dan </w:t>
      </w:r>
      <w:r w:rsidRPr="003A0E91">
        <w:rPr>
          <w:i/>
        </w:rPr>
        <w:t>Worm Hole attack</w:t>
      </w:r>
      <w:r>
        <w:t>,</w:t>
      </w:r>
      <w:r w:rsidR="000237F4">
        <w:t xml:space="preserve"> sama seperti skenario </w:t>
      </w:r>
      <w:r w:rsidR="000237F4" w:rsidRPr="000237F4">
        <w:rPr>
          <w:i/>
        </w:rPr>
        <w:t>grid</w:t>
      </w:r>
      <w:r w:rsidR="000237F4">
        <w:t>, yaitu</w:t>
      </w:r>
      <w:r>
        <w:t xml:space="preserve"> hanya dilakukan ketika terdapat 2 </w:t>
      </w:r>
      <w:r w:rsidRPr="00162369">
        <w:rPr>
          <w:i/>
        </w:rPr>
        <w:t>malicious node</w:t>
      </w:r>
      <w:r>
        <w:t xml:space="preserve"> dan 4 </w:t>
      </w:r>
      <w:r w:rsidRPr="00162369">
        <w:rPr>
          <w:i/>
        </w:rPr>
        <w:t>malicious node</w:t>
      </w:r>
      <w:r>
        <w:t xml:space="preserve"> dengan perbandingan jumlah </w:t>
      </w:r>
      <w:r w:rsidRPr="00162369">
        <w:rPr>
          <w:i/>
        </w:rPr>
        <w:t>malicious node</w:t>
      </w:r>
      <w:r>
        <w:t xml:space="preserve"> yang melakukan </w:t>
      </w:r>
      <w:r w:rsidRPr="00162369">
        <w:rPr>
          <w:i/>
        </w:rPr>
        <w:t>Black Hole attack</w:t>
      </w:r>
      <w:r>
        <w:t xml:space="preserve"> sama dengan jumlah </w:t>
      </w:r>
      <w:r w:rsidRPr="00162369">
        <w:rPr>
          <w:i/>
        </w:rPr>
        <w:t>malicious node</w:t>
      </w:r>
      <w:r>
        <w:t xml:space="preserve"> yang melakukan </w:t>
      </w:r>
      <w:r w:rsidRPr="00162369">
        <w:rPr>
          <w:i/>
        </w:rPr>
        <w:t>Worm Hole attack</w:t>
      </w:r>
      <w:r>
        <w:t xml:space="preserve">. Pada skenario ini, peningkatan PDR tertinggi terjadi </w:t>
      </w:r>
      <w:r w:rsidR="000237F4">
        <w:t>saat terdapat 4</w:t>
      </w:r>
      <w:r>
        <w:t xml:space="preserve"> </w:t>
      </w:r>
      <w:r>
        <w:rPr>
          <w:i/>
        </w:rPr>
        <w:t xml:space="preserve">malicious node </w:t>
      </w:r>
      <w:r w:rsidR="000237F4">
        <w:t>dengan rincian 2</w:t>
      </w:r>
      <w:r>
        <w:t xml:space="preserve"> </w:t>
      </w:r>
      <w:r w:rsidRPr="00162369">
        <w:rPr>
          <w:i/>
        </w:rPr>
        <w:t>node</w:t>
      </w:r>
      <w:r>
        <w:t xml:space="preserve"> melakukan </w:t>
      </w:r>
      <w:r w:rsidRPr="00162369">
        <w:rPr>
          <w:i/>
        </w:rPr>
        <w:t>Black Hole attack</w:t>
      </w:r>
      <w:r w:rsidR="000237F4">
        <w:t xml:space="preserve"> dan 2</w:t>
      </w:r>
      <w:r>
        <w:t xml:space="preserve"> </w:t>
      </w:r>
      <w:r w:rsidRPr="00162369">
        <w:rPr>
          <w:i/>
        </w:rPr>
        <w:t>node</w:t>
      </w:r>
      <w:r>
        <w:t xml:space="preserve"> yang lain melakukan </w:t>
      </w:r>
      <w:r w:rsidRPr="00162369">
        <w:rPr>
          <w:i/>
        </w:rPr>
        <w:t>Worm Hole attack</w:t>
      </w:r>
      <w:r>
        <w:t xml:space="preserve"> pada uji c</w:t>
      </w:r>
      <w:r w:rsidR="000237F4">
        <w:t>oba 4</w:t>
      </w:r>
      <w:r>
        <w:t xml:space="preserve">0 </w:t>
      </w:r>
      <w:r w:rsidRPr="00E93C40">
        <w:rPr>
          <w:i/>
        </w:rPr>
        <w:t>node</w:t>
      </w:r>
      <w:r>
        <w:t>. Nilai PDR yang awalnya pada</w:t>
      </w:r>
      <w:r w:rsidR="000237F4">
        <w:t xml:space="preserve"> skenario normal adalah 0.964</w:t>
      </w:r>
      <w:r>
        <w:t xml:space="preserve"> </w:t>
      </w:r>
      <w:r>
        <w:lastRenderedPageBreak/>
        <w:t xml:space="preserve">turun drastis saat terjadi kombinasi kedua serangan tersebut </w:t>
      </w:r>
      <w:r w:rsidR="000237F4">
        <w:t>menjadi 0.003</w:t>
      </w:r>
      <w:r>
        <w:t xml:space="preserve"> ketika menggunakan </w:t>
      </w:r>
      <w:r w:rsidRPr="00E93C40">
        <w:rPr>
          <w:i/>
        </w:rPr>
        <w:t>routing protocol original</w:t>
      </w:r>
      <w:r>
        <w:t xml:space="preserve">. Namun dengan </w:t>
      </w:r>
      <w:r w:rsidRPr="00E93C40">
        <w:rPr>
          <w:i/>
        </w:rPr>
        <w:t>routing protocol</w:t>
      </w:r>
      <w:r>
        <w:t xml:space="preserve"> yang telah dimodifikasi, nilai PDR menjadi </w:t>
      </w:r>
      <w:r w:rsidR="000237F4">
        <w:t>0.557</w:t>
      </w:r>
      <w:r>
        <w:t xml:space="preserve"> atau dapat dikatakan mengalami peningkatan sebesar 5</w:t>
      </w:r>
      <w:r w:rsidR="000237F4">
        <w:t>7.49</w:t>
      </w:r>
      <w:r>
        <w:t xml:space="preserve">%. Sedangkan peningkatan terendah terjadi saat terdapat 2 </w:t>
      </w:r>
      <w:r>
        <w:rPr>
          <w:i/>
        </w:rPr>
        <w:t>node attacker</w:t>
      </w:r>
      <w:r w:rsidR="000237F4">
        <w:t xml:space="preserve"> pada uji coba 3</w:t>
      </w:r>
      <w:r>
        <w:t xml:space="preserve">0 </w:t>
      </w:r>
      <w:r w:rsidRPr="0083331F">
        <w:rPr>
          <w:i/>
        </w:rPr>
        <w:t>node</w:t>
      </w:r>
      <w:r w:rsidR="000237F4">
        <w:t>, yaitu hanya sebesar 19.73</w:t>
      </w:r>
      <w:r>
        <w:t>%.</w:t>
      </w:r>
    </w:p>
    <w:p w:rsidR="007901DF" w:rsidRDefault="007901DF" w:rsidP="007901DF">
      <w:pPr>
        <w:ind w:firstLine="720"/>
        <w:jc w:val="both"/>
      </w:pPr>
      <w:r>
        <w:t xml:space="preserve">Hasil pengambilan data E2E pada skenario </w:t>
      </w:r>
      <w:r w:rsidRPr="00D6385B">
        <w:rPr>
          <w:i/>
        </w:rPr>
        <w:t>real</w:t>
      </w:r>
      <w:r>
        <w:t xml:space="preserve"> 30, 40, dan 5</w:t>
      </w:r>
      <w:r w:rsidR="00D6385B">
        <w:t xml:space="preserve">0 </w:t>
      </w:r>
      <w:r w:rsidR="00D6385B" w:rsidRPr="00D6385B">
        <w:rPr>
          <w:i/>
        </w:rPr>
        <w:t>node</w:t>
      </w:r>
      <w:r w:rsidR="0082389C">
        <w:t xml:space="preserve"> dapat dilihat pada </w:t>
      </w:r>
      <w:r w:rsidR="0082389C">
        <w:fldChar w:fldCharType="begin"/>
      </w:r>
      <w:r w:rsidR="0082389C">
        <w:instrText xml:space="preserve"> REF _Ref484052730 \h </w:instrText>
      </w:r>
      <w:r w:rsidR="0082389C">
        <w:fldChar w:fldCharType="separate"/>
      </w:r>
      <w:r w:rsidR="004F4408">
        <w:t xml:space="preserve">Gambar </w:t>
      </w:r>
      <w:r w:rsidR="004F4408">
        <w:rPr>
          <w:noProof/>
        </w:rPr>
        <w:t>5</w:t>
      </w:r>
      <w:r w:rsidR="004F4408">
        <w:t>.</w:t>
      </w:r>
      <w:r w:rsidR="004F4408">
        <w:rPr>
          <w:noProof/>
        </w:rPr>
        <w:t>13</w:t>
      </w:r>
      <w:r w:rsidR="0082389C">
        <w:fldChar w:fldCharType="end"/>
      </w:r>
      <w:r w:rsidR="0082389C">
        <w:t xml:space="preserve">, </w:t>
      </w:r>
      <w:r w:rsidR="0082389C">
        <w:fldChar w:fldCharType="begin"/>
      </w:r>
      <w:r w:rsidR="0082389C">
        <w:instrText xml:space="preserve"> REF _Ref484052701 \h </w:instrText>
      </w:r>
      <w:r w:rsidR="0082389C">
        <w:fldChar w:fldCharType="separate"/>
      </w:r>
      <w:r w:rsidR="004F4408">
        <w:t xml:space="preserve">Gambar </w:t>
      </w:r>
      <w:r w:rsidR="004F4408">
        <w:rPr>
          <w:noProof/>
        </w:rPr>
        <w:t>5</w:t>
      </w:r>
      <w:r w:rsidR="004F4408">
        <w:t>.</w:t>
      </w:r>
      <w:r w:rsidR="004F4408">
        <w:rPr>
          <w:noProof/>
        </w:rPr>
        <w:t>14</w:t>
      </w:r>
      <w:r w:rsidR="0082389C">
        <w:fldChar w:fldCharType="end"/>
      </w:r>
      <w:r w:rsidR="0082389C">
        <w:t xml:space="preserve">, dan </w:t>
      </w:r>
      <w:r w:rsidR="0082389C">
        <w:fldChar w:fldCharType="begin"/>
      </w:r>
      <w:r w:rsidR="0082389C">
        <w:instrText xml:space="preserve"> REF _Ref484052714 \h </w:instrText>
      </w:r>
      <w:r w:rsidR="0082389C">
        <w:fldChar w:fldCharType="separate"/>
      </w:r>
      <w:r w:rsidR="004F4408">
        <w:t xml:space="preserve">Gambar </w:t>
      </w:r>
      <w:r w:rsidR="004F4408">
        <w:rPr>
          <w:noProof/>
        </w:rPr>
        <w:t>5</w:t>
      </w:r>
      <w:r w:rsidR="004F4408">
        <w:t>.</w:t>
      </w:r>
      <w:r w:rsidR="004F4408">
        <w:rPr>
          <w:noProof/>
        </w:rPr>
        <w:t>15</w:t>
      </w:r>
      <w:r w:rsidR="0082389C">
        <w:fldChar w:fldCharType="end"/>
      </w:r>
      <w:r>
        <w:t>.</w:t>
      </w:r>
    </w:p>
    <w:p w:rsidR="007901DF" w:rsidRDefault="007901DF" w:rsidP="007901DF">
      <w:pPr>
        <w:jc w:val="both"/>
      </w:pPr>
    </w:p>
    <w:p w:rsidR="007901DF" w:rsidRDefault="00AA3D33" w:rsidP="007901DF">
      <w:pPr>
        <w:keepNext/>
        <w:jc w:val="both"/>
      </w:pPr>
      <w:r>
        <w:rPr>
          <w:noProof/>
          <w:lang w:eastAsia="id-ID"/>
        </w:rPr>
        <w:drawing>
          <wp:inline distT="0" distB="0" distL="0" distR="0" wp14:anchorId="72417C9B" wp14:editId="1C79C236">
            <wp:extent cx="3708400" cy="3038475"/>
            <wp:effectExtent l="0" t="0" r="6350" b="9525"/>
            <wp:docPr id="450832" name="Chart 450832"/>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inline>
        </w:drawing>
      </w:r>
    </w:p>
    <w:p w:rsidR="007901DF" w:rsidRDefault="007901DF" w:rsidP="007901DF">
      <w:pPr>
        <w:pStyle w:val="Caption"/>
        <w:rPr>
          <w:b w:val="0"/>
        </w:rPr>
      </w:pPr>
      <w:bookmarkStart w:id="285" w:name="_Ref484052730"/>
      <w:bookmarkStart w:id="286" w:name="_Toc487273029"/>
      <w:r>
        <w:t xml:space="preserve">Gambar </w:t>
      </w:r>
      <w:r w:rsidR="002E4E75">
        <w:fldChar w:fldCharType="begin"/>
      </w:r>
      <w:r w:rsidR="002E4E75">
        <w:instrText xml:space="preserve"> STYLEREF 1 \s </w:instrText>
      </w:r>
      <w:r w:rsidR="002E4E75">
        <w:fldChar w:fldCharType="separate"/>
      </w:r>
      <w:r w:rsidR="004F4408">
        <w:rPr>
          <w:noProof/>
        </w:rPr>
        <w:t>5</w:t>
      </w:r>
      <w:r w:rsidR="002E4E75">
        <w:rPr>
          <w:noProof/>
        </w:rPr>
        <w:fldChar w:fldCharType="end"/>
      </w:r>
      <w:r w:rsidR="004834F4">
        <w:t>.</w:t>
      </w:r>
      <w:r w:rsidR="002E4E75">
        <w:fldChar w:fldCharType="begin"/>
      </w:r>
      <w:r w:rsidR="002E4E75">
        <w:instrText xml:space="preserve"> SEQ Gambar \* ARABIC \s 1 </w:instrText>
      </w:r>
      <w:r w:rsidR="002E4E75">
        <w:fldChar w:fldCharType="separate"/>
      </w:r>
      <w:r w:rsidR="004F4408">
        <w:rPr>
          <w:noProof/>
        </w:rPr>
        <w:t>13</w:t>
      </w:r>
      <w:r w:rsidR="002E4E75">
        <w:rPr>
          <w:noProof/>
        </w:rPr>
        <w:fldChar w:fldCharType="end"/>
      </w:r>
      <w:bookmarkEnd w:id="285"/>
      <w:r>
        <w:t xml:space="preserve"> </w:t>
      </w:r>
      <w:r w:rsidRPr="007901DF">
        <w:rPr>
          <w:b w:val="0"/>
        </w:rPr>
        <w:t xml:space="preserve">Grafik </w:t>
      </w:r>
      <w:r>
        <w:rPr>
          <w:b w:val="0"/>
        </w:rPr>
        <w:t>E2E</w:t>
      </w:r>
      <w:r w:rsidRPr="007901DF">
        <w:rPr>
          <w:b w:val="0"/>
        </w:rPr>
        <w:t xml:space="preserve"> terhadap </w:t>
      </w:r>
      <w:r w:rsidR="003E169A" w:rsidRPr="007901DF">
        <w:rPr>
          <w:b w:val="0"/>
        </w:rPr>
        <w:t xml:space="preserve">Banyak </w:t>
      </w:r>
      <w:r w:rsidR="003E169A" w:rsidRPr="000B4B4E">
        <w:rPr>
          <w:b w:val="0"/>
          <w:i/>
        </w:rPr>
        <w:t>Malicious Node</w:t>
      </w:r>
      <w:r w:rsidR="003E169A">
        <w:rPr>
          <w:b w:val="0"/>
        </w:rPr>
        <w:t xml:space="preserve"> dan Variasi Serangannya p</w:t>
      </w:r>
      <w:r w:rsidR="003E169A" w:rsidRPr="007901DF">
        <w:rPr>
          <w:b w:val="0"/>
        </w:rPr>
        <w:t xml:space="preserve">ada Skenario </w:t>
      </w:r>
      <w:r w:rsidR="003E169A" w:rsidRPr="000B4B4E">
        <w:rPr>
          <w:b w:val="0"/>
          <w:i/>
        </w:rPr>
        <w:t>Real</w:t>
      </w:r>
      <w:r w:rsidR="003E169A" w:rsidRPr="007901DF">
        <w:rPr>
          <w:b w:val="0"/>
        </w:rPr>
        <w:t xml:space="preserve"> 30 </w:t>
      </w:r>
      <w:r w:rsidR="003E169A" w:rsidRPr="000B4B4E">
        <w:rPr>
          <w:b w:val="0"/>
          <w:i/>
        </w:rPr>
        <w:t>Node</w:t>
      </w:r>
      <w:bookmarkEnd w:id="286"/>
    </w:p>
    <w:p w:rsidR="007901DF" w:rsidRDefault="007901DF" w:rsidP="007901DF"/>
    <w:p w:rsidR="007901DF" w:rsidRDefault="004C3DE7" w:rsidP="007901DF">
      <w:pPr>
        <w:keepNext/>
      </w:pPr>
      <w:r>
        <w:rPr>
          <w:noProof/>
          <w:lang w:eastAsia="id-ID"/>
        </w:rPr>
        <w:lastRenderedPageBreak/>
        <w:drawing>
          <wp:inline distT="0" distB="0" distL="0" distR="0" wp14:anchorId="56D73508" wp14:editId="11862748">
            <wp:extent cx="3708400" cy="2343150"/>
            <wp:effectExtent l="0" t="0" r="6350" b="0"/>
            <wp:docPr id="450833" name="Chart 450833"/>
            <wp:cNvGraphicFramePr/>
            <a:graphic xmlns:a="http://schemas.openxmlformats.org/drawingml/2006/main">
              <a:graphicData uri="http://schemas.openxmlformats.org/drawingml/2006/chart">
                <c:chart xmlns:c="http://schemas.openxmlformats.org/drawingml/2006/chart" xmlns:r="http://schemas.openxmlformats.org/officeDocument/2006/relationships" r:id="rId62"/>
              </a:graphicData>
            </a:graphic>
          </wp:inline>
        </w:drawing>
      </w:r>
    </w:p>
    <w:p w:rsidR="007901DF" w:rsidRDefault="007901DF" w:rsidP="007901DF">
      <w:pPr>
        <w:pStyle w:val="Caption"/>
        <w:rPr>
          <w:b w:val="0"/>
        </w:rPr>
      </w:pPr>
      <w:bookmarkStart w:id="287" w:name="_Ref484052701"/>
      <w:bookmarkStart w:id="288" w:name="_Toc487273030"/>
      <w:r>
        <w:t xml:space="preserve">Gambar </w:t>
      </w:r>
      <w:r w:rsidR="002E4E75">
        <w:fldChar w:fldCharType="begin"/>
      </w:r>
      <w:r w:rsidR="002E4E75">
        <w:instrText xml:space="preserve"> STYLEREF 1 \s </w:instrText>
      </w:r>
      <w:r w:rsidR="002E4E75">
        <w:fldChar w:fldCharType="separate"/>
      </w:r>
      <w:r w:rsidR="004F4408">
        <w:rPr>
          <w:noProof/>
        </w:rPr>
        <w:t>5</w:t>
      </w:r>
      <w:r w:rsidR="002E4E75">
        <w:rPr>
          <w:noProof/>
        </w:rPr>
        <w:fldChar w:fldCharType="end"/>
      </w:r>
      <w:r w:rsidR="004834F4">
        <w:t>.</w:t>
      </w:r>
      <w:r w:rsidR="002E4E75">
        <w:fldChar w:fldCharType="begin"/>
      </w:r>
      <w:r w:rsidR="002E4E75">
        <w:instrText xml:space="preserve"> SEQ Gambar \* ARABIC \s 1 </w:instrText>
      </w:r>
      <w:r w:rsidR="002E4E75">
        <w:fldChar w:fldCharType="separate"/>
      </w:r>
      <w:r w:rsidR="004F4408">
        <w:rPr>
          <w:noProof/>
        </w:rPr>
        <w:t>14</w:t>
      </w:r>
      <w:r w:rsidR="002E4E75">
        <w:rPr>
          <w:noProof/>
        </w:rPr>
        <w:fldChar w:fldCharType="end"/>
      </w:r>
      <w:bookmarkEnd w:id="287"/>
      <w:r>
        <w:t xml:space="preserve"> </w:t>
      </w:r>
      <w:r w:rsidRPr="007901DF">
        <w:rPr>
          <w:b w:val="0"/>
        </w:rPr>
        <w:t xml:space="preserve">Grafik E2E terhadap </w:t>
      </w:r>
      <w:r w:rsidR="003E169A" w:rsidRPr="007901DF">
        <w:rPr>
          <w:b w:val="0"/>
        </w:rPr>
        <w:t xml:space="preserve">Banyak </w:t>
      </w:r>
      <w:r w:rsidR="003E169A" w:rsidRPr="000B4B4E">
        <w:rPr>
          <w:b w:val="0"/>
          <w:i/>
        </w:rPr>
        <w:t>Malicious Node</w:t>
      </w:r>
      <w:r w:rsidR="003E169A">
        <w:rPr>
          <w:b w:val="0"/>
        </w:rPr>
        <w:t xml:space="preserve"> dan Variasi Serangannya p</w:t>
      </w:r>
      <w:r w:rsidR="003E169A" w:rsidRPr="007901DF">
        <w:rPr>
          <w:b w:val="0"/>
        </w:rPr>
        <w:t xml:space="preserve">ada Skenario </w:t>
      </w:r>
      <w:r w:rsidR="003E169A" w:rsidRPr="000B4B4E">
        <w:rPr>
          <w:b w:val="0"/>
          <w:i/>
        </w:rPr>
        <w:t>Real</w:t>
      </w:r>
      <w:r w:rsidR="003E169A" w:rsidRPr="007901DF">
        <w:rPr>
          <w:b w:val="0"/>
        </w:rPr>
        <w:t xml:space="preserve"> 40 </w:t>
      </w:r>
      <w:r w:rsidR="003E169A" w:rsidRPr="000B4B4E">
        <w:rPr>
          <w:b w:val="0"/>
          <w:i/>
        </w:rPr>
        <w:t>Node</w:t>
      </w:r>
      <w:bookmarkEnd w:id="288"/>
    </w:p>
    <w:p w:rsidR="007901DF" w:rsidRDefault="007901DF" w:rsidP="007901DF"/>
    <w:p w:rsidR="00C5790A" w:rsidRDefault="005A6D99" w:rsidP="00C5790A">
      <w:pPr>
        <w:keepNext/>
      </w:pPr>
      <w:r>
        <w:rPr>
          <w:noProof/>
          <w:lang w:eastAsia="id-ID"/>
        </w:rPr>
        <w:drawing>
          <wp:inline distT="0" distB="0" distL="0" distR="0" wp14:anchorId="22E9C2C8" wp14:editId="66EB4F7F">
            <wp:extent cx="3708400" cy="2590800"/>
            <wp:effectExtent l="0" t="0" r="6350" b="0"/>
            <wp:docPr id="450834" name="Chart 450834"/>
            <wp:cNvGraphicFramePr/>
            <a:graphic xmlns:a="http://schemas.openxmlformats.org/drawingml/2006/main">
              <a:graphicData uri="http://schemas.openxmlformats.org/drawingml/2006/chart">
                <c:chart xmlns:c="http://schemas.openxmlformats.org/drawingml/2006/chart" xmlns:r="http://schemas.openxmlformats.org/officeDocument/2006/relationships" r:id="rId63"/>
              </a:graphicData>
            </a:graphic>
          </wp:inline>
        </w:drawing>
      </w:r>
    </w:p>
    <w:p w:rsidR="007901DF" w:rsidRDefault="00C5790A" w:rsidP="00C5790A">
      <w:pPr>
        <w:pStyle w:val="Caption"/>
        <w:rPr>
          <w:b w:val="0"/>
        </w:rPr>
      </w:pPr>
      <w:bookmarkStart w:id="289" w:name="_Ref484052714"/>
      <w:bookmarkStart w:id="290" w:name="_Toc487273031"/>
      <w:r>
        <w:t xml:space="preserve">Gambar </w:t>
      </w:r>
      <w:r w:rsidR="002E4E75">
        <w:fldChar w:fldCharType="begin"/>
      </w:r>
      <w:r w:rsidR="002E4E75">
        <w:instrText xml:space="preserve"> STYLEREF 1 \s </w:instrText>
      </w:r>
      <w:r w:rsidR="002E4E75">
        <w:fldChar w:fldCharType="separate"/>
      </w:r>
      <w:r w:rsidR="004F4408">
        <w:rPr>
          <w:noProof/>
        </w:rPr>
        <w:t>5</w:t>
      </w:r>
      <w:r w:rsidR="002E4E75">
        <w:rPr>
          <w:noProof/>
        </w:rPr>
        <w:fldChar w:fldCharType="end"/>
      </w:r>
      <w:r w:rsidR="004834F4">
        <w:t>.</w:t>
      </w:r>
      <w:r w:rsidR="002E4E75">
        <w:fldChar w:fldCharType="begin"/>
      </w:r>
      <w:r w:rsidR="002E4E75">
        <w:instrText xml:space="preserve"> SEQ Gambar \* ARABIC \s 1 </w:instrText>
      </w:r>
      <w:r w:rsidR="002E4E75">
        <w:fldChar w:fldCharType="separate"/>
      </w:r>
      <w:r w:rsidR="004F4408">
        <w:rPr>
          <w:noProof/>
        </w:rPr>
        <w:t>15</w:t>
      </w:r>
      <w:r w:rsidR="002E4E75">
        <w:rPr>
          <w:noProof/>
        </w:rPr>
        <w:fldChar w:fldCharType="end"/>
      </w:r>
      <w:bookmarkEnd w:id="289"/>
      <w:r>
        <w:t xml:space="preserve"> </w:t>
      </w:r>
      <w:r w:rsidRPr="00C5790A">
        <w:rPr>
          <w:b w:val="0"/>
        </w:rPr>
        <w:t xml:space="preserve">Grafik E2E terhadap </w:t>
      </w:r>
      <w:r w:rsidR="00C311D3" w:rsidRPr="00C5790A">
        <w:rPr>
          <w:b w:val="0"/>
        </w:rPr>
        <w:t xml:space="preserve">Banyak </w:t>
      </w:r>
      <w:r w:rsidR="00C311D3" w:rsidRPr="000B4B4E">
        <w:rPr>
          <w:b w:val="0"/>
          <w:i/>
        </w:rPr>
        <w:t>Malicious Node</w:t>
      </w:r>
      <w:r w:rsidR="00C311D3">
        <w:rPr>
          <w:b w:val="0"/>
        </w:rPr>
        <w:t xml:space="preserve"> dan Variasi Serangannya p</w:t>
      </w:r>
      <w:r w:rsidR="00C311D3" w:rsidRPr="00C5790A">
        <w:rPr>
          <w:b w:val="0"/>
        </w:rPr>
        <w:t xml:space="preserve">ada Skenario </w:t>
      </w:r>
      <w:r w:rsidR="00C311D3" w:rsidRPr="000B4B4E">
        <w:rPr>
          <w:b w:val="0"/>
          <w:i/>
        </w:rPr>
        <w:t>Real</w:t>
      </w:r>
      <w:r w:rsidR="00C311D3" w:rsidRPr="00C5790A">
        <w:rPr>
          <w:b w:val="0"/>
        </w:rPr>
        <w:t xml:space="preserve"> 50 </w:t>
      </w:r>
      <w:r w:rsidR="00C311D3" w:rsidRPr="000B4B4E">
        <w:rPr>
          <w:b w:val="0"/>
          <w:i/>
        </w:rPr>
        <w:t>Node</w:t>
      </w:r>
      <w:bookmarkEnd w:id="290"/>
    </w:p>
    <w:p w:rsidR="00C5790A" w:rsidRDefault="00C5790A" w:rsidP="00C5790A"/>
    <w:p w:rsidR="003E4F3E" w:rsidRDefault="003E4F3E" w:rsidP="0064377F">
      <w:pPr>
        <w:ind w:firstLine="720"/>
        <w:jc w:val="both"/>
      </w:pPr>
      <w:r>
        <w:t>Berdasa</w:t>
      </w:r>
      <w:r w:rsidR="0082389C">
        <w:t xml:space="preserve">rkan grafik pada gambar </w:t>
      </w:r>
      <w:r w:rsidR="0082389C">
        <w:fldChar w:fldCharType="begin"/>
      </w:r>
      <w:r w:rsidR="0082389C">
        <w:instrText xml:space="preserve"> REF _Ref484052730 \h </w:instrText>
      </w:r>
      <w:r w:rsidR="0082389C">
        <w:fldChar w:fldCharType="separate"/>
      </w:r>
      <w:r w:rsidR="004F4408">
        <w:t xml:space="preserve">Gambar </w:t>
      </w:r>
      <w:r w:rsidR="004F4408">
        <w:rPr>
          <w:noProof/>
        </w:rPr>
        <w:t>5</w:t>
      </w:r>
      <w:r w:rsidR="004F4408">
        <w:t>.</w:t>
      </w:r>
      <w:r w:rsidR="004F4408">
        <w:rPr>
          <w:noProof/>
        </w:rPr>
        <w:t>13</w:t>
      </w:r>
      <w:r w:rsidR="0082389C">
        <w:fldChar w:fldCharType="end"/>
      </w:r>
      <w:r w:rsidR="0082389C">
        <w:t xml:space="preserve">, </w:t>
      </w:r>
      <w:r w:rsidR="0082389C">
        <w:fldChar w:fldCharType="begin"/>
      </w:r>
      <w:r w:rsidR="0082389C">
        <w:instrText xml:space="preserve"> REF _Ref484052701 \h </w:instrText>
      </w:r>
      <w:r w:rsidR="0082389C">
        <w:fldChar w:fldCharType="separate"/>
      </w:r>
      <w:r w:rsidR="004F4408">
        <w:t xml:space="preserve">Gambar </w:t>
      </w:r>
      <w:r w:rsidR="004F4408">
        <w:rPr>
          <w:noProof/>
        </w:rPr>
        <w:t>5</w:t>
      </w:r>
      <w:r w:rsidR="004F4408">
        <w:t>.</w:t>
      </w:r>
      <w:r w:rsidR="004F4408">
        <w:rPr>
          <w:noProof/>
        </w:rPr>
        <w:t>14</w:t>
      </w:r>
      <w:r w:rsidR="0082389C">
        <w:fldChar w:fldCharType="end"/>
      </w:r>
      <w:r w:rsidR="0082389C">
        <w:t xml:space="preserve">, dan </w:t>
      </w:r>
      <w:r w:rsidR="0082389C">
        <w:fldChar w:fldCharType="begin"/>
      </w:r>
      <w:r w:rsidR="0082389C">
        <w:instrText xml:space="preserve"> REF _Ref484052714 \h </w:instrText>
      </w:r>
      <w:r w:rsidR="0082389C">
        <w:fldChar w:fldCharType="separate"/>
      </w:r>
      <w:r w:rsidR="004F4408">
        <w:t xml:space="preserve">Gambar </w:t>
      </w:r>
      <w:r w:rsidR="004F4408">
        <w:rPr>
          <w:noProof/>
        </w:rPr>
        <w:t>5</w:t>
      </w:r>
      <w:r w:rsidR="004F4408">
        <w:t>.</w:t>
      </w:r>
      <w:r w:rsidR="004F4408">
        <w:rPr>
          <w:noProof/>
        </w:rPr>
        <w:t>15</w:t>
      </w:r>
      <w:r w:rsidR="0082389C">
        <w:fldChar w:fldCharType="end"/>
      </w:r>
      <w:r w:rsidR="0082389C">
        <w:t xml:space="preserve"> </w:t>
      </w:r>
      <w:r>
        <w:t xml:space="preserve">perbandingan rata-rata </w:t>
      </w:r>
      <w:r w:rsidRPr="000B4B4E">
        <w:rPr>
          <w:i/>
        </w:rPr>
        <w:t>end to end delay</w:t>
      </w:r>
      <w:r>
        <w:t xml:space="preserve"> antara </w:t>
      </w:r>
      <w:r w:rsidRPr="000B4B4E">
        <w:rPr>
          <w:i/>
        </w:rPr>
        <w:t>routing protocol</w:t>
      </w:r>
      <w:r>
        <w:t xml:space="preserve"> AODV yang telah dimodifikasi dengan </w:t>
      </w:r>
      <w:r w:rsidRPr="000B4B4E">
        <w:rPr>
          <w:i/>
        </w:rPr>
        <w:t>routing protocol</w:t>
      </w:r>
      <w:r>
        <w:t xml:space="preserve"> AODV original hampir sama dengan ketika diimplementasikan pada skenario </w:t>
      </w:r>
      <w:r w:rsidRPr="000B4B4E">
        <w:rPr>
          <w:i/>
        </w:rPr>
        <w:t>grid</w:t>
      </w:r>
      <w:r>
        <w:t xml:space="preserve">. </w:t>
      </w:r>
      <w:r w:rsidR="0064377F">
        <w:t xml:space="preserve">Namun pada skenario </w:t>
      </w:r>
      <w:r w:rsidR="0064377F" w:rsidRPr="000B4B4E">
        <w:rPr>
          <w:i/>
        </w:rPr>
        <w:t>real</w:t>
      </w:r>
      <w:r w:rsidR="0064377F">
        <w:t xml:space="preserve"> 50 </w:t>
      </w:r>
      <w:r w:rsidR="0064377F" w:rsidRPr="000B4B4E">
        <w:rPr>
          <w:i/>
        </w:rPr>
        <w:t>node</w:t>
      </w:r>
      <w:r w:rsidR="0064377F">
        <w:t xml:space="preserve">, grafik </w:t>
      </w:r>
      <w:r w:rsidR="0064377F" w:rsidRPr="000B4B4E">
        <w:rPr>
          <w:i/>
        </w:rPr>
        <w:t>rata-rata end to end delay</w:t>
      </w:r>
      <w:r w:rsidR="0064377F">
        <w:t xml:space="preserve"> ketika terjadi serangan terlihat relatif lebih stabil dibandingkan dengan skenario </w:t>
      </w:r>
      <w:r w:rsidR="0064377F" w:rsidRPr="000B4B4E">
        <w:rPr>
          <w:i/>
        </w:rPr>
        <w:t>real</w:t>
      </w:r>
      <w:r w:rsidR="0064377F">
        <w:t xml:space="preserve"> 30 dan 40 </w:t>
      </w:r>
      <w:r w:rsidR="0064377F" w:rsidRPr="000B4B4E">
        <w:rPr>
          <w:i/>
        </w:rPr>
        <w:t>node</w:t>
      </w:r>
      <w:r w:rsidR="0064377F">
        <w:t>.</w:t>
      </w:r>
    </w:p>
    <w:p w:rsidR="00C5790A" w:rsidRDefault="0024303C" w:rsidP="0024303C">
      <w:pPr>
        <w:ind w:firstLine="720"/>
        <w:jc w:val="both"/>
      </w:pPr>
      <w:r>
        <w:t xml:space="preserve">Hasil pengambilan data RO pada skenario </w:t>
      </w:r>
      <w:r w:rsidRPr="000B4B4E">
        <w:rPr>
          <w:i/>
        </w:rPr>
        <w:t>real</w:t>
      </w:r>
      <w:r>
        <w:t xml:space="preserve"> 30, 40, dan 50 </w:t>
      </w:r>
      <w:r w:rsidRPr="000B4B4E">
        <w:rPr>
          <w:i/>
        </w:rPr>
        <w:t>node</w:t>
      </w:r>
      <w:r w:rsidR="0082389C">
        <w:t xml:space="preserve"> dapat dilihat pada </w:t>
      </w:r>
      <w:r w:rsidR="0082389C">
        <w:fldChar w:fldCharType="begin"/>
      </w:r>
      <w:r w:rsidR="0082389C">
        <w:instrText xml:space="preserve"> REF _Ref484052988 \h </w:instrText>
      </w:r>
      <w:r w:rsidR="0082389C">
        <w:fldChar w:fldCharType="separate"/>
      </w:r>
      <w:r w:rsidR="004F4408">
        <w:t xml:space="preserve">Gambar </w:t>
      </w:r>
      <w:r w:rsidR="004F4408">
        <w:rPr>
          <w:noProof/>
        </w:rPr>
        <w:t>5</w:t>
      </w:r>
      <w:r w:rsidR="004F4408">
        <w:t>.</w:t>
      </w:r>
      <w:r w:rsidR="004F4408">
        <w:rPr>
          <w:noProof/>
        </w:rPr>
        <w:t>16</w:t>
      </w:r>
      <w:r w:rsidR="0082389C">
        <w:fldChar w:fldCharType="end"/>
      </w:r>
      <w:r w:rsidR="0082389C">
        <w:t xml:space="preserve">, </w:t>
      </w:r>
      <w:r w:rsidR="0082389C">
        <w:fldChar w:fldCharType="begin"/>
      </w:r>
      <w:r w:rsidR="0082389C">
        <w:instrText xml:space="preserve"> REF _Ref484052997 \h </w:instrText>
      </w:r>
      <w:r w:rsidR="0082389C">
        <w:fldChar w:fldCharType="separate"/>
      </w:r>
      <w:r w:rsidR="004F4408">
        <w:t xml:space="preserve">Gambar </w:t>
      </w:r>
      <w:r w:rsidR="004F4408">
        <w:rPr>
          <w:noProof/>
        </w:rPr>
        <w:t>5</w:t>
      </w:r>
      <w:r w:rsidR="004F4408">
        <w:t>.</w:t>
      </w:r>
      <w:r w:rsidR="004F4408">
        <w:rPr>
          <w:noProof/>
        </w:rPr>
        <w:t>17</w:t>
      </w:r>
      <w:r w:rsidR="0082389C">
        <w:fldChar w:fldCharType="end"/>
      </w:r>
      <w:r w:rsidR="0082389C">
        <w:t xml:space="preserve">, dan </w:t>
      </w:r>
      <w:r w:rsidR="0082389C">
        <w:fldChar w:fldCharType="begin"/>
      </w:r>
      <w:r w:rsidR="0082389C">
        <w:instrText xml:space="preserve"> REF _Ref484053010 \h </w:instrText>
      </w:r>
      <w:r w:rsidR="0082389C">
        <w:fldChar w:fldCharType="separate"/>
      </w:r>
      <w:r w:rsidR="004F4408">
        <w:t xml:space="preserve">Gambar </w:t>
      </w:r>
      <w:r w:rsidR="004F4408">
        <w:rPr>
          <w:noProof/>
        </w:rPr>
        <w:t>5</w:t>
      </w:r>
      <w:r w:rsidR="004F4408">
        <w:t>.</w:t>
      </w:r>
      <w:r w:rsidR="004F4408">
        <w:rPr>
          <w:noProof/>
        </w:rPr>
        <w:t>18</w:t>
      </w:r>
      <w:r w:rsidR="0082389C">
        <w:fldChar w:fldCharType="end"/>
      </w:r>
      <w:r>
        <w:t>.</w:t>
      </w:r>
    </w:p>
    <w:p w:rsidR="0024303C" w:rsidRDefault="0024303C" w:rsidP="0024303C">
      <w:pPr>
        <w:jc w:val="both"/>
      </w:pPr>
    </w:p>
    <w:p w:rsidR="0024303C" w:rsidRDefault="00AA4E2C" w:rsidP="0024303C">
      <w:pPr>
        <w:keepNext/>
        <w:jc w:val="both"/>
      </w:pPr>
      <w:r>
        <w:rPr>
          <w:noProof/>
          <w:lang w:eastAsia="id-ID"/>
        </w:rPr>
        <w:drawing>
          <wp:inline distT="0" distB="0" distL="0" distR="0" wp14:anchorId="65CCF8DE" wp14:editId="5FC989F5">
            <wp:extent cx="3708400" cy="3019425"/>
            <wp:effectExtent l="0" t="0" r="6350" b="9525"/>
            <wp:docPr id="450835" name="Chart 450835"/>
            <wp:cNvGraphicFramePr/>
            <a:graphic xmlns:a="http://schemas.openxmlformats.org/drawingml/2006/main">
              <a:graphicData uri="http://schemas.openxmlformats.org/drawingml/2006/chart">
                <c:chart xmlns:c="http://schemas.openxmlformats.org/drawingml/2006/chart" xmlns:r="http://schemas.openxmlformats.org/officeDocument/2006/relationships" r:id="rId64"/>
              </a:graphicData>
            </a:graphic>
          </wp:inline>
        </w:drawing>
      </w:r>
    </w:p>
    <w:p w:rsidR="0024303C" w:rsidRDefault="0024303C" w:rsidP="0024303C">
      <w:pPr>
        <w:pStyle w:val="Caption"/>
        <w:rPr>
          <w:b w:val="0"/>
        </w:rPr>
      </w:pPr>
      <w:bookmarkStart w:id="291" w:name="_Ref484052988"/>
      <w:bookmarkStart w:id="292" w:name="_Toc487273032"/>
      <w:r>
        <w:t xml:space="preserve">Gambar </w:t>
      </w:r>
      <w:r w:rsidR="002E4E75">
        <w:fldChar w:fldCharType="begin"/>
      </w:r>
      <w:r w:rsidR="002E4E75">
        <w:instrText xml:space="preserve"> STYLEREF 1 \s </w:instrText>
      </w:r>
      <w:r w:rsidR="002E4E75">
        <w:fldChar w:fldCharType="separate"/>
      </w:r>
      <w:r w:rsidR="004F4408">
        <w:rPr>
          <w:noProof/>
        </w:rPr>
        <w:t>5</w:t>
      </w:r>
      <w:r w:rsidR="002E4E75">
        <w:rPr>
          <w:noProof/>
        </w:rPr>
        <w:fldChar w:fldCharType="end"/>
      </w:r>
      <w:r w:rsidR="004834F4">
        <w:t>.</w:t>
      </w:r>
      <w:r w:rsidR="002E4E75">
        <w:fldChar w:fldCharType="begin"/>
      </w:r>
      <w:r w:rsidR="002E4E75">
        <w:instrText xml:space="preserve"> SEQ Gambar \* ARABIC \s 1 </w:instrText>
      </w:r>
      <w:r w:rsidR="002E4E75">
        <w:fldChar w:fldCharType="separate"/>
      </w:r>
      <w:r w:rsidR="004F4408">
        <w:rPr>
          <w:noProof/>
        </w:rPr>
        <w:t>16</w:t>
      </w:r>
      <w:r w:rsidR="002E4E75">
        <w:rPr>
          <w:noProof/>
        </w:rPr>
        <w:fldChar w:fldCharType="end"/>
      </w:r>
      <w:bookmarkEnd w:id="291"/>
      <w:r>
        <w:t xml:space="preserve"> </w:t>
      </w:r>
      <w:r w:rsidRPr="0024303C">
        <w:rPr>
          <w:b w:val="0"/>
        </w:rPr>
        <w:t xml:space="preserve">Grafik RO terhadap </w:t>
      </w:r>
      <w:r w:rsidR="00C311D3" w:rsidRPr="0024303C">
        <w:rPr>
          <w:b w:val="0"/>
        </w:rPr>
        <w:t xml:space="preserve">Banyak </w:t>
      </w:r>
      <w:r w:rsidR="00C311D3" w:rsidRPr="00FF7358">
        <w:rPr>
          <w:b w:val="0"/>
          <w:i/>
        </w:rPr>
        <w:t>Malicious Node</w:t>
      </w:r>
      <w:r w:rsidR="00C311D3">
        <w:rPr>
          <w:b w:val="0"/>
        </w:rPr>
        <w:t xml:space="preserve"> dan Variasi Serangannya p</w:t>
      </w:r>
      <w:r w:rsidR="00C311D3" w:rsidRPr="0024303C">
        <w:rPr>
          <w:b w:val="0"/>
        </w:rPr>
        <w:t xml:space="preserve">ada Skenario </w:t>
      </w:r>
      <w:r w:rsidR="00C311D3" w:rsidRPr="00FF7358">
        <w:rPr>
          <w:b w:val="0"/>
          <w:i/>
        </w:rPr>
        <w:t>Real</w:t>
      </w:r>
      <w:r w:rsidR="00C311D3" w:rsidRPr="0024303C">
        <w:rPr>
          <w:b w:val="0"/>
        </w:rPr>
        <w:t xml:space="preserve"> 30 </w:t>
      </w:r>
      <w:r w:rsidR="00C311D3" w:rsidRPr="00FF7358">
        <w:rPr>
          <w:b w:val="0"/>
          <w:i/>
        </w:rPr>
        <w:t>Node</w:t>
      </w:r>
      <w:bookmarkEnd w:id="292"/>
    </w:p>
    <w:p w:rsidR="0024303C" w:rsidRDefault="0024303C" w:rsidP="0024303C"/>
    <w:p w:rsidR="0024303C" w:rsidRDefault="00935AE6" w:rsidP="0024303C">
      <w:pPr>
        <w:keepNext/>
      </w:pPr>
      <w:r>
        <w:rPr>
          <w:noProof/>
          <w:lang w:eastAsia="id-ID"/>
        </w:rPr>
        <w:lastRenderedPageBreak/>
        <w:drawing>
          <wp:inline distT="0" distB="0" distL="0" distR="0" wp14:anchorId="76583F2D" wp14:editId="515D64FC">
            <wp:extent cx="3708400" cy="3162300"/>
            <wp:effectExtent l="0" t="0" r="6350" b="0"/>
            <wp:docPr id="450836" name="Chart 450836"/>
            <wp:cNvGraphicFramePr/>
            <a:graphic xmlns:a="http://schemas.openxmlformats.org/drawingml/2006/main">
              <a:graphicData uri="http://schemas.openxmlformats.org/drawingml/2006/chart">
                <c:chart xmlns:c="http://schemas.openxmlformats.org/drawingml/2006/chart" xmlns:r="http://schemas.openxmlformats.org/officeDocument/2006/relationships" r:id="rId65"/>
              </a:graphicData>
            </a:graphic>
          </wp:inline>
        </w:drawing>
      </w:r>
    </w:p>
    <w:p w:rsidR="0024303C" w:rsidRDefault="0024303C" w:rsidP="0024303C">
      <w:pPr>
        <w:pStyle w:val="Caption"/>
        <w:rPr>
          <w:b w:val="0"/>
        </w:rPr>
      </w:pPr>
      <w:bookmarkStart w:id="293" w:name="_Ref484052997"/>
      <w:bookmarkStart w:id="294" w:name="_Toc487273033"/>
      <w:r>
        <w:t xml:space="preserve">Gambar </w:t>
      </w:r>
      <w:r w:rsidR="002E4E75">
        <w:fldChar w:fldCharType="begin"/>
      </w:r>
      <w:r w:rsidR="002E4E75">
        <w:instrText xml:space="preserve"> STYLEREF 1 \s </w:instrText>
      </w:r>
      <w:r w:rsidR="002E4E75">
        <w:fldChar w:fldCharType="separate"/>
      </w:r>
      <w:r w:rsidR="004F4408">
        <w:rPr>
          <w:noProof/>
        </w:rPr>
        <w:t>5</w:t>
      </w:r>
      <w:r w:rsidR="002E4E75">
        <w:rPr>
          <w:noProof/>
        </w:rPr>
        <w:fldChar w:fldCharType="end"/>
      </w:r>
      <w:r w:rsidR="004834F4">
        <w:t>.</w:t>
      </w:r>
      <w:r w:rsidR="002E4E75">
        <w:fldChar w:fldCharType="begin"/>
      </w:r>
      <w:r w:rsidR="002E4E75">
        <w:instrText xml:space="preserve"> SEQ Gambar \* ARABIC \s 1 </w:instrText>
      </w:r>
      <w:r w:rsidR="002E4E75">
        <w:fldChar w:fldCharType="separate"/>
      </w:r>
      <w:r w:rsidR="004F4408">
        <w:rPr>
          <w:noProof/>
        </w:rPr>
        <w:t>17</w:t>
      </w:r>
      <w:r w:rsidR="002E4E75">
        <w:rPr>
          <w:noProof/>
        </w:rPr>
        <w:fldChar w:fldCharType="end"/>
      </w:r>
      <w:bookmarkEnd w:id="293"/>
      <w:r>
        <w:t xml:space="preserve"> </w:t>
      </w:r>
      <w:r w:rsidRPr="0024303C">
        <w:rPr>
          <w:b w:val="0"/>
        </w:rPr>
        <w:t xml:space="preserve">Grafik RO terhadap </w:t>
      </w:r>
      <w:r w:rsidR="00C311D3" w:rsidRPr="0024303C">
        <w:rPr>
          <w:b w:val="0"/>
        </w:rPr>
        <w:t xml:space="preserve">Banyak </w:t>
      </w:r>
      <w:r w:rsidR="00C311D3" w:rsidRPr="00FF7358">
        <w:rPr>
          <w:b w:val="0"/>
          <w:i/>
        </w:rPr>
        <w:t>Malicious Node</w:t>
      </w:r>
      <w:r w:rsidR="00C311D3">
        <w:rPr>
          <w:b w:val="0"/>
        </w:rPr>
        <w:t xml:space="preserve"> dan Variasi Serangannya p</w:t>
      </w:r>
      <w:r w:rsidR="00C311D3" w:rsidRPr="0024303C">
        <w:rPr>
          <w:b w:val="0"/>
        </w:rPr>
        <w:t xml:space="preserve">ada Skenario </w:t>
      </w:r>
      <w:r w:rsidR="00C311D3" w:rsidRPr="006422F0">
        <w:rPr>
          <w:b w:val="0"/>
          <w:i/>
        </w:rPr>
        <w:t>Real</w:t>
      </w:r>
      <w:r w:rsidR="00C311D3" w:rsidRPr="0024303C">
        <w:rPr>
          <w:b w:val="0"/>
        </w:rPr>
        <w:t xml:space="preserve"> 40 </w:t>
      </w:r>
      <w:r w:rsidR="00C311D3" w:rsidRPr="006422F0">
        <w:rPr>
          <w:b w:val="0"/>
          <w:i/>
        </w:rPr>
        <w:t>Node</w:t>
      </w:r>
      <w:bookmarkEnd w:id="294"/>
    </w:p>
    <w:p w:rsidR="0024303C" w:rsidRDefault="0024303C" w:rsidP="0024303C"/>
    <w:p w:rsidR="006C599E" w:rsidRDefault="006C599E" w:rsidP="006C599E">
      <w:pPr>
        <w:ind w:firstLine="720"/>
        <w:jc w:val="both"/>
      </w:pPr>
      <w:r>
        <w:t xml:space="preserve">Berdasarkan grafik pada </w:t>
      </w:r>
      <w:r>
        <w:fldChar w:fldCharType="begin"/>
      </w:r>
      <w:r>
        <w:instrText xml:space="preserve"> REF _Ref484052988 \h  \* MERGEFORMAT </w:instrText>
      </w:r>
      <w:r>
        <w:fldChar w:fldCharType="separate"/>
      </w:r>
      <w:r w:rsidR="004F4408">
        <w:t xml:space="preserve">Gambar </w:t>
      </w:r>
      <w:r w:rsidR="004F4408">
        <w:rPr>
          <w:noProof/>
        </w:rPr>
        <w:t>5.16</w:t>
      </w:r>
      <w:r>
        <w:fldChar w:fldCharType="end"/>
      </w:r>
      <w:r>
        <w:t xml:space="preserve">, </w:t>
      </w:r>
      <w:r>
        <w:fldChar w:fldCharType="begin"/>
      </w:r>
      <w:r>
        <w:instrText xml:space="preserve"> REF _Ref484052997 \h  \* MERGEFORMAT </w:instrText>
      </w:r>
      <w:r>
        <w:fldChar w:fldCharType="separate"/>
      </w:r>
      <w:r w:rsidR="004F4408">
        <w:t xml:space="preserve">Gambar </w:t>
      </w:r>
      <w:r w:rsidR="004F4408">
        <w:rPr>
          <w:noProof/>
        </w:rPr>
        <w:t>5.17</w:t>
      </w:r>
      <w:r>
        <w:fldChar w:fldCharType="end"/>
      </w:r>
      <w:r>
        <w:t xml:space="preserve">, dan </w:t>
      </w:r>
      <w:r>
        <w:fldChar w:fldCharType="begin"/>
      </w:r>
      <w:r>
        <w:instrText xml:space="preserve"> REF _Ref484053010 \h  \* MERGEFORMAT </w:instrText>
      </w:r>
      <w:r>
        <w:fldChar w:fldCharType="separate"/>
      </w:r>
      <w:r w:rsidR="004F4408">
        <w:t xml:space="preserve">Gambar </w:t>
      </w:r>
      <w:r w:rsidR="004F4408">
        <w:rPr>
          <w:noProof/>
        </w:rPr>
        <w:t>5.18</w:t>
      </w:r>
      <w:r>
        <w:fldChar w:fldCharType="end"/>
      </w:r>
      <w:r>
        <w:t xml:space="preserve"> perbandingan </w:t>
      </w:r>
      <w:r w:rsidRPr="006422F0">
        <w:rPr>
          <w:i/>
        </w:rPr>
        <w:t>routing overhead</w:t>
      </w:r>
      <w:r>
        <w:t xml:space="preserve"> antara </w:t>
      </w:r>
      <w:r w:rsidRPr="006422F0">
        <w:rPr>
          <w:i/>
        </w:rPr>
        <w:t>routing protocol</w:t>
      </w:r>
      <w:r>
        <w:t xml:space="preserve"> AODV yang telah dimodifikasi dengan </w:t>
      </w:r>
      <w:r w:rsidRPr="006422F0">
        <w:rPr>
          <w:i/>
        </w:rPr>
        <w:t>routing protocol</w:t>
      </w:r>
      <w:r>
        <w:t xml:space="preserve"> AODV </w:t>
      </w:r>
      <w:r w:rsidRPr="006422F0">
        <w:rPr>
          <w:i/>
        </w:rPr>
        <w:t>original</w:t>
      </w:r>
      <w:r>
        <w:t xml:space="preserve"> hampir sama dengan ketika diimplementasikan pada skenario </w:t>
      </w:r>
      <w:r w:rsidRPr="006422F0">
        <w:rPr>
          <w:i/>
        </w:rPr>
        <w:t>grid</w:t>
      </w:r>
      <w:r>
        <w:t xml:space="preserve">. Hal ini menunjukkan bahwa </w:t>
      </w:r>
      <w:r w:rsidRPr="006422F0">
        <w:rPr>
          <w:i/>
        </w:rPr>
        <w:t>routing protocol</w:t>
      </w:r>
      <w:r>
        <w:t xml:space="preserve"> AODV yang telah dimodifikas</w:t>
      </w:r>
      <w:r w:rsidR="004B766C">
        <w:t>i belum mampu untuk dapat</w:t>
      </w:r>
      <w:r>
        <w:t xml:space="preserve"> mengatasi </w:t>
      </w:r>
      <w:r w:rsidRPr="006422F0">
        <w:rPr>
          <w:i/>
        </w:rPr>
        <w:t>routing overhead</w:t>
      </w:r>
      <w:r>
        <w:t xml:space="preserve"> ketika terjadi serangan.</w:t>
      </w:r>
    </w:p>
    <w:p w:rsidR="0024303C" w:rsidRDefault="007433D5" w:rsidP="0024303C">
      <w:pPr>
        <w:keepNext/>
      </w:pPr>
      <w:r>
        <w:rPr>
          <w:noProof/>
          <w:lang w:eastAsia="id-ID"/>
        </w:rPr>
        <w:lastRenderedPageBreak/>
        <w:drawing>
          <wp:inline distT="0" distB="0" distL="0" distR="0" wp14:anchorId="6EFFC305" wp14:editId="32105A13">
            <wp:extent cx="3708400" cy="3381375"/>
            <wp:effectExtent l="0" t="0" r="6350" b="9525"/>
            <wp:docPr id="450837" name="Chart 450837"/>
            <wp:cNvGraphicFramePr/>
            <a:graphic xmlns:a="http://schemas.openxmlformats.org/drawingml/2006/main">
              <a:graphicData uri="http://schemas.openxmlformats.org/drawingml/2006/chart">
                <c:chart xmlns:c="http://schemas.openxmlformats.org/drawingml/2006/chart" xmlns:r="http://schemas.openxmlformats.org/officeDocument/2006/relationships" r:id="rId66"/>
              </a:graphicData>
            </a:graphic>
          </wp:inline>
        </w:drawing>
      </w:r>
    </w:p>
    <w:p w:rsidR="006C599E" w:rsidRDefault="0024303C" w:rsidP="006C599E">
      <w:pPr>
        <w:pStyle w:val="Caption"/>
        <w:rPr>
          <w:b w:val="0"/>
          <w:i/>
        </w:rPr>
      </w:pPr>
      <w:bookmarkStart w:id="295" w:name="_Ref484053010"/>
      <w:bookmarkStart w:id="296" w:name="_Toc487273034"/>
      <w:r>
        <w:t xml:space="preserve">Gambar </w:t>
      </w:r>
      <w:r w:rsidR="002E4E75">
        <w:fldChar w:fldCharType="begin"/>
      </w:r>
      <w:r w:rsidR="002E4E75">
        <w:instrText xml:space="preserve"> STYLEREF 1 \s </w:instrText>
      </w:r>
      <w:r w:rsidR="002E4E75">
        <w:fldChar w:fldCharType="separate"/>
      </w:r>
      <w:r w:rsidR="004F4408">
        <w:rPr>
          <w:noProof/>
        </w:rPr>
        <w:t>5</w:t>
      </w:r>
      <w:r w:rsidR="002E4E75">
        <w:rPr>
          <w:noProof/>
        </w:rPr>
        <w:fldChar w:fldCharType="end"/>
      </w:r>
      <w:r w:rsidR="004834F4">
        <w:t>.</w:t>
      </w:r>
      <w:r w:rsidR="002E4E75">
        <w:fldChar w:fldCharType="begin"/>
      </w:r>
      <w:r w:rsidR="002E4E75">
        <w:instrText xml:space="preserve"> SEQ Gambar \* ARABIC \s 1 </w:instrText>
      </w:r>
      <w:r w:rsidR="002E4E75">
        <w:fldChar w:fldCharType="separate"/>
      </w:r>
      <w:r w:rsidR="004F4408">
        <w:rPr>
          <w:noProof/>
        </w:rPr>
        <w:t>18</w:t>
      </w:r>
      <w:r w:rsidR="002E4E75">
        <w:rPr>
          <w:noProof/>
        </w:rPr>
        <w:fldChar w:fldCharType="end"/>
      </w:r>
      <w:bookmarkEnd w:id="295"/>
      <w:r>
        <w:t xml:space="preserve"> </w:t>
      </w:r>
      <w:r w:rsidRPr="0024303C">
        <w:rPr>
          <w:b w:val="0"/>
        </w:rPr>
        <w:t xml:space="preserve">Grafik RO terhadap </w:t>
      </w:r>
      <w:r w:rsidR="00C311D3" w:rsidRPr="0024303C">
        <w:rPr>
          <w:b w:val="0"/>
        </w:rPr>
        <w:t xml:space="preserve">Banyak </w:t>
      </w:r>
      <w:r w:rsidR="00C311D3" w:rsidRPr="006422F0">
        <w:rPr>
          <w:b w:val="0"/>
          <w:i/>
        </w:rPr>
        <w:t>Malicious Node</w:t>
      </w:r>
      <w:r w:rsidR="00C311D3">
        <w:rPr>
          <w:b w:val="0"/>
        </w:rPr>
        <w:t xml:space="preserve"> dan Variasi Serangannya p</w:t>
      </w:r>
      <w:r w:rsidR="00C311D3" w:rsidRPr="0024303C">
        <w:rPr>
          <w:b w:val="0"/>
        </w:rPr>
        <w:t xml:space="preserve">ada Skenario </w:t>
      </w:r>
      <w:r w:rsidR="00C311D3" w:rsidRPr="006422F0">
        <w:rPr>
          <w:b w:val="0"/>
          <w:i/>
        </w:rPr>
        <w:t>Real</w:t>
      </w:r>
      <w:r w:rsidR="00C311D3" w:rsidRPr="0024303C">
        <w:rPr>
          <w:b w:val="0"/>
        </w:rPr>
        <w:t xml:space="preserve"> 50 </w:t>
      </w:r>
      <w:r w:rsidR="00C311D3" w:rsidRPr="006422F0">
        <w:rPr>
          <w:b w:val="0"/>
          <w:i/>
        </w:rPr>
        <w:t>Node</w:t>
      </w:r>
      <w:bookmarkEnd w:id="296"/>
    </w:p>
    <w:p w:rsidR="006C599E" w:rsidRDefault="006C599E" w:rsidP="006C599E"/>
    <w:p w:rsidR="006C599E" w:rsidRPr="006C599E" w:rsidRDefault="006C599E" w:rsidP="004B766C">
      <w:pPr>
        <w:ind w:firstLine="720"/>
        <w:jc w:val="both"/>
      </w:pPr>
      <w:r>
        <w:t xml:space="preserve">Namun seperti pada skenario </w:t>
      </w:r>
      <w:r w:rsidRPr="004B766C">
        <w:rPr>
          <w:i/>
        </w:rPr>
        <w:t>grid</w:t>
      </w:r>
      <w:r>
        <w:t xml:space="preserve">, ada saat dimana </w:t>
      </w:r>
      <w:r w:rsidRPr="004B766C">
        <w:rPr>
          <w:i/>
        </w:rPr>
        <w:t>routing protocol</w:t>
      </w:r>
      <w:r>
        <w:t xml:space="preserve"> dapat meredakan </w:t>
      </w:r>
      <w:r w:rsidRPr="004B766C">
        <w:rPr>
          <w:i/>
        </w:rPr>
        <w:t>routing overhead</w:t>
      </w:r>
      <w:r w:rsidR="004B766C">
        <w:t xml:space="preserve">. Hal ini terjadi di beberapa skenario uji coba dimana </w:t>
      </w:r>
      <w:r w:rsidR="004B766C" w:rsidRPr="004B766C">
        <w:rPr>
          <w:i/>
        </w:rPr>
        <w:t>malicious node</w:t>
      </w:r>
      <w:r w:rsidR="004B766C">
        <w:t xml:space="preserve"> melakukan </w:t>
      </w:r>
      <w:r w:rsidR="004B766C" w:rsidRPr="004B766C">
        <w:rPr>
          <w:i/>
        </w:rPr>
        <w:t>Worm Hole attack</w:t>
      </w:r>
      <w:r w:rsidR="004B766C">
        <w:t xml:space="preserve">. Seperti yang ditunjukkan oleh grafik pada </w:t>
      </w:r>
      <w:r w:rsidR="004B766C">
        <w:fldChar w:fldCharType="begin"/>
      </w:r>
      <w:r w:rsidR="004B766C">
        <w:instrText xml:space="preserve"> REF _Ref484052988 \h  \* MERGEFORMAT </w:instrText>
      </w:r>
      <w:r w:rsidR="004B766C">
        <w:fldChar w:fldCharType="separate"/>
      </w:r>
      <w:r w:rsidR="004F4408">
        <w:t xml:space="preserve">Gambar </w:t>
      </w:r>
      <w:r w:rsidR="004F4408">
        <w:rPr>
          <w:noProof/>
        </w:rPr>
        <w:t>5.16</w:t>
      </w:r>
      <w:r w:rsidR="004B766C">
        <w:fldChar w:fldCharType="end"/>
      </w:r>
      <w:r w:rsidR="004B766C">
        <w:t xml:space="preserve">, ketika terdapat 1 </w:t>
      </w:r>
      <w:r w:rsidR="004B766C" w:rsidRPr="004B766C">
        <w:rPr>
          <w:i/>
        </w:rPr>
        <w:t>malicious node</w:t>
      </w:r>
      <w:r w:rsidR="004B766C">
        <w:t xml:space="preserve"> yang melakukan </w:t>
      </w:r>
      <w:r w:rsidR="004B766C" w:rsidRPr="004B766C">
        <w:rPr>
          <w:i/>
        </w:rPr>
        <w:t>Worm Hole attack</w:t>
      </w:r>
      <w:r w:rsidR="004B766C">
        <w:t xml:space="preserve">, nilai </w:t>
      </w:r>
      <w:r w:rsidR="004B766C" w:rsidRPr="004B766C">
        <w:rPr>
          <w:i/>
        </w:rPr>
        <w:t>routing overhead</w:t>
      </w:r>
      <w:r w:rsidR="004B766C">
        <w:t xml:space="preserve"> dari </w:t>
      </w:r>
      <w:r w:rsidR="004B766C" w:rsidRPr="004B766C">
        <w:rPr>
          <w:i/>
        </w:rPr>
        <w:t>routing protocol original</w:t>
      </w:r>
      <w:r w:rsidR="004B766C">
        <w:t xml:space="preserve"> lebih tinggi dibandingkan dengan nilai </w:t>
      </w:r>
      <w:r w:rsidR="004B766C" w:rsidRPr="004B766C">
        <w:rPr>
          <w:i/>
        </w:rPr>
        <w:t>routing overhead</w:t>
      </w:r>
      <w:r w:rsidR="004B766C">
        <w:t xml:space="preserve"> dari </w:t>
      </w:r>
      <w:r w:rsidR="004B766C" w:rsidRPr="004B766C">
        <w:rPr>
          <w:i/>
        </w:rPr>
        <w:t>routing protocol</w:t>
      </w:r>
      <w:r w:rsidR="004B766C">
        <w:t xml:space="preserve"> yang telah dimodifikasi.</w:t>
      </w:r>
    </w:p>
    <w:p w:rsidR="00B16EC8" w:rsidRDefault="00B16EC8" w:rsidP="00DD4360">
      <w:pPr>
        <w:pStyle w:val="Heading1"/>
        <w:numPr>
          <w:ilvl w:val="0"/>
          <w:numId w:val="0"/>
        </w:numPr>
      </w:pPr>
    </w:p>
    <w:p w:rsidR="00DD4360" w:rsidRDefault="00DD4360" w:rsidP="00DD4360"/>
    <w:p w:rsidR="00DD4360" w:rsidRDefault="00DD4360" w:rsidP="00DD4360"/>
    <w:p w:rsidR="00DD4360" w:rsidRPr="00DD4360" w:rsidRDefault="00DD4360" w:rsidP="00DD4360">
      <w:pPr>
        <w:sectPr w:rsidR="00DD4360" w:rsidRPr="00DD4360" w:rsidSect="005646E9">
          <w:type w:val="continuous"/>
          <w:pgSz w:w="8392" w:h="11907"/>
          <w:pgMar w:top="1418" w:right="1134" w:bottom="1418" w:left="1418" w:header="709" w:footer="709" w:gutter="0"/>
          <w:cols w:space="708"/>
          <w:titlePg/>
          <w:docGrid w:linePitch="360"/>
        </w:sectPr>
      </w:pPr>
    </w:p>
    <w:p w:rsidR="008435C3" w:rsidRDefault="007D06E1" w:rsidP="00E63CB9">
      <w:pPr>
        <w:pStyle w:val="Heading1"/>
      </w:pPr>
      <w:bookmarkStart w:id="297" w:name="_Toc487272951"/>
      <w:r w:rsidRPr="002B1BE7">
        <w:lastRenderedPageBreak/>
        <w:t>BAB VI</w:t>
      </w:r>
      <w:r w:rsidRPr="002B1BE7">
        <w:br/>
        <w:t>KESIMPULAN DAN SARAN</w:t>
      </w:r>
      <w:bookmarkEnd w:id="297"/>
    </w:p>
    <w:p w:rsidR="008435C3" w:rsidRDefault="008435C3" w:rsidP="008435C3"/>
    <w:p w:rsidR="008435C3" w:rsidRPr="008435C3" w:rsidRDefault="008435C3" w:rsidP="008435C3">
      <w:pPr>
        <w:ind w:firstLine="567"/>
        <w:jc w:val="both"/>
      </w:pPr>
      <w:r>
        <w:t xml:space="preserve">Pada bab ini akan diberikan kesimpulan </w:t>
      </w:r>
      <w:r w:rsidR="00706B76">
        <w:t xml:space="preserve">yang diperoleh </w:t>
      </w:r>
      <w:r>
        <w:t>dari Tugas Akhir yang telah dikerjakan dan saran tentang pengembangan dari Tugas Akhir ini yang dapat dilakukan di masa yang akan datang.</w:t>
      </w:r>
    </w:p>
    <w:p w:rsidR="002B1BE7" w:rsidRPr="003157DE" w:rsidRDefault="002B1BE7" w:rsidP="002B1BE7">
      <w:pPr>
        <w:tabs>
          <w:tab w:val="center" w:pos="2919"/>
          <w:tab w:val="left" w:pos="5016"/>
        </w:tabs>
        <w:ind w:firstLine="709"/>
        <w:jc w:val="both"/>
        <w:rPr>
          <w:color w:val="000000"/>
        </w:rPr>
      </w:pPr>
    </w:p>
    <w:p w:rsidR="002B1BE7" w:rsidRPr="003157DE" w:rsidRDefault="002B1BE7" w:rsidP="001620D9">
      <w:pPr>
        <w:pStyle w:val="Heading2"/>
        <w:numPr>
          <w:ilvl w:val="1"/>
          <w:numId w:val="25"/>
        </w:numPr>
        <w:ind w:left="567" w:hanging="567"/>
        <w:jc w:val="both"/>
      </w:pPr>
      <w:bookmarkStart w:id="298" w:name="_Toc452577990"/>
      <w:bookmarkStart w:id="299" w:name="_Toc487272952"/>
      <w:r w:rsidRPr="003157DE">
        <w:t>Kesimpulan</w:t>
      </w:r>
      <w:bookmarkEnd w:id="298"/>
      <w:bookmarkEnd w:id="299"/>
    </w:p>
    <w:p w:rsidR="002B1BE7" w:rsidRPr="00852480" w:rsidRDefault="002B1BE7" w:rsidP="002B1BE7"/>
    <w:p w:rsidR="002B1BE7" w:rsidRDefault="00706B76" w:rsidP="00706B76">
      <w:pPr>
        <w:autoSpaceDE w:val="0"/>
        <w:autoSpaceDN w:val="0"/>
        <w:adjustRightInd w:val="0"/>
        <w:ind w:firstLine="567"/>
        <w:jc w:val="both"/>
      </w:pPr>
      <w:r>
        <w:t>Kesimpulan yang diperoleh dari hasil uji coba dan evaluasi Tugas Akhir ini adalah sebagai berikut:</w:t>
      </w:r>
    </w:p>
    <w:p w:rsidR="00DB3E11" w:rsidRDefault="00624761" w:rsidP="00DB3E11">
      <w:pPr>
        <w:pStyle w:val="ListParagraph"/>
        <w:numPr>
          <w:ilvl w:val="0"/>
          <w:numId w:val="35"/>
        </w:numPr>
        <w:autoSpaceDE w:val="0"/>
        <w:autoSpaceDN w:val="0"/>
        <w:adjustRightInd w:val="0"/>
        <w:ind w:left="567" w:hanging="567"/>
        <w:jc w:val="both"/>
      </w:pPr>
      <w:r>
        <w:t xml:space="preserve">Dengan menambahkan ECDSA pada </w:t>
      </w:r>
      <w:r w:rsidRPr="00DB3E11">
        <w:rPr>
          <w:i/>
        </w:rPr>
        <w:t xml:space="preserve">packet header </w:t>
      </w:r>
      <w:r>
        <w:t xml:space="preserve">dan melakukan verifikasi serta evaluasi pada tiap </w:t>
      </w:r>
      <w:r w:rsidRPr="00DB3E11">
        <w:rPr>
          <w:i/>
        </w:rPr>
        <w:t>node</w:t>
      </w:r>
      <w:r>
        <w:t xml:space="preserve">, </w:t>
      </w:r>
      <w:r w:rsidR="001003B1">
        <w:t xml:space="preserve">dapat mendeteksi adanya </w:t>
      </w:r>
      <w:r w:rsidR="001003B1" w:rsidRPr="00DB3E11">
        <w:rPr>
          <w:i/>
        </w:rPr>
        <w:t>malicious node</w:t>
      </w:r>
      <w:r w:rsidR="001003B1">
        <w:t xml:space="preserve"> di sekitar </w:t>
      </w:r>
      <w:r w:rsidR="001003B1" w:rsidRPr="00DB3E11">
        <w:rPr>
          <w:i/>
        </w:rPr>
        <w:t>node</w:t>
      </w:r>
      <w:r w:rsidR="001003B1">
        <w:t xml:space="preserve"> tersebut sehingga mampu mengatasi </w:t>
      </w:r>
      <w:r w:rsidR="001003B1" w:rsidRPr="00DB3E11">
        <w:rPr>
          <w:i/>
        </w:rPr>
        <w:t>Black Hole</w:t>
      </w:r>
      <w:r w:rsidR="001003B1">
        <w:t xml:space="preserve"> dan </w:t>
      </w:r>
      <w:r w:rsidR="001003B1" w:rsidRPr="00DB3E11">
        <w:rPr>
          <w:i/>
        </w:rPr>
        <w:t>Worm Hole attack</w:t>
      </w:r>
      <w:r w:rsidR="002D0E15">
        <w:t>.</w:t>
      </w:r>
    </w:p>
    <w:p w:rsidR="00B85140" w:rsidRDefault="00DA1469" w:rsidP="00DA1469">
      <w:pPr>
        <w:pStyle w:val="ListParagraph"/>
        <w:numPr>
          <w:ilvl w:val="0"/>
          <w:numId w:val="35"/>
        </w:numPr>
        <w:autoSpaceDE w:val="0"/>
        <w:autoSpaceDN w:val="0"/>
        <w:adjustRightInd w:val="0"/>
        <w:ind w:left="567" w:hanging="567"/>
        <w:jc w:val="both"/>
      </w:pPr>
      <w:r>
        <w:t xml:space="preserve">Performa </w:t>
      </w:r>
      <w:r w:rsidRPr="00DA1469">
        <w:rPr>
          <w:i/>
        </w:rPr>
        <w:t>routing protocol</w:t>
      </w:r>
      <w:r>
        <w:t xml:space="preserve"> dalam mengatasi serangan ditunjukkan dengan peningkatan PDR rata-rata pada skenario </w:t>
      </w:r>
      <w:r w:rsidRPr="00DA1469">
        <w:rPr>
          <w:i/>
        </w:rPr>
        <w:t>grid</w:t>
      </w:r>
      <w:r>
        <w:t xml:space="preserve"> 30 node, 40 node, dan 50 node sebesar 39.42% untuk </w:t>
      </w:r>
      <w:r w:rsidRPr="00DA1469">
        <w:rPr>
          <w:i/>
        </w:rPr>
        <w:t>Black Hole attack</w:t>
      </w:r>
      <w:r>
        <w:t xml:space="preserve">, 31.93% untuk </w:t>
      </w:r>
      <w:r w:rsidRPr="00DA1469">
        <w:rPr>
          <w:i/>
        </w:rPr>
        <w:t>Worm Hole attack</w:t>
      </w:r>
      <w:r>
        <w:t>, dan 39.73% untuk kombinasi keduanya.</w:t>
      </w:r>
    </w:p>
    <w:p w:rsidR="002B1BE7" w:rsidRDefault="00DA1469" w:rsidP="00DA1469">
      <w:pPr>
        <w:pStyle w:val="ListParagraph"/>
        <w:numPr>
          <w:ilvl w:val="0"/>
          <w:numId w:val="35"/>
        </w:numPr>
        <w:autoSpaceDE w:val="0"/>
        <w:autoSpaceDN w:val="0"/>
        <w:adjustRightInd w:val="0"/>
        <w:ind w:left="567" w:hanging="567"/>
        <w:jc w:val="both"/>
      </w:pPr>
      <w:r>
        <w:t xml:space="preserve">Performa </w:t>
      </w:r>
      <w:r w:rsidRPr="00DA1469">
        <w:rPr>
          <w:i/>
        </w:rPr>
        <w:t>routing protocol</w:t>
      </w:r>
      <w:r>
        <w:t xml:space="preserve"> dalam mengatasi serangan ditunjukkan dengan peningkatan PDR rata-rata pada skenario </w:t>
      </w:r>
      <w:r>
        <w:rPr>
          <w:i/>
        </w:rPr>
        <w:t>real</w:t>
      </w:r>
      <w:r>
        <w:t xml:space="preserve"> 30 node, 40 node, dan 50 node sebesar 46.04% untuk </w:t>
      </w:r>
      <w:r w:rsidRPr="00DA1469">
        <w:rPr>
          <w:i/>
        </w:rPr>
        <w:t>Black Hole attack</w:t>
      </w:r>
      <w:r>
        <w:t xml:space="preserve">, 41.91% untuk </w:t>
      </w:r>
      <w:r w:rsidRPr="00DA1469">
        <w:rPr>
          <w:i/>
        </w:rPr>
        <w:t>Worm Hole attack</w:t>
      </w:r>
      <w:r>
        <w:t>, dan 44.25% untuk kombinasi keduanya.</w:t>
      </w:r>
    </w:p>
    <w:p w:rsidR="00366276" w:rsidRPr="003157DE" w:rsidRDefault="00366276" w:rsidP="002B1BE7">
      <w:pPr>
        <w:pStyle w:val="ListParagraph"/>
        <w:jc w:val="both"/>
      </w:pPr>
    </w:p>
    <w:p w:rsidR="002B1BE7" w:rsidRPr="003157DE" w:rsidRDefault="002B1BE7" w:rsidP="001620D9">
      <w:pPr>
        <w:pStyle w:val="Heading2"/>
        <w:numPr>
          <w:ilvl w:val="1"/>
          <w:numId w:val="25"/>
        </w:numPr>
        <w:ind w:left="567" w:hanging="567"/>
        <w:jc w:val="both"/>
      </w:pPr>
      <w:bookmarkStart w:id="300" w:name="_Toc452577991"/>
      <w:bookmarkStart w:id="301" w:name="_Toc487272953"/>
      <w:r w:rsidRPr="003157DE">
        <w:t>Saran</w:t>
      </w:r>
      <w:bookmarkEnd w:id="300"/>
      <w:bookmarkEnd w:id="301"/>
    </w:p>
    <w:p w:rsidR="002B1BE7" w:rsidRDefault="002B1BE7" w:rsidP="002B1BE7"/>
    <w:p w:rsidR="0044591C" w:rsidRDefault="0044591C" w:rsidP="0044591C">
      <w:pPr>
        <w:ind w:firstLine="567"/>
        <w:jc w:val="both"/>
      </w:pPr>
      <w:r>
        <w:t>Saran yang diberikan dari hasil uji coba dan evaluasi Tugas Akhir ini adalah sebagai berikut:</w:t>
      </w:r>
    </w:p>
    <w:p w:rsidR="006027B6" w:rsidRDefault="00FF073F" w:rsidP="00C57FA8">
      <w:pPr>
        <w:pStyle w:val="ListParagraph"/>
        <w:numPr>
          <w:ilvl w:val="0"/>
          <w:numId w:val="10"/>
        </w:numPr>
        <w:ind w:left="567" w:hanging="567"/>
        <w:jc w:val="both"/>
      </w:pPr>
      <w:r>
        <w:t xml:space="preserve">Untuk mendapatkan hasil uji coba yang lebih </w:t>
      </w:r>
      <w:r w:rsidRPr="00441C73">
        <w:rPr>
          <w:i/>
        </w:rPr>
        <w:t>smooth</w:t>
      </w:r>
      <w:r>
        <w:t xml:space="preserve">, dapat dilakukan </w:t>
      </w:r>
      <w:r w:rsidR="00427AE5">
        <w:t>uji coba lebih banyak, misal 10 kali untuk tiap skenario.</w:t>
      </w:r>
    </w:p>
    <w:p w:rsidR="00980F81" w:rsidRDefault="00441C73" w:rsidP="00C57FA8">
      <w:pPr>
        <w:pStyle w:val="ListParagraph"/>
        <w:numPr>
          <w:ilvl w:val="0"/>
          <w:numId w:val="10"/>
        </w:numPr>
        <w:ind w:left="567" w:hanging="567"/>
        <w:jc w:val="both"/>
      </w:pPr>
      <w:r>
        <w:lastRenderedPageBreak/>
        <w:t>Implementasi</w:t>
      </w:r>
      <w:r w:rsidR="00CA4339">
        <w:t xml:space="preserve"> Elliptic Curve Digital Signature Algorithm dan evaluasi pada tiap </w:t>
      </w:r>
      <w:r w:rsidR="00CA4339" w:rsidRPr="00CA4339">
        <w:rPr>
          <w:i/>
        </w:rPr>
        <w:t>node</w:t>
      </w:r>
      <w:r w:rsidR="00CA4339">
        <w:t xml:space="preserve"> dapat dilakukan pada </w:t>
      </w:r>
      <w:r w:rsidR="00CA4339" w:rsidRPr="00CA4339">
        <w:rPr>
          <w:i/>
        </w:rPr>
        <w:t>routing protocol</w:t>
      </w:r>
      <w:r w:rsidR="00CA4339">
        <w:t xml:space="preserve"> lain, seperti GPSR, DSR, dsb.</w:t>
      </w:r>
    </w:p>
    <w:p w:rsidR="00980F81" w:rsidRDefault="00DA1CC5" w:rsidP="00C57FA8">
      <w:pPr>
        <w:pStyle w:val="ListParagraph"/>
        <w:numPr>
          <w:ilvl w:val="0"/>
          <w:numId w:val="10"/>
        </w:numPr>
        <w:ind w:left="567" w:hanging="567"/>
        <w:jc w:val="both"/>
      </w:pPr>
      <w:r>
        <w:t>Implementasi</w:t>
      </w:r>
      <w:r w:rsidR="00980F81">
        <w:t xml:space="preserve"> </w:t>
      </w:r>
      <w:r w:rsidR="00980F81" w:rsidRPr="00980F81">
        <w:rPr>
          <w:i/>
        </w:rPr>
        <w:t>digital signature</w:t>
      </w:r>
      <w:r w:rsidR="00980F81">
        <w:t xml:space="preserve"> untuk memvalidasi keaslian paket dapat dilakukan dengan menggunakan algoritma </w:t>
      </w:r>
      <w:r w:rsidR="00980F81" w:rsidRPr="00980F81">
        <w:rPr>
          <w:i/>
        </w:rPr>
        <w:t>digital signature</w:t>
      </w:r>
      <w:r w:rsidR="00980F81">
        <w:t xml:space="preserve"> yang lain</w:t>
      </w:r>
      <w:r w:rsidR="004F04DF">
        <w:t>, seperti DSA atau RSA</w:t>
      </w:r>
      <w:r w:rsidR="00980F81">
        <w:t>.</w:t>
      </w:r>
    </w:p>
    <w:p w:rsidR="00DA1469" w:rsidRPr="00DA1469" w:rsidRDefault="00A94559" w:rsidP="00DA1469">
      <w:pPr>
        <w:pStyle w:val="ListParagraph"/>
        <w:numPr>
          <w:ilvl w:val="0"/>
          <w:numId w:val="10"/>
        </w:numPr>
        <w:ind w:left="567" w:hanging="567"/>
        <w:jc w:val="both"/>
      </w:pPr>
      <w:r>
        <w:t xml:space="preserve">Dapat dilakukan penambahan metode guna meningkatkan aspek sekuritas pada </w:t>
      </w:r>
      <w:r w:rsidRPr="00A94559">
        <w:rPr>
          <w:i/>
        </w:rPr>
        <w:t>routing protocol</w:t>
      </w:r>
      <w:r>
        <w:t xml:space="preserve"> untuk mengatasi variasi </w:t>
      </w:r>
      <w:r w:rsidRPr="00A94559">
        <w:rPr>
          <w:i/>
        </w:rPr>
        <w:t>Wormhole attack</w:t>
      </w:r>
      <w:r>
        <w:t xml:space="preserve"> yang lain, seperti </w:t>
      </w:r>
      <w:r w:rsidRPr="00A94559">
        <w:rPr>
          <w:i/>
        </w:rPr>
        <w:t>Out of Band Wormhole attack</w:t>
      </w:r>
      <w:r>
        <w:t xml:space="preserve">, maupun variasi lain yang dilakukan oleh dua </w:t>
      </w:r>
      <w:r w:rsidRPr="00A94559">
        <w:rPr>
          <w:i/>
        </w:rPr>
        <w:t>malicious node</w:t>
      </w:r>
      <w:r>
        <w:t xml:space="preserve"> yang bekerja sama.</w:t>
      </w:r>
    </w:p>
    <w:p w:rsidR="00DA1469" w:rsidRDefault="00DA1469" w:rsidP="00DA1469">
      <w:pPr>
        <w:rPr>
          <w:rFonts w:eastAsia="Times New Roman"/>
          <w:lang w:eastAsia="ja-JP"/>
        </w:rPr>
      </w:pPr>
    </w:p>
    <w:p w:rsidR="00CE0953" w:rsidRPr="00DA1469" w:rsidRDefault="00CE0953" w:rsidP="00DA1469">
      <w:pPr>
        <w:rPr>
          <w:rFonts w:eastAsia="Times New Roman"/>
          <w:lang w:eastAsia="ja-JP"/>
        </w:rPr>
        <w:sectPr w:rsidR="00CE0953" w:rsidRPr="00DA1469" w:rsidSect="005646E9">
          <w:type w:val="continuous"/>
          <w:pgSz w:w="8392" w:h="11907"/>
          <w:pgMar w:top="1418" w:right="1134" w:bottom="1418" w:left="1418" w:header="709" w:footer="709" w:gutter="0"/>
          <w:cols w:space="708"/>
          <w:titlePg/>
          <w:docGrid w:linePitch="360"/>
        </w:sectPr>
      </w:pPr>
    </w:p>
    <w:p w:rsidR="00CE0953" w:rsidRPr="00CE0953" w:rsidRDefault="00CE0953" w:rsidP="00CE0953">
      <w:pPr>
        <w:rPr>
          <w:rFonts w:eastAsia="Times New Roman"/>
          <w:b/>
          <w:i/>
          <w:lang w:eastAsia="ja-JP"/>
        </w:rPr>
      </w:pPr>
    </w:p>
    <w:p w:rsidR="00A47084" w:rsidRPr="00311261" w:rsidRDefault="007D06E1" w:rsidP="00E63CB9">
      <w:pPr>
        <w:pStyle w:val="Heading1"/>
      </w:pPr>
      <w:bookmarkStart w:id="302" w:name="_Toc487272954"/>
      <w:r w:rsidRPr="00311261">
        <w:t>DAFTAR PUSTAKA</w:t>
      </w:r>
      <w:bookmarkEnd w:id="302"/>
    </w:p>
    <w:p w:rsidR="00A47084" w:rsidRDefault="00A47084" w:rsidP="00A47084"/>
    <w:p w:rsidR="00032A22" w:rsidRPr="00032A22" w:rsidRDefault="00A47084" w:rsidP="0082389C">
      <w:pPr>
        <w:pStyle w:val="Bibliography"/>
        <w:jc w:val="both"/>
        <w:rPr>
          <w:szCs w:val="24"/>
        </w:rPr>
      </w:pPr>
      <w:r>
        <w:fldChar w:fldCharType="begin"/>
      </w:r>
      <w:r w:rsidR="00957DBE">
        <w:instrText xml:space="preserve"> ADDIN ZOTERO_BIBL {"uncited":[["http://zotero.org/users/local/qslOKPuo/items/FFBZVUNB"],["http://zotero.org/users/local/qslOKPuo/items/IU738TK9"]],"custom":[]} CSL_BIBLIOGRAPHY </w:instrText>
      </w:r>
      <w:r>
        <w:fldChar w:fldCharType="separate"/>
      </w:r>
      <w:r w:rsidR="00032A22" w:rsidRPr="00032A22">
        <w:rPr>
          <w:szCs w:val="24"/>
        </w:rPr>
        <w:t>[1]</w:t>
      </w:r>
      <w:r w:rsidR="00032A22" w:rsidRPr="00032A22">
        <w:rPr>
          <w:szCs w:val="24"/>
        </w:rPr>
        <w:tab/>
        <w:t xml:space="preserve">Y. Liu, J. Bi, and J. Yang, “Research on Vehicular Ad Hoc Networks,” in </w:t>
      </w:r>
      <w:r w:rsidR="00032A22" w:rsidRPr="00032A22">
        <w:rPr>
          <w:i/>
          <w:iCs/>
          <w:szCs w:val="24"/>
        </w:rPr>
        <w:t>2009 Chinese Control and Decision Conference</w:t>
      </w:r>
      <w:r w:rsidR="00032A22" w:rsidRPr="00032A22">
        <w:rPr>
          <w:szCs w:val="24"/>
        </w:rPr>
        <w:t>, 2009, pp. 4430–4435.</w:t>
      </w:r>
    </w:p>
    <w:p w:rsidR="00032A22" w:rsidRPr="00032A22" w:rsidRDefault="00032A22" w:rsidP="0082389C">
      <w:pPr>
        <w:pStyle w:val="Bibliography"/>
        <w:jc w:val="both"/>
        <w:rPr>
          <w:szCs w:val="24"/>
        </w:rPr>
      </w:pPr>
      <w:r w:rsidRPr="00032A22">
        <w:rPr>
          <w:szCs w:val="24"/>
        </w:rPr>
        <w:t>[2]</w:t>
      </w:r>
      <w:r w:rsidRPr="00032A22">
        <w:rPr>
          <w:szCs w:val="24"/>
        </w:rPr>
        <w:tab/>
        <w:t xml:space="preserve">J. Hou, J. Liu, L. Han, and J. Zhao, “Secure and efficient protocol for position-based routing in VANETs,” in </w:t>
      </w:r>
      <w:r w:rsidRPr="00032A22">
        <w:rPr>
          <w:i/>
          <w:iCs/>
          <w:szCs w:val="24"/>
        </w:rPr>
        <w:t>2012 IEEE International Conference on Intelligent Control, Automatic Detection and High-End Equipment</w:t>
      </w:r>
      <w:r w:rsidRPr="00032A22">
        <w:rPr>
          <w:szCs w:val="24"/>
        </w:rPr>
        <w:t>, 2012, pp. 142–148.</w:t>
      </w:r>
    </w:p>
    <w:p w:rsidR="00032A22" w:rsidRPr="00032A22" w:rsidRDefault="00032A22" w:rsidP="0082389C">
      <w:pPr>
        <w:pStyle w:val="Bibliography"/>
        <w:jc w:val="both"/>
        <w:rPr>
          <w:szCs w:val="24"/>
        </w:rPr>
      </w:pPr>
      <w:r w:rsidRPr="00032A22">
        <w:rPr>
          <w:szCs w:val="24"/>
        </w:rPr>
        <w:t>[3]</w:t>
      </w:r>
      <w:r w:rsidRPr="00032A22">
        <w:rPr>
          <w:szCs w:val="24"/>
        </w:rPr>
        <w:tab/>
        <w:t xml:space="preserve">Y. Wang and F. Li, “Vehicular Ad Hoc Networks,” in </w:t>
      </w:r>
      <w:r w:rsidRPr="00032A22">
        <w:rPr>
          <w:i/>
          <w:iCs/>
          <w:szCs w:val="24"/>
        </w:rPr>
        <w:t>Guide to Wireless Ad Hoc Networks</w:t>
      </w:r>
      <w:r w:rsidRPr="00032A22">
        <w:rPr>
          <w:szCs w:val="24"/>
        </w:rPr>
        <w:t>, S. Misra, I. Woungang, and S. C. Misra, Eds. Springer London, 2009, pp. 503–525.</w:t>
      </w:r>
    </w:p>
    <w:p w:rsidR="00032A22" w:rsidRPr="00032A22" w:rsidRDefault="00032A22" w:rsidP="0082389C">
      <w:pPr>
        <w:pStyle w:val="Bibliography"/>
        <w:jc w:val="both"/>
        <w:rPr>
          <w:szCs w:val="24"/>
        </w:rPr>
      </w:pPr>
      <w:r w:rsidRPr="00032A22">
        <w:rPr>
          <w:szCs w:val="24"/>
        </w:rPr>
        <w:t>[4]</w:t>
      </w:r>
      <w:r w:rsidRPr="00032A22">
        <w:rPr>
          <w:szCs w:val="24"/>
        </w:rPr>
        <w:tab/>
        <w:t xml:space="preserve">C. Sommer and F. Dressler, </w:t>
      </w:r>
      <w:r w:rsidRPr="00032A22">
        <w:rPr>
          <w:i/>
          <w:iCs/>
          <w:szCs w:val="24"/>
        </w:rPr>
        <w:t>Vehicular Networking</w:t>
      </w:r>
      <w:r w:rsidRPr="00032A22">
        <w:rPr>
          <w:szCs w:val="24"/>
        </w:rPr>
        <w:t>. Cambridge University Press, 2014.</w:t>
      </w:r>
    </w:p>
    <w:p w:rsidR="00032A22" w:rsidRPr="00032A22" w:rsidRDefault="00032A22" w:rsidP="0082389C">
      <w:pPr>
        <w:pStyle w:val="Bibliography"/>
        <w:jc w:val="both"/>
        <w:rPr>
          <w:szCs w:val="24"/>
        </w:rPr>
      </w:pPr>
      <w:r w:rsidRPr="00032A22">
        <w:rPr>
          <w:szCs w:val="24"/>
        </w:rPr>
        <w:t>[5]</w:t>
      </w:r>
      <w:r w:rsidRPr="00032A22">
        <w:rPr>
          <w:szCs w:val="24"/>
        </w:rPr>
        <w:tab/>
        <w:t xml:space="preserve">S. Bitam, A. Mellouk, and S. Zeadally, “HyBR: A Hybrid Bio-inspired Bee swarm Routing protocol for safety applications in Vehicular Ad hoc NETworks (VANETs),” </w:t>
      </w:r>
      <w:r w:rsidRPr="00032A22">
        <w:rPr>
          <w:i/>
          <w:iCs/>
          <w:szCs w:val="24"/>
        </w:rPr>
        <w:t>J. Syst. Archit.</w:t>
      </w:r>
      <w:r w:rsidRPr="00032A22">
        <w:rPr>
          <w:szCs w:val="24"/>
        </w:rPr>
        <w:t>, vol. 59, no. 10, Part B, pp. 953–967, Nov. 2013.</w:t>
      </w:r>
    </w:p>
    <w:p w:rsidR="00032A22" w:rsidRPr="00032A22" w:rsidRDefault="00032A22" w:rsidP="0082389C">
      <w:pPr>
        <w:pStyle w:val="Bibliography"/>
        <w:jc w:val="both"/>
        <w:rPr>
          <w:szCs w:val="24"/>
        </w:rPr>
      </w:pPr>
      <w:r w:rsidRPr="00032A22">
        <w:rPr>
          <w:szCs w:val="24"/>
        </w:rPr>
        <w:t>[6]</w:t>
      </w:r>
      <w:r w:rsidRPr="00032A22">
        <w:rPr>
          <w:szCs w:val="24"/>
        </w:rPr>
        <w:tab/>
        <w:t xml:space="preserve">J. Jamal, “Routing Protocols in MANETs,” </w:t>
      </w:r>
      <w:r w:rsidRPr="00032A22">
        <w:rPr>
          <w:i/>
          <w:iCs/>
          <w:szCs w:val="24"/>
        </w:rPr>
        <w:t>Eexploria</w:t>
      </w:r>
      <w:r w:rsidRPr="00032A22">
        <w:rPr>
          <w:szCs w:val="24"/>
        </w:rPr>
        <w:t>, 18-Sep-2012. .</w:t>
      </w:r>
    </w:p>
    <w:p w:rsidR="00032A22" w:rsidRPr="00032A22" w:rsidRDefault="00032A22" w:rsidP="0082389C">
      <w:pPr>
        <w:pStyle w:val="Bibliography"/>
        <w:jc w:val="both"/>
        <w:rPr>
          <w:szCs w:val="24"/>
        </w:rPr>
      </w:pPr>
      <w:r w:rsidRPr="00032A22">
        <w:rPr>
          <w:szCs w:val="24"/>
        </w:rPr>
        <w:t>[7]</w:t>
      </w:r>
      <w:r w:rsidRPr="00032A22">
        <w:rPr>
          <w:szCs w:val="24"/>
        </w:rPr>
        <w:tab/>
        <w:t xml:space="preserve">S. S. Manvi, M. S. Kakkasageri, and D. G. Adiga, “Message Authentication in Vehicular Ad Hoc Networks: ECDSA Based Approach,” in </w:t>
      </w:r>
      <w:r w:rsidRPr="00032A22">
        <w:rPr>
          <w:i/>
          <w:iCs/>
          <w:szCs w:val="24"/>
        </w:rPr>
        <w:t>2009 International Conference on Future Computer and Communication</w:t>
      </w:r>
      <w:r w:rsidRPr="00032A22">
        <w:rPr>
          <w:szCs w:val="24"/>
        </w:rPr>
        <w:t>, 2009, pp. 16–20.</w:t>
      </w:r>
    </w:p>
    <w:p w:rsidR="00032A22" w:rsidRPr="00032A22" w:rsidRDefault="00032A22" w:rsidP="0082389C">
      <w:pPr>
        <w:pStyle w:val="Bibliography"/>
        <w:jc w:val="both"/>
        <w:rPr>
          <w:szCs w:val="24"/>
        </w:rPr>
      </w:pPr>
      <w:r w:rsidRPr="00032A22">
        <w:rPr>
          <w:szCs w:val="24"/>
        </w:rPr>
        <w:t>[8]</w:t>
      </w:r>
      <w:r w:rsidRPr="00032A22">
        <w:rPr>
          <w:szCs w:val="24"/>
        </w:rPr>
        <w:tab/>
        <w:t xml:space="preserve">Acevpn, “Elliptic Curve IPSEC IKEv2 VPN Service - Next Gen Security,” </w:t>
      </w:r>
      <w:r w:rsidRPr="00032A22">
        <w:rPr>
          <w:i/>
          <w:iCs/>
          <w:szCs w:val="24"/>
        </w:rPr>
        <w:t>Acevpn.com</w:t>
      </w:r>
      <w:r w:rsidR="000D193D">
        <w:rPr>
          <w:szCs w:val="24"/>
        </w:rPr>
        <w:t>, 03-Jun-2014.</w:t>
      </w:r>
    </w:p>
    <w:p w:rsidR="00032A22" w:rsidRPr="00032A22" w:rsidRDefault="00032A22" w:rsidP="0082389C">
      <w:pPr>
        <w:pStyle w:val="Bibliography"/>
        <w:jc w:val="both"/>
        <w:rPr>
          <w:szCs w:val="24"/>
        </w:rPr>
      </w:pPr>
      <w:r w:rsidRPr="00032A22">
        <w:rPr>
          <w:szCs w:val="24"/>
        </w:rPr>
        <w:t>[9]</w:t>
      </w:r>
      <w:r w:rsidRPr="00032A22">
        <w:rPr>
          <w:szCs w:val="24"/>
        </w:rPr>
        <w:tab/>
        <w:t xml:space="preserve">F.-H. Tseng, L.-D. Chou, and H.-C. Chao, “A survey of black hole attacks in wireless mobile ad hoc networks,” </w:t>
      </w:r>
      <w:r w:rsidRPr="00032A22">
        <w:rPr>
          <w:i/>
          <w:iCs/>
          <w:szCs w:val="24"/>
        </w:rPr>
        <w:t>Hum.-Centric Comput. Inf. Sci.</w:t>
      </w:r>
      <w:r w:rsidRPr="00032A22">
        <w:rPr>
          <w:szCs w:val="24"/>
        </w:rPr>
        <w:t>, vol. 1, no. 1, p. 4, Nov. 2011.</w:t>
      </w:r>
    </w:p>
    <w:p w:rsidR="00032A22" w:rsidRPr="00032A22" w:rsidRDefault="00032A22" w:rsidP="0082389C">
      <w:pPr>
        <w:pStyle w:val="Bibliography"/>
        <w:jc w:val="both"/>
        <w:rPr>
          <w:szCs w:val="24"/>
        </w:rPr>
      </w:pPr>
      <w:r w:rsidRPr="00032A22">
        <w:rPr>
          <w:szCs w:val="24"/>
        </w:rPr>
        <w:t>[10]</w:t>
      </w:r>
      <w:r w:rsidRPr="00032A22">
        <w:rPr>
          <w:szCs w:val="24"/>
        </w:rPr>
        <w:tab/>
        <w:t xml:space="preserve">“ResearchGate,” </w:t>
      </w:r>
      <w:r w:rsidRPr="00032A22">
        <w:rPr>
          <w:i/>
          <w:iCs/>
          <w:szCs w:val="24"/>
        </w:rPr>
        <w:t>ResearchGate</w:t>
      </w:r>
      <w:r w:rsidRPr="00032A22">
        <w:rPr>
          <w:szCs w:val="24"/>
        </w:rPr>
        <w:t>. [Online]. Available: https://www.researchgate.net/publication/51956520_Different_types_of_attacks_in_Mobile_ADHOC_Network. [Accessed: 23-May-2017].</w:t>
      </w:r>
    </w:p>
    <w:p w:rsidR="00032A22" w:rsidRPr="00032A22" w:rsidRDefault="00032A22" w:rsidP="0082389C">
      <w:pPr>
        <w:pStyle w:val="Bibliography"/>
        <w:jc w:val="both"/>
        <w:rPr>
          <w:szCs w:val="24"/>
        </w:rPr>
      </w:pPr>
      <w:r w:rsidRPr="00032A22">
        <w:rPr>
          <w:szCs w:val="24"/>
        </w:rPr>
        <w:lastRenderedPageBreak/>
        <w:t>[11]</w:t>
      </w:r>
      <w:r w:rsidRPr="00032A22">
        <w:rPr>
          <w:szCs w:val="24"/>
        </w:rPr>
        <w:tab/>
        <w:t>“The Network Simulator - ns-2.” [Online]. Available: http://www.isi.edu/nsnam/ns/. [Accessed: 13-Apr-2017].</w:t>
      </w:r>
    </w:p>
    <w:p w:rsidR="00032A22" w:rsidRPr="00032A22" w:rsidRDefault="00032A22" w:rsidP="0082389C">
      <w:pPr>
        <w:pStyle w:val="Bibliography"/>
        <w:jc w:val="both"/>
        <w:rPr>
          <w:szCs w:val="24"/>
        </w:rPr>
      </w:pPr>
      <w:r w:rsidRPr="00032A22">
        <w:rPr>
          <w:szCs w:val="24"/>
        </w:rPr>
        <w:t>[12]</w:t>
      </w:r>
      <w:r w:rsidRPr="00032A22">
        <w:rPr>
          <w:szCs w:val="24"/>
        </w:rPr>
        <w:tab/>
        <w:t>“Sumo_at_a_Glance - SUMO - Simulation of Urban Mobility.” [Online]. Available: http://www.sumo.dlr.de/userdoc/Sumo_at_a_Glance.html. [Accessed: 13-Apr-2017].</w:t>
      </w:r>
    </w:p>
    <w:p w:rsidR="00032A22" w:rsidRPr="00032A22" w:rsidRDefault="00032A22" w:rsidP="0082389C">
      <w:pPr>
        <w:pStyle w:val="Bibliography"/>
        <w:jc w:val="both"/>
        <w:rPr>
          <w:szCs w:val="24"/>
        </w:rPr>
      </w:pPr>
      <w:r w:rsidRPr="00032A22">
        <w:rPr>
          <w:szCs w:val="24"/>
        </w:rPr>
        <w:t>[13]</w:t>
      </w:r>
      <w:r w:rsidRPr="00032A22">
        <w:rPr>
          <w:szCs w:val="24"/>
        </w:rPr>
        <w:tab/>
        <w:t xml:space="preserve">“OpenStreetMap,” </w:t>
      </w:r>
      <w:r w:rsidRPr="00032A22">
        <w:rPr>
          <w:i/>
          <w:iCs/>
          <w:szCs w:val="24"/>
        </w:rPr>
        <w:t>OpenStreetMap</w:t>
      </w:r>
      <w:r w:rsidRPr="00032A22">
        <w:rPr>
          <w:szCs w:val="24"/>
        </w:rPr>
        <w:t>. [Online]. Available: https://www.openstreetmap.org/about. [Accessed: 13-Apr-2017].</w:t>
      </w:r>
    </w:p>
    <w:p w:rsidR="00032A22" w:rsidRPr="00032A22" w:rsidRDefault="00032A22" w:rsidP="0082389C">
      <w:pPr>
        <w:pStyle w:val="Bibliography"/>
        <w:jc w:val="both"/>
        <w:rPr>
          <w:szCs w:val="24"/>
        </w:rPr>
      </w:pPr>
      <w:r w:rsidRPr="00032A22">
        <w:rPr>
          <w:szCs w:val="24"/>
        </w:rPr>
        <w:t>[14]</w:t>
      </w:r>
      <w:r w:rsidRPr="00032A22">
        <w:rPr>
          <w:szCs w:val="24"/>
        </w:rPr>
        <w:tab/>
        <w:t xml:space="preserve">“AWK,” </w:t>
      </w:r>
      <w:r w:rsidRPr="00032A22">
        <w:rPr>
          <w:i/>
          <w:iCs/>
          <w:szCs w:val="24"/>
        </w:rPr>
        <w:t>Wikipedia</w:t>
      </w:r>
      <w:r w:rsidRPr="00032A22">
        <w:rPr>
          <w:szCs w:val="24"/>
        </w:rPr>
        <w:t>. 29-Apr-2017.</w:t>
      </w:r>
    </w:p>
    <w:p w:rsidR="00032A22" w:rsidRPr="00032A22" w:rsidRDefault="00032A22" w:rsidP="0082389C">
      <w:pPr>
        <w:pStyle w:val="Bibliography"/>
        <w:jc w:val="both"/>
        <w:rPr>
          <w:szCs w:val="24"/>
        </w:rPr>
      </w:pPr>
      <w:r w:rsidRPr="00032A22">
        <w:rPr>
          <w:szCs w:val="24"/>
        </w:rPr>
        <w:t>[15]</w:t>
      </w:r>
      <w:r w:rsidRPr="00032A22">
        <w:rPr>
          <w:szCs w:val="24"/>
        </w:rPr>
        <w:tab/>
        <w:t>“/index.html.” [Online]. Available: https://www.openssl.org/. [Accessed: 13-Apr-2017].</w:t>
      </w:r>
    </w:p>
    <w:p w:rsidR="00032A22" w:rsidRPr="00032A22" w:rsidRDefault="00032A22" w:rsidP="0082389C">
      <w:pPr>
        <w:pStyle w:val="Bibliography"/>
        <w:jc w:val="both"/>
        <w:rPr>
          <w:szCs w:val="24"/>
        </w:rPr>
      </w:pPr>
      <w:r w:rsidRPr="00032A22">
        <w:rPr>
          <w:szCs w:val="24"/>
        </w:rPr>
        <w:t>[16]</w:t>
      </w:r>
      <w:r w:rsidRPr="00032A22">
        <w:rPr>
          <w:szCs w:val="24"/>
        </w:rPr>
        <w:tab/>
        <w:t xml:space="preserve">A. Robbins, </w:t>
      </w:r>
      <w:r w:rsidRPr="00032A22">
        <w:rPr>
          <w:i/>
          <w:iCs/>
          <w:szCs w:val="24"/>
        </w:rPr>
        <w:t>Effective Awk Programming: Text Processing and Pattern Matching</w:t>
      </w:r>
      <w:r w:rsidRPr="00032A22">
        <w:rPr>
          <w:szCs w:val="24"/>
        </w:rPr>
        <w:t>. O’Reilly Media, Inc., 2001.</w:t>
      </w:r>
    </w:p>
    <w:p w:rsidR="00374E3C" w:rsidRDefault="00A47084" w:rsidP="00446BEE">
      <w:r>
        <w:fldChar w:fldCharType="end"/>
      </w:r>
    </w:p>
    <w:p w:rsidR="00446BEE" w:rsidRDefault="00446BEE" w:rsidP="00446BEE"/>
    <w:p w:rsidR="00446BEE" w:rsidRDefault="00446BEE" w:rsidP="00446BEE"/>
    <w:p w:rsidR="00446BEE" w:rsidRDefault="00446BEE" w:rsidP="00446BEE"/>
    <w:p w:rsidR="00446BEE" w:rsidRDefault="00446BEE" w:rsidP="00446BEE"/>
    <w:p w:rsidR="00446BEE" w:rsidRDefault="00446BEE" w:rsidP="00446BEE"/>
    <w:p w:rsidR="00446BEE" w:rsidRDefault="00446BEE" w:rsidP="00446BEE"/>
    <w:p w:rsidR="00446BEE" w:rsidRDefault="00446BEE" w:rsidP="00446BEE"/>
    <w:p w:rsidR="00446BEE" w:rsidRDefault="00446BEE" w:rsidP="00446BEE"/>
    <w:p w:rsidR="00446BEE" w:rsidRDefault="00446BEE" w:rsidP="00446BEE"/>
    <w:p w:rsidR="00446BEE" w:rsidRDefault="00446BEE" w:rsidP="00446BEE"/>
    <w:p w:rsidR="00446BEE" w:rsidRDefault="00446BEE" w:rsidP="00446BEE"/>
    <w:p w:rsidR="00446BEE" w:rsidRDefault="00446BEE" w:rsidP="00446BEE"/>
    <w:p w:rsidR="00446BEE" w:rsidRDefault="00446BEE" w:rsidP="00446BEE"/>
    <w:p w:rsidR="00446BEE" w:rsidRDefault="00446BEE" w:rsidP="00446BEE"/>
    <w:p w:rsidR="00446BEE" w:rsidRDefault="00446BEE" w:rsidP="00446BEE"/>
    <w:p w:rsidR="00446BEE" w:rsidRDefault="00446BEE" w:rsidP="00446BEE"/>
    <w:p w:rsidR="00446BEE" w:rsidRDefault="00446BEE" w:rsidP="00446BEE"/>
    <w:p w:rsidR="00D86AD1" w:rsidRDefault="00D86AD1" w:rsidP="00D86AD1">
      <w:pPr>
        <w:pStyle w:val="Heading1"/>
        <w:numPr>
          <w:ilvl w:val="0"/>
          <w:numId w:val="0"/>
        </w:numPr>
        <w:jc w:val="left"/>
        <w:sectPr w:rsidR="00D86AD1" w:rsidSect="007D06E1">
          <w:pgSz w:w="8392" w:h="11907"/>
          <w:pgMar w:top="1418" w:right="1134" w:bottom="1418" w:left="1418" w:header="709" w:footer="709" w:gutter="0"/>
          <w:cols w:space="708"/>
          <w:titlePg/>
          <w:docGrid w:linePitch="360"/>
        </w:sectPr>
      </w:pPr>
    </w:p>
    <w:p w:rsidR="00963832" w:rsidRPr="00311261" w:rsidRDefault="00374E3C" w:rsidP="00E63CB9">
      <w:pPr>
        <w:pStyle w:val="Heading1"/>
      </w:pPr>
      <w:bookmarkStart w:id="303" w:name="_Toc487272955"/>
      <w:r w:rsidRPr="00311261">
        <w:lastRenderedPageBreak/>
        <w:t>LAMPIRAN</w:t>
      </w:r>
      <w:bookmarkEnd w:id="303"/>
    </w:p>
    <w:p w:rsidR="00963832" w:rsidRDefault="00963832" w:rsidP="00963832"/>
    <w:p w:rsidR="00DB1267" w:rsidRPr="00311261" w:rsidRDefault="00311261" w:rsidP="00311261">
      <w:pPr>
        <w:pStyle w:val="Heading2"/>
        <w:numPr>
          <w:ilvl w:val="0"/>
          <w:numId w:val="0"/>
        </w:numPr>
        <w:ind w:left="576" w:hanging="576"/>
      </w:pPr>
      <w:bookmarkStart w:id="304" w:name="_Toc487272956"/>
      <w:r>
        <w:t xml:space="preserve">A.1 </w:t>
      </w:r>
      <w:r w:rsidR="002068A6" w:rsidRPr="00311261">
        <w:t>Kode Skenario NS-2</w:t>
      </w:r>
      <w:bookmarkEnd w:id="304"/>
    </w:p>
    <w:p w:rsidR="00DB1267" w:rsidRPr="00DB1267" w:rsidRDefault="00DB1267" w:rsidP="00DB1267"/>
    <w:p w:rsidR="002068A6" w:rsidRPr="002068A6" w:rsidRDefault="002068A6" w:rsidP="00AF473C">
      <w:pPr>
        <w:tabs>
          <w:tab w:val="left" w:pos="5670"/>
        </w:tabs>
      </w:pPr>
      <w:r>
        <w:rPr>
          <w:noProof/>
          <w:lang w:eastAsia="id-ID"/>
        </w:rPr>
        <mc:AlternateContent>
          <mc:Choice Requires="wps">
            <w:drawing>
              <wp:inline distT="0" distB="0" distL="0" distR="0">
                <wp:extent cx="3676650" cy="5000625"/>
                <wp:effectExtent l="0" t="0" r="19050" b="28575"/>
                <wp:docPr id="9" name="Text Box 9"/>
                <wp:cNvGraphicFramePr/>
                <a:graphic xmlns:a="http://schemas.openxmlformats.org/drawingml/2006/main">
                  <a:graphicData uri="http://schemas.microsoft.com/office/word/2010/wordprocessingShape">
                    <wps:wsp>
                      <wps:cNvSpPr txBox="1"/>
                      <wps:spPr>
                        <a:xfrm>
                          <a:off x="0" y="0"/>
                          <a:ext cx="3676650" cy="50006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F4408" w:rsidRPr="001F0010" w:rsidRDefault="004F4408"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val(chan)   </w:t>
                            </w:r>
                            <w:r>
                              <w:rPr>
                                <w:rFonts w:ascii="Courier New" w:eastAsia="Times New Roman" w:hAnsi="Courier New" w:cs="Courier New"/>
                                <w:color w:val="000000"/>
                                <w:sz w:val="20"/>
                                <w:szCs w:val="20"/>
                                <w:lang w:eastAsia="id-ID"/>
                              </w:rPr>
                              <w:t xml:space="preserve">    Channel/WirelessChannel;</w:t>
                            </w:r>
                          </w:p>
                          <w:p w:rsidR="004F4408" w:rsidRPr="001F0010" w:rsidRDefault="004F4408" w:rsidP="001F0010">
                            <w:pPr>
                              <w:shd w:val="clear" w:color="auto" w:fill="FFFFFF"/>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set val(prop)       Propagation/TwoRayGround</w:t>
                            </w:r>
                            <w:r w:rsidRPr="001F0010">
                              <w:rPr>
                                <w:rFonts w:ascii="Courier New" w:eastAsia="Times New Roman" w:hAnsi="Courier New" w:cs="Courier New"/>
                                <w:color w:val="000000"/>
                                <w:sz w:val="20"/>
                                <w:szCs w:val="20"/>
                                <w:lang w:eastAsia="id-ID"/>
                              </w:rPr>
                              <w:t xml:space="preserve">;   </w:t>
                            </w:r>
                          </w:p>
                          <w:p w:rsidR="004F4408" w:rsidRDefault="004F4408"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val(neti</w:t>
                            </w:r>
                            <w:r>
                              <w:rPr>
                                <w:rFonts w:ascii="Courier New" w:eastAsia="Times New Roman" w:hAnsi="Courier New" w:cs="Courier New"/>
                                <w:color w:val="000000"/>
                                <w:sz w:val="20"/>
                                <w:szCs w:val="20"/>
                                <w:lang w:eastAsia="id-ID"/>
                              </w:rPr>
                              <w:t>f)      Phy/WirelessPhy</w:t>
                            </w:r>
                            <w:r w:rsidRPr="001F0010">
                              <w:rPr>
                                <w:rFonts w:ascii="Courier New" w:eastAsia="Times New Roman" w:hAnsi="Courier New" w:cs="Courier New"/>
                                <w:color w:val="000000"/>
                                <w:sz w:val="20"/>
                                <w:szCs w:val="20"/>
                                <w:lang w:eastAsia="id-ID"/>
                              </w:rPr>
                              <w:t>;</w:t>
                            </w:r>
                          </w:p>
                          <w:p w:rsidR="004F4408" w:rsidRDefault="004F4408" w:rsidP="001F0010">
                            <w:pPr>
                              <w:shd w:val="clear" w:color="auto" w:fill="FFFFFF"/>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set val(mac)        Mac/802_11</w:t>
                            </w:r>
                            <w:r w:rsidRPr="001F0010">
                              <w:rPr>
                                <w:rFonts w:ascii="Courier New" w:eastAsia="Times New Roman" w:hAnsi="Courier New" w:cs="Courier New"/>
                                <w:color w:val="000000"/>
                                <w:sz w:val="20"/>
                                <w:szCs w:val="20"/>
                                <w:lang w:eastAsia="id-ID"/>
                              </w:rPr>
                              <w:t>;</w:t>
                            </w:r>
                          </w:p>
                          <w:p w:rsidR="004F4408" w:rsidRPr="001F0010" w:rsidRDefault="004F4408"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val(ifq)   </w:t>
                            </w:r>
                            <w:r>
                              <w:rPr>
                                <w:rFonts w:ascii="Courier New" w:eastAsia="Times New Roman" w:hAnsi="Courier New" w:cs="Courier New"/>
                                <w:color w:val="000000"/>
                                <w:sz w:val="20"/>
                                <w:szCs w:val="20"/>
                                <w:lang w:eastAsia="id-ID"/>
                              </w:rPr>
                              <w:t xml:space="preserve">     Queue/DropTail/PriQueue</w:t>
                            </w:r>
                            <w:r w:rsidRPr="001F0010">
                              <w:rPr>
                                <w:rFonts w:ascii="Courier New" w:eastAsia="Times New Roman" w:hAnsi="Courier New" w:cs="Courier New"/>
                                <w:color w:val="000000"/>
                                <w:sz w:val="20"/>
                                <w:szCs w:val="20"/>
                                <w:lang w:eastAsia="id-ID"/>
                              </w:rPr>
                              <w:t xml:space="preserve">;   </w:t>
                            </w:r>
                          </w:p>
                          <w:p w:rsidR="004F4408" w:rsidRDefault="004F4408"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val(ll)     </w:t>
                            </w:r>
                            <w:r>
                              <w:rPr>
                                <w:rFonts w:ascii="Courier New" w:eastAsia="Times New Roman" w:hAnsi="Courier New" w:cs="Courier New"/>
                                <w:color w:val="000000"/>
                                <w:sz w:val="20"/>
                                <w:szCs w:val="20"/>
                                <w:lang w:eastAsia="id-ID"/>
                              </w:rPr>
                              <w:t xml:space="preserve">    LL</w:t>
                            </w:r>
                            <w:r w:rsidRPr="001F0010">
                              <w:rPr>
                                <w:rFonts w:ascii="Courier New" w:eastAsia="Times New Roman" w:hAnsi="Courier New" w:cs="Courier New"/>
                                <w:color w:val="000000"/>
                                <w:sz w:val="20"/>
                                <w:szCs w:val="20"/>
                                <w:lang w:eastAsia="id-ID"/>
                              </w:rPr>
                              <w:t>;</w:t>
                            </w:r>
                          </w:p>
                          <w:p w:rsidR="004F4408" w:rsidRPr="001F0010" w:rsidRDefault="004F4408"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val(ant)</w:t>
                            </w:r>
                            <w:r>
                              <w:rPr>
                                <w:rFonts w:ascii="Courier New" w:eastAsia="Times New Roman" w:hAnsi="Courier New" w:cs="Courier New"/>
                                <w:color w:val="000000"/>
                                <w:sz w:val="20"/>
                                <w:szCs w:val="20"/>
                                <w:lang w:eastAsia="id-ID"/>
                              </w:rPr>
                              <w:t xml:space="preserve">        Antenna/OmniAntenna</w:t>
                            </w:r>
                            <w:r w:rsidRPr="001F0010">
                              <w:rPr>
                                <w:rFonts w:ascii="Courier New" w:eastAsia="Times New Roman" w:hAnsi="Courier New" w:cs="Courier New"/>
                                <w:color w:val="000000"/>
                                <w:sz w:val="20"/>
                                <w:szCs w:val="20"/>
                                <w:lang w:eastAsia="id-ID"/>
                              </w:rPr>
                              <w:t xml:space="preserve">;   </w:t>
                            </w:r>
                          </w:p>
                          <w:p w:rsidR="004F4408" w:rsidRDefault="004F4408"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w:t>
                            </w:r>
                            <w:r>
                              <w:rPr>
                                <w:rFonts w:ascii="Courier New" w:eastAsia="Times New Roman" w:hAnsi="Courier New" w:cs="Courier New"/>
                                <w:color w:val="000000"/>
                                <w:sz w:val="20"/>
                                <w:szCs w:val="20"/>
                                <w:lang w:eastAsia="id-ID"/>
                              </w:rPr>
                              <w:t>val(ifqlen)     50</w:t>
                            </w:r>
                            <w:r w:rsidRPr="001F0010">
                              <w:rPr>
                                <w:rFonts w:ascii="Courier New" w:eastAsia="Times New Roman" w:hAnsi="Courier New" w:cs="Courier New"/>
                                <w:color w:val="000000"/>
                                <w:sz w:val="20"/>
                                <w:szCs w:val="20"/>
                                <w:lang w:eastAsia="id-ID"/>
                              </w:rPr>
                              <w:t>;</w:t>
                            </w:r>
                          </w:p>
                          <w:p w:rsidR="004F4408" w:rsidRDefault="004F4408"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val(nn)     </w:t>
                            </w:r>
                            <w:r>
                              <w:rPr>
                                <w:rFonts w:ascii="Courier New" w:eastAsia="Times New Roman" w:hAnsi="Courier New" w:cs="Courier New"/>
                                <w:color w:val="000000"/>
                                <w:sz w:val="20"/>
                                <w:szCs w:val="20"/>
                                <w:lang w:eastAsia="id-ID"/>
                              </w:rPr>
                              <w:t xml:space="preserve">    30</w:t>
                            </w:r>
                            <w:r w:rsidRPr="001F0010">
                              <w:rPr>
                                <w:rFonts w:ascii="Courier New" w:eastAsia="Times New Roman" w:hAnsi="Courier New" w:cs="Courier New"/>
                                <w:color w:val="000000"/>
                                <w:sz w:val="20"/>
                                <w:szCs w:val="20"/>
                                <w:lang w:eastAsia="id-ID"/>
                              </w:rPr>
                              <w:t>;</w:t>
                            </w:r>
                          </w:p>
                          <w:p w:rsidR="004F4408" w:rsidRDefault="004F4408"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val(rp)     </w:t>
                            </w:r>
                            <w:r>
                              <w:rPr>
                                <w:rFonts w:ascii="Courier New" w:eastAsia="Times New Roman" w:hAnsi="Courier New" w:cs="Courier New"/>
                                <w:color w:val="000000"/>
                                <w:sz w:val="20"/>
                                <w:szCs w:val="20"/>
                                <w:lang w:eastAsia="id-ID"/>
                              </w:rPr>
                              <w:t xml:space="preserve">    AODV</w:t>
                            </w:r>
                            <w:r w:rsidRPr="001F0010">
                              <w:rPr>
                                <w:rFonts w:ascii="Courier New" w:eastAsia="Times New Roman" w:hAnsi="Courier New" w:cs="Courier New"/>
                                <w:color w:val="000000"/>
                                <w:sz w:val="20"/>
                                <w:szCs w:val="20"/>
                                <w:lang w:eastAsia="id-ID"/>
                              </w:rPr>
                              <w:t>;</w:t>
                            </w:r>
                          </w:p>
                          <w:p w:rsidR="004F4408" w:rsidRDefault="004F4408"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val(ener</w:t>
                            </w:r>
                            <w:r>
                              <w:rPr>
                                <w:rFonts w:ascii="Courier New" w:eastAsia="Times New Roman" w:hAnsi="Courier New" w:cs="Courier New"/>
                                <w:color w:val="000000"/>
                                <w:sz w:val="20"/>
                                <w:szCs w:val="20"/>
                                <w:lang w:eastAsia="id-ID"/>
                              </w:rPr>
                              <w:t>gymodel)    EnergyModel</w:t>
                            </w:r>
                            <w:r w:rsidRPr="001F0010">
                              <w:rPr>
                                <w:rFonts w:ascii="Courier New" w:eastAsia="Times New Roman" w:hAnsi="Courier New" w:cs="Courier New"/>
                                <w:color w:val="000000"/>
                                <w:sz w:val="20"/>
                                <w:szCs w:val="20"/>
                                <w:lang w:eastAsia="id-ID"/>
                              </w:rPr>
                              <w:t>;</w:t>
                            </w:r>
                          </w:p>
                          <w:p w:rsidR="004F4408" w:rsidRDefault="004F4408"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val(</w:t>
                            </w:r>
                            <w:r>
                              <w:rPr>
                                <w:rFonts w:ascii="Courier New" w:eastAsia="Times New Roman" w:hAnsi="Courier New" w:cs="Courier New"/>
                                <w:color w:val="000000"/>
                                <w:sz w:val="20"/>
                                <w:szCs w:val="20"/>
                                <w:lang w:eastAsia="id-ID"/>
                              </w:rPr>
                              <w:t>initialenergy)  100</w:t>
                            </w:r>
                            <w:r w:rsidRPr="001F0010">
                              <w:rPr>
                                <w:rFonts w:ascii="Courier New" w:eastAsia="Times New Roman" w:hAnsi="Courier New" w:cs="Courier New"/>
                                <w:color w:val="000000"/>
                                <w:sz w:val="20"/>
                                <w:szCs w:val="20"/>
                                <w:lang w:eastAsia="id-ID"/>
                              </w:rPr>
                              <w:t>;</w:t>
                            </w:r>
                          </w:p>
                          <w:p w:rsidR="004F4408" w:rsidRPr="001F0010" w:rsidRDefault="004F4408"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val(lm)     </w:t>
                            </w:r>
                            <w:r>
                              <w:rPr>
                                <w:rFonts w:ascii="Courier New" w:eastAsia="Times New Roman" w:hAnsi="Courier New" w:cs="Courier New"/>
                                <w:color w:val="000000"/>
                                <w:sz w:val="20"/>
                                <w:szCs w:val="20"/>
                                <w:lang w:eastAsia="id-ID"/>
                              </w:rPr>
                              <w:t xml:space="preserve">    </w:t>
                            </w:r>
                            <w:r w:rsidRPr="001F0010">
                              <w:rPr>
                                <w:rFonts w:ascii="Courier New" w:eastAsia="Times New Roman" w:hAnsi="Courier New" w:cs="Courier New"/>
                                <w:color w:val="000000"/>
                                <w:sz w:val="20"/>
                                <w:szCs w:val="20"/>
                                <w:lang w:eastAsia="id-ID"/>
                              </w:rPr>
                              <w:t>"off";</w:t>
                            </w:r>
                          </w:p>
                          <w:p w:rsidR="004F4408" w:rsidRDefault="004F4408"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val(x)      </w:t>
                            </w:r>
                            <w:r>
                              <w:rPr>
                                <w:rFonts w:ascii="Courier New" w:eastAsia="Times New Roman" w:hAnsi="Courier New" w:cs="Courier New"/>
                                <w:color w:val="000000"/>
                                <w:sz w:val="20"/>
                                <w:szCs w:val="20"/>
                                <w:lang w:eastAsia="id-ID"/>
                              </w:rPr>
                              <w:t xml:space="preserve">    </w:t>
                            </w:r>
                            <w:r w:rsidRPr="001F0010">
                              <w:rPr>
                                <w:rFonts w:ascii="Courier New" w:eastAsia="Times New Roman" w:hAnsi="Courier New" w:cs="Courier New"/>
                                <w:color w:val="000000"/>
                                <w:sz w:val="20"/>
                                <w:szCs w:val="20"/>
                                <w:lang w:eastAsia="id-ID"/>
                              </w:rPr>
                              <w:t>1700;</w:t>
                            </w:r>
                          </w:p>
                          <w:p w:rsidR="004F4408" w:rsidRDefault="004F4408"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val(y)      </w:t>
                            </w:r>
                            <w:r>
                              <w:rPr>
                                <w:rFonts w:ascii="Courier New" w:eastAsia="Times New Roman" w:hAnsi="Courier New" w:cs="Courier New"/>
                                <w:color w:val="000000"/>
                                <w:sz w:val="20"/>
                                <w:szCs w:val="20"/>
                                <w:lang w:eastAsia="id-ID"/>
                              </w:rPr>
                              <w:t xml:space="preserve">    </w:t>
                            </w:r>
                            <w:r w:rsidRPr="001F0010">
                              <w:rPr>
                                <w:rFonts w:ascii="Courier New" w:eastAsia="Times New Roman" w:hAnsi="Courier New" w:cs="Courier New"/>
                                <w:color w:val="000000"/>
                                <w:sz w:val="20"/>
                                <w:szCs w:val="20"/>
                                <w:lang w:eastAsia="id-ID"/>
                              </w:rPr>
                              <w:t>1700;</w:t>
                            </w:r>
                          </w:p>
                          <w:p w:rsidR="004F4408" w:rsidRDefault="004F4408"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val(stop)       200;</w:t>
                            </w:r>
                          </w:p>
                          <w:p w:rsidR="004F4408" w:rsidRDefault="004F4408" w:rsidP="001F0010">
                            <w:pPr>
                              <w:shd w:val="clear" w:color="auto" w:fill="FFFFFF"/>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 xml:space="preserve">set val(cp)         </w:t>
                            </w:r>
                            <w:r w:rsidRPr="001F0010">
                              <w:rPr>
                                <w:rFonts w:ascii="Courier New" w:eastAsia="Times New Roman" w:hAnsi="Courier New" w:cs="Courier New"/>
                                <w:color w:val="000000"/>
                                <w:sz w:val="20"/>
                                <w:szCs w:val="20"/>
                                <w:lang w:eastAsia="id-ID"/>
                              </w:rPr>
                              <w:t>"traffic2";</w:t>
                            </w:r>
                          </w:p>
                          <w:p w:rsidR="004F4408" w:rsidRPr="001F0010" w:rsidRDefault="004F4408"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val(sc)         "scenario30.tcl"</w:t>
                            </w:r>
                            <w:r>
                              <w:rPr>
                                <w:rFonts w:ascii="Courier New" w:eastAsia="Times New Roman" w:hAnsi="Courier New" w:cs="Courier New"/>
                                <w:color w:val="000000"/>
                                <w:sz w:val="20"/>
                                <w:szCs w:val="20"/>
                                <w:lang w:eastAsia="id-ID"/>
                              </w:rPr>
                              <w:t>;</w:t>
                            </w:r>
                          </w:p>
                          <w:p w:rsidR="004F4408" w:rsidRPr="001F0010" w:rsidRDefault="004F4408" w:rsidP="001F0010">
                            <w:pPr>
                              <w:shd w:val="clear" w:color="auto" w:fill="FFFFFF"/>
                              <w:rPr>
                                <w:rFonts w:ascii="Courier New" w:eastAsia="Times New Roman" w:hAnsi="Courier New" w:cs="Courier New"/>
                                <w:color w:val="000000"/>
                                <w:sz w:val="20"/>
                                <w:szCs w:val="20"/>
                                <w:lang w:eastAsia="id-ID"/>
                              </w:rPr>
                            </w:pPr>
                          </w:p>
                          <w:p w:rsidR="004F4408" w:rsidRPr="001F0010" w:rsidRDefault="004F4408"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ns_ [new Simulator]             </w:t>
                            </w:r>
                          </w:p>
                          <w:p w:rsidR="004F4408" w:rsidRPr="001F0010" w:rsidRDefault="004F4408"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tracefd [open s-aodv230.tr w]</w:t>
                            </w:r>
                          </w:p>
                          <w:p w:rsidR="004F4408" w:rsidRPr="001F0010" w:rsidRDefault="004F4408"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namtrace [open s-aodv230.nam w]</w:t>
                            </w:r>
                          </w:p>
                          <w:p w:rsidR="004F4408" w:rsidRPr="001F0010" w:rsidRDefault="004F4408" w:rsidP="001F0010">
                            <w:pPr>
                              <w:shd w:val="clear" w:color="auto" w:fill="FFFFFF"/>
                              <w:rPr>
                                <w:rFonts w:ascii="Courier New" w:eastAsia="Times New Roman" w:hAnsi="Courier New" w:cs="Courier New"/>
                                <w:color w:val="000000"/>
                                <w:sz w:val="20"/>
                                <w:szCs w:val="20"/>
                                <w:lang w:eastAsia="id-ID"/>
                              </w:rPr>
                            </w:pPr>
                          </w:p>
                          <w:p w:rsidR="004F4408" w:rsidRPr="001F0010" w:rsidRDefault="004F4408"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$ns_ trace-all $tracefd</w:t>
                            </w:r>
                          </w:p>
                          <w:p w:rsidR="004F4408" w:rsidRPr="001F0010" w:rsidRDefault="004F4408" w:rsidP="001F0010">
                            <w:pPr>
                              <w:shd w:val="clear" w:color="auto" w:fill="FFFFFF"/>
                              <w:rPr>
                                <w:rFonts w:ascii="Courier New" w:eastAsia="Times New Roman" w:hAnsi="Courier New" w:cs="Courier New"/>
                                <w:color w:val="000000"/>
                                <w:sz w:val="20"/>
                                <w:szCs w:val="20"/>
                                <w:lang w:eastAsia="id-ID"/>
                              </w:rPr>
                            </w:pPr>
                          </w:p>
                          <w:p w:rsidR="004F4408" w:rsidRPr="001F0010" w:rsidRDefault="004F4408"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$ns_ namtrace-all-wireless $namtrace $val(x) $val(y)</w:t>
                            </w:r>
                          </w:p>
                          <w:p w:rsidR="004F4408" w:rsidRPr="001F0010" w:rsidRDefault="004F4408" w:rsidP="001F0010">
                            <w:pPr>
                              <w:shd w:val="clear" w:color="auto" w:fill="FFFFFF"/>
                              <w:rPr>
                                <w:rFonts w:ascii="Courier New" w:eastAsia="Times New Roman" w:hAnsi="Courier New" w:cs="Courier New"/>
                                <w:color w:val="000000"/>
                                <w:sz w:val="20"/>
                                <w:szCs w:val="20"/>
                                <w:lang w:eastAsia="id-ID"/>
                              </w:rPr>
                            </w:pPr>
                          </w:p>
                          <w:p w:rsidR="004F4408" w:rsidRPr="001F0010" w:rsidRDefault="004F4408"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Agent/AODV set num_nodes $val(nn)</w:t>
                            </w:r>
                          </w:p>
                          <w:p w:rsidR="004F4408" w:rsidRPr="001F0010" w:rsidRDefault="004F4408" w:rsidP="001F0010">
                            <w:pPr>
                              <w:shd w:val="clear" w:color="auto" w:fill="FFFFFF"/>
                              <w:rPr>
                                <w:rFonts w:ascii="Courier New" w:eastAsia="Times New Roman" w:hAnsi="Courier New" w:cs="Courier New"/>
                                <w:color w:val="000000"/>
                                <w:sz w:val="20"/>
                                <w:szCs w:val="20"/>
                                <w:lang w:eastAsia="id-ID"/>
                              </w:rPr>
                            </w:pPr>
                          </w:p>
                          <w:p w:rsidR="004F4408" w:rsidRPr="001F0010" w:rsidRDefault="004F4408"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topo [new Topography]</w:t>
                            </w:r>
                          </w:p>
                          <w:p w:rsidR="004F4408" w:rsidRPr="001F0010" w:rsidRDefault="004F4408"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$topo load_flatgrid $val(x) $val(y)</w:t>
                            </w:r>
                          </w:p>
                          <w:p w:rsidR="004F4408" w:rsidRDefault="004F4408" w:rsidP="004165D6">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create-god $val(nn)</w:t>
                            </w:r>
                          </w:p>
                          <w:p w:rsidR="004F4408" w:rsidRPr="004165D6" w:rsidRDefault="004F4408" w:rsidP="00DB1267">
                            <w:pPr>
                              <w:shd w:val="clear" w:color="auto" w:fill="FFFFFF"/>
                              <w:rPr>
                                <w:rFonts w:ascii="Courier New" w:eastAsia="Times New Roman" w:hAnsi="Courier New" w:cs="Courier New"/>
                                <w:color w:val="000000"/>
                                <w:sz w:val="20"/>
                                <w:szCs w:val="20"/>
                                <w:lang w:eastAsia="id-ID"/>
                              </w:rPr>
                            </w:pPr>
                            <w:r w:rsidRPr="004165D6">
                              <w:rPr>
                                <w:rFonts w:ascii="Courier New" w:eastAsia="Times New Roman" w:hAnsi="Courier New" w:cs="Courier New"/>
                                <w:color w:val="000000"/>
                                <w:sz w:val="20"/>
                                <w:szCs w:val="20"/>
                                <w:lang w:eastAsia="id-ID"/>
                              </w:rPr>
                              <w:t>set chan_1_ [new $val(chan)]</w:t>
                            </w:r>
                          </w:p>
                          <w:p w:rsidR="004F4408" w:rsidRDefault="004F4408" w:rsidP="004165D6">
                            <w:pPr>
                              <w:shd w:val="clear" w:color="auto" w:fill="FFFFFF"/>
                              <w:rPr>
                                <w:rFonts w:ascii="Courier New" w:eastAsia="Times New Roman" w:hAnsi="Courier New" w:cs="Courier New"/>
                                <w:color w:val="000000"/>
                                <w:sz w:val="20"/>
                                <w:szCs w:val="20"/>
                                <w:lang w:eastAsia="id-ID"/>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9" o:spid="_x0000_s1070" type="#_x0000_t202" style="width:289.5pt;height:39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" fillcolor="white [3201]" strokeweight=".5pt">
                <v:textbox>
                  <w:txbxContent>
                    <w:p w:rsidR="004F4408" w:rsidRPr="001F0010" w:rsidRDefault="004F4408"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val(chan)   </w:t>
                      </w:r>
                      <w:r>
                        <w:rPr>
                          <w:rFonts w:ascii="Courier New" w:eastAsia="Times New Roman" w:hAnsi="Courier New" w:cs="Courier New"/>
                          <w:color w:val="000000"/>
                          <w:sz w:val="20"/>
                          <w:szCs w:val="20"/>
                          <w:lang w:eastAsia="id-ID"/>
                        </w:rPr>
                        <w:t xml:space="preserve">    Channel/WirelessChannel;</w:t>
                      </w:r>
                    </w:p>
                    <w:p w:rsidR="004F4408" w:rsidRPr="001F0010" w:rsidRDefault="004F4408" w:rsidP="001F0010">
                      <w:pPr>
                        <w:shd w:val="clear" w:color="auto" w:fill="FFFFFF"/>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set val(prop)       Propagation/TwoRayGround</w:t>
                      </w:r>
                      <w:r w:rsidRPr="001F0010">
                        <w:rPr>
                          <w:rFonts w:ascii="Courier New" w:eastAsia="Times New Roman" w:hAnsi="Courier New" w:cs="Courier New"/>
                          <w:color w:val="000000"/>
                          <w:sz w:val="20"/>
                          <w:szCs w:val="20"/>
                          <w:lang w:eastAsia="id-ID"/>
                        </w:rPr>
                        <w:t xml:space="preserve">;   </w:t>
                      </w:r>
                    </w:p>
                    <w:p w:rsidR="004F4408" w:rsidRDefault="004F4408"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val(neti</w:t>
                      </w:r>
                      <w:r>
                        <w:rPr>
                          <w:rFonts w:ascii="Courier New" w:eastAsia="Times New Roman" w:hAnsi="Courier New" w:cs="Courier New"/>
                          <w:color w:val="000000"/>
                          <w:sz w:val="20"/>
                          <w:szCs w:val="20"/>
                          <w:lang w:eastAsia="id-ID"/>
                        </w:rPr>
                        <w:t>f)      Phy/WirelessPhy</w:t>
                      </w:r>
                      <w:r w:rsidRPr="001F0010">
                        <w:rPr>
                          <w:rFonts w:ascii="Courier New" w:eastAsia="Times New Roman" w:hAnsi="Courier New" w:cs="Courier New"/>
                          <w:color w:val="000000"/>
                          <w:sz w:val="20"/>
                          <w:szCs w:val="20"/>
                          <w:lang w:eastAsia="id-ID"/>
                        </w:rPr>
                        <w:t>;</w:t>
                      </w:r>
                    </w:p>
                    <w:p w:rsidR="004F4408" w:rsidRDefault="004F4408" w:rsidP="001F0010">
                      <w:pPr>
                        <w:shd w:val="clear" w:color="auto" w:fill="FFFFFF"/>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set val(mac)        Mac/802_11</w:t>
                      </w:r>
                      <w:r w:rsidRPr="001F0010">
                        <w:rPr>
                          <w:rFonts w:ascii="Courier New" w:eastAsia="Times New Roman" w:hAnsi="Courier New" w:cs="Courier New"/>
                          <w:color w:val="000000"/>
                          <w:sz w:val="20"/>
                          <w:szCs w:val="20"/>
                          <w:lang w:eastAsia="id-ID"/>
                        </w:rPr>
                        <w:t>;</w:t>
                      </w:r>
                    </w:p>
                    <w:p w:rsidR="004F4408" w:rsidRPr="001F0010" w:rsidRDefault="004F4408"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val(ifq)   </w:t>
                      </w:r>
                      <w:r>
                        <w:rPr>
                          <w:rFonts w:ascii="Courier New" w:eastAsia="Times New Roman" w:hAnsi="Courier New" w:cs="Courier New"/>
                          <w:color w:val="000000"/>
                          <w:sz w:val="20"/>
                          <w:szCs w:val="20"/>
                          <w:lang w:eastAsia="id-ID"/>
                        </w:rPr>
                        <w:t xml:space="preserve">     Queue/DropTail/PriQueue</w:t>
                      </w:r>
                      <w:r w:rsidRPr="001F0010">
                        <w:rPr>
                          <w:rFonts w:ascii="Courier New" w:eastAsia="Times New Roman" w:hAnsi="Courier New" w:cs="Courier New"/>
                          <w:color w:val="000000"/>
                          <w:sz w:val="20"/>
                          <w:szCs w:val="20"/>
                          <w:lang w:eastAsia="id-ID"/>
                        </w:rPr>
                        <w:t xml:space="preserve">;   </w:t>
                      </w:r>
                    </w:p>
                    <w:p w:rsidR="004F4408" w:rsidRDefault="004F4408"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val(ll)     </w:t>
                      </w:r>
                      <w:r>
                        <w:rPr>
                          <w:rFonts w:ascii="Courier New" w:eastAsia="Times New Roman" w:hAnsi="Courier New" w:cs="Courier New"/>
                          <w:color w:val="000000"/>
                          <w:sz w:val="20"/>
                          <w:szCs w:val="20"/>
                          <w:lang w:eastAsia="id-ID"/>
                        </w:rPr>
                        <w:t xml:space="preserve">    LL</w:t>
                      </w:r>
                      <w:r w:rsidRPr="001F0010">
                        <w:rPr>
                          <w:rFonts w:ascii="Courier New" w:eastAsia="Times New Roman" w:hAnsi="Courier New" w:cs="Courier New"/>
                          <w:color w:val="000000"/>
                          <w:sz w:val="20"/>
                          <w:szCs w:val="20"/>
                          <w:lang w:eastAsia="id-ID"/>
                        </w:rPr>
                        <w:t>;</w:t>
                      </w:r>
                    </w:p>
                    <w:p w:rsidR="004F4408" w:rsidRPr="001F0010" w:rsidRDefault="004F4408"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val(ant)</w:t>
                      </w:r>
                      <w:r>
                        <w:rPr>
                          <w:rFonts w:ascii="Courier New" w:eastAsia="Times New Roman" w:hAnsi="Courier New" w:cs="Courier New"/>
                          <w:color w:val="000000"/>
                          <w:sz w:val="20"/>
                          <w:szCs w:val="20"/>
                          <w:lang w:eastAsia="id-ID"/>
                        </w:rPr>
                        <w:t xml:space="preserve">        Antenna/OmniAntenna</w:t>
                      </w:r>
                      <w:r w:rsidRPr="001F0010">
                        <w:rPr>
                          <w:rFonts w:ascii="Courier New" w:eastAsia="Times New Roman" w:hAnsi="Courier New" w:cs="Courier New"/>
                          <w:color w:val="000000"/>
                          <w:sz w:val="20"/>
                          <w:szCs w:val="20"/>
                          <w:lang w:eastAsia="id-ID"/>
                        </w:rPr>
                        <w:t xml:space="preserve">;   </w:t>
                      </w:r>
                    </w:p>
                    <w:p w:rsidR="004F4408" w:rsidRDefault="004F4408"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w:t>
                      </w:r>
                      <w:r>
                        <w:rPr>
                          <w:rFonts w:ascii="Courier New" w:eastAsia="Times New Roman" w:hAnsi="Courier New" w:cs="Courier New"/>
                          <w:color w:val="000000"/>
                          <w:sz w:val="20"/>
                          <w:szCs w:val="20"/>
                          <w:lang w:eastAsia="id-ID"/>
                        </w:rPr>
                        <w:t>val(ifqlen)     50</w:t>
                      </w:r>
                      <w:r w:rsidRPr="001F0010">
                        <w:rPr>
                          <w:rFonts w:ascii="Courier New" w:eastAsia="Times New Roman" w:hAnsi="Courier New" w:cs="Courier New"/>
                          <w:color w:val="000000"/>
                          <w:sz w:val="20"/>
                          <w:szCs w:val="20"/>
                          <w:lang w:eastAsia="id-ID"/>
                        </w:rPr>
                        <w:t>;</w:t>
                      </w:r>
                    </w:p>
                    <w:p w:rsidR="004F4408" w:rsidRDefault="004F4408"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val(nn)     </w:t>
                      </w:r>
                      <w:r>
                        <w:rPr>
                          <w:rFonts w:ascii="Courier New" w:eastAsia="Times New Roman" w:hAnsi="Courier New" w:cs="Courier New"/>
                          <w:color w:val="000000"/>
                          <w:sz w:val="20"/>
                          <w:szCs w:val="20"/>
                          <w:lang w:eastAsia="id-ID"/>
                        </w:rPr>
                        <w:t xml:space="preserve">    30</w:t>
                      </w:r>
                      <w:r w:rsidRPr="001F0010">
                        <w:rPr>
                          <w:rFonts w:ascii="Courier New" w:eastAsia="Times New Roman" w:hAnsi="Courier New" w:cs="Courier New"/>
                          <w:color w:val="000000"/>
                          <w:sz w:val="20"/>
                          <w:szCs w:val="20"/>
                          <w:lang w:eastAsia="id-ID"/>
                        </w:rPr>
                        <w:t>;</w:t>
                      </w:r>
                    </w:p>
                    <w:p w:rsidR="004F4408" w:rsidRDefault="004F4408"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val(rp)     </w:t>
                      </w:r>
                      <w:r>
                        <w:rPr>
                          <w:rFonts w:ascii="Courier New" w:eastAsia="Times New Roman" w:hAnsi="Courier New" w:cs="Courier New"/>
                          <w:color w:val="000000"/>
                          <w:sz w:val="20"/>
                          <w:szCs w:val="20"/>
                          <w:lang w:eastAsia="id-ID"/>
                        </w:rPr>
                        <w:t xml:space="preserve">    AODV</w:t>
                      </w:r>
                      <w:r w:rsidRPr="001F0010">
                        <w:rPr>
                          <w:rFonts w:ascii="Courier New" w:eastAsia="Times New Roman" w:hAnsi="Courier New" w:cs="Courier New"/>
                          <w:color w:val="000000"/>
                          <w:sz w:val="20"/>
                          <w:szCs w:val="20"/>
                          <w:lang w:eastAsia="id-ID"/>
                        </w:rPr>
                        <w:t>;</w:t>
                      </w:r>
                    </w:p>
                    <w:p w:rsidR="004F4408" w:rsidRDefault="004F4408"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val(ener</w:t>
                      </w:r>
                      <w:r>
                        <w:rPr>
                          <w:rFonts w:ascii="Courier New" w:eastAsia="Times New Roman" w:hAnsi="Courier New" w:cs="Courier New"/>
                          <w:color w:val="000000"/>
                          <w:sz w:val="20"/>
                          <w:szCs w:val="20"/>
                          <w:lang w:eastAsia="id-ID"/>
                        </w:rPr>
                        <w:t>gymodel)    EnergyModel</w:t>
                      </w:r>
                      <w:r w:rsidRPr="001F0010">
                        <w:rPr>
                          <w:rFonts w:ascii="Courier New" w:eastAsia="Times New Roman" w:hAnsi="Courier New" w:cs="Courier New"/>
                          <w:color w:val="000000"/>
                          <w:sz w:val="20"/>
                          <w:szCs w:val="20"/>
                          <w:lang w:eastAsia="id-ID"/>
                        </w:rPr>
                        <w:t>;</w:t>
                      </w:r>
                    </w:p>
                    <w:p w:rsidR="004F4408" w:rsidRDefault="004F4408"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val(</w:t>
                      </w:r>
                      <w:r>
                        <w:rPr>
                          <w:rFonts w:ascii="Courier New" w:eastAsia="Times New Roman" w:hAnsi="Courier New" w:cs="Courier New"/>
                          <w:color w:val="000000"/>
                          <w:sz w:val="20"/>
                          <w:szCs w:val="20"/>
                          <w:lang w:eastAsia="id-ID"/>
                        </w:rPr>
                        <w:t>initialenergy)  100</w:t>
                      </w:r>
                      <w:r w:rsidRPr="001F0010">
                        <w:rPr>
                          <w:rFonts w:ascii="Courier New" w:eastAsia="Times New Roman" w:hAnsi="Courier New" w:cs="Courier New"/>
                          <w:color w:val="000000"/>
                          <w:sz w:val="20"/>
                          <w:szCs w:val="20"/>
                          <w:lang w:eastAsia="id-ID"/>
                        </w:rPr>
                        <w:t>;</w:t>
                      </w:r>
                    </w:p>
                    <w:p w:rsidR="004F4408" w:rsidRPr="001F0010" w:rsidRDefault="004F4408"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val(lm)     </w:t>
                      </w:r>
                      <w:r>
                        <w:rPr>
                          <w:rFonts w:ascii="Courier New" w:eastAsia="Times New Roman" w:hAnsi="Courier New" w:cs="Courier New"/>
                          <w:color w:val="000000"/>
                          <w:sz w:val="20"/>
                          <w:szCs w:val="20"/>
                          <w:lang w:eastAsia="id-ID"/>
                        </w:rPr>
                        <w:t xml:space="preserve">    </w:t>
                      </w:r>
                      <w:r w:rsidRPr="001F0010">
                        <w:rPr>
                          <w:rFonts w:ascii="Courier New" w:eastAsia="Times New Roman" w:hAnsi="Courier New" w:cs="Courier New"/>
                          <w:color w:val="000000"/>
                          <w:sz w:val="20"/>
                          <w:szCs w:val="20"/>
                          <w:lang w:eastAsia="id-ID"/>
                        </w:rPr>
                        <w:t>"off";</w:t>
                      </w:r>
                    </w:p>
                    <w:p w:rsidR="004F4408" w:rsidRDefault="004F4408"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val(x)      </w:t>
                      </w:r>
                      <w:r>
                        <w:rPr>
                          <w:rFonts w:ascii="Courier New" w:eastAsia="Times New Roman" w:hAnsi="Courier New" w:cs="Courier New"/>
                          <w:color w:val="000000"/>
                          <w:sz w:val="20"/>
                          <w:szCs w:val="20"/>
                          <w:lang w:eastAsia="id-ID"/>
                        </w:rPr>
                        <w:t xml:space="preserve">    </w:t>
                      </w:r>
                      <w:r w:rsidRPr="001F0010">
                        <w:rPr>
                          <w:rFonts w:ascii="Courier New" w:eastAsia="Times New Roman" w:hAnsi="Courier New" w:cs="Courier New"/>
                          <w:color w:val="000000"/>
                          <w:sz w:val="20"/>
                          <w:szCs w:val="20"/>
                          <w:lang w:eastAsia="id-ID"/>
                        </w:rPr>
                        <w:t>1700;</w:t>
                      </w:r>
                    </w:p>
                    <w:p w:rsidR="004F4408" w:rsidRDefault="004F4408"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val(y)      </w:t>
                      </w:r>
                      <w:r>
                        <w:rPr>
                          <w:rFonts w:ascii="Courier New" w:eastAsia="Times New Roman" w:hAnsi="Courier New" w:cs="Courier New"/>
                          <w:color w:val="000000"/>
                          <w:sz w:val="20"/>
                          <w:szCs w:val="20"/>
                          <w:lang w:eastAsia="id-ID"/>
                        </w:rPr>
                        <w:t xml:space="preserve">    </w:t>
                      </w:r>
                      <w:r w:rsidRPr="001F0010">
                        <w:rPr>
                          <w:rFonts w:ascii="Courier New" w:eastAsia="Times New Roman" w:hAnsi="Courier New" w:cs="Courier New"/>
                          <w:color w:val="000000"/>
                          <w:sz w:val="20"/>
                          <w:szCs w:val="20"/>
                          <w:lang w:eastAsia="id-ID"/>
                        </w:rPr>
                        <w:t>1700;</w:t>
                      </w:r>
                    </w:p>
                    <w:p w:rsidR="004F4408" w:rsidRDefault="004F4408"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val(stop)       200;</w:t>
                      </w:r>
                    </w:p>
                    <w:p w:rsidR="004F4408" w:rsidRDefault="004F4408" w:rsidP="001F0010">
                      <w:pPr>
                        <w:shd w:val="clear" w:color="auto" w:fill="FFFFFF"/>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 xml:space="preserve">set val(cp)         </w:t>
                      </w:r>
                      <w:r w:rsidRPr="001F0010">
                        <w:rPr>
                          <w:rFonts w:ascii="Courier New" w:eastAsia="Times New Roman" w:hAnsi="Courier New" w:cs="Courier New"/>
                          <w:color w:val="000000"/>
                          <w:sz w:val="20"/>
                          <w:szCs w:val="20"/>
                          <w:lang w:eastAsia="id-ID"/>
                        </w:rPr>
                        <w:t>"traffic2";</w:t>
                      </w:r>
                    </w:p>
                    <w:p w:rsidR="004F4408" w:rsidRPr="001F0010" w:rsidRDefault="004F4408"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val(sc)         "scenario30.tcl"</w:t>
                      </w:r>
                      <w:r>
                        <w:rPr>
                          <w:rFonts w:ascii="Courier New" w:eastAsia="Times New Roman" w:hAnsi="Courier New" w:cs="Courier New"/>
                          <w:color w:val="000000"/>
                          <w:sz w:val="20"/>
                          <w:szCs w:val="20"/>
                          <w:lang w:eastAsia="id-ID"/>
                        </w:rPr>
                        <w:t>;</w:t>
                      </w:r>
                    </w:p>
                    <w:p w:rsidR="004F4408" w:rsidRPr="001F0010" w:rsidRDefault="004F4408" w:rsidP="001F0010">
                      <w:pPr>
                        <w:shd w:val="clear" w:color="auto" w:fill="FFFFFF"/>
                        <w:rPr>
                          <w:rFonts w:ascii="Courier New" w:eastAsia="Times New Roman" w:hAnsi="Courier New" w:cs="Courier New"/>
                          <w:color w:val="000000"/>
                          <w:sz w:val="20"/>
                          <w:szCs w:val="20"/>
                          <w:lang w:eastAsia="id-ID"/>
                        </w:rPr>
                      </w:pPr>
                    </w:p>
                    <w:p w:rsidR="004F4408" w:rsidRPr="001F0010" w:rsidRDefault="004F4408"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ns_ [new Simulator]             </w:t>
                      </w:r>
                    </w:p>
                    <w:p w:rsidR="004F4408" w:rsidRPr="001F0010" w:rsidRDefault="004F4408"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tracefd [open s-aodv230.tr w]</w:t>
                      </w:r>
                    </w:p>
                    <w:p w:rsidR="004F4408" w:rsidRPr="001F0010" w:rsidRDefault="004F4408"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namtrace [open s-aodv230.nam w]</w:t>
                      </w:r>
                    </w:p>
                    <w:p w:rsidR="004F4408" w:rsidRPr="001F0010" w:rsidRDefault="004F4408" w:rsidP="001F0010">
                      <w:pPr>
                        <w:shd w:val="clear" w:color="auto" w:fill="FFFFFF"/>
                        <w:rPr>
                          <w:rFonts w:ascii="Courier New" w:eastAsia="Times New Roman" w:hAnsi="Courier New" w:cs="Courier New"/>
                          <w:color w:val="000000"/>
                          <w:sz w:val="20"/>
                          <w:szCs w:val="20"/>
                          <w:lang w:eastAsia="id-ID"/>
                        </w:rPr>
                      </w:pPr>
                    </w:p>
                    <w:p w:rsidR="004F4408" w:rsidRPr="001F0010" w:rsidRDefault="004F4408"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$ns_ trace-all $tracefd</w:t>
                      </w:r>
                    </w:p>
                    <w:p w:rsidR="004F4408" w:rsidRPr="001F0010" w:rsidRDefault="004F4408" w:rsidP="001F0010">
                      <w:pPr>
                        <w:shd w:val="clear" w:color="auto" w:fill="FFFFFF"/>
                        <w:rPr>
                          <w:rFonts w:ascii="Courier New" w:eastAsia="Times New Roman" w:hAnsi="Courier New" w:cs="Courier New"/>
                          <w:color w:val="000000"/>
                          <w:sz w:val="20"/>
                          <w:szCs w:val="20"/>
                          <w:lang w:eastAsia="id-ID"/>
                        </w:rPr>
                      </w:pPr>
                    </w:p>
                    <w:p w:rsidR="004F4408" w:rsidRPr="001F0010" w:rsidRDefault="004F4408"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$ns_ namtrace-all-wireless $namtrace $val(x) $val(y)</w:t>
                      </w:r>
                    </w:p>
                    <w:p w:rsidR="004F4408" w:rsidRPr="001F0010" w:rsidRDefault="004F4408" w:rsidP="001F0010">
                      <w:pPr>
                        <w:shd w:val="clear" w:color="auto" w:fill="FFFFFF"/>
                        <w:rPr>
                          <w:rFonts w:ascii="Courier New" w:eastAsia="Times New Roman" w:hAnsi="Courier New" w:cs="Courier New"/>
                          <w:color w:val="000000"/>
                          <w:sz w:val="20"/>
                          <w:szCs w:val="20"/>
                          <w:lang w:eastAsia="id-ID"/>
                        </w:rPr>
                      </w:pPr>
                    </w:p>
                    <w:p w:rsidR="004F4408" w:rsidRPr="001F0010" w:rsidRDefault="004F4408"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Agent/AODV set num_nodes $val(nn)</w:t>
                      </w:r>
                    </w:p>
                    <w:p w:rsidR="004F4408" w:rsidRPr="001F0010" w:rsidRDefault="004F4408" w:rsidP="001F0010">
                      <w:pPr>
                        <w:shd w:val="clear" w:color="auto" w:fill="FFFFFF"/>
                        <w:rPr>
                          <w:rFonts w:ascii="Courier New" w:eastAsia="Times New Roman" w:hAnsi="Courier New" w:cs="Courier New"/>
                          <w:color w:val="000000"/>
                          <w:sz w:val="20"/>
                          <w:szCs w:val="20"/>
                          <w:lang w:eastAsia="id-ID"/>
                        </w:rPr>
                      </w:pPr>
                    </w:p>
                    <w:p w:rsidR="004F4408" w:rsidRPr="001F0010" w:rsidRDefault="004F4408"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topo [new Topography]</w:t>
                      </w:r>
                    </w:p>
                    <w:p w:rsidR="004F4408" w:rsidRPr="001F0010" w:rsidRDefault="004F4408"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$topo load_flatgrid $val(x) $val(y)</w:t>
                      </w:r>
                    </w:p>
                    <w:p w:rsidR="004F4408" w:rsidRDefault="004F4408" w:rsidP="004165D6">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create-god $val(nn)</w:t>
                      </w:r>
                    </w:p>
                    <w:p w:rsidR="004F4408" w:rsidRPr="004165D6" w:rsidRDefault="004F4408" w:rsidP="00DB1267">
                      <w:pPr>
                        <w:shd w:val="clear" w:color="auto" w:fill="FFFFFF"/>
                        <w:rPr>
                          <w:rFonts w:ascii="Courier New" w:eastAsia="Times New Roman" w:hAnsi="Courier New" w:cs="Courier New"/>
                          <w:color w:val="000000"/>
                          <w:sz w:val="20"/>
                          <w:szCs w:val="20"/>
                          <w:lang w:eastAsia="id-ID"/>
                        </w:rPr>
                      </w:pPr>
                      <w:r w:rsidRPr="004165D6">
                        <w:rPr>
                          <w:rFonts w:ascii="Courier New" w:eastAsia="Times New Roman" w:hAnsi="Courier New" w:cs="Courier New"/>
                          <w:color w:val="000000"/>
                          <w:sz w:val="20"/>
                          <w:szCs w:val="20"/>
                          <w:lang w:eastAsia="id-ID"/>
                        </w:rPr>
                        <w:t>set chan_1_ [new $val(chan)]</w:t>
                      </w:r>
                    </w:p>
                    <w:p w:rsidR="004F4408" w:rsidRDefault="004F4408" w:rsidP="004165D6">
                      <w:pPr>
                        <w:shd w:val="clear" w:color="auto" w:fill="FFFFFF"/>
                        <w:rPr>
                          <w:rFonts w:ascii="Courier New" w:eastAsia="Times New Roman" w:hAnsi="Courier New" w:cs="Courier New"/>
                          <w:color w:val="000000"/>
                          <w:sz w:val="20"/>
                          <w:szCs w:val="20"/>
                          <w:lang w:eastAsia="id-ID"/>
                        </w:rPr>
                      </w:pPr>
                    </w:p>
                  </w:txbxContent>
                </v:textbox>
                <w10:anchorlock/>
              </v:shape>
            </w:pict>
          </mc:Fallback>
        </mc:AlternateContent>
      </w:r>
    </w:p>
    <w:p w:rsidR="002068A6" w:rsidRDefault="00BD04C1" w:rsidP="002068A6">
      <w:r>
        <w:rPr>
          <w:noProof/>
          <w:lang w:eastAsia="id-ID"/>
        </w:rPr>
        <w:lastRenderedPageBreak/>
        <mc:AlternateContent>
          <mc:Choice Requires="wps">
            <w:drawing>
              <wp:inline distT="0" distB="0" distL="0" distR="0">
                <wp:extent cx="3648075" cy="5734050"/>
                <wp:effectExtent l="0" t="0" r="28575" b="19050"/>
                <wp:docPr id="27" name="Text Box 27"/>
                <wp:cNvGraphicFramePr/>
                <a:graphic xmlns:a="http://schemas.openxmlformats.org/drawingml/2006/main">
                  <a:graphicData uri="http://schemas.microsoft.com/office/word/2010/wordprocessingShape">
                    <wps:wsp>
                      <wps:cNvSpPr txBox="1"/>
                      <wps:spPr>
                        <a:xfrm>
                          <a:off x="0" y="0"/>
                          <a:ext cx="3648075" cy="57340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F4408" w:rsidRPr="00BD04C1" w:rsidRDefault="004F4408" w:rsidP="00BD04C1">
                            <w:pPr>
                              <w:rPr>
                                <w:rFonts w:ascii="Courier New" w:hAnsi="Courier New" w:cs="Courier New"/>
                                <w:sz w:val="20"/>
                                <w:szCs w:val="20"/>
                              </w:rPr>
                            </w:pPr>
                            <w:r w:rsidRPr="00BD04C1">
                              <w:rPr>
                                <w:rFonts w:ascii="Courier New" w:hAnsi="Courier New" w:cs="Courier New"/>
                                <w:sz w:val="20"/>
                                <w:szCs w:val="20"/>
                              </w:rPr>
                              <w:t xml:space="preserve">$ns_ node-config </w:t>
                            </w:r>
                            <w:r w:rsidRPr="00BD04C1">
                              <w:rPr>
                                <w:rFonts w:ascii="Courier New" w:hAnsi="Courier New" w:cs="Courier New"/>
                                <w:sz w:val="20"/>
                                <w:szCs w:val="20"/>
                              </w:rPr>
                              <w:tab/>
                              <w:t>-adhocRouting $val(rp) \</w:t>
                            </w:r>
                          </w:p>
                          <w:p w:rsidR="004F4408" w:rsidRPr="00BD04C1" w:rsidRDefault="004F4408"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-llType $val(ll) \</w:t>
                            </w:r>
                          </w:p>
                          <w:p w:rsidR="004F4408" w:rsidRPr="00BD04C1" w:rsidRDefault="004F4408"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-macType $val(mac) \</w:t>
                            </w:r>
                          </w:p>
                          <w:p w:rsidR="004F4408" w:rsidRPr="00BD04C1" w:rsidRDefault="004F4408"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-channel $chan_1_ \</w:t>
                            </w:r>
                          </w:p>
                          <w:p w:rsidR="004F4408" w:rsidRPr="00BD04C1" w:rsidRDefault="004F4408"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-ifqType $val(ifq) \</w:t>
                            </w:r>
                          </w:p>
                          <w:p w:rsidR="004F4408" w:rsidRPr="00BD04C1" w:rsidRDefault="004F4408"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-ifqLen $val(ifqlen) \</w:t>
                            </w:r>
                          </w:p>
                          <w:p w:rsidR="004F4408" w:rsidRPr="00BD04C1" w:rsidRDefault="004F4408"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-antType $val(ant) \</w:t>
                            </w:r>
                          </w:p>
                          <w:p w:rsidR="004F4408" w:rsidRPr="00BD04C1" w:rsidRDefault="004F4408"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-propType $val(prop) \</w:t>
                            </w:r>
                          </w:p>
                          <w:p w:rsidR="004F4408" w:rsidRPr="00BD04C1" w:rsidRDefault="004F4408"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-phyType $val(netif) \</w:t>
                            </w:r>
                          </w:p>
                          <w:p w:rsidR="004F4408" w:rsidRPr="00BD04C1" w:rsidRDefault="004F4408"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-topoInstance $topo \</w:t>
                            </w:r>
                          </w:p>
                          <w:p w:rsidR="004F4408" w:rsidRPr="00BD04C1" w:rsidRDefault="004F4408"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-agentTrace ON \</w:t>
                            </w:r>
                          </w:p>
                          <w:p w:rsidR="004F4408" w:rsidRPr="00BD04C1" w:rsidRDefault="004F4408"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-routerTrace ON \</w:t>
                            </w:r>
                          </w:p>
                          <w:p w:rsidR="004F4408" w:rsidRPr="00BD04C1" w:rsidRDefault="004F4408"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-macTrace ON \</w:t>
                            </w:r>
                          </w:p>
                          <w:p w:rsidR="004F4408" w:rsidRPr="00BD04C1" w:rsidRDefault="004F4408"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-movementTrace ON \</w:t>
                            </w:r>
                          </w:p>
                          <w:p w:rsidR="004F4408" w:rsidRPr="00BD04C1" w:rsidRDefault="004F4408" w:rsidP="00BD04C1">
                            <w:pPr>
                              <w:rPr>
                                <w:rFonts w:ascii="Courier New" w:hAnsi="Courier New" w:cs="Courier New"/>
                                <w:sz w:val="20"/>
                                <w:szCs w:val="20"/>
                              </w:rPr>
                            </w:pPr>
                          </w:p>
                          <w:p w:rsidR="004F4408" w:rsidRPr="00BD04C1" w:rsidRDefault="004F4408" w:rsidP="00BD04C1">
                            <w:pPr>
                              <w:rPr>
                                <w:rFonts w:ascii="Courier New" w:hAnsi="Courier New" w:cs="Courier New"/>
                                <w:sz w:val="20"/>
                                <w:szCs w:val="20"/>
                              </w:rPr>
                            </w:pPr>
                            <w:r w:rsidRPr="00BD04C1">
                              <w:rPr>
                                <w:rFonts w:ascii="Courier New" w:hAnsi="Courier New" w:cs="Courier New"/>
                                <w:sz w:val="20"/>
                                <w:szCs w:val="20"/>
                              </w:rPr>
                              <w:t>for {set i 0} {$i &lt; $val(nn)} {incr i} {</w:t>
                            </w:r>
                          </w:p>
                          <w:p w:rsidR="004F4408" w:rsidRPr="00BD04C1" w:rsidRDefault="004F4408" w:rsidP="00BD04C1">
                            <w:pPr>
                              <w:rPr>
                                <w:rFonts w:ascii="Courier New" w:hAnsi="Courier New" w:cs="Courier New"/>
                                <w:sz w:val="20"/>
                                <w:szCs w:val="20"/>
                              </w:rPr>
                            </w:pPr>
                            <w:r w:rsidRPr="00BD04C1">
                              <w:rPr>
                                <w:rFonts w:ascii="Courier New" w:hAnsi="Courier New" w:cs="Courier New"/>
                                <w:sz w:val="20"/>
                                <w:szCs w:val="20"/>
                              </w:rPr>
                              <w:t>set node_($i) [$ns_ node]</w:t>
                            </w:r>
                          </w:p>
                          <w:p w:rsidR="004F4408" w:rsidRDefault="004F4408" w:rsidP="00BD04C1">
                            <w:pPr>
                              <w:rPr>
                                <w:rFonts w:ascii="Courier New" w:hAnsi="Courier New" w:cs="Courier New"/>
                                <w:sz w:val="20"/>
                                <w:szCs w:val="20"/>
                              </w:rPr>
                            </w:pPr>
                            <w:r w:rsidRPr="00BD04C1">
                              <w:rPr>
                                <w:rFonts w:ascii="Courier New" w:hAnsi="Courier New" w:cs="Courier New"/>
                                <w:sz w:val="20"/>
                                <w:szCs w:val="20"/>
                              </w:rPr>
                              <w:t>}</w:t>
                            </w:r>
                          </w:p>
                          <w:p w:rsidR="004F4408" w:rsidRDefault="004F4408" w:rsidP="00BD04C1">
                            <w:pPr>
                              <w:rPr>
                                <w:rFonts w:ascii="Courier New" w:hAnsi="Courier New" w:cs="Courier New"/>
                                <w:sz w:val="20"/>
                                <w:szCs w:val="20"/>
                              </w:rPr>
                            </w:pPr>
                          </w:p>
                          <w:p w:rsidR="004F4408" w:rsidRPr="00BD04C1" w:rsidRDefault="004F4408" w:rsidP="00BD04C1">
                            <w:pPr>
                              <w:rPr>
                                <w:rFonts w:ascii="Courier New" w:hAnsi="Courier New" w:cs="Courier New"/>
                                <w:sz w:val="20"/>
                                <w:szCs w:val="20"/>
                              </w:rPr>
                            </w:pPr>
                            <w:r>
                              <w:rPr>
                                <w:rFonts w:ascii="Courier New" w:hAnsi="Courier New" w:cs="Courier New"/>
                                <w:sz w:val="20"/>
                                <w:szCs w:val="20"/>
                              </w:rPr>
                              <w:t>source $val(cp)</w:t>
                            </w:r>
                          </w:p>
                          <w:p w:rsidR="004F4408" w:rsidRDefault="004F4408" w:rsidP="00BD04C1">
                            <w:pPr>
                              <w:rPr>
                                <w:rFonts w:ascii="Courier New" w:hAnsi="Courier New" w:cs="Courier New"/>
                                <w:sz w:val="20"/>
                                <w:szCs w:val="20"/>
                              </w:rPr>
                            </w:pPr>
                            <w:r w:rsidRPr="00BD04C1">
                              <w:rPr>
                                <w:rFonts w:ascii="Courier New" w:hAnsi="Courier New" w:cs="Courier New"/>
                                <w:sz w:val="20"/>
                                <w:szCs w:val="20"/>
                              </w:rPr>
                              <w:t>source $val(sc)</w:t>
                            </w:r>
                          </w:p>
                          <w:p w:rsidR="004F4408" w:rsidRPr="00BD04C1" w:rsidRDefault="004F4408" w:rsidP="00BD04C1">
                            <w:pPr>
                              <w:rPr>
                                <w:rFonts w:ascii="Courier New" w:hAnsi="Courier New" w:cs="Courier New"/>
                                <w:sz w:val="20"/>
                                <w:szCs w:val="20"/>
                              </w:rPr>
                            </w:pPr>
                            <w:r w:rsidRPr="00BD04C1">
                              <w:rPr>
                                <w:rFonts w:ascii="Courier New" w:hAnsi="Courier New" w:cs="Courier New"/>
                                <w:sz w:val="20"/>
                                <w:szCs w:val="20"/>
                              </w:rPr>
                              <w:t>for {set i 0} {$i &lt; $val(nn)} {incr i} {</w:t>
                            </w:r>
                          </w:p>
                          <w:p w:rsidR="004F4408" w:rsidRPr="00BD04C1" w:rsidRDefault="004F4408" w:rsidP="00BD04C1">
                            <w:pPr>
                              <w:rPr>
                                <w:rFonts w:ascii="Courier New" w:hAnsi="Courier New" w:cs="Courier New"/>
                                <w:sz w:val="20"/>
                                <w:szCs w:val="20"/>
                              </w:rPr>
                            </w:pPr>
                            <w:r w:rsidRPr="00BD04C1">
                              <w:rPr>
                                <w:rFonts w:ascii="Courier New" w:hAnsi="Courier New" w:cs="Courier New"/>
                                <w:sz w:val="20"/>
                                <w:szCs w:val="20"/>
                              </w:rPr>
                              <w:t>$ns_ initial_node_pos $node_($i) 100</w:t>
                            </w:r>
                          </w:p>
                          <w:p w:rsidR="004F4408" w:rsidRDefault="004F4408" w:rsidP="00BD04C1">
                            <w:pPr>
                              <w:rPr>
                                <w:rFonts w:ascii="Courier New" w:hAnsi="Courier New" w:cs="Courier New"/>
                                <w:sz w:val="20"/>
                                <w:szCs w:val="20"/>
                              </w:rPr>
                            </w:pPr>
                            <w:r w:rsidRPr="00BD04C1">
                              <w:rPr>
                                <w:rFonts w:ascii="Courier New" w:hAnsi="Courier New" w:cs="Courier New"/>
                                <w:sz w:val="20"/>
                                <w:szCs w:val="20"/>
                              </w:rPr>
                              <w:t>}</w:t>
                            </w:r>
                          </w:p>
                          <w:p w:rsidR="004F4408" w:rsidRDefault="004F4408" w:rsidP="00BD04C1">
                            <w:pPr>
                              <w:rPr>
                                <w:rFonts w:ascii="Courier New" w:hAnsi="Courier New" w:cs="Courier New"/>
                                <w:sz w:val="20"/>
                                <w:szCs w:val="20"/>
                              </w:rPr>
                            </w:pPr>
                          </w:p>
                          <w:p w:rsidR="004F4408" w:rsidRPr="00BD04C1" w:rsidRDefault="004F4408" w:rsidP="00BD04C1">
                            <w:pPr>
                              <w:rPr>
                                <w:rFonts w:ascii="Courier New" w:hAnsi="Courier New" w:cs="Courier New"/>
                                <w:sz w:val="20"/>
                                <w:szCs w:val="20"/>
                              </w:rPr>
                            </w:pPr>
                            <w:r w:rsidRPr="00BD04C1">
                              <w:rPr>
                                <w:rFonts w:ascii="Courier New" w:hAnsi="Courier New" w:cs="Courier New"/>
                                <w:sz w:val="20"/>
                                <w:szCs w:val="20"/>
                              </w:rPr>
                              <w:t>for {set i 0} {$i &lt; $val(nn)} { incr i} {</w:t>
                            </w:r>
                          </w:p>
                          <w:p w:rsidR="004F4408" w:rsidRPr="00BD04C1" w:rsidRDefault="004F4408" w:rsidP="00BD04C1">
                            <w:pPr>
                              <w:rPr>
                                <w:rFonts w:ascii="Courier New" w:hAnsi="Courier New" w:cs="Courier New"/>
                                <w:sz w:val="20"/>
                                <w:szCs w:val="20"/>
                              </w:rPr>
                            </w:pPr>
                            <w:r w:rsidRPr="00BD04C1">
                              <w:rPr>
                                <w:rFonts w:ascii="Courier New" w:hAnsi="Courier New" w:cs="Courier New"/>
                                <w:sz w:val="20"/>
                                <w:szCs w:val="20"/>
                              </w:rPr>
                              <w:t>$ns_ at $val(stop) "$node_($i) reset"</w:t>
                            </w:r>
                          </w:p>
                          <w:p w:rsidR="004F4408" w:rsidRDefault="004F4408" w:rsidP="00BD04C1">
                            <w:pPr>
                              <w:rPr>
                                <w:rFonts w:ascii="Courier New" w:hAnsi="Courier New" w:cs="Courier New"/>
                                <w:sz w:val="20"/>
                                <w:szCs w:val="20"/>
                              </w:rPr>
                            </w:pPr>
                            <w:r w:rsidRPr="00BD04C1">
                              <w:rPr>
                                <w:rFonts w:ascii="Courier New" w:hAnsi="Courier New" w:cs="Courier New"/>
                                <w:sz w:val="20"/>
                                <w:szCs w:val="20"/>
                              </w:rPr>
                              <w:t>}</w:t>
                            </w:r>
                          </w:p>
                          <w:p w:rsidR="004F4408" w:rsidRDefault="004F4408" w:rsidP="00BD04C1">
                            <w:pPr>
                              <w:rPr>
                                <w:rFonts w:ascii="Courier New" w:hAnsi="Courier New" w:cs="Courier New"/>
                                <w:sz w:val="20"/>
                                <w:szCs w:val="20"/>
                              </w:rPr>
                            </w:pPr>
                          </w:p>
                          <w:p w:rsidR="004F4408" w:rsidRPr="00BD04C1" w:rsidRDefault="004F4408" w:rsidP="00BD04C1">
                            <w:pPr>
                              <w:rPr>
                                <w:rFonts w:ascii="Courier New" w:hAnsi="Courier New" w:cs="Courier New"/>
                                <w:sz w:val="20"/>
                                <w:szCs w:val="20"/>
                              </w:rPr>
                            </w:pPr>
                            <w:r w:rsidRPr="00BD04C1">
                              <w:rPr>
                                <w:rFonts w:ascii="Courier New" w:hAnsi="Courier New" w:cs="Courier New"/>
                                <w:sz w:val="20"/>
                                <w:szCs w:val="20"/>
                              </w:rPr>
                              <w:t xml:space="preserve">$ns_ at 200.01 "puts </w:t>
                            </w:r>
                            <w:r>
                              <w:rPr>
                                <w:rFonts w:ascii="Courier New" w:hAnsi="Courier New" w:cs="Courier New"/>
                                <w:sz w:val="20"/>
                                <w:szCs w:val="20"/>
                              </w:rPr>
                              <w:t>\"end simulation\" ; $ns_ halt"</w:t>
                            </w:r>
                          </w:p>
                          <w:p w:rsidR="004F4408" w:rsidRPr="00BD04C1" w:rsidRDefault="004F4408" w:rsidP="00BD04C1">
                            <w:pPr>
                              <w:rPr>
                                <w:rFonts w:ascii="Courier New" w:hAnsi="Courier New" w:cs="Courier New"/>
                                <w:sz w:val="20"/>
                                <w:szCs w:val="20"/>
                              </w:rPr>
                            </w:pPr>
                            <w:r w:rsidRPr="00BD04C1">
                              <w:rPr>
                                <w:rFonts w:ascii="Courier New" w:hAnsi="Courier New" w:cs="Courier New"/>
                                <w:sz w:val="20"/>
                                <w:szCs w:val="20"/>
                              </w:rPr>
                              <w:t>proc stop {} {</w:t>
                            </w:r>
                          </w:p>
                          <w:p w:rsidR="004F4408" w:rsidRPr="00BD04C1" w:rsidRDefault="004F4408" w:rsidP="00BD04C1">
                            <w:pPr>
                              <w:rPr>
                                <w:rFonts w:ascii="Courier New" w:hAnsi="Courier New" w:cs="Courier New"/>
                                <w:sz w:val="20"/>
                                <w:szCs w:val="20"/>
                              </w:rPr>
                            </w:pPr>
                            <w:r w:rsidRPr="00BD04C1">
                              <w:rPr>
                                <w:rFonts w:ascii="Courier New" w:hAnsi="Courier New" w:cs="Courier New"/>
                                <w:sz w:val="20"/>
                                <w:szCs w:val="20"/>
                              </w:rPr>
                              <w:t>global ns_ tracefd namtrace</w:t>
                            </w:r>
                          </w:p>
                          <w:p w:rsidR="004F4408" w:rsidRPr="00BD04C1" w:rsidRDefault="004F4408" w:rsidP="00BD04C1">
                            <w:pPr>
                              <w:rPr>
                                <w:rFonts w:ascii="Courier New" w:hAnsi="Courier New" w:cs="Courier New"/>
                                <w:sz w:val="20"/>
                                <w:szCs w:val="20"/>
                              </w:rPr>
                            </w:pPr>
                            <w:r w:rsidRPr="00BD04C1">
                              <w:rPr>
                                <w:rFonts w:ascii="Courier New" w:hAnsi="Courier New" w:cs="Courier New"/>
                                <w:sz w:val="20"/>
                                <w:szCs w:val="20"/>
                              </w:rPr>
                              <w:t>$ns_ flush-trace</w:t>
                            </w:r>
                          </w:p>
                          <w:p w:rsidR="004F4408" w:rsidRPr="00BD04C1" w:rsidRDefault="004F4408" w:rsidP="00BD04C1">
                            <w:pPr>
                              <w:rPr>
                                <w:rFonts w:ascii="Courier New" w:hAnsi="Courier New" w:cs="Courier New"/>
                                <w:sz w:val="20"/>
                                <w:szCs w:val="20"/>
                              </w:rPr>
                            </w:pPr>
                            <w:r w:rsidRPr="00BD04C1">
                              <w:rPr>
                                <w:rFonts w:ascii="Courier New" w:hAnsi="Courier New" w:cs="Courier New"/>
                                <w:sz w:val="20"/>
                                <w:szCs w:val="20"/>
                              </w:rPr>
                              <w:t>close $tracefd</w:t>
                            </w:r>
                          </w:p>
                          <w:p w:rsidR="004F4408" w:rsidRPr="00BD04C1" w:rsidRDefault="004F4408" w:rsidP="00BD04C1">
                            <w:pPr>
                              <w:rPr>
                                <w:rFonts w:ascii="Courier New" w:hAnsi="Courier New" w:cs="Courier New"/>
                                <w:sz w:val="20"/>
                                <w:szCs w:val="20"/>
                              </w:rPr>
                            </w:pPr>
                            <w:r w:rsidRPr="00BD04C1">
                              <w:rPr>
                                <w:rFonts w:ascii="Courier New" w:hAnsi="Courier New" w:cs="Courier New"/>
                                <w:sz w:val="20"/>
                                <w:szCs w:val="20"/>
                              </w:rPr>
                              <w:t>close $namtrace</w:t>
                            </w:r>
                          </w:p>
                          <w:p w:rsidR="004F4408" w:rsidRPr="00BD04C1" w:rsidRDefault="004F4408" w:rsidP="00BD04C1">
                            <w:pPr>
                              <w:rPr>
                                <w:rFonts w:ascii="Courier New" w:hAnsi="Courier New" w:cs="Courier New"/>
                                <w:sz w:val="20"/>
                                <w:szCs w:val="20"/>
                              </w:rPr>
                            </w:pPr>
                            <w:r w:rsidRPr="00BD04C1">
                              <w:rPr>
                                <w:rFonts w:ascii="Courier New" w:hAnsi="Courier New" w:cs="Courier New"/>
                                <w:sz w:val="20"/>
                                <w:szCs w:val="20"/>
                              </w:rPr>
                              <w:t>}</w:t>
                            </w:r>
                          </w:p>
                          <w:p w:rsidR="004F4408" w:rsidRPr="00BD04C1" w:rsidRDefault="004F4408" w:rsidP="00BD04C1">
                            <w:pPr>
                              <w:rPr>
                                <w:rFonts w:ascii="Courier New" w:hAnsi="Courier New" w:cs="Courier New"/>
                                <w:sz w:val="20"/>
                                <w:szCs w:val="20"/>
                              </w:rPr>
                            </w:pPr>
                          </w:p>
                          <w:p w:rsidR="004F4408" w:rsidRPr="00BD04C1" w:rsidRDefault="004F4408" w:rsidP="00BD04C1">
                            <w:pPr>
                              <w:rPr>
                                <w:rFonts w:ascii="Courier New" w:hAnsi="Courier New" w:cs="Courier New"/>
                                <w:sz w:val="20"/>
                                <w:szCs w:val="20"/>
                              </w:rPr>
                            </w:pPr>
                            <w:r w:rsidRPr="00BD04C1">
                              <w:rPr>
                                <w:rFonts w:ascii="Courier New" w:hAnsi="Courier New" w:cs="Courier New"/>
                                <w:sz w:val="20"/>
                                <w:szCs w:val="20"/>
                              </w:rPr>
                              <w:t>$ns_ run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7" o:spid="_x0000_s1071" type="#_x0000_t202" style="width:287.25pt;height:45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" fillcolor="white [3201]" strokeweight=".5pt">
                <v:textbox>
                  <w:txbxContent>
                    <w:p w:rsidR="004F4408" w:rsidRPr="00BD04C1" w:rsidRDefault="004F4408" w:rsidP="00BD04C1">
                      <w:pPr>
                        <w:rPr>
                          <w:rFonts w:ascii="Courier New" w:hAnsi="Courier New" w:cs="Courier New"/>
                          <w:sz w:val="20"/>
                          <w:szCs w:val="20"/>
                        </w:rPr>
                      </w:pPr>
                      <w:r w:rsidRPr="00BD04C1">
                        <w:rPr>
                          <w:rFonts w:ascii="Courier New" w:hAnsi="Courier New" w:cs="Courier New"/>
                          <w:sz w:val="20"/>
                          <w:szCs w:val="20"/>
                        </w:rPr>
                        <w:t xml:space="preserve">$ns_ node-config </w:t>
                      </w:r>
                      <w:r w:rsidRPr="00BD04C1">
                        <w:rPr>
                          <w:rFonts w:ascii="Courier New" w:hAnsi="Courier New" w:cs="Courier New"/>
                          <w:sz w:val="20"/>
                          <w:szCs w:val="20"/>
                        </w:rPr>
                        <w:tab/>
                        <w:t>-adhocRouting $val(rp) \</w:t>
                      </w:r>
                    </w:p>
                    <w:p w:rsidR="004F4408" w:rsidRPr="00BD04C1" w:rsidRDefault="004F4408"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-llType $val(ll) \</w:t>
                      </w:r>
                    </w:p>
                    <w:p w:rsidR="004F4408" w:rsidRPr="00BD04C1" w:rsidRDefault="004F4408"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-macType $val(mac) \</w:t>
                      </w:r>
                    </w:p>
                    <w:p w:rsidR="004F4408" w:rsidRPr="00BD04C1" w:rsidRDefault="004F4408"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-channel $chan_1_ \</w:t>
                      </w:r>
                    </w:p>
                    <w:p w:rsidR="004F4408" w:rsidRPr="00BD04C1" w:rsidRDefault="004F4408"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-ifqType $val(ifq) \</w:t>
                      </w:r>
                    </w:p>
                    <w:p w:rsidR="004F4408" w:rsidRPr="00BD04C1" w:rsidRDefault="004F4408"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-ifqLen $val(ifqlen) \</w:t>
                      </w:r>
                    </w:p>
                    <w:p w:rsidR="004F4408" w:rsidRPr="00BD04C1" w:rsidRDefault="004F4408"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-antType $val(ant) \</w:t>
                      </w:r>
                    </w:p>
                    <w:p w:rsidR="004F4408" w:rsidRPr="00BD04C1" w:rsidRDefault="004F4408"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-propType $val(prop) \</w:t>
                      </w:r>
                    </w:p>
                    <w:p w:rsidR="004F4408" w:rsidRPr="00BD04C1" w:rsidRDefault="004F4408"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-phyType $val(netif) \</w:t>
                      </w:r>
                    </w:p>
                    <w:p w:rsidR="004F4408" w:rsidRPr="00BD04C1" w:rsidRDefault="004F4408"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-topoInstance $topo \</w:t>
                      </w:r>
                    </w:p>
                    <w:p w:rsidR="004F4408" w:rsidRPr="00BD04C1" w:rsidRDefault="004F4408"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-agentTrace ON \</w:t>
                      </w:r>
                    </w:p>
                    <w:p w:rsidR="004F4408" w:rsidRPr="00BD04C1" w:rsidRDefault="004F4408"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-routerTrace ON \</w:t>
                      </w:r>
                    </w:p>
                    <w:p w:rsidR="004F4408" w:rsidRPr="00BD04C1" w:rsidRDefault="004F4408"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-macTrace ON \</w:t>
                      </w:r>
                    </w:p>
                    <w:p w:rsidR="004F4408" w:rsidRPr="00BD04C1" w:rsidRDefault="004F4408"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-movementTrace ON \</w:t>
                      </w:r>
                    </w:p>
                    <w:p w:rsidR="004F4408" w:rsidRPr="00BD04C1" w:rsidRDefault="004F4408" w:rsidP="00BD04C1">
                      <w:pPr>
                        <w:rPr>
                          <w:rFonts w:ascii="Courier New" w:hAnsi="Courier New" w:cs="Courier New"/>
                          <w:sz w:val="20"/>
                          <w:szCs w:val="20"/>
                        </w:rPr>
                      </w:pPr>
                    </w:p>
                    <w:p w:rsidR="004F4408" w:rsidRPr="00BD04C1" w:rsidRDefault="004F4408" w:rsidP="00BD04C1">
                      <w:pPr>
                        <w:rPr>
                          <w:rFonts w:ascii="Courier New" w:hAnsi="Courier New" w:cs="Courier New"/>
                          <w:sz w:val="20"/>
                          <w:szCs w:val="20"/>
                        </w:rPr>
                      </w:pPr>
                      <w:r w:rsidRPr="00BD04C1">
                        <w:rPr>
                          <w:rFonts w:ascii="Courier New" w:hAnsi="Courier New" w:cs="Courier New"/>
                          <w:sz w:val="20"/>
                          <w:szCs w:val="20"/>
                        </w:rPr>
                        <w:t>for {set i 0} {$i &lt; $val(nn)} {incr i} {</w:t>
                      </w:r>
                    </w:p>
                    <w:p w:rsidR="004F4408" w:rsidRPr="00BD04C1" w:rsidRDefault="004F4408" w:rsidP="00BD04C1">
                      <w:pPr>
                        <w:rPr>
                          <w:rFonts w:ascii="Courier New" w:hAnsi="Courier New" w:cs="Courier New"/>
                          <w:sz w:val="20"/>
                          <w:szCs w:val="20"/>
                        </w:rPr>
                      </w:pPr>
                      <w:r w:rsidRPr="00BD04C1">
                        <w:rPr>
                          <w:rFonts w:ascii="Courier New" w:hAnsi="Courier New" w:cs="Courier New"/>
                          <w:sz w:val="20"/>
                          <w:szCs w:val="20"/>
                        </w:rPr>
                        <w:t>set node_($i) [$ns_ node]</w:t>
                      </w:r>
                    </w:p>
                    <w:p w:rsidR="004F4408" w:rsidRDefault="004F4408" w:rsidP="00BD04C1">
                      <w:pPr>
                        <w:rPr>
                          <w:rFonts w:ascii="Courier New" w:hAnsi="Courier New" w:cs="Courier New"/>
                          <w:sz w:val="20"/>
                          <w:szCs w:val="20"/>
                        </w:rPr>
                      </w:pPr>
                      <w:r w:rsidRPr="00BD04C1">
                        <w:rPr>
                          <w:rFonts w:ascii="Courier New" w:hAnsi="Courier New" w:cs="Courier New"/>
                          <w:sz w:val="20"/>
                          <w:szCs w:val="20"/>
                        </w:rPr>
                        <w:t>}</w:t>
                      </w:r>
                    </w:p>
                    <w:p w:rsidR="004F4408" w:rsidRDefault="004F4408" w:rsidP="00BD04C1">
                      <w:pPr>
                        <w:rPr>
                          <w:rFonts w:ascii="Courier New" w:hAnsi="Courier New" w:cs="Courier New"/>
                          <w:sz w:val="20"/>
                          <w:szCs w:val="20"/>
                        </w:rPr>
                      </w:pPr>
                    </w:p>
                    <w:p w:rsidR="004F4408" w:rsidRPr="00BD04C1" w:rsidRDefault="004F4408" w:rsidP="00BD04C1">
                      <w:pPr>
                        <w:rPr>
                          <w:rFonts w:ascii="Courier New" w:hAnsi="Courier New" w:cs="Courier New"/>
                          <w:sz w:val="20"/>
                          <w:szCs w:val="20"/>
                        </w:rPr>
                      </w:pPr>
                      <w:r>
                        <w:rPr>
                          <w:rFonts w:ascii="Courier New" w:hAnsi="Courier New" w:cs="Courier New"/>
                          <w:sz w:val="20"/>
                          <w:szCs w:val="20"/>
                        </w:rPr>
                        <w:t>source $val(cp)</w:t>
                      </w:r>
                    </w:p>
                    <w:p w:rsidR="004F4408" w:rsidRDefault="004F4408" w:rsidP="00BD04C1">
                      <w:pPr>
                        <w:rPr>
                          <w:rFonts w:ascii="Courier New" w:hAnsi="Courier New" w:cs="Courier New"/>
                          <w:sz w:val="20"/>
                          <w:szCs w:val="20"/>
                        </w:rPr>
                      </w:pPr>
                      <w:r w:rsidRPr="00BD04C1">
                        <w:rPr>
                          <w:rFonts w:ascii="Courier New" w:hAnsi="Courier New" w:cs="Courier New"/>
                          <w:sz w:val="20"/>
                          <w:szCs w:val="20"/>
                        </w:rPr>
                        <w:t>source $val(sc)</w:t>
                      </w:r>
                    </w:p>
                    <w:p w:rsidR="004F4408" w:rsidRPr="00BD04C1" w:rsidRDefault="004F4408" w:rsidP="00BD04C1">
                      <w:pPr>
                        <w:rPr>
                          <w:rFonts w:ascii="Courier New" w:hAnsi="Courier New" w:cs="Courier New"/>
                          <w:sz w:val="20"/>
                          <w:szCs w:val="20"/>
                        </w:rPr>
                      </w:pPr>
                      <w:r w:rsidRPr="00BD04C1">
                        <w:rPr>
                          <w:rFonts w:ascii="Courier New" w:hAnsi="Courier New" w:cs="Courier New"/>
                          <w:sz w:val="20"/>
                          <w:szCs w:val="20"/>
                        </w:rPr>
                        <w:t>for {set i 0} {$i &lt; $val(nn)} {incr i} {</w:t>
                      </w:r>
                    </w:p>
                    <w:p w:rsidR="004F4408" w:rsidRPr="00BD04C1" w:rsidRDefault="004F4408" w:rsidP="00BD04C1">
                      <w:pPr>
                        <w:rPr>
                          <w:rFonts w:ascii="Courier New" w:hAnsi="Courier New" w:cs="Courier New"/>
                          <w:sz w:val="20"/>
                          <w:szCs w:val="20"/>
                        </w:rPr>
                      </w:pPr>
                      <w:r w:rsidRPr="00BD04C1">
                        <w:rPr>
                          <w:rFonts w:ascii="Courier New" w:hAnsi="Courier New" w:cs="Courier New"/>
                          <w:sz w:val="20"/>
                          <w:szCs w:val="20"/>
                        </w:rPr>
                        <w:t>$ns_ initial_node_pos $node_($i) 100</w:t>
                      </w:r>
                    </w:p>
                    <w:p w:rsidR="004F4408" w:rsidRDefault="004F4408" w:rsidP="00BD04C1">
                      <w:pPr>
                        <w:rPr>
                          <w:rFonts w:ascii="Courier New" w:hAnsi="Courier New" w:cs="Courier New"/>
                          <w:sz w:val="20"/>
                          <w:szCs w:val="20"/>
                        </w:rPr>
                      </w:pPr>
                      <w:r w:rsidRPr="00BD04C1">
                        <w:rPr>
                          <w:rFonts w:ascii="Courier New" w:hAnsi="Courier New" w:cs="Courier New"/>
                          <w:sz w:val="20"/>
                          <w:szCs w:val="20"/>
                        </w:rPr>
                        <w:t>}</w:t>
                      </w:r>
                    </w:p>
                    <w:p w:rsidR="004F4408" w:rsidRDefault="004F4408" w:rsidP="00BD04C1">
                      <w:pPr>
                        <w:rPr>
                          <w:rFonts w:ascii="Courier New" w:hAnsi="Courier New" w:cs="Courier New"/>
                          <w:sz w:val="20"/>
                          <w:szCs w:val="20"/>
                        </w:rPr>
                      </w:pPr>
                    </w:p>
                    <w:p w:rsidR="004F4408" w:rsidRPr="00BD04C1" w:rsidRDefault="004F4408" w:rsidP="00BD04C1">
                      <w:pPr>
                        <w:rPr>
                          <w:rFonts w:ascii="Courier New" w:hAnsi="Courier New" w:cs="Courier New"/>
                          <w:sz w:val="20"/>
                          <w:szCs w:val="20"/>
                        </w:rPr>
                      </w:pPr>
                      <w:r w:rsidRPr="00BD04C1">
                        <w:rPr>
                          <w:rFonts w:ascii="Courier New" w:hAnsi="Courier New" w:cs="Courier New"/>
                          <w:sz w:val="20"/>
                          <w:szCs w:val="20"/>
                        </w:rPr>
                        <w:t>for {set i 0} {$i &lt; $val(nn)} { incr i} {</w:t>
                      </w:r>
                    </w:p>
                    <w:p w:rsidR="004F4408" w:rsidRPr="00BD04C1" w:rsidRDefault="004F4408" w:rsidP="00BD04C1">
                      <w:pPr>
                        <w:rPr>
                          <w:rFonts w:ascii="Courier New" w:hAnsi="Courier New" w:cs="Courier New"/>
                          <w:sz w:val="20"/>
                          <w:szCs w:val="20"/>
                        </w:rPr>
                      </w:pPr>
                      <w:r w:rsidRPr="00BD04C1">
                        <w:rPr>
                          <w:rFonts w:ascii="Courier New" w:hAnsi="Courier New" w:cs="Courier New"/>
                          <w:sz w:val="20"/>
                          <w:szCs w:val="20"/>
                        </w:rPr>
                        <w:t>$ns_ at $val(stop) "$node_($i) reset"</w:t>
                      </w:r>
                    </w:p>
                    <w:p w:rsidR="004F4408" w:rsidRDefault="004F4408" w:rsidP="00BD04C1">
                      <w:pPr>
                        <w:rPr>
                          <w:rFonts w:ascii="Courier New" w:hAnsi="Courier New" w:cs="Courier New"/>
                          <w:sz w:val="20"/>
                          <w:szCs w:val="20"/>
                        </w:rPr>
                      </w:pPr>
                      <w:r w:rsidRPr="00BD04C1">
                        <w:rPr>
                          <w:rFonts w:ascii="Courier New" w:hAnsi="Courier New" w:cs="Courier New"/>
                          <w:sz w:val="20"/>
                          <w:szCs w:val="20"/>
                        </w:rPr>
                        <w:t>}</w:t>
                      </w:r>
                    </w:p>
                    <w:p w:rsidR="004F4408" w:rsidRDefault="004F4408" w:rsidP="00BD04C1">
                      <w:pPr>
                        <w:rPr>
                          <w:rFonts w:ascii="Courier New" w:hAnsi="Courier New" w:cs="Courier New"/>
                          <w:sz w:val="20"/>
                          <w:szCs w:val="20"/>
                        </w:rPr>
                      </w:pPr>
                    </w:p>
                    <w:p w:rsidR="004F4408" w:rsidRPr="00BD04C1" w:rsidRDefault="004F4408" w:rsidP="00BD04C1">
                      <w:pPr>
                        <w:rPr>
                          <w:rFonts w:ascii="Courier New" w:hAnsi="Courier New" w:cs="Courier New"/>
                          <w:sz w:val="20"/>
                          <w:szCs w:val="20"/>
                        </w:rPr>
                      </w:pPr>
                      <w:r w:rsidRPr="00BD04C1">
                        <w:rPr>
                          <w:rFonts w:ascii="Courier New" w:hAnsi="Courier New" w:cs="Courier New"/>
                          <w:sz w:val="20"/>
                          <w:szCs w:val="20"/>
                        </w:rPr>
                        <w:t xml:space="preserve">$ns_ at 200.01 "puts </w:t>
                      </w:r>
                      <w:r>
                        <w:rPr>
                          <w:rFonts w:ascii="Courier New" w:hAnsi="Courier New" w:cs="Courier New"/>
                          <w:sz w:val="20"/>
                          <w:szCs w:val="20"/>
                        </w:rPr>
                        <w:t>\"end simulation\" ; $ns_ halt"</w:t>
                      </w:r>
                    </w:p>
                    <w:p w:rsidR="004F4408" w:rsidRPr="00BD04C1" w:rsidRDefault="004F4408" w:rsidP="00BD04C1">
                      <w:pPr>
                        <w:rPr>
                          <w:rFonts w:ascii="Courier New" w:hAnsi="Courier New" w:cs="Courier New"/>
                          <w:sz w:val="20"/>
                          <w:szCs w:val="20"/>
                        </w:rPr>
                      </w:pPr>
                      <w:r w:rsidRPr="00BD04C1">
                        <w:rPr>
                          <w:rFonts w:ascii="Courier New" w:hAnsi="Courier New" w:cs="Courier New"/>
                          <w:sz w:val="20"/>
                          <w:szCs w:val="20"/>
                        </w:rPr>
                        <w:t>proc stop {} {</w:t>
                      </w:r>
                    </w:p>
                    <w:p w:rsidR="004F4408" w:rsidRPr="00BD04C1" w:rsidRDefault="004F4408" w:rsidP="00BD04C1">
                      <w:pPr>
                        <w:rPr>
                          <w:rFonts w:ascii="Courier New" w:hAnsi="Courier New" w:cs="Courier New"/>
                          <w:sz w:val="20"/>
                          <w:szCs w:val="20"/>
                        </w:rPr>
                      </w:pPr>
                      <w:r w:rsidRPr="00BD04C1">
                        <w:rPr>
                          <w:rFonts w:ascii="Courier New" w:hAnsi="Courier New" w:cs="Courier New"/>
                          <w:sz w:val="20"/>
                          <w:szCs w:val="20"/>
                        </w:rPr>
                        <w:t>global ns_ tracefd namtrace</w:t>
                      </w:r>
                    </w:p>
                    <w:p w:rsidR="004F4408" w:rsidRPr="00BD04C1" w:rsidRDefault="004F4408" w:rsidP="00BD04C1">
                      <w:pPr>
                        <w:rPr>
                          <w:rFonts w:ascii="Courier New" w:hAnsi="Courier New" w:cs="Courier New"/>
                          <w:sz w:val="20"/>
                          <w:szCs w:val="20"/>
                        </w:rPr>
                      </w:pPr>
                      <w:r w:rsidRPr="00BD04C1">
                        <w:rPr>
                          <w:rFonts w:ascii="Courier New" w:hAnsi="Courier New" w:cs="Courier New"/>
                          <w:sz w:val="20"/>
                          <w:szCs w:val="20"/>
                        </w:rPr>
                        <w:t>$ns_ flush-trace</w:t>
                      </w:r>
                    </w:p>
                    <w:p w:rsidR="004F4408" w:rsidRPr="00BD04C1" w:rsidRDefault="004F4408" w:rsidP="00BD04C1">
                      <w:pPr>
                        <w:rPr>
                          <w:rFonts w:ascii="Courier New" w:hAnsi="Courier New" w:cs="Courier New"/>
                          <w:sz w:val="20"/>
                          <w:szCs w:val="20"/>
                        </w:rPr>
                      </w:pPr>
                      <w:r w:rsidRPr="00BD04C1">
                        <w:rPr>
                          <w:rFonts w:ascii="Courier New" w:hAnsi="Courier New" w:cs="Courier New"/>
                          <w:sz w:val="20"/>
                          <w:szCs w:val="20"/>
                        </w:rPr>
                        <w:t>close $tracefd</w:t>
                      </w:r>
                    </w:p>
                    <w:p w:rsidR="004F4408" w:rsidRPr="00BD04C1" w:rsidRDefault="004F4408" w:rsidP="00BD04C1">
                      <w:pPr>
                        <w:rPr>
                          <w:rFonts w:ascii="Courier New" w:hAnsi="Courier New" w:cs="Courier New"/>
                          <w:sz w:val="20"/>
                          <w:szCs w:val="20"/>
                        </w:rPr>
                      </w:pPr>
                      <w:r w:rsidRPr="00BD04C1">
                        <w:rPr>
                          <w:rFonts w:ascii="Courier New" w:hAnsi="Courier New" w:cs="Courier New"/>
                          <w:sz w:val="20"/>
                          <w:szCs w:val="20"/>
                        </w:rPr>
                        <w:t>close $namtrace</w:t>
                      </w:r>
                    </w:p>
                    <w:p w:rsidR="004F4408" w:rsidRPr="00BD04C1" w:rsidRDefault="004F4408" w:rsidP="00BD04C1">
                      <w:pPr>
                        <w:rPr>
                          <w:rFonts w:ascii="Courier New" w:hAnsi="Courier New" w:cs="Courier New"/>
                          <w:sz w:val="20"/>
                          <w:szCs w:val="20"/>
                        </w:rPr>
                      </w:pPr>
                      <w:r w:rsidRPr="00BD04C1">
                        <w:rPr>
                          <w:rFonts w:ascii="Courier New" w:hAnsi="Courier New" w:cs="Courier New"/>
                          <w:sz w:val="20"/>
                          <w:szCs w:val="20"/>
                        </w:rPr>
                        <w:t>}</w:t>
                      </w:r>
                    </w:p>
                    <w:p w:rsidR="004F4408" w:rsidRPr="00BD04C1" w:rsidRDefault="004F4408" w:rsidP="00BD04C1">
                      <w:pPr>
                        <w:rPr>
                          <w:rFonts w:ascii="Courier New" w:hAnsi="Courier New" w:cs="Courier New"/>
                          <w:sz w:val="20"/>
                          <w:szCs w:val="20"/>
                        </w:rPr>
                      </w:pPr>
                    </w:p>
                    <w:p w:rsidR="004F4408" w:rsidRPr="00BD04C1" w:rsidRDefault="004F4408" w:rsidP="00BD04C1">
                      <w:pPr>
                        <w:rPr>
                          <w:rFonts w:ascii="Courier New" w:hAnsi="Courier New" w:cs="Courier New"/>
                          <w:sz w:val="20"/>
                          <w:szCs w:val="20"/>
                        </w:rPr>
                      </w:pPr>
                      <w:r w:rsidRPr="00BD04C1">
                        <w:rPr>
                          <w:rFonts w:ascii="Courier New" w:hAnsi="Courier New" w:cs="Courier New"/>
                          <w:sz w:val="20"/>
                          <w:szCs w:val="20"/>
                        </w:rPr>
                        <w:t>$ns_ run</w:t>
                      </w:r>
                    </w:p>
                  </w:txbxContent>
                </v:textbox>
                <w10:anchorlock/>
              </v:shape>
            </w:pict>
          </mc:Fallback>
        </mc:AlternateContent>
      </w:r>
    </w:p>
    <w:p w:rsidR="002068A6" w:rsidRDefault="00DB1267" w:rsidP="00DB1267">
      <w:pPr>
        <w:pStyle w:val="Heading2"/>
        <w:numPr>
          <w:ilvl w:val="0"/>
          <w:numId w:val="0"/>
        </w:numPr>
      </w:pPr>
      <w:bookmarkStart w:id="305" w:name="_Ref483794079"/>
      <w:bookmarkStart w:id="306" w:name="_Toc487272957"/>
      <w:r>
        <w:lastRenderedPageBreak/>
        <w:t>A.2 Kode Fungsi AODV::recvHello</w:t>
      </w:r>
      <w:bookmarkEnd w:id="305"/>
      <w:bookmarkEnd w:id="306"/>
    </w:p>
    <w:p w:rsidR="00DB1267" w:rsidRPr="00DB1267" w:rsidRDefault="00DB1267" w:rsidP="00DB1267"/>
    <w:p w:rsidR="006D37CA" w:rsidRDefault="00DB1267" w:rsidP="006D37CA">
      <w:r>
        <w:rPr>
          <w:noProof/>
          <w:lang w:eastAsia="id-ID"/>
        </w:rPr>
        <mc:AlternateContent>
          <mc:Choice Requires="wps">
            <w:drawing>
              <wp:inline distT="0" distB="0" distL="0" distR="0">
                <wp:extent cx="3667125" cy="2695575"/>
                <wp:effectExtent l="0" t="0" r="28575" b="28575"/>
                <wp:docPr id="450803" name="Text Box 450803"/>
                <wp:cNvGraphicFramePr/>
                <a:graphic xmlns:a="http://schemas.openxmlformats.org/drawingml/2006/main">
                  <a:graphicData uri="http://schemas.microsoft.com/office/word/2010/wordprocessingShape">
                    <wps:wsp>
                      <wps:cNvSpPr txBox="1"/>
                      <wps:spPr>
                        <a:xfrm>
                          <a:off x="0" y="0"/>
                          <a:ext cx="3667125" cy="26955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F4408" w:rsidRDefault="004F4408" w:rsidP="00931775">
                            <w:pPr>
                              <w:rPr>
                                <w:rFonts w:ascii="Courier New" w:hAnsi="Courier New" w:cs="Courier New"/>
                                <w:sz w:val="20"/>
                                <w:szCs w:val="20"/>
                              </w:rPr>
                            </w:pPr>
                            <w:r>
                              <w:rPr>
                                <w:rFonts w:ascii="Courier New" w:hAnsi="Courier New" w:cs="Courier New"/>
                                <w:sz w:val="20"/>
                                <w:szCs w:val="20"/>
                              </w:rPr>
                              <w:t xml:space="preserve">void </w:t>
                            </w:r>
                            <w:r w:rsidRPr="00931775">
                              <w:rPr>
                                <w:rFonts w:ascii="Courier New" w:hAnsi="Courier New" w:cs="Courier New"/>
                                <w:sz w:val="20"/>
                                <w:szCs w:val="20"/>
                              </w:rPr>
                              <w:t>AODV::recvHello(Packet *p) {</w:t>
                            </w:r>
                          </w:p>
                          <w:p w:rsidR="004F4408" w:rsidRPr="00931775" w:rsidRDefault="004F4408" w:rsidP="00931775">
                            <w:pPr>
                              <w:rPr>
                                <w:rFonts w:ascii="Courier New" w:hAnsi="Courier New" w:cs="Courier New"/>
                                <w:sz w:val="20"/>
                                <w:szCs w:val="20"/>
                              </w:rPr>
                            </w:pPr>
                          </w:p>
                          <w:p w:rsidR="004F4408" w:rsidRPr="00931775" w:rsidRDefault="004F4408" w:rsidP="00931775">
                            <w:pPr>
                              <w:rPr>
                                <w:rFonts w:ascii="Courier New" w:hAnsi="Courier New" w:cs="Courier New"/>
                                <w:sz w:val="20"/>
                                <w:szCs w:val="20"/>
                              </w:rPr>
                            </w:pPr>
                            <w:r>
                              <w:rPr>
                                <w:rFonts w:ascii="Courier New" w:hAnsi="Courier New" w:cs="Courier New"/>
                                <w:sz w:val="20"/>
                                <w:szCs w:val="20"/>
                              </w:rPr>
                              <w:t xml:space="preserve"> struct hdr_aodv_reply *rp=HDR_AODV_REPLY(p)</w:t>
                            </w:r>
                            <w:r w:rsidRPr="00931775">
                              <w:rPr>
                                <w:rFonts w:ascii="Courier New" w:hAnsi="Courier New" w:cs="Courier New"/>
                                <w:sz w:val="20"/>
                                <w:szCs w:val="20"/>
                              </w:rPr>
                              <w:t>;</w:t>
                            </w:r>
                          </w:p>
                          <w:p w:rsidR="004F4408" w:rsidRDefault="004F4408" w:rsidP="00931775">
                            <w:pPr>
                              <w:rPr>
                                <w:rFonts w:ascii="Courier New" w:hAnsi="Courier New" w:cs="Courier New"/>
                                <w:sz w:val="20"/>
                                <w:szCs w:val="20"/>
                              </w:rPr>
                            </w:pPr>
                            <w:r>
                              <w:rPr>
                                <w:rFonts w:ascii="Courier New" w:hAnsi="Courier New" w:cs="Courier New"/>
                                <w:sz w:val="20"/>
                                <w:szCs w:val="20"/>
                              </w:rPr>
                              <w:t xml:space="preserve"> AODV_Neighbor *nb;</w:t>
                            </w:r>
                          </w:p>
                          <w:p w:rsidR="004F4408" w:rsidRPr="00931775" w:rsidRDefault="004F4408" w:rsidP="00931775">
                            <w:pPr>
                              <w:rPr>
                                <w:rFonts w:ascii="Courier New" w:hAnsi="Courier New" w:cs="Courier New"/>
                                <w:sz w:val="20"/>
                                <w:szCs w:val="20"/>
                              </w:rPr>
                            </w:pPr>
                          </w:p>
                          <w:p w:rsidR="004F4408" w:rsidRPr="00931775" w:rsidRDefault="004F4408" w:rsidP="00931775">
                            <w:pPr>
                              <w:rPr>
                                <w:rFonts w:ascii="Courier New" w:hAnsi="Courier New" w:cs="Courier New"/>
                                <w:sz w:val="20"/>
                                <w:szCs w:val="20"/>
                              </w:rPr>
                            </w:pPr>
                            <w:r w:rsidRPr="00931775">
                              <w:rPr>
                                <w:rFonts w:ascii="Courier New" w:hAnsi="Courier New" w:cs="Courier New"/>
                                <w:sz w:val="20"/>
                                <w:szCs w:val="20"/>
                              </w:rPr>
                              <w:t xml:space="preserve"> nb = nb_lookup(rp-&gt;rp_dst);</w:t>
                            </w:r>
                          </w:p>
                          <w:p w:rsidR="004F4408" w:rsidRPr="00931775" w:rsidRDefault="004F4408" w:rsidP="00931775">
                            <w:pPr>
                              <w:rPr>
                                <w:rFonts w:ascii="Courier New" w:hAnsi="Courier New" w:cs="Courier New"/>
                                <w:sz w:val="20"/>
                                <w:szCs w:val="20"/>
                              </w:rPr>
                            </w:pPr>
                            <w:r w:rsidRPr="00931775">
                              <w:rPr>
                                <w:rFonts w:ascii="Courier New" w:hAnsi="Courier New" w:cs="Courier New"/>
                                <w:sz w:val="20"/>
                                <w:szCs w:val="20"/>
                              </w:rPr>
                              <w:t xml:space="preserve"> if(nb == 0) {</w:t>
                            </w:r>
                          </w:p>
                          <w:p w:rsidR="004F4408" w:rsidRPr="00931775" w:rsidRDefault="004F4408" w:rsidP="00931775">
                            <w:pPr>
                              <w:rPr>
                                <w:rFonts w:ascii="Courier New" w:hAnsi="Courier New" w:cs="Courier New"/>
                                <w:sz w:val="20"/>
                                <w:szCs w:val="20"/>
                              </w:rPr>
                            </w:pPr>
                            <w:r w:rsidRPr="00931775">
                              <w:rPr>
                                <w:rFonts w:ascii="Courier New" w:hAnsi="Courier New" w:cs="Courier New"/>
                                <w:sz w:val="20"/>
                                <w:szCs w:val="20"/>
                              </w:rPr>
                              <w:t xml:space="preserve">   nb_insert(rp-&gt;rp_dst);</w:t>
                            </w:r>
                          </w:p>
                          <w:p w:rsidR="004F4408" w:rsidRPr="00931775" w:rsidRDefault="004F4408" w:rsidP="00931775">
                            <w:pPr>
                              <w:rPr>
                                <w:rFonts w:ascii="Courier New" w:hAnsi="Courier New" w:cs="Courier New"/>
                                <w:sz w:val="20"/>
                                <w:szCs w:val="20"/>
                              </w:rPr>
                            </w:pPr>
                            <w:r w:rsidRPr="00931775">
                              <w:rPr>
                                <w:rFonts w:ascii="Courier New" w:hAnsi="Courier New" w:cs="Courier New"/>
                                <w:sz w:val="20"/>
                                <w:szCs w:val="20"/>
                              </w:rPr>
                              <w:t xml:space="preserve"> }</w:t>
                            </w:r>
                          </w:p>
                          <w:p w:rsidR="004F4408" w:rsidRPr="00931775" w:rsidRDefault="004F4408" w:rsidP="00931775">
                            <w:pPr>
                              <w:rPr>
                                <w:rFonts w:ascii="Courier New" w:hAnsi="Courier New" w:cs="Courier New"/>
                                <w:sz w:val="20"/>
                                <w:szCs w:val="20"/>
                              </w:rPr>
                            </w:pPr>
                            <w:r w:rsidRPr="00931775">
                              <w:rPr>
                                <w:rFonts w:ascii="Courier New" w:hAnsi="Courier New" w:cs="Courier New"/>
                                <w:sz w:val="20"/>
                                <w:szCs w:val="20"/>
                              </w:rPr>
                              <w:t xml:space="preserve"> else {</w:t>
                            </w:r>
                          </w:p>
                          <w:p w:rsidR="004F4408" w:rsidRPr="00931775" w:rsidRDefault="004F4408" w:rsidP="00931775">
                            <w:pPr>
                              <w:rPr>
                                <w:rFonts w:ascii="Courier New" w:hAnsi="Courier New" w:cs="Courier New"/>
                                <w:sz w:val="20"/>
                                <w:szCs w:val="20"/>
                              </w:rPr>
                            </w:pPr>
                            <w:r w:rsidRPr="00931775">
                              <w:rPr>
                                <w:rFonts w:ascii="Courier New" w:hAnsi="Courier New" w:cs="Courier New"/>
                                <w:sz w:val="20"/>
                                <w:szCs w:val="20"/>
                              </w:rPr>
                              <w:t xml:space="preserve">  </w:t>
                            </w:r>
                            <w:r>
                              <w:rPr>
                                <w:rFonts w:ascii="Courier New" w:hAnsi="Courier New" w:cs="Courier New"/>
                                <w:sz w:val="20"/>
                                <w:szCs w:val="20"/>
                              </w:rPr>
                              <w:t xml:space="preserve"> nb-&gt;nb_expire = CURRENT_TIME + </w:t>
                            </w:r>
                            <w:r w:rsidRPr="00931775">
                              <w:rPr>
                                <w:rFonts w:ascii="Courier New" w:hAnsi="Courier New" w:cs="Courier New"/>
                                <w:sz w:val="20"/>
                                <w:szCs w:val="20"/>
                              </w:rPr>
                              <w:t>(1.5 * ALLOWED_HELLO_LOSS * HELLO_INTERVAL);</w:t>
                            </w:r>
                          </w:p>
                          <w:p w:rsidR="004F4408" w:rsidRDefault="004F4408" w:rsidP="00931775">
                            <w:pPr>
                              <w:rPr>
                                <w:rFonts w:ascii="Courier New" w:hAnsi="Courier New" w:cs="Courier New"/>
                                <w:sz w:val="20"/>
                                <w:szCs w:val="20"/>
                              </w:rPr>
                            </w:pPr>
                            <w:r>
                              <w:rPr>
                                <w:rFonts w:ascii="Courier New" w:hAnsi="Courier New" w:cs="Courier New"/>
                                <w:sz w:val="20"/>
                                <w:szCs w:val="20"/>
                              </w:rPr>
                              <w:t xml:space="preserve"> }</w:t>
                            </w:r>
                          </w:p>
                          <w:p w:rsidR="004F4408" w:rsidRPr="00931775" w:rsidRDefault="004F4408" w:rsidP="00931775">
                            <w:pPr>
                              <w:rPr>
                                <w:rFonts w:ascii="Courier New" w:hAnsi="Courier New" w:cs="Courier New"/>
                                <w:sz w:val="20"/>
                                <w:szCs w:val="20"/>
                              </w:rPr>
                            </w:pPr>
                          </w:p>
                          <w:p w:rsidR="004F4408" w:rsidRDefault="004F4408" w:rsidP="00931775">
                            <w:pPr>
                              <w:rPr>
                                <w:rFonts w:ascii="Courier New" w:hAnsi="Courier New" w:cs="Courier New"/>
                                <w:sz w:val="20"/>
                                <w:szCs w:val="20"/>
                              </w:rPr>
                            </w:pPr>
                            <w:r>
                              <w:rPr>
                                <w:rFonts w:ascii="Courier New" w:hAnsi="Courier New" w:cs="Courier New"/>
                                <w:sz w:val="20"/>
                                <w:szCs w:val="20"/>
                              </w:rPr>
                              <w:t xml:space="preserve"> </w:t>
                            </w:r>
                            <w:r w:rsidRPr="00931775">
                              <w:rPr>
                                <w:rFonts w:ascii="Courier New" w:hAnsi="Courier New" w:cs="Courier New"/>
                                <w:sz w:val="20"/>
                                <w:szCs w:val="20"/>
                              </w:rPr>
                              <w:t>myneigh[(int)rp-&gt;rp_dst].push_back(inde</w:t>
                            </w:r>
                            <w:r>
                              <w:rPr>
                                <w:rFonts w:ascii="Courier New" w:hAnsi="Courier New" w:cs="Courier New"/>
                                <w:sz w:val="20"/>
                                <w:szCs w:val="20"/>
                              </w:rPr>
                              <w:t>x);</w:t>
                            </w:r>
                          </w:p>
                          <w:p w:rsidR="004F4408" w:rsidRPr="00931775" w:rsidRDefault="004F4408" w:rsidP="00931775">
                            <w:pPr>
                              <w:rPr>
                                <w:rFonts w:ascii="Courier New" w:hAnsi="Courier New" w:cs="Courier New"/>
                                <w:sz w:val="20"/>
                                <w:szCs w:val="20"/>
                              </w:rPr>
                            </w:pPr>
                          </w:p>
                          <w:p w:rsidR="004F4408" w:rsidRPr="00931775" w:rsidRDefault="004F4408" w:rsidP="00931775">
                            <w:pPr>
                              <w:rPr>
                                <w:rFonts w:ascii="Courier New" w:hAnsi="Courier New" w:cs="Courier New"/>
                                <w:sz w:val="20"/>
                                <w:szCs w:val="20"/>
                              </w:rPr>
                            </w:pPr>
                            <w:r w:rsidRPr="00931775">
                              <w:rPr>
                                <w:rFonts w:ascii="Courier New" w:hAnsi="Courier New" w:cs="Courier New"/>
                                <w:sz w:val="20"/>
                                <w:szCs w:val="20"/>
                              </w:rPr>
                              <w:t xml:space="preserve"> Packet::free(p);</w:t>
                            </w:r>
                          </w:p>
                          <w:p w:rsidR="004F4408" w:rsidRPr="00931775" w:rsidRDefault="004F4408" w:rsidP="00931775">
                            <w:pPr>
                              <w:rPr>
                                <w:rFonts w:ascii="Courier New" w:hAnsi="Courier New" w:cs="Courier New"/>
                                <w:sz w:val="20"/>
                                <w:szCs w:val="20"/>
                              </w:rPr>
                            </w:pPr>
                            <w:r w:rsidRPr="00931775">
                              <w:rPr>
                                <w:rFonts w:ascii="Courier New" w:hAnsi="Courier New" w:cs="Courier New"/>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803" o:spid="_x0000_s1072" type="#_x0000_t202" style="width:288.75pt;height:21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" fillcolor="white [3201]" strokeweight=".5pt">
                <v:textbox>
                  <w:txbxContent>
                    <w:p w:rsidR="004F4408" w:rsidRDefault="004F4408" w:rsidP="00931775">
                      <w:pPr>
                        <w:rPr>
                          <w:rFonts w:ascii="Courier New" w:hAnsi="Courier New" w:cs="Courier New"/>
                          <w:sz w:val="20"/>
                          <w:szCs w:val="20"/>
                        </w:rPr>
                      </w:pPr>
                      <w:r>
                        <w:rPr>
                          <w:rFonts w:ascii="Courier New" w:hAnsi="Courier New" w:cs="Courier New"/>
                          <w:sz w:val="20"/>
                          <w:szCs w:val="20"/>
                        </w:rPr>
                        <w:t xml:space="preserve">void </w:t>
                      </w:r>
                      <w:r w:rsidRPr="00931775">
                        <w:rPr>
                          <w:rFonts w:ascii="Courier New" w:hAnsi="Courier New" w:cs="Courier New"/>
                          <w:sz w:val="20"/>
                          <w:szCs w:val="20"/>
                        </w:rPr>
                        <w:t>AODV::recvHello(Packet *p) {</w:t>
                      </w:r>
                    </w:p>
                    <w:p w:rsidR="004F4408" w:rsidRPr="00931775" w:rsidRDefault="004F4408" w:rsidP="00931775">
                      <w:pPr>
                        <w:rPr>
                          <w:rFonts w:ascii="Courier New" w:hAnsi="Courier New" w:cs="Courier New"/>
                          <w:sz w:val="20"/>
                          <w:szCs w:val="20"/>
                        </w:rPr>
                      </w:pPr>
                    </w:p>
                    <w:p w:rsidR="004F4408" w:rsidRPr="00931775" w:rsidRDefault="004F4408" w:rsidP="00931775">
                      <w:pPr>
                        <w:rPr>
                          <w:rFonts w:ascii="Courier New" w:hAnsi="Courier New" w:cs="Courier New"/>
                          <w:sz w:val="20"/>
                          <w:szCs w:val="20"/>
                        </w:rPr>
                      </w:pPr>
                      <w:r>
                        <w:rPr>
                          <w:rFonts w:ascii="Courier New" w:hAnsi="Courier New" w:cs="Courier New"/>
                          <w:sz w:val="20"/>
                          <w:szCs w:val="20"/>
                        </w:rPr>
                        <w:t xml:space="preserve"> struct hdr_aodv_reply *rp=HDR_AODV_REPLY(p)</w:t>
                      </w:r>
                      <w:r w:rsidRPr="00931775">
                        <w:rPr>
                          <w:rFonts w:ascii="Courier New" w:hAnsi="Courier New" w:cs="Courier New"/>
                          <w:sz w:val="20"/>
                          <w:szCs w:val="20"/>
                        </w:rPr>
                        <w:t>;</w:t>
                      </w:r>
                    </w:p>
                    <w:p w:rsidR="004F4408" w:rsidRDefault="004F4408" w:rsidP="00931775">
                      <w:pPr>
                        <w:rPr>
                          <w:rFonts w:ascii="Courier New" w:hAnsi="Courier New" w:cs="Courier New"/>
                          <w:sz w:val="20"/>
                          <w:szCs w:val="20"/>
                        </w:rPr>
                      </w:pPr>
                      <w:r>
                        <w:rPr>
                          <w:rFonts w:ascii="Courier New" w:hAnsi="Courier New" w:cs="Courier New"/>
                          <w:sz w:val="20"/>
                          <w:szCs w:val="20"/>
                        </w:rPr>
                        <w:t xml:space="preserve"> AODV_Neighbor *nb;</w:t>
                      </w:r>
                    </w:p>
                    <w:p w:rsidR="004F4408" w:rsidRPr="00931775" w:rsidRDefault="004F4408" w:rsidP="00931775">
                      <w:pPr>
                        <w:rPr>
                          <w:rFonts w:ascii="Courier New" w:hAnsi="Courier New" w:cs="Courier New"/>
                          <w:sz w:val="20"/>
                          <w:szCs w:val="20"/>
                        </w:rPr>
                      </w:pPr>
                    </w:p>
                    <w:p w:rsidR="004F4408" w:rsidRPr="00931775" w:rsidRDefault="004F4408" w:rsidP="00931775">
                      <w:pPr>
                        <w:rPr>
                          <w:rFonts w:ascii="Courier New" w:hAnsi="Courier New" w:cs="Courier New"/>
                          <w:sz w:val="20"/>
                          <w:szCs w:val="20"/>
                        </w:rPr>
                      </w:pPr>
                      <w:r w:rsidRPr="00931775">
                        <w:rPr>
                          <w:rFonts w:ascii="Courier New" w:hAnsi="Courier New" w:cs="Courier New"/>
                          <w:sz w:val="20"/>
                          <w:szCs w:val="20"/>
                        </w:rPr>
                        <w:t xml:space="preserve"> nb = nb_lookup(rp-&gt;rp_dst);</w:t>
                      </w:r>
                    </w:p>
                    <w:p w:rsidR="004F4408" w:rsidRPr="00931775" w:rsidRDefault="004F4408" w:rsidP="00931775">
                      <w:pPr>
                        <w:rPr>
                          <w:rFonts w:ascii="Courier New" w:hAnsi="Courier New" w:cs="Courier New"/>
                          <w:sz w:val="20"/>
                          <w:szCs w:val="20"/>
                        </w:rPr>
                      </w:pPr>
                      <w:r w:rsidRPr="00931775">
                        <w:rPr>
                          <w:rFonts w:ascii="Courier New" w:hAnsi="Courier New" w:cs="Courier New"/>
                          <w:sz w:val="20"/>
                          <w:szCs w:val="20"/>
                        </w:rPr>
                        <w:t xml:space="preserve"> if(nb == 0) {</w:t>
                      </w:r>
                    </w:p>
                    <w:p w:rsidR="004F4408" w:rsidRPr="00931775" w:rsidRDefault="004F4408" w:rsidP="00931775">
                      <w:pPr>
                        <w:rPr>
                          <w:rFonts w:ascii="Courier New" w:hAnsi="Courier New" w:cs="Courier New"/>
                          <w:sz w:val="20"/>
                          <w:szCs w:val="20"/>
                        </w:rPr>
                      </w:pPr>
                      <w:r w:rsidRPr="00931775">
                        <w:rPr>
                          <w:rFonts w:ascii="Courier New" w:hAnsi="Courier New" w:cs="Courier New"/>
                          <w:sz w:val="20"/>
                          <w:szCs w:val="20"/>
                        </w:rPr>
                        <w:t xml:space="preserve">   nb_insert(rp-&gt;rp_dst);</w:t>
                      </w:r>
                    </w:p>
                    <w:p w:rsidR="004F4408" w:rsidRPr="00931775" w:rsidRDefault="004F4408" w:rsidP="00931775">
                      <w:pPr>
                        <w:rPr>
                          <w:rFonts w:ascii="Courier New" w:hAnsi="Courier New" w:cs="Courier New"/>
                          <w:sz w:val="20"/>
                          <w:szCs w:val="20"/>
                        </w:rPr>
                      </w:pPr>
                      <w:r w:rsidRPr="00931775">
                        <w:rPr>
                          <w:rFonts w:ascii="Courier New" w:hAnsi="Courier New" w:cs="Courier New"/>
                          <w:sz w:val="20"/>
                          <w:szCs w:val="20"/>
                        </w:rPr>
                        <w:t xml:space="preserve"> }</w:t>
                      </w:r>
                    </w:p>
                    <w:p w:rsidR="004F4408" w:rsidRPr="00931775" w:rsidRDefault="004F4408" w:rsidP="00931775">
                      <w:pPr>
                        <w:rPr>
                          <w:rFonts w:ascii="Courier New" w:hAnsi="Courier New" w:cs="Courier New"/>
                          <w:sz w:val="20"/>
                          <w:szCs w:val="20"/>
                        </w:rPr>
                      </w:pPr>
                      <w:r w:rsidRPr="00931775">
                        <w:rPr>
                          <w:rFonts w:ascii="Courier New" w:hAnsi="Courier New" w:cs="Courier New"/>
                          <w:sz w:val="20"/>
                          <w:szCs w:val="20"/>
                        </w:rPr>
                        <w:t xml:space="preserve"> else {</w:t>
                      </w:r>
                    </w:p>
                    <w:p w:rsidR="004F4408" w:rsidRPr="00931775" w:rsidRDefault="004F4408" w:rsidP="00931775">
                      <w:pPr>
                        <w:rPr>
                          <w:rFonts w:ascii="Courier New" w:hAnsi="Courier New" w:cs="Courier New"/>
                          <w:sz w:val="20"/>
                          <w:szCs w:val="20"/>
                        </w:rPr>
                      </w:pPr>
                      <w:r w:rsidRPr="00931775">
                        <w:rPr>
                          <w:rFonts w:ascii="Courier New" w:hAnsi="Courier New" w:cs="Courier New"/>
                          <w:sz w:val="20"/>
                          <w:szCs w:val="20"/>
                        </w:rPr>
                        <w:t xml:space="preserve">  </w:t>
                      </w:r>
                      <w:r>
                        <w:rPr>
                          <w:rFonts w:ascii="Courier New" w:hAnsi="Courier New" w:cs="Courier New"/>
                          <w:sz w:val="20"/>
                          <w:szCs w:val="20"/>
                        </w:rPr>
                        <w:t xml:space="preserve"> nb-&gt;nb_expire = CURRENT_TIME + </w:t>
                      </w:r>
                      <w:r w:rsidRPr="00931775">
                        <w:rPr>
                          <w:rFonts w:ascii="Courier New" w:hAnsi="Courier New" w:cs="Courier New"/>
                          <w:sz w:val="20"/>
                          <w:szCs w:val="20"/>
                        </w:rPr>
                        <w:t>(1.5 * ALLOWED_HELLO_LOSS * HELLO_INTERVAL);</w:t>
                      </w:r>
                    </w:p>
                    <w:p w:rsidR="004F4408" w:rsidRDefault="004F4408" w:rsidP="00931775">
                      <w:pPr>
                        <w:rPr>
                          <w:rFonts w:ascii="Courier New" w:hAnsi="Courier New" w:cs="Courier New"/>
                          <w:sz w:val="20"/>
                          <w:szCs w:val="20"/>
                        </w:rPr>
                      </w:pPr>
                      <w:r>
                        <w:rPr>
                          <w:rFonts w:ascii="Courier New" w:hAnsi="Courier New" w:cs="Courier New"/>
                          <w:sz w:val="20"/>
                          <w:szCs w:val="20"/>
                        </w:rPr>
                        <w:t xml:space="preserve"> }</w:t>
                      </w:r>
                    </w:p>
                    <w:p w:rsidR="004F4408" w:rsidRPr="00931775" w:rsidRDefault="004F4408" w:rsidP="00931775">
                      <w:pPr>
                        <w:rPr>
                          <w:rFonts w:ascii="Courier New" w:hAnsi="Courier New" w:cs="Courier New"/>
                          <w:sz w:val="20"/>
                          <w:szCs w:val="20"/>
                        </w:rPr>
                      </w:pPr>
                    </w:p>
                    <w:p w:rsidR="004F4408" w:rsidRDefault="004F4408" w:rsidP="00931775">
                      <w:pPr>
                        <w:rPr>
                          <w:rFonts w:ascii="Courier New" w:hAnsi="Courier New" w:cs="Courier New"/>
                          <w:sz w:val="20"/>
                          <w:szCs w:val="20"/>
                        </w:rPr>
                      </w:pPr>
                      <w:r>
                        <w:rPr>
                          <w:rFonts w:ascii="Courier New" w:hAnsi="Courier New" w:cs="Courier New"/>
                          <w:sz w:val="20"/>
                          <w:szCs w:val="20"/>
                        </w:rPr>
                        <w:t xml:space="preserve"> </w:t>
                      </w:r>
                      <w:r w:rsidRPr="00931775">
                        <w:rPr>
                          <w:rFonts w:ascii="Courier New" w:hAnsi="Courier New" w:cs="Courier New"/>
                          <w:sz w:val="20"/>
                          <w:szCs w:val="20"/>
                        </w:rPr>
                        <w:t>myneigh[(int)rp-&gt;rp_dst].push_back(inde</w:t>
                      </w:r>
                      <w:r>
                        <w:rPr>
                          <w:rFonts w:ascii="Courier New" w:hAnsi="Courier New" w:cs="Courier New"/>
                          <w:sz w:val="20"/>
                          <w:szCs w:val="20"/>
                        </w:rPr>
                        <w:t>x);</w:t>
                      </w:r>
                    </w:p>
                    <w:p w:rsidR="004F4408" w:rsidRPr="00931775" w:rsidRDefault="004F4408" w:rsidP="00931775">
                      <w:pPr>
                        <w:rPr>
                          <w:rFonts w:ascii="Courier New" w:hAnsi="Courier New" w:cs="Courier New"/>
                          <w:sz w:val="20"/>
                          <w:szCs w:val="20"/>
                        </w:rPr>
                      </w:pPr>
                    </w:p>
                    <w:p w:rsidR="004F4408" w:rsidRPr="00931775" w:rsidRDefault="004F4408" w:rsidP="00931775">
                      <w:pPr>
                        <w:rPr>
                          <w:rFonts w:ascii="Courier New" w:hAnsi="Courier New" w:cs="Courier New"/>
                          <w:sz w:val="20"/>
                          <w:szCs w:val="20"/>
                        </w:rPr>
                      </w:pPr>
                      <w:r w:rsidRPr="00931775">
                        <w:rPr>
                          <w:rFonts w:ascii="Courier New" w:hAnsi="Courier New" w:cs="Courier New"/>
                          <w:sz w:val="20"/>
                          <w:szCs w:val="20"/>
                        </w:rPr>
                        <w:t xml:space="preserve"> Packet::free(p);</w:t>
                      </w:r>
                    </w:p>
                    <w:p w:rsidR="004F4408" w:rsidRPr="00931775" w:rsidRDefault="004F4408" w:rsidP="00931775">
                      <w:pPr>
                        <w:rPr>
                          <w:rFonts w:ascii="Courier New" w:hAnsi="Courier New" w:cs="Courier New"/>
                          <w:sz w:val="20"/>
                          <w:szCs w:val="20"/>
                        </w:rPr>
                      </w:pPr>
                      <w:r w:rsidRPr="00931775">
                        <w:rPr>
                          <w:rFonts w:ascii="Courier New" w:hAnsi="Courier New" w:cs="Courier New"/>
                          <w:sz w:val="20"/>
                          <w:szCs w:val="20"/>
                        </w:rPr>
                        <w:t>}</w:t>
                      </w:r>
                    </w:p>
                  </w:txbxContent>
                </v:textbox>
                <w10:anchorlock/>
              </v:shape>
            </w:pict>
          </mc:Fallback>
        </mc:AlternateContent>
      </w:r>
    </w:p>
    <w:p w:rsidR="00931775" w:rsidRDefault="00931775" w:rsidP="006D37CA"/>
    <w:p w:rsidR="00931775" w:rsidRDefault="00931775" w:rsidP="00931775">
      <w:pPr>
        <w:pStyle w:val="Heading2"/>
        <w:numPr>
          <w:ilvl w:val="0"/>
          <w:numId w:val="0"/>
        </w:numPr>
      </w:pPr>
      <w:bookmarkStart w:id="307" w:name="_Ref483794984"/>
      <w:bookmarkStart w:id="308" w:name="_Toc487272958"/>
      <w:r>
        <w:t>A.3 Kode F</w:t>
      </w:r>
      <w:r w:rsidR="00C55B06">
        <w:t>ungsi AODV::recvRequest</w:t>
      </w:r>
      <w:bookmarkEnd w:id="307"/>
      <w:bookmarkEnd w:id="308"/>
    </w:p>
    <w:p w:rsidR="00C55B06" w:rsidRDefault="00C55B06" w:rsidP="00C55B06"/>
    <w:p w:rsidR="00832B04" w:rsidRDefault="008F6B82" w:rsidP="008F6B82">
      <w:r>
        <w:rPr>
          <w:noProof/>
          <w:lang w:eastAsia="id-ID"/>
        </w:rPr>
        <mc:AlternateContent>
          <mc:Choice Requires="wps">
            <w:drawing>
              <wp:inline distT="0" distB="0" distL="0" distR="0">
                <wp:extent cx="3657600" cy="2200275"/>
                <wp:effectExtent l="0" t="0" r="19050" b="28575"/>
                <wp:docPr id="450804" name="Text Box 450804"/>
                <wp:cNvGraphicFramePr/>
                <a:graphic xmlns:a="http://schemas.openxmlformats.org/drawingml/2006/main">
                  <a:graphicData uri="http://schemas.microsoft.com/office/word/2010/wordprocessingShape">
                    <wps:wsp>
                      <wps:cNvSpPr txBox="1"/>
                      <wps:spPr>
                        <a:xfrm>
                          <a:off x="0" y="0"/>
                          <a:ext cx="3657600" cy="22002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F4408" w:rsidRDefault="004F4408" w:rsidP="008F6B82">
                            <w:pPr>
                              <w:rPr>
                                <w:rFonts w:ascii="Courier New" w:hAnsi="Courier New" w:cs="Courier New"/>
                                <w:sz w:val="20"/>
                                <w:szCs w:val="20"/>
                              </w:rPr>
                            </w:pPr>
                            <w:r>
                              <w:rPr>
                                <w:rFonts w:ascii="Courier New" w:hAnsi="Courier New" w:cs="Courier New"/>
                                <w:sz w:val="20"/>
                                <w:szCs w:val="20"/>
                              </w:rPr>
                              <w:t xml:space="preserve">Void </w:t>
                            </w:r>
                            <w:r w:rsidRPr="008F6B82">
                              <w:rPr>
                                <w:rFonts w:ascii="Courier New" w:hAnsi="Courier New" w:cs="Courier New"/>
                                <w:sz w:val="20"/>
                                <w:szCs w:val="20"/>
                              </w:rPr>
                              <w:t>AODV::recvRequest(Packet *p) {</w:t>
                            </w:r>
                          </w:p>
                          <w:p w:rsidR="004F4408" w:rsidRPr="008F6B82" w:rsidRDefault="004F4408" w:rsidP="008F6B82">
                            <w:pPr>
                              <w:rPr>
                                <w:rFonts w:ascii="Courier New" w:hAnsi="Courier New" w:cs="Courier New"/>
                                <w:sz w:val="20"/>
                                <w:szCs w:val="20"/>
                              </w:rPr>
                            </w:pPr>
                          </w:p>
                          <w:p w:rsidR="004F4408" w:rsidRDefault="004F4408" w:rsidP="008F6B82">
                            <w:pPr>
                              <w:rPr>
                                <w:rFonts w:ascii="Courier New" w:hAnsi="Courier New" w:cs="Courier New"/>
                                <w:sz w:val="20"/>
                                <w:szCs w:val="20"/>
                              </w:rPr>
                            </w:pPr>
                            <w:r>
                              <w:rPr>
                                <w:rFonts w:ascii="Courier New" w:hAnsi="Courier New" w:cs="Courier New"/>
                                <w:sz w:val="20"/>
                                <w:szCs w:val="20"/>
                              </w:rPr>
                              <w:t xml:space="preserve"> struct hdr_ip *ih = HDR_IP(p);</w:t>
                            </w:r>
                          </w:p>
                          <w:p w:rsidR="004F4408" w:rsidRDefault="004F4408" w:rsidP="008F6B82">
                            <w:pPr>
                              <w:rPr>
                                <w:rFonts w:ascii="Courier New" w:hAnsi="Courier New" w:cs="Courier New"/>
                                <w:sz w:val="20"/>
                                <w:szCs w:val="20"/>
                              </w:rPr>
                            </w:pPr>
                            <w:r>
                              <w:rPr>
                                <w:rFonts w:ascii="Courier New" w:hAnsi="Courier New" w:cs="Courier New"/>
                                <w:sz w:val="20"/>
                                <w:szCs w:val="20"/>
                              </w:rPr>
                              <w:t xml:space="preserve"> struct hdr_aodv_request *rq = </w:t>
                            </w:r>
                            <w:r w:rsidRPr="008F6B82">
                              <w:rPr>
                                <w:rFonts w:ascii="Courier New" w:hAnsi="Courier New" w:cs="Courier New"/>
                                <w:sz w:val="20"/>
                                <w:szCs w:val="20"/>
                              </w:rPr>
                              <w:t>HDR_AODV_REQUEST(p);</w:t>
                            </w:r>
                          </w:p>
                          <w:p w:rsidR="004F4408" w:rsidRDefault="004F4408"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aodv_rt_entry *rt;</w:t>
                            </w:r>
                          </w:p>
                          <w:p w:rsidR="004F4408" w:rsidRDefault="004F4408" w:rsidP="008F6B82">
                            <w:pPr>
                              <w:rPr>
                                <w:rFonts w:ascii="Courier New" w:hAnsi="Courier New" w:cs="Courier New"/>
                                <w:sz w:val="20"/>
                                <w:szCs w:val="20"/>
                              </w:rPr>
                            </w:pPr>
                            <w:r>
                              <w:rPr>
                                <w:rFonts w:ascii="Courier New" w:hAnsi="Courier New" w:cs="Courier New"/>
                                <w:sz w:val="20"/>
                                <w:szCs w:val="20"/>
                              </w:rPr>
                              <w:t xml:space="preserve"> </w:t>
                            </w:r>
                          </w:p>
                          <w:p w:rsidR="004F4408" w:rsidRPr="008F6B82" w:rsidRDefault="004F4408"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int function_status = -1;</w:t>
                            </w:r>
                          </w:p>
                          <w:p w:rsidR="004F4408" w:rsidRPr="008F6B82" w:rsidRDefault="004F4408" w:rsidP="008F6B82">
                            <w:pPr>
                              <w:rPr>
                                <w:rFonts w:ascii="Courier New" w:hAnsi="Courier New" w:cs="Courier New"/>
                                <w:sz w:val="20"/>
                                <w:szCs w:val="20"/>
                              </w:rPr>
                            </w:pPr>
                            <w:r w:rsidRPr="008F6B82">
                              <w:rPr>
                                <w:rFonts w:ascii="Courier New" w:hAnsi="Courier New" w:cs="Courier New"/>
                                <w:sz w:val="20"/>
                                <w:szCs w:val="20"/>
                              </w:rPr>
                              <w:t xml:space="preserve">    char string[SHA256_DIGEST_LENGTH];</w:t>
                            </w:r>
                          </w:p>
                          <w:p w:rsidR="004F4408" w:rsidRPr="008F6B82" w:rsidRDefault="004F4408" w:rsidP="008F6B82">
                            <w:pPr>
                              <w:rPr>
                                <w:rFonts w:ascii="Courier New" w:hAnsi="Courier New" w:cs="Courier New"/>
                                <w:sz w:val="20"/>
                                <w:szCs w:val="20"/>
                              </w:rPr>
                            </w:pPr>
                            <w:r w:rsidRPr="008F6B82">
                              <w:rPr>
                                <w:rFonts w:ascii="Courier New" w:hAnsi="Courier New" w:cs="Courier New"/>
                                <w:sz w:val="20"/>
                                <w:szCs w:val="20"/>
                              </w:rPr>
                              <w:t xml:space="preserve">    strcpy(string,(char *)&amp;rq-&gt;rq_type);</w:t>
                            </w:r>
                          </w:p>
                          <w:p w:rsidR="004F4408" w:rsidRPr="008F6B82" w:rsidRDefault="004F4408" w:rsidP="008F6B82">
                            <w:pPr>
                              <w:rPr>
                                <w:rFonts w:ascii="Courier New" w:hAnsi="Courier New" w:cs="Courier New"/>
                                <w:sz w:val="20"/>
                                <w:szCs w:val="20"/>
                              </w:rPr>
                            </w:pPr>
                            <w:r w:rsidRPr="008F6B82">
                              <w:rPr>
                                <w:rFonts w:ascii="Courier New" w:hAnsi="Courier New" w:cs="Courier New"/>
                                <w:sz w:val="20"/>
                                <w:szCs w:val="20"/>
                              </w:rPr>
                              <w:t xml:space="preserve">    strcat(string,(char *)&amp;rq-&gt;rq_bcast_id);</w:t>
                            </w:r>
                          </w:p>
                          <w:p w:rsidR="004F4408" w:rsidRPr="008F6B82" w:rsidRDefault="004F4408" w:rsidP="008F6B82">
                            <w:pPr>
                              <w:rPr>
                                <w:rFonts w:ascii="Courier New" w:hAnsi="Courier New" w:cs="Courier New"/>
                                <w:sz w:val="20"/>
                                <w:szCs w:val="20"/>
                              </w:rPr>
                            </w:pPr>
                            <w:r w:rsidRPr="008F6B82">
                              <w:rPr>
                                <w:rFonts w:ascii="Courier New" w:hAnsi="Courier New" w:cs="Courier New"/>
                                <w:sz w:val="20"/>
                                <w:szCs w:val="20"/>
                              </w:rPr>
                              <w:t xml:space="preserve">    strcat(string,(char *)&amp;rq-&gt;rq_dst);</w:t>
                            </w:r>
                          </w:p>
                          <w:p w:rsidR="004F4408" w:rsidRPr="008F6B82" w:rsidRDefault="004F4408" w:rsidP="008F6B82">
                            <w:pPr>
                              <w:rPr>
                                <w:rFonts w:ascii="Courier New" w:hAnsi="Courier New" w:cs="Courier New"/>
                                <w:sz w:val="20"/>
                                <w:szCs w:val="20"/>
                              </w:rPr>
                            </w:pPr>
                            <w:r w:rsidRPr="008F6B82">
                              <w:rPr>
                                <w:rFonts w:ascii="Courier New" w:hAnsi="Courier New" w:cs="Courier New"/>
                                <w:sz w:val="20"/>
                                <w:szCs w:val="20"/>
                              </w:rPr>
                              <w:t xml:space="preserve">    strcat(string,(char *)&amp;rq-&gt;rq_dst_seqno);</w:t>
                            </w:r>
                          </w:p>
                          <w:p w:rsidR="004F4408" w:rsidRPr="008F6B82" w:rsidRDefault="004F4408" w:rsidP="008F6B82">
                            <w:pPr>
                              <w:rPr>
                                <w:rFonts w:ascii="Courier New" w:hAnsi="Courier New" w:cs="Courier New"/>
                                <w:sz w:val="20"/>
                                <w:szCs w:val="20"/>
                              </w:rPr>
                            </w:pPr>
                            <w:r w:rsidRPr="008F6B82">
                              <w:rPr>
                                <w:rFonts w:ascii="Courier New" w:hAnsi="Courier New" w:cs="Courier New"/>
                                <w:sz w:val="20"/>
                                <w:szCs w:val="20"/>
                              </w:rPr>
                              <w:t xml:space="preserve">    strc</w:t>
                            </w:r>
                            <w:r>
                              <w:rPr>
                                <w:rFonts w:ascii="Courier New" w:hAnsi="Courier New" w:cs="Courier New"/>
                                <w:sz w:val="20"/>
                                <w:szCs w:val="20"/>
                              </w:rPr>
                              <w:t>at(string,(char *)&amp;rq-&gt;rq_src);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804" o:spid="_x0000_s1073" type="#_x0000_t202" style="width:4in;height:173.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" fillcolor="white [3201]" strokeweight=".5pt">
                <v:textbox>
                  <w:txbxContent>
                    <w:p w:rsidR="004F4408" w:rsidRDefault="004F4408" w:rsidP="008F6B82">
                      <w:pPr>
                        <w:rPr>
                          <w:rFonts w:ascii="Courier New" w:hAnsi="Courier New" w:cs="Courier New"/>
                          <w:sz w:val="20"/>
                          <w:szCs w:val="20"/>
                        </w:rPr>
                      </w:pPr>
                      <w:r>
                        <w:rPr>
                          <w:rFonts w:ascii="Courier New" w:hAnsi="Courier New" w:cs="Courier New"/>
                          <w:sz w:val="20"/>
                          <w:szCs w:val="20"/>
                        </w:rPr>
                        <w:t xml:space="preserve">Void </w:t>
                      </w:r>
                      <w:r w:rsidRPr="008F6B82">
                        <w:rPr>
                          <w:rFonts w:ascii="Courier New" w:hAnsi="Courier New" w:cs="Courier New"/>
                          <w:sz w:val="20"/>
                          <w:szCs w:val="20"/>
                        </w:rPr>
                        <w:t>AODV::recvRequest(Packet *p) {</w:t>
                      </w:r>
                    </w:p>
                    <w:p w:rsidR="004F4408" w:rsidRPr="008F6B82" w:rsidRDefault="004F4408" w:rsidP="008F6B82">
                      <w:pPr>
                        <w:rPr>
                          <w:rFonts w:ascii="Courier New" w:hAnsi="Courier New" w:cs="Courier New"/>
                          <w:sz w:val="20"/>
                          <w:szCs w:val="20"/>
                        </w:rPr>
                      </w:pPr>
                    </w:p>
                    <w:p w:rsidR="004F4408" w:rsidRDefault="004F4408" w:rsidP="008F6B82">
                      <w:pPr>
                        <w:rPr>
                          <w:rFonts w:ascii="Courier New" w:hAnsi="Courier New" w:cs="Courier New"/>
                          <w:sz w:val="20"/>
                          <w:szCs w:val="20"/>
                        </w:rPr>
                      </w:pPr>
                      <w:r>
                        <w:rPr>
                          <w:rFonts w:ascii="Courier New" w:hAnsi="Courier New" w:cs="Courier New"/>
                          <w:sz w:val="20"/>
                          <w:szCs w:val="20"/>
                        </w:rPr>
                        <w:t xml:space="preserve"> struct hdr_ip *ih = HDR_IP(p);</w:t>
                      </w:r>
                    </w:p>
                    <w:p w:rsidR="004F4408" w:rsidRDefault="004F4408" w:rsidP="008F6B82">
                      <w:pPr>
                        <w:rPr>
                          <w:rFonts w:ascii="Courier New" w:hAnsi="Courier New" w:cs="Courier New"/>
                          <w:sz w:val="20"/>
                          <w:szCs w:val="20"/>
                        </w:rPr>
                      </w:pPr>
                      <w:r>
                        <w:rPr>
                          <w:rFonts w:ascii="Courier New" w:hAnsi="Courier New" w:cs="Courier New"/>
                          <w:sz w:val="20"/>
                          <w:szCs w:val="20"/>
                        </w:rPr>
                        <w:t xml:space="preserve"> struct hdr_aodv_request *rq = </w:t>
                      </w:r>
                      <w:r w:rsidRPr="008F6B82">
                        <w:rPr>
                          <w:rFonts w:ascii="Courier New" w:hAnsi="Courier New" w:cs="Courier New"/>
                          <w:sz w:val="20"/>
                          <w:szCs w:val="20"/>
                        </w:rPr>
                        <w:t>HDR_AODV_REQUEST(p);</w:t>
                      </w:r>
                    </w:p>
                    <w:p w:rsidR="004F4408" w:rsidRDefault="004F4408"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aodv_rt_entry *rt;</w:t>
                      </w:r>
                    </w:p>
                    <w:p w:rsidR="004F4408" w:rsidRDefault="004F4408" w:rsidP="008F6B82">
                      <w:pPr>
                        <w:rPr>
                          <w:rFonts w:ascii="Courier New" w:hAnsi="Courier New" w:cs="Courier New"/>
                          <w:sz w:val="20"/>
                          <w:szCs w:val="20"/>
                        </w:rPr>
                      </w:pPr>
                      <w:r>
                        <w:rPr>
                          <w:rFonts w:ascii="Courier New" w:hAnsi="Courier New" w:cs="Courier New"/>
                          <w:sz w:val="20"/>
                          <w:szCs w:val="20"/>
                        </w:rPr>
                        <w:t xml:space="preserve"> </w:t>
                      </w:r>
                    </w:p>
                    <w:p w:rsidR="004F4408" w:rsidRPr="008F6B82" w:rsidRDefault="004F4408"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int function_status = -1;</w:t>
                      </w:r>
                    </w:p>
                    <w:p w:rsidR="004F4408" w:rsidRPr="008F6B82" w:rsidRDefault="004F4408" w:rsidP="008F6B82">
                      <w:pPr>
                        <w:rPr>
                          <w:rFonts w:ascii="Courier New" w:hAnsi="Courier New" w:cs="Courier New"/>
                          <w:sz w:val="20"/>
                          <w:szCs w:val="20"/>
                        </w:rPr>
                      </w:pPr>
                      <w:r w:rsidRPr="008F6B82">
                        <w:rPr>
                          <w:rFonts w:ascii="Courier New" w:hAnsi="Courier New" w:cs="Courier New"/>
                          <w:sz w:val="20"/>
                          <w:szCs w:val="20"/>
                        </w:rPr>
                        <w:t xml:space="preserve">    char string[SHA256_DIGEST_LENGTH];</w:t>
                      </w:r>
                    </w:p>
                    <w:p w:rsidR="004F4408" w:rsidRPr="008F6B82" w:rsidRDefault="004F4408" w:rsidP="008F6B82">
                      <w:pPr>
                        <w:rPr>
                          <w:rFonts w:ascii="Courier New" w:hAnsi="Courier New" w:cs="Courier New"/>
                          <w:sz w:val="20"/>
                          <w:szCs w:val="20"/>
                        </w:rPr>
                      </w:pPr>
                      <w:r w:rsidRPr="008F6B82">
                        <w:rPr>
                          <w:rFonts w:ascii="Courier New" w:hAnsi="Courier New" w:cs="Courier New"/>
                          <w:sz w:val="20"/>
                          <w:szCs w:val="20"/>
                        </w:rPr>
                        <w:t xml:space="preserve">    strcpy(string,(char *)&amp;rq-&gt;rq_type);</w:t>
                      </w:r>
                    </w:p>
                    <w:p w:rsidR="004F4408" w:rsidRPr="008F6B82" w:rsidRDefault="004F4408" w:rsidP="008F6B82">
                      <w:pPr>
                        <w:rPr>
                          <w:rFonts w:ascii="Courier New" w:hAnsi="Courier New" w:cs="Courier New"/>
                          <w:sz w:val="20"/>
                          <w:szCs w:val="20"/>
                        </w:rPr>
                      </w:pPr>
                      <w:r w:rsidRPr="008F6B82">
                        <w:rPr>
                          <w:rFonts w:ascii="Courier New" w:hAnsi="Courier New" w:cs="Courier New"/>
                          <w:sz w:val="20"/>
                          <w:szCs w:val="20"/>
                        </w:rPr>
                        <w:t xml:space="preserve">    strcat(string,(char *)&amp;rq-&gt;rq_bcast_id);</w:t>
                      </w:r>
                    </w:p>
                    <w:p w:rsidR="004F4408" w:rsidRPr="008F6B82" w:rsidRDefault="004F4408" w:rsidP="008F6B82">
                      <w:pPr>
                        <w:rPr>
                          <w:rFonts w:ascii="Courier New" w:hAnsi="Courier New" w:cs="Courier New"/>
                          <w:sz w:val="20"/>
                          <w:szCs w:val="20"/>
                        </w:rPr>
                      </w:pPr>
                      <w:r w:rsidRPr="008F6B82">
                        <w:rPr>
                          <w:rFonts w:ascii="Courier New" w:hAnsi="Courier New" w:cs="Courier New"/>
                          <w:sz w:val="20"/>
                          <w:szCs w:val="20"/>
                        </w:rPr>
                        <w:t xml:space="preserve">    strcat(string,(char *)&amp;rq-&gt;rq_dst);</w:t>
                      </w:r>
                    </w:p>
                    <w:p w:rsidR="004F4408" w:rsidRPr="008F6B82" w:rsidRDefault="004F4408" w:rsidP="008F6B82">
                      <w:pPr>
                        <w:rPr>
                          <w:rFonts w:ascii="Courier New" w:hAnsi="Courier New" w:cs="Courier New"/>
                          <w:sz w:val="20"/>
                          <w:szCs w:val="20"/>
                        </w:rPr>
                      </w:pPr>
                      <w:r w:rsidRPr="008F6B82">
                        <w:rPr>
                          <w:rFonts w:ascii="Courier New" w:hAnsi="Courier New" w:cs="Courier New"/>
                          <w:sz w:val="20"/>
                          <w:szCs w:val="20"/>
                        </w:rPr>
                        <w:t xml:space="preserve">    strcat(string,(char *)&amp;rq-&gt;rq_dst_seqno);</w:t>
                      </w:r>
                    </w:p>
                    <w:p w:rsidR="004F4408" w:rsidRPr="008F6B82" w:rsidRDefault="004F4408" w:rsidP="008F6B82">
                      <w:pPr>
                        <w:rPr>
                          <w:rFonts w:ascii="Courier New" w:hAnsi="Courier New" w:cs="Courier New"/>
                          <w:sz w:val="20"/>
                          <w:szCs w:val="20"/>
                        </w:rPr>
                      </w:pPr>
                      <w:r w:rsidRPr="008F6B82">
                        <w:rPr>
                          <w:rFonts w:ascii="Courier New" w:hAnsi="Courier New" w:cs="Courier New"/>
                          <w:sz w:val="20"/>
                          <w:szCs w:val="20"/>
                        </w:rPr>
                        <w:t xml:space="preserve">    strc</w:t>
                      </w:r>
                      <w:r>
                        <w:rPr>
                          <w:rFonts w:ascii="Courier New" w:hAnsi="Courier New" w:cs="Courier New"/>
                          <w:sz w:val="20"/>
                          <w:szCs w:val="20"/>
                        </w:rPr>
                        <w:t>at(string,(char *)&amp;rq-&gt;rq_src);</w:t>
                      </w:r>
                    </w:p>
                  </w:txbxContent>
                </v:textbox>
                <w10:anchorlock/>
              </v:shape>
            </w:pict>
          </mc:Fallback>
        </mc:AlternateContent>
      </w:r>
    </w:p>
    <w:p w:rsidR="00832B04" w:rsidRDefault="008F6B82" w:rsidP="000C75BC">
      <w:r>
        <w:rPr>
          <w:noProof/>
          <w:lang w:eastAsia="id-ID"/>
        </w:rPr>
        <w:lastRenderedPageBreak/>
        <mc:AlternateContent>
          <mc:Choice Requires="wps">
            <w:drawing>
              <wp:inline distT="0" distB="0" distL="0" distR="0">
                <wp:extent cx="3676650" cy="5610225"/>
                <wp:effectExtent l="0" t="0" r="19050" b="28575"/>
                <wp:docPr id="450805" name="Text Box 450805"/>
                <wp:cNvGraphicFramePr/>
                <a:graphic xmlns:a="http://schemas.openxmlformats.org/drawingml/2006/main">
                  <a:graphicData uri="http://schemas.microsoft.com/office/word/2010/wordprocessingShape">
                    <wps:wsp>
                      <wps:cNvSpPr txBox="1"/>
                      <wps:spPr>
                        <a:xfrm>
                          <a:off x="0" y="0"/>
                          <a:ext cx="3676650" cy="5610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F4408" w:rsidRPr="008F6B82" w:rsidRDefault="004F4408"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strcat(string,(char *)&amp;rq-&gt;rq_src_seqno);</w:t>
                            </w:r>
                          </w:p>
                          <w:p w:rsidR="004F4408" w:rsidRPr="008F6B82" w:rsidRDefault="004F4408"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 xml:space="preserve">SHA256((unsigned char*)&amp;string, </w:t>
                            </w:r>
                            <w:r>
                              <w:rPr>
                                <w:rFonts w:ascii="Courier New" w:hAnsi="Courier New" w:cs="Courier New"/>
                                <w:sz w:val="20"/>
                                <w:szCs w:val="20"/>
                              </w:rPr>
                              <w:t xml:space="preserve">   </w:t>
                            </w:r>
                            <w:r w:rsidRPr="008F6B82">
                              <w:rPr>
                                <w:rFonts w:ascii="Courier New" w:hAnsi="Courier New" w:cs="Courier New"/>
                                <w:sz w:val="20"/>
                                <w:szCs w:val="20"/>
                              </w:rPr>
                              <w:t>strlen(string), (unsigned char*)&amp;hash);</w:t>
                            </w:r>
                          </w:p>
                          <w:p w:rsidR="004F4408" w:rsidRDefault="004F4408"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char mdString[SHA256_DIGEST_LENGTH*2+1];</w:t>
                            </w:r>
                          </w:p>
                          <w:p w:rsidR="004F4408" w:rsidRPr="008F6B82" w:rsidRDefault="004F4408" w:rsidP="008F6B82">
                            <w:pPr>
                              <w:rPr>
                                <w:rFonts w:ascii="Courier New" w:hAnsi="Courier New" w:cs="Courier New"/>
                                <w:sz w:val="20"/>
                                <w:szCs w:val="20"/>
                              </w:rPr>
                            </w:pPr>
                          </w:p>
                          <w:p w:rsidR="004F4408" w:rsidRPr="008F6B82" w:rsidRDefault="004F4408"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for(int i = 0; i &lt; SHA256_DIGEST_LENGTH; i++)</w:t>
                            </w:r>
                          </w:p>
                          <w:p w:rsidR="004F4408" w:rsidRPr="008F6B82" w:rsidRDefault="004F4408"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sprintf(&amp;mdString[i*2], "%02x", (unsigned int)hash[i]);</w:t>
                            </w:r>
                          </w:p>
                          <w:p w:rsidR="004F4408" w:rsidRPr="008F6B82" w:rsidRDefault="004F4408" w:rsidP="008F6B82">
                            <w:pPr>
                              <w:rPr>
                                <w:rFonts w:ascii="Courier New" w:hAnsi="Courier New" w:cs="Courier New"/>
                                <w:sz w:val="20"/>
                                <w:szCs w:val="20"/>
                              </w:rPr>
                            </w:pPr>
                            <w:r>
                              <w:rPr>
                                <w:rFonts w:ascii="Courier New" w:hAnsi="Courier New" w:cs="Courier New"/>
                                <w:sz w:val="20"/>
                                <w:szCs w:val="20"/>
                              </w:rPr>
                              <w:t xml:space="preserve"> int verify_status =  </w:t>
                            </w:r>
                            <w:r w:rsidRPr="008F6B82">
                              <w:rPr>
                                <w:rFonts w:ascii="Courier New" w:hAnsi="Courier New" w:cs="Courier New"/>
                                <w:sz w:val="20"/>
                                <w:szCs w:val="20"/>
                              </w:rPr>
                              <w:t xml:space="preserve">ECDSA_do_verify(ucstr(mdString), </w:t>
                            </w:r>
                            <w:r>
                              <w:rPr>
                                <w:rFonts w:ascii="Courier New" w:hAnsi="Courier New" w:cs="Courier New"/>
                                <w:sz w:val="20"/>
                                <w:szCs w:val="20"/>
                              </w:rPr>
                              <w:t xml:space="preserve"> </w:t>
                            </w:r>
                            <w:r w:rsidRPr="008F6B82">
                              <w:rPr>
                                <w:rFonts w:ascii="Courier New" w:hAnsi="Courier New" w:cs="Courier New"/>
                                <w:sz w:val="20"/>
                                <w:szCs w:val="20"/>
                              </w:rPr>
                              <w:t>strlen(mdString), rq-&gt;signature, rq-&gt;eckey);</w:t>
                            </w:r>
                          </w:p>
                          <w:p w:rsidR="004F4408" w:rsidRDefault="004F4408"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const int verify_success = 1;</w:t>
                            </w:r>
                          </w:p>
                          <w:p w:rsidR="004F4408" w:rsidRPr="008F6B82" w:rsidRDefault="004F4408" w:rsidP="008F6B82">
                            <w:pPr>
                              <w:rPr>
                                <w:rFonts w:ascii="Courier New" w:hAnsi="Courier New" w:cs="Courier New"/>
                                <w:sz w:val="20"/>
                                <w:szCs w:val="20"/>
                              </w:rPr>
                            </w:pPr>
                          </w:p>
                          <w:p w:rsidR="004F4408" w:rsidRPr="008F6B82" w:rsidRDefault="004F4408"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if (v</w:t>
                            </w:r>
                            <w:r>
                              <w:rPr>
                                <w:rFonts w:ascii="Courier New" w:hAnsi="Courier New" w:cs="Courier New"/>
                                <w:sz w:val="20"/>
                                <w:szCs w:val="20"/>
                              </w:rPr>
                              <w:t>erify_success != verify_status)</w:t>
                            </w:r>
                            <w:r w:rsidRPr="008F6B82">
                              <w:rPr>
                                <w:rFonts w:ascii="Courier New" w:hAnsi="Courier New" w:cs="Courier New"/>
                                <w:sz w:val="20"/>
                                <w:szCs w:val="20"/>
                              </w:rPr>
                              <w:t>{</w:t>
                            </w:r>
                          </w:p>
                          <w:p w:rsidR="004F4408" w:rsidRPr="008F6B82" w:rsidRDefault="004F4408"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function_status = -1;</w:t>
                            </w:r>
                          </w:p>
                          <w:p w:rsidR="004F4408" w:rsidRPr="008F6B82" w:rsidRDefault="004F4408"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w:t>
                            </w:r>
                          </w:p>
                          <w:p w:rsidR="004F4408" w:rsidRPr="008F6B82" w:rsidRDefault="004F4408" w:rsidP="008F6B82">
                            <w:pPr>
                              <w:rPr>
                                <w:rFonts w:ascii="Courier New" w:hAnsi="Courier New" w:cs="Courier New"/>
                                <w:sz w:val="20"/>
                                <w:szCs w:val="20"/>
                              </w:rPr>
                            </w:pPr>
                            <w:r>
                              <w:rPr>
                                <w:rFonts w:ascii="Courier New" w:hAnsi="Courier New" w:cs="Courier New"/>
                                <w:sz w:val="20"/>
                                <w:szCs w:val="20"/>
                              </w:rPr>
                              <w:t xml:space="preserve"> else</w:t>
                            </w:r>
                            <w:r w:rsidRPr="008F6B82">
                              <w:rPr>
                                <w:rFonts w:ascii="Courier New" w:hAnsi="Courier New" w:cs="Courier New"/>
                                <w:sz w:val="20"/>
                                <w:szCs w:val="20"/>
                              </w:rPr>
                              <w:t>{</w:t>
                            </w:r>
                          </w:p>
                          <w:p w:rsidR="004F4408" w:rsidRPr="008F6B82" w:rsidRDefault="004F4408"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verified[rq-&gt;record][index]+=1;</w:t>
                            </w:r>
                          </w:p>
                          <w:p w:rsidR="004F4408" w:rsidRPr="008F6B82" w:rsidRDefault="004F4408"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function_status = 1;</w:t>
                            </w:r>
                          </w:p>
                          <w:p w:rsidR="004F4408" w:rsidRDefault="004F4408" w:rsidP="008F6B82">
                            <w:pPr>
                              <w:rPr>
                                <w:rFonts w:ascii="Courier New" w:hAnsi="Courier New" w:cs="Courier New"/>
                                <w:sz w:val="20"/>
                                <w:szCs w:val="20"/>
                              </w:rPr>
                            </w:pPr>
                            <w:r>
                              <w:rPr>
                                <w:rFonts w:ascii="Courier New" w:hAnsi="Courier New" w:cs="Courier New"/>
                                <w:sz w:val="20"/>
                                <w:szCs w:val="20"/>
                              </w:rPr>
                              <w:t xml:space="preserve"> }</w:t>
                            </w:r>
                          </w:p>
                          <w:p w:rsidR="004F4408" w:rsidRPr="008F6B82" w:rsidRDefault="004F4408" w:rsidP="008F6B82">
                            <w:pPr>
                              <w:rPr>
                                <w:rFonts w:ascii="Courier New" w:hAnsi="Courier New" w:cs="Courier New"/>
                                <w:sz w:val="20"/>
                                <w:szCs w:val="20"/>
                              </w:rPr>
                            </w:pPr>
                          </w:p>
                          <w:p w:rsidR="004F4408" w:rsidRPr="008F6B82" w:rsidRDefault="004F4408"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if(rq-&gt;rq_src == index) {</w:t>
                            </w:r>
                          </w:p>
                          <w:p w:rsidR="004F4408" w:rsidRPr="008F6B82" w:rsidRDefault="004F4408" w:rsidP="008F6B82">
                            <w:pPr>
                              <w:rPr>
                                <w:rFonts w:ascii="Courier New" w:hAnsi="Courier New" w:cs="Courier New"/>
                                <w:sz w:val="20"/>
                                <w:szCs w:val="20"/>
                              </w:rPr>
                            </w:pPr>
                            <w:r w:rsidRPr="008F6B82">
                              <w:rPr>
                                <w:rFonts w:ascii="Courier New" w:hAnsi="Courier New" w:cs="Courier New"/>
                                <w:sz w:val="20"/>
                                <w:szCs w:val="20"/>
                              </w:rPr>
                              <w:t xml:space="preserve"> </w:t>
                            </w:r>
                            <w:r>
                              <w:rPr>
                                <w:rFonts w:ascii="Courier New" w:hAnsi="Courier New" w:cs="Courier New"/>
                                <w:sz w:val="20"/>
                                <w:szCs w:val="20"/>
                              </w:rPr>
                              <w:t xml:space="preserve">  </w:t>
                            </w:r>
                            <w:r w:rsidRPr="008F6B82">
                              <w:rPr>
                                <w:rFonts w:ascii="Courier New" w:hAnsi="Courier New" w:cs="Courier New"/>
                                <w:sz w:val="20"/>
                                <w:szCs w:val="20"/>
                              </w:rPr>
                              <w:t>fprintf(stderr, "%s: got my own REQUEST\n", __FUNCTION__);</w:t>
                            </w:r>
                          </w:p>
                          <w:p w:rsidR="004F4408" w:rsidRPr="008F6B82" w:rsidRDefault="004F4408"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Packet::free(p);</w:t>
                            </w:r>
                          </w:p>
                          <w:p w:rsidR="004F4408" w:rsidRPr="008F6B82" w:rsidRDefault="004F4408"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return;</w:t>
                            </w:r>
                          </w:p>
                          <w:p w:rsidR="004F4408" w:rsidRDefault="004F4408"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w:t>
                            </w:r>
                          </w:p>
                          <w:p w:rsidR="004F4408" w:rsidRDefault="004F4408" w:rsidP="008F6B82">
                            <w:pPr>
                              <w:rPr>
                                <w:rFonts w:ascii="Courier New" w:hAnsi="Courier New" w:cs="Courier New"/>
                                <w:sz w:val="20"/>
                                <w:szCs w:val="20"/>
                              </w:rPr>
                            </w:pPr>
                          </w:p>
                          <w:p w:rsidR="004F4408" w:rsidRDefault="004F4408" w:rsidP="000C75BC">
                            <w:pPr>
                              <w:rPr>
                                <w:rFonts w:ascii="Courier New" w:hAnsi="Courier New" w:cs="Courier New"/>
                                <w:sz w:val="20"/>
                                <w:szCs w:val="20"/>
                              </w:rPr>
                            </w:pPr>
                            <w:r w:rsidRPr="000C75BC">
                              <w:rPr>
                                <w:rFonts w:ascii="Courier New" w:hAnsi="Courier New" w:cs="Courier New"/>
                                <w:sz w:val="20"/>
                                <w:szCs w:val="20"/>
                              </w:rPr>
                              <w:t>if (id_lookup(rq-&gt;rq_src, rq-</w:t>
                            </w:r>
                            <w:r>
                              <w:rPr>
                                <w:rFonts w:ascii="Courier New" w:hAnsi="Courier New" w:cs="Courier New"/>
                                <w:sz w:val="20"/>
                                <w:szCs w:val="20"/>
                              </w:rPr>
                              <w:t>&gt;rq_bcast_id)) {</w:t>
                            </w:r>
                          </w:p>
                          <w:p w:rsidR="004F4408" w:rsidRPr="000C75BC" w:rsidRDefault="004F4408" w:rsidP="000C75BC">
                            <w:pPr>
                              <w:rPr>
                                <w:rFonts w:ascii="Courier New" w:hAnsi="Courier New" w:cs="Courier New"/>
                                <w:sz w:val="20"/>
                                <w:szCs w:val="20"/>
                              </w:rPr>
                            </w:pPr>
                            <w:r w:rsidRPr="000C75BC">
                              <w:rPr>
                                <w:rFonts w:ascii="Courier New" w:hAnsi="Courier New" w:cs="Courier New"/>
                                <w:sz w:val="20"/>
                                <w:szCs w:val="20"/>
                              </w:rPr>
                              <w:t xml:space="preserve">    </w:t>
                            </w:r>
                          </w:p>
                          <w:p w:rsidR="004F4408" w:rsidRPr="000C75BC" w:rsidRDefault="004F4408" w:rsidP="000C75BC">
                            <w:pPr>
                              <w:rPr>
                                <w:rFonts w:ascii="Courier New" w:hAnsi="Courier New" w:cs="Courier New"/>
                                <w:sz w:val="20"/>
                                <w:szCs w:val="20"/>
                              </w:rPr>
                            </w:pPr>
                            <w:r w:rsidRPr="000C75BC">
                              <w:rPr>
                                <w:rFonts w:ascii="Courier New" w:hAnsi="Courier New" w:cs="Courier New"/>
                                <w:sz w:val="20"/>
                                <w:szCs w:val="20"/>
                              </w:rPr>
                              <w:t>#ifdef DEBUG</w:t>
                            </w:r>
                          </w:p>
                          <w:p w:rsidR="004F4408" w:rsidRPr="000C75BC" w:rsidRDefault="004F4408" w:rsidP="000C75BC">
                            <w:pPr>
                              <w:rPr>
                                <w:rFonts w:ascii="Courier New" w:hAnsi="Courier New" w:cs="Courier New"/>
                                <w:sz w:val="20"/>
                                <w:szCs w:val="20"/>
                              </w:rPr>
                            </w:pPr>
                            <w:r>
                              <w:rPr>
                                <w:rFonts w:ascii="Courier New" w:hAnsi="Courier New" w:cs="Courier New"/>
                                <w:sz w:val="20"/>
                                <w:szCs w:val="20"/>
                              </w:rPr>
                              <w:t xml:space="preserve">   </w:t>
                            </w:r>
                            <w:r w:rsidRPr="000C75BC">
                              <w:rPr>
                                <w:rFonts w:ascii="Courier New" w:hAnsi="Courier New" w:cs="Courier New"/>
                                <w:sz w:val="20"/>
                                <w:szCs w:val="20"/>
                              </w:rPr>
                              <w:t>fprintf(stderr, "%s: discarding request\n", __FUNCTION__);</w:t>
                            </w:r>
                          </w:p>
                          <w:p w:rsidR="004F4408" w:rsidRPr="000C75BC" w:rsidRDefault="004F4408" w:rsidP="000C75BC">
                            <w:pPr>
                              <w:rPr>
                                <w:rFonts w:ascii="Courier New" w:hAnsi="Courier New" w:cs="Courier New"/>
                                <w:sz w:val="20"/>
                                <w:szCs w:val="20"/>
                              </w:rPr>
                            </w:pPr>
                            <w:r>
                              <w:rPr>
                                <w:rFonts w:ascii="Courier New" w:hAnsi="Courier New" w:cs="Courier New"/>
                                <w:sz w:val="20"/>
                                <w:szCs w:val="20"/>
                              </w:rPr>
                              <w:t>#endif // DEBUG</w:t>
                            </w:r>
                          </w:p>
                          <w:p w:rsidR="004F4408" w:rsidRPr="000C75BC" w:rsidRDefault="004F4408" w:rsidP="000C75BC">
                            <w:pPr>
                              <w:rPr>
                                <w:rFonts w:ascii="Courier New" w:hAnsi="Courier New" w:cs="Courier New"/>
                                <w:sz w:val="20"/>
                                <w:szCs w:val="20"/>
                              </w:rPr>
                            </w:pPr>
                            <w:r>
                              <w:rPr>
                                <w:rFonts w:ascii="Courier New" w:hAnsi="Courier New" w:cs="Courier New"/>
                                <w:sz w:val="20"/>
                                <w:szCs w:val="20"/>
                              </w:rPr>
                              <w:t xml:space="preserve">   </w:t>
                            </w:r>
                            <w:r w:rsidRPr="000C75BC">
                              <w:rPr>
                                <w:rFonts w:ascii="Courier New" w:hAnsi="Courier New" w:cs="Courier New"/>
                                <w:sz w:val="20"/>
                                <w:szCs w:val="20"/>
                              </w:rPr>
                              <w:t>Packet::free(p);</w:t>
                            </w:r>
                          </w:p>
                          <w:p w:rsidR="004F4408" w:rsidRPr="000C75BC" w:rsidRDefault="004F4408" w:rsidP="000C75BC">
                            <w:pPr>
                              <w:rPr>
                                <w:rFonts w:ascii="Courier New" w:hAnsi="Courier New" w:cs="Courier New"/>
                                <w:sz w:val="20"/>
                                <w:szCs w:val="20"/>
                              </w:rPr>
                            </w:pPr>
                            <w:r>
                              <w:rPr>
                                <w:rFonts w:ascii="Courier New" w:hAnsi="Courier New" w:cs="Courier New"/>
                                <w:sz w:val="20"/>
                                <w:szCs w:val="20"/>
                              </w:rPr>
                              <w:t xml:space="preserve">   </w:t>
                            </w:r>
                            <w:r w:rsidRPr="000C75BC">
                              <w:rPr>
                                <w:rFonts w:ascii="Courier New" w:hAnsi="Courier New" w:cs="Courier New"/>
                                <w:sz w:val="20"/>
                                <w:szCs w:val="20"/>
                              </w:rPr>
                              <w:t>return;</w:t>
                            </w:r>
                          </w:p>
                          <w:p w:rsidR="004F4408" w:rsidRPr="008F6B82" w:rsidRDefault="004F4408" w:rsidP="000C75BC">
                            <w:pPr>
                              <w:rPr>
                                <w:rFonts w:ascii="Courier New" w:hAnsi="Courier New" w:cs="Courier New"/>
                                <w:sz w:val="20"/>
                                <w:szCs w:val="20"/>
                              </w:rPr>
                            </w:pPr>
                            <w:r>
                              <w:rPr>
                                <w:rFonts w:ascii="Courier New" w:hAnsi="Courier New" w:cs="Courier New"/>
                                <w:sz w:val="20"/>
                                <w:szCs w:val="20"/>
                              </w:rPr>
                              <w:t xml:space="preserve"> </w:t>
                            </w:r>
                            <w:r w:rsidRPr="000C75BC">
                              <w:rPr>
                                <w:rFonts w:ascii="Courier New" w:hAnsi="Courier New" w:cs="Courier New"/>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805" o:spid="_x0000_s1074" type="#_x0000_t202" style="width:289.5pt;height:44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" fillcolor="white [3201]" strokeweight=".5pt">
                <v:textbox>
                  <w:txbxContent>
                    <w:p w:rsidR="004F4408" w:rsidRPr="008F6B82" w:rsidRDefault="004F4408"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strcat(string,(char *)&amp;rq-&gt;rq_src_seqno);</w:t>
                      </w:r>
                    </w:p>
                    <w:p w:rsidR="004F4408" w:rsidRPr="008F6B82" w:rsidRDefault="004F4408"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 xml:space="preserve">SHA256((unsigned char*)&amp;string, </w:t>
                      </w:r>
                      <w:r>
                        <w:rPr>
                          <w:rFonts w:ascii="Courier New" w:hAnsi="Courier New" w:cs="Courier New"/>
                          <w:sz w:val="20"/>
                          <w:szCs w:val="20"/>
                        </w:rPr>
                        <w:t xml:space="preserve">   </w:t>
                      </w:r>
                      <w:r w:rsidRPr="008F6B82">
                        <w:rPr>
                          <w:rFonts w:ascii="Courier New" w:hAnsi="Courier New" w:cs="Courier New"/>
                          <w:sz w:val="20"/>
                          <w:szCs w:val="20"/>
                        </w:rPr>
                        <w:t>strlen(string), (unsigned char*)&amp;hash);</w:t>
                      </w:r>
                    </w:p>
                    <w:p w:rsidR="004F4408" w:rsidRDefault="004F4408"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char mdString[SHA256_DIGEST_LENGTH*2+1];</w:t>
                      </w:r>
                    </w:p>
                    <w:p w:rsidR="004F4408" w:rsidRPr="008F6B82" w:rsidRDefault="004F4408" w:rsidP="008F6B82">
                      <w:pPr>
                        <w:rPr>
                          <w:rFonts w:ascii="Courier New" w:hAnsi="Courier New" w:cs="Courier New"/>
                          <w:sz w:val="20"/>
                          <w:szCs w:val="20"/>
                        </w:rPr>
                      </w:pPr>
                    </w:p>
                    <w:p w:rsidR="004F4408" w:rsidRPr="008F6B82" w:rsidRDefault="004F4408"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for(int i = 0; i &lt; SHA256_DIGEST_LENGTH; i++)</w:t>
                      </w:r>
                    </w:p>
                    <w:p w:rsidR="004F4408" w:rsidRPr="008F6B82" w:rsidRDefault="004F4408"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sprintf(&amp;mdString[i*2], "%02x", (unsigned int)hash[i]);</w:t>
                      </w:r>
                    </w:p>
                    <w:p w:rsidR="004F4408" w:rsidRPr="008F6B82" w:rsidRDefault="004F4408" w:rsidP="008F6B82">
                      <w:pPr>
                        <w:rPr>
                          <w:rFonts w:ascii="Courier New" w:hAnsi="Courier New" w:cs="Courier New"/>
                          <w:sz w:val="20"/>
                          <w:szCs w:val="20"/>
                        </w:rPr>
                      </w:pPr>
                      <w:r>
                        <w:rPr>
                          <w:rFonts w:ascii="Courier New" w:hAnsi="Courier New" w:cs="Courier New"/>
                          <w:sz w:val="20"/>
                          <w:szCs w:val="20"/>
                        </w:rPr>
                        <w:t xml:space="preserve"> int verify_status =  </w:t>
                      </w:r>
                      <w:r w:rsidRPr="008F6B82">
                        <w:rPr>
                          <w:rFonts w:ascii="Courier New" w:hAnsi="Courier New" w:cs="Courier New"/>
                          <w:sz w:val="20"/>
                          <w:szCs w:val="20"/>
                        </w:rPr>
                        <w:t xml:space="preserve">ECDSA_do_verify(ucstr(mdString), </w:t>
                      </w:r>
                      <w:r>
                        <w:rPr>
                          <w:rFonts w:ascii="Courier New" w:hAnsi="Courier New" w:cs="Courier New"/>
                          <w:sz w:val="20"/>
                          <w:szCs w:val="20"/>
                        </w:rPr>
                        <w:t xml:space="preserve"> </w:t>
                      </w:r>
                      <w:r w:rsidRPr="008F6B82">
                        <w:rPr>
                          <w:rFonts w:ascii="Courier New" w:hAnsi="Courier New" w:cs="Courier New"/>
                          <w:sz w:val="20"/>
                          <w:szCs w:val="20"/>
                        </w:rPr>
                        <w:t>strlen(mdString), rq-&gt;signature, rq-&gt;eckey);</w:t>
                      </w:r>
                    </w:p>
                    <w:p w:rsidR="004F4408" w:rsidRDefault="004F4408"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const int verify_success = 1;</w:t>
                      </w:r>
                    </w:p>
                    <w:p w:rsidR="004F4408" w:rsidRPr="008F6B82" w:rsidRDefault="004F4408" w:rsidP="008F6B82">
                      <w:pPr>
                        <w:rPr>
                          <w:rFonts w:ascii="Courier New" w:hAnsi="Courier New" w:cs="Courier New"/>
                          <w:sz w:val="20"/>
                          <w:szCs w:val="20"/>
                        </w:rPr>
                      </w:pPr>
                    </w:p>
                    <w:p w:rsidR="004F4408" w:rsidRPr="008F6B82" w:rsidRDefault="004F4408"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if (v</w:t>
                      </w:r>
                      <w:r>
                        <w:rPr>
                          <w:rFonts w:ascii="Courier New" w:hAnsi="Courier New" w:cs="Courier New"/>
                          <w:sz w:val="20"/>
                          <w:szCs w:val="20"/>
                        </w:rPr>
                        <w:t>erify_success != verify_status)</w:t>
                      </w:r>
                      <w:r w:rsidRPr="008F6B82">
                        <w:rPr>
                          <w:rFonts w:ascii="Courier New" w:hAnsi="Courier New" w:cs="Courier New"/>
                          <w:sz w:val="20"/>
                          <w:szCs w:val="20"/>
                        </w:rPr>
                        <w:t>{</w:t>
                      </w:r>
                    </w:p>
                    <w:p w:rsidR="004F4408" w:rsidRPr="008F6B82" w:rsidRDefault="004F4408"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function_status = -1;</w:t>
                      </w:r>
                    </w:p>
                    <w:p w:rsidR="004F4408" w:rsidRPr="008F6B82" w:rsidRDefault="004F4408"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w:t>
                      </w:r>
                    </w:p>
                    <w:p w:rsidR="004F4408" w:rsidRPr="008F6B82" w:rsidRDefault="004F4408" w:rsidP="008F6B82">
                      <w:pPr>
                        <w:rPr>
                          <w:rFonts w:ascii="Courier New" w:hAnsi="Courier New" w:cs="Courier New"/>
                          <w:sz w:val="20"/>
                          <w:szCs w:val="20"/>
                        </w:rPr>
                      </w:pPr>
                      <w:r>
                        <w:rPr>
                          <w:rFonts w:ascii="Courier New" w:hAnsi="Courier New" w:cs="Courier New"/>
                          <w:sz w:val="20"/>
                          <w:szCs w:val="20"/>
                        </w:rPr>
                        <w:t xml:space="preserve"> else</w:t>
                      </w:r>
                      <w:r w:rsidRPr="008F6B82">
                        <w:rPr>
                          <w:rFonts w:ascii="Courier New" w:hAnsi="Courier New" w:cs="Courier New"/>
                          <w:sz w:val="20"/>
                          <w:szCs w:val="20"/>
                        </w:rPr>
                        <w:t>{</w:t>
                      </w:r>
                    </w:p>
                    <w:p w:rsidR="004F4408" w:rsidRPr="008F6B82" w:rsidRDefault="004F4408"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verified[rq-&gt;record][index]+=1;</w:t>
                      </w:r>
                    </w:p>
                    <w:p w:rsidR="004F4408" w:rsidRPr="008F6B82" w:rsidRDefault="004F4408"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function_status = 1;</w:t>
                      </w:r>
                    </w:p>
                    <w:p w:rsidR="004F4408" w:rsidRDefault="004F4408" w:rsidP="008F6B82">
                      <w:pPr>
                        <w:rPr>
                          <w:rFonts w:ascii="Courier New" w:hAnsi="Courier New" w:cs="Courier New"/>
                          <w:sz w:val="20"/>
                          <w:szCs w:val="20"/>
                        </w:rPr>
                      </w:pPr>
                      <w:r>
                        <w:rPr>
                          <w:rFonts w:ascii="Courier New" w:hAnsi="Courier New" w:cs="Courier New"/>
                          <w:sz w:val="20"/>
                          <w:szCs w:val="20"/>
                        </w:rPr>
                        <w:t xml:space="preserve"> }</w:t>
                      </w:r>
                    </w:p>
                    <w:p w:rsidR="004F4408" w:rsidRPr="008F6B82" w:rsidRDefault="004F4408" w:rsidP="008F6B82">
                      <w:pPr>
                        <w:rPr>
                          <w:rFonts w:ascii="Courier New" w:hAnsi="Courier New" w:cs="Courier New"/>
                          <w:sz w:val="20"/>
                          <w:szCs w:val="20"/>
                        </w:rPr>
                      </w:pPr>
                    </w:p>
                    <w:p w:rsidR="004F4408" w:rsidRPr="008F6B82" w:rsidRDefault="004F4408"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if(rq-&gt;rq_src == index) {</w:t>
                      </w:r>
                    </w:p>
                    <w:p w:rsidR="004F4408" w:rsidRPr="008F6B82" w:rsidRDefault="004F4408" w:rsidP="008F6B82">
                      <w:pPr>
                        <w:rPr>
                          <w:rFonts w:ascii="Courier New" w:hAnsi="Courier New" w:cs="Courier New"/>
                          <w:sz w:val="20"/>
                          <w:szCs w:val="20"/>
                        </w:rPr>
                      </w:pPr>
                      <w:r w:rsidRPr="008F6B82">
                        <w:rPr>
                          <w:rFonts w:ascii="Courier New" w:hAnsi="Courier New" w:cs="Courier New"/>
                          <w:sz w:val="20"/>
                          <w:szCs w:val="20"/>
                        </w:rPr>
                        <w:t xml:space="preserve"> </w:t>
                      </w:r>
                      <w:r>
                        <w:rPr>
                          <w:rFonts w:ascii="Courier New" w:hAnsi="Courier New" w:cs="Courier New"/>
                          <w:sz w:val="20"/>
                          <w:szCs w:val="20"/>
                        </w:rPr>
                        <w:t xml:space="preserve">  </w:t>
                      </w:r>
                      <w:r w:rsidRPr="008F6B82">
                        <w:rPr>
                          <w:rFonts w:ascii="Courier New" w:hAnsi="Courier New" w:cs="Courier New"/>
                          <w:sz w:val="20"/>
                          <w:szCs w:val="20"/>
                        </w:rPr>
                        <w:t>fprintf(stderr, "%s: got my own REQUEST\n", __FUNCTION__);</w:t>
                      </w:r>
                    </w:p>
                    <w:p w:rsidR="004F4408" w:rsidRPr="008F6B82" w:rsidRDefault="004F4408"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Packet::free(p);</w:t>
                      </w:r>
                    </w:p>
                    <w:p w:rsidR="004F4408" w:rsidRPr="008F6B82" w:rsidRDefault="004F4408"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return;</w:t>
                      </w:r>
                    </w:p>
                    <w:p w:rsidR="004F4408" w:rsidRDefault="004F4408"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w:t>
                      </w:r>
                    </w:p>
                    <w:p w:rsidR="004F4408" w:rsidRDefault="004F4408" w:rsidP="008F6B82">
                      <w:pPr>
                        <w:rPr>
                          <w:rFonts w:ascii="Courier New" w:hAnsi="Courier New" w:cs="Courier New"/>
                          <w:sz w:val="20"/>
                          <w:szCs w:val="20"/>
                        </w:rPr>
                      </w:pPr>
                    </w:p>
                    <w:p w:rsidR="004F4408" w:rsidRDefault="004F4408" w:rsidP="000C75BC">
                      <w:pPr>
                        <w:rPr>
                          <w:rFonts w:ascii="Courier New" w:hAnsi="Courier New" w:cs="Courier New"/>
                          <w:sz w:val="20"/>
                          <w:szCs w:val="20"/>
                        </w:rPr>
                      </w:pPr>
                      <w:r w:rsidRPr="000C75BC">
                        <w:rPr>
                          <w:rFonts w:ascii="Courier New" w:hAnsi="Courier New" w:cs="Courier New"/>
                          <w:sz w:val="20"/>
                          <w:szCs w:val="20"/>
                        </w:rPr>
                        <w:t>if (id_lookup(rq-&gt;rq_src, rq-</w:t>
                      </w:r>
                      <w:r>
                        <w:rPr>
                          <w:rFonts w:ascii="Courier New" w:hAnsi="Courier New" w:cs="Courier New"/>
                          <w:sz w:val="20"/>
                          <w:szCs w:val="20"/>
                        </w:rPr>
                        <w:t>&gt;rq_bcast_id)) {</w:t>
                      </w:r>
                    </w:p>
                    <w:p w:rsidR="004F4408" w:rsidRPr="000C75BC" w:rsidRDefault="004F4408" w:rsidP="000C75BC">
                      <w:pPr>
                        <w:rPr>
                          <w:rFonts w:ascii="Courier New" w:hAnsi="Courier New" w:cs="Courier New"/>
                          <w:sz w:val="20"/>
                          <w:szCs w:val="20"/>
                        </w:rPr>
                      </w:pPr>
                      <w:r w:rsidRPr="000C75BC">
                        <w:rPr>
                          <w:rFonts w:ascii="Courier New" w:hAnsi="Courier New" w:cs="Courier New"/>
                          <w:sz w:val="20"/>
                          <w:szCs w:val="20"/>
                        </w:rPr>
                        <w:t xml:space="preserve">    </w:t>
                      </w:r>
                    </w:p>
                    <w:p w:rsidR="004F4408" w:rsidRPr="000C75BC" w:rsidRDefault="004F4408" w:rsidP="000C75BC">
                      <w:pPr>
                        <w:rPr>
                          <w:rFonts w:ascii="Courier New" w:hAnsi="Courier New" w:cs="Courier New"/>
                          <w:sz w:val="20"/>
                          <w:szCs w:val="20"/>
                        </w:rPr>
                      </w:pPr>
                      <w:r w:rsidRPr="000C75BC">
                        <w:rPr>
                          <w:rFonts w:ascii="Courier New" w:hAnsi="Courier New" w:cs="Courier New"/>
                          <w:sz w:val="20"/>
                          <w:szCs w:val="20"/>
                        </w:rPr>
                        <w:t>#ifdef DEBUG</w:t>
                      </w:r>
                    </w:p>
                    <w:p w:rsidR="004F4408" w:rsidRPr="000C75BC" w:rsidRDefault="004F4408" w:rsidP="000C75BC">
                      <w:pPr>
                        <w:rPr>
                          <w:rFonts w:ascii="Courier New" w:hAnsi="Courier New" w:cs="Courier New"/>
                          <w:sz w:val="20"/>
                          <w:szCs w:val="20"/>
                        </w:rPr>
                      </w:pPr>
                      <w:r>
                        <w:rPr>
                          <w:rFonts w:ascii="Courier New" w:hAnsi="Courier New" w:cs="Courier New"/>
                          <w:sz w:val="20"/>
                          <w:szCs w:val="20"/>
                        </w:rPr>
                        <w:t xml:space="preserve">   </w:t>
                      </w:r>
                      <w:r w:rsidRPr="000C75BC">
                        <w:rPr>
                          <w:rFonts w:ascii="Courier New" w:hAnsi="Courier New" w:cs="Courier New"/>
                          <w:sz w:val="20"/>
                          <w:szCs w:val="20"/>
                        </w:rPr>
                        <w:t>fprintf(stderr, "%s: discarding request\n", __FUNCTION__);</w:t>
                      </w:r>
                    </w:p>
                    <w:p w:rsidR="004F4408" w:rsidRPr="000C75BC" w:rsidRDefault="004F4408" w:rsidP="000C75BC">
                      <w:pPr>
                        <w:rPr>
                          <w:rFonts w:ascii="Courier New" w:hAnsi="Courier New" w:cs="Courier New"/>
                          <w:sz w:val="20"/>
                          <w:szCs w:val="20"/>
                        </w:rPr>
                      </w:pPr>
                      <w:r>
                        <w:rPr>
                          <w:rFonts w:ascii="Courier New" w:hAnsi="Courier New" w:cs="Courier New"/>
                          <w:sz w:val="20"/>
                          <w:szCs w:val="20"/>
                        </w:rPr>
                        <w:t>#endif // DEBUG</w:t>
                      </w:r>
                    </w:p>
                    <w:p w:rsidR="004F4408" w:rsidRPr="000C75BC" w:rsidRDefault="004F4408" w:rsidP="000C75BC">
                      <w:pPr>
                        <w:rPr>
                          <w:rFonts w:ascii="Courier New" w:hAnsi="Courier New" w:cs="Courier New"/>
                          <w:sz w:val="20"/>
                          <w:szCs w:val="20"/>
                        </w:rPr>
                      </w:pPr>
                      <w:r>
                        <w:rPr>
                          <w:rFonts w:ascii="Courier New" w:hAnsi="Courier New" w:cs="Courier New"/>
                          <w:sz w:val="20"/>
                          <w:szCs w:val="20"/>
                        </w:rPr>
                        <w:t xml:space="preserve">   </w:t>
                      </w:r>
                      <w:r w:rsidRPr="000C75BC">
                        <w:rPr>
                          <w:rFonts w:ascii="Courier New" w:hAnsi="Courier New" w:cs="Courier New"/>
                          <w:sz w:val="20"/>
                          <w:szCs w:val="20"/>
                        </w:rPr>
                        <w:t>Packet::free(p);</w:t>
                      </w:r>
                    </w:p>
                    <w:p w:rsidR="004F4408" w:rsidRPr="000C75BC" w:rsidRDefault="004F4408" w:rsidP="000C75BC">
                      <w:pPr>
                        <w:rPr>
                          <w:rFonts w:ascii="Courier New" w:hAnsi="Courier New" w:cs="Courier New"/>
                          <w:sz w:val="20"/>
                          <w:szCs w:val="20"/>
                        </w:rPr>
                      </w:pPr>
                      <w:r>
                        <w:rPr>
                          <w:rFonts w:ascii="Courier New" w:hAnsi="Courier New" w:cs="Courier New"/>
                          <w:sz w:val="20"/>
                          <w:szCs w:val="20"/>
                        </w:rPr>
                        <w:t xml:space="preserve">   </w:t>
                      </w:r>
                      <w:r w:rsidRPr="000C75BC">
                        <w:rPr>
                          <w:rFonts w:ascii="Courier New" w:hAnsi="Courier New" w:cs="Courier New"/>
                          <w:sz w:val="20"/>
                          <w:szCs w:val="20"/>
                        </w:rPr>
                        <w:t>return;</w:t>
                      </w:r>
                    </w:p>
                    <w:p w:rsidR="004F4408" w:rsidRPr="008F6B82" w:rsidRDefault="004F4408" w:rsidP="000C75BC">
                      <w:pPr>
                        <w:rPr>
                          <w:rFonts w:ascii="Courier New" w:hAnsi="Courier New" w:cs="Courier New"/>
                          <w:sz w:val="20"/>
                          <w:szCs w:val="20"/>
                        </w:rPr>
                      </w:pPr>
                      <w:r>
                        <w:rPr>
                          <w:rFonts w:ascii="Courier New" w:hAnsi="Courier New" w:cs="Courier New"/>
                          <w:sz w:val="20"/>
                          <w:szCs w:val="20"/>
                        </w:rPr>
                        <w:t xml:space="preserve"> </w:t>
                      </w:r>
                      <w:r w:rsidRPr="000C75BC">
                        <w:rPr>
                          <w:rFonts w:ascii="Courier New" w:hAnsi="Courier New" w:cs="Courier New"/>
                          <w:sz w:val="20"/>
                          <w:szCs w:val="20"/>
                        </w:rPr>
                        <w:t>}</w:t>
                      </w:r>
                    </w:p>
                  </w:txbxContent>
                </v:textbox>
                <w10:anchorlock/>
              </v:shape>
            </w:pict>
          </mc:Fallback>
        </mc:AlternateContent>
      </w:r>
    </w:p>
    <w:p w:rsidR="00261EB5" w:rsidRDefault="001579BB" w:rsidP="00261EB5">
      <w:r>
        <w:rPr>
          <w:noProof/>
          <w:lang w:eastAsia="id-ID"/>
        </w:rPr>
        <w:lastRenderedPageBreak/>
        <mc:AlternateContent>
          <mc:Choice Requires="wps">
            <w:drawing>
              <wp:inline distT="0" distB="0" distL="0" distR="0">
                <wp:extent cx="3686175" cy="5562600"/>
                <wp:effectExtent l="0" t="0" r="28575" b="19050"/>
                <wp:docPr id="129" name="Text Box 129"/>
                <wp:cNvGraphicFramePr/>
                <a:graphic xmlns:a="http://schemas.openxmlformats.org/drawingml/2006/main">
                  <a:graphicData uri="http://schemas.microsoft.com/office/word/2010/wordprocessingShape">
                    <wps:wsp>
                      <wps:cNvSpPr txBox="1"/>
                      <wps:spPr>
                        <a:xfrm>
                          <a:off x="0" y="0"/>
                          <a:ext cx="3686175" cy="55626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F4408" w:rsidRPr="001579BB" w:rsidRDefault="004F4408"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id_inser</w:t>
                            </w:r>
                            <w:r>
                              <w:rPr>
                                <w:rFonts w:ascii="Courier New" w:hAnsi="Courier New" w:cs="Courier New"/>
                                <w:sz w:val="20"/>
                                <w:szCs w:val="20"/>
                              </w:rPr>
                              <w:t>t(rq-&gt;rq_src, rq-&gt;rq_bcast_id);</w:t>
                            </w:r>
                          </w:p>
                          <w:p w:rsidR="004F4408" w:rsidRPr="001579BB" w:rsidRDefault="004F4408" w:rsidP="001579BB">
                            <w:pPr>
                              <w:rPr>
                                <w:rFonts w:ascii="Courier New" w:hAnsi="Courier New" w:cs="Courier New"/>
                                <w:sz w:val="20"/>
                                <w:szCs w:val="20"/>
                              </w:rPr>
                            </w:pPr>
                            <w:r w:rsidRPr="001579BB">
                              <w:rPr>
                                <w:rFonts w:ascii="Courier New" w:hAnsi="Courier New" w:cs="Courier New"/>
                                <w:sz w:val="20"/>
                                <w:szCs w:val="20"/>
                              </w:rPr>
                              <w:t xml:space="preserve"> aodv_rt_entry *rt0;   </w:t>
                            </w:r>
                          </w:p>
                          <w:p w:rsidR="004F4408" w:rsidRPr="001579BB" w:rsidRDefault="004F4408"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rt0 = rtable.rt_lookup(rq-&gt;rq_src);</w:t>
                            </w:r>
                          </w:p>
                          <w:p w:rsidR="004F4408" w:rsidRDefault="004F4408"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 xml:space="preserve">if(rt0 == 0) { </w:t>
                            </w:r>
                            <w:r>
                              <w:rPr>
                                <w:rFonts w:ascii="Courier New" w:hAnsi="Courier New" w:cs="Courier New"/>
                                <w:sz w:val="20"/>
                                <w:szCs w:val="20"/>
                              </w:rPr>
                              <w:t xml:space="preserve">    </w:t>
                            </w:r>
                          </w:p>
                          <w:p w:rsidR="004F4408" w:rsidRPr="001579BB" w:rsidRDefault="004F4408"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rt0 = rtable.rt_add(rq-&gt;rq_src);</w:t>
                            </w:r>
                          </w:p>
                          <w:p w:rsidR="004F4408" w:rsidRPr="001579BB" w:rsidRDefault="004F4408"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w:t>
                            </w:r>
                          </w:p>
                          <w:p w:rsidR="004F4408" w:rsidRPr="001579BB" w:rsidRDefault="004F4408" w:rsidP="001579BB">
                            <w:pPr>
                              <w:rPr>
                                <w:rFonts w:ascii="Courier New" w:hAnsi="Courier New" w:cs="Courier New"/>
                                <w:sz w:val="20"/>
                                <w:szCs w:val="20"/>
                              </w:rPr>
                            </w:pPr>
                            <w:r w:rsidRPr="001579BB">
                              <w:rPr>
                                <w:rFonts w:ascii="Courier New" w:hAnsi="Courier New" w:cs="Courier New"/>
                                <w:sz w:val="20"/>
                                <w:szCs w:val="20"/>
                              </w:rPr>
                              <w:t xml:space="preserve">  </w:t>
                            </w:r>
                          </w:p>
                          <w:p w:rsidR="004F4408" w:rsidRDefault="004F4408"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rt0-&gt;rt_expire = max(rt0-&gt;rt_expire, (C</w:t>
                            </w:r>
                            <w:r>
                              <w:rPr>
                                <w:rFonts w:ascii="Courier New" w:hAnsi="Courier New" w:cs="Courier New"/>
                                <w:sz w:val="20"/>
                                <w:szCs w:val="20"/>
                              </w:rPr>
                              <w:t>URRENT_TIME + REV_ROUTE_LIFE));</w:t>
                            </w:r>
                          </w:p>
                          <w:p w:rsidR="004F4408" w:rsidRPr="001579BB" w:rsidRDefault="004F4408" w:rsidP="001579BB">
                            <w:pPr>
                              <w:rPr>
                                <w:rFonts w:ascii="Courier New" w:hAnsi="Courier New" w:cs="Courier New"/>
                                <w:sz w:val="20"/>
                                <w:szCs w:val="20"/>
                              </w:rPr>
                            </w:pPr>
                          </w:p>
                          <w:p w:rsidR="004F4408" w:rsidRPr="001579BB" w:rsidRDefault="004F4408"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if ( (rq-&gt;rq_src_seqno &gt; rt0-&gt;rt_seqno ) ||</w:t>
                            </w:r>
                          </w:p>
                          <w:p w:rsidR="004F4408" w:rsidRPr="001579BB" w:rsidRDefault="004F4408" w:rsidP="001579BB">
                            <w:pPr>
                              <w:rPr>
                                <w:rFonts w:ascii="Courier New" w:hAnsi="Courier New" w:cs="Courier New"/>
                                <w:sz w:val="20"/>
                                <w:szCs w:val="20"/>
                              </w:rPr>
                            </w:pPr>
                            <w:r w:rsidRPr="001579BB">
                              <w:rPr>
                                <w:rFonts w:ascii="Courier New" w:hAnsi="Courier New" w:cs="Courier New"/>
                                <w:sz w:val="20"/>
                                <w:szCs w:val="20"/>
                              </w:rPr>
                              <w:t xml:space="preserve">    </w:t>
                            </w:r>
                            <w:r w:rsidRPr="001579BB">
                              <w:rPr>
                                <w:rFonts w:ascii="Courier New" w:hAnsi="Courier New" w:cs="Courier New"/>
                                <w:sz w:val="20"/>
                                <w:szCs w:val="20"/>
                              </w:rPr>
                              <w:tab/>
                              <w:t xml:space="preserve">((rq-&gt;rq_src_seqno == rt0-&gt;rt_seqno) &amp;&amp; </w:t>
                            </w:r>
                          </w:p>
                          <w:p w:rsidR="004F4408" w:rsidRPr="001579BB" w:rsidRDefault="004F4408" w:rsidP="001579BB">
                            <w:pPr>
                              <w:rPr>
                                <w:rFonts w:ascii="Courier New" w:hAnsi="Courier New" w:cs="Courier New"/>
                                <w:sz w:val="20"/>
                                <w:szCs w:val="20"/>
                              </w:rPr>
                            </w:pPr>
                            <w:r w:rsidRPr="001579BB">
                              <w:rPr>
                                <w:rFonts w:ascii="Courier New" w:hAnsi="Courier New" w:cs="Courier New"/>
                                <w:sz w:val="20"/>
                                <w:szCs w:val="20"/>
                              </w:rPr>
                              <w:tab/>
                              <w:t xml:space="preserve"> (rq-&gt;rq_hop_count &lt; rt0-&gt;rt_hops)) ) {</w:t>
                            </w:r>
                          </w:p>
                          <w:p w:rsidR="004F4408" w:rsidRPr="001579BB" w:rsidRDefault="004F4408"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rt_update(rt0, rq-&gt;rq_src_seqno,</w:t>
                            </w:r>
                            <w:r>
                              <w:rPr>
                                <w:rFonts w:ascii="Courier New" w:hAnsi="Courier New" w:cs="Courier New"/>
                                <w:sz w:val="20"/>
                                <w:szCs w:val="20"/>
                              </w:rPr>
                              <w:t xml:space="preserve"> rq-&gt;rq_hop_count, ih-&gt;saddr(),</w:t>
                            </w:r>
                            <w:r w:rsidRPr="001579BB">
                              <w:rPr>
                                <w:rFonts w:ascii="Courier New" w:hAnsi="Courier New" w:cs="Courier New"/>
                                <w:sz w:val="20"/>
                                <w:szCs w:val="20"/>
                              </w:rPr>
                              <w:t>max(rt0-&gt;rt_expire, (CURRENT_TIME + REV_ROUTE_LIFE)) );</w:t>
                            </w:r>
                          </w:p>
                          <w:p w:rsidR="004F4408" w:rsidRPr="001579BB" w:rsidRDefault="004F4408" w:rsidP="00996477">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i</w:t>
                            </w:r>
                            <w:r>
                              <w:rPr>
                                <w:rFonts w:ascii="Courier New" w:hAnsi="Courier New" w:cs="Courier New"/>
                                <w:sz w:val="20"/>
                                <w:szCs w:val="20"/>
                              </w:rPr>
                              <w:t>f (rt0-&gt;rt_req_timeout &gt; 0.0) {</w:t>
                            </w:r>
                          </w:p>
                          <w:p w:rsidR="004F4408" w:rsidRPr="001579BB" w:rsidRDefault="004F4408" w:rsidP="001579BB">
                            <w:pPr>
                              <w:rPr>
                                <w:rFonts w:ascii="Courier New" w:hAnsi="Courier New" w:cs="Courier New"/>
                                <w:sz w:val="20"/>
                                <w:szCs w:val="20"/>
                              </w:rPr>
                            </w:pPr>
                            <w:r w:rsidRPr="001579BB">
                              <w:rPr>
                                <w:rFonts w:ascii="Courier New" w:hAnsi="Courier New" w:cs="Courier New"/>
                                <w:sz w:val="20"/>
                                <w:szCs w:val="20"/>
                              </w:rPr>
                              <w:t xml:space="preserve">   </w:t>
                            </w:r>
                            <w:r>
                              <w:rPr>
                                <w:rFonts w:ascii="Courier New" w:hAnsi="Courier New" w:cs="Courier New"/>
                                <w:sz w:val="20"/>
                                <w:szCs w:val="20"/>
                              </w:rPr>
                              <w:t xml:space="preserve">  </w:t>
                            </w:r>
                            <w:r w:rsidRPr="001579BB">
                              <w:rPr>
                                <w:rFonts w:ascii="Courier New" w:hAnsi="Courier New" w:cs="Courier New"/>
                                <w:sz w:val="20"/>
                                <w:szCs w:val="20"/>
                              </w:rPr>
                              <w:t>rt0-&gt;rt_req_cnt = 0;</w:t>
                            </w:r>
                          </w:p>
                          <w:p w:rsidR="004F4408" w:rsidRPr="001579BB" w:rsidRDefault="004F4408"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 xml:space="preserve">rt0-&gt;rt_req_timeout = 0.0; </w:t>
                            </w:r>
                          </w:p>
                          <w:p w:rsidR="004F4408" w:rsidRPr="001579BB" w:rsidRDefault="004F4408"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rt0-&gt;rt_req_last_ttl = rq-&gt;rq_hop_count;</w:t>
                            </w:r>
                          </w:p>
                          <w:p w:rsidR="004F4408" w:rsidRPr="001579BB" w:rsidRDefault="004F4408"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rt0-&gt;rt_expire = CURRENT_TIME + ACTIVE_ROUTE_TIMEOUT;</w:t>
                            </w:r>
                          </w:p>
                          <w:p w:rsidR="004F4408" w:rsidRDefault="004F4408"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w:t>
                            </w:r>
                          </w:p>
                          <w:p w:rsidR="004F4408" w:rsidRDefault="004F4408" w:rsidP="001579BB">
                            <w:pPr>
                              <w:rPr>
                                <w:rFonts w:ascii="Courier New" w:hAnsi="Courier New" w:cs="Courier New"/>
                                <w:sz w:val="20"/>
                                <w:szCs w:val="20"/>
                              </w:rPr>
                            </w:pPr>
                          </w:p>
                          <w:p w:rsidR="004F4408" w:rsidRPr="00996477" w:rsidRDefault="004F4408"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assert (rt0-&gt;rt_flags == RTF_UP);</w:t>
                            </w:r>
                          </w:p>
                          <w:p w:rsidR="004F4408" w:rsidRPr="00996477" w:rsidRDefault="004F4408"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Packet *buffered_pkt;</w:t>
                            </w:r>
                          </w:p>
                          <w:p w:rsidR="004F4408" w:rsidRPr="00996477" w:rsidRDefault="004F4408"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while ((buffered_pkt = rqueue.deque(rt0-&gt;rt_dst))) {</w:t>
                            </w:r>
                          </w:p>
                          <w:p w:rsidR="004F4408" w:rsidRPr="00996477" w:rsidRDefault="004F4408"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if (rt0 &amp;&amp; (rt0-&gt;rt_flags == RTF_UP)) {</w:t>
                            </w:r>
                          </w:p>
                          <w:p w:rsidR="004F4408" w:rsidRPr="00996477" w:rsidRDefault="004F4408" w:rsidP="00996477">
                            <w:pPr>
                              <w:rPr>
                                <w:rFonts w:ascii="Courier New" w:hAnsi="Courier New" w:cs="Courier New"/>
                                <w:sz w:val="20"/>
                                <w:szCs w:val="20"/>
                              </w:rPr>
                            </w:pPr>
                            <w:r w:rsidRPr="00996477">
                              <w:rPr>
                                <w:rFonts w:ascii="Courier New" w:hAnsi="Courier New" w:cs="Courier New"/>
                                <w:sz w:val="20"/>
                                <w:szCs w:val="20"/>
                              </w:rPr>
                              <w:tab/>
                            </w:r>
                            <w:r>
                              <w:rPr>
                                <w:rFonts w:ascii="Courier New" w:hAnsi="Courier New" w:cs="Courier New"/>
                                <w:sz w:val="20"/>
                                <w:szCs w:val="20"/>
                              </w:rPr>
                              <w:t xml:space="preserve"> </w:t>
                            </w:r>
                            <w:r w:rsidRPr="00996477">
                              <w:rPr>
                                <w:rFonts w:ascii="Courier New" w:hAnsi="Courier New" w:cs="Courier New"/>
                                <w:sz w:val="20"/>
                                <w:szCs w:val="20"/>
                              </w:rPr>
                              <w:t>assert(rt0-&gt;rt_hops != INFINITY2);</w:t>
                            </w:r>
                          </w:p>
                          <w:p w:rsidR="004F4408" w:rsidRPr="00996477" w:rsidRDefault="004F4408"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forward(rt0, buffered_pkt, NO_DELAY);</w:t>
                            </w:r>
                          </w:p>
                          <w:p w:rsidR="004F4408" w:rsidRPr="00996477" w:rsidRDefault="004F4408"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w:t>
                            </w:r>
                          </w:p>
                          <w:p w:rsidR="004F4408" w:rsidRPr="00996477" w:rsidRDefault="004F4408"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w:t>
                            </w:r>
                          </w:p>
                          <w:p w:rsidR="004F4408" w:rsidRDefault="004F4408"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w:t>
                            </w:r>
                          </w:p>
                          <w:p w:rsidR="004F4408" w:rsidRDefault="004F4408" w:rsidP="00996477">
                            <w:pPr>
                              <w:rPr>
                                <w:rFonts w:ascii="Courier New" w:hAnsi="Courier New" w:cs="Courier New"/>
                                <w:sz w:val="20"/>
                                <w:szCs w:val="20"/>
                              </w:rPr>
                            </w:pPr>
                          </w:p>
                          <w:p w:rsidR="004F4408" w:rsidRPr="001579BB" w:rsidRDefault="004F4408" w:rsidP="00996477">
                            <w:pPr>
                              <w:rPr>
                                <w:rFonts w:ascii="Courier New" w:hAnsi="Courier New" w:cs="Courier New"/>
                                <w:sz w:val="20"/>
                                <w:szCs w:val="20"/>
                              </w:rPr>
                            </w:pPr>
                            <w:r>
                              <w:rPr>
                                <w:rFonts w:ascii="Courier New" w:hAnsi="Courier New" w:cs="Courier New"/>
                                <w:sz w:val="20"/>
                                <w:szCs w:val="20"/>
                              </w:rPr>
                              <w:t xml:space="preserve"> </w:t>
                            </w:r>
                            <w:r w:rsidRPr="004075A8">
                              <w:rPr>
                                <w:rFonts w:ascii="Courier New" w:hAnsi="Courier New" w:cs="Courier New"/>
                                <w:sz w:val="20"/>
                                <w:szCs w:val="20"/>
                              </w:rPr>
                              <w:t>rt = rtable.rt_lookup(rq-&gt;rq_dst);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29" o:spid="_x0000_s1075" type="#_x0000_t202" style="width:290.25pt;height:4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" fillcolor="white [3201]" strokeweight=".5pt">
                <v:textbox>
                  <w:txbxContent>
                    <w:p w:rsidR="004F4408" w:rsidRPr="001579BB" w:rsidRDefault="004F4408"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id_inser</w:t>
                      </w:r>
                      <w:r>
                        <w:rPr>
                          <w:rFonts w:ascii="Courier New" w:hAnsi="Courier New" w:cs="Courier New"/>
                          <w:sz w:val="20"/>
                          <w:szCs w:val="20"/>
                        </w:rPr>
                        <w:t>t(rq-&gt;rq_src, rq-&gt;rq_bcast_id);</w:t>
                      </w:r>
                    </w:p>
                    <w:p w:rsidR="004F4408" w:rsidRPr="001579BB" w:rsidRDefault="004F4408" w:rsidP="001579BB">
                      <w:pPr>
                        <w:rPr>
                          <w:rFonts w:ascii="Courier New" w:hAnsi="Courier New" w:cs="Courier New"/>
                          <w:sz w:val="20"/>
                          <w:szCs w:val="20"/>
                        </w:rPr>
                      </w:pPr>
                      <w:r w:rsidRPr="001579BB">
                        <w:rPr>
                          <w:rFonts w:ascii="Courier New" w:hAnsi="Courier New" w:cs="Courier New"/>
                          <w:sz w:val="20"/>
                          <w:szCs w:val="20"/>
                        </w:rPr>
                        <w:t xml:space="preserve"> aodv_rt_entry *rt0;   </w:t>
                      </w:r>
                    </w:p>
                    <w:p w:rsidR="004F4408" w:rsidRPr="001579BB" w:rsidRDefault="004F4408"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rt0 = rtable.rt_lookup(rq-&gt;rq_src);</w:t>
                      </w:r>
                    </w:p>
                    <w:p w:rsidR="004F4408" w:rsidRDefault="004F4408"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 xml:space="preserve">if(rt0 == 0) { </w:t>
                      </w:r>
                      <w:r>
                        <w:rPr>
                          <w:rFonts w:ascii="Courier New" w:hAnsi="Courier New" w:cs="Courier New"/>
                          <w:sz w:val="20"/>
                          <w:szCs w:val="20"/>
                        </w:rPr>
                        <w:t xml:space="preserve">    </w:t>
                      </w:r>
                    </w:p>
                    <w:p w:rsidR="004F4408" w:rsidRPr="001579BB" w:rsidRDefault="004F4408"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rt0 = rtable.rt_add(rq-&gt;rq_src);</w:t>
                      </w:r>
                    </w:p>
                    <w:p w:rsidR="004F4408" w:rsidRPr="001579BB" w:rsidRDefault="004F4408"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w:t>
                      </w:r>
                    </w:p>
                    <w:p w:rsidR="004F4408" w:rsidRPr="001579BB" w:rsidRDefault="004F4408" w:rsidP="001579BB">
                      <w:pPr>
                        <w:rPr>
                          <w:rFonts w:ascii="Courier New" w:hAnsi="Courier New" w:cs="Courier New"/>
                          <w:sz w:val="20"/>
                          <w:szCs w:val="20"/>
                        </w:rPr>
                      </w:pPr>
                      <w:r w:rsidRPr="001579BB">
                        <w:rPr>
                          <w:rFonts w:ascii="Courier New" w:hAnsi="Courier New" w:cs="Courier New"/>
                          <w:sz w:val="20"/>
                          <w:szCs w:val="20"/>
                        </w:rPr>
                        <w:t xml:space="preserve">  </w:t>
                      </w:r>
                    </w:p>
                    <w:p w:rsidR="004F4408" w:rsidRDefault="004F4408"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rt0-&gt;rt_expire = max(rt0-&gt;rt_expire, (C</w:t>
                      </w:r>
                      <w:r>
                        <w:rPr>
                          <w:rFonts w:ascii="Courier New" w:hAnsi="Courier New" w:cs="Courier New"/>
                          <w:sz w:val="20"/>
                          <w:szCs w:val="20"/>
                        </w:rPr>
                        <w:t>URRENT_TIME + REV_ROUTE_LIFE));</w:t>
                      </w:r>
                    </w:p>
                    <w:p w:rsidR="004F4408" w:rsidRPr="001579BB" w:rsidRDefault="004F4408" w:rsidP="001579BB">
                      <w:pPr>
                        <w:rPr>
                          <w:rFonts w:ascii="Courier New" w:hAnsi="Courier New" w:cs="Courier New"/>
                          <w:sz w:val="20"/>
                          <w:szCs w:val="20"/>
                        </w:rPr>
                      </w:pPr>
                    </w:p>
                    <w:p w:rsidR="004F4408" w:rsidRPr="001579BB" w:rsidRDefault="004F4408"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if ( (rq-&gt;rq_src_seqno &gt; rt0-&gt;rt_seqno ) ||</w:t>
                      </w:r>
                    </w:p>
                    <w:p w:rsidR="004F4408" w:rsidRPr="001579BB" w:rsidRDefault="004F4408" w:rsidP="001579BB">
                      <w:pPr>
                        <w:rPr>
                          <w:rFonts w:ascii="Courier New" w:hAnsi="Courier New" w:cs="Courier New"/>
                          <w:sz w:val="20"/>
                          <w:szCs w:val="20"/>
                        </w:rPr>
                      </w:pPr>
                      <w:r w:rsidRPr="001579BB">
                        <w:rPr>
                          <w:rFonts w:ascii="Courier New" w:hAnsi="Courier New" w:cs="Courier New"/>
                          <w:sz w:val="20"/>
                          <w:szCs w:val="20"/>
                        </w:rPr>
                        <w:t xml:space="preserve">    </w:t>
                      </w:r>
                      <w:r w:rsidRPr="001579BB">
                        <w:rPr>
                          <w:rFonts w:ascii="Courier New" w:hAnsi="Courier New" w:cs="Courier New"/>
                          <w:sz w:val="20"/>
                          <w:szCs w:val="20"/>
                        </w:rPr>
                        <w:tab/>
                        <w:t xml:space="preserve">((rq-&gt;rq_src_seqno == rt0-&gt;rt_seqno) &amp;&amp; </w:t>
                      </w:r>
                    </w:p>
                    <w:p w:rsidR="004F4408" w:rsidRPr="001579BB" w:rsidRDefault="004F4408" w:rsidP="001579BB">
                      <w:pPr>
                        <w:rPr>
                          <w:rFonts w:ascii="Courier New" w:hAnsi="Courier New" w:cs="Courier New"/>
                          <w:sz w:val="20"/>
                          <w:szCs w:val="20"/>
                        </w:rPr>
                      </w:pPr>
                      <w:r w:rsidRPr="001579BB">
                        <w:rPr>
                          <w:rFonts w:ascii="Courier New" w:hAnsi="Courier New" w:cs="Courier New"/>
                          <w:sz w:val="20"/>
                          <w:szCs w:val="20"/>
                        </w:rPr>
                        <w:tab/>
                        <w:t xml:space="preserve"> (rq-&gt;rq_hop_count &lt; rt0-&gt;rt_hops)) ) {</w:t>
                      </w:r>
                    </w:p>
                    <w:p w:rsidR="004F4408" w:rsidRPr="001579BB" w:rsidRDefault="004F4408"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rt_update(rt0, rq-&gt;rq_src_seqno,</w:t>
                      </w:r>
                      <w:r>
                        <w:rPr>
                          <w:rFonts w:ascii="Courier New" w:hAnsi="Courier New" w:cs="Courier New"/>
                          <w:sz w:val="20"/>
                          <w:szCs w:val="20"/>
                        </w:rPr>
                        <w:t xml:space="preserve"> rq-&gt;rq_hop_count, ih-&gt;saddr(),</w:t>
                      </w:r>
                      <w:r w:rsidRPr="001579BB">
                        <w:rPr>
                          <w:rFonts w:ascii="Courier New" w:hAnsi="Courier New" w:cs="Courier New"/>
                          <w:sz w:val="20"/>
                          <w:szCs w:val="20"/>
                        </w:rPr>
                        <w:t>max(rt0-&gt;rt_expire, (CURRENT_TIME + REV_ROUTE_LIFE)) );</w:t>
                      </w:r>
                    </w:p>
                    <w:p w:rsidR="004F4408" w:rsidRPr="001579BB" w:rsidRDefault="004F4408" w:rsidP="00996477">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i</w:t>
                      </w:r>
                      <w:r>
                        <w:rPr>
                          <w:rFonts w:ascii="Courier New" w:hAnsi="Courier New" w:cs="Courier New"/>
                          <w:sz w:val="20"/>
                          <w:szCs w:val="20"/>
                        </w:rPr>
                        <w:t>f (rt0-&gt;rt_req_timeout &gt; 0.0) {</w:t>
                      </w:r>
                    </w:p>
                    <w:p w:rsidR="004F4408" w:rsidRPr="001579BB" w:rsidRDefault="004F4408" w:rsidP="001579BB">
                      <w:pPr>
                        <w:rPr>
                          <w:rFonts w:ascii="Courier New" w:hAnsi="Courier New" w:cs="Courier New"/>
                          <w:sz w:val="20"/>
                          <w:szCs w:val="20"/>
                        </w:rPr>
                      </w:pPr>
                      <w:r w:rsidRPr="001579BB">
                        <w:rPr>
                          <w:rFonts w:ascii="Courier New" w:hAnsi="Courier New" w:cs="Courier New"/>
                          <w:sz w:val="20"/>
                          <w:szCs w:val="20"/>
                        </w:rPr>
                        <w:t xml:space="preserve">   </w:t>
                      </w:r>
                      <w:r>
                        <w:rPr>
                          <w:rFonts w:ascii="Courier New" w:hAnsi="Courier New" w:cs="Courier New"/>
                          <w:sz w:val="20"/>
                          <w:szCs w:val="20"/>
                        </w:rPr>
                        <w:t xml:space="preserve">  </w:t>
                      </w:r>
                      <w:r w:rsidRPr="001579BB">
                        <w:rPr>
                          <w:rFonts w:ascii="Courier New" w:hAnsi="Courier New" w:cs="Courier New"/>
                          <w:sz w:val="20"/>
                          <w:szCs w:val="20"/>
                        </w:rPr>
                        <w:t>rt0-&gt;rt_req_cnt = 0;</w:t>
                      </w:r>
                    </w:p>
                    <w:p w:rsidR="004F4408" w:rsidRPr="001579BB" w:rsidRDefault="004F4408"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 xml:space="preserve">rt0-&gt;rt_req_timeout = 0.0; </w:t>
                      </w:r>
                    </w:p>
                    <w:p w:rsidR="004F4408" w:rsidRPr="001579BB" w:rsidRDefault="004F4408"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rt0-&gt;rt_req_last_ttl = rq-&gt;rq_hop_count;</w:t>
                      </w:r>
                    </w:p>
                    <w:p w:rsidR="004F4408" w:rsidRPr="001579BB" w:rsidRDefault="004F4408"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rt0-&gt;rt_expire = CURRENT_TIME + ACTIVE_ROUTE_TIMEOUT;</w:t>
                      </w:r>
                    </w:p>
                    <w:p w:rsidR="004F4408" w:rsidRDefault="004F4408"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w:t>
                      </w:r>
                    </w:p>
                    <w:p w:rsidR="004F4408" w:rsidRDefault="004F4408" w:rsidP="001579BB">
                      <w:pPr>
                        <w:rPr>
                          <w:rFonts w:ascii="Courier New" w:hAnsi="Courier New" w:cs="Courier New"/>
                          <w:sz w:val="20"/>
                          <w:szCs w:val="20"/>
                        </w:rPr>
                      </w:pPr>
                    </w:p>
                    <w:p w:rsidR="004F4408" w:rsidRPr="00996477" w:rsidRDefault="004F4408"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assert (rt0-&gt;rt_flags == RTF_UP);</w:t>
                      </w:r>
                    </w:p>
                    <w:p w:rsidR="004F4408" w:rsidRPr="00996477" w:rsidRDefault="004F4408"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Packet *buffered_pkt;</w:t>
                      </w:r>
                    </w:p>
                    <w:p w:rsidR="004F4408" w:rsidRPr="00996477" w:rsidRDefault="004F4408"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while ((buffered_pkt = rqueue.deque(rt0-&gt;rt_dst))) {</w:t>
                      </w:r>
                    </w:p>
                    <w:p w:rsidR="004F4408" w:rsidRPr="00996477" w:rsidRDefault="004F4408"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if (rt0 &amp;&amp; (rt0-&gt;rt_flags == RTF_UP)) {</w:t>
                      </w:r>
                    </w:p>
                    <w:p w:rsidR="004F4408" w:rsidRPr="00996477" w:rsidRDefault="004F4408" w:rsidP="00996477">
                      <w:pPr>
                        <w:rPr>
                          <w:rFonts w:ascii="Courier New" w:hAnsi="Courier New" w:cs="Courier New"/>
                          <w:sz w:val="20"/>
                          <w:szCs w:val="20"/>
                        </w:rPr>
                      </w:pPr>
                      <w:r w:rsidRPr="00996477">
                        <w:rPr>
                          <w:rFonts w:ascii="Courier New" w:hAnsi="Courier New" w:cs="Courier New"/>
                          <w:sz w:val="20"/>
                          <w:szCs w:val="20"/>
                        </w:rPr>
                        <w:tab/>
                      </w:r>
                      <w:r>
                        <w:rPr>
                          <w:rFonts w:ascii="Courier New" w:hAnsi="Courier New" w:cs="Courier New"/>
                          <w:sz w:val="20"/>
                          <w:szCs w:val="20"/>
                        </w:rPr>
                        <w:t xml:space="preserve"> </w:t>
                      </w:r>
                      <w:r w:rsidRPr="00996477">
                        <w:rPr>
                          <w:rFonts w:ascii="Courier New" w:hAnsi="Courier New" w:cs="Courier New"/>
                          <w:sz w:val="20"/>
                          <w:szCs w:val="20"/>
                        </w:rPr>
                        <w:t>assert(rt0-&gt;rt_hops != INFINITY2);</w:t>
                      </w:r>
                    </w:p>
                    <w:p w:rsidR="004F4408" w:rsidRPr="00996477" w:rsidRDefault="004F4408"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forward(rt0, buffered_pkt, NO_DELAY);</w:t>
                      </w:r>
                    </w:p>
                    <w:p w:rsidR="004F4408" w:rsidRPr="00996477" w:rsidRDefault="004F4408"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w:t>
                      </w:r>
                    </w:p>
                    <w:p w:rsidR="004F4408" w:rsidRPr="00996477" w:rsidRDefault="004F4408"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w:t>
                      </w:r>
                    </w:p>
                    <w:p w:rsidR="004F4408" w:rsidRDefault="004F4408"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w:t>
                      </w:r>
                    </w:p>
                    <w:p w:rsidR="004F4408" w:rsidRDefault="004F4408" w:rsidP="00996477">
                      <w:pPr>
                        <w:rPr>
                          <w:rFonts w:ascii="Courier New" w:hAnsi="Courier New" w:cs="Courier New"/>
                          <w:sz w:val="20"/>
                          <w:szCs w:val="20"/>
                        </w:rPr>
                      </w:pPr>
                    </w:p>
                    <w:p w:rsidR="004F4408" w:rsidRPr="001579BB" w:rsidRDefault="004F4408" w:rsidP="00996477">
                      <w:pPr>
                        <w:rPr>
                          <w:rFonts w:ascii="Courier New" w:hAnsi="Courier New" w:cs="Courier New"/>
                          <w:sz w:val="20"/>
                          <w:szCs w:val="20"/>
                        </w:rPr>
                      </w:pPr>
                      <w:r>
                        <w:rPr>
                          <w:rFonts w:ascii="Courier New" w:hAnsi="Courier New" w:cs="Courier New"/>
                          <w:sz w:val="20"/>
                          <w:szCs w:val="20"/>
                        </w:rPr>
                        <w:t xml:space="preserve"> </w:t>
                      </w:r>
                      <w:r w:rsidRPr="004075A8">
                        <w:rPr>
                          <w:rFonts w:ascii="Courier New" w:hAnsi="Courier New" w:cs="Courier New"/>
                          <w:sz w:val="20"/>
                          <w:szCs w:val="20"/>
                        </w:rPr>
                        <w:t>rt = rtable.rt_lookup(rq-&gt;rq_dst);</w:t>
                      </w:r>
                    </w:p>
                  </w:txbxContent>
                </v:textbox>
                <w10:anchorlock/>
              </v:shape>
            </w:pict>
          </mc:Fallback>
        </mc:AlternateContent>
      </w:r>
    </w:p>
    <w:p w:rsidR="00261EB5" w:rsidRDefault="00261EB5" w:rsidP="00261EB5"/>
    <w:p w:rsidR="00261EB5" w:rsidRDefault="00261EB5" w:rsidP="00261EB5">
      <w:r>
        <w:rPr>
          <w:noProof/>
          <w:lang w:eastAsia="id-ID"/>
        </w:rPr>
        <w:lastRenderedPageBreak/>
        <mc:AlternateContent>
          <mc:Choice Requires="wps">
            <w:drawing>
              <wp:inline distT="0" distB="0" distL="0" distR="0">
                <wp:extent cx="3676650" cy="5838825"/>
                <wp:effectExtent l="0" t="0" r="19050" b="28575"/>
                <wp:docPr id="130" name="Text Box 130"/>
                <wp:cNvGraphicFramePr/>
                <a:graphic xmlns:a="http://schemas.openxmlformats.org/drawingml/2006/main">
                  <a:graphicData uri="http://schemas.microsoft.com/office/word/2010/wordprocessingShape">
                    <wps:wsp>
                      <wps:cNvSpPr txBox="1"/>
                      <wps:spPr>
                        <a:xfrm>
                          <a:off x="0" y="0"/>
                          <a:ext cx="3676650" cy="58388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F4408" w:rsidRPr="00261EB5" w:rsidRDefault="004F4408" w:rsidP="00261EB5">
                            <w:pPr>
                              <w:rPr>
                                <w:rFonts w:ascii="Courier New" w:hAnsi="Courier New" w:cs="Courier New"/>
                                <w:sz w:val="20"/>
                                <w:szCs w:val="20"/>
                              </w:rPr>
                            </w:pPr>
                            <w:r>
                              <w:rPr>
                                <w:rFonts w:ascii="Courier New" w:hAnsi="Courier New" w:cs="Courier New"/>
                                <w:sz w:val="20"/>
                                <w:szCs w:val="20"/>
                              </w:rPr>
                              <w:t xml:space="preserve"> if(rq-&gt;rq_dst == index) {</w:t>
                            </w:r>
                          </w:p>
                          <w:p w:rsidR="004F4408" w:rsidRPr="00261EB5" w:rsidRDefault="004F4408" w:rsidP="00261EB5">
                            <w:pPr>
                              <w:rPr>
                                <w:rFonts w:ascii="Courier New" w:hAnsi="Courier New" w:cs="Courier New"/>
                                <w:sz w:val="20"/>
                                <w:szCs w:val="20"/>
                              </w:rPr>
                            </w:pPr>
                            <w:r>
                              <w:rPr>
                                <w:rFonts w:ascii="Courier New" w:hAnsi="Courier New" w:cs="Courier New"/>
                                <w:sz w:val="20"/>
                                <w:szCs w:val="20"/>
                              </w:rPr>
                              <w:t xml:space="preserve">   </w:t>
                            </w:r>
                            <w:r w:rsidRPr="00261EB5">
                              <w:rPr>
                                <w:rFonts w:ascii="Courier New" w:hAnsi="Courier New" w:cs="Courier New"/>
                                <w:sz w:val="20"/>
                                <w:szCs w:val="20"/>
                              </w:rPr>
                              <w:t>#ifdef DEBUG</w:t>
                            </w:r>
                          </w:p>
                          <w:p w:rsidR="004F4408" w:rsidRPr="00261EB5" w:rsidRDefault="004F4408" w:rsidP="00261EB5">
                            <w:pPr>
                              <w:rPr>
                                <w:rFonts w:ascii="Courier New" w:hAnsi="Courier New" w:cs="Courier New"/>
                                <w:sz w:val="20"/>
                                <w:szCs w:val="20"/>
                              </w:rPr>
                            </w:pPr>
                            <w:r w:rsidRPr="00261EB5">
                              <w:rPr>
                                <w:rFonts w:ascii="Courier New" w:hAnsi="Courier New" w:cs="Courier New"/>
                                <w:sz w:val="20"/>
                                <w:szCs w:val="20"/>
                              </w:rPr>
                              <w:t xml:space="preserve">   </w:t>
                            </w:r>
                            <w:r>
                              <w:rPr>
                                <w:rFonts w:ascii="Courier New" w:hAnsi="Courier New" w:cs="Courier New"/>
                                <w:sz w:val="20"/>
                                <w:szCs w:val="20"/>
                              </w:rPr>
                              <w:t xml:space="preserve">  </w:t>
                            </w:r>
                            <w:r w:rsidRPr="00261EB5">
                              <w:rPr>
                                <w:rFonts w:ascii="Courier New" w:hAnsi="Courier New" w:cs="Courier New"/>
                                <w:sz w:val="20"/>
                                <w:szCs w:val="20"/>
                              </w:rPr>
                              <w:t>fprintf(stderr, "%d - %s</w:t>
                            </w:r>
                            <w:r>
                              <w:rPr>
                                <w:rFonts w:ascii="Courier New" w:hAnsi="Courier New" w:cs="Courier New"/>
                                <w:sz w:val="20"/>
                                <w:szCs w:val="20"/>
                              </w:rPr>
                              <w:t>: destination sending reply\n",</w:t>
                            </w:r>
                            <w:r w:rsidRPr="00261EB5">
                              <w:rPr>
                                <w:rFonts w:ascii="Courier New" w:hAnsi="Courier New" w:cs="Courier New"/>
                                <w:sz w:val="20"/>
                                <w:szCs w:val="20"/>
                              </w:rPr>
                              <w:t>index, __FUNCTION__);</w:t>
                            </w:r>
                          </w:p>
                          <w:p w:rsidR="004F4408" w:rsidRDefault="004F4408" w:rsidP="00261EB5">
                            <w:pPr>
                              <w:rPr>
                                <w:rFonts w:ascii="Courier New" w:hAnsi="Courier New" w:cs="Courier New"/>
                                <w:sz w:val="20"/>
                                <w:szCs w:val="20"/>
                              </w:rPr>
                            </w:pPr>
                            <w:r>
                              <w:rPr>
                                <w:rFonts w:ascii="Courier New" w:hAnsi="Courier New" w:cs="Courier New"/>
                                <w:sz w:val="20"/>
                                <w:szCs w:val="20"/>
                              </w:rPr>
                              <w:t xml:space="preserve">   </w:t>
                            </w:r>
                            <w:r w:rsidRPr="00261EB5">
                              <w:rPr>
                                <w:rFonts w:ascii="Courier New" w:hAnsi="Courier New" w:cs="Courier New"/>
                                <w:sz w:val="20"/>
                                <w:szCs w:val="20"/>
                              </w:rPr>
                              <w:t>#endif // DEBUG</w:t>
                            </w:r>
                          </w:p>
                          <w:p w:rsidR="004F4408" w:rsidRPr="00261EB5" w:rsidRDefault="004F4408" w:rsidP="00261EB5">
                            <w:pPr>
                              <w:rPr>
                                <w:rFonts w:ascii="Courier New" w:hAnsi="Courier New" w:cs="Courier New"/>
                                <w:sz w:val="20"/>
                                <w:szCs w:val="20"/>
                              </w:rPr>
                            </w:pPr>
                          </w:p>
                          <w:p w:rsidR="004F4408" w:rsidRPr="00261EB5" w:rsidRDefault="004F4408" w:rsidP="00261EB5">
                            <w:pPr>
                              <w:rPr>
                                <w:rFonts w:ascii="Courier New" w:hAnsi="Courier New" w:cs="Courier New"/>
                                <w:sz w:val="20"/>
                                <w:szCs w:val="20"/>
                              </w:rPr>
                            </w:pPr>
                            <w:r w:rsidRPr="00261EB5">
                              <w:rPr>
                                <w:rFonts w:ascii="Courier New" w:hAnsi="Courier New" w:cs="Courier New"/>
                                <w:sz w:val="20"/>
                                <w:szCs w:val="20"/>
                              </w:rPr>
                              <w:t xml:space="preserve">   seqno = max(seqno, rq-&gt;rq_dst_seqno)+1;</w:t>
                            </w:r>
                          </w:p>
                          <w:p w:rsidR="004F4408" w:rsidRPr="00261EB5" w:rsidRDefault="004F4408" w:rsidP="00261EB5">
                            <w:pPr>
                              <w:rPr>
                                <w:rFonts w:ascii="Courier New" w:hAnsi="Courier New" w:cs="Courier New"/>
                                <w:sz w:val="20"/>
                                <w:szCs w:val="20"/>
                              </w:rPr>
                            </w:pPr>
                            <w:r>
                              <w:rPr>
                                <w:rFonts w:ascii="Courier New" w:hAnsi="Courier New" w:cs="Courier New"/>
                                <w:sz w:val="20"/>
                                <w:szCs w:val="20"/>
                              </w:rPr>
                              <w:t xml:space="preserve">   if (seqno%2) seqno++;</w:t>
                            </w:r>
                          </w:p>
                          <w:p w:rsidR="004F4408" w:rsidRPr="00261EB5" w:rsidRDefault="004F4408" w:rsidP="00261EB5">
                            <w:pPr>
                              <w:rPr>
                                <w:rFonts w:ascii="Courier New" w:hAnsi="Courier New" w:cs="Courier New"/>
                                <w:sz w:val="20"/>
                                <w:szCs w:val="20"/>
                              </w:rPr>
                            </w:pPr>
                            <w:r w:rsidRPr="00261EB5">
                              <w:rPr>
                                <w:rFonts w:ascii="Courier New" w:hAnsi="Courier New" w:cs="Courier New"/>
                                <w:sz w:val="20"/>
                                <w:szCs w:val="20"/>
                              </w:rPr>
                              <w:t xml:space="preserve">   sendReply(rq-&gt;rq_src,</w:t>
                            </w:r>
                            <w:r>
                              <w:rPr>
                                <w:rFonts w:ascii="Courier New" w:hAnsi="Courier New" w:cs="Courier New"/>
                                <w:sz w:val="20"/>
                                <w:szCs w:val="20"/>
                              </w:rPr>
                              <w:t xml:space="preserve"> </w:t>
                            </w:r>
                            <w:r w:rsidRPr="00261EB5">
                              <w:rPr>
                                <w:rFonts w:ascii="Courier New" w:hAnsi="Courier New" w:cs="Courier New"/>
                                <w:sz w:val="20"/>
                                <w:szCs w:val="20"/>
                              </w:rPr>
                              <w:t>1,</w:t>
                            </w:r>
                            <w:r>
                              <w:rPr>
                                <w:rFonts w:ascii="Courier New" w:hAnsi="Courier New" w:cs="Courier New"/>
                                <w:sz w:val="20"/>
                                <w:szCs w:val="20"/>
                              </w:rPr>
                              <w:t xml:space="preserve"> index,             </w:t>
                            </w:r>
                            <w:r w:rsidRPr="00261EB5">
                              <w:rPr>
                                <w:rFonts w:ascii="Courier New" w:hAnsi="Courier New" w:cs="Courier New"/>
                                <w:sz w:val="20"/>
                                <w:szCs w:val="20"/>
                              </w:rPr>
                              <w:t>seqno, MY_ROUTE_TIMEOUT,</w:t>
                            </w:r>
                            <w:r>
                              <w:rPr>
                                <w:rFonts w:ascii="Courier New" w:hAnsi="Courier New" w:cs="Courier New"/>
                                <w:sz w:val="20"/>
                                <w:szCs w:val="20"/>
                              </w:rPr>
                              <w:t xml:space="preserve"> </w:t>
                            </w:r>
                            <w:r w:rsidRPr="00261EB5">
                              <w:rPr>
                                <w:rFonts w:ascii="Courier New" w:hAnsi="Courier New" w:cs="Courier New"/>
                                <w:sz w:val="20"/>
                                <w:szCs w:val="20"/>
                              </w:rPr>
                              <w:t xml:space="preserve">rq-&gt;rq_timestamp); </w:t>
                            </w:r>
                          </w:p>
                          <w:p w:rsidR="004F4408" w:rsidRPr="00261EB5" w:rsidRDefault="004F4408" w:rsidP="00261EB5">
                            <w:pPr>
                              <w:rPr>
                                <w:rFonts w:ascii="Courier New" w:hAnsi="Courier New" w:cs="Courier New"/>
                                <w:sz w:val="20"/>
                                <w:szCs w:val="20"/>
                              </w:rPr>
                            </w:pPr>
                            <w:r w:rsidRPr="00261EB5">
                              <w:rPr>
                                <w:rFonts w:ascii="Courier New" w:hAnsi="Courier New" w:cs="Courier New"/>
                                <w:sz w:val="20"/>
                                <w:szCs w:val="20"/>
                              </w:rPr>
                              <w:t xml:space="preserve">   Packet::free(p);</w:t>
                            </w:r>
                          </w:p>
                          <w:p w:rsidR="004F4408" w:rsidRPr="00261EB5" w:rsidRDefault="004F4408" w:rsidP="00261EB5">
                            <w:pPr>
                              <w:rPr>
                                <w:rFonts w:ascii="Courier New" w:hAnsi="Courier New" w:cs="Courier New"/>
                                <w:sz w:val="20"/>
                                <w:szCs w:val="20"/>
                              </w:rPr>
                            </w:pPr>
                            <w:r w:rsidRPr="00261EB5">
                              <w:rPr>
                                <w:rFonts w:ascii="Courier New" w:hAnsi="Courier New" w:cs="Courier New"/>
                                <w:sz w:val="20"/>
                                <w:szCs w:val="20"/>
                              </w:rPr>
                              <w:t xml:space="preserve"> }</w:t>
                            </w:r>
                          </w:p>
                          <w:p w:rsidR="004F4408" w:rsidRDefault="004F4408" w:rsidP="00261EB5">
                            <w:pPr>
                              <w:rPr>
                                <w:rFonts w:ascii="Courier New" w:hAnsi="Courier New" w:cs="Courier New"/>
                                <w:sz w:val="20"/>
                                <w:szCs w:val="20"/>
                              </w:rPr>
                            </w:pPr>
                            <w:r>
                              <w:rPr>
                                <w:rFonts w:ascii="Courier New" w:hAnsi="Courier New" w:cs="Courier New"/>
                                <w:sz w:val="20"/>
                                <w:szCs w:val="20"/>
                              </w:rPr>
                              <w:t xml:space="preserve"> </w:t>
                            </w:r>
                          </w:p>
                          <w:p w:rsidR="004F4408" w:rsidRPr="00261EB5" w:rsidRDefault="004F4408" w:rsidP="00261EB5">
                            <w:pPr>
                              <w:rPr>
                                <w:rFonts w:ascii="Courier New" w:hAnsi="Courier New" w:cs="Courier New"/>
                                <w:sz w:val="20"/>
                                <w:szCs w:val="20"/>
                              </w:rPr>
                            </w:pPr>
                            <w:r>
                              <w:rPr>
                                <w:rFonts w:ascii="Courier New" w:hAnsi="Courier New" w:cs="Courier New"/>
                                <w:sz w:val="20"/>
                                <w:szCs w:val="20"/>
                              </w:rPr>
                              <w:t xml:space="preserve"> </w:t>
                            </w:r>
                            <w:r w:rsidRPr="00261EB5">
                              <w:rPr>
                                <w:rFonts w:ascii="Courier New" w:hAnsi="Courier New" w:cs="Courier New"/>
                                <w:sz w:val="20"/>
                                <w:szCs w:val="20"/>
                              </w:rPr>
                              <w:t>else if (malicious == true) {</w:t>
                            </w:r>
                          </w:p>
                          <w:p w:rsidR="004F4408" w:rsidRPr="00261EB5" w:rsidRDefault="004F4408" w:rsidP="00261EB5">
                            <w:pPr>
                              <w:rPr>
                                <w:rFonts w:ascii="Courier New" w:hAnsi="Courier New" w:cs="Courier New"/>
                                <w:sz w:val="20"/>
                                <w:szCs w:val="20"/>
                              </w:rPr>
                            </w:pPr>
                            <w:r>
                              <w:rPr>
                                <w:rFonts w:ascii="Courier New" w:hAnsi="Courier New" w:cs="Courier New"/>
                                <w:sz w:val="20"/>
                                <w:szCs w:val="20"/>
                              </w:rPr>
                              <w:t xml:space="preserve">   </w:t>
                            </w:r>
                            <w:r w:rsidRPr="00261EB5">
                              <w:rPr>
                                <w:rFonts w:ascii="Courier New" w:hAnsi="Courier New" w:cs="Courier New"/>
                                <w:sz w:val="20"/>
                                <w:szCs w:val="20"/>
                              </w:rPr>
                              <w:t>seqno = max(seqno, rq-&gt;rq_dst_seqno)+1;</w:t>
                            </w:r>
                          </w:p>
                          <w:p w:rsidR="004F4408" w:rsidRPr="00261EB5" w:rsidRDefault="004F4408" w:rsidP="00261EB5">
                            <w:pPr>
                              <w:rPr>
                                <w:rFonts w:ascii="Courier New" w:hAnsi="Courier New" w:cs="Courier New"/>
                                <w:sz w:val="20"/>
                                <w:szCs w:val="20"/>
                              </w:rPr>
                            </w:pPr>
                            <w:r>
                              <w:rPr>
                                <w:rFonts w:ascii="Courier New" w:hAnsi="Courier New" w:cs="Courier New"/>
                                <w:sz w:val="20"/>
                                <w:szCs w:val="20"/>
                              </w:rPr>
                              <w:t xml:space="preserve">   if (seqno%2) seqno++;</w:t>
                            </w:r>
                          </w:p>
                          <w:p w:rsidR="004F4408" w:rsidRPr="00261EB5" w:rsidRDefault="004F4408" w:rsidP="00261EB5">
                            <w:pPr>
                              <w:rPr>
                                <w:rFonts w:ascii="Courier New" w:hAnsi="Courier New" w:cs="Courier New"/>
                                <w:sz w:val="20"/>
                                <w:szCs w:val="20"/>
                              </w:rPr>
                            </w:pPr>
                            <w:r w:rsidRPr="00261EB5">
                              <w:rPr>
                                <w:rFonts w:ascii="Courier New" w:hAnsi="Courier New" w:cs="Courier New"/>
                                <w:sz w:val="20"/>
                                <w:szCs w:val="20"/>
                              </w:rPr>
                              <w:t xml:space="preserve">    sendReply(rq-&gt;rq_src, 1, </w:t>
                            </w:r>
                            <w:r>
                              <w:rPr>
                                <w:rFonts w:ascii="Courier New" w:hAnsi="Courier New" w:cs="Courier New"/>
                                <w:sz w:val="20"/>
                                <w:szCs w:val="20"/>
                              </w:rPr>
                              <w:t xml:space="preserve">rq-&gt;rq_dst, </w:t>
                            </w:r>
                            <w:r>
                              <w:rPr>
                                <w:rFonts w:ascii="Courier New" w:hAnsi="Courier New" w:cs="Courier New"/>
                                <w:sz w:val="20"/>
                                <w:szCs w:val="20"/>
                              </w:rPr>
                              <w:tab/>
                              <w:t xml:space="preserve">  </w:t>
                            </w:r>
                            <w:r w:rsidRPr="00261EB5">
                              <w:rPr>
                                <w:rFonts w:ascii="Courier New" w:hAnsi="Courier New" w:cs="Courier New"/>
                                <w:sz w:val="20"/>
                                <w:szCs w:val="20"/>
                              </w:rPr>
                              <w:t>seqno, MY_ROUTE_TIMEOUT,</w:t>
                            </w:r>
                            <w:r>
                              <w:rPr>
                                <w:rFonts w:ascii="Courier New" w:hAnsi="Courier New" w:cs="Courier New"/>
                                <w:sz w:val="20"/>
                                <w:szCs w:val="20"/>
                              </w:rPr>
                              <w:t xml:space="preserve"> rq-&gt;rq_timestamp);</w:t>
                            </w:r>
                          </w:p>
                          <w:p w:rsidR="004F4408" w:rsidRPr="00261EB5" w:rsidRDefault="004F4408" w:rsidP="00261EB5">
                            <w:pPr>
                              <w:rPr>
                                <w:rFonts w:ascii="Courier New" w:hAnsi="Courier New" w:cs="Courier New"/>
                                <w:sz w:val="20"/>
                                <w:szCs w:val="20"/>
                              </w:rPr>
                            </w:pPr>
                            <w:r w:rsidRPr="00261EB5">
                              <w:rPr>
                                <w:rFonts w:ascii="Courier New" w:hAnsi="Courier New" w:cs="Courier New"/>
                                <w:sz w:val="20"/>
                                <w:szCs w:val="20"/>
                              </w:rPr>
                              <w:t xml:space="preserve">   Packet::free(p);</w:t>
                            </w:r>
                          </w:p>
                          <w:p w:rsidR="004F4408" w:rsidRDefault="004F4408" w:rsidP="00261EB5">
                            <w:pPr>
                              <w:rPr>
                                <w:rFonts w:ascii="Courier New" w:hAnsi="Courier New" w:cs="Courier New"/>
                                <w:sz w:val="20"/>
                                <w:szCs w:val="20"/>
                              </w:rPr>
                            </w:pPr>
                            <w:r w:rsidRPr="00261EB5">
                              <w:rPr>
                                <w:rFonts w:ascii="Courier New" w:hAnsi="Courier New" w:cs="Courier New"/>
                                <w:sz w:val="20"/>
                                <w:szCs w:val="20"/>
                              </w:rPr>
                              <w:t xml:space="preserve"> }</w:t>
                            </w:r>
                          </w:p>
                          <w:p w:rsidR="004F4408" w:rsidRDefault="004F4408" w:rsidP="00261EB5">
                            <w:pPr>
                              <w:rPr>
                                <w:rFonts w:ascii="Courier New" w:hAnsi="Courier New" w:cs="Courier New"/>
                                <w:sz w:val="20"/>
                                <w:szCs w:val="20"/>
                              </w:rPr>
                            </w:pPr>
                          </w:p>
                          <w:p w:rsidR="004F4408" w:rsidRPr="00261EB5" w:rsidRDefault="004F4408" w:rsidP="00261EB5">
                            <w:pPr>
                              <w:rPr>
                                <w:rFonts w:ascii="Courier New" w:hAnsi="Courier New" w:cs="Courier New"/>
                                <w:sz w:val="20"/>
                                <w:szCs w:val="20"/>
                              </w:rPr>
                            </w:pPr>
                            <w:r w:rsidRPr="00261EB5">
                              <w:rPr>
                                <w:rFonts w:ascii="Courier New" w:hAnsi="Courier New" w:cs="Courier New"/>
                                <w:sz w:val="20"/>
                                <w:szCs w:val="20"/>
                              </w:rPr>
                              <w:t>else if (rt &amp;&amp;</w:t>
                            </w:r>
                            <w:r>
                              <w:rPr>
                                <w:rFonts w:ascii="Courier New" w:hAnsi="Courier New" w:cs="Courier New"/>
                                <w:sz w:val="20"/>
                                <w:szCs w:val="20"/>
                              </w:rPr>
                              <w:t xml:space="preserve"> (rt-&gt;rt_hops != INFINITY2) &amp;&amp; </w:t>
                            </w:r>
                            <w:r w:rsidRPr="00261EB5">
                              <w:rPr>
                                <w:rFonts w:ascii="Courier New" w:hAnsi="Courier New" w:cs="Courier New"/>
                                <w:sz w:val="20"/>
                                <w:szCs w:val="20"/>
                              </w:rPr>
                              <w:t>(rt-&gt;rt_seqno &gt;= rq-&gt;rq_dst_seqno) ) {</w:t>
                            </w:r>
                          </w:p>
                          <w:p w:rsidR="004F4408" w:rsidRPr="00261EB5" w:rsidRDefault="004F4408" w:rsidP="00261EB5">
                            <w:pPr>
                              <w:rPr>
                                <w:rFonts w:ascii="Courier New" w:hAnsi="Courier New" w:cs="Courier New"/>
                                <w:sz w:val="20"/>
                                <w:szCs w:val="20"/>
                              </w:rPr>
                            </w:pPr>
                            <w:r w:rsidRPr="00261EB5">
                              <w:rPr>
                                <w:rFonts w:ascii="Courier New" w:hAnsi="Courier New" w:cs="Courier New"/>
                                <w:sz w:val="20"/>
                                <w:szCs w:val="20"/>
                              </w:rPr>
                              <w:t xml:space="preserve">   assert(rq-&gt;rq_dst == rt-&gt;rt_dst);</w:t>
                            </w:r>
                          </w:p>
                          <w:p w:rsidR="004F4408" w:rsidRPr="00261EB5" w:rsidRDefault="004F4408" w:rsidP="00261EB5">
                            <w:pPr>
                              <w:rPr>
                                <w:rFonts w:ascii="Courier New" w:hAnsi="Courier New" w:cs="Courier New"/>
                                <w:sz w:val="20"/>
                                <w:szCs w:val="20"/>
                              </w:rPr>
                            </w:pPr>
                            <w:r>
                              <w:rPr>
                                <w:rFonts w:ascii="Courier New" w:hAnsi="Courier New" w:cs="Courier New"/>
                                <w:sz w:val="20"/>
                                <w:szCs w:val="20"/>
                              </w:rPr>
                              <w:t xml:space="preserve">   sendReply(rq-&gt;rq_src, </w:t>
                            </w:r>
                            <w:r w:rsidRPr="00261EB5">
                              <w:rPr>
                                <w:rFonts w:ascii="Courier New" w:hAnsi="Courier New" w:cs="Courier New"/>
                                <w:sz w:val="20"/>
                                <w:szCs w:val="20"/>
                              </w:rPr>
                              <w:t>rt-&gt;</w:t>
                            </w:r>
                            <w:r>
                              <w:rPr>
                                <w:rFonts w:ascii="Courier New" w:hAnsi="Courier New" w:cs="Courier New"/>
                                <w:sz w:val="20"/>
                                <w:szCs w:val="20"/>
                              </w:rPr>
                              <w:t>rt_hops + 1, rq-&gt;rq_dst, rt-&gt;rt_seqno,</w:t>
                            </w:r>
                            <w:r w:rsidRPr="00261EB5">
                              <w:rPr>
                                <w:rFonts w:ascii="Courier New" w:hAnsi="Courier New" w:cs="Courier New"/>
                                <w:sz w:val="20"/>
                                <w:szCs w:val="20"/>
                              </w:rPr>
                              <w:t xml:space="preserve">(u_int32_t) </w:t>
                            </w:r>
                            <w:r>
                              <w:rPr>
                                <w:rFonts w:ascii="Courier New" w:hAnsi="Courier New" w:cs="Courier New"/>
                                <w:sz w:val="20"/>
                                <w:szCs w:val="20"/>
                              </w:rPr>
                              <w:t xml:space="preserve">(rt-&gt;rt_expire - CURRENT_TIME), </w:t>
                            </w:r>
                            <w:r w:rsidRPr="00261EB5">
                              <w:rPr>
                                <w:rFonts w:ascii="Courier New" w:hAnsi="Courier New" w:cs="Courier New"/>
                                <w:sz w:val="20"/>
                                <w:szCs w:val="20"/>
                              </w:rPr>
                              <w:t>rq-&gt;rq_timestamp);</w:t>
                            </w:r>
                          </w:p>
                          <w:p w:rsidR="004F4408" w:rsidRPr="00261EB5" w:rsidRDefault="004F4408" w:rsidP="00261EB5">
                            <w:pPr>
                              <w:rPr>
                                <w:rFonts w:ascii="Courier New" w:hAnsi="Courier New" w:cs="Courier New"/>
                                <w:sz w:val="20"/>
                                <w:szCs w:val="20"/>
                              </w:rPr>
                            </w:pPr>
                            <w:r w:rsidRPr="00261EB5">
                              <w:rPr>
                                <w:rFonts w:ascii="Courier New" w:hAnsi="Courier New" w:cs="Courier New"/>
                                <w:sz w:val="20"/>
                                <w:szCs w:val="20"/>
                              </w:rPr>
                              <w:t xml:space="preserve">   rt-&gt;pc_insert(rt0-&gt;rt_nexthop);</w:t>
                            </w:r>
                          </w:p>
                          <w:p w:rsidR="004F4408" w:rsidRDefault="004F4408" w:rsidP="00261EB5">
                            <w:pPr>
                              <w:rPr>
                                <w:rFonts w:ascii="Courier New" w:hAnsi="Courier New" w:cs="Courier New"/>
                                <w:sz w:val="20"/>
                                <w:szCs w:val="20"/>
                              </w:rPr>
                            </w:pPr>
                            <w:r w:rsidRPr="00261EB5">
                              <w:rPr>
                                <w:rFonts w:ascii="Courier New" w:hAnsi="Courier New" w:cs="Courier New"/>
                                <w:sz w:val="20"/>
                                <w:szCs w:val="20"/>
                              </w:rPr>
                              <w:t xml:space="preserve">   rt0-&gt;pc_insert(rt-&gt;rt_nexthop); </w:t>
                            </w:r>
                          </w:p>
                          <w:p w:rsidR="004F4408" w:rsidRPr="00261EB5" w:rsidRDefault="004F4408" w:rsidP="00261EB5">
                            <w:pPr>
                              <w:rPr>
                                <w:rFonts w:ascii="Courier New" w:hAnsi="Courier New" w:cs="Courier New"/>
                                <w:sz w:val="20"/>
                                <w:szCs w:val="20"/>
                              </w:rPr>
                            </w:pPr>
                          </w:p>
                          <w:p w:rsidR="004F4408" w:rsidRPr="00261EB5" w:rsidRDefault="004F4408" w:rsidP="00261EB5">
                            <w:pPr>
                              <w:rPr>
                                <w:rFonts w:ascii="Courier New" w:hAnsi="Courier New" w:cs="Courier New"/>
                                <w:sz w:val="20"/>
                                <w:szCs w:val="20"/>
                              </w:rPr>
                            </w:pPr>
                            <w:r>
                              <w:rPr>
                                <w:rFonts w:ascii="Courier New" w:hAnsi="Courier New" w:cs="Courier New"/>
                                <w:sz w:val="20"/>
                                <w:szCs w:val="20"/>
                              </w:rPr>
                              <w:t xml:space="preserve">   #ifdef RREQ_GRAT_RREP  </w:t>
                            </w:r>
                          </w:p>
                          <w:p w:rsidR="004F4408" w:rsidRPr="00261EB5" w:rsidRDefault="004F4408" w:rsidP="00261EB5">
                            <w:pPr>
                              <w:rPr>
                                <w:rFonts w:ascii="Courier New" w:hAnsi="Courier New" w:cs="Courier New"/>
                                <w:sz w:val="20"/>
                                <w:szCs w:val="20"/>
                              </w:rPr>
                            </w:pPr>
                            <w:r w:rsidRPr="00261EB5">
                              <w:rPr>
                                <w:rFonts w:ascii="Courier New" w:hAnsi="Courier New" w:cs="Courier New"/>
                                <w:sz w:val="20"/>
                                <w:szCs w:val="20"/>
                              </w:rPr>
                              <w:t xml:space="preserve">   </w:t>
                            </w:r>
                            <w:r>
                              <w:rPr>
                                <w:rFonts w:ascii="Courier New" w:hAnsi="Courier New" w:cs="Courier New"/>
                                <w:sz w:val="20"/>
                                <w:szCs w:val="20"/>
                              </w:rPr>
                              <w:t xml:space="preserve">  sendReply(rq-&gt;rq_dst, rq-&gt;rq_hop_count, rq-&gt;rq_src, rq-&gt;rq_src_seqno,</w:t>
                            </w:r>
                            <w:r w:rsidRPr="00261EB5">
                              <w:rPr>
                                <w:rFonts w:ascii="Courier New" w:hAnsi="Courier New" w:cs="Courier New"/>
                                <w:sz w:val="20"/>
                                <w:szCs w:val="20"/>
                              </w:rPr>
                              <w:t xml:space="preserve">(u_int32_t) </w:t>
                            </w:r>
                            <w:r>
                              <w:rPr>
                                <w:rFonts w:ascii="Courier New" w:hAnsi="Courier New" w:cs="Courier New"/>
                                <w:sz w:val="20"/>
                                <w:szCs w:val="20"/>
                              </w:rPr>
                              <w:t xml:space="preserve">(rt-&gt;rt_expire - CURRENT_TIME), </w:t>
                            </w:r>
                            <w:r w:rsidRPr="00261EB5">
                              <w:rPr>
                                <w:rFonts w:ascii="Courier New" w:hAnsi="Courier New" w:cs="Courier New"/>
                                <w:sz w:val="20"/>
                                <w:szCs w:val="20"/>
                              </w:rPr>
                              <w:t>rq-&gt;rq_timestamp);</w:t>
                            </w:r>
                          </w:p>
                          <w:p w:rsidR="004F4408" w:rsidRDefault="004F4408" w:rsidP="00261EB5">
                            <w:pPr>
                              <w:rPr>
                                <w:rFonts w:ascii="Courier New" w:hAnsi="Courier New" w:cs="Courier New"/>
                                <w:sz w:val="20"/>
                                <w:szCs w:val="20"/>
                              </w:rPr>
                            </w:pPr>
                            <w:r>
                              <w:rPr>
                                <w:rFonts w:ascii="Courier New" w:hAnsi="Courier New" w:cs="Courier New"/>
                                <w:sz w:val="20"/>
                                <w:szCs w:val="20"/>
                              </w:rPr>
                              <w:t xml:space="preserve">   #endif</w:t>
                            </w:r>
                          </w:p>
                          <w:p w:rsidR="004F4408" w:rsidRPr="00261EB5" w:rsidRDefault="004F4408" w:rsidP="00261EB5">
                            <w:pPr>
                              <w:rPr>
                                <w:rFonts w:ascii="Courier New" w:hAnsi="Courier New" w:cs="Courier New"/>
                                <w:sz w:val="20"/>
                                <w:szCs w:val="20"/>
                              </w:rPr>
                            </w:pPr>
                          </w:p>
                          <w:p w:rsidR="004F4408" w:rsidRPr="00261EB5" w:rsidRDefault="004F4408" w:rsidP="00261EB5">
                            <w:pPr>
                              <w:rPr>
                                <w:rFonts w:ascii="Courier New" w:hAnsi="Courier New" w:cs="Courier New"/>
                                <w:sz w:val="20"/>
                                <w:szCs w:val="20"/>
                              </w:rPr>
                            </w:pPr>
                            <w:r>
                              <w:rPr>
                                <w:rFonts w:ascii="Courier New" w:hAnsi="Courier New" w:cs="Courier New"/>
                                <w:sz w:val="20"/>
                                <w:szCs w:val="20"/>
                              </w:rPr>
                              <w:t xml:space="preserve">   </w:t>
                            </w:r>
                            <w:r w:rsidRPr="00261EB5">
                              <w:rPr>
                                <w:rFonts w:ascii="Courier New" w:hAnsi="Courier New" w:cs="Courier New"/>
                                <w:sz w:val="20"/>
                                <w:szCs w:val="20"/>
                              </w:rPr>
                              <w:t>Packet::free(p);</w:t>
                            </w:r>
                          </w:p>
                          <w:p w:rsidR="004F4408" w:rsidRPr="00261EB5" w:rsidRDefault="004F4408" w:rsidP="00261EB5">
                            <w:pPr>
                              <w:rPr>
                                <w:rFonts w:ascii="Courier New" w:hAnsi="Courier New" w:cs="Courier New"/>
                                <w:sz w:val="20"/>
                                <w:szCs w:val="20"/>
                              </w:rPr>
                            </w:pPr>
                            <w:r w:rsidRPr="00261EB5">
                              <w:rPr>
                                <w:rFonts w:ascii="Courier New" w:hAnsi="Courier New" w:cs="Courier New"/>
                                <w:sz w:val="20"/>
                                <w:szCs w:val="20"/>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30" o:spid="_x0000_s1076" type="#_x0000_t202" style="width:289.5pt;height:45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" fillcolor="white [3201]" strokeweight=".5pt">
                <v:textbox>
                  <w:txbxContent>
                    <w:p w:rsidR="004F4408" w:rsidRPr="00261EB5" w:rsidRDefault="004F4408" w:rsidP="00261EB5">
                      <w:pPr>
                        <w:rPr>
                          <w:rFonts w:ascii="Courier New" w:hAnsi="Courier New" w:cs="Courier New"/>
                          <w:sz w:val="20"/>
                          <w:szCs w:val="20"/>
                        </w:rPr>
                      </w:pPr>
                      <w:r>
                        <w:rPr>
                          <w:rFonts w:ascii="Courier New" w:hAnsi="Courier New" w:cs="Courier New"/>
                          <w:sz w:val="20"/>
                          <w:szCs w:val="20"/>
                        </w:rPr>
                        <w:t xml:space="preserve"> if(rq-&gt;rq_dst == index) {</w:t>
                      </w:r>
                    </w:p>
                    <w:p w:rsidR="004F4408" w:rsidRPr="00261EB5" w:rsidRDefault="004F4408" w:rsidP="00261EB5">
                      <w:pPr>
                        <w:rPr>
                          <w:rFonts w:ascii="Courier New" w:hAnsi="Courier New" w:cs="Courier New"/>
                          <w:sz w:val="20"/>
                          <w:szCs w:val="20"/>
                        </w:rPr>
                      </w:pPr>
                      <w:r>
                        <w:rPr>
                          <w:rFonts w:ascii="Courier New" w:hAnsi="Courier New" w:cs="Courier New"/>
                          <w:sz w:val="20"/>
                          <w:szCs w:val="20"/>
                        </w:rPr>
                        <w:t xml:space="preserve">   </w:t>
                      </w:r>
                      <w:r w:rsidRPr="00261EB5">
                        <w:rPr>
                          <w:rFonts w:ascii="Courier New" w:hAnsi="Courier New" w:cs="Courier New"/>
                          <w:sz w:val="20"/>
                          <w:szCs w:val="20"/>
                        </w:rPr>
                        <w:t>#ifdef DEBUG</w:t>
                      </w:r>
                    </w:p>
                    <w:p w:rsidR="004F4408" w:rsidRPr="00261EB5" w:rsidRDefault="004F4408" w:rsidP="00261EB5">
                      <w:pPr>
                        <w:rPr>
                          <w:rFonts w:ascii="Courier New" w:hAnsi="Courier New" w:cs="Courier New"/>
                          <w:sz w:val="20"/>
                          <w:szCs w:val="20"/>
                        </w:rPr>
                      </w:pPr>
                      <w:r w:rsidRPr="00261EB5">
                        <w:rPr>
                          <w:rFonts w:ascii="Courier New" w:hAnsi="Courier New" w:cs="Courier New"/>
                          <w:sz w:val="20"/>
                          <w:szCs w:val="20"/>
                        </w:rPr>
                        <w:t xml:space="preserve">   </w:t>
                      </w:r>
                      <w:r>
                        <w:rPr>
                          <w:rFonts w:ascii="Courier New" w:hAnsi="Courier New" w:cs="Courier New"/>
                          <w:sz w:val="20"/>
                          <w:szCs w:val="20"/>
                        </w:rPr>
                        <w:t xml:space="preserve">  </w:t>
                      </w:r>
                      <w:r w:rsidRPr="00261EB5">
                        <w:rPr>
                          <w:rFonts w:ascii="Courier New" w:hAnsi="Courier New" w:cs="Courier New"/>
                          <w:sz w:val="20"/>
                          <w:szCs w:val="20"/>
                        </w:rPr>
                        <w:t>fprintf(stderr, "%d - %s</w:t>
                      </w:r>
                      <w:r>
                        <w:rPr>
                          <w:rFonts w:ascii="Courier New" w:hAnsi="Courier New" w:cs="Courier New"/>
                          <w:sz w:val="20"/>
                          <w:szCs w:val="20"/>
                        </w:rPr>
                        <w:t>: destination sending reply\n",</w:t>
                      </w:r>
                      <w:r w:rsidRPr="00261EB5">
                        <w:rPr>
                          <w:rFonts w:ascii="Courier New" w:hAnsi="Courier New" w:cs="Courier New"/>
                          <w:sz w:val="20"/>
                          <w:szCs w:val="20"/>
                        </w:rPr>
                        <w:t>index, __FUNCTION__);</w:t>
                      </w:r>
                    </w:p>
                    <w:p w:rsidR="004F4408" w:rsidRDefault="004F4408" w:rsidP="00261EB5">
                      <w:pPr>
                        <w:rPr>
                          <w:rFonts w:ascii="Courier New" w:hAnsi="Courier New" w:cs="Courier New"/>
                          <w:sz w:val="20"/>
                          <w:szCs w:val="20"/>
                        </w:rPr>
                      </w:pPr>
                      <w:r>
                        <w:rPr>
                          <w:rFonts w:ascii="Courier New" w:hAnsi="Courier New" w:cs="Courier New"/>
                          <w:sz w:val="20"/>
                          <w:szCs w:val="20"/>
                        </w:rPr>
                        <w:t xml:space="preserve">   </w:t>
                      </w:r>
                      <w:r w:rsidRPr="00261EB5">
                        <w:rPr>
                          <w:rFonts w:ascii="Courier New" w:hAnsi="Courier New" w:cs="Courier New"/>
                          <w:sz w:val="20"/>
                          <w:szCs w:val="20"/>
                        </w:rPr>
                        <w:t>#endif // DEBUG</w:t>
                      </w:r>
                    </w:p>
                    <w:p w:rsidR="004F4408" w:rsidRPr="00261EB5" w:rsidRDefault="004F4408" w:rsidP="00261EB5">
                      <w:pPr>
                        <w:rPr>
                          <w:rFonts w:ascii="Courier New" w:hAnsi="Courier New" w:cs="Courier New"/>
                          <w:sz w:val="20"/>
                          <w:szCs w:val="20"/>
                        </w:rPr>
                      </w:pPr>
                    </w:p>
                    <w:p w:rsidR="004F4408" w:rsidRPr="00261EB5" w:rsidRDefault="004F4408" w:rsidP="00261EB5">
                      <w:pPr>
                        <w:rPr>
                          <w:rFonts w:ascii="Courier New" w:hAnsi="Courier New" w:cs="Courier New"/>
                          <w:sz w:val="20"/>
                          <w:szCs w:val="20"/>
                        </w:rPr>
                      </w:pPr>
                      <w:r w:rsidRPr="00261EB5">
                        <w:rPr>
                          <w:rFonts w:ascii="Courier New" w:hAnsi="Courier New" w:cs="Courier New"/>
                          <w:sz w:val="20"/>
                          <w:szCs w:val="20"/>
                        </w:rPr>
                        <w:t xml:space="preserve">   seqno = max(seqno, rq-&gt;rq_dst_seqno)+1;</w:t>
                      </w:r>
                    </w:p>
                    <w:p w:rsidR="004F4408" w:rsidRPr="00261EB5" w:rsidRDefault="004F4408" w:rsidP="00261EB5">
                      <w:pPr>
                        <w:rPr>
                          <w:rFonts w:ascii="Courier New" w:hAnsi="Courier New" w:cs="Courier New"/>
                          <w:sz w:val="20"/>
                          <w:szCs w:val="20"/>
                        </w:rPr>
                      </w:pPr>
                      <w:r>
                        <w:rPr>
                          <w:rFonts w:ascii="Courier New" w:hAnsi="Courier New" w:cs="Courier New"/>
                          <w:sz w:val="20"/>
                          <w:szCs w:val="20"/>
                        </w:rPr>
                        <w:t xml:space="preserve">   if (seqno%2) seqno++;</w:t>
                      </w:r>
                    </w:p>
                    <w:p w:rsidR="004F4408" w:rsidRPr="00261EB5" w:rsidRDefault="004F4408" w:rsidP="00261EB5">
                      <w:pPr>
                        <w:rPr>
                          <w:rFonts w:ascii="Courier New" w:hAnsi="Courier New" w:cs="Courier New"/>
                          <w:sz w:val="20"/>
                          <w:szCs w:val="20"/>
                        </w:rPr>
                      </w:pPr>
                      <w:r w:rsidRPr="00261EB5">
                        <w:rPr>
                          <w:rFonts w:ascii="Courier New" w:hAnsi="Courier New" w:cs="Courier New"/>
                          <w:sz w:val="20"/>
                          <w:szCs w:val="20"/>
                        </w:rPr>
                        <w:t xml:space="preserve">   sendReply(rq-&gt;rq_src,</w:t>
                      </w:r>
                      <w:r>
                        <w:rPr>
                          <w:rFonts w:ascii="Courier New" w:hAnsi="Courier New" w:cs="Courier New"/>
                          <w:sz w:val="20"/>
                          <w:szCs w:val="20"/>
                        </w:rPr>
                        <w:t xml:space="preserve"> </w:t>
                      </w:r>
                      <w:r w:rsidRPr="00261EB5">
                        <w:rPr>
                          <w:rFonts w:ascii="Courier New" w:hAnsi="Courier New" w:cs="Courier New"/>
                          <w:sz w:val="20"/>
                          <w:szCs w:val="20"/>
                        </w:rPr>
                        <w:t>1,</w:t>
                      </w:r>
                      <w:r>
                        <w:rPr>
                          <w:rFonts w:ascii="Courier New" w:hAnsi="Courier New" w:cs="Courier New"/>
                          <w:sz w:val="20"/>
                          <w:szCs w:val="20"/>
                        </w:rPr>
                        <w:t xml:space="preserve"> index,             </w:t>
                      </w:r>
                      <w:r w:rsidRPr="00261EB5">
                        <w:rPr>
                          <w:rFonts w:ascii="Courier New" w:hAnsi="Courier New" w:cs="Courier New"/>
                          <w:sz w:val="20"/>
                          <w:szCs w:val="20"/>
                        </w:rPr>
                        <w:t>seqno, MY_ROUTE_TIMEOUT,</w:t>
                      </w:r>
                      <w:r>
                        <w:rPr>
                          <w:rFonts w:ascii="Courier New" w:hAnsi="Courier New" w:cs="Courier New"/>
                          <w:sz w:val="20"/>
                          <w:szCs w:val="20"/>
                        </w:rPr>
                        <w:t xml:space="preserve"> </w:t>
                      </w:r>
                      <w:r w:rsidRPr="00261EB5">
                        <w:rPr>
                          <w:rFonts w:ascii="Courier New" w:hAnsi="Courier New" w:cs="Courier New"/>
                          <w:sz w:val="20"/>
                          <w:szCs w:val="20"/>
                        </w:rPr>
                        <w:t xml:space="preserve">rq-&gt;rq_timestamp); </w:t>
                      </w:r>
                    </w:p>
                    <w:p w:rsidR="004F4408" w:rsidRPr="00261EB5" w:rsidRDefault="004F4408" w:rsidP="00261EB5">
                      <w:pPr>
                        <w:rPr>
                          <w:rFonts w:ascii="Courier New" w:hAnsi="Courier New" w:cs="Courier New"/>
                          <w:sz w:val="20"/>
                          <w:szCs w:val="20"/>
                        </w:rPr>
                      </w:pPr>
                      <w:r w:rsidRPr="00261EB5">
                        <w:rPr>
                          <w:rFonts w:ascii="Courier New" w:hAnsi="Courier New" w:cs="Courier New"/>
                          <w:sz w:val="20"/>
                          <w:szCs w:val="20"/>
                        </w:rPr>
                        <w:t xml:space="preserve">   Packet::free(p);</w:t>
                      </w:r>
                    </w:p>
                    <w:p w:rsidR="004F4408" w:rsidRPr="00261EB5" w:rsidRDefault="004F4408" w:rsidP="00261EB5">
                      <w:pPr>
                        <w:rPr>
                          <w:rFonts w:ascii="Courier New" w:hAnsi="Courier New" w:cs="Courier New"/>
                          <w:sz w:val="20"/>
                          <w:szCs w:val="20"/>
                        </w:rPr>
                      </w:pPr>
                      <w:r w:rsidRPr="00261EB5">
                        <w:rPr>
                          <w:rFonts w:ascii="Courier New" w:hAnsi="Courier New" w:cs="Courier New"/>
                          <w:sz w:val="20"/>
                          <w:szCs w:val="20"/>
                        </w:rPr>
                        <w:t xml:space="preserve"> }</w:t>
                      </w:r>
                    </w:p>
                    <w:p w:rsidR="004F4408" w:rsidRDefault="004F4408" w:rsidP="00261EB5">
                      <w:pPr>
                        <w:rPr>
                          <w:rFonts w:ascii="Courier New" w:hAnsi="Courier New" w:cs="Courier New"/>
                          <w:sz w:val="20"/>
                          <w:szCs w:val="20"/>
                        </w:rPr>
                      </w:pPr>
                      <w:r>
                        <w:rPr>
                          <w:rFonts w:ascii="Courier New" w:hAnsi="Courier New" w:cs="Courier New"/>
                          <w:sz w:val="20"/>
                          <w:szCs w:val="20"/>
                        </w:rPr>
                        <w:t xml:space="preserve"> </w:t>
                      </w:r>
                    </w:p>
                    <w:p w:rsidR="004F4408" w:rsidRPr="00261EB5" w:rsidRDefault="004F4408" w:rsidP="00261EB5">
                      <w:pPr>
                        <w:rPr>
                          <w:rFonts w:ascii="Courier New" w:hAnsi="Courier New" w:cs="Courier New"/>
                          <w:sz w:val="20"/>
                          <w:szCs w:val="20"/>
                        </w:rPr>
                      </w:pPr>
                      <w:r>
                        <w:rPr>
                          <w:rFonts w:ascii="Courier New" w:hAnsi="Courier New" w:cs="Courier New"/>
                          <w:sz w:val="20"/>
                          <w:szCs w:val="20"/>
                        </w:rPr>
                        <w:t xml:space="preserve"> </w:t>
                      </w:r>
                      <w:r w:rsidRPr="00261EB5">
                        <w:rPr>
                          <w:rFonts w:ascii="Courier New" w:hAnsi="Courier New" w:cs="Courier New"/>
                          <w:sz w:val="20"/>
                          <w:szCs w:val="20"/>
                        </w:rPr>
                        <w:t>else if (malicious == true) {</w:t>
                      </w:r>
                    </w:p>
                    <w:p w:rsidR="004F4408" w:rsidRPr="00261EB5" w:rsidRDefault="004F4408" w:rsidP="00261EB5">
                      <w:pPr>
                        <w:rPr>
                          <w:rFonts w:ascii="Courier New" w:hAnsi="Courier New" w:cs="Courier New"/>
                          <w:sz w:val="20"/>
                          <w:szCs w:val="20"/>
                        </w:rPr>
                      </w:pPr>
                      <w:r>
                        <w:rPr>
                          <w:rFonts w:ascii="Courier New" w:hAnsi="Courier New" w:cs="Courier New"/>
                          <w:sz w:val="20"/>
                          <w:szCs w:val="20"/>
                        </w:rPr>
                        <w:t xml:space="preserve">   </w:t>
                      </w:r>
                      <w:r w:rsidRPr="00261EB5">
                        <w:rPr>
                          <w:rFonts w:ascii="Courier New" w:hAnsi="Courier New" w:cs="Courier New"/>
                          <w:sz w:val="20"/>
                          <w:szCs w:val="20"/>
                        </w:rPr>
                        <w:t>seqno = max(seqno, rq-&gt;rq_dst_seqno)+1;</w:t>
                      </w:r>
                    </w:p>
                    <w:p w:rsidR="004F4408" w:rsidRPr="00261EB5" w:rsidRDefault="004F4408" w:rsidP="00261EB5">
                      <w:pPr>
                        <w:rPr>
                          <w:rFonts w:ascii="Courier New" w:hAnsi="Courier New" w:cs="Courier New"/>
                          <w:sz w:val="20"/>
                          <w:szCs w:val="20"/>
                        </w:rPr>
                      </w:pPr>
                      <w:r>
                        <w:rPr>
                          <w:rFonts w:ascii="Courier New" w:hAnsi="Courier New" w:cs="Courier New"/>
                          <w:sz w:val="20"/>
                          <w:szCs w:val="20"/>
                        </w:rPr>
                        <w:t xml:space="preserve">   if (seqno%2) seqno++;</w:t>
                      </w:r>
                    </w:p>
                    <w:p w:rsidR="004F4408" w:rsidRPr="00261EB5" w:rsidRDefault="004F4408" w:rsidP="00261EB5">
                      <w:pPr>
                        <w:rPr>
                          <w:rFonts w:ascii="Courier New" w:hAnsi="Courier New" w:cs="Courier New"/>
                          <w:sz w:val="20"/>
                          <w:szCs w:val="20"/>
                        </w:rPr>
                      </w:pPr>
                      <w:r w:rsidRPr="00261EB5">
                        <w:rPr>
                          <w:rFonts w:ascii="Courier New" w:hAnsi="Courier New" w:cs="Courier New"/>
                          <w:sz w:val="20"/>
                          <w:szCs w:val="20"/>
                        </w:rPr>
                        <w:t xml:space="preserve">    sendReply(rq-&gt;rq_src, 1, </w:t>
                      </w:r>
                      <w:r>
                        <w:rPr>
                          <w:rFonts w:ascii="Courier New" w:hAnsi="Courier New" w:cs="Courier New"/>
                          <w:sz w:val="20"/>
                          <w:szCs w:val="20"/>
                        </w:rPr>
                        <w:t xml:space="preserve">rq-&gt;rq_dst, </w:t>
                      </w:r>
                      <w:r>
                        <w:rPr>
                          <w:rFonts w:ascii="Courier New" w:hAnsi="Courier New" w:cs="Courier New"/>
                          <w:sz w:val="20"/>
                          <w:szCs w:val="20"/>
                        </w:rPr>
                        <w:tab/>
                        <w:t xml:space="preserve">  </w:t>
                      </w:r>
                      <w:r w:rsidRPr="00261EB5">
                        <w:rPr>
                          <w:rFonts w:ascii="Courier New" w:hAnsi="Courier New" w:cs="Courier New"/>
                          <w:sz w:val="20"/>
                          <w:szCs w:val="20"/>
                        </w:rPr>
                        <w:t>seqno, MY_ROUTE_TIMEOUT,</w:t>
                      </w:r>
                      <w:r>
                        <w:rPr>
                          <w:rFonts w:ascii="Courier New" w:hAnsi="Courier New" w:cs="Courier New"/>
                          <w:sz w:val="20"/>
                          <w:szCs w:val="20"/>
                        </w:rPr>
                        <w:t xml:space="preserve"> rq-&gt;rq_timestamp);</w:t>
                      </w:r>
                    </w:p>
                    <w:p w:rsidR="004F4408" w:rsidRPr="00261EB5" w:rsidRDefault="004F4408" w:rsidP="00261EB5">
                      <w:pPr>
                        <w:rPr>
                          <w:rFonts w:ascii="Courier New" w:hAnsi="Courier New" w:cs="Courier New"/>
                          <w:sz w:val="20"/>
                          <w:szCs w:val="20"/>
                        </w:rPr>
                      </w:pPr>
                      <w:r w:rsidRPr="00261EB5">
                        <w:rPr>
                          <w:rFonts w:ascii="Courier New" w:hAnsi="Courier New" w:cs="Courier New"/>
                          <w:sz w:val="20"/>
                          <w:szCs w:val="20"/>
                        </w:rPr>
                        <w:t xml:space="preserve">   Packet::free(p);</w:t>
                      </w:r>
                    </w:p>
                    <w:p w:rsidR="004F4408" w:rsidRDefault="004F4408" w:rsidP="00261EB5">
                      <w:pPr>
                        <w:rPr>
                          <w:rFonts w:ascii="Courier New" w:hAnsi="Courier New" w:cs="Courier New"/>
                          <w:sz w:val="20"/>
                          <w:szCs w:val="20"/>
                        </w:rPr>
                      </w:pPr>
                      <w:r w:rsidRPr="00261EB5">
                        <w:rPr>
                          <w:rFonts w:ascii="Courier New" w:hAnsi="Courier New" w:cs="Courier New"/>
                          <w:sz w:val="20"/>
                          <w:szCs w:val="20"/>
                        </w:rPr>
                        <w:t xml:space="preserve"> }</w:t>
                      </w:r>
                    </w:p>
                    <w:p w:rsidR="004F4408" w:rsidRDefault="004F4408" w:rsidP="00261EB5">
                      <w:pPr>
                        <w:rPr>
                          <w:rFonts w:ascii="Courier New" w:hAnsi="Courier New" w:cs="Courier New"/>
                          <w:sz w:val="20"/>
                          <w:szCs w:val="20"/>
                        </w:rPr>
                      </w:pPr>
                    </w:p>
                    <w:p w:rsidR="004F4408" w:rsidRPr="00261EB5" w:rsidRDefault="004F4408" w:rsidP="00261EB5">
                      <w:pPr>
                        <w:rPr>
                          <w:rFonts w:ascii="Courier New" w:hAnsi="Courier New" w:cs="Courier New"/>
                          <w:sz w:val="20"/>
                          <w:szCs w:val="20"/>
                        </w:rPr>
                      </w:pPr>
                      <w:r w:rsidRPr="00261EB5">
                        <w:rPr>
                          <w:rFonts w:ascii="Courier New" w:hAnsi="Courier New" w:cs="Courier New"/>
                          <w:sz w:val="20"/>
                          <w:szCs w:val="20"/>
                        </w:rPr>
                        <w:t>else if (rt &amp;&amp;</w:t>
                      </w:r>
                      <w:r>
                        <w:rPr>
                          <w:rFonts w:ascii="Courier New" w:hAnsi="Courier New" w:cs="Courier New"/>
                          <w:sz w:val="20"/>
                          <w:szCs w:val="20"/>
                        </w:rPr>
                        <w:t xml:space="preserve"> (rt-&gt;rt_hops != INFINITY2) &amp;&amp; </w:t>
                      </w:r>
                      <w:r w:rsidRPr="00261EB5">
                        <w:rPr>
                          <w:rFonts w:ascii="Courier New" w:hAnsi="Courier New" w:cs="Courier New"/>
                          <w:sz w:val="20"/>
                          <w:szCs w:val="20"/>
                        </w:rPr>
                        <w:t>(rt-&gt;rt_seqno &gt;= rq-&gt;rq_dst_seqno) ) {</w:t>
                      </w:r>
                    </w:p>
                    <w:p w:rsidR="004F4408" w:rsidRPr="00261EB5" w:rsidRDefault="004F4408" w:rsidP="00261EB5">
                      <w:pPr>
                        <w:rPr>
                          <w:rFonts w:ascii="Courier New" w:hAnsi="Courier New" w:cs="Courier New"/>
                          <w:sz w:val="20"/>
                          <w:szCs w:val="20"/>
                        </w:rPr>
                      </w:pPr>
                      <w:r w:rsidRPr="00261EB5">
                        <w:rPr>
                          <w:rFonts w:ascii="Courier New" w:hAnsi="Courier New" w:cs="Courier New"/>
                          <w:sz w:val="20"/>
                          <w:szCs w:val="20"/>
                        </w:rPr>
                        <w:t xml:space="preserve">   assert(rq-&gt;rq_dst == rt-&gt;rt_dst);</w:t>
                      </w:r>
                    </w:p>
                    <w:p w:rsidR="004F4408" w:rsidRPr="00261EB5" w:rsidRDefault="004F4408" w:rsidP="00261EB5">
                      <w:pPr>
                        <w:rPr>
                          <w:rFonts w:ascii="Courier New" w:hAnsi="Courier New" w:cs="Courier New"/>
                          <w:sz w:val="20"/>
                          <w:szCs w:val="20"/>
                        </w:rPr>
                      </w:pPr>
                      <w:r>
                        <w:rPr>
                          <w:rFonts w:ascii="Courier New" w:hAnsi="Courier New" w:cs="Courier New"/>
                          <w:sz w:val="20"/>
                          <w:szCs w:val="20"/>
                        </w:rPr>
                        <w:t xml:space="preserve">   sendReply(rq-&gt;rq_src, </w:t>
                      </w:r>
                      <w:r w:rsidRPr="00261EB5">
                        <w:rPr>
                          <w:rFonts w:ascii="Courier New" w:hAnsi="Courier New" w:cs="Courier New"/>
                          <w:sz w:val="20"/>
                          <w:szCs w:val="20"/>
                        </w:rPr>
                        <w:t>rt-&gt;</w:t>
                      </w:r>
                      <w:r>
                        <w:rPr>
                          <w:rFonts w:ascii="Courier New" w:hAnsi="Courier New" w:cs="Courier New"/>
                          <w:sz w:val="20"/>
                          <w:szCs w:val="20"/>
                        </w:rPr>
                        <w:t>rt_hops + 1, rq-&gt;rq_dst, rt-&gt;rt_seqno,</w:t>
                      </w:r>
                      <w:r w:rsidRPr="00261EB5">
                        <w:rPr>
                          <w:rFonts w:ascii="Courier New" w:hAnsi="Courier New" w:cs="Courier New"/>
                          <w:sz w:val="20"/>
                          <w:szCs w:val="20"/>
                        </w:rPr>
                        <w:t xml:space="preserve">(u_int32_t) </w:t>
                      </w:r>
                      <w:r>
                        <w:rPr>
                          <w:rFonts w:ascii="Courier New" w:hAnsi="Courier New" w:cs="Courier New"/>
                          <w:sz w:val="20"/>
                          <w:szCs w:val="20"/>
                        </w:rPr>
                        <w:t xml:space="preserve">(rt-&gt;rt_expire - CURRENT_TIME), </w:t>
                      </w:r>
                      <w:r w:rsidRPr="00261EB5">
                        <w:rPr>
                          <w:rFonts w:ascii="Courier New" w:hAnsi="Courier New" w:cs="Courier New"/>
                          <w:sz w:val="20"/>
                          <w:szCs w:val="20"/>
                        </w:rPr>
                        <w:t>rq-&gt;rq_timestamp);</w:t>
                      </w:r>
                    </w:p>
                    <w:p w:rsidR="004F4408" w:rsidRPr="00261EB5" w:rsidRDefault="004F4408" w:rsidP="00261EB5">
                      <w:pPr>
                        <w:rPr>
                          <w:rFonts w:ascii="Courier New" w:hAnsi="Courier New" w:cs="Courier New"/>
                          <w:sz w:val="20"/>
                          <w:szCs w:val="20"/>
                        </w:rPr>
                      </w:pPr>
                      <w:r w:rsidRPr="00261EB5">
                        <w:rPr>
                          <w:rFonts w:ascii="Courier New" w:hAnsi="Courier New" w:cs="Courier New"/>
                          <w:sz w:val="20"/>
                          <w:szCs w:val="20"/>
                        </w:rPr>
                        <w:t xml:space="preserve">   rt-&gt;pc_insert(rt0-&gt;rt_nexthop);</w:t>
                      </w:r>
                    </w:p>
                    <w:p w:rsidR="004F4408" w:rsidRDefault="004F4408" w:rsidP="00261EB5">
                      <w:pPr>
                        <w:rPr>
                          <w:rFonts w:ascii="Courier New" w:hAnsi="Courier New" w:cs="Courier New"/>
                          <w:sz w:val="20"/>
                          <w:szCs w:val="20"/>
                        </w:rPr>
                      </w:pPr>
                      <w:r w:rsidRPr="00261EB5">
                        <w:rPr>
                          <w:rFonts w:ascii="Courier New" w:hAnsi="Courier New" w:cs="Courier New"/>
                          <w:sz w:val="20"/>
                          <w:szCs w:val="20"/>
                        </w:rPr>
                        <w:t xml:space="preserve">   rt0-&gt;pc_insert(rt-&gt;rt_nexthop); </w:t>
                      </w:r>
                    </w:p>
                    <w:p w:rsidR="004F4408" w:rsidRPr="00261EB5" w:rsidRDefault="004F4408" w:rsidP="00261EB5">
                      <w:pPr>
                        <w:rPr>
                          <w:rFonts w:ascii="Courier New" w:hAnsi="Courier New" w:cs="Courier New"/>
                          <w:sz w:val="20"/>
                          <w:szCs w:val="20"/>
                        </w:rPr>
                      </w:pPr>
                    </w:p>
                    <w:p w:rsidR="004F4408" w:rsidRPr="00261EB5" w:rsidRDefault="004F4408" w:rsidP="00261EB5">
                      <w:pPr>
                        <w:rPr>
                          <w:rFonts w:ascii="Courier New" w:hAnsi="Courier New" w:cs="Courier New"/>
                          <w:sz w:val="20"/>
                          <w:szCs w:val="20"/>
                        </w:rPr>
                      </w:pPr>
                      <w:r>
                        <w:rPr>
                          <w:rFonts w:ascii="Courier New" w:hAnsi="Courier New" w:cs="Courier New"/>
                          <w:sz w:val="20"/>
                          <w:szCs w:val="20"/>
                        </w:rPr>
                        <w:t xml:space="preserve">   #ifdef RREQ_GRAT_RREP  </w:t>
                      </w:r>
                    </w:p>
                    <w:p w:rsidR="004F4408" w:rsidRPr="00261EB5" w:rsidRDefault="004F4408" w:rsidP="00261EB5">
                      <w:pPr>
                        <w:rPr>
                          <w:rFonts w:ascii="Courier New" w:hAnsi="Courier New" w:cs="Courier New"/>
                          <w:sz w:val="20"/>
                          <w:szCs w:val="20"/>
                        </w:rPr>
                      </w:pPr>
                      <w:r w:rsidRPr="00261EB5">
                        <w:rPr>
                          <w:rFonts w:ascii="Courier New" w:hAnsi="Courier New" w:cs="Courier New"/>
                          <w:sz w:val="20"/>
                          <w:szCs w:val="20"/>
                        </w:rPr>
                        <w:t xml:space="preserve">   </w:t>
                      </w:r>
                      <w:r>
                        <w:rPr>
                          <w:rFonts w:ascii="Courier New" w:hAnsi="Courier New" w:cs="Courier New"/>
                          <w:sz w:val="20"/>
                          <w:szCs w:val="20"/>
                        </w:rPr>
                        <w:t xml:space="preserve">  sendReply(rq-&gt;rq_dst, rq-&gt;rq_hop_count, rq-&gt;rq_src, rq-&gt;rq_src_seqno,</w:t>
                      </w:r>
                      <w:r w:rsidRPr="00261EB5">
                        <w:rPr>
                          <w:rFonts w:ascii="Courier New" w:hAnsi="Courier New" w:cs="Courier New"/>
                          <w:sz w:val="20"/>
                          <w:szCs w:val="20"/>
                        </w:rPr>
                        <w:t xml:space="preserve">(u_int32_t) </w:t>
                      </w:r>
                      <w:r>
                        <w:rPr>
                          <w:rFonts w:ascii="Courier New" w:hAnsi="Courier New" w:cs="Courier New"/>
                          <w:sz w:val="20"/>
                          <w:szCs w:val="20"/>
                        </w:rPr>
                        <w:t xml:space="preserve">(rt-&gt;rt_expire - CURRENT_TIME), </w:t>
                      </w:r>
                      <w:r w:rsidRPr="00261EB5">
                        <w:rPr>
                          <w:rFonts w:ascii="Courier New" w:hAnsi="Courier New" w:cs="Courier New"/>
                          <w:sz w:val="20"/>
                          <w:szCs w:val="20"/>
                        </w:rPr>
                        <w:t>rq-&gt;rq_timestamp);</w:t>
                      </w:r>
                    </w:p>
                    <w:p w:rsidR="004F4408" w:rsidRDefault="004F4408" w:rsidP="00261EB5">
                      <w:pPr>
                        <w:rPr>
                          <w:rFonts w:ascii="Courier New" w:hAnsi="Courier New" w:cs="Courier New"/>
                          <w:sz w:val="20"/>
                          <w:szCs w:val="20"/>
                        </w:rPr>
                      </w:pPr>
                      <w:r>
                        <w:rPr>
                          <w:rFonts w:ascii="Courier New" w:hAnsi="Courier New" w:cs="Courier New"/>
                          <w:sz w:val="20"/>
                          <w:szCs w:val="20"/>
                        </w:rPr>
                        <w:t xml:space="preserve">   #endif</w:t>
                      </w:r>
                    </w:p>
                    <w:p w:rsidR="004F4408" w:rsidRPr="00261EB5" w:rsidRDefault="004F4408" w:rsidP="00261EB5">
                      <w:pPr>
                        <w:rPr>
                          <w:rFonts w:ascii="Courier New" w:hAnsi="Courier New" w:cs="Courier New"/>
                          <w:sz w:val="20"/>
                          <w:szCs w:val="20"/>
                        </w:rPr>
                      </w:pPr>
                    </w:p>
                    <w:p w:rsidR="004F4408" w:rsidRPr="00261EB5" w:rsidRDefault="004F4408" w:rsidP="00261EB5">
                      <w:pPr>
                        <w:rPr>
                          <w:rFonts w:ascii="Courier New" w:hAnsi="Courier New" w:cs="Courier New"/>
                          <w:sz w:val="20"/>
                          <w:szCs w:val="20"/>
                        </w:rPr>
                      </w:pPr>
                      <w:r>
                        <w:rPr>
                          <w:rFonts w:ascii="Courier New" w:hAnsi="Courier New" w:cs="Courier New"/>
                          <w:sz w:val="20"/>
                          <w:szCs w:val="20"/>
                        </w:rPr>
                        <w:t xml:space="preserve">   </w:t>
                      </w:r>
                      <w:r w:rsidRPr="00261EB5">
                        <w:rPr>
                          <w:rFonts w:ascii="Courier New" w:hAnsi="Courier New" w:cs="Courier New"/>
                          <w:sz w:val="20"/>
                          <w:szCs w:val="20"/>
                        </w:rPr>
                        <w:t>Packet::free(p);</w:t>
                      </w:r>
                    </w:p>
                    <w:p w:rsidR="004F4408" w:rsidRPr="00261EB5" w:rsidRDefault="004F4408" w:rsidP="00261EB5">
                      <w:pPr>
                        <w:rPr>
                          <w:rFonts w:ascii="Courier New" w:hAnsi="Courier New" w:cs="Courier New"/>
                          <w:sz w:val="20"/>
                          <w:szCs w:val="20"/>
                        </w:rPr>
                      </w:pPr>
                      <w:r w:rsidRPr="00261EB5">
                        <w:rPr>
                          <w:rFonts w:ascii="Courier New" w:hAnsi="Courier New" w:cs="Courier New"/>
                          <w:sz w:val="20"/>
                          <w:szCs w:val="20"/>
                        </w:rPr>
                        <w:t xml:space="preserve"> }</w:t>
                      </w:r>
                    </w:p>
                  </w:txbxContent>
                </v:textbox>
                <w10:anchorlock/>
              </v:shape>
            </w:pict>
          </mc:Fallback>
        </mc:AlternateContent>
      </w:r>
    </w:p>
    <w:p w:rsidR="00261EB5" w:rsidRDefault="00434FBD" w:rsidP="00261EB5">
      <w:r>
        <w:rPr>
          <w:noProof/>
          <w:lang w:eastAsia="id-ID"/>
        </w:rPr>
        <w:lastRenderedPageBreak/>
        <mc:AlternateContent>
          <mc:Choice Requires="wps">
            <w:drawing>
              <wp:inline distT="0" distB="0" distL="0" distR="0">
                <wp:extent cx="3676650" cy="5553075"/>
                <wp:effectExtent l="0" t="0" r="19050" b="28575"/>
                <wp:docPr id="131" name="Text Box 131"/>
                <wp:cNvGraphicFramePr/>
                <a:graphic xmlns:a="http://schemas.openxmlformats.org/drawingml/2006/main">
                  <a:graphicData uri="http://schemas.microsoft.com/office/word/2010/wordprocessingShape">
                    <wps:wsp>
                      <wps:cNvSpPr txBox="1"/>
                      <wps:spPr>
                        <a:xfrm>
                          <a:off x="0" y="0"/>
                          <a:ext cx="3676650" cy="55530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F4408" w:rsidRDefault="004F4408" w:rsidP="00434FBD">
                            <w:pPr>
                              <w:rPr>
                                <w:rFonts w:ascii="Courier New" w:hAnsi="Courier New" w:cs="Courier New"/>
                                <w:sz w:val="20"/>
                                <w:szCs w:val="20"/>
                              </w:rPr>
                            </w:pPr>
                            <w:r>
                              <w:rPr>
                                <w:rFonts w:ascii="Courier New" w:hAnsi="Courier New" w:cs="Courier New"/>
                                <w:sz w:val="20"/>
                                <w:szCs w:val="20"/>
                              </w:rPr>
                              <w:t xml:space="preserve"> else {</w:t>
                            </w:r>
                          </w:p>
                          <w:p w:rsidR="004F4408" w:rsidRPr="00434FBD" w:rsidRDefault="004F4408"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ih-&gt;saddr() = index;</w:t>
                            </w:r>
                          </w:p>
                          <w:p w:rsidR="004F4408" w:rsidRPr="00434FBD" w:rsidRDefault="004F4408" w:rsidP="00434FBD">
                            <w:pPr>
                              <w:rPr>
                                <w:rFonts w:ascii="Courier New" w:hAnsi="Courier New" w:cs="Courier New"/>
                                <w:sz w:val="20"/>
                                <w:szCs w:val="20"/>
                              </w:rPr>
                            </w:pPr>
                            <w:r w:rsidRPr="00434FBD">
                              <w:rPr>
                                <w:rFonts w:ascii="Courier New" w:hAnsi="Courier New" w:cs="Courier New"/>
                                <w:sz w:val="20"/>
                                <w:szCs w:val="20"/>
                              </w:rPr>
                              <w:t xml:space="preserve">   ih-&gt;daddr() = IP_BROADCAST;</w:t>
                            </w:r>
                          </w:p>
                          <w:p w:rsidR="004F4408" w:rsidRPr="00434FBD" w:rsidRDefault="004F4408" w:rsidP="00434FBD">
                            <w:pPr>
                              <w:rPr>
                                <w:rFonts w:ascii="Courier New" w:hAnsi="Courier New" w:cs="Courier New"/>
                                <w:sz w:val="20"/>
                                <w:szCs w:val="20"/>
                              </w:rPr>
                            </w:pPr>
                            <w:r w:rsidRPr="00434FBD">
                              <w:rPr>
                                <w:rFonts w:ascii="Courier New" w:hAnsi="Courier New" w:cs="Courier New"/>
                                <w:sz w:val="20"/>
                                <w:szCs w:val="20"/>
                              </w:rPr>
                              <w:t xml:space="preserve">   rq-&gt;rq_hop_count += 1;</w:t>
                            </w:r>
                          </w:p>
                          <w:p w:rsidR="004F4408" w:rsidRPr="00434FBD" w:rsidRDefault="004F4408" w:rsidP="00434FBD">
                            <w:pPr>
                              <w:rPr>
                                <w:rFonts w:ascii="Courier New" w:hAnsi="Courier New" w:cs="Courier New"/>
                                <w:sz w:val="20"/>
                                <w:szCs w:val="20"/>
                              </w:rPr>
                            </w:pPr>
                          </w:p>
                          <w:p w:rsidR="004F4408" w:rsidRPr="00434FBD" w:rsidRDefault="004F4408" w:rsidP="00434FBD">
                            <w:pPr>
                              <w:rPr>
                                <w:rFonts w:ascii="Courier New" w:hAnsi="Courier New" w:cs="Courier New"/>
                                <w:sz w:val="20"/>
                                <w:szCs w:val="20"/>
                              </w:rPr>
                            </w:pPr>
                            <w:r w:rsidRPr="00434FBD">
                              <w:rPr>
                                <w:rFonts w:ascii="Courier New" w:hAnsi="Courier New" w:cs="Courier New"/>
                                <w:sz w:val="20"/>
                                <w:szCs w:val="20"/>
                              </w:rPr>
                              <w:t xml:space="preserve">   if(worm == true){</w:t>
                            </w:r>
                          </w:p>
                          <w:p w:rsidR="004F4408" w:rsidRPr="00434FBD" w:rsidRDefault="004F4408"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seqno = max(seqno, rq-&gt;rq_dst_seqno)+1;</w:t>
                            </w:r>
                          </w:p>
                          <w:p w:rsidR="004F4408" w:rsidRPr="00434FBD" w:rsidRDefault="004F4408" w:rsidP="00434FBD">
                            <w:pPr>
                              <w:rPr>
                                <w:rFonts w:ascii="Courier New" w:hAnsi="Courier New" w:cs="Courier New"/>
                                <w:sz w:val="20"/>
                                <w:szCs w:val="20"/>
                              </w:rPr>
                            </w:pPr>
                            <w:r>
                              <w:rPr>
                                <w:rFonts w:ascii="Courier New" w:hAnsi="Courier New" w:cs="Courier New"/>
                                <w:sz w:val="20"/>
                                <w:szCs w:val="20"/>
                              </w:rPr>
                              <w:t xml:space="preserve">     if (seqno%2) seqno++;</w:t>
                            </w:r>
                          </w:p>
                          <w:p w:rsidR="004F4408" w:rsidRPr="00434FBD" w:rsidRDefault="004F4408"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sendReply(rq-&gt;rq_src,</w:t>
                            </w:r>
                            <w:r>
                              <w:rPr>
                                <w:rFonts w:ascii="Courier New" w:hAnsi="Courier New" w:cs="Courier New"/>
                                <w:sz w:val="20"/>
                                <w:szCs w:val="20"/>
                              </w:rPr>
                              <w:t xml:space="preserve"> 1, </w:t>
                            </w:r>
                            <w:r w:rsidRPr="00434FBD">
                              <w:rPr>
                                <w:rFonts w:ascii="Courier New" w:hAnsi="Courier New" w:cs="Courier New"/>
                                <w:sz w:val="20"/>
                                <w:szCs w:val="20"/>
                              </w:rPr>
                              <w:t>rq-&gt;rq_dst, seqno, MY_ROUTE_TIMEOUT,</w:t>
                            </w:r>
                            <w:r>
                              <w:rPr>
                                <w:rFonts w:ascii="Courier New" w:hAnsi="Courier New" w:cs="Courier New"/>
                                <w:sz w:val="20"/>
                                <w:szCs w:val="20"/>
                              </w:rPr>
                              <w:t xml:space="preserve"> rq-&gt;rq_timestamp);    </w:t>
                            </w:r>
                          </w:p>
                          <w:p w:rsidR="004F4408" w:rsidRPr="00434FBD" w:rsidRDefault="004F4408"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rq-&gt;rq_dst = 4;</w:t>
                            </w:r>
                          </w:p>
                          <w:p w:rsidR="004F4408" w:rsidRDefault="004F4408"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w:t>
                            </w:r>
                          </w:p>
                          <w:p w:rsidR="004F4408" w:rsidRDefault="004F4408" w:rsidP="00434FBD">
                            <w:pPr>
                              <w:rPr>
                                <w:rFonts w:ascii="Courier New" w:hAnsi="Courier New" w:cs="Courier New"/>
                                <w:sz w:val="20"/>
                                <w:szCs w:val="20"/>
                              </w:rPr>
                            </w:pPr>
                          </w:p>
                          <w:p w:rsidR="004F4408" w:rsidRPr="00434FBD" w:rsidRDefault="004F4408"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bac</w:t>
                            </w:r>
                            <w:r>
                              <w:rPr>
                                <w:rFonts w:ascii="Courier New" w:hAnsi="Courier New" w:cs="Courier New"/>
                                <w:sz w:val="20"/>
                                <w:szCs w:val="20"/>
                              </w:rPr>
                              <w:t>kward_eval[rq-&gt;record][index] = (double)verified[rq-</w:t>
                            </w:r>
                            <w:r w:rsidRPr="00434FBD">
                              <w:rPr>
                                <w:rFonts w:ascii="Courier New" w:hAnsi="Courier New" w:cs="Courier New"/>
                                <w:sz w:val="20"/>
                                <w:szCs w:val="20"/>
                              </w:rPr>
                              <w:t>&gt;record][index]/(double)kirimdari[rq-&gt;record][index];</w:t>
                            </w:r>
                          </w:p>
                          <w:p w:rsidR="004F4408" w:rsidRPr="00434FBD" w:rsidRDefault="004F4408"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rq-&gt;record = index;</w:t>
                            </w:r>
                          </w:p>
                          <w:p w:rsidR="004F4408" w:rsidRPr="00434FBD" w:rsidRDefault="004F4408"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for(int i=0; i &lt; (int)myneigh[index].size(); i++){</w:t>
                            </w:r>
                          </w:p>
                          <w:p w:rsidR="004F4408" w:rsidRPr="00434FBD" w:rsidRDefault="004F4408" w:rsidP="00434FBD">
                            <w:pPr>
                              <w:rPr>
                                <w:rFonts w:ascii="Courier New" w:hAnsi="Courier New" w:cs="Courier New"/>
                                <w:sz w:val="20"/>
                                <w:szCs w:val="20"/>
                              </w:rPr>
                            </w:pPr>
                            <w:r>
                              <w:rPr>
                                <w:rFonts w:ascii="Courier New" w:hAnsi="Courier New" w:cs="Courier New"/>
                                <w:sz w:val="20"/>
                                <w:szCs w:val="20"/>
                              </w:rPr>
                              <w:t xml:space="preserve">   if((int)rq-&gt;rq_dst != </w:t>
                            </w:r>
                            <w:r w:rsidRPr="00434FBD">
                              <w:rPr>
                                <w:rFonts w:ascii="Courier New" w:hAnsi="Courier New" w:cs="Courier New"/>
                                <w:sz w:val="20"/>
                                <w:szCs w:val="20"/>
                              </w:rPr>
                              <w:t>(int)myneigh[index][i]){</w:t>
                            </w:r>
                          </w:p>
                          <w:p w:rsidR="004F4408" w:rsidRDefault="004F4408"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kirimke[(i</w:t>
                            </w:r>
                            <w:r>
                              <w:rPr>
                                <w:rFonts w:ascii="Courier New" w:hAnsi="Courier New" w:cs="Courier New"/>
                                <w:sz w:val="20"/>
                                <w:szCs w:val="20"/>
                              </w:rPr>
                              <w:t>nt)myneigh[index][i]][index] += 1;</w:t>
                            </w:r>
                          </w:p>
                          <w:p w:rsidR="004F4408" w:rsidRPr="00434FBD" w:rsidRDefault="004F4408"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forward_eval</w:t>
                            </w:r>
                            <w:r>
                              <w:rPr>
                                <w:rFonts w:ascii="Courier New" w:hAnsi="Courier New" w:cs="Courier New"/>
                                <w:sz w:val="20"/>
                                <w:szCs w:val="20"/>
                              </w:rPr>
                              <w:t>[(int)myneigh[index][i]][index] =</w:t>
                            </w:r>
                            <w:r w:rsidRPr="00434FBD">
                              <w:rPr>
                                <w:rFonts w:ascii="Courier New" w:hAnsi="Courier New" w:cs="Courier New"/>
                                <w:sz w:val="20"/>
                                <w:szCs w:val="20"/>
                              </w:rPr>
                              <w:t>(double)kirimdari[(int)myneigh[index][i]][index]/(double)kirimke[(int)myneigh[index][i]][index];</w:t>
                            </w:r>
                          </w:p>
                          <w:p w:rsidR="004F4408" w:rsidRDefault="004F4408"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w:t>
                            </w:r>
                          </w:p>
                          <w:p w:rsidR="004F4408" w:rsidRPr="00434FBD" w:rsidRDefault="004F4408" w:rsidP="00434FBD">
                            <w:pPr>
                              <w:rPr>
                                <w:rFonts w:ascii="Courier New" w:hAnsi="Courier New" w:cs="Courier New"/>
                                <w:sz w:val="20"/>
                                <w:szCs w:val="20"/>
                              </w:rPr>
                            </w:pPr>
                          </w:p>
                          <w:p w:rsidR="004F4408" w:rsidRDefault="004F4408"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eval_value[(int)myneigh[index][i]][index] = (double) rand()/(double) RAND_MAX * forward_eval[(int)myneigh[index][i]][index] + (double) rand()/(double) RAND_MAX * backward_eval[</w:t>
                            </w:r>
                            <w:r>
                              <w:rPr>
                                <w:rFonts w:ascii="Courier New" w:hAnsi="Courier New" w:cs="Courier New"/>
                                <w:sz w:val="20"/>
                                <w:szCs w:val="20"/>
                              </w:rPr>
                              <w:t>(int)myneigh[index][i]][index];</w:t>
                            </w:r>
                          </w:p>
                          <w:p w:rsidR="004F4408" w:rsidRPr="00434FBD" w:rsidRDefault="004F4408" w:rsidP="00434FBD">
                            <w:pPr>
                              <w:rPr>
                                <w:rFonts w:ascii="Courier New" w:hAnsi="Courier New" w:cs="Courier New"/>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31" o:spid="_x0000_s1077" type="#_x0000_t202" style="width:289.5pt;height:43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" fillcolor="white [3201]" strokeweight=".5pt">
                <v:textbox>
                  <w:txbxContent>
                    <w:p w:rsidR="004F4408" w:rsidRDefault="004F4408" w:rsidP="00434FBD">
                      <w:pPr>
                        <w:rPr>
                          <w:rFonts w:ascii="Courier New" w:hAnsi="Courier New" w:cs="Courier New"/>
                          <w:sz w:val="20"/>
                          <w:szCs w:val="20"/>
                        </w:rPr>
                      </w:pPr>
                      <w:r>
                        <w:rPr>
                          <w:rFonts w:ascii="Courier New" w:hAnsi="Courier New" w:cs="Courier New"/>
                          <w:sz w:val="20"/>
                          <w:szCs w:val="20"/>
                        </w:rPr>
                        <w:t xml:space="preserve"> else {</w:t>
                      </w:r>
                    </w:p>
                    <w:p w:rsidR="004F4408" w:rsidRPr="00434FBD" w:rsidRDefault="004F4408"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ih-&gt;saddr() = index;</w:t>
                      </w:r>
                    </w:p>
                    <w:p w:rsidR="004F4408" w:rsidRPr="00434FBD" w:rsidRDefault="004F4408" w:rsidP="00434FBD">
                      <w:pPr>
                        <w:rPr>
                          <w:rFonts w:ascii="Courier New" w:hAnsi="Courier New" w:cs="Courier New"/>
                          <w:sz w:val="20"/>
                          <w:szCs w:val="20"/>
                        </w:rPr>
                      </w:pPr>
                      <w:r w:rsidRPr="00434FBD">
                        <w:rPr>
                          <w:rFonts w:ascii="Courier New" w:hAnsi="Courier New" w:cs="Courier New"/>
                          <w:sz w:val="20"/>
                          <w:szCs w:val="20"/>
                        </w:rPr>
                        <w:t xml:space="preserve">   ih-&gt;daddr() = IP_BROADCAST;</w:t>
                      </w:r>
                    </w:p>
                    <w:p w:rsidR="004F4408" w:rsidRPr="00434FBD" w:rsidRDefault="004F4408" w:rsidP="00434FBD">
                      <w:pPr>
                        <w:rPr>
                          <w:rFonts w:ascii="Courier New" w:hAnsi="Courier New" w:cs="Courier New"/>
                          <w:sz w:val="20"/>
                          <w:szCs w:val="20"/>
                        </w:rPr>
                      </w:pPr>
                      <w:r w:rsidRPr="00434FBD">
                        <w:rPr>
                          <w:rFonts w:ascii="Courier New" w:hAnsi="Courier New" w:cs="Courier New"/>
                          <w:sz w:val="20"/>
                          <w:szCs w:val="20"/>
                        </w:rPr>
                        <w:t xml:space="preserve">   rq-&gt;rq_hop_count += 1;</w:t>
                      </w:r>
                    </w:p>
                    <w:p w:rsidR="004F4408" w:rsidRPr="00434FBD" w:rsidRDefault="004F4408" w:rsidP="00434FBD">
                      <w:pPr>
                        <w:rPr>
                          <w:rFonts w:ascii="Courier New" w:hAnsi="Courier New" w:cs="Courier New"/>
                          <w:sz w:val="20"/>
                          <w:szCs w:val="20"/>
                        </w:rPr>
                      </w:pPr>
                    </w:p>
                    <w:p w:rsidR="004F4408" w:rsidRPr="00434FBD" w:rsidRDefault="004F4408" w:rsidP="00434FBD">
                      <w:pPr>
                        <w:rPr>
                          <w:rFonts w:ascii="Courier New" w:hAnsi="Courier New" w:cs="Courier New"/>
                          <w:sz w:val="20"/>
                          <w:szCs w:val="20"/>
                        </w:rPr>
                      </w:pPr>
                      <w:r w:rsidRPr="00434FBD">
                        <w:rPr>
                          <w:rFonts w:ascii="Courier New" w:hAnsi="Courier New" w:cs="Courier New"/>
                          <w:sz w:val="20"/>
                          <w:szCs w:val="20"/>
                        </w:rPr>
                        <w:t xml:space="preserve">   if(worm == true){</w:t>
                      </w:r>
                    </w:p>
                    <w:p w:rsidR="004F4408" w:rsidRPr="00434FBD" w:rsidRDefault="004F4408"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seqno = max(seqno, rq-&gt;rq_dst_seqno)+1;</w:t>
                      </w:r>
                    </w:p>
                    <w:p w:rsidR="004F4408" w:rsidRPr="00434FBD" w:rsidRDefault="004F4408" w:rsidP="00434FBD">
                      <w:pPr>
                        <w:rPr>
                          <w:rFonts w:ascii="Courier New" w:hAnsi="Courier New" w:cs="Courier New"/>
                          <w:sz w:val="20"/>
                          <w:szCs w:val="20"/>
                        </w:rPr>
                      </w:pPr>
                      <w:r>
                        <w:rPr>
                          <w:rFonts w:ascii="Courier New" w:hAnsi="Courier New" w:cs="Courier New"/>
                          <w:sz w:val="20"/>
                          <w:szCs w:val="20"/>
                        </w:rPr>
                        <w:t xml:space="preserve">     if (seqno%2) seqno++;</w:t>
                      </w:r>
                    </w:p>
                    <w:p w:rsidR="004F4408" w:rsidRPr="00434FBD" w:rsidRDefault="004F4408"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sendReply(rq-&gt;rq_src,</w:t>
                      </w:r>
                      <w:r>
                        <w:rPr>
                          <w:rFonts w:ascii="Courier New" w:hAnsi="Courier New" w:cs="Courier New"/>
                          <w:sz w:val="20"/>
                          <w:szCs w:val="20"/>
                        </w:rPr>
                        <w:t xml:space="preserve"> 1, </w:t>
                      </w:r>
                      <w:r w:rsidRPr="00434FBD">
                        <w:rPr>
                          <w:rFonts w:ascii="Courier New" w:hAnsi="Courier New" w:cs="Courier New"/>
                          <w:sz w:val="20"/>
                          <w:szCs w:val="20"/>
                        </w:rPr>
                        <w:t>rq-&gt;rq_dst, seqno, MY_ROUTE_TIMEOUT,</w:t>
                      </w:r>
                      <w:r>
                        <w:rPr>
                          <w:rFonts w:ascii="Courier New" w:hAnsi="Courier New" w:cs="Courier New"/>
                          <w:sz w:val="20"/>
                          <w:szCs w:val="20"/>
                        </w:rPr>
                        <w:t xml:space="preserve"> rq-&gt;rq_timestamp);    </w:t>
                      </w:r>
                    </w:p>
                    <w:p w:rsidR="004F4408" w:rsidRPr="00434FBD" w:rsidRDefault="004F4408"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rq-&gt;rq_dst = 4;</w:t>
                      </w:r>
                    </w:p>
                    <w:p w:rsidR="004F4408" w:rsidRDefault="004F4408"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w:t>
                      </w:r>
                    </w:p>
                    <w:p w:rsidR="004F4408" w:rsidRDefault="004F4408" w:rsidP="00434FBD">
                      <w:pPr>
                        <w:rPr>
                          <w:rFonts w:ascii="Courier New" w:hAnsi="Courier New" w:cs="Courier New"/>
                          <w:sz w:val="20"/>
                          <w:szCs w:val="20"/>
                        </w:rPr>
                      </w:pPr>
                    </w:p>
                    <w:p w:rsidR="004F4408" w:rsidRPr="00434FBD" w:rsidRDefault="004F4408"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bac</w:t>
                      </w:r>
                      <w:r>
                        <w:rPr>
                          <w:rFonts w:ascii="Courier New" w:hAnsi="Courier New" w:cs="Courier New"/>
                          <w:sz w:val="20"/>
                          <w:szCs w:val="20"/>
                        </w:rPr>
                        <w:t>kward_eval[rq-&gt;record][index] = (double)verified[rq-</w:t>
                      </w:r>
                      <w:r w:rsidRPr="00434FBD">
                        <w:rPr>
                          <w:rFonts w:ascii="Courier New" w:hAnsi="Courier New" w:cs="Courier New"/>
                          <w:sz w:val="20"/>
                          <w:szCs w:val="20"/>
                        </w:rPr>
                        <w:t>&gt;record][index]/(double)kirimdari[rq-&gt;record][index];</w:t>
                      </w:r>
                    </w:p>
                    <w:p w:rsidR="004F4408" w:rsidRPr="00434FBD" w:rsidRDefault="004F4408"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rq-&gt;record = index;</w:t>
                      </w:r>
                    </w:p>
                    <w:p w:rsidR="004F4408" w:rsidRPr="00434FBD" w:rsidRDefault="004F4408"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for(int i=0; i &lt; (int)myneigh[index].size(); i++){</w:t>
                      </w:r>
                    </w:p>
                    <w:p w:rsidR="004F4408" w:rsidRPr="00434FBD" w:rsidRDefault="004F4408" w:rsidP="00434FBD">
                      <w:pPr>
                        <w:rPr>
                          <w:rFonts w:ascii="Courier New" w:hAnsi="Courier New" w:cs="Courier New"/>
                          <w:sz w:val="20"/>
                          <w:szCs w:val="20"/>
                        </w:rPr>
                      </w:pPr>
                      <w:r>
                        <w:rPr>
                          <w:rFonts w:ascii="Courier New" w:hAnsi="Courier New" w:cs="Courier New"/>
                          <w:sz w:val="20"/>
                          <w:szCs w:val="20"/>
                        </w:rPr>
                        <w:t xml:space="preserve">   if((int)rq-&gt;rq_dst != </w:t>
                      </w:r>
                      <w:r w:rsidRPr="00434FBD">
                        <w:rPr>
                          <w:rFonts w:ascii="Courier New" w:hAnsi="Courier New" w:cs="Courier New"/>
                          <w:sz w:val="20"/>
                          <w:szCs w:val="20"/>
                        </w:rPr>
                        <w:t>(int)myneigh[index][i]){</w:t>
                      </w:r>
                    </w:p>
                    <w:p w:rsidR="004F4408" w:rsidRDefault="004F4408"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kirimke[(i</w:t>
                      </w:r>
                      <w:r>
                        <w:rPr>
                          <w:rFonts w:ascii="Courier New" w:hAnsi="Courier New" w:cs="Courier New"/>
                          <w:sz w:val="20"/>
                          <w:szCs w:val="20"/>
                        </w:rPr>
                        <w:t>nt)myneigh[index][i]][index] += 1;</w:t>
                      </w:r>
                    </w:p>
                    <w:p w:rsidR="004F4408" w:rsidRPr="00434FBD" w:rsidRDefault="004F4408"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forward_eval</w:t>
                      </w:r>
                      <w:r>
                        <w:rPr>
                          <w:rFonts w:ascii="Courier New" w:hAnsi="Courier New" w:cs="Courier New"/>
                          <w:sz w:val="20"/>
                          <w:szCs w:val="20"/>
                        </w:rPr>
                        <w:t>[(int)myneigh[index][i]][index] =</w:t>
                      </w:r>
                      <w:r w:rsidRPr="00434FBD">
                        <w:rPr>
                          <w:rFonts w:ascii="Courier New" w:hAnsi="Courier New" w:cs="Courier New"/>
                          <w:sz w:val="20"/>
                          <w:szCs w:val="20"/>
                        </w:rPr>
                        <w:t>(double)kirimdari[(int)myneigh[index][i]][index]/(double)kirimke[(int)myneigh[index][i]][index];</w:t>
                      </w:r>
                    </w:p>
                    <w:p w:rsidR="004F4408" w:rsidRDefault="004F4408"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w:t>
                      </w:r>
                    </w:p>
                    <w:p w:rsidR="004F4408" w:rsidRPr="00434FBD" w:rsidRDefault="004F4408" w:rsidP="00434FBD">
                      <w:pPr>
                        <w:rPr>
                          <w:rFonts w:ascii="Courier New" w:hAnsi="Courier New" w:cs="Courier New"/>
                          <w:sz w:val="20"/>
                          <w:szCs w:val="20"/>
                        </w:rPr>
                      </w:pPr>
                    </w:p>
                    <w:p w:rsidR="004F4408" w:rsidRDefault="004F4408"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eval_value[(int)myneigh[index][i]][index] = (double) rand()/(double) RAND_MAX * forward_eval[(int)myneigh[index][i]][index] + (double) rand()/(double) RAND_MAX * backward_eval[</w:t>
                      </w:r>
                      <w:r>
                        <w:rPr>
                          <w:rFonts w:ascii="Courier New" w:hAnsi="Courier New" w:cs="Courier New"/>
                          <w:sz w:val="20"/>
                          <w:szCs w:val="20"/>
                        </w:rPr>
                        <w:t>(int)myneigh[index][i]][index];</w:t>
                      </w:r>
                    </w:p>
                    <w:p w:rsidR="004F4408" w:rsidRPr="00434FBD" w:rsidRDefault="004F4408" w:rsidP="00434FBD">
                      <w:pPr>
                        <w:rPr>
                          <w:rFonts w:ascii="Courier New" w:hAnsi="Courier New" w:cs="Courier New"/>
                          <w:sz w:val="20"/>
                          <w:szCs w:val="20"/>
                        </w:rPr>
                      </w:pPr>
                    </w:p>
                  </w:txbxContent>
                </v:textbox>
                <w10:anchorlock/>
              </v:shape>
            </w:pict>
          </mc:Fallback>
        </mc:AlternateContent>
      </w:r>
    </w:p>
    <w:p w:rsidR="00434FBD" w:rsidRDefault="00434FBD" w:rsidP="00261EB5"/>
    <w:p w:rsidR="00C435A6" w:rsidRDefault="00EE2B62" w:rsidP="00261EB5">
      <w:r>
        <w:rPr>
          <w:noProof/>
          <w:lang w:eastAsia="id-ID"/>
        </w:rPr>
        <w:lastRenderedPageBreak/>
        <mc:AlternateContent>
          <mc:Choice Requires="wps">
            <w:drawing>
              <wp:inline distT="0" distB="0" distL="0" distR="0">
                <wp:extent cx="3667125" cy="1666875"/>
                <wp:effectExtent l="0" t="0" r="28575" b="28575"/>
                <wp:docPr id="132" name="Text Box 132"/>
                <wp:cNvGraphicFramePr/>
                <a:graphic xmlns:a="http://schemas.openxmlformats.org/drawingml/2006/main">
                  <a:graphicData uri="http://schemas.microsoft.com/office/word/2010/wordprocessingShape">
                    <wps:wsp>
                      <wps:cNvSpPr txBox="1"/>
                      <wps:spPr>
                        <a:xfrm>
                          <a:off x="0" y="0"/>
                          <a:ext cx="3667125" cy="16668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F4408" w:rsidRPr="00EE2B62" w:rsidRDefault="004F4408" w:rsidP="00EE2B62">
                            <w:pPr>
                              <w:rPr>
                                <w:rFonts w:ascii="Courier New" w:hAnsi="Courier New" w:cs="Courier New"/>
                                <w:sz w:val="20"/>
                                <w:szCs w:val="20"/>
                              </w:rPr>
                            </w:pPr>
                            <w:r w:rsidRPr="00EE2B62">
                              <w:rPr>
                                <w:rFonts w:ascii="Courier New" w:hAnsi="Courier New" w:cs="Courier New"/>
                                <w:sz w:val="20"/>
                                <w:szCs w:val="20"/>
                              </w:rPr>
                              <w:t xml:space="preserve">  </w:t>
                            </w:r>
                            <w:r>
                              <w:rPr>
                                <w:rFonts w:ascii="Courier New" w:hAnsi="Courier New" w:cs="Courier New"/>
                                <w:sz w:val="20"/>
                                <w:szCs w:val="20"/>
                              </w:rPr>
                              <w:t xml:space="preserve">  </w:t>
                            </w:r>
                            <w:r w:rsidRPr="00EE2B62">
                              <w:rPr>
                                <w:rFonts w:ascii="Courier New" w:hAnsi="Courier New" w:cs="Courier New"/>
                                <w:sz w:val="20"/>
                                <w:szCs w:val="20"/>
                              </w:rPr>
                              <w:t>if(eval_value[(int)myneigh[index][i]][index] &gt; 0.7){</w:t>
                            </w:r>
                          </w:p>
                          <w:p w:rsidR="004F4408" w:rsidRPr="00EE2B62" w:rsidRDefault="004F4408" w:rsidP="00EE2B62">
                            <w:pPr>
                              <w:rPr>
                                <w:rFonts w:ascii="Courier New" w:hAnsi="Courier New" w:cs="Courier New"/>
                                <w:sz w:val="20"/>
                                <w:szCs w:val="20"/>
                              </w:rPr>
                            </w:pPr>
                            <w:r>
                              <w:rPr>
                                <w:rFonts w:ascii="Courier New" w:hAnsi="Courier New" w:cs="Courier New"/>
                                <w:sz w:val="20"/>
                                <w:szCs w:val="20"/>
                              </w:rPr>
                              <w:t xml:space="preserve">  </w:t>
                            </w:r>
                            <w:r w:rsidRPr="00EE2B62">
                              <w:rPr>
                                <w:rFonts w:ascii="Courier New" w:hAnsi="Courier New" w:cs="Courier New"/>
                                <w:sz w:val="20"/>
                                <w:szCs w:val="20"/>
                              </w:rPr>
                              <w:t>if (rt) rq-&gt;rq_dst_seqno = max(r</w:t>
                            </w:r>
                            <w:r>
                              <w:rPr>
                                <w:rFonts w:ascii="Courier New" w:hAnsi="Courier New" w:cs="Courier New"/>
                                <w:sz w:val="20"/>
                                <w:szCs w:val="20"/>
                              </w:rPr>
                              <w:t>t-&gt;rt_seqno, rq-&gt;rq_dst_seqno);</w:t>
                            </w:r>
                          </w:p>
                          <w:p w:rsidR="004F4408" w:rsidRPr="00EE2B62" w:rsidRDefault="004F4408" w:rsidP="00EE2B62">
                            <w:pPr>
                              <w:rPr>
                                <w:rFonts w:ascii="Courier New" w:hAnsi="Courier New" w:cs="Courier New"/>
                                <w:sz w:val="20"/>
                                <w:szCs w:val="20"/>
                              </w:rPr>
                            </w:pPr>
                            <w:r>
                              <w:rPr>
                                <w:rFonts w:ascii="Courier New" w:hAnsi="Courier New" w:cs="Courier New"/>
                                <w:sz w:val="20"/>
                                <w:szCs w:val="20"/>
                              </w:rPr>
                              <w:t xml:space="preserve">     }</w:t>
                            </w:r>
                          </w:p>
                          <w:p w:rsidR="004F4408" w:rsidRPr="00EE2B62" w:rsidRDefault="004F4408" w:rsidP="00EE2B62">
                            <w:pPr>
                              <w:rPr>
                                <w:rFonts w:ascii="Courier New" w:hAnsi="Courier New" w:cs="Courier New"/>
                                <w:sz w:val="20"/>
                                <w:szCs w:val="20"/>
                              </w:rPr>
                            </w:pPr>
                            <w:r w:rsidRPr="00EE2B62">
                              <w:rPr>
                                <w:rFonts w:ascii="Courier New" w:hAnsi="Courier New" w:cs="Courier New"/>
                                <w:sz w:val="20"/>
                                <w:szCs w:val="20"/>
                              </w:rPr>
                              <w:t xml:space="preserve">    }</w:t>
                            </w:r>
                          </w:p>
                          <w:p w:rsidR="004F4408" w:rsidRPr="00EE2B62" w:rsidRDefault="004F4408" w:rsidP="00EE2B62">
                            <w:pPr>
                              <w:rPr>
                                <w:rFonts w:ascii="Courier New" w:hAnsi="Courier New" w:cs="Courier New"/>
                                <w:sz w:val="20"/>
                                <w:szCs w:val="20"/>
                              </w:rPr>
                            </w:pPr>
                            <w:r>
                              <w:rPr>
                                <w:rFonts w:ascii="Courier New" w:hAnsi="Courier New" w:cs="Courier New"/>
                                <w:sz w:val="20"/>
                                <w:szCs w:val="20"/>
                              </w:rPr>
                              <w:t xml:space="preserve">   }</w:t>
                            </w:r>
                          </w:p>
                          <w:p w:rsidR="004F4408" w:rsidRPr="00EE2B62" w:rsidRDefault="004F4408" w:rsidP="00EE2B62">
                            <w:pPr>
                              <w:rPr>
                                <w:rFonts w:ascii="Courier New" w:hAnsi="Courier New" w:cs="Courier New"/>
                                <w:sz w:val="20"/>
                                <w:szCs w:val="20"/>
                              </w:rPr>
                            </w:pPr>
                            <w:r w:rsidRPr="00EE2B62">
                              <w:rPr>
                                <w:rFonts w:ascii="Courier New" w:hAnsi="Courier New" w:cs="Courier New"/>
                                <w:sz w:val="20"/>
                                <w:szCs w:val="20"/>
                              </w:rPr>
                              <w:t xml:space="preserve">   forward</w:t>
                            </w:r>
                            <w:r>
                              <w:rPr>
                                <w:rFonts w:ascii="Courier New" w:hAnsi="Courier New" w:cs="Courier New"/>
                                <w:sz w:val="20"/>
                                <w:szCs w:val="20"/>
                              </w:rPr>
                              <w:t>((aodv_rt_entry*) 0, p, DELAY);</w:t>
                            </w:r>
                          </w:p>
                          <w:p w:rsidR="004F4408" w:rsidRPr="00EE2B62" w:rsidRDefault="004F4408" w:rsidP="00EE2B62">
                            <w:pPr>
                              <w:rPr>
                                <w:rFonts w:ascii="Courier New" w:hAnsi="Courier New" w:cs="Courier New"/>
                                <w:sz w:val="20"/>
                                <w:szCs w:val="20"/>
                              </w:rPr>
                            </w:pPr>
                            <w:r>
                              <w:rPr>
                                <w:rFonts w:ascii="Courier New" w:hAnsi="Courier New" w:cs="Courier New"/>
                                <w:sz w:val="20"/>
                                <w:szCs w:val="20"/>
                              </w:rPr>
                              <w:t xml:space="preserve"> }</w:t>
                            </w:r>
                          </w:p>
                          <w:p w:rsidR="004F4408" w:rsidRPr="00EE2B62" w:rsidRDefault="004F4408" w:rsidP="00EE2B62">
                            <w:pPr>
                              <w:rPr>
                                <w:rFonts w:ascii="Courier New" w:hAnsi="Courier New" w:cs="Courier New"/>
                                <w:sz w:val="20"/>
                                <w:szCs w:val="20"/>
                              </w:rPr>
                            </w:pPr>
                            <w:r w:rsidRPr="00EE2B62">
                              <w:rPr>
                                <w:rFonts w:ascii="Courier New" w:hAnsi="Courier New" w:cs="Courier New"/>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32" o:spid="_x0000_s1078" type="#_x0000_t202" style="width:288.75pt;height:13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" fillcolor="white [3201]" strokeweight=".5pt">
                <v:textbox>
                  <w:txbxContent>
                    <w:p w:rsidR="004F4408" w:rsidRPr="00EE2B62" w:rsidRDefault="004F4408" w:rsidP="00EE2B62">
                      <w:pPr>
                        <w:rPr>
                          <w:rFonts w:ascii="Courier New" w:hAnsi="Courier New" w:cs="Courier New"/>
                          <w:sz w:val="20"/>
                          <w:szCs w:val="20"/>
                        </w:rPr>
                      </w:pPr>
                      <w:r w:rsidRPr="00EE2B62">
                        <w:rPr>
                          <w:rFonts w:ascii="Courier New" w:hAnsi="Courier New" w:cs="Courier New"/>
                          <w:sz w:val="20"/>
                          <w:szCs w:val="20"/>
                        </w:rPr>
                        <w:t xml:space="preserve">  </w:t>
                      </w:r>
                      <w:r>
                        <w:rPr>
                          <w:rFonts w:ascii="Courier New" w:hAnsi="Courier New" w:cs="Courier New"/>
                          <w:sz w:val="20"/>
                          <w:szCs w:val="20"/>
                        </w:rPr>
                        <w:t xml:space="preserve">  </w:t>
                      </w:r>
                      <w:r w:rsidRPr="00EE2B62">
                        <w:rPr>
                          <w:rFonts w:ascii="Courier New" w:hAnsi="Courier New" w:cs="Courier New"/>
                          <w:sz w:val="20"/>
                          <w:szCs w:val="20"/>
                        </w:rPr>
                        <w:t>if(eval_value[(int)myneigh[index][i]][index] &gt; 0.7){</w:t>
                      </w:r>
                    </w:p>
                    <w:p w:rsidR="004F4408" w:rsidRPr="00EE2B62" w:rsidRDefault="004F4408" w:rsidP="00EE2B62">
                      <w:pPr>
                        <w:rPr>
                          <w:rFonts w:ascii="Courier New" w:hAnsi="Courier New" w:cs="Courier New"/>
                          <w:sz w:val="20"/>
                          <w:szCs w:val="20"/>
                        </w:rPr>
                      </w:pPr>
                      <w:r>
                        <w:rPr>
                          <w:rFonts w:ascii="Courier New" w:hAnsi="Courier New" w:cs="Courier New"/>
                          <w:sz w:val="20"/>
                          <w:szCs w:val="20"/>
                        </w:rPr>
                        <w:t xml:space="preserve">  </w:t>
                      </w:r>
                      <w:r w:rsidRPr="00EE2B62">
                        <w:rPr>
                          <w:rFonts w:ascii="Courier New" w:hAnsi="Courier New" w:cs="Courier New"/>
                          <w:sz w:val="20"/>
                          <w:szCs w:val="20"/>
                        </w:rPr>
                        <w:t>if (rt) rq-&gt;rq_dst_seqno = max(r</w:t>
                      </w:r>
                      <w:r>
                        <w:rPr>
                          <w:rFonts w:ascii="Courier New" w:hAnsi="Courier New" w:cs="Courier New"/>
                          <w:sz w:val="20"/>
                          <w:szCs w:val="20"/>
                        </w:rPr>
                        <w:t>t-&gt;rt_seqno, rq-&gt;rq_dst_seqno);</w:t>
                      </w:r>
                    </w:p>
                    <w:p w:rsidR="004F4408" w:rsidRPr="00EE2B62" w:rsidRDefault="004F4408" w:rsidP="00EE2B62">
                      <w:pPr>
                        <w:rPr>
                          <w:rFonts w:ascii="Courier New" w:hAnsi="Courier New" w:cs="Courier New"/>
                          <w:sz w:val="20"/>
                          <w:szCs w:val="20"/>
                        </w:rPr>
                      </w:pPr>
                      <w:r>
                        <w:rPr>
                          <w:rFonts w:ascii="Courier New" w:hAnsi="Courier New" w:cs="Courier New"/>
                          <w:sz w:val="20"/>
                          <w:szCs w:val="20"/>
                        </w:rPr>
                        <w:t xml:space="preserve">     }</w:t>
                      </w:r>
                    </w:p>
                    <w:p w:rsidR="004F4408" w:rsidRPr="00EE2B62" w:rsidRDefault="004F4408" w:rsidP="00EE2B62">
                      <w:pPr>
                        <w:rPr>
                          <w:rFonts w:ascii="Courier New" w:hAnsi="Courier New" w:cs="Courier New"/>
                          <w:sz w:val="20"/>
                          <w:szCs w:val="20"/>
                        </w:rPr>
                      </w:pPr>
                      <w:r w:rsidRPr="00EE2B62">
                        <w:rPr>
                          <w:rFonts w:ascii="Courier New" w:hAnsi="Courier New" w:cs="Courier New"/>
                          <w:sz w:val="20"/>
                          <w:szCs w:val="20"/>
                        </w:rPr>
                        <w:t xml:space="preserve">    }</w:t>
                      </w:r>
                    </w:p>
                    <w:p w:rsidR="004F4408" w:rsidRPr="00EE2B62" w:rsidRDefault="004F4408" w:rsidP="00EE2B62">
                      <w:pPr>
                        <w:rPr>
                          <w:rFonts w:ascii="Courier New" w:hAnsi="Courier New" w:cs="Courier New"/>
                          <w:sz w:val="20"/>
                          <w:szCs w:val="20"/>
                        </w:rPr>
                      </w:pPr>
                      <w:r>
                        <w:rPr>
                          <w:rFonts w:ascii="Courier New" w:hAnsi="Courier New" w:cs="Courier New"/>
                          <w:sz w:val="20"/>
                          <w:szCs w:val="20"/>
                        </w:rPr>
                        <w:t xml:space="preserve">   }</w:t>
                      </w:r>
                    </w:p>
                    <w:p w:rsidR="004F4408" w:rsidRPr="00EE2B62" w:rsidRDefault="004F4408" w:rsidP="00EE2B62">
                      <w:pPr>
                        <w:rPr>
                          <w:rFonts w:ascii="Courier New" w:hAnsi="Courier New" w:cs="Courier New"/>
                          <w:sz w:val="20"/>
                          <w:szCs w:val="20"/>
                        </w:rPr>
                      </w:pPr>
                      <w:r w:rsidRPr="00EE2B62">
                        <w:rPr>
                          <w:rFonts w:ascii="Courier New" w:hAnsi="Courier New" w:cs="Courier New"/>
                          <w:sz w:val="20"/>
                          <w:szCs w:val="20"/>
                        </w:rPr>
                        <w:t xml:space="preserve">   forward</w:t>
                      </w:r>
                      <w:r>
                        <w:rPr>
                          <w:rFonts w:ascii="Courier New" w:hAnsi="Courier New" w:cs="Courier New"/>
                          <w:sz w:val="20"/>
                          <w:szCs w:val="20"/>
                        </w:rPr>
                        <w:t>((aodv_rt_entry*) 0, p, DELAY);</w:t>
                      </w:r>
                    </w:p>
                    <w:p w:rsidR="004F4408" w:rsidRPr="00EE2B62" w:rsidRDefault="004F4408" w:rsidP="00EE2B62">
                      <w:pPr>
                        <w:rPr>
                          <w:rFonts w:ascii="Courier New" w:hAnsi="Courier New" w:cs="Courier New"/>
                          <w:sz w:val="20"/>
                          <w:szCs w:val="20"/>
                        </w:rPr>
                      </w:pPr>
                      <w:r>
                        <w:rPr>
                          <w:rFonts w:ascii="Courier New" w:hAnsi="Courier New" w:cs="Courier New"/>
                          <w:sz w:val="20"/>
                          <w:szCs w:val="20"/>
                        </w:rPr>
                        <w:t xml:space="preserve"> }</w:t>
                      </w:r>
                    </w:p>
                    <w:p w:rsidR="004F4408" w:rsidRPr="00EE2B62" w:rsidRDefault="004F4408" w:rsidP="00EE2B62">
                      <w:pPr>
                        <w:rPr>
                          <w:rFonts w:ascii="Courier New" w:hAnsi="Courier New" w:cs="Courier New"/>
                          <w:sz w:val="20"/>
                          <w:szCs w:val="20"/>
                        </w:rPr>
                      </w:pPr>
                      <w:r w:rsidRPr="00EE2B62">
                        <w:rPr>
                          <w:rFonts w:ascii="Courier New" w:hAnsi="Courier New" w:cs="Courier New"/>
                          <w:sz w:val="20"/>
                          <w:szCs w:val="20"/>
                        </w:rPr>
                        <w:t>}</w:t>
                      </w:r>
                    </w:p>
                  </w:txbxContent>
                </v:textbox>
                <w10:anchorlock/>
              </v:shape>
            </w:pict>
          </mc:Fallback>
        </mc:AlternateContent>
      </w:r>
    </w:p>
    <w:p w:rsidR="00C435A6" w:rsidRDefault="00C435A6" w:rsidP="00261EB5"/>
    <w:p w:rsidR="00AF473C" w:rsidRDefault="00C435A6" w:rsidP="00AF473C">
      <w:pPr>
        <w:pStyle w:val="Heading2"/>
        <w:numPr>
          <w:ilvl w:val="0"/>
          <w:numId w:val="0"/>
        </w:numPr>
        <w:ind w:left="576" w:hanging="576"/>
      </w:pPr>
      <w:bookmarkStart w:id="309" w:name="_Ref483797058"/>
      <w:bookmarkStart w:id="310" w:name="_Toc487272959"/>
      <w:r>
        <w:t>A.4 Kode Fungsi AODV::sendRequest</w:t>
      </w:r>
      <w:bookmarkEnd w:id="309"/>
      <w:bookmarkEnd w:id="310"/>
    </w:p>
    <w:p w:rsidR="00AF473C" w:rsidRDefault="00AF473C" w:rsidP="00AF473C"/>
    <w:p w:rsidR="00AF473C" w:rsidRDefault="00AF473C" w:rsidP="00AF473C">
      <w:r>
        <w:rPr>
          <w:noProof/>
          <w:lang w:eastAsia="id-ID"/>
        </w:rPr>
        <mc:AlternateContent>
          <mc:Choice Requires="wps">
            <w:drawing>
              <wp:inline distT="0" distB="0" distL="0" distR="0">
                <wp:extent cx="3667125" cy="3562350"/>
                <wp:effectExtent l="0" t="0" r="28575" b="19050"/>
                <wp:docPr id="133" name="Text Box 133"/>
                <wp:cNvGraphicFramePr/>
                <a:graphic xmlns:a="http://schemas.openxmlformats.org/drawingml/2006/main">
                  <a:graphicData uri="http://schemas.microsoft.com/office/word/2010/wordprocessingShape">
                    <wps:wsp>
                      <wps:cNvSpPr txBox="1"/>
                      <wps:spPr>
                        <a:xfrm>
                          <a:off x="0" y="0"/>
                          <a:ext cx="3667125" cy="35623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F4408" w:rsidRPr="00AF473C" w:rsidRDefault="004F4408" w:rsidP="00AF473C">
                            <w:pPr>
                              <w:ind w:right="-294"/>
                              <w:rPr>
                                <w:rFonts w:ascii="Courier New" w:hAnsi="Courier New" w:cs="Courier New"/>
                                <w:sz w:val="20"/>
                                <w:szCs w:val="20"/>
                              </w:rPr>
                            </w:pPr>
                            <w:r w:rsidRPr="00AF473C">
                              <w:rPr>
                                <w:rFonts w:ascii="Courier New" w:hAnsi="Courier New" w:cs="Courier New"/>
                                <w:sz w:val="20"/>
                                <w:szCs w:val="20"/>
                              </w:rPr>
                              <w:t>void</w:t>
                            </w:r>
                          </w:p>
                          <w:p w:rsidR="004F4408" w:rsidRDefault="004F4408" w:rsidP="00AF473C">
                            <w:pPr>
                              <w:ind w:right="-294"/>
                              <w:rPr>
                                <w:rFonts w:ascii="Courier New" w:hAnsi="Courier New" w:cs="Courier New"/>
                                <w:sz w:val="20"/>
                                <w:szCs w:val="20"/>
                              </w:rPr>
                            </w:pPr>
                            <w:r w:rsidRPr="00AF473C">
                              <w:rPr>
                                <w:rFonts w:ascii="Courier New" w:hAnsi="Courier New" w:cs="Courier New"/>
                                <w:sz w:val="20"/>
                                <w:szCs w:val="20"/>
                              </w:rPr>
                              <w:t>AODV::sendRequest(nsaddr</w:t>
                            </w:r>
                            <w:r>
                              <w:rPr>
                                <w:rFonts w:ascii="Courier New" w:hAnsi="Courier New" w:cs="Courier New"/>
                                <w:sz w:val="20"/>
                                <w:szCs w:val="20"/>
                              </w:rPr>
                              <w:t>_t dst) {</w:t>
                            </w:r>
                          </w:p>
                          <w:p w:rsidR="004F4408" w:rsidRPr="00AF473C" w:rsidRDefault="004F4408" w:rsidP="00AF473C">
                            <w:pPr>
                              <w:ind w:right="-294"/>
                              <w:rPr>
                                <w:rFonts w:ascii="Courier New" w:hAnsi="Courier New" w:cs="Courier New"/>
                                <w:sz w:val="20"/>
                                <w:szCs w:val="20"/>
                              </w:rPr>
                            </w:pPr>
                          </w:p>
                          <w:p w:rsidR="004F4408" w:rsidRPr="00AF473C" w:rsidRDefault="004F4408" w:rsidP="00AF473C">
                            <w:pPr>
                              <w:ind w:right="-294"/>
                              <w:rPr>
                                <w:rFonts w:ascii="Courier New" w:hAnsi="Courier New" w:cs="Courier New"/>
                                <w:sz w:val="20"/>
                                <w:szCs w:val="20"/>
                              </w:rPr>
                            </w:pPr>
                            <w:r>
                              <w:rPr>
                                <w:rFonts w:ascii="Courier New" w:hAnsi="Courier New" w:cs="Courier New"/>
                                <w:sz w:val="20"/>
                                <w:szCs w:val="20"/>
                              </w:rPr>
                              <w:t xml:space="preserve">  </w:t>
                            </w:r>
                            <w:r w:rsidRPr="00AF473C">
                              <w:rPr>
                                <w:rFonts w:ascii="Courier New" w:hAnsi="Courier New" w:cs="Courier New"/>
                                <w:sz w:val="20"/>
                                <w:szCs w:val="20"/>
                              </w:rPr>
                              <w:t>Packet *p = Packet::alloc();</w:t>
                            </w:r>
                          </w:p>
                          <w:p w:rsidR="004F4408" w:rsidRPr="00AF473C" w:rsidRDefault="004F4408" w:rsidP="00AF473C">
                            <w:pPr>
                              <w:ind w:right="-294"/>
                              <w:rPr>
                                <w:rFonts w:ascii="Courier New" w:hAnsi="Courier New" w:cs="Courier New"/>
                                <w:sz w:val="20"/>
                                <w:szCs w:val="20"/>
                              </w:rPr>
                            </w:pPr>
                            <w:r>
                              <w:rPr>
                                <w:rFonts w:ascii="Courier New" w:hAnsi="Courier New" w:cs="Courier New"/>
                                <w:sz w:val="20"/>
                                <w:szCs w:val="20"/>
                              </w:rPr>
                              <w:t xml:space="preserve">  </w:t>
                            </w:r>
                            <w:r w:rsidRPr="00AF473C">
                              <w:rPr>
                                <w:rFonts w:ascii="Courier New" w:hAnsi="Courier New" w:cs="Courier New"/>
                                <w:sz w:val="20"/>
                                <w:szCs w:val="20"/>
                              </w:rPr>
                              <w:t>struct hdr_cmn *ch = HDR_CMN(p);</w:t>
                            </w:r>
                          </w:p>
                          <w:p w:rsidR="004F4408" w:rsidRPr="00AF473C" w:rsidRDefault="004F4408" w:rsidP="00AF473C">
                            <w:pPr>
                              <w:ind w:right="-294"/>
                              <w:rPr>
                                <w:rFonts w:ascii="Courier New" w:hAnsi="Courier New" w:cs="Courier New"/>
                                <w:sz w:val="20"/>
                                <w:szCs w:val="20"/>
                              </w:rPr>
                            </w:pPr>
                            <w:r>
                              <w:rPr>
                                <w:rFonts w:ascii="Courier New" w:hAnsi="Courier New" w:cs="Courier New"/>
                                <w:sz w:val="20"/>
                                <w:szCs w:val="20"/>
                              </w:rPr>
                              <w:t xml:space="preserve">  </w:t>
                            </w:r>
                            <w:r w:rsidRPr="00AF473C">
                              <w:rPr>
                                <w:rFonts w:ascii="Courier New" w:hAnsi="Courier New" w:cs="Courier New"/>
                                <w:sz w:val="20"/>
                                <w:szCs w:val="20"/>
                              </w:rPr>
                              <w:t>struct hdr_ip *ih = HDR_IP(p);</w:t>
                            </w:r>
                          </w:p>
                          <w:p w:rsidR="004F4408" w:rsidRPr="00AF473C" w:rsidRDefault="004F4408" w:rsidP="00AF473C">
                            <w:pPr>
                              <w:ind w:right="-294"/>
                              <w:rPr>
                                <w:rFonts w:ascii="Courier New" w:hAnsi="Courier New" w:cs="Courier New"/>
                                <w:sz w:val="20"/>
                                <w:szCs w:val="20"/>
                              </w:rPr>
                            </w:pPr>
                            <w:r>
                              <w:rPr>
                                <w:rFonts w:ascii="Courier New" w:hAnsi="Courier New" w:cs="Courier New"/>
                                <w:sz w:val="20"/>
                                <w:szCs w:val="20"/>
                              </w:rPr>
                              <w:t xml:space="preserve">  struct hdr_aodv_request *rq = </w:t>
                            </w:r>
                            <w:r w:rsidRPr="00AF473C">
                              <w:rPr>
                                <w:rFonts w:ascii="Courier New" w:hAnsi="Courier New" w:cs="Courier New"/>
                                <w:sz w:val="20"/>
                                <w:szCs w:val="20"/>
                              </w:rPr>
                              <w:t>HDR_AODV_REQUEST(p);</w:t>
                            </w:r>
                          </w:p>
                          <w:p w:rsidR="004F4408" w:rsidRDefault="004F4408" w:rsidP="00AF473C">
                            <w:pPr>
                              <w:ind w:right="-294"/>
                              <w:rPr>
                                <w:rFonts w:ascii="Courier New" w:hAnsi="Courier New" w:cs="Courier New"/>
                                <w:sz w:val="20"/>
                                <w:szCs w:val="20"/>
                              </w:rPr>
                            </w:pPr>
                            <w:r>
                              <w:rPr>
                                <w:rFonts w:ascii="Courier New" w:hAnsi="Courier New" w:cs="Courier New"/>
                                <w:sz w:val="20"/>
                                <w:szCs w:val="20"/>
                              </w:rPr>
                              <w:t xml:space="preserve">  </w:t>
                            </w:r>
                            <w:r w:rsidRPr="00AF473C">
                              <w:rPr>
                                <w:rFonts w:ascii="Courier New" w:hAnsi="Courier New" w:cs="Courier New"/>
                                <w:sz w:val="20"/>
                                <w:szCs w:val="20"/>
                              </w:rPr>
                              <w:t>aodv_rt_entry *rt = rtable.rt_lookup(dst);</w:t>
                            </w:r>
                          </w:p>
                          <w:p w:rsidR="004F4408" w:rsidRPr="00AF473C" w:rsidRDefault="004F4408" w:rsidP="00AF473C">
                            <w:pPr>
                              <w:ind w:right="-294"/>
                              <w:rPr>
                                <w:rFonts w:ascii="Courier New" w:hAnsi="Courier New" w:cs="Courier New"/>
                                <w:sz w:val="20"/>
                                <w:szCs w:val="20"/>
                              </w:rPr>
                            </w:pPr>
                          </w:p>
                          <w:p w:rsidR="004F4408" w:rsidRDefault="004F4408"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assert(rt);</w:t>
                            </w:r>
                          </w:p>
                          <w:p w:rsidR="004F4408" w:rsidRDefault="004F4408" w:rsidP="00AF473C">
                            <w:pPr>
                              <w:ind w:right="-294"/>
                              <w:rPr>
                                <w:rFonts w:ascii="Courier New" w:hAnsi="Courier New" w:cs="Courier New"/>
                                <w:sz w:val="20"/>
                                <w:szCs w:val="20"/>
                              </w:rPr>
                            </w:pPr>
                          </w:p>
                          <w:p w:rsidR="004F4408" w:rsidRPr="00AF473C" w:rsidRDefault="004F4408" w:rsidP="00AF473C">
                            <w:pPr>
                              <w:ind w:right="-294"/>
                              <w:rPr>
                                <w:rFonts w:ascii="Courier New" w:hAnsi="Courier New" w:cs="Courier New"/>
                                <w:sz w:val="20"/>
                                <w:szCs w:val="20"/>
                              </w:rPr>
                            </w:pPr>
                            <w:r>
                              <w:rPr>
                                <w:rFonts w:ascii="Courier New" w:hAnsi="Courier New" w:cs="Courier New"/>
                                <w:sz w:val="20"/>
                                <w:szCs w:val="20"/>
                              </w:rPr>
                              <w:t xml:space="preserve">  </w:t>
                            </w:r>
                            <w:r w:rsidRPr="00AF473C">
                              <w:rPr>
                                <w:rFonts w:ascii="Courier New" w:hAnsi="Courier New" w:cs="Courier New"/>
                                <w:sz w:val="20"/>
                                <w:szCs w:val="20"/>
                              </w:rPr>
                              <w:t>if (rt-&gt;rt_flags == RTF_UP) {</w:t>
                            </w:r>
                          </w:p>
                          <w:p w:rsidR="004F4408" w:rsidRPr="00AF473C" w:rsidRDefault="004F4408" w:rsidP="00AF473C">
                            <w:pPr>
                              <w:ind w:right="-294"/>
                              <w:rPr>
                                <w:rFonts w:ascii="Courier New" w:hAnsi="Courier New" w:cs="Courier New"/>
                                <w:sz w:val="20"/>
                                <w:szCs w:val="20"/>
                              </w:rPr>
                            </w:pPr>
                            <w:r>
                              <w:rPr>
                                <w:rFonts w:ascii="Courier New" w:hAnsi="Courier New" w:cs="Courier New"/>
                                <w:sz w:val="20"/>
                                <w:szCs w:val="20"/>
                              </w:rPr>
                              <w:t xml:space="preserve">    </w:t>
                            </w:r>
                            <w:r w:rsidRPr="00AF473C">
                              <w:rPr>
                                <w:rFonts w:ascii="Courier New" w:hAnsi="Courier New" w:cs="Courier New"/>
                                <w:sz w:val="20"/>
                                <w:szCs w:val="20"/>
                              </w:rPr>
                              <w:t>assert(rt-&gt;rt_hops != INFINITY2);</w:t>
                            </w:r>
                          </w:p>
                          <w:p w:rsidR="004F4408" w:rsidRPr="00AF473C" w:rsidRDefault="004F4408"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Packet::free((Packet *)p);</w:t>
                            </w:r>
                          </w:p>
                          <w:p w:rsidR="004F4408" w:rsidRPr="00AF473C" w:rsidRDefault="004F4408"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return;</w:t>
                            </w:r>
                          </w:p>
                          <w:p w:rsidR="004F4408" w:rsidRPr="00AF473C" w:rsidRDefault="004F4408"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w:t>
                            </w:r>
                          </w:p>
                          <w:p w:rsidR="004F4408" w:rsidRPr="00AF473C" w:rsidRDefault="004F4408" w:rsidP="00AF473C">
                            <w:pPr>
                              <w:ind w:right="-294"/>
                              <w:rPr>
                                <w:rFonts w:ascii="Courier New" w:hAnsi="Courier New" w:cs="Courier New"/>
                                <w:sz w:val="20"/>
                                <w:szCs w:val="20"/>
                              </w:rPr>
                            </w:pPr>
                          </w:p>
                          <w:p w:rsidR="004F4408" w:rsidRPr="00AF473C" w:rsidRDefault="004F4408"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if (rt-&gt;rt_req_timeout &gt; CURRENT_TIME) {</w:t>
                            </w:r>
                          </w:p>
                          <w:p w:rsidR="004F4408" w:rsidRPr="00AF473C" w:rsidRDefault="004F4408"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Packet::free((Packet *)p);</w:t>
                            </w:r>
                          </w:p>
                          <w:p w:rsidR="004F4408" w:rsidRPr="00AF473C" w:rsidRDefault="004F4408"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return;</w:t>
                            </w:r>
                          </w:p>
                          <w:p w:rsidR="004F4408" w:rsidRPr="00AF473C" w:rsidRDefault="004F4408"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33" o:spid="_x0000_s1079" type="#_x0000_t202" style="width:288.75pt;height:28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" fillcolor="white [3201]" strokeweight=".5pt">
                <v:textbox>
                  <w:txbxContent>
                    <w:p w:rsidR="004F4408" w:rsidRPr="00AF473C" w:rsidRDefault="004F4408" w:rsidP="00AF473C">
                      <w:pPr>
                        <w:ind w:right="-294"/>
                        <w:rPr>
                          <w:rFonts w:ascii="Courier New" w:hAnsi="Courier New" w:cs="Courier New"/>
                          <w:sz w:val="20"/>
                          <w:szCs w:val="20"/>
                        </w:rPr>
                      </w:pPr>
                      <w:r w:rsidRPr="00AF473C">
                        <w:rPr>
                          <w:rFonts w:ascii="Courier New" w:hAnsi="Courier New" w:cs="Courier New"/>
                          <w:sz w:val="20"/>
                          <w:szCs w:val="20"/>
                        </w:rPr>
                        <w:t>void</w:t>
                      </w:r>
                    </w:p>
                    <w:p w:rsidR="004F4408" w:rsidRDefault="004F4408" w:rsidP="00AF473C">
                      <w:pPr>
                        <w:ind w:right="-294"/>
                        <w:rPr>
                          <w:rFonts w:ascii="Courier New" w:hAnsi="Courier New" w:cs="Courier New"/>
                          <w:sz w:val="20"/>
                          <w:szCs w:val="20"/>
                        </w:rPr>
                      </w:pPr>
                      <w:r w:rsidRPr="00AF473C">
                        <w:rPr>
                          <w:rFonts w:ascii="Courier New" w:hAnsi="Courier New" w:cs="Courier New"/>
                          <w:sz w:val="20"/>
                          <w:szCs w:val="20"/>
                        </w:rPr>
                        <w:t>AODV::sendRequest(nsaddr</w:t>
                      </w:r>
                      <w:r>
                        <w:rPr>
                          <w:rFonts w:ascii="Courier New" w:hAnsi="Courier New" w:cs="Courier New"/>
                          <w:sz w:val="20"/>
                          <w:szCs w:val="20"/>
                        </w:rPr>
                        <w:t>_t dst) {</w:t>
                      </w:r>
                    </w:p>
                    <w:p w:rsidR="004F4408" w:rsidRPr="00AF473C" w:rsidRDefault="004F4408" w:rsidP="00AF473C">
                      <w:pPr>
                        <w:ind w:right="-294"/>
                        <w:rPr>
                          <w:rFonts w:ascii="Courier New" w:hAnsi="Courier New" w:cs="Courier New"/>
                          <w:sz w:val="20"/>
                          <w:szCs w:val="20"/>
                        </w:rPr>
                      </w:pPr>
                    </w:p>
                    <w:p w:rsidR="004F4408" w:rsidRPr="00AF473C" w:rsidRDefault="004F4408" w:rsidP="00AF473C">
                      <w:pPr>
                        <w:ind w:right="-294"/>
                        <w:rPr>
                          <w:rFonts w:ascii="Courier New" w:hAnsi="Courier New" w:cs="Courier New"/>
                          <w:sz w:val="20"/>
                          <w:szCs w:val="20"/>
                        </w:rPr>
                      </w:pPr>
                      <w:r>
                        <w:rPr>
                          <w:rFonts w:ascii="Courier New" w:hAnsi="Courier New" w:cs="Courier New"/>
                          <w:sz w:val="20"/>
                          <w:szCs w:val="20"/>
                        </w:rPr>
                        <w:t xml:space="preserve">  </w:t>
                      </w:r>
                      <w:r w:rsidRPr="00AF473C">
                        <w:rPr>
                          <w:rFonts w:ascii="Courier New" w:hAnsi="Courier New" w:cs="Courier New"/>
                          <w:sz w:val="20"/>
                          <w:szCs w:val="20"/>
                        </w:rPr>
                        <w:t>Packet *p = Packet::alloc();</w:t>
                      </w:r>
                    </w:p>
                    <w:p w:rsidR="004F4408" w:rsidRPr="00AF473C" w:rsidRDefault="004F4408" w:rsidP="00AF473C">
                      <w:pPr>
                        <w:ind w:right="-294"/>
                        <w:rPr>
                          <w:rFonts w:ascii="Courier New" w:hAnsi="Courier New" w:cs="Courier New"/>
                          <w:sz w:val="20"/>
                          <w:szCs w:val="20"/>
                        </w:rPr>
                      </w:pPr>
                      <w:r>
                        <w:rPr>
                          <w:rFonts w:ascii="Courier New" w:hAnsi="Courier New" w:cs="Courier New"/>
                          <w:sz w:val="20"/>
                          <w:szCs w:val="20"/>
                        </w:rPr>
                        <w:t xml:space="preserve">  </w:t>
                      </w:r>
                      <w:r w:rsidRPr="00AF473C">
                        <w:rPr>
                          <w:rFonts w:ascii="Courier New" w:hAnsi="Courier New" w:cs="Courier New"/>
                          <w:sz w:val="20"/>
                          <w:szCs w:val="20"/>
                        </w:rPr>
                        <w:t>struct hdr_cmn *ch = HDR_CMN(p);</w:t>
                      </w:r>
                    </w:p>
                    <w:p w:rsidR="004F4408" w:rsidRPr="00AF473C" w:rsidRDefault="004F4408" w:rsidP="00AF473C">
                      <w:pPr>
                        <w:ind w:right="-294"/>
                        <w:rPr>
                          <w:rFonts w:ascii="Courier New" w:hAnsi="Courier New" w:cs="Courier New"/>
                          <w:sz w:val="20"/>
                          <w:szCs w:val="20"/>
                        </w:rPr>
                      </w:pPr>
                      <w:r>
                        <w:rPr>
                          <w:rFonts w:ascii="Courier New" w:hAnsi="Courier New" w:cs="Courier New"/>
                          <w:sz w:val="20"/>
                          <w:szCs w:val="20"/>
                        </w:rPr>
                        <w:t xml:space="preserve">  </w:t>
                      </w:r>
                      <w:r w:rsidRPr="00AF473C">
                        <w:rPr>
                          <w:rFonts w:ascii="Courier New" w:hAnsi="Courier New" w:cs="Courier New"/>
                          <w:sz w:val="20"/>
                          <w:szCs w:val="20"/>
                        </w:rPr>
                        <w:t>struct hdr_ip *ih = HDR_IP(p);</w:t>
                      </w:r>
                    </w:p>
                    <w:p w:rsidR="004F4408" w:rsidRPr="00AF473C" w:rsidRDefault="004F4408" w:rsidP="00AF473C">
                      <w:pPr>
                        <w:ind w:right="-294"/>
                        <w:rPr>
                          <w:rFonts w:ascii="Courier New" w:hAnsi="Courier New" w:cs="Courier New"/>
                          <w:sz w:val="20"/>
                          <w:szCs w:val="20"/>
                        </w:rPr>
                      </w:pPr>
                      <w:r>
                        <w:rPr>
                          <w:rFonts w:ascii="Courier New" w:hAnsi="Courier New" w:cs="Courier New"/>
                          <w:sz w:val="20"/>
                          <w:szCs w:val="20"/>
                        </w:rPr>
                        <w:t xml:space="preserve">  struct hdr_aodv_request *rq = </w:t>
                      </w:r>
                      <w:r w:rsidRPr="00AF473C">
                        <w:rPr>
                          <w:rFonts w:ascii="Courier New" w:hAnsi="Courier New" w:cs="Courier New"/>
                          <w:sz w:val="20"/>
                          <w:szCs w:val="20"/>
                        </w:rPr>
                        <w:t>HDR_AODV_REQUEST(p);</w:t>
                      </w:r>
                    </w:p>
                    <w:p w:rsidR="004F4408" w:rsidRDefault="004F4408" w:rsidP="00AF473C">
                      <w:pPr>
                        <w:ind w:right="-294"/>
                        <w:rPr>
                          <w:rFonts w:ascii="Courier New" w:hAnsi="Courier New" w:cs="Courier New"/>
                          <w:sz w:val="20"/>
                          <w:szCs w:val="20"/>
                        </w:rPr>
                      </w:pPr>
                      <w:r>
                        <w:rPr>
                          <w:rFonts w:ascii="Courier New" w:hAnsi="Courier New" w:cs="Courier New"/>
                          <w:sz w:val="20"/>
                          <w:szCs w:val="20"/>
                        </w:rPr>
                        <w:t xml:space="preserve">  </w:t>
                      </w:r>
                      <w:r w:rsidRPr="00AF473C">
                        <w:rPr>
                          <w:rFonts w:ascii="Courier New" w:hAnsi="Courier New" w:cs="Courier New"/>
                          <w:sz w:val="20"/>
                          <w:szCs w:val="20"/>
                        </w:rPr>
                        <w:t>aodv_rt_entry *rt = rtable.rt_lookup(dst);</w:t>
                      </w:r>
                    </w:p>
                    <w:p w:rsidR="004F4408" w:rsidRPr="00AF473C" w:rsidRDefault="004F4408" w:rsidP="00AF473C">
                      <w:pPr>
                        <w:ind w:right="-294"/>
                        <w:rPr>
                          <w:rFonts w:ascii="Courier New" w:hAnsi="Courier New" w:cs="Courier New"/>
                          <w:sz w:val="20"/>
                          <w:szCs w:val="20"/>
                        </w:rPr>
                      </w:pPr>
                    </w:p>
                    <w:p w:rsidR="004F4408" w:rsidRDefault="004F4408"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assert(rt);</w:t>
                      </w:r>
                    </w:p>
                    <w:p w:rsidR="004F4408" w:rsidRDefault="004F4408" w:rsidP="00AF473C">
                      <w:pPr>
                        <w:ind w:right="-294"/>
                        <w:rPr>
                          <w:rFonts w:ascii="Courier New" w:hAnsi="Courier New" w:cs="Courier New"/>
                          <w:sz w:val="20"/>
                          <w:szCs w:val="20"/>
                        </w:rPr>
                      </w:pPr>
                    </w:p>
                    <w:p w:rsidR="004F4408" w:rsidRPr="00AF473C" w:rsidRDefault="004F4408" w:rsidP="00AF473C">
                      <w:pPr>
                        <w:ind w:right="-294"/>
                        <w:rPr>
                          <w:rFonts w:ascii="Courier New" w:hAnsi="Courier New" w:cs="Courier New"/>
                          <w:sz w:val="20"/>
                          <w:szCs w:val="20"/>
                        </w:rPr>
                      </w:pPr>
                      <w:r>
                        <w:rPr>
                          <w:rFonts w:ascii="Courier New" w:hAnsi="Courier New" w:cs="Courier New"/>
                          <w:sz w:val="20"/>
                          <w:szCs w:val="20"/>
                        </w:rPr>
                        <w:t xml:space="preserve">  </w:t>
                      </w:r>
                      <w:r w:rsidRPr="00AF473C">
                        <w:rPr>
                          <w:rFonts w:ascii="Courier New" w:hAnsi="Courier New" w:cs="Courier New"/>
                          <w:sz w:val="20"/>
                          <w:szCs w:val="20"/>
                        </w:rPr>
                        <w:t>if (rt-&gt;rt_flags == RTF_UP) {</w:t>
                      </w:r>
                    </w:p>
                    <w:p w:rsidR="004F4408" w:rsidRPr="00AF473C" w:rsidRDefault="004F4408" w:rsidP="00AF473C">
                      <w:pPr>
                        <w:ind w:right="-294"/>
                        <w:rPr>
                          <w:rFonts w:ascii="Courier New" w:hAnsi="Courier New" w:cs="Courier New"/>
                          <w:sz w:val="20"/>
                          <w:szCs w:val="20"/>
                        </w:rPr>
                      </w:pPr>
                      <w:r>
                        <w:rPr>
                          <w:rFonts w:ascii="Courier New" w:hAnsi="Courier New" w:cs="Courier New"/>
                          <w:sz w:val="20"/>
                          <w:szCs w:val="20"/>
                        </w:rPr>
                        <w:t xml:space="preserve">    </w:t>
                      </w:r>
                      <w:r w:rsidRPr="00AF473C">
                        <w:rPr>
                          <w:rFonts w:ascii="Courier New" w:hAnsi="Courier New" w:cs="Courier New"/>
                          <w:sz w:val="20"/>
                          <w:szCs w:val="20"/>
                        </w:rPr>
                        <w:t>assert(rt-&gt;rt_hops != INFINITY2);</w:t>
                      </w:r>
                    </w:p>
                    <w:p w:rsidR="004F4408" w:rsidRPr="00AF473C" w:rsidRDefault="004F4408"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Packet::free((Packet *)p);</w:t>
                      </w:r>
                    </w:p>
                    <w:p w:rsidR="004F4408" w:rsidRPr="00AF473C" w:rsidRDefault="004F4408"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return;</w:t>
                      </w:r>
                    </w:p>
                    <w:p w:rsidR="004F4408" w:rsidRPr="00AF473C" w:rsidRDefault="004F4408"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w:t>
                      </w:r>
                    </w:p>
                    <w:p w:rsidR="004F4408" w:rsidRPr="00AF473C" w:rsidRDefault="004F4408" w:rsidP="00AF473C">
                      <w:pPr>
                        <w:ind w:right="-294"/>
                        <w:rPr>
                          <w:rFonts w:ascii="Courier New" w:hAnsi="Courier New" w:cs="Courier New"/>
                          <w:sz w:val="20"/>
                          <w:szCs w:val="20"/>
                        </w:rPr>
                      </w:pPr>
                    </w:p>
                    <w:p w:rsidR="004F4408" w:rsidRPr="00AF473C" w:rsidRDefault="004F4408"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if (rt-&gt;rt_req_timeout &gt; CURRENT_TIME) {</w:t>
                      </w:r>
                    </w:p>
                    <w:p w:rsidR="004F4408" w:rsidRPr="00AF473C" w:rsidRDefault="004F4408"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Packet::free((Packet *)p);</w:t>
                      </w:r>
                    </w:p>
                    <w:p w:rsidR="004F4408" w:rsidRPr="00AF473C" w:rsidRDefault="004F4408"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return;</w:t>
                      </w:r>
                    </w:p>
                    <w:p w:rsidR="004F4408" w:rsidRPr="00AF473C" w:rsidRDefault="004F4408"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w:t>
                      </w:r>
                    </w:p>
                  </w:txbxContent>
                </v:textbox>
                <w10:anchorlock/>
              </v:shape>
            </w:pict>
          </mc:Fallback>
        </mc:AlternateContent>
      </w:r>
    </w:p>
    <w:p w:rsidR="00474AFB" w:rsidRDefault="00474AFB" w:rsidP="00AF473C">
      <w:r>
        <w:rPr>
          <w:noProof/>
          <w:lang w:eastAsia="id-ID"/>
        </w:rPr>
        <w:lastRenderedPageBreak/>
        <mc:AlternateContent>
          <mc:Choice Requires="wps">
            <w:drawing>
              <wp:inline distT="0" distB="0" distL="0" distR="0">
                <wp:extent cx="3676650" cy="5562600"/>
                <wp:effectExtent l="0" t="0" r="19050" b="19050"/>
                <wp:docPr id="134" name="Text Box 134"/>
                <wp:cNvGraphicFramePr/>
                <a:graphic xmlns:a="http://schemas.openxmlformats.org/drawingml/2006/main">
                  <a:graphicData uri="http://schemas.microsoft.com/office/word/2010/wordprocessingShape">
                    <wps:wsp>
                      <wps:cNvSpPr txBox="1"/>
                      <wps:spPr>
                        <a:xfrm>
                          <a:off x="0" y="0"/>
                          <a:ext cx="3676650" cy="55626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F4408" w:rsidRPr="00474AFB" w:rsidRDefault="004F4408"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if (rt-&gt;rt_req_cnt &gt; RREQ_RETRIES) {</w:t>
                            </w:r>
                          </w:p>
                          <w:p w:rsidR="004F4408" w:rsidRPr="00474AFB" w:rsidRDefault="004F4408" w:rsidP="00474AFB">
                            <w:pPr>
                              <w:rPr>
                                <w:rFonts w:ascii="Courier New" w:hAnsi="Courier New" w:cs="Courier New"/>
                                <w:sz w:val="20"/>
                                <w:szCs w:val="20"/>
                              </w:rPr>
                            </w:pPr>
                            <w:r w:rsidRPr="00474AFB">
                              <w:rPr>
                                <w:rFonts w:ascii="Courier New" w:hAnsi="Courier New" w:cs="Courier New"/>
                                <w:sz w:val="20"/>
                                <w:szCs w:val="20"/>
                              </w:rPr>
                              <w:t xml:space="preserve">   rt-&gt;</w:t>
                            </w:r>
                            <w:r>
                              <w:rPr>
                                <w:rFonts w:ascii="Courier New" w:hAnsi="Courier New" w:cs="Courier New"/>
                                <w:sz w:val="20"/>
                                <w:szCs w:val="20"/>
                              </w:rPr>
                              <w:t xml:space="preserve">rt_req_timeout = CURRENT_TIME + </w:t>
                            </w:r>
                            <w:r w:rsidRPr="00474AFB">
                              <w:rPr>
                                <w:rFonts w:ascii="Courier New" w:hAnsi="Courier New" w:cs="Courier New"/>
                                <w:sz w:val="20"/>
                                <w:szCs w:val="20"/>
                              </w:rPr>
                              <w:t>MAX_RREQ_TIMEOUT;</w:t>
                            </w:r>
                          </w:p>
                          <w:p w:rsidR="004F4408" w:rsidRPr="00474AFB" w:rsidRDefault="004F4408" w:rsidP="00474AFB">
                            <w:pPr>
                              <w:rPr>
                                <w:rFonts w:ascii="Courier New" w:hAnsi="Courier New" w:cs="Courier New"/>
                                <w:sz w:val="20"/>
                                <w:szCs w:val="20"/>
                              </w:rPr>
                            </w:pPr>
                            <w:r w:rsidRPr="00474AFB">
                              <w:rPr>
                                <w:rFonts w:ascii="Courier New" w:hAnsi="Courier New" w:cs="Courier New"/>
                                <w:sz w:val="20"/>
                                <w:szCs w:val="20"/>
                              </w:rPr>
                              <w:t xml:space="preserve">   rt-&gt;rt_req_cnt = 0;</w:t>
                            </w:r>
                          </w:p>
                          <w:p w:rsidR="004F4408" w:rsidRPr="00474AFB" w:rsidRDefault="004F4408" w:rsidP="00474AFB">
                            <w:pPr>
                              <w:rPr>
                                <w:rFonts w:ascii="Courier New" w:hAnsi="Courier New" w:cs="Courier New"/>
                                <w:sz w:val="20"/>
                                <w:szCs w:val="20"/>
                              </w:rPr>
                            </w:pPr>
                            <w:r w:rsidRPr="00474AFB">
                              <w:rPr>
                                <w:rFonts w:ascii="Courier New" w:hAnsi="Courier New" w:cs="Courier New"/>
                                <w:sz w:val="20"/>
                                <w:szCs w:val="20"/>
                              </w:rPr>
                              <w:t xml:space="preserve"> </w:t>
                            </w:r>
                            <w:r>
                              <w:rPr>
                                <w:rFonts w:ascii="Courier New" w:hAnsi="Courier New" w:cs="Courier New"/>
                                <w:sz w:val="20"/>
                                <w:szCs w:val="20"/>
                              </w:rPr>
                              <w:t xml:space="preserve">  </w:t>
                            </w:r>
                            <w:r w:rsidRPr="00474AFB">
                              <w:rPr>
                                <w:rFonts w:ascii="Courier New" w:hAnsi="Courier New" w:cs="Courier New"/>
                                <w:sz w:val="20"/>
                                <w:szCs w:val="20"/>
                              </w:rPr>
                              <w:t>Packet *buf_pkt;</w:t>
                            </w:r>
                          </w:p>
                          <w:p w:rsidR="004F4408" w:rsidRPr="00474AFB" w:rsidRDefault="004F4408" w:rsidP="00474AFB">
                            <w:pPr>
                              <w:rPr>
                                <w:rFonts w:ascii="Courier New" w:hAnsi="Courier New" w:cs="Courier New"/>
                                <w:sz w:val="20"/>
                                <w:szCs w:val="20"/>
                              </w:rPr>
                            </w:pPr>
                            <w:r w:rsidRPr="00474AFB">
                              <w:rPr>
                                <w:rFonts w:ascii="Courier New" w:hAnsi="Courier New" w:cs="Courier New"/>
                                <w:sz w:val="20"/>
                                <w:szCs w:val="20"/>
                              </w:rPr>
                              <w:t xml:space="preserve">   while ((buf_pkt = rqueue.deque(rt-&gt;rt_dst))) {</w:t>
                            </w:r>
                          </w:p>
                          <w:p w:rsidR="004F4408" w:rsidRPr="00474AFB" w:rsidRDefault="004F4408"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drop(buf_pkt, DROP_RTR_NO_ROUTE);</w:t>
                            </w:r>
                          </w:p>
                          <w:p w:rsidR="004F4408" w:rsidRPr="00474AFB" w:rsidRDefault="004F4408" w:rsidP="00474AFB">
                            <w:pPr>
                              <w:rPr>
                                <w:rFonts w:ascii="Courier New" w:hAnsi="Courier New" w:cs="Courier New"/>
                                <w:sz w:val="20"/>
                                <w:szCs w:val="20"/>
                              </w:rPr>
                            </w:pPr>
                            <w:r w:rsidRPr="00474AFB">
                              <w:rPr>
                                <w:rFonts w:ascii="Courier New" w:hAnsi="Courier New" w:cs="Courier New"/>
                                <w:sz w:val="20"/>
                                <w:szCs w:val="20"/>
                              </w:rPr>
                              <w:t xml:space="preserve">   }</w:t>
                            </w:r>
                          </w:p>
                          <w:p w:rsidR="004F4408" w:rsidRPr="00474AFB" w:rsidRDefault="004F4408" w:rsidP="00474AFB">
                            <w:pPr>
                              <w:rPr>
                                <w:rFonts w:ascii="Courier New" w:hAnsi="Courier New" w:cs="Courier New"/>
                                <w:sz w:val="20"/>
                                <w:szCs w:val="20"/>
                              </w:rPr>
                            </w:pPr>
                            <w:r w:rsidRPr="00474AFB">
                              <w:rPr>
                                <w:rFonts w:ascii="Courier New" w:hAnsi="Courier New" w:cs="Courier New"/>
                                <w:sz w:val="20"/>
                                <w:szCs w:val="20"/>
                              </w:rPr>
                              <w:t xml:space="preserve">   Packet::free((Packet *)p);</w:t>
                            </w:r>
                          </w:p>
                          <w:p w:rsidR="004F4408" w:rsidRPr="00474AFB" w:rsidRDefault="004F4408" w:rsidP="00474AFB">
                            <w:pPr>
                              <w:rPr>
                                <w:rFonts w:ascii="Courier New" w:hAnsi="Courier New" w:cs="Courier New"/>
                                <w:sz w:val="20"/>
                                <w:szCs w:val="20"/>
                              </w:rPr>
                            </w:pPr>
                            <w:r w:rsidRPr="00474AFB">
                              <w:rPr>
                                <w:rFonts w:ascii="Courier New" w:hAnsi="Courier New" w:cs="Courier New"/>
                                <w:sz w:val="20"/>
                                <w:szCs w:val="20"/>
                              </w:rPr>
                              <w:t xml:space="preserve">   return;</w:t>
                            </w:r>
                          </w:p>
                          <w:p w:rsidR="004F4408" w:rsidRPr="00474AFB" w:rsidRDefault="004F4408" w:rsidP="00474AFB">
                            <w:pPr>
                              <w:rPr>
                                <w:rFonts w:ascii="Courier New" w:hAnsi="Courier New" w:cs="Courier New"/>
                                <w:sz w:val="20"/>
                                <w:szCs w:val="20"/>
                              </w:rPr>
                            </w:pPr>
                            <w:r w:rsidRPr="00474AFB">
                              <w:rPr>
                                <w:rFonts w:ascii="Courier New" w:hAnsi="Courier New" w:cs="Courier New"/>
                                <w:sz w:val="20"/>
                                <w:szCs w:val="20"/>
                              </w:rPr>
                              <w:t xml:space="preserve"> }</w:t>
                            </w:r>
                          </w:p>
                          <w:p w:rsidR="004F4408" w:rsidRPr="00474AFB" w:rsidRDefault="004F4408" w:rsidP="00474AFB">
                            <w:pPr>
                              <w:rPr>
                                <w:rFonts w:ascii="Courier New" w:hAnsi="Courier New" w:cs="Courier New"/>
                                <w:sz w:val="20"/>
                                <w:szCs w:val="20"/>
                              </w:rPr>
                            </w:pPr>
                          </w:p>
                          <w:p w:rsidR="004F4408" w:rsidRPr="00474AFB" w:rsidRDefault="004F4408"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#ifdef DEBUG</w:t>
                            </w:r>
                          </w:p>
                          <w:p w:rsidR="004F4408" w:rsidRPr="00474AFB" w:rsidRDefault="004F4408" w:rsidP="00474AFB">
                            <w:pPr>
                              <w:rPr>
                                <w:rFonts w:ascii="Courier New" w:hAnsi="Courier New" w:cs="Courier New"/>
                                <w:sz w:val="20"/>
                                <w:szCs w:val="20"/>
                              </w:rPr>
                            </w:pPr>
                            <w:r w:rsidRPr="00474AFB">
                              <w:rPr>
                                <w:rFonts w:ascii="Courier New" w:hAnsi="Courier New" w:cs="Courier New"/>
                                <w:sz w:val="20"/>
                                <w:szCs w:val="20"/>
                              </w:rPr>
                              <w:t xml:space="preserve">   fprintf(stderr, "(%2d) - %2d sen</w:t>
                            </w:r>
                            <w:r>
                              <w:rPr>
                                <w:rFonts w:ascii="Courier New" w:hAnsi="Courier New" w:cs="Courier New"/>
                                <w:sz w:val="20"/>
                                <w:szCs w:val="20"/>
                              </w:rPr>
                              <w:t xml:space="preserve">ding Route Request, dst: %d\n", </w:t>
                            </w:r>
                            <w:r w:rsidRPr="00474AFB">
                              <w:rPr>
                                <w:rFonts w:ascii="Courier New" w:hAnsi="Courier New" w:cs="Courier New"/>
                                <w:sz w:val="20"/>
                                <w:szCs w:val="20"/>
                              </w:rPr>
                              <w:t>++route_request, index, rt-&gt;rt_dst);</w:t>
                            </w:r>
                          </w:p>
                          <w:p w:rsidR="004F4408" w:rsidRPr="00474AFB" w:rsidRDefault="004F4408"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#endif // DEBUG</w:t>
                            </w:r>
                          </w:p>
                          <w:p w:rsidR="004F4408" w:rsidRPr="00474AFB" w:rsidRDefault="004F4408" w:rsidP="00474AFB">
                            <w:pPr>
                              <w:rPr>
                                <w:rFonts w:ascii="Courier New" w:hAnsi="Courier New" w:cs="Courier New"/>
                                <w:sz w:val="20"/>
                                <w:szCs w:val="20"/>
                              </w:rPr>
                            </w:pPr>
                          </w:p>
                          <w:p w:rsidR="004F4408" w:rsidRPr="00474AFB" w:rsidRDefault="004F4408" w:rsidP="00474AFB">
                            <w:pPr>
                              <w:rPr>
                                <w:rFonts w:ascii="Courier New" w:hAnsi="Courier New" w:cs="Courier New"/>
                                <w:sz w:val="20"/>
                                <w:szCs w:val="20"/>
                              </w:rPr>
                            </w:pPr>
                            <w:r w:rsidRPr="00474AFB">
                              <w:rPr>
                                <w:rFonts w:ascii="Courier New" w:hAnsi="Courier New" w:cs="Courier New"/>
                                <w:sz w:val="20"/>
                                <w:szCs w:val="20"/>
                              </w:rPr>
                              <w:t xml:space="preserve"> rt-&gt;rt_req_last_ttl = max(rt-&gt;rt_req_last_ttl,rt-&gt;rt_last_hop_count);</w:t>
                            </w:r>
                          </w:p>
                          <w:p w:rsidR="004F4408" w:rsidRPr="00474AFB" w:rsidRDefault="004F4408" w:rsidP="00474AFB">
                            <w:pPr>
                              <w:rPr>
                                <w:rFonts w:ascii="Courier New" w:hAnsi="Courier New" w:cs="Courier New"/>
                                <w:sz w:val="20"/>
                                <w:szCs w:val="20"/>
                              </w:rPr>
                            </w:pPr>
                          </w:p>
                          <w:p w:rsidR="004F4408" w:rsidRPr="00474AFB" w:rsidRDefault="004F4408" w:rsidP="00474AFB">
                            <w:pPr>
                              <w:rPr>
                                <w:rFonts w:ascii="Courier New" w:hAnsi="Courier New" w:cs="Courier New"/>
                                <w:sz w:val="20"/>
                                <w:szCs w:val="20"/>
                              </w:rPr>
                            </w:pPr>
                            <w:r w:rsidRPr="00474AFB">
                              <w:rPr>
                                <w:rFonts w:ascii="Courier New" w:hAnsi="Courier New" w:cs="Courier New"/>
                                <w:sz w:val="20"/>
                                <w:szCs w:val="20"/>
                              </w:rPr>
                              <w:t xml:space="preserve"> if (0 == rt-&gt;rt_req_last_ttl) {</w:t>
                            </w:r>
                          </w:p>
                          <w:p w:rsidR="004F4408" w:rsidRPr="00474AFB" w:rsidRDefault="004F4408" w:rsidP="00474AFB">
                            <w:pPr>
                              <w:rPr>
                                <w:rFonts w:ascii="Courier New" w:hAnsi="Courier New" w:cs="Courier New"/>
                                <w:sz w:val="20"/>
                                <w:szCs w:val="20"/>
                              </w:rPr>
                            </w:pPr>
                            <w:r w:rsidRPr="00474AFB">
                              <w:rPr>
                                <w:rFonts w:ascii="Courier New" w:hAnsi="Courier New" w:cs="Courier New"/>
                                <w:sz w:val="20"/>
                                <w:szCs w:val="20"/>
                              </w:rPr>
                              <w:t xml:space="preserve">   ih-&gt;ttl_ = TTL_START;</w:t>
                            </w:r>
                          </w:p>
                          <w:p w:rsidR="004F4408" w:rsidRPr="00474AFB" w:rsidRDefault="004F4408" w:rsidP="00474AFB">
                            <w:pPr>
                              <w:rPr>
                                <w:rFonts w:ascii="Courier New" w:hAnsi="Courier New" w:cs="Courier New"/>
                                <w:sz w:val="20"/>
                                <w:szCs w:val="20"/>
                              </w:rPr>
                            </w:pPr>
                            <w:r w:rsidRPr="00474AFB">
                              <w:rPr>
                                <w:rFonts w:ascii="Courier New" w:hAnsi="Courier New" w:cs="Courier New"/>
                                <w:sz w:val="20"/>
                                <w:szCs w:val="20"/>
                              </w:rPr>
                              <w:t xml:space="preserve"> }</w:t>
                            </w:r>
                          </w:p>
                          <w:p w:rsidR="004F4408" w:rsidRPr="00474AFB" w:rsidRDefault="004F4408" w:rsidP="00474AFB">
                            <w:pPr>
                              <w:rPr>
                                <w:rFonts w:ascii="Courier New" w:hAnsi="Courier New" w:cs="Courier New"/>
                                <w:sz w:val="20"/>
                                <w:szCs w:val="20"/>
                              </w:rPr>
                            </w:pPr>
                            <w:r w:rsidRPr="00474AFB">
                              <w:rPr>
                                <w:rFonts w:ascii="Courier New" w:hAnsi="Courier New" w:cs="Courier New"/>
                                <w:sz w:val="20"/>
                                <w:szCs w:val="20"/>
                              </w:rPr>
                              <w:t xml:space="preserve"> else {</w:t>
                            </w:r>
                          </w:p>
                          <w:p w:rsidR="004F4408" w:rsidRDefault="004F4408" w:rsidP="00474AFB">
                            <w:pPr>
                              <w:rPr>
                                <w:rFonts w:ascii="Courier New" w:hAnsi="Courier New" w:cs="Courier New"/>
                                <w:sz w:val="20"/>
                                <w:szCs w:val="20"/>
                              </w:rPr>
                            </w:pPr>
                            <w:r w:rsidRPr="00474AFB">
                              <w:rPr>
                                <w:rFonts w:ascii="Courier New" w:hAnsi="Courier New" w:cs="Courier New"/>
                                <w:sz w:val="20"/>
                                <w:szCs w:val="20"/>
                              </w:rPr>
                              <w:t xml:space="preserve"> </w:t>
                            </w:r>
                            <w:r>
                              <w:rPr>
                                <w:rFonts w:ascii="Courier New" w:hAnsi="Courier New" w:cs="Courier New"/>
                                <w:sz w:val="20"/>
                                <w:szCs w:val="20"/>
                              </w:rPr>
                              <w:t xml:space="preserve">  </w:t>
                            </w:r>
                            <w:r w:rsidRPr="00474AFB">
                              <w:rPr>
                                <w:rFonts w:ascii="Courier New" w:hAnsi="Courier New" w:cs="Courier New"/>
                                <w:sz w:val="20"/>
                                <w:szCs w:val="20"/>
                              </w:rPr>
                              <w:t>if (rt-&gt;r</w:t>
                            </w:r>
                            <w:r>
                              <w:rPr>
                                <w:rFonts w:ascii="Courier New" w:hAnsi="Courier New" w:cs="Courier New"/>
                                <w:sz w:val="20"/>
                                <w:szCs w:val="20"/>
                              </w:rPr>
                              <w:t>t_req_last_ttl &lt; TTL_THRESHOLD){</w:t>
                            </w:r>
                          </w:p>
                          <w:p w:rsidR="004F4408" w:rsidRDefault="004F4408"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ih-&gt;ttl_ = rt-&gt;rt_req_last_ttl + TTL_INCREMENT;</w:t>
                            </w:r>
                          </w:p>
                          <w:p w:rsidR="004F4408" w:rsidRPr="00474AFB" w:rsidRDefault="004F4408" w:rsidP="00474AFB">
                            <w:pPr>
                              <w:rPr>
                                <w:rFonts w:ascii="Courier New" w:hAnsi="Courier New" w:cs="Courier New"/>
                                <w:sz w:val="20"/>
                                <w:szCs w:val="20"/>
                              </w:rPr>
                            </w:pPr>
                            <w:r>
                              <w:rPr>
                                <w:rFonts w:ascii="Courier New" w:hAnsi="Courier New" w:cs="Courier New"/>
                                <w:sz w:val="20"/>
                                <w:szCs w:val="20"/>
                              </w:rPr>
                              <w:t xml:space="preserve">   }  </w:t>
                            </w:r>
                          </w:p>
                          <w:p w:rsidR="004F4408" w:rsidRPr="00474AFB" w:rsidRDefault="004F4408" w:rsidP="00474AFB">
                            <w:pPr>
                              <w:rPr>
                                <w:rFonts w:ascii="Courier New" w:hAnsi="Courier New" w:cs="Courier New"/>
                                <w:sz w:val="20"/>
                                <w:szCs w:val="20"/>
                              </w:rPr>
                            </w:pPr>
                            <w:r w:rsidRPr="00474AFB">
                              <w:rPr>
                                <w:rFonts w:ascii="Courier New" w:hAnsi="Courier New" w:cs="Courier New"/>
                                <w:sz w:val="20"/>
                                <w:szCs w:val="20"/>
                              </w:rPr>
                              <w:t xml:space="preserve">   else {</w:t>
                            </w:r>
                          </w:p>
                          <w:p w:rsidR="004F4408" w:rsidRPr="00474AFB" w:rsidRDefault="004F4408" w:rsidP="00474AFB">
                            <w:pPr>
                              <w:rPr>
                                <w:rFonts w:ascii="Courier New" w:hAnsi="Courier New" w:cs="Courier New"/>
                                <w:sz w:val="20"/>
                                <w:szCs w:val="20"/>
                              </w:rPr>
                            </w:pPr>
                            <w:r w:rsidRPr="00474AFB">
                              <w:rPr>
                                <w:rFonts w:ascii="Courier New" w:hAnsi="Courier New" w:cs="Courier New"/>
                                <w:sz w:val="20"/>
                                <w:szCs w:val="20"/>
                              </w:rPr>
                              <w:t xml:space="preserve">     ih-&gt;ttl_ = NETWORK_DIAMETER;</w:t>
                            </w:r>
                          </w:p>
                          <w:p w:rsidR="004F4408" w:rsidRPr="00474AFB" w:rsidRDefault="004F4408" w:rsidP="00474AFB">
                            <w:pPr>
                              <w:rPr>
                                <w:rFonts w:ascii="Courier New" w:hAnsi="Courier New" w:cs="Courier New"/>
                                <w:sz w:val="20"/>
                                <w:szCs w:val="20"/>
                              </w:rPr>
                            </w:pPr>
                            <w:r w:rsidRPr="00474AFB">
                              <w:rPr>
                                <w:rFonts w:ascii="Courier New" w:hAnsi="Courier New" w:cs="Courier New"/>
                                <w:sz w:val="20"/>
                                <w:szCs w:val="20"/>
                              </w:rPr>
                              <w:t xml:space="preserve">     rt-&gt;rt_req_cnt += 1;</w:t>
                            </w:r>
                          </w:p>
                          <w:p w:rsidR="004F4408" w:rsidRPr="00474AFB" w:rsidRDefault="004F4408" w:rsidP="00474AFB">
                            <w:pPr>
                              <w:rPr>
                                <w:rFonts w:ascii="Courier New" w:hAnsi="Courier New" w:cs="Courier New"/>
                                <w:sz w:val="20"/>
                                <w:szCs w:val="20"/>
                              </w:rPr>
                            </w:pPr>
                            <w:r w:rsidRPr="00474AFB">
                              <w:rPr>
                                <w:rFonts w:ascii="Courier New" w:hAnsi="Courier New" w:cs="Courier New"/>
                                <w:sz w:val="20"/>
                                <w:szCs w:val="20"/>
                              </w:rPr>
                              <w:t xml:space="preserve">   }</w:t>
                            </w:r>
                          </w:p>
                          <w:p w:rsidR="004F4408" w:rsidRPr="00474AFB" w:rsidRDefault="004F4408" w:rsidP="00474AFB">
                            <w:pPr>
                              <w:rPr>
                                <w:rFonts w:ascii="Courier New" w:hAnsi="Courier New" w:cs="Courier New"/>
                                <w:sz w:val="20"/>
                                <w:szCs w:val="20"/>
                              </w:rPr>
                            </w:pPr>
                            <w:r w:rsidRPr="00474AFB">
                              <w:rPr>
                                <w:rFonts w:ascii="Courier New" w:hAnsi="Courier New" w:cs="Courier New"/>
                                <w:sz w:val="20"/>
                                <w:szCs w:val="20"/>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34" o:spid="_x0000_s1080" type="#_x0000_t202" style="width:289.5pt;height:4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" fillcolor="white [3201]" strokeweight=".5pt">
                <v:textbox>
                  <w:txbxContent>
                    <w:p w:rsidR="004F4408" w:rsidRPr="00474AFB" w:rsidRDefault="004F4408"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if (rt-&gt;rt_req_cnt &gt; RREQ_RETRIES) {</w:t>
                      </w:r>
                    </w:p>
                    <w:p w:rsidR="004F4408" w:rsidRPr="00474AFB" w:rsidRDefault="004F4408" w:rsidP="00474AFB">
                      <w:pPr>
                        <w:rPr>
                          <w:rFonts w:ascii="Courier New" w:hAnsi="Courier New" w:cs="Courier New"/>
                          <w:sz w:val="20"/>
                          <w:szCs w:val="20"/>
                        </w:rPr>
                      </w:pPr>
                      <w:r w:rsidRPr="00474AFB">
                        <w:rPr>
                          <w:rFonts w:ascii="Courier New" w:hAnsi="Courier New" w:cs="Courier New"/>
                          <w:sz w:val="20"/>
                          <w:szCs w:val="20"/>
                        </w:rPr>
                        <w:t xml:space="preserve">   rt-&gt;</w:t>
                      </w:r>
                      <w:r>
                        <w:rPr>
                          <w:rFonts w:ascii="Courier New" w:hAnsi="Courier New" w:cs="Courier New"/>
                          <w:sz w:val="20"/>
                          <w:szCs w:val="20"/>
                        </w:rPr>
                        <w:t xml:space="preserve">rt_req_timeout = CURRENT_TIME + </w:t>
                      </w:r>
                      <w:r w:rsidRPr="00474AFB">
                        <w:rPr>
                          <w:rFonts w:ascii="Courier New" w:hAnsi="Courier New" w:cs="Courier New"/>
                          <w:sz w:val="20"/>
                          <w:szCs w:val="20"/>
                        </w:rPr>
                        <w:t>MAX_RREQ_TIMEOUT;</w:t>
                      </w:r>
                    </w:p>
                    <w:p w:rsidR="004F4408" w:rsidRPr="00474AFB" w:rsidRDefault="004F4408" w:rsidP="00474AFB">
                      <w:pPr>
                        <w:rPr>
                          <w:rFonts w:ascii="Courier New" w:hAnsi="Courier New" w:cs="Courier New"/>
                          <w:sz w:val="20"/>
                          <w:szCs w:val="20"/>
                        </w:rPr>
                      </w:pPr>
                      <w:r w:rsidRPr="00474AFB">
                        <w:rPr>
                          <w:rFonts w:ascii="Courier New" w:hAnsi="Courier New" w:cs="Courier New"/>
                          <w:sz w:val="20"/>
                          <w:szCs w:val="20"/>
                        </w:rPr>
                        <w:t xml:space="preserve">   rt-&gt;rt_req_cnt = 0;</w:t>
                      </w:r>
                    </w:p>
                    <w:p w:rsidR="004F4408" w:rsidRPr="00474AFB" w:rsidRDefault="004F4408" w:rsidP="00474AFB">
                      <w:pPr>
                        <w:rPr>
                          <w:rFonts w:ascii="Courier New" w:hAnsi="Courier New" w:cs="Courier New"/>
                          <w:sz w:val="20"/>
                          <w:szCs w:val="20"/>
                        </w:rPr>
                      </w:pPr>
                      <w:r w:rsidRPr="00474AFB">
                        <w:rPr>
                          <w:rFonts w:ascii="Courier New" w:hAnsi="Courier New" w:cs="Courier New"/>
                          <w:sz w:val="20"/>
                          <w:szCs w:val="20"/>
                        </w:rPr>
                        <w:t xml:space="preserve"> </w:t>
                      </w:r>
                      <w:r>
                        <w:rPr>
                          <w:rFonts w:ascii="Courier New" w:hAnsi="Courier New" w:cs="Courier New"/>
                          <w:sz w:val="20"/>
                          <w:szCs w:val="20"/>
                        </w:rPr>
                        <w:t xml:space="preserve">  </w:t>
                      </w:r>
                      <w:r w:rsidRPr="00474AFB">
                        <w:rPr>
                          <w:rFonts w:ascii="Courier New" w:hAnsi="Courier New" w:cs="Courier New"/>
                          <w:sz w:val="20"/>
                          <w:szCs w:val="20"/>
                        </w:rPr>
                        <w:t>Packet *buf_pkt;</w:t>
                      </w:r>
                    </w:p>
                    <w:p w:rsidR="004F4408" w:rsidRPr="00474AFB" w:rsidRDefault="004F4408" w:rsidP="00474AFB">
                      <w:pPr>
                        <w:rPr>
                          <w:rFonts w:ascii="Courier New" w:hAnsi="Courier New" w:cs="Courier New"/>
                          <w:sz w:val="20"/>
                          <w:szCs w:val="20"/>
                        </w:rPr>
                      </w:pPr>
                      <w:r w:rsidRPr="00474AFB">
                        <w:rPr>
                          <w:rFonts w:ascii="Courier New" w:hAnsi="Courier New" w:cs="Courier New"/>
                          <w:sz w:val="20"/>
                          <w:szCs w:val="20"/>
                        </w:rPr>
                        <w:t xml:space="preserve">   while ((buf_pkt = rqueue.deque(rt-&gt;rt_dst))) {</w:t>
                      </w:r>
                    </w:p>
                    <w:p w:rsidR="004F4408" w:rsidRPr="00474AFB" w:rsidRDefault="004F4408"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drop(buf_pkt, DROP_RTR_NO_ROUTE);</w:t>
                      </w:r>
                    </w:p>
                    <w:p w:rsidR="004F4408" w:rsidRPr="00474AFB" w:rsidRDefault="004F4408" w:rsidP="00474AFB">
                      <w:pPr>
                        <w:rPr>
                          <w:rFonts w:ascii="Courier New" w:hAnsi="Courier New" w:cs="Courier New"/>
                          <w:sz w:val="20"/>
                          <w:szCs w:val="20"/>
                        </w:rPr>
                      </w:pPr>
                      <w:r w:rsidRPr="00474AFB">
                        <w:rPr>
                          <w:rFonts w:ascii="Courier New" w:hAnsi="Courier New" w:cs="Courier New"/>
                          <w:sz w:val="20"/>
                          <w:szCs w:val="20"/>
                        </w:rPr>
                        <w:t xml:space="preserve">   }</w:t>
                      </w:r>
                    </w:p>
                    <w:p w:rsidR="004F4408" w:rsidRPr="00474AFB" w:rsidRDefault="004F4408" w:rsidP="00474AFB">
                      <w:pPr>
                        <w:rPr>
                          <w:rFonts w:ascii="Courier New" w:hAnsi="Courier New" w:cs="Courier New"/>
                          <w:sz w:val="20"/>
                          <w:szCs w:val="20"/>
                        </w:rPr>
                      </w:pPr>
                      <w:r w:rsidRPr="00474AFB">
                        <w:rPr>
                          <w:rFonts w:ascii="Courier New" w:hAnsi="Courier New" w:cs="Courier New"/>
                          <w:sz w:val="20"/>
                          <w:szCs w:val="20"/>
                        </w:rPr>
                        <w:t xml:space="preserve">   Packet::free((Packet *)p);</w:t>
                      </w:r>
                    </w:p>
                    <w:p w:rsidR="004F4408" w:rsidRPr="00474AFB" w:rsidRDefault="004F4408" w:rsidP="00474AFB">
                      <w:pPr>
                        <w:rPr>
                          <w:rFonts w:ascii="Courier New" w:hAnsi="Courier New" w:cs="Courier New"/>
                          <w:sz w:val="20"/>
                          <w:szCs w:val="20"/>
                        </w:rPr>
                      </w:pPr>
                      <w:r w:rsidRPr="00474AFB">
                        <w:rPr>
                          <w:rFonts w:ascii="Courier New" w:hAnsi="Courier New" w:cs="Courier New"/>
                          <w:sz w:val="20"/>
                          <w:szCs w:val="20"/>
                        </w:rPr>
                        <w:t xml:space="preserve">   return;</w:t>
                      </w:r>
                    </w:p>
                    <w:p w:rsidR="004F4408" w:rsidRPr="00474AFB" w:rsidRDefault="004F4408" w:rsidP="00474AFB">
                      <w:pPr>
                        <w:rPr>
                          <w:rFonts w:ascii="Courier New" w:hAnsi="Courier New" w:cs="Courier New"/>
                          <w:sz w:val="20"/>
                          <w:szCs w:val="20"/>
                        </w:rPr>
                      </w:pPr>
                      <w:r w:rsidRPr="00474AFB">
                        <w:rPr>
                          <w:rFonts w:ascii="Courier New" w:hAnsi="Courier New" w:cs="Courier New"/>
                          <w:sz w:val="20"/>
                          <w:szCs w:val="20"/>
                        </w:rPr>
                        <w:t xml:space="preserve"> }</w:t>
                      </w:r>
                    </w:p>
                    <w:p w:rsidR="004F4408" w:rsidRPr="00474AFB" w:rsidRDefault="004F4408" w:rsidP="00474AFB">
                      <w:pPr>
                        <w:rPr>
                          <w:rFonts w:ascii="Courier New" w:hAnsi="Courier New" w:cs="Courier New"/>
                          <w:sz w:val="20"/>
                          <w:szCs w:val="20"/>
                        </w:rPr>
                      </w:pPr>
                    </w:p>
                    <w:p w:rsidR="004F4408" w:rsidRPr="00474AFB" w:rsidRDefault="004F4408"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#ifdef DEBUG</w:t>
                      </w:r>
                    </w:p>
                    <w:p w:rsidR="004F4408" w:rsidRPr="00474AFB" w:rsidRDefault="004F4408" w:rsidP="00474AFB">
                      <w:pPr>
                        <w:rPr>
                          <w:rFonts w:ascii="Courier New" w:hAnsi="Courier New" w:cs="Courier New"/>
                          <w:sz w:val="20"/>
                          <w:szCs w:val="20"/>
                        </w:rPr>
                      </w:pPr>
                      <w:r w:rsidRPr="00474AFB">
                        <w:rPr>
                          <w:rFonts w:ascii="Courier New" w:hAnsi="Courier New" w:cs="Courier New"/>
                          <w:sz w:val="20"/>
                          <w:szCs w:val="20"/>
                        </w:rPr>
                        <w:t xml:space="preserve">   fprintf(stderr, "(%2d) - %2d sen</w:t>
                      </w:r>
                      <w:r>
                        <w:rPr>
                          <w:rFonts w:ascii="Courier New" w:hAnsi="Courier New" w:cs="Courier New"/>
                          <w:sz w:val="20"/>
                          <w:szCs w:val="20"/>
                        </w:rPr>
                        <w:t xml:space="preserve">ding Route Request, dst: %d\n", </w:t>
                      </w:r>
                      <w:r w:rsidRPr="00474AFB">
                        <w:rPr>
                          <w:rFonts w:ascii="Courier New" w:hAnsi="Courier New" w:cs="Courier New"/>
                          <w:sz w:val="20"/>
                          <w:szCs w:val="20"/>
                        </w:rPr>
                        <w:t>++route_request, index, rt-&gt;rt_dst);</w:t>
                      </w:r>
                    </w:p>
                    <w:p w:rsidR="004F4408" w:rsidRPr="00474AFB" w:rsidRDefault="004F4408"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#endif // DEBUG</w:t>
                      </w:r>
                    </w:p>
                    <w:p w:rsidR="004F4408" w:rsidRPr="00474AFB" w:rsidRDefault="004F4408" w:rsidP="00474AFB">
                      <w:pPr>
                        <w:rPr>
                          <w:rFonts w:ascii="Courier New" w:hAnsi="Courier New" w:cs="Courier New"/>
                          <w:sz w:val="20"/>
                          <w:szCs w:val="20"/>
                        </w:rPr>
                      </w:pPr>
                    </w:p>
                    <w:p w:rsidR="004F4408" w:rsidRPr="00474AFB" w:rsidRDefault="004F4408" w:rsidP="00474AFB">
                      <w:pPr>
                        <w:rPr>
                          <w:rFonts w:ascii="Courier New" w:hAnsi="Courier New" w:cs="Courier New"/>
                          <w:sz w:val="20"/>
                          <w:szCs w:val="20"/>
                        </w:rPr>
                      </w:pPr>
                      <w:r w:rsidRPr="00474AFB">
                        <w:rPr>
                          <w:rFonts w:ascii="Courier New" w:hAnsi="Courier New" w:cs="Courier New"/>
                          <w:sz w:val="20"/>
                          <w:szCs w:val="20"/>
                        </w:rPr>
                        <w:t xml:space="preserve"> rt-&gt;rt_req_last_ttl = max(rt-&gt;rt_req_last_ttl,rt-&gt;rt_last_hop_count);</w:t>
                      </w:r>
                    </w:p>
                    <w:p w:rsidR="004F4408" w:rsidRPr="00474AFB" w:rsidRDefault="004F4408" w:rsidP="00474AFB">
                      <w:pPr>
                        <w:rPr>
                          <w:rFonts w:ascii="Courier New" w:hAnsi="Courier New" w:cs="Courier New"/>
                          <w:sz w:val="20"/>
                          <w:szCs w:val="20"/>
                        </w:rPr>
                      </w:pPr>
                    </w:p>
                    <w:p w:rsidR="004F4408" w:rsidRPr="00474AFB" w:rsidRDefault="004F4408" w:rsidP="00474AFB">
                      <w:pPr>
                        <w:rPr>
                          <w:rFonts w:ascii="Courier New" w:hAnsi="Courier New" w:cs="Courier New"/>
                          <w:sz w:val="20"/>
                          <w:szCs w:val="20"/>
                        </w:rPr>
                      </w:pPr>
                      <w:r w:rsidRPr="00474AFB">
                        <w:rPr>
                          <w:rFonts w:ascii="Courier New" w:hAnsi="Courier New" w:cs="Courier New"/>
                          <w:sz w:val="20"/>
                          <w:szCs w:val="20"/>
                        </w:rPr>
                        <w:t xml:space="preserve"> if (0 == rt-&gt;rt_req_last_ttl) {</w:t>
                      </w:r>
                    </w:p>
                    <w:p w:rsidR="004F4408" w:rsidRPr="00474AFB" w:rsidRDefault="004F4408" w:rsidP="00474AFB">
                      <w:pPr>
                        <w:rPr>
                          <w:rFonts w:ascii="Courier New" w:hAnsi="Courier New" w:cs="Courier New"/>
                          <w:sz w:val="20"/>
                          <w:szCs w:val="20"/>
                        </w:rPr>
                      </w:pPr>
                      <w:r w:rsidRPr="00474AFB">
                        <w:rPr>
                          <w:rFonts w:ascii="Courier New" w:hAnsi="Courier New" w:cs="Courier New"/>
                          <w:sz w:val="20"/>
                          <w:szCs w:val="20"/>
                        </w:rPr>
                        <w:t xml:space="preserve">   ih-&gt;ttl_ = TTL_START;</w:t>
                      </w:r>
                    </w:p>
                    <w:p w:rsidR="004F4408" w:rsidRPr="00474AFB" w:rsidRDefault="004F4408" w:rsidP="00474AFB">
                      <w:pPr>
                        <w:rPr>
                          <w:rFonts w:ascii="Courier New" w:hAnsi="Courier New" w:cs="Courier New"/>
                          <w:sz w:val="20"/>
                          <w:szCs w:val="20"/>
                        </w:rPr>
                      </w:pPr>
                      <w:r w:rsidRPr="00474AFB">
                        <w:rPr>
                          <w:rFonts w:ascii="Courier New" w:hAnsi="Courier New" w:cs="Courier New"/>
                          <w:sz w:val="20"/>
                          <w:szCs w:val="20"/>
                        </w:rPr>
                        <w:t xml:space="preserve"> }</w:t>
                      </w:r>
                    </w:p>
                    <w:p w:rsidR="004F4408" w:rsidRPr="00474AFB" w:rsidRDefault="004F4408" w:rsidP="00474AFB">
                      <w:pPr>
                        <w:rPr>
                          <w:rFonts w:ascii="Courier New" w:hAnsi="Courier New" w:cs="Courier New"/>
                          <w:sz w:val="20"/>
                          <w:szCs w:val="20"/>
                        </w:rPr>
                      </w:pPr>
                      <w:r w:rsidRPr="00474AFB">
                        <w:rPr>
                          <w:rFonts w:ascii="Courier New" w:hAnsi="Courier New" w:cs="Courier New"/>
                          <w:sz w:val="20"/>
                          <w:szCs w:val="20"/>
                        </w:rPr>
                        <w:t xml:space="preserve"> else {</w:t>
                      </w:r>
                    </w:p>
                    <w:p w:rsidR="004F4408" w:rsidRDefault="004F4408" w:rsidP="00474AFB">
                      <w:pPr>
                        <w:rPr>
                          <w:rFonts w:ascii="Courier New" w:hAnsi="Courier New" w:cs="Courier New"/>
                          <w:sz w:val="20"/>
                          <w:szCs w:val="20"/>
                        </w:rPr>
                      </w:pPr>
                      <w:r w:rsidRPr="00474AFB">
                        <w:rPr>
                          <w:rFonts w:ascii="Courier New" w:hAnsi="Courier New" w:cs="Courier New"/>
                          <w:sz w:val="20"/>
                          <w:szCs w:val="20"/>
                        </w:rPr>
                        <w:t xml:space="preserve"> </w:t>
                      </w:r>
                      <w:r>
                        <w:rPr>
                          <w:rFonts w:ascii="Courier New" w:hAnsi="Courier New" w:cs="Courier New"/>
                          <w:sz w:val="20"/>
                          <w:szCs w:val="20"/>
                        </w:rPr>
                        <w:t xml:space="preserve">  </w:t>
                      </w:r>
                      <w:r w:rsidRPr="00474AFB">
                        <w:rPr>
                          <w:rFonts w:ascii="Courier New" w:hAnsi="Courier New" w:cs="Courier New"/>
                          <w:sz w:val="20"/>
                          <w:szCs w:val="20"/>
                        </w:rPr>
                        <w:t>if (rt-&gt;r</w:t>
                      </w:r>
                      <w:r>
                        <w:rPr>
                          <w:rFonts w:ascii="Courier New" w:hAnsi="Courier New" w:cs="Courier New"/>
                          <w:sz w:val="20"/>
                          <w:szCs w:val="20"/>
                        </w:rPr>
                        <w:t>t_req_last_ttl &lt; TTL_THRESHOLD){</w:t>
                      </w:r>
                    </w:p>
                    <w:p w:rsidR="004F4408" w:rsidRDefault="004F4408"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ih-&gt;ttl_ = rt-&gt;rt_req_last_ttl + TTL_INCREMENT;</w:t>
                      </w:r>
                    </w:p>
                    <w:p w:rsidR="004F4408" w:rsidRPr="00474AFB" w:rsidRDefault="004F4408" w:rsidP="00474AFB">
                      <w:pPr>
                        <w:rPr>
                          <w:rFonts w:ascii="Courier New" w:hAnsi="Courier New" w:cs="Courier New"/>
                          <w:sz w:val="20"/>
                          <w:szCs w:val="20"/>
                        </w:rPr>
                      </w:pPr>
                      <w:r>
                        <w:rPr>
                          <w:rFonts w:ascii="Courier New" w:hAnsi="Courier New" w:cs="Courier New"/>
                          <w:sz w:val="20"/>
                          <w:szCs w:val="20"/>
                        </w:rPr>
                        <w:t xml:space="preserve">   }  </w:t>
                      </w:r>
                    </w:p>
                    <w:p w:rsidR="004F4408" w:rsidRPr="00474AFB" w:rsidRDefault="004F4408" w:rsidP="00474AFB">
                      <w:pPr>
                        <w:rPr>
                          <w:rFonts w:ascii="Courier New" w:hAnsi="Courier New" w:cs="Courier New"/>
                          <w:sz w:val="20"/>
                          <w:szCs w:val="20"/>
                        </w:rPr>
                      </w:pPr>
                      <w:r w:rsidRPr="00474AFB">
                        <w:rPr>
                          <w:rFonts w:ascii="Courier New" w:hAnsi="Courier New" w:cs="Courier New"/>
                          <w:sz w:val="20"/>
                          <w:szCs w:val="20"/>
                        </w:rPr>
                        <w:t xml:space="preserve">   else {</w:t>
                      </w:r>
                    </w:p>
                    <w:p w:rsidR="004F4408" w:rsidRPr="00474AFB" w:rsidRDefault="004F4408" w:rsidP="00474AFB">
                      <w:pPr>
                        <w:rPr>
                          <w:rFonts w:ascii="Courier New" w:hAnsi="Courier New" w:cs="Courier New"/>
                          <w:sz w:val="20"/>
                          <w:szCs w:val="20"/>
                        </w:rPr>
                      </w:pPr>
                      <w:r w:rsidRPr="00474AFB">
                        <w:rPr>
                          <w:rFonts w:ascii="Courier New" w:hAnsi="Courier New" w:cs="Courier New"/>
                          <w:sz w:val="20"/>
                          <w:szCs w:val="20"/>
                        </w:rPr>
                        <w:t xml:space="preserve">     ih-&gt;ttl_ = NETWORK_DIAMETER;</w:t>
                      </w:r>
                    </w:p>
                    <w:p w:rsidR="004F4408" w:rsidRPr="00474AFB" w:rsidRDefault="004F4408" w:rsidP="00474AFB">
                      <w:pPr>
                        <w:rPr>
                          <w:rFonts w:ascii="Courier New" w:hAnsi="Courier New" w:cs="Courier New"/>
                          <w:sz w:val="20"/>
                          <w:szCs w:val="20"/>
                        </w:rPr>
                      </w:pPr>
                      <w:r w:rsidRPr="00474AFB">
                        <w:rPr>
                          <w:rFonts w:ascii="Courier New" w:hAnsi="Courier New" w:cs="Courier New"/>
                          <w:sz w:val="20"/>
                          <w:szCs w:val="20"/>
                        </w:rPr>
                        <w:t xml:space="preserve">     rt-&gt;rt_req_cnt += 1;</w:t>
                      </w:r>
                    </w:p>
                    <w:p w:rsidR="004F4408" w:rsidRPr="00474AFB" w:rsidRDefault="004F4408" w:rsidP="00474AFB">
                      <w:pPr>
                        <w:rPr>
                          <w:rFonts w:ascii="Courier New" w:hAnsi="Courier New" w:cs="Courier New"/>
                          <w:sz w:val="20"/>
                          <w:szCs w:val="20"/>
                        </w:rPr>
                      </w:pPr>
                      <w:r w:rsidRPr="00474AFB">
                        <w:rPr>
                          <w:rFonts w:ascii="Courier New" w:hAnsi="Courier New" w:cs="Courier New"/>
                          <w:sz w:val="20"/>
                          <w:szCs w:val="20"/>
                        </w:rPr>
                        <w:t xml:space="preserve">   }</w:t>
                      </w:r>
                    </w:p>
                    <w:p w:rsidR="004F4408" w:rsidRPr="00474AFB" w:rsidRDefault="004F4408" w:rsidP="00474AFB">
                      <w:pPr>
                        <w:rPr>
                          <w:rFonts w:ascii="Courier New" w:hAnsi="Courier New" w:cs="Courier New"/>
                          <w:sz w:val="20"/>
                          <w:szCs w:val="20"/>
                        </w:rPr>
                      </w:pPr>
                      <w:r w:rsidRPr="00474AFB">
                        <w:rPr>
                          <w:rFonts w:ascii="Courier New" w:hAnsi="Courier New" w:cs="Courier New"/>
                          <w:sz w:val="20"/>
                          <w:szCs w:val="20"/>
                        </w:rPr>
                        <w:t xml:space="preserve"> }</w:t>
                      </w:r>
                    </w:p>
                  </w:txbxContent>
                </v:textbox>
                <w10:anchorlock/>
              </v:shape>
            </w:pict>
          </mc:Fallback>
        </mc:AlternateContent>
      </w:r>
    </w:p>
    <w:p w:rsidR="00474AFB" w:rsidRDefault="00AF473C">
      <w:pPr>
        <w:spacing w:after="160" w:line="259" w:lineRule="auto"/>
      </w:pPr>
      <w:r>
        <w:br w:type="page"/>
      </w:r>
    </w:p>
    <w:p w:rsidR="00474AFB" w:rsidRDefault="00474AFB" w:rsidP="00474AFB">
      <w:pPr>
        <w:spacing w:after="160" w:line="259" w:lineRule="auto"/>
      </w:pPr>
      <w:r>
        <w:rPr>
          <w:noProof/>
          <w:lang w:eastAsia="id-ID"/>
        </w:rPr>
        <w:lastRenderedPageBreak/>
        <mc:AlternateContent>
          <mc:Choice Requires="wps">
            <w:drawing>
              <wp:inline distT="0" distB="0" distL="0" distR="0">
                <wp:extent cx="3590925" cy="5610225"/>
                <wp:effectExtent l="0" t="0" r="28575" b="28575"/>
                <wp:docPr id="135" name="Text Box 135"/>
                <wp:cNvGraphicFramePr/>
                <a:graphic xmlns:a="http://schemas.openxmlformats.org/drawingml/2006/main">
                  <a:graphicData uri="http://schemas.microsoft.com/office/word/2010/wordprocessingShape">
                    <wps:wsp>
                      <wps:cNvSpPr txBox="1"/>
                      <wps:spPr>
                        <a:xfrm>
                          <a:off x="0" y="0"/>
                          <a:ext cx="3590925" cy="5610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F4408" w:rsidRDefault="004F4408">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rt-&gt;rt_req_last_ttl = ih-&gt;ttl_;</w:t>
                            </w:r>
                          </w:p>
                          <w:p w:rsidR="004F4408" w:rsidRPr="00474AFB" w:rsidRDefault="004F4408"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 xml:space="preserve">rt-&gt;rt_req_timeout = 2.0 * (double) ih-&gt;ttl_ * PerHopTime(rt); </w:t>
                            </w:r>
                          </w:p>
                          <w:p w:rsidR="004F4408" w:rsidRPr="00474AFB" w:rsidRDefault="004F4408" w:rsidP="00474AFB">
                            <w:pPr>
                              <w:rPr>
                                <w:rFonts w:ascii="Courier New" w:hAnsi="Courier New" w:cs="Courier New"/>
                                <w:sz w:val="20"/>
                                <w:szCs w:val="20"/>
                              </w:rPr>
                            </w:pPr>
                            <w:r w:rsidRPr="00474AFB">
                              <w:rPr>
                                <w:rFonts w:ascii="Courier New" w:hAnsi="Courier New" w:cs="Courier New"/>
                                <w:sz w:val="20"/>
                                <w:szCs w:val="20"/>
                              </w:rPr>
                              <w:t xml:space="preserve"> if (rt-&gt;rt_req_cnt &gt; 0)</w:t>
                            </w:r>
                          </w:p>
                          <w:p w:rsidR="004F4408" w:rsidRPr="00474AFB" w:rsidRDefault="004F4408" w:rsidP="00474AFB">
                            <w:pPr>
                              <w:rPr>
                                <w:rFonts w:ascii="Courier New" w:hAnsi="Courier New" w:cs="Courier New"/>
                                <w:sz w:val="20"/>
                                <w:szCs w:val="20"/>
                              </w:rPr>
                            </w:pPr>
                            <w:r w:rsidRPr="00474AFB">
                              <w:rPr>
                                <w:rFonts w:ascii="Courier New" w:hAnsi="Courier New" w:cs="Courier New"/>
                                <w:sz w:val="20"/>
                                <w:szCs w:val="20"/>
                              </w:rPr>
                              <w:t xml:space="preserve">   rt-&gt;rt_req_timeout *= rt-&gt;rt_req_cnt;</w:t>
                            </w:r>
                          </w:p>
                          <w:p w:rsidR="004F4408" w:rsidRPr="00474AFB" w:rsidRDefault="004F4408" w:rsidP="00474AFB">
                            <w:pPr>
                              <w:rPr>
                                <w:rFonts w:ascii="Courier New" w:hAnsi="Courier New" w:cs="Courier New"/>
                                <w:sz w:val="20"/>
                                <w:szCs w:val="20"/>
                              </w:rPr>
                            </w:pPr>
                            <w:r w:rsidRPr="00474AFB">
                              <w:rPr>
                                <w:rFonts w:ascii="Courier New" w:hAnsi="Courier New" w:cs="Courier New"/>
                                <w:sz w:val="20"/>
                                <w:szCs w:val="20"/>
                              </w:rPr>
                              <w:t xml:space="preserve"> rt-&gt;rt_req_timeout += CURRENT_TIME;</w:t>
                            </w:r>
                          </w:p>
                          <w:p w:rsidR="004F4408" w:rsidRDefault="004F4408" w:rsidP="00474AFB">
                            <w:pPr>
                              <w:rPr>
                                <w:rFonts w:ascii="Courier New" w:hAnsi="Courier New" w:cs="Courier New"/>
                                <w:sz w:val="20"/>
                                <w:szCs w:val="20"/>
                              </w:rPr>
                            </w:pPr>
                            <w:r>
                              <w:rPr>
                                <w:rFonts w:ascii="Courier New" w:hAnsi="Courier New" w:cs="Courier New"/>
                                <w:sz w:val="20"/>
                                <w:szCs w:val="20"/>
                              </w:rPr>
                              <w:t xml:space="preserve"> </w:t>
                            </w:r>
                          </w:p>
                          <w:p w:rsidR="004F4408" w:rsidRPr="00474AFB" w:rsidRDefault="004F4408"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if (rt-&gt;rt_req_timeout &gt; CURRENT_TIME + MAX_RREQ_TIMEOUT)</w:t>
                            </w:r>
                          </w:p>
                          <w:p w:rsidR="004F4408" w:rsidRPr="00474AFB" w:rsidRDefault="004F4408" w:rsidP="00474AFB">
                            <w:pPr>
                              <w:rPr>
                                <w:rFonts w:ascii="Courier New" w:hAnsi="Courier New" w:cs="Courier New"/>
                                <w:sz w:val="20"/>
                                <w:szCs w:val="20"/>
                              </w:rPr>
                            </w:pPr>
                            <w:r w:rsidRPr="00474AFB">
                              <w:rPr>
                                <w:rFonts w:ascii="Courier New" w:hAnsi="Courier New" w:cs="Courier New"/>
                                <w:sz w:val="20"/>
                                <w:szCs w:val="20"/>
                              </w:rPr>
                              <w:t xml:space="preserve">   rt-&gt;rt_req_timeout = CURRENT_TIME + MAX_RREQ_TIMEOUT;</w:t>
                            </w:r>
                          </w:p>
                          <w:p w:rsidR="004F4408" w:rsidRPr="00474AFB" w:rsidRDefault="004F4408" w:rsidP="00474AFB">
                            <w:pPr>
                              <w:rPr>
                                <w:rFonts w:ascii="Courier New" w:hAnsi="Courier New" w:cs="Courier New"/>
                                <w:sz w:val="20"/>
                                <w:szCs w:val="20"/>
                              </w:rPr>
                            </w:pPr>
                            <w:r w:rsidRPr="00474AFB">
                              <w:rPr>
                                <w:rFonts w:ascii="Courier New" w:hAnsi="Courier New" w:cs="Courier New"/>
                                <w:sz w:val="20"/>
                                <w:szCs w:val="20"/>
                              </w:rPr>
                              <w:t xml:space="preserve"> </w:t>
                            </w:r>
                            <w:r>
                              <w:rPr>
                                <w:rFonts w:ascii="Courier New" w:hAnsi="Courier New" w:cs="Courier New"/>
                                <w:sz w:val="20"/>
                                <w:szCs w:val="20"/>
                              </w:rPr>
                              <w:t xml:space="preserve">  </w:t>
                            </w:r>
                            <w:r w:rsidRPr="00474AFB">
                              <w:rPr>
                                <w:rFonts w:ascii="Courier New" w:hAnsi="Courier New" w:cs="Courier New"/>
                                <w:sz w:val="20"/>
                                <w:szCs w:val="20"/>
                              </w:rPr>
                              <w:t>rt-&gt;rt_expire = 0;</w:t>
                            </w:r>
                          </w:p>
                          <w:p w:rsidR="004F4408" w:rsidRPr="00474AFB" w:rsidRDefault="004F4408" w:rsidP="00474AFB">
                            <w:pPr>
                              <w:rPr>
                                <w:rFonts w:ascii="Courier New" w:hAnsi="Courier New" w:cs="Courier New"/>
                                <w:sz w:val="20"/>
                                <w:szCs w:val="20"/>
                              </w:rPr>
                            </w:pPr>
                          </w:p>
                          <w:p w:rsidR="004F4408" w:rsidRPr="00474AFB" w:rsidRDefault="004F4408" w:rsidP="00474AFB">
                            <w:pPr>
                              <w:rPr>
                                <w:rFonts w:ascii="Courier New" w:hAnsi="Courier New" w:cs="Courier New"/>
                                <w:sz w:val="20"/>
                                <w:szCs w:val="20"/>
                              </w:rPr>
                            </w:pPr>
                            <w:r w:rsidRPr="00474AFB">
                              <w:rPr>
                                <w:rFonts w:ascii="Courier New" w:hAnsi="Courier New" w:cs="Courier New"/>
                                <w:sz w:val="20"/>
                                <w:szCs w:val="20"/>
                              </w:rPr>
                              <w:t>#ifdef DEBUG</w:t>
                            </w:r>
                          </w:p>
                          <w:p w:rsidR="004F4408" w:rsidRPr="00474AFB" w:rsidRDefault="004F4408" w:rsidP="00474AFB">
                            <w:pPr>
                              <w:rPr>
                                <w:rFonts w:ascii="Courier New" w:hAnsi="Courier New" w:cs="Courier New"/>
                                <w:sz w:val="20"/>
                                <w:szCs w:val="20"/>
                              </w:rPr>
                            </w:pPr>
                            <w:r w:rsidRPr="00474AFB">
                              <w:rPr>
                                <w:rFonts w:ascii="Courier New" w:hAnsi="Courier New" w:cs="Courier New"/>
                                <w:sz w:val="20"/>
                                <w:szCs w:val="20"/>
                              </w:rPr>
                              <w:t xml:space="preserve"> fprintf(stderr, "(%2d) - %2d sending Route Request, dst: %d, tout %f ms\n",</w:t>
                            </w:r>
                          </w:p>
                          <w:p w:rsidR="004F4408" w:rsidRPr="00474AFB" w:rsidRDefault="004F4408" w:rsidP="00474AFB">
                            <w:pPr>
                              <w:rPr>
                                <w:rFonts w:ascii="Courier New" w:hAnsi="Courier New" w:cs="Courier New"/>
                                <w:sz w:val="20"/>
                                <w:szCs w:val="20"/>
                              </w:rPr>
                            </w:pPr>
                            <w:r w:rsidRPr="00474AFB">
                              <w:rPr>
                                <w:rFonts w:ascii="Courier New" w:hAnsi="Courier New" w:cs="Courier New"/>
                                <w:sz w:val="20"/>
                                <w:szCs w:val="20"/>
                              </w:rPr>
                              <w:tab/>
                              <w:t xml:space="preserve">         ++route_request, </w:t>
                            </w:r>
                          </w:p>
                          <w:p w:rsidR="004F4408" w:rsidRPr="00474AFB" w:rsidRDefault="004F4408" w:rsidP="00474AFB">
                            <w:pPr>
                              <w:rPr>
                                <w:rFonts w:ascii="Courier New" w:hAnsi="Courier New" w:cs="Courier New"/>
                                <w:sz w:val="20"/>
                                <w:szCs w:val="20"/>
                              </w:rPr>
                            </w:pPr>
                            <w:r w:rsidRPr="00474AFB">
                              <w:rPr>
                                <w:rFonts w:ascii="Courier New" w:hAnsi="Courier New" w:cs="Courier New"/>
                                <w:sz w:val="20"/>
                                <w:szCs w:val="20"/>
                              </w:rPr>
                              <w:tab/>
                            </w:r>
                            <w:r w:rsidRPr="00474AFB">
                              <w:rPr>
                                <w:rFonts w:ascii="Courier New" w:hAnsi="Courier New" w:cs="Courier New"/>
                                <w:sz w:val="20"/>
                                <w:szCs w:val="20"/>
                              </w:rPr>
                              <w:tab/>
                              <w:t xml:space="preserve"> index, rt-&gt;rt_dst, </w:t>
                            </w:r>
                          </w:p>
                          <w:p w:rsidR="004F4408" w:rsidRPr="00474AFB" w:rsidRDefault="004F4408" w:rsidP="00474AFB">
                            <w:pPr>
                              <w:rPr>
                                <w:rFonts w:ascii="Courier New" w:hAnsi="Courier New" w:cs="Courier New"/>
                                <w:sz w:val="20"/>
                                <w:szCs w:val="20"/>
                              </w:rPr>
                            </w:pPr>
                            <w:r w:rsidRPr="00474AFB">
                              <w:rPr>
                                <w:rFonts w:ascii="Courier New" w:hAnsi="Courier New" w:cs="Courier New"/>
                                <w:sz w:val="20"/>
                                <w:szCs w:val="20"/>
                              </w:rPr>
                              <w:tab/>
                            </w:r>
                            <w:r w:rsidRPr="00474AFB">
                              <w:rPr>
                                <w:rFonts w:ascii="Courier New" w:hAnsi="Courier New" w:cs="Courier New"/>
                                <w:sz w:val="20"/>
                                <w:szCs w:val="20"/>
                              </w:rPr>
                              <w:tab/>
                              <w:t xml:space="preserve"> rt-&gt;rt_req_timeout - CURRENT_TIME);</w:t>
                            </w:r>
                          </w:p>
                          <w:p w:rsidR="004F4408" w:rsidRPr="00474AFB" w:rsidRDefault="004F4408" w:rsidP="00474AFB">
                            <w:pPr>
                              <w:rPr>
                                <w:rFonts w:ascii="Courier New" w:hAnsi="Courier New" w:cs="Courier New"/>
                                <w:sz w:val="20"/>
                                <w:szCs w:val="20"/>
                              </w:rPr>
                            </w:pPr>
                            <w:r w:rsidRPr="00474AFB">
                              <w:rPr>
                                <w:rFonts w:ascii="Courier New" w:hAnsi="Courier New" w:cs="Courier New"/>
                                <w:sz w:val="20"/>
                                <w:szCs w:val="20"/>
                              </w:rPr>
                              <w:t>#endif</w:t>
                            </w:r>
                          </w:p>
                          <w:p w:rsidR="004F4408" w:rsidRDefault="004F4408" w:rsidP="00474AFB">
                            <w:pPr>
                              <w:rPr>
                                <w:rFonts w:ascii="Courier New" w:hAnsi="Courier New" w:cs="Courier New"/>
                                <w:sz w:val="20"/>
                                <w:szCs w:val="20"/>
                              </w:rPr>
                            </w:pPr>
                          </w:p>
                          <w:p w:rsidR="004F4408" w:rsidRPr="00474AFB" w:rsidRDefault="004F4408"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ch-&gt;ptype() = PT_AODV;</w:t>
                            </w:r>
                          </w:p>
                          <w:p w:rsidR="004F4408" w:rsidRPr="00474AFB" w:rsidRDefault="004F4408" w:rsidP="00474AFB">
                            <w:pPr>
                              <w:rPr>
                                <w:rFonts w:ascii="Courier New" w:hAnsi="Courier New" w:cs="Courier New"/>
                                <w:sz w:val="20"/>
                                <w:szCs w:val="20"/>
                              </w:rPr>
                            </w:pPr>
                            <w:r w:rsidRPr="00474AFB">
                              <w:rPr>
                                <w:rFonts w:ascii="Courier New" w:hAnsi="Courier New" w:cs="Courier New"/>
                                <w:sz w:val="20"/>
                                <w:szCs w:val="20"/>
                              </w:rPr>
                              <w:t xml:space="preserve"> ch-&gt;size() = IP_HDR_LEN + rq-&gt;size();</w:t>
                            </w:r>
                          </w:p>
                          <w:p w:rsidR="004F4408" w:rsidRPr="00474AFB" w:rsidRDefault="004F4408" w:rsidP="00474AFB">
                            <w:pPr>
                              <w:rPr>
                                <w:rFonts w:ascii="Courier New" w:hAnsi="Courier New" w:cs="Courier New"/>
                                <w:sz w:val="20"/>
                                <w:szCs w:val="20"/>
                              </w:rPr>
                            </w:pPr>
                            <w:r w:rsidRPr="00474AFB">
                              <w:rPr>
                                <w:rFonts w:ascii="Courier New" w:hAnsi="Courier New" w:cs="Courier New"/>
                                <w:sz w:val="20"/>
                                <w:szCs w:val="20"/>
                              </w:rPr>
                              <w:t xml:space="preserve"> ch-&gt;iface() = -2;</w:t>
                            </w:r>
                          </w:p>
                          <w:p w:rsidR="004F4408" w:rsidRPr="00474AFB" w:rsidRDefault="004F4408" w:rsidP="00474AFB">
                            <w:pPr>
                              <w:rPr>
                                <w:rFonts w:ascii="Courier New" w:hAnsi="Courier New" w:cs="Courier New"/>
                                <w:sz w:val="20"/>
                                <w:szCs w:val="20"/>
                              </w:rPr>
                            </w:pPr>
                            <w:r w:rsidRPr="00474AFB">
                              <w:rPr>
                                <w:rFonts w:ascii="Courier New" w:hAnsi="Courier New" w:cs="Courier New"/>
                                <w:sz w:val="20"/>
                                <w:szCs w:val="20"/>
                              </w:rPr>
                              <w:t xml:space="preserve"> ch-&gt;error() = 0;</w:t>
                            </w:r>
                          </w:p>
                          <w:p w:rsidR="004F4408" w:rsidRPr="00474AFB" w:rsidRDefault="004F4408" w:rsidP="00474AFB">
                            <w:pPr>
                              <w:rPr>
                                <w:rFonts w:ascii="Courier New" w:hAnsi="Courier New" w:cs="Courier New"/>
                                <w:sz w:val="20"/>
                                <w:szCs w:val="20"/>
                              </w:rPr>
                            </w:pPr>
                            <w:r w:rsidRPr="00474AFB">
                              <w:rPr>
                                <w:rFonts w:ascii="Courier New" w:hAnsi="Courier New" w:cs="Courier New"/>
                                <w:sz w:val="20"/>
                                <w:szCs w:val="20"/>
                              </w:rPr>
                              <w:t xml:space="preserve"> ch-&gt;addr_type() = NS_AF_NONE;</w:t>
                            </w:r>
                          </w:p>
                          <w:p w:rsidR="004F4408" w:rsidRDefault="004F4408" w:rsidP="00474AFB">
                            <w:pPr>
                              <w:rPr>
                                <w:rFonts w:ascii="Courier New" w:hAnsi="Courier New" w:cs="Courier New"/>
                                <w:sz w:val="20"/>
                                <w:szCs w:val="20"/>
                              </w:rPr>
                            </w:pPr>
                            <w:r w:rsidRPr="00474AFB">
                              <w:rPr>
                                <w:rFonts w:ascii="Courier New" w:hAnsi="Courier New" w:cs="Courier New"/>
                                <w:sz w:val="20"/>
                                <w:szCs w:val="20"/>
                              </w:rPr>
                              <w:t xml:space="preserve"> ch-&gt;prev_hop_ = index;</w:t>
                            </w:r>
                          </w:p>
                          <w:p w:rsidR="004F4408" w:rsidRDefault="004F4408" w:rsidP="00474AFB">
                            <w:pPr>
                              <w:rPr>
                                <w:rFonts w:ascii="Courier New" w:hAnsi="Courier New" w:cs="Courier New"/>
                                <w:sz w:val="20"/>
                                <w:szCs w:val="20"/>
                              </w:rPr>
                            </w:pPr>
                          </w:p>
                          <w:p w:rsidR="004F4408" w:rsidRPr="00474AFB" w:rsidRDefault="004F4408"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ih-&gt;saddr() = index;</w:t>
                            </w:r>
                          </w:p>
                          <w:p w:rsidR="004F4408" w:rsidRPr="00474AFB" w:rsidRDefault="004F4408" w:rsidP="00474AFB">
                            <w:pPr>
                              <w:rPr>
                                <w:rFonts w:ascii="Courier New" w:hAnsi="Courier New" w:cs="Courier New"/>
                                <w:sz w:val="20"/>
                                <w:szCs w:val="20"/>
                              </w:rPr>
                            </w:pPr>
                            <w:r w:rsidRPr="00474AFB">
                              <w:rPr>
                                <w:rFonts w:ascii="Courier New" w:hAnsi="Courier New" w:cs="Courier New"/>
                                <w:sz w:val="20"/>
                                <w:szCs w:val="20"/>
                              </w:rPr>
                              <w:t xml:space="preserve"> ih-&gt;daddr() = IP_BROADCAST;</w:t>
                            </w:r>
                          </w:p>
                          <w:p w:rsidR="004F4408" w:rsidRPr="00474AFB" w:rsidRDefault="004F4408" w:rsidP="00474AFB">
                            <w:pPr>
                              <w:rPr>
                                <w:rFonts w:ascii="Courier New" w:hAnsi="Courier New" w:cs="Courier New"/>
                                <w:sz w:val="20"/>
                                <w:szCs w:val="20"/>
                              </w:rPr>
                            </w:pPr>
                            <w:r w:rsidRPr="00474AFB">
                              <w:rPr>
                                <w:rFonts w:ascii="Courier New" w:hAnsi="Courier New" w:cs="Courier New"/>
                                <w:sz w:val="20"/>
                                <w:szCs w:val="20"/>
                              </w:rPr>
                              <w:t xml:space="preserve"> ih-&gt;sport() = RT_PORT;</w:t>
                            </w:r>
                          </w:p>
                          <w:p w:rsidR="004F4408" w:rsidRDefault="004F4408" w:rsidP="00474AFB">
                            <w:pPr>
                              <w:rPr>
                                <w:rFonts w:ascii="Courier New" w:hAnsi="Courier New" w:cs="Courier New"/>
                                <w:sz w:val="20"/>
                                <w:szCs w:val="20"/>
                              </w:rPr>
                            </w:pPr>
                            <w:r w:rsidRPr="00474AFB">
                              <w:rPr>
                                <w:rFonts w:ascii="Courier New" w:hAnsi="Courier New" w:cs="Courier New"/>
                                <w:sz w:val="20"/>
                                <w:szCs w:val="20"/>
                              </w:rPr>
                              <w:t xml:space="preserve"> ih-&gt;dport() = RT_PORT;</w:t>
                            </w:r>
                          </w:p>
                          <w:p w:rsidR="004F4408" w:rsidRDefault="004F4408" w:rsidP="00474AFB">
                            <w:pPr>
                              <w:rPr>
                                <w:rFonts w:ascii="Courier New" w:hAnsi="Courier New" w:cs="Courier New"/>
                                <w:sz w:val="20"/>
                                <w:szCs w:val="20"/>
                              </w:rPr>
                            </w:pPr>
                          </w:p>
                          <w:p w:rsidR="004F4408" w:rsidRPr="00474AFB" w:rsidRDefault="004F4408"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rq-&gt;rq_type = AODVTYPE_RREQ;</w:t>
                            </w:r>
                          </w:p>
                          <w:p w:rsidR="004F4408" w:rsidRPr="00474AFB" w:rsidRDefault="004F4408" w:rsidP="00474AFB">
                            <w:pPr>
                              <w:rPr>
                                <w:rFonts w:ascii="Courier New" w:hAnsi="Courier New" w:cs="Courier New"/>
                                <w:sz w:val="20"/>
                                <w:szCs w:val="20"/>
                              </w:rPr>
                            </w:pPr>
                            <w:r w:rsidRPr="00474AFB">
                              <w:rPr>
                                <w:rFonts w:ascii="Courier New" w:hAnsi="Courier New" w:cs="Courier New"/>
                                <w:sz w:val="20"/>
                                <w:szCs w:val="20"/>
                              </w:rPr>
                              <w:t xml:space="preserve"> rq-&gt;rq_hop_count = 1;</w:t>
                            </w:r>
                          </w:p>
                          <w:p w:rsidR="004F4408" w:rsidRPr="00474AFB" w:rsidRDefault="004F4408" w:rsidP="00474AFB">
                            <w:pPr>
                              <w:rPr>
                                <w:rFonts w:ascii="Courier New" w:hAnsi="Courier New" w:cs="Courier New"/>
                                <w:sz w:val="20"/>
                                <w:szCs w:val="20"/>
                              </w:rPr>
                            </w:pPr>
                            <w:r>
                              <w:rPr>
                                <w:rFonts w:ascii="Courier New" w:hAnsi="Courier New" w:cs="Courier New"/>
                                <w:sz w:val="20"/>
                                <w:szCs w:val="20"/>
                              </w:rPr>
                              <w:t xml:space="preserve"> rq-&gt;rq_bcast_id = bid++;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35" o:spid="_x0000_s1081" type="#_x0000_t202" style="width:282.75pt;height:44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" fillcolor="white [3201]" strokeweight=".5pt">
                <v:textbox>
                  <w:txbxContent>
                    <w:p w:rsidR="004F4408" w:rsidRDefault="004F4408">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rt-&gt;rt_req_last_ttl = ih-&gt;ttl_;</w:t>
                      </w:r>
                    </w:p>
                    <w:p w:rsidR="004F4408" w:rsidRPr="00474AFB" w:rsidRDefault="004F4408"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 xml:space="preserve">rt-&gt;rt_req_timeout = 2.0 * (double) ih-&gt;ttl_ * PerHopTime(rt); </w:t>
                      </w:r>
                    </w:p>
                    <w:p w:rsidR="004F4408" w:rsidRPr="00474AFB" w:rsidRDefault="004F4408" w:rsidP="00474AFB">
                      <w:pPr>
                        <w:rPr>
                          <w:rFonts w:ascii="Courier New" w:hAnsi="Courier New" w:cs="Courier New"/>
                          <w:sz w:val="20"/>
                          <w:szCs w:val="20"/>
                        </w:rPr>
                      </w:pPr>
                      <w:r w:rsidRPr="00474AFB">
                        <w:rPr>
                          <w:rFonts w:ascii="Courier New" w:hAnsi="Courier New" w:cs="Courier New"/>
                          <w:sz w:val="20"/>
                          <w:szCs w:val="20"/>
                        </w:rPr>
                        <w:t xml:space="preserve"> if (rt-&gt;rt_req_cnt &gt; 0)</w:t>
                      </w:r>
                    </w:p>
                    <w:p w:rsidR="004F4408" w:rsidRPr="00474AFB" w:rsidRDefault="004F4408" w:rsidP="00474AFB">
                      <w:pPr>
                        <w:rPr>
                          <w:rFonts w:ascii="Courier New" w:hAnsi="Courier New" w:cs="Courier New"/>
                          <w:sz w:val="20"/>
                          <w:szCs w:val="20"/>
                        </w:rPr>
                      </w:pPr>
                      <w:r w:rsidRPr="00474AFB">
                        <w:rPr>
                          <w:rFonts w:ascii="Courier New" w:hAnsi="Courier New" w:cs="Courier New"/>
                          <w:sz w:val="20"/>
                          <w:szCs w:val="20"/>
                        </w:rPr>
                        <w:t xml:space="preserve">   rt-&gt;rt_req_timeout *= rt-&gt;rt_req_cnt;</w:t>
                      </w:r>
                    </w:p>
                    <w:p w:rsidR="004F4408" w:rsidRPr="00474AFB" w:rsidRDefault="004F4408" w:rsidP="00474AFB">
                      <w:pPr>
                        <w:rPr>
                          <w:rFonts w:ascii="Courier New" w:hAnsi="Courier New" w:cs="Courier New"/>
                          <w:sz w:val="20"/>
                          <w:szCs w:val="20"/>
                        </w:rPr>
                      </w:pPr>
                      <w:r w:rsidRPr="00474AFB">
                        <w:rPr>
                          <w:rFonts w:ascii="Courier New" w:hAnsi="Courier New" w:cs="Courier New"/>
                          <w:sz w:val="20"/>
                          <w:szCs w:val="20"/>
                        </w:rPr>
                        <w:t xml:space="preserve"> rt-&gt;rt_req_timeout += CURRENT_TIME;</w:t>
                      </w:r>
                    </w:p>
                    <w:p w:rsidR="004F4408" w:rsidRDefault="004F4408" w:rsidP="00474AFB">
                      <w:pPr>
                        <w:rPr>
                          <w:rFonts w:ascii="Courier New" w:hAnsi="Courier New" w:cs="Courier New"/>
                          <w:sz w:val="20"/>
                          <w:szCs w:val="20"/>
                        </w:rPr>
                      </w:pPr>
                      <w:r>
                        <w:rPr>
                          <w:rFonts w:ascii="Courier New" w:hAnsi="Courier New" w:cs="Courier New"/>
                          <w:sz w:val="20"/>
                          <w:szCs w:val="20"/>
                        </w:rPr>
                        <w:t xml:space="preserve"> </w:t>
                      </w:r>
                    </w:p>
                    <w:p w:rsidR="004F4408" w:rsidRPr="00474AFB" w:rsidRDefault="004F4408"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if (rt-&gt;rt_req_timeout &gt; CURRENT_TIME + MAX_RREQ_TIMEOUT)</w:t>
                      </w:r>
                    </w:p>
                    <w:p w:rsidR="004F4408" w:rsidRPr="00474AFB" w:rsidRDefault="004F4408" w:rsidP="00474AFB">
                      <w:pPr>
                        <w:rPr>
                          <w:rFonts w:ascii="Courier New" w:hAnsi="Courier New" w:cs="Courier New"/>
                          <w:sz w:val="20"/>
                          <w:szCs w:val="20"/>
                        </w:rPr>
                      </w:pPr>
                      <w:r w:rsidRPr="00474AFB">
                        <w:rPr>
                          <w:rFonts w:ascii="Courier New" w:hAnsi="Courier New" w:cs="Courier New"/>
                          <w:sz w:val="20"/>
                          <w:szCs w:val="20"/>
                        </w:rPr>
                        <w:t xml:space="preserve">   rt-&gt;rt_req_timeout = CURRENT_TIME + MAX_RREQ_TIMEOUT;</w:t>
                      </w:r>
                    </w:p>
                    <w:p w:rsidR="004F4408" w:rsidRPr="00474AFB" w:rsidRDefault="004F4408" w:rsidP="00474AFB">
                      <w:pPr>
                        <w:rPr>
                          <w:rFonts w:ascii="Courier New" w:hAnsi="Courier New" w:cs="Courier New"/>
                          <w:sz w:val="20"/>
                          <w:szCs w:val="20"/>
                        </w:rPr>
                      </w:pPr>
                      <w:r w:rsidRPr="00474AFB">
                        <w:rPr>
                          <w:rFonts w:ascii="Courier New" w:hAnsi="Courier New" w:cs="Courier New"/>
                          <w:sz w:val="20"/>
                          <w:szCs w:val="20"/>
                        </w:rPr>
                        <w:t xml:space="preserve"> </w:t>
                      </w:r>
                      <w:r>
                        <w:rPr>
                          <w:rFonts w:ascii="Courier New" w:hAnsi="Courier New" w:cs="Courier New"/>
                          <w:sz w:val="20"/>
                          <w:szCs w:val="20"/>
                        </w:rPr>
                        <w:t xml:space="preserve">  </w:t>
                      </w:r>
                      <w:r w:rsidRPr="00474AFB">
                        <w:rPr>
                          <w:rFonts w:ascii="Courier New" w:hAnsi="Courier New" w:cs="Courier New"/>
                          <w:sz w:val="20"/>
                          <w:szCs w:val="20"/>
                        </w:rPr>
                        <w:t>rt-&gt;rt_expire = 0;</w:t>
                      </w:r>
                    </w:p>
                    <w:p w:rsidR="004F4408" w:rsidRPr="00474AFB" w:rsidRDefault="004F4408" w:rsidP="00474AFB">
                      <w:pPr>
                        <w:rPr>
                          <w:rFonts w:ascii="Courier New" w:hAnsi="Courier New" w:cs="Courier New"/>
                          <w:sz w:val="20"/>
                          <w:szCs w:val="20"/>
                        </w:rPr>
                      </w:pPr>
                    </w:p>
                    <w:p w:rsidR="004F4408" w:rsidRPr="00474AFB" w:rsidRDefault="004F4408" w:rsidP="00474AFB">
                      <w:pPr>
                        <w:rPr>
                          <w:rFonts w:ascii="Courier New" w:hAnsi="Courier New" w:cs="Courier New"/>
                          <w:sz w:val="20"/>
                          <w:szCs w:val="20"/>
                        </w:rPr>
                      </w:pPr>
                      <w:r w:rsidRPr="00474AFB">
                        <w:rPr>
                          <w:rFonts w:ascii="Courier New" w:hAnsi="Courier New" w:cs="Courier New"/>
                          <w:sz w:val="20"/>
                          <w:szCs w:val="20"/>
                        </w:rPr>
                        <w:t>#ifdef DEBUG</w:t>
                      </w:r>
                    </w:p>
                    <w:p w:rsidR="004F4408" w:rsidRPr="00474AFB" w:rsidRDefault="004F4408" w:rsidP="00474AFB">
                      <w:pPr>
                        <w:rPr>
                          <w:rFonts w:ascii="Courier New" w:hAnsi="Courier New" w:cs="Courier New"/>
                          <w:sz w:val="20"/>
                          <w:szCs w:val="20"/>
                        </w:rPr>
                      </w:pPr>
                      <w:r w:rsidRPr="00474AFB">
                        <w:rPr>
                          <w:rFonts w:ascii="Courier New" w:hAnsi="Courier New" w:cs="Courier New"/>
                          <w:sz w:val="20"/>
                          <w:szCs w:val="20"/>
                        </w:rPr>
                        <w:t xml:space="preserve"> fprintf(stderr, "(%2d) - %2d sending Route Request, dst: %d, tout %f ms\n",</w:t>
                      </w:r>
                    </w:p>
                    <w:p w:rsidR="004F4408" w:rsidRPr="00474AFB" w:rsidRDefault="004F4408" w:rsidP="00474AFB">
                      <w:pPr>
                        <w:rPr>
                          <w:rFonts w:ascii="Courier New" w:hAnsi="Courier New" w:cs="Courier New"/>
                          <w:sz w:val="20"/>
                          <w:szCs w:val="20"/>
                        </w:rPr>
                      </w:pPr>
                      <w:r w:rsidRPr="00474AFB">
                        <w:rPr>
                          <w:rFonts w:ascii="Courier New" w:hAnsi="Courier New" w:cs="Courier New"/>
                          <w:sz w:val="20"/>
                          <w:szCs w:val="20"/>
                        </w:rPr>
                        <w:tab/>
                        <w:t xml:space="preserve">         ++route_request, </w:t>
                      </w:r>
                    </w:p>
                    <w:p w:rsidR="004F4408" w:rsidRPr="00474AFB" w:rsidRDefault="004F4408" w:rsidP="00474AFB">
                      <w:pPr>
                        <w:rPr>
                          <w:rFonts w:ascii="Courier New" w:hAnsi="Courier New" w:cs="Courier New"/>
                          <w:sz w:val="20"/>
                          <w:szCs w:val="20"/>
                        </w:rPr>
                      </w:pPr>
                      <w:r w:rsidRPr="00474AFB">
                        <w:rPr>
                          <w:rFonts w:ascii="Courier New" w:hAnsi="Courier New" w:cs="Courier New"/>
                          <w:sz w:val="20"/>
                          <w:szCs w:val="20"/>
                        </w:rPr>
                        <w:tab/>
                      </w:r>
                      <w:r w:rsidRPr="00474AFB">
                        <w:rPr>
                          <w:rFonts w:ascii="Courier New" w:hAnsi="Courier New" w:cs="Courier New"/>
                          <w:sz w:val="20"/>
                          <w:szCs w:val="20"/>
                        </w:rPr>
                        <w:tab/>
                        <w:t xml:space="preserve"> index, rt-&gt;rt_dst, </w:t>
                      </w:r>
                    </w:p>
                    <w:p w:rsidR="004F4408" w:rsidRPr="00474AFB" w:rsidRDefault="004F4408" w:rsidP="00474AFB">
                      <w:pPr>
                        <w:rPr>
                          <w:rFonts w:ascii="Courier New" w:hAnsi="Courier New" w:cs="Courier New"/>
                          <w:sz w:val="20"/>
                          <w:szCs w:val="20"/>
                        </w:rPr>
                      </w:pPr>
                      <w:r w:rsidRPr="00474AFB">
                        <w:rPr>
                          <w:rFonts w:ascii="Courier New" w:hAnsi="Courier New" w:cs="Courier New"/>
                          <w:sz w:val="20"/>
                          <w:szCs w:val="20"/>
                        </w:rPr>
                        <w:tab/>
                      </w:r>
                      <w:r w:rsidRPr="00474AFB">
                        <w:rPr>
                          <w:rFonts w:ascii="Courier New" w:hAnsi="Courier New" w:cs="Courier New"/>
                          <w:sz w:val="20"/>
                          <w:szCs w:val="20"/>
                        </w:rPr>
                        <w:tab/>
                        <w:t xml:space="preserve"> rt-&gt;rt_req_timeout - CURRENT_TIME);</w:t>
                      </w:r>
                    </w:p>
                    <w:p w:rsidR="004F4408" w:rsidRPr="00474AFB" w:rsidRDefault="004F4408" w:rsidP="00474AFB">
                      <w:pPr>
                        <w:rPr>
                          <w:rFonts w:ascii="Courier New" w:hAnsi="Courier New" w:cs="Courier New"/>
                          <w:sz w:val="20"/>
                          <w:szCs w:val="20"/>
                        </w:rPr>
                      </w:pPr>
                      <w:r w:rsidRPr="00474AFB">
                        <w:rPr>
                          <w:rFonts w:ascii="Courier New" w:hAnsi="Courier New" w:cs="Courier New"/>
                          <w:sz w:val="20"/>
                          <w:szCs w:val="20"/>
                        </w:rPr>
                        <w:t>#endif</w:t>
                      </w:r>
                    </w:p>
                    <w:p w:rsidR="004F4408" w:rsidRDefault="004F4408" w:rsidP="00474AFB">
                      <w:pPr>
                        <w:rPr>
                          <w:rFonts w:ascii="Courier New" w:hAnsi="Courier New" w:cs="Courier New"/>
                          <w:sz w:val="20"/>
                          <w:szCs w:val="20"/>
                        </w:rPr>
                      </w:pPr>
                    </w:p>
                    <w:p w:rsidR="004F4408" w:rsidRPr="00474AFB" w:rsidRDefault="004F4408"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ch-&gt;ptype() = PT_AODV;</w:t>
                      </w:r>
                    </w:p>
                    <w:p w:rsidR="004F4408" w:rsidRPr="00474AFB" w:rsidRDefault="004F4408" w:rsidP="00474AFB">
                      <w:pPr>
                        <w:rPr>
                          <w:rFonts w:ascii="Courier New" w:hAnsi="Courier New" w:cs="Courier New"/>
                          <w:sz w:val="20"/>
                          <w:szCs w:val="20"/>
                        </w:rPr>
                      </w:pPr>
                      <w:r w:rsidRPr="00474AFB">
                        <w:rPr>
                          <w:rFonts w:ascii="Courier New" w:hAnsi="Courier New" w:cs="Courier New"/>
                          <w:sz w:val="20"/>
                          <w:szCs w:val="20"/>
                        </w:rPr>
                        <w:t xml:space="preserve"> ch-&gt;size() = IP_HDR_LEN + rq-&gt;size();</w:t>
                      </w:r>
                    </w:p>
                    <w:p w:rsidR="004F4408" w:rsidRPr="00474AFB" w:rsidRDefault="004F4408" w:rsidP="00474AFB">
                      <w:pPr>
                        <w:rPr>
                          <w:rFonts w:ascii="Courier New" w:hAnsi="Courier New" w:cs="Courier New"/>
                          <w:sz w:val="20"/>
                          <w:szCs w:val="20"/>
                        </w:rPr>
                      </w:pPr>
                      <w:r w:rsidRPr="00474AFB">
                        <w:rPr>
                          <w:rFonts w:ascii="Courier New" w:hAnsi="Courier New" w:cs="Courier New"/>
                          <w:sz w:val="20"/>
                          <w:szCs w:val="20"/>
                        </w:rPr>
                        <w:t xml:space="preserve"> ch-&gt;iface() = -2;</w:t>
                      </w:r>
                    </w:p>
                    <w:p w:rsidR="004F4408" w:rsidRPr="00474AFB" w:rsidRDefault="004F4408" w:rsidP="00474AFB">
                      <w:pPr>
                        <w:rPr>
                          <w:rFonts w:ascii="Courier New" w:hAnsi="Courier New" w:cs="Courier New"/>
                          <w:sz w:val="20"/>
                          <w:szCs w:val="20"/>
                        </w:rPr>
                      </w:pPr>
                      <w:r w:rsidRPr="00474AFB">
                        <w:rPr>
                          <w:rFonts w:ascii="Courier New" w:hAnsi="Courier New" w:cs="Courier New"/>
                          <w:sz w:val="20"/>
                          <w:szCs w:val="20"/>
                        </w:rPr>
                        <w:t xml:space="preserve"> ch-&gt;error() = 0;</w:t>
                      </w:r>
                    </w:p>
                    <w:p w:rsidR="004F4408" w:rsidRPr="00474AFB" w:rsidRDefault="004F4408" w:rsidP="00474AFB">
                      <w:pPr>
                        <w:rPr>
                          <w:rFonts w:ascii="Courier New" w:hAnsi="Courier New" w:cs="Courier New"/>
                          <w:sz w:val="20"/>
                          <w:szCs w:val="20"/>
                        </w:rPr>
                      </w:pPr>
                      <w:r w:rsidRPr="00474AFB">
                        <w:rPr>
                          <w:rFonts w:ascii="Courier New" w:hAnsi="Courier New" w:cs="Courier New"/>
                          <w:sz w:val="20"/>
                          <w:szCs w:val="20"/>
                        </w:rPr>
                        <w:t xml:space="preserve"> ch-&gt;addr_type() = NS_AF_NONE;</w:t>
                      </w:r>
                    </w:p>
                    <w:p w:rsidR="004F4408" w:rsidRDefault="004F4408" w:rsidP="00474AFB">
                      <w:pPr>
                        <w:rPr>
                          <w:rFonts w:ascii="Courier New" w:hAnsi="Courier New" w:cs="Courier New"/>
                          <w:sz w:val="20"/>
                          <w:szCs w:val="20"/>
                        </w:rPr>
                      </w:pPr>
                      <w:r w:rsidRPr="00474AFB">
                        <w:rPr>
                          <w:rFonts w:ascii="Courier New" w:hAnsi="Courier New" w:cs="Courier New"/>
                          <w:sz w:val="20"/>
                          <w:szCs w:val="20"/>
                        </w:rPr>
                        <w:t xml:space="preserve"> ch-&gt;prev_hop_ = index;</w:t>
                      </w:r>
                    </w:p>
                    <w:p w:rsidR="004F4408" w:rsidRDefault="004F4408" w:rsidP="00474AFB">
                      <w:pPr>
                        <w:rPr>
                          <w:rFonts w:ascii="Courier New" w:hAnsi="Courier New" w:cs="Courier New"/>
                          <w:sz w:val="20"/>
                          <w:szCs w:val="20"/>
                        </w:rPr>
                      </w:pPr>
                    </w:p>
                    <w:p w:rsidR="004F4408" w:rsidRPr="00474AFB" w:rsidRDefault="004F4408"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ih-&gt;saddr() = index;</w:t>
                      </w:r>
                    </w:p>
                    <w:p w:rsidR="004F4408" w:rsidRPr="00474AFB" w:rsidRDefault="004F4408" w:rsidP="00474AFB">
                      <w:pPr>
                        <w:rPr>
                          <w:rFonts w:ascii="Courier New" w:hAnsi="Courier New" w:cs="Courier New"/>
                          <w:sz w:val="20"/>
                          <w:szCs w:val="20"/>
                        </w:rPr>
                      </w:pPr>
                      <w:r w:rsidRPr="00474AFB">
                        <w:rPr>
                          <w:rFonts w:ascii="Courier New" w:hAnsi="Courier New" w:cs="Courier New"/>
                          <w:sz w:val="20"/>
                          <w:szCs w:val="20"/>
                        </w:rPr>
                        <w:t xml:space="preserve"> ih-&gt;daddr() = IP_BROADCAST;</w:t>
                      </w:r>
                    </w:p>
                    <w:p w:rsidR="004F4408" w:rsidRPr="00474AFB" w:rsidRDefault="004F4408" w:rsidP="00474AFB">
                      <w:pPr>
                        <w:rPr>
                          <w:rFonts w:ascii="Courier New" w:hAnsi="Courier New" w:cs="Courier New"/>
                          <w:sz w:val="20"/>
                          <w:szCs w:val="20"/>
                        </w:rPr>
                      </w:pPr>
                      <w:r w:rsidRPr="00474AFB">
                        <w:rPr>
                          <w:rFonts w:ascii="Courier New" w:hAnsi="Courier New" w:cs="Courier New"/>
                          <w:sz w:val="20"/>
                          <w:szCs w:val="20"/>
                        </w:rPr>
                        <w:t xml:space="preserve"> ih-&gt;sport() = RT_PORT;</w:t>
                      </w:r>
                    </w:p>
                    <w:p w:rsidR="004F4408" w:rsidRDefault="004F4408" w:rsidP="00474AFB">
                      <w:pPr>
                        <w:rPr>
                          <w:rFonts w:ascii="Courier New" w:hAnsi="Courier New" w:cs="Courier New"/>
                          <w:sz w:val="20"/>
                          <w:szCs w:val="20"/>
                        </w:rPr>
                      </w:pPr>
                      <w:r w:rsidRPr="00474AFB">
                        <w:rPr>
                          <w:rFonts w:ascii="Courier New" w:hAnsi="Courier New" w:cs="Courier New"/>
                          <w:sz w:val="20"/>
                          <w:szCs w:val="20"/>
                        </w:rPr>
                        <w:t xml:space="preserve"> ih-&gt;dport() = RT_PORT;</w:t>
                      </w:r>
                    </w:p>
                    <w:p w:rsidR="004F4408" w:rsidRDefault="004F4408" w:rsidP="00474AFB">
                      <w:pPr>
                        <w:rPr>
                          <w:rFonts w:ascii="Courier New" w:hAnsi="Courier New" w:cs="Courier New"/>
                          <w:sz w:val="20"/>
                          <w:szCs w:val="20"/>
                        </w:rPr>
                      </w:pPr>
                    </w:p>
                    <w:p w:rsidR="004F4408" w:rsidRPr="00474AFB" w:rsidRDefault="004F4408"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rq-&gt;rq_type = AODVTYPE_RREQ;</w:t>
                      </w:r>
                    </w:p>
                    <w:p w:rsidR="004F4408" w:rsidRPr="00474AFB" w:rsidRDefault="004F4408" w:rsidP="00474AFB">
                      <w:pPr>
                        <w:rPr>
                          <w:rFonts w:ascii="Courier New" w:hAnsi="Courier New" w:cs="Courier New"/>
                          <w:sz w:val="20"/>
                          <w:szCs w:val="20"/>
                        </w:rPr>
                      </w:pPr>
                      <w:r w:rsidRPr="00474AFB">
                        <w:rPr>
                          <w:rFonts w:ascii="Courier New" w:hAnsi="Courier New" w:cs="Courier New"/>
                          <w:sz w:val="20"/>
                          <w:szCs w:val="20"/>
                        </w:rPr>
                        <w:t xml:space="preserve"> rq-&gt;rq_hop_count = 1;</w:t>
                      </w:r>
                    </w:p>
                    <w:p w:rsidR="004F4408" w:rsidRPr="00474AFB" w:rsidRDefault="004F4408" w:rsidP="00474AFB">
                      <w:pPr>
                        <w:rPr>
                          <w:rFonts w:ascii="Courier New" w:hAnsi="Courier New" w:cs="Courier New"/>
                          <w:sz w:val="20"/>
                          <w:szCs w:val="20"/>
                        </w:rPr>
                      </w:pPr>
                      <w:r>
                        <w:rPr>
                          <w:rFonts w:ascii="Courier New" w:hAnsi="Courier New" w:cs="Courier New"/>
                          <w:sz w:val="20"/>
                          <w:szCs w:val="20"/>
                        </w:rPr>
                        <w:t xml:space="preserve"> rq-&gt;rq_bcast_id = bid++;</w:t>
                      </w:r>
                    </w:p>
                  </w:txbxContent>
                </v:textbox>
                <w10:anchorlock/>
              </v:shape>
            </w:pict>
          </mc:Fallback>
        </mc:AlternateContent>
      </w:r>
    </w:p>
    <w:p w:rsidR="004B2AFF" w:rsidRDefault="00474AFB" w:rsidP="00474AFB">
      <w:pPr>
        <w:spacing w:after="160" w:line="259" w:lineRule="auto"/>
      </w:pPr>
      <w:r>
        <w:rPr>
          <w:noProof/>
          <w:lang w:eastAsia="id-ID"/>
        </w:rPr>
        <w:lastRenderedPageBreak/>
        <mc:AlternateContent>
          <mc:Choice Requires="wps">
            <w:drawing>
              <wp:inline distT="0" distB="0" distL="0" distR="0">
                <wp:extent cx="3638550" cy="5619750"/>
                <wp:effectExtent l="0" t="0" r="19050" b="19050"/>
                <wp:docPr id="139" name="Text Box 139"/>
                <wp:cNvGraphicFramePr/>
                <a:graphic xmlns:a="http://schemas.openxmlformats.org/drawingml/2006/main">
                  <a:graphicData uri="http://schemas.microsoft.com/office/word/2010/wordprocessingShape">
                    <wps:wsp>
                      <wps:cNvSpPr txBox="1"/>
                      <wps:spPr>
                        <a:xfrm>
                          <a:off x="0" y="0"/>
                          <a:ext cx="3638550" cy="56197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F4408" w:rsidRPr="00474AFB" w:rsidRDefault="004F4408"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rq-&gt;rq_dst = dst;</w:t>
                            </w:r>
                          </w:p>
                          <w:p w:rsidR="004F4408" w:rsidRPr="00474AFB" w:rsidRDefault="004F4408" w:rsidP="00474AFB">
                            <w:pPr>
                              <w:rPr>
                                <w:rFonts w:ascii="Courier New" w:hAnsi="Courier New" w:cs="Courier New"/>
                                <w:sz w:val="20"/>
                                <w:szCs w:val="20"/>
                              </w:rPr>
                            </w:pPr>
                            <w:r w:rsidRPr="00474AFB">
                              <w:rPr>
                                <w:rFonts w:ascii="Courier New" w:hAnsi="Courier New" w:cs="Courier New"/>
                                <w:sz w:val="20"/>
                                <w:szCs w:val="20"/>
                              </w:rPr>
                              <w:t xml:space="preserve"> rq-&gt;rq_dst_seqno = (rt ? rt-&gt;rt_seqno : 0);</w:t>
                            </w:r>
                          </w:p>
                          <w:p w:rsidR="004F4408" w:rsidRPr="00474AFB" w:rsidRDefault="004F4408" w:rsidP="00474AFB">
                            <w:pPr>
                              <w:rPr>
                                <w:rFonts w:ascii="Courier New" w:hAnsi="Courier New" w:cs="Courier New"/>
                                <w:sz w:val="20"/>
                                <w:szCs w:val="20"/>
                              </w:rPr>
                            </w:pPr>
                            <w:r w:rsidRPr="00474AFB">
                              <w:rPr>
                                <w:rFonts w:ascii="Courier New" w:hAnsi="Courier New" w:cs="Courier New"/>
                                <w:sz w:val="20"/>
                                <w:szCs w:val="20"/>
                              </w:rPr>
                              <w:t xml:space="preserve"> rq-&gt;rq_src = index;</w:t>
                            </w:r>
                          </w:p>
                          <w:p w:rsidR="004F4408" w:rsidRPr="00474AFB" w:rsidRDefault="004F4408" w:rsidP="00474AFB">
                            <w:pPr>
                              <w:rPr>
                                <w:rFonts w:ascii="Courier New" w:hAnsi="Courier New" w:cs="Courier New"/>
                                <w:sz w:val="20"/>
                                <w:szCs w:val="20"/>
                              </w:rPr>
                            </w:pPr>
                            <w:r w:rsidRPr="00474AFB">
                              <w:rPr>
                                <w:rFonts w:ascii="Courier New" w:hAnsi="Courier New" w:cs="Courier New"/>
                                <w:sz w:val="20"/>
                                <w:szCs w:val="20"/>
                              </w:rPr>
                              <w:t xml:space="preserve"> seqno += 2;</w:t>
                            </w:r>
                          </w:p>
                          <w:p w:rsidR="004F4408" w:rsidRPr="00474AFB" w:rsidRDefault="004F4408" w:rsidP="00474AFB">
                            <w:pPr>
                              <w:rPr>
                                <w:rFonts w:ascii="Courier New" w:hAnsi="Courier New" w:cs="Courier New"/>
                                <w:sz w:val="20"/>
                                <w:szCs w:val="20"/>
                              </w:rPr>
                            </w:pPr>
                            <w:r w:rsidRPr="00474AFB">
                              <w:rPr>
                                <w:rFonts w:ascii="Courier New" w:hAnsi="Courier New" w:cs="Courier New"/>
                                <w:sz w:val="20"/>
                                <w:szCs w:val="20"/>
                              </w:rPr>
                              <w:t xml:space="preserve"> assert ((seqno%2) == 0);</w:t>
                            </w:r>
                          </w:p>
                          <w:p w:rsidR="004F4408" w:rsidRPr="00474AFB" w:rsidRDefault="004F4408" w:rsidP="00474AFB">
                            <w:pPr>
                              <w:rPr>
                                <w:rFonts w:ascii="Courier New" w:hAnsi="Courier New" w:cs="Courier New"/>
                                <w:sz w:val="20"/>
                                <w:szCs w:val="20"/>
                              </w:rPr>
                            </w:pPr>
                            <w:r w:rsidRPr="00474AFB">
                              <w:rPr>
                                <w:rFonts w:ascii="Courier New" w:hAnsi="Courier New" w:cs="Courier New"/>
                                <w:sz w:val="20"/>
                                <w:szCs w:val="20"/>
                              </w:rPr>
                              <w:t xml:space="preserve"> rq-&gt;rq_src_seqno = seqno;</w:t>
                            </w:r>
                          </w:p>
                          <w:p w:rsidR="004F4408" w:rsidRPr="00474AFB" w:rsidRDefault="004F4408" w:rsidP="00474AFB">
                            <w:pPr>
                              <w:rPr>
                                <w:rFonts w:ascii="Courier New" w:hAnsi="Courier New" w:cs="Courier New"/>
                                <w:sz w:val="20"/>
                                <w:szCs w:val="20"/>
                              </w:rPr>
                            </w:pPr>
                            <w:r w:rsidRPr="00474AFB">
                              <w:rPr>
                                <w:rFonts w:ascii="Courier New" w:hAnsi="Courier New" w:cs="Courier New"/>
                                <w:sz w:val="20"/>
                                <w:szCs w:val="20"/>
                              </w:rPr>
                              <w:t xml:space="preserve"> rq-&gt;rq_timestamp = CURRENT_TIME;</w:t>
                            </w:r>
                          </w:p>
                          <w:p w:rsidR="004F4408" w:rsidRDefault="004F4408" w:rsidP="00474AFB">
                            <w:pPr>
                              <w:rPr>
                                <w:rFonts w:ascii="Courier New" w:hAnsi="Courier New" w:cs="Courier New"/>
                                <w:sz w:val="20"/>
                                <w:szCs w:val="20"/>
                              </w:rPr>
                            </w:pPr>
                            <w:r w:rsidRPr="00474AFB">
                              <w:rPr>
                                <w:rFonts w:ascii="Courier New" w:hAnsi="Courier New" w:cs="Courier New"/>
                                <w:sz w:val="20"/>
                                <w:szCs w:val="20"/>
                              </w:rPr>
                              <w:t xml:space="preserve"> rq-&gt;record = index;</w:t>
                            </w:r>
                          </w:p>
                          <w:p w:rsidR="004F4408" w:rsidRDefault="004F4408" w:rsidP="00474AFB">
                            <w:pPr>
                              <w:rPr>
                                <w:rFonts w:ascii="Courier New" w:hAnsi="Courier New" w:cs="Courier New"/>
                                <w:sz w:val="20"/>
                                <w:szCs w:val="20"/>
                              </w:rPr>
                            </w:pPr>
                          </w:p>
                          <w:p w:rsidR="004F4408" w:rsidRPr="00474AFB" w:rsidRDefault="004F4408"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char string[SHA256_DIGEST_LENGTH];</w:t>
                            </w:r>
                          </w:p>
                          <w:p w:rsidR="004F4408" w:rsidRPr="00474AFB" w:rsidRDefault="004F4408"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strcpy(string,(char *)&amp;rq-&gt;rq_type);</w:t>
                            </w:r>
                          </w:p>
                          <w:p w:rsidR="004F4408" w:rsidRPr="00474AFB" w:rsidRDefault="004F4408"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strcat(string,(char *)&amp;rq-&gt;rq_bcast_id);</w:t>
                            </w:r>
                          </w:p>
                          <w:p w:rsidR="004F4408" w:rsidRPr="00474AFB" w:rsidRDefault="004F4408"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strcat(string,(char *)&amp;rq-&gt;rq_dst);</w:t>
                            </w:r>
                          </w:p>
                          <w:p w:rsidR="004F4408" w:rsidRPr="00474AFB" w:rsidRDefault="004F4408"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strcat(string,(char *)&amp;rq-&gt;rq_dst_seqno);</w:t>
                            </w:r>
                          </w:p>
                          <w:p w:rsidR="004F4408" w:rsidRPr="00474AFB" w:rsidRDefault="004F4408"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strcat(string,(char *)&amp;rq-&gt;rq_src);</w:t>
                            </w:r>
                          </w:p>
                          <w:p w:rsidR="004F4408" w:rsidRPr="00474AFB" w:rsidRDefault="004F4408"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strcat(string,(char *)&amp;rq-&gt;rq_src_seqno);</w:t>
                            </w:r>
                          </w:p>
                          <w:p w:rsidR="004F4408" w:rsidRPr="00474AFB" w:rsidRDefault="004F4408" w:rsidP="00474AFB">
                            <w:pPr>
                              <w:rPr>
                                <w:rFonts w:ascii="Courier New" w:hAnsi="Courier New" w:cs="Courier New"/>
                                <w:sz w:val="20"/>
                                <w:szCs w:val="20"/>
                              </w:rPr>
                            </w:pPr>
                          </w:p>
                          <w:p w:rsidR="004F4408" w:rsidRPr="00474AFB" w:rsidRDefault="004F4408" w:rsidP="00474AFB">
                            <w:pPr>
                              <w:rPr>
                                <w:rFonts w:ascii="Courier New" w:hAnsi="Courier New" w:cs="Courier New"/>
                                <w:sz w:val="20"/>
                                <w:szCs w:val="20"/>
                              </w:rPr>
                            </w:pPr>
                            <w:r w:rsidRPr="00474AFB">
                              <w:rPr>
                                <w:rFonts w:ascii="Courier New" w:hAnsi="Courier New" w:cs="Courier New"/>
                                <w:sz w:val="20"/>
                                <w:szCs w:val="20"/>
                              </w:rPr>
                              <w:t xml:space="preserve"> SHA256((unsigned char*)&amp;string, strlen(string), (unsigned char*)&amp;hash);</w:t>
                            </w:r>
                          </w:p>
                          <w:p w:rsidR="004F4408" w:rsidRPr="00474AFB" w:rsidRDefault="004F4408" w:rsidP="00474AFB">
                            <w:pPr>
                              <w:rPr>
                                <w:rFonts w:ascii="Courier New" w:hAnsi="Courier New" w:cs="Courier New"/>
                                <w:sz w:val="20"/>
                                <w:szCs w:val="20"/>
                              </w:rPr>
                            </w:pPr>
                            <w:r w:rsidRPr="00474AFB">
                              <w:rPr>
                                <w:rFonts w:ascii="Courier New" w:hAnsi="Courier New" w:cs="Courier New"/>
                                <w:sz w:val="20"/>
                                <w:szCs w:val="20"/>
                              </w:rPr>
                              <w:t xml:space="preserve"> char mdString[SHA256_DIGEST_LENGTH*2+1];</w:t>
                            </w:r>
                          </w:p>
                          <w:p w:rsidR="004F4408" w:rsidRPr="00474AFB" w:rsidRDefault="004F4408" w:rsidP="00474AFB">
                            <w:pPr>
                              <w:rPr>
                                <w:rFonts w:ascii="Courier New" w:hAnsi="Courier New" w:cs="Courier New"/>
                                <w:sz w:val="20"/>
                                <w:szCs w:val="20"/>
                              </w:rPr>
                            </w:pPr>
                            <w:r w:rsidRPr="00474AFB">
                              <w:rPr>
                                <w:rFonts w:ascii="Courier New" w:hAnsi="Courier New" w:cs="Courier New"/>
                                <w:sz w:val="20"/>
                                <w:szCs w:val="20"/>
                              </w:rPr>
                              <w:t xml:space="preserve"> for(int i = 0; i &lt; SHA256_DIGEST_LENGTH; i++)</w:t>
                            </w:r>
                          </w:p>
                          <w:p w:rsidR="004F4408" w:rsidRDefault="004F4408"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sprintf(&amp;mdString[i*2], "%02x", (unsigned int)hash[i]);</w:t>
                            </w:r>
                          </w:p>
                          <w:p w:rsidR="004F4408" w:rsidRDefault="004F4408" w:rsidP="00474AFB">
                            <w:pPr>
                              <w:rPr>
                                <w:rFonts w:ascii="Courier New" w:hAnsi="Courier New" w:cs="Courier New"/>
                                <w:sz w:val="20"/>
                                <w:szCs w:val="20"/>
                              </w:rPr>
                            </w:pPr>
                          </w:p>
                          <w:p w:rsidR="004F4408" w:rsidRPr="004B2AFF" w:rsidRDefault="004F4408"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strcpy(rq-&gt;mdString,mdString);</w:t>
                            </w:r>
                          </w:p>
                          <w:p w:rsidR="004F4408" w:rsidRPr="004B2AFF" w:rsidRDefault="004F4408"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int function_status = -1;</w:t>
                            </w:r>
                          </w:p>
                          <w:p w:rsidR="004F4408" w:rsidRPr="004B2AFF" w:rsidRDefault="004F4408"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rq-&gt;eckey = EC_KEY_new();</w:t>
                            </w:r>
                          </w:p>
                          <w:p w:rsidR="004F4408" w:rsidRDefault="004F4408" w:rsidP="004B2AFF">
                            <w:pPr>
                              <w:rPr>
                                <w:rFonts w:ascii="Courier New" w:hAnsi="Courier New" w:cs="Courier New"/>
                                <w:sz w:val="20"/>
                                <w:szCs w:val="20"/>
                              </w:rPr>
                            </w:pPr>
                            <w:r>
                              <w:rPr>
                                <w:rFonts w:ascii="Courier New" w:hAnsi="Courier New" w:cs="Courier New"/>
                                <w:sz w:val="20"/>
                                <w:szCs w:val="20"/>
                              </w:rPr>
                              <w:t xml:space="preserve"> if (NULL == rq-&gt;eckey){</w:t>
                            </w:r>
                          </w:p>
                          <w:p w:rsidR="004F4408" w:rsidRPr="004B2AFF" w:rsidRDefault="004F4408"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function_status = -1;</w:t>
                            </w:r>
                          </w:p>
                          <w:p w:rsidR="004F4408" w:rsidRDefault="004F4408"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w:t>
                            </w:r>
                          </w:p>
                          <w:p w:rsidR="004F4408" w:rsidRDefault="004F4408" w:rsidP="004B2AFF">
                            <w:pPr>
                              <w:rPr>
                                <w:rFonts w:ascii="Courier New" w:hAnsi="Courier New" w:cs="Courier New"/>
                                <w:sz w:val="20"/>
                                <w:szCs w:val="20"/>
                              </w:rPr>
                            </w:pPr>
                            <w:r>
                              <w:rPr>
                                <w:rFonts w:ascii="Courier New" w:hAnsi="Courier New" w:cs="Courier New"/>
                                <w:sz w:val="20"/>
                                <w:szCs w:val="20"/>
                              </w:rPr>
                              <w:t xml:space="preserve"> else{</w:t>
                            </w:r>
                          </w:p>
                          <w:p w:rsidR="004F4408" w:rsidRPr="004B2AFF" w:rsidRDefault="004F4408" w:rsidP="004B2AFF">
                            <w:pPr>
                              <w:rPr>
                                <w:rFonts w:ascii="Courier New" w:hAnsi="Courier New" w:cs="Courier New"/>
                                <w:sz w:val="20"/>
                                <w:szCs w:val="20"/>
                              </w:rPr>
                            </w:pPr>
                            <w:r>
                              <w:rPr>
                                <w:rFonts w:ascii="Courier New" w:hAnsi="Courier New" w:cs="Courier New"/>
                                <w:sz w:val="20"/>
                                <w:szCs w:val="20"/>
                              </w:rPr>
                              <w:t xml:space="preserve">   EC_GROUP *ecgroup= </w:t>
                            </w:r>
                            <w:r w:rsidRPr="004B2AFF">
                              <w:rPr>
                                <w:rFonts w:ascii="Courier New" w:hAnsi="Courier New" w:cs="Courier New"/>
                                <w:sz w:val="20"/>
                                <w:szCs w:val="20"/>
                              </w:rPr>
                              <w:t>EC_GROUP_new_by_curve_name(NID_secp192k1);</w:t>
                            </w:r>
                          </w:p>
                          <w:p w:rsidR="004F4408" w:rsidRPr="004B2AFF" w:rsidRDefault="004F4408" w:rsidP="004B2AFF">
                            <w:pPr>
                              <w:rPr>
                                <w:rFonts w:ascii="Courier New" w:hAnsi="Courier New" w:cs="Courier New"/>
                                <w:sz w:val="20"/>
                                <w:szCs w:val="20"/>
                              </w:rPr>
                            </w:pPr>
                            <w:r>
                              <w:rPr>
                                <w:rFonts w:ascii="Courier New" w:hAnsi="Courier New" w:cs="Courier New"/>
                                <w:sz w:val="20"/>
                                <w:szCs w:val="20"/>
                              </w:rPr>
                              <w:t xml:space="preserve">   if (NULL == ecgroup)</w:t>
                            </w:r>
                            <w:r w:rsidRPr="004B2AFF">
                              <w:rPr>
                                <w:rFonts w:ascii="Courier New" w:hAnsi="Courier New" w:cs="Courier New"/>
                                <w:sz w:val="20"/>
                                <w:szCs w:val="20"/>
                              </w:rPr>
                              <w:t>{</w:t>
                            </w:r>
                          </w:p>
                          <w:p w:rsidR="004F4408" w:rsidRPr="004B2AFF" w:rsidRDefault="004F4408"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function_status = -1;</w:t>
                            </w:r>
                          </w:p>
                          <w:p w:rsidR="004F4408" w:rsidRPr="00474AFB" w:rsidRDefault="004F4408"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39" o:spid="_x0000_s1082" type="#_x0000_t202" style="width:286.5pt;height:4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" fillcolor="white [3201]" strokeweight=".5pt">
                <v:textbox>
                  <w:txbxContent>
                    <w:p w:rsidR="004F4408" w:rsidRPr="00474AFB" w:rsidRDefault="004F4408"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rq-&gt;rq_dst = dst;</w:t>
                      </w:r>
                    </w:p>
                    <w:p w:rsidR="004F4408" w:rsidRPr="00474AFB" w:rsidRDefault="004F4408" w:rsidP="00474AFB">
                      <w:pPr>
                        <w:rPr>
                          <w:rFonts w:ascii="Courier New" w:hAnsi="Courier New" w:cs="Courier New"/>
                          <w:sz w:val="20"/>
                          <w:szCs w:val="20"/>
                        </w:rPr>
                      </w:pPr>
                      <w:r w:rsidRPr="00474AFB">
                        <w:rPr>
                          <w:rFonts w:ascii="Courier New" w:hAnsi="Courier New" w:cs="Courier New"/>
                          <w:sz w:val="20"/>
                          <w:szCs w:val="20"/>
                        </w:rPr>
                        <w:t xml:space="preserve"> rq-&gt;rq_dst_seqno = (rt ? rt-&gt;rt_seqno : 0);</w:t>
                      </w:r>
                    </w:p>
                    <w:p w:rsidR="004F4408" w:rsidRPr="00474AFB" w:rsidRDefault="004F4408" w:rsidP="00474AFB">
                      <w:pPr>
                        <w:rPr>
                          <w:rFonts w:ascii="Courier New" w:hAnsi="Courier New" w:cs="Courier New"/>
                          <w:sz w:val="20"/>
                          <w:szCs w:val="20"/>
                        </w:rPr>
                      </w:pPr>
                      <w:r w:rsidRPr="00474AFB">
                        <w:rPr>
                          <w:rFonts w:ascii="Courier New" w:hAnsi="Courier New" w:cs="Courier New"/>
                          <w:sz w:val="20"/>
                          <w:szCs w:val="20"/>
                        </w:rPr>
                        <w:t xml:space="preserve"> rq-&gt;rq_src = index;</w:t>
                      </w:r>
                    </w:p>
                    <w:p w:rsidR="004F4408" w:rsidRPr="00474AFB" w:rsidRDefault="004F4408" w:rsidP="00474AFB">
                      <w:pPr>
                        <w:rPr>
                          <w:rFonts w:ascii="Courier New" w:hAnsi="Courier New" w:cs="Courier New"/>
                          <w:sz w:val="20"/>
                          <w:szCs w:val="20"/>
                        </w:rPr>
                      </w:pPr>
                      <w:r w:rsidRPr="00474AFB">
                        <w:rPr>
                          <w:rFonts w:ascii="Courier New" w:hAnsi="Courier New" w:cs="Courier New"/>
                          <w:sz w:val="20"/>
                          <w:szCs w:val="20"/>
                        </w:rPr>
                        <w:t xml:space="preserve"> seqno += 2;</w:t>
                      </w:r>
                    </w:p>
                    <w:p w:rsidR="004F4408" w:rsidRPr="00474AFB" w:rsidRDefault="004F4408" w:rsidP="00474AFB">
                      <w:pPr>
                        <w:rPr>
                          <w:rFonts w:ascii="Courier New" w:hAnsi="Courier New" w:cs="Courier New"/>
                          <w:sz w:val="20"/>
                          <w:szCs w:val="20"/>
                        </w:rPr>
                      </w:pPr>
                      <w:r w:rsidRPr="00474AFB">
                        <w:rPr>
                          <w:rFonts w:ascii="Courier New" w:hAnsi="Courier New" w:cs="Courier New"/>
                          <w:sz w:val="20"/>
                          <w:szCs w:val="20"/>
                        </w:rPr>
                        <w:t xml:space="preserve"> assert ((seqno%2) == 0);</w:t>
                      </w:r>
                    </w:p>
                    <w:p w:rsidR="004F4408" w:rsidRPr="00474AFB" w:rsidRDefault="004F4408" w:rsidP="00474AFB">
                      <w:pPr>
                        <w:rPr>
                          <w:rFonts w:ascii="Courier New" w:hAnsi="Courier New" w:cs="Courier New"/>
                          <w:sz w:val="20"/>
                          <w:szCs w:val="20"/>
                        </w:rPr>
                      </w:pPr>
                      <w:r w:rsidRPr="00474AFB">
                        <w:rPr>
                          <w:rFonts w:ascii="Courier New" w:hAnsi="Courier New" w:cs="Courier New"/>
                          <w:sz w:val="20"/>
                          <w:szCs w:val="20"/>
                        </w:rPr>
                        <w:t xml:space="preserve"> rq-&gt;rq_src_seqno = seqno;</w:t>
                      </w:r>
                    </w:p>
                    <w:p w:rsidR="004F4408" w:rsidRPr="00474AFB" w:rsidRDefault="004F4408" w:rsidP="00474AFB">
                      <w:pPr>
                        <w:rPr>
                          <w:rFonts w:ascii="Courier New" w:hAnsi="Courier New" w:cs="Courier New"/>
                          <w:sz w:val="20"/>
                          <w:szCs w:val="20"/>
                        </w:rPr>
                      </w:pPr>
                      <w:r w:rsidRPr="00474AFB">
                        <w:rPr>
                          <w:rFonts w:ascii="Courier New" w:hAnsi="Courier New" w:cs="Courier New"/>
                          <w:sz w:val="20"/>
                          <w:szCs w:val="20"/>
                        </w:rPr>
                        <w:t xml:space="preserve"> rq-&gt;rq_timestamp = CURRENT_TIME;</w:t>
                      </w:r>
                    </w:p>
                    <w:p w:rsidR="004F4408" w:rsidRDefault="004F4408" w:rsidP="00474AFB">
                      <w:pPr>
                        <w:rPr>
                          <w:rFonts w:ascii="Courier New" w:hAnsi="Courier New" w:cs="Courier New"/>
                          <w:sz w:val="20"/>
                          <w:szCs w:val="20"/>
                        </w:rPr>
                      </w:pPr>
                      <w:r w:rsidRPr="00474AFB">
                        <w:rPr>
                          <w:rFonts w:ascii="Courier New" w:hAnsi="Courier New" w:cs="Courier New"/>
                          <w:sz w:val="20"/>
                          <w:szCs w:val="20"/>
                        </w:rPr>
                        <w:t xml:space="preserve"> rq-&gt;record = index;</w:t>
                      </w:r>
                    </w:p>
                    <w:p w:rsidR="004F4408" w:rsidRDefault="004F4408" w:rsidP="00474AFB">
                      <w:pPr>
                        <w:rPr>
                          <w:rFonts w:ascii="Courier New" w:hAnsi="Courier New" w:cs="Courier New"/>
                          <w:sz w:val="20"/>
                          <w:szCs w:val="20"/>
                        </w:rPr>
                      </w:pPr>
                    </w:p>
                    <w:p w:rsidR="004F4408" w:rsidRPr="00474AFB" w:rsidRDefault="004F4408"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char string[SHA256_DIGEST_LENGTH];</w:t>
                      </w:r>
                    </w:p>
                    <w:p w:rsidR="004F4408" w:rsidRPr="00474AFB" w:rsidRDefault="004F4408"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strcpy(string,(char *)&amp;rq-&gt;rq_type);</w:t>
                      </w:r>
                    </w:p>
                    <w:p w:rsidR="004F4408" w:rsidRPr="00474AFB" w:rsidRDefault="004F4408"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strcat(string,(char *)&amp;rq-&gt;rq_bcast_id);</w:t>
                      </w:r>
                    </w:p>
                    <w:p w:rsidR="004F4408" w:rsidRPr="00474AFB" w:rsidRDefault="004F4408"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strcat(string,(char *)&amp;rq-&gt;rq_dst);</w:t>
                      </w:r>
                    </w:p>
                    <w:p w:rsidR="004F4408" w:rsidRPr="00474AFB" w:rsidRDefault="004F4408"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strcat(string,(char *)&amp;rq-&gt;rq_dst_seqno);</w:t>
                      </w:r>
                    </w:p>
                    <w:p w:rsidR="004F4408" w:rsidRPr="00474AFB" w:rsidRDefault="004F4408"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strcat(string,(char *)&amp;rq-&gt;rq_src);</w:t>
                      </w:r>
                    </w:p>
                    <w:p w:rsidR="004F4408" w:rsidRPr="00474AFB" w:rsidRDefault="004F4408"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strcat(string,(char *)&amp;rq-&gt;rq_src_seqno);</w:t>
                      </w:r>
                    </w:p>
                    <w:p w:rsidR="004F4408" w:rsidRPr="00474AFB" w:rsidRDefault="004F4408" w:rsidP="00474AFB">
                      <w:pPr>
                        <w:rPr>
                          <w:rFonts w:ascii="Courier New" w:hAnsi="Courier New" w:cs="Courier New"/>
                          <w:sz w:val="20"/>
                          <w:szCs w:val="20"/>
                        </w:rPr>
                      </w:pPr>
                    </w:p>
                    <w:p w:rsidR="004F4408" w:rsidRPr="00474AFB" w:rsidRDefault="004F4408" w:rsidP="00474AFB">
                      <w:pPr>
                        <w:rPr>
                          <w:rFonts w:ascii="Courier New" w:hAnsi="Courier New" w:cs="Courier New"/>
                          <w:sz w:val="20"/>
                          <w:szCs w:val="20"/>
                        </w:rPr>
                      </w:pPr>
                      <w:r w:rsidRPr="00474AFB">
                        <w:rPr>
                          <w:rFonts w:ascii="Courier New" w:hAnsi="Courier New" w:cs="Courier New"/>
                          <w:sz w:val="20"/>
                          <w:szCs w:val="20"/>
                        </w:rPr>
                        <w:t xml:space="preserve"> SHA256((unsigned char*)&amp;string, strlen(string), (unsigned char*)&amp;hash);</w:t>
                      </w:r>
                    </w:p>
                    <w:p w:rsidR="004F4408" w:rsidRPr="00474AFB" w:rsidRDefault="004F4408" w:rsidP="00474AFB">
                      <w:pPr>
                        <w:rPr>
                          <w:rFonts w:ascii="Courier New" w:hAnsi="Courier New" w:cs="Courier New"/>
                          <w:sz w:val="20"/>
                          <w:szCs w:val="20"/>
                        </w:rPr>
                      </w:pPr>
                      <w:r w:rsidRPr="00474AFB">
                        <w:rPr>
                          <w:rFonts w:ascii="Courier New" w:hAnsi="Courier New" w:cs="Courier New"/>
                          <w:sz w:val="20"/>
                          <w:szCs w:val="20"/>
                        </w:rPr>
                        <w:t xml:space="preserve"> char mdString[SHA256_DIGEST_LENGTH*2+1];</w:t>
                      </w:r>
                    </w:p>
                    <w:p w:rsidR="004F4408" w:rsidRPr="00474AFB" w:rsidRDefault="004F4408" w:rsidP="00474AFB">
                      <w:pPr>
                        <w:rPr>
                          <w:rFonts w:ascii="Courier New" w:hAnsi="Courier New" w:cs="Courier New"/>
                          <w:sz w:val="20"/>
                          <w:szCs w:val="20"/>
                        </w:rPr>
                      </w:pPr>
                      <w:r w:rsidRPr="00474AFB">
                        <w:rPr>
                          <w:rFonts w:ascii="Courier New" w:hAnsi="Courier New" w:cs="Courier New"/>
                          <w:sz w:val="20"/>
                          <w:szCs w:val="20"/>
                        </w:rPr>
                        <w:t xml:space="preserve"> for(int i = 0; i &lt; SHA256_DIGEST_LENGTH; i++)</w:t>
                      </w:r>
                    </w:p>
                    <w:p w:rsidR="004F4408" w:rsidRDefault="004F4408"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sprintf(&amp;mdString[i*2], "%02x", (unsigned int)hash[i]);</w:t>
                      </w:r>
                    </w:p>
                    <w:p w:rsidR="004F4408" w:rsidRDefault="004F4408" w:rsidP="00474AFB">
                      <w:pPr>
                        <w:rPr>
                          <w:rFonts w:ascii="Courier New" w:hAnsi="Courier New" w:cs="Courier New"/>
                          <w:sz w:val="20"/>
                          <w:szCs w:val="20"/>
                        </w:rPr>
                      </w:pPr>
                    </w:p>
                    <w:p w:rsidR="004F4408" w:rsidRPr="004B2AFF" w:rsidRDefault="004F4408"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strcpy(rq-&gt;mdString,mdString);</w:t>
                      </w:r>
                    </w:p>
                    <w:p w:rsidR="004F4408" w:rsidRPr="004B2AFF" w:rsidRDefault="004F4408"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int function_status = -1;</w:t>
                      </w:r>
                    </w:p>
                    <w:p w:rsidR="004F4408" w:rsidRPr="004B2AFF" w:rsidRDefault="004F4408"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rq-&gt;eckey = EC_KEY_new();</w:t>
                      </w:r>
                    </w:p>
                    <w:p w:rsidR="004F4408" w:rsidRDefault="004F4408" w:rsidP="004B2AFF">
                      <w:pPr>
                        <w:rPr>
                          <w:rFonts w:ascii="Courier New" w:hAnsi="Courier New" w:cs="Courier New"/>
                          <w:sz w:val="20"/>
                          <w:szCs w:val="20"/>
                        </w:rPr>
                      </w:pPr>
                      <w:r>
                        <w:rPr>
                          <w:rFonts w:ascii="Courier New" w:hAnsi="Courier New" w:cs="Courier New"/>
                          <w:sz w:val="20"/>
                          <w:szCs w:val="20"/>
                        </w:rPr>
                        <w:t xml:space="preserve"> if (NULL == rq-&gt;eckey){</w:t>
                      </w:r>
                    </w:p>
                    <w:p w:rsidR="004F4408" w:rsidRPr="004B2AFF" w:rsidRDefault="004F4408"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function_status = -1;</w:t>
                      </w:r>
                    </w:p>
                    <w:p w:rsidR="004F4408" w:rsidRDefault="004F4408"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w:t>
                      </w:r>
                    </w:p>
                    <w:p w:rsidR="004F4408" w:rsidRDefault="004F4408" w:rsidP="004B2AFF">
                      <w:pPr>
                        <w:rPr>
                          <w:rFonts w:ascii="Courier New" w:hAnsi="Courier New" w:cs="Courier New"/>
                          <w:sz w:val="20"/>
                          <w:szCs w:val="20"/>
                        </w:rPr>
                      </w:pPr>
                      <w:r>
                        <w:rPr>
                          <w:rFonts w:ascii="Courier New" w:hAnsi="Courier New" w:cs="Courier New"/>
                          <w:sz w:val="20"/>
                          <w:szCs w:val="20"/>
                        </w:rPr>
                        <w:t xml:space="preserve"> else{</w:t>
                      </w:r>
                    </w:p>
                    <w:p w:rsidR="004F4408" w:rsidRPr="004B2AFF" w:rsidRDefault="004F4408" w:rsidP="004B2AFF">
                      <w:pPr>
                        <w:rPr>
                          <w:rFonts w:ascii="Courier New" w:hAnsi="Courier New" w:cs="Courier New"/>
                          <w:sz w:val="20"/>
                          <w:szCs w:val="20"/>
                        </w:rPr>
                      </w:pPr>
                      <w:r>
                        <w:rPr>
                          <w:rFonts w:ascii="Courier New" w:hAnsi="Courier New" w:cs="Courier New"/>
                          <w:sz w:val="20"/>
                          <w:szCs w:val="20"/>
                        </w:rPr>
                        <w:t xml:space="preserve">   EC_GROUP *ecgroup= </w:t>
                      </w:r>
                      <w:r w:rsidRPr="004B2AFF">
                        <w:rPr>
                          <w:rFonts w:ascii="Courier New" w:hAnsi="Courier New" w:cs="Courier New"/>
                          <w:sz w:val="20"/>
                          <w:szCs w:val="20"/>
                        </w:rPr>
                        <w:t>EC_GROUP_new_by_curve_name(NID_secp192k1);</w:t>
                      </w:r>
                    </w:p>
                    <w:p w:rsidR="004F4408" w:rsidRPr="004B2AFF" w:rsidRDefault="004F4408" w:rsidP="004B2AFF">
                      <w:pPr>
                        <w:rPr>
                          <w:rFonts w:ascii="Courier New" w:hAnsi="Courier New" w:cs="Courier New"/>
                          <w:sz w:val="20"/>
                          <w:szCs w:val="20"/>
                        </w:rPr>
                      </w:pPr>
                      <w:r>
                        <w:rPr>
                          <w:rFonts w:ascii="Courier New" w:hAnsi="Courier New" w:cs="Courier New"/>
                          <w:sz w:val="20"/>
                          <w:szCs w:val="20"/>
                        </w:rPr>
                        <w:t xml:space="preserve">   if (NULL == ecgroup)</w:t>
                      </w:r>
                      <w:r w:rsidRPr="004B2AFF">
                        <w:rPr>
                          <w:rFonts w:ascii="Courier New" w:hAnsi="Courier New" w:cs="Courier New"/>
                          <w:sz w:val="20"/>
                          <w:szCs w:val="20"/>
                        </w:rPr>
                        <w:t>{</w:t>
                      </w:r>
                    </w:p>
                    <w:p w:rsidR="004F4408" w:rsidRPr="004B2AFF" w:rsidRDefault="004F4408"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function_status = -1;</w:t>
                      </w:r>
                    </w:p>
                    <w:p w:rsidR="004F4408" w:rsidRPr="00474AFB" w:rsidRDefault="004F4408"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w:t>
                      </w:r>
                    </w:p>
                  </w:txbxContent>
                </v:textbox>
                <w10:anchorlock/>
              </v:shape>
            </w:pict>
          </mc:Fallback>
        </mc:AlternateContent>
      </w:r>
    </w:p>
    <w:p w:rsidR="00392AC4" w:rsidRDefault="004B2AFF" w:rsidP="00474AFB">
      <w:pPr>
        <w:spacing w:after="160" w:line="259" w:lineRule="auto"/>
      </w:pPr>
      <w:r>
        <w:rPr>
          <w:noProof/>
          <w:lang w:eastAsia="id-ID"/>
        </w:rPr>
        <w:lastRenderedPageBreak/>
        <mc:AlternateContent>
          <mc:Choice Requires="wps">
            <w:drawing>
              <wp:inline distT="0" distB="0" distL="0" distR="0">
                <wp:extent cx="3667125" cy="5686425"/>
                <wp:effectExtent l="0" t="0" r="28575" b="28575"/>
                <wp:docPr id="140" name="Text Box 140"/>
                <wp:cNvGraphicFramePr/>
                <a:graphic xmlns:a="http://schemas.openxmlformats.org/drawingml/2006/main">
                  <a:graphicData uri="http://schemas.microsoft.com/office/word/2010/wordprocessingShape">
                    <wps:wsp>
                      <wps:cNvSpPr txBox="1"/>
                      <wps:spPr>
                        <a:xfrm>
                          <a:off x="0" y="0"/>
                          <a:ext cx="3667125" cy="56864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F4408" w:rsidRPr="004B2AFF" w:rsidRDefault="004F4408"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else{</w:t>
                            </w:r>
                          </w:p>
                          <w:p w:rsidR="004F4408" w:rsidRPr="004B2AFF" w:rsidRDefault="004F4408"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int set_group_status = EC_KEY_set_group(rq-&gt;eckey,ecgroup);</w:t>
                            </w:r>
                          </w:p>
                          <w:p w:rsidR="004F4408" w:rsidRPr="004B2AFF" w:rsidRDefault="004F4408"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const int set_group_success = 1;</w:t>
                            </w:r>
                          </w:p>
                          <w:p w:rsidR="004F4408" w:rsidRDefault="004F4408"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if (set_gro</w:t>
                            </w:r>
                            <w:r>
                              <w:rPr>
                                <w:rFonts w:ascii="Courier New" w:hAnsi="Courier New" w:cs="Courier New"/>
                                <w:sz w:val="20"/>
                                <w:szCs w:val="20"/>
                              </w:rPr>
                              <w:t>up_success != set_group_status)</w:t>
                            </w:r>
                          </w:p>
                          <w:p w:rsidR="004F4408" w:rsidRDefault="004F4408"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 xml:space="preserve">                </w:t>
                            </w:r>
                          </w:p>
                          <w:p w:rsidR="004F4408" w:rsidRPr="004B2AFF" w:rsidRDefault="004F4408"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function_status = -1;</w:t>
                            </w:r>
                          </w:p>
                          <w:p w:rsidR="004F4408" w:rsidRPr="004B2AFF" w:rsidRDefault="004F4408"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w:t>
                            </w:r>
                          </w:p>
                          <w:p w:rsidR="004F4408" w:rsidRPr="004B2AFF" w:rsidRDefault="004F4408"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else{</w:t>
                            </w:r>
                          </w:p>
                          <w:p w:rsidR="004F4408" w:rsidRPr="004B2AFF" w:rsidRDefault="004F4408"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 xml:space="preserve">    const int gen_success = 1;</w:t>
                            </w:r>
                          </w:p>
                          <w:p w:rsidR="004F4408" w:rsidRPr="004B2AFF" w:rsidRDefault="004F4408" w:rsidP="004B2AFF">
                            <w:pPr>
                              <w:rPr>
                                <w:rFonts w:ascii="Courier New" w:hAnsi="Courier New" w:cs="Courier New"/>
                                <w:sz w:val="20"/>
                                <w:szCs w:val="20"/>
                              </w:rPr>
                            </w:pPr>
                            <w:r w:rsidRPr="004B2AFF">
                              <w:rPr>
                                <w:rFonts w:ascii="Courier New" w:hAnsi="Courier New" w:cs="Courier New"/>
                                <w:sz w:val="20"/>
                                <w:szCs w:val="20"/>
                              </w:rPr>
                              <w:t xml:space="preserve">      int gen_status = EC_KEY_generate_key(rq-&gt;eckey);</w:t>
                            </w:r>
                          </w:p>
                          <w:p w:rsidR="004F4408" w:rsidRPr="004B2AFF" w:rsidRDefault="004F4408" w:rsidP="004B2AFF">
                            <w:pPr>
                              <w:rPr>
                                <w:rFonts w:ascii="Courier New" w:hAnsi="Courier New" w:cs="Courier New"/>
                                <w:sz w:val="20"/>
                                <w:szCs w:val="20"/>
                              </w:rPr>
                            </w:pPr>
                            <w:r w:rsidRPr="004B2AFF">
                              <w:rPr>
                                <w:rFonts w:ascii="Courier New" w:hAnsi="Courier New" w:cs="Courier New"/>
                                <w:sz w:val="20"/>
                                <w:szCs w:val="20"/>
                              </w:rPr>
                              <w:t xml:space="preserve">      </w:t>
                            </w:r>
                            <w:r>
                              <w:rPr>
                                <w:rFonts w:ascii="Courier New" w:hAnsi="Courier New" w:cs="Courier New"/>
                                <w:sz w:val="20"/>
                                <w:szCs w:val="20"/>
                              </w:rPr>
                              <w:t>if (gen_success != gen_status)</w:t>
                            </w:r>
                            <w:r w:rsidRPr="004B2AFF">
                              <w:rPr>
                                <w:rFonts w:ascii="Courier New" w:hAnsi="Courier New" w:cs="Courier New"/>
                                <w:sz w:val="20"/>
                                <w:szCs w:val="20"/>
                              </w:rPr>
                              <w:t>{</w:t>
                            </w:r>
                          </w:p>
                          <w:p w:rsidR="004F4408" w:rsidRPr="004B2AFF" w:rsidRDefault="004F4408"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 xml:space="preserve">   function_status = -1;</w:t>
                            </w:r>
                          </w:p>
                          <w:p w:rsidR="004F4408" w:rsidRPr="004B2AFF" w:rsidRDefault="004F4408" w:rsidP="004B2AFF">
                            <w:pPr>
                              <w:rPr>
                                <w:rFonts w:ascii="Courier New" w:hAnsi="Courier New" w:cs="Courier New"/>
                                <w:sz w:val="20"/>
                                <w:szCs w:val="20"/>
                              </w:rPr>
                            </w:pPr>
                            <w:r w:rsidRPr="004B2AFF">
                              <w:rPr>
                                <w:rFonts w:ascii="Courier New" w:hAnsi="Courier New" w:cs="Courier New"/>
                                <w:sz w:val="20"/>
                                <w:szCs w:val="20"/>
                              </w:rPr>
                              <w:t xml:space="preserve">      }</w:t>
                            </w:r>
                          </w:p>
                          <w:p w:rsidR="004F4408" w:rsidRPr="004B2AFF" w:rsidRDefault="004F4408" w:rsidP="004B2AFF">
                            <w:pPr>
                              <w:rPr>
                                <w:rFonts w:ascii="Courier New" w:hAnsi="Courier New" w:cs="Courier New"/>
                                <w:sz w:val="20"/>
                                <w:szCs w:val="20"/>
                              </w:rPr>
                            </w:pPr>
                            <w:r w:rsidRPr="004B2AFF">
                              <w:rPr>
                                <w:rFonts w:ascii="Courier New" w:hAnsi="Courier New" w:cs="Courier New"/>
                                <w:sz w:val="20"/>
                                <w:szCs w:val="20"/>
                              </w:rPr>
                              <w:t xml:space="preserve">      else{</w:t>
                            </w:r>
                          </w:p>
                          <w:p w:rsidR="004F4408" w:rsidRPr="004B2AFF" w:rsidRDefault="004F4408" w:rsidP="004B2AFF">
                            <w:pPr>
                              <w:rPr>
                                <w:rFonts w:ascii="Courier New" w:hAnsi="Courier New" w:cs="Courier New"/>
                                <w:sz w:val="20"/>
                                <w:szCs w:val="20"/>
                              </w:rPr>
                            </w:pPr>
                            <w:r w:rsidRPr="004B2AFF">
                              <w:rPr>
                                <w:rFonts w:ascii="Courier New" w:hAnsi="Courier New" w:cs="Courier New"/>
                                <w:sz w:val="20"/>
                                <w:szCs w:val="20"/>
                              </w:rPr>
                              <w:t xml:space="preserve">        rq-&gt;signature = ECDSA_do_sign(ucstr(mdString), strlen(mdString), rq-&gt;eckey);</w:t>
                            </w:r>
                          </w:p>
                          <w:p w:rsidR="004F4408" w:rsidRPr="004B2AFF" w:rsidRDefault="004F4408" w:rsidP="004B2AFF">
                            <w:pPr>
                              <w:rPr>
                                <w:rFonts w:ascii="Courier New" w:hAnsi="Courier New" w:cs="Courier New"/>
                                <w:sz w:val="20"/>
                                <w:szCs w:val="20"/>
                              </w:rPr>
                            </w:pPr>
                            <w:r w:rsidRPr="004B2AFF">
                              <w:rPr>
                                <w:rFonts w:ascii="Courier New" w:hAnsi="Courier New" w:cs="Courier New"/>
                                <w:sz w:val="20"/>
                                <w:szCs w:val="20"/>
                              </w:rPr>
                              <w:t xml:space="preserve">       </w:t>
                            </w:r>
                            <w:r>
                              <w:rPr>
                                <w:rFonts w:ascii="Courier New" w:hAnsi="Courier New" w:cs="Courier New"/>
                                <w:sz w:val="20"/>
                                <w:szCs w:val="20"/>
                              </w:rPr>
                              <w:t xml:space="preserve"> if (NULL == rq-&gt;signature)</w:t>
                            </w:r>
                            <w:r w:rsidRPr="004B2AFF">
                              <w:rPr>
                                <w:rFonts w:ascii="Courier New" w:hAnsi="Courier New" w:cs="Courier New"/>
                                <w:sz w:val="20"/>
                                <w:szCs w:val="20"/>
                              </w:rPr>
                              <w:t>{</w:t>
                            </w:r>
                          </w:p>
                          <w:p w:rsidR="004F4408" w:rsidRPr="004B2AFF" w:rsidRDefault="004F4408"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 xml:space="preserve">  function_status = -1;</w:t>
                            </w:r>
                          </w:p>
                          <w:p w:rsidR="004F4408" w:rsidRPr="004B2AFF" w:rsidRDefault="004F4408" w:rsidP="004B2AFF">
                            <w:pPr>
                              <w:rPr>
                                <w:rFonts w:ascii="Courier New" w:hAnsi="Courier New" w:cs="Courier New"/>
                                <w:sz w:val="20"/>
                                <w:szCs w:val="20"/>
                              </w:rPr>
                            </w:pPr>
                            <w:r w:rsidRPr="004B2AFF">
                              <w:rPr>
                                <w:rFonts w:ascii="Courier New" w:hAnsi="Courier New" w:cs="Courier New"/>
                                <w:sz w:val="20"/>
                                <w:szCs w:val="20"/>
                              </w:rPr>
                              <w:t xml:space="preserve">        }</w:t>
                            </w:r>
                          </w:p>
                          <w:p w:rsidR="004F4408" w:rsidRDefault="004F4408" w:rsidP="004B2AFF">
                            <w:pPr>
                              <w:rPr>
                                <w:rFonts w:ascii="Courier New" w:hAnsi="Courier New" w:cs="Courier New"/>
                                <w:sz w:val="20"/>
                                <w:szCs w:val="20"/>
                              </w:rPr>
                            </w:pPr>
                            <w:r w:rsidRPr="004B2AFF">
                              <w:rPr>
                                <w:rFonts w:ascii="Courier New" w:hAnsi="Courier New" w:cs="Courier New"/>
                                <w:sz w:val="20"/>
                                <w:szCs w:val="20"/>
                              </w:rPr>
                              <w:t xml:space="preserve">        </w:t>
                            </w:r>
                            <w:r>
                              <w:rPr>
                                <w:rFonts w:ascii="Courier New" w:hAnsi="Courier New" w:cs="Courier New"/>
                                <w:sz w:val="20"/>
                                <w:szCs w:val="20"/>
                              </w:rPr>
                              <w:t>else{</w:t>
                            </w:r>
                          </w:p>
                          <w:p w:rsidR="004F4408" w:rsidRPr="004B2AFF" w:rsidRDefault="004F4408"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 xml:space="preserve">  function_status = 1;</w:t>
                            </w:r>
                          </w:p>
                          <w:p w:rsidR="004F4408" w:rsidRPr="004B2AFF" w:rsidRDefault="004F4408" w:rsidP="004B2AFF">
                            <w:pPr>
                              <w:rPr>
                                <w:rFonts w:ascii="Courier New" w:hAnsi="Courier New" w:cs="Courier New"/>
                                <w:sz w:val="20"/>
                                <w:szCs w:val="20"/>
                              </w:rPr>
                            </w:pPr>
                            <w:r w:rsidRPr="004B2AFF">
                              <w:rPr>
                                <w:rFonts w:ascii="Courier New" w:hAnsi="Courier New" w:cs="Courier New"/>
                                <w:sz w:val="20"/>
                                <w:szCs w:val="20"/>
                              </w:rPr>
                              <w:t xml:space="preserve">        }</w:t>
                            </w:r>
                          </w:p>
                          <w:p w:rsidR="004F4408" w:rsidRPr="004B2AFF" w:rsidRDefault="004F4408"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w:t>
                            </w:r>
                          </w:p>
                          <w:p w:rsidR="004F4408" w:rsidRPr="004B2AFF" w:rsidRDefault="004F4408"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w:t>
                            </w:r>
                          </w:p>
                          <w:p w:rsidR="004F4408" w:rsidRPr="004B2AFF" w:rsidRDefault="004F4408" w:rsidP="004B2AFF">
                            <w:pPr>
                              <w:rPr>
                                <w:rFonts w:ascii="Courier New" w:hAnsi="Courier New" w:cs="Courier New"/>
                                <w:sz w:val="20"/>
                                <w:szCs w:val="20"/>
                              </w:rPr>
                            </w:pPr>
                            <w:r w:rsidRPr="004B2AFF">
                              <w:rPr>
                                <w:rFonts w:ascii="Courier New" w:hAnsi="Courier New" w:cs="Courier New"/>
                                <w:sz w:val="20"/>
                                <w:szCs w:val="20"/>
                              </w:rPr>
                              <w:t xml:space="preserve">      EC_GROUP_free(ecgroup);</w:t>
                            </w:r>
                          </w:p>
                          <w:p w:rsidR="004F4408" w:rsidRDefault="004F4408" w:rsidP="004B2AFF">
                            <w:pPr>
                              <w:rPr>
                                <w:rFonts w:ascii="Courier New" w:hAnsi="Courier New" w:cs="Courier New"/>
                                <w:sz w:val="20"/>
                                <w:szCs w:val="20"/>
                              </w:rPr>
                            </w:pPr>
                            <w:r w:rsidRPr="004B2AFF">
                              <w:rPr>
                                <w:rFonts w:ascii="Courier New" w:hAnsi="Courier New" w:cs="Courier New"/>
                                <w:sz w:val="20"/>
                                <w:szCs w:val="20"/>
                              </w:rPr>
                              <w:t xml:space="preserve">      </w:t>
                            </w:r>
                            <w:r>
                              <w:rPr>
                                <w:rFonts w:ascii="Courier New" w:hAnsi="Courier New" w:cs="Courier New"/>
                                <w:sz w:val="20"/>
                                <w:szCs w:val="20"/>
                              </w:rPr>
                              <w:t>}</w:t>
                            </w:r>
                            <w:r w:rsidRPr="004B2AFF">
                              <w:rPr>
                                <w:rFonts w:ascii="Courier New" w:hAnsi="Courier New" w:cs="Courier New"/>
                                <w:sz w:val="20"/>
                                <w:szCs w:val="20"/>
                              </w:rPr>
                              <w:t>}</w:t>
                            </w:r>
                          </w:p>
                          <w:p w:rsidR="004F4408" w:rsidRPr="004B2AFF" w:rsidRDefault="004F4408" w:rsidP="004B2AFF">
                            <w:pPr>
                              <w:rPr>
                                <w:rFonts w:ascii="Courier New" w:hAnsi="Courier New" w:cs="Courier New"/>
                                <w:sz w:val="20"/>
                                <w:szCs w:val="20"/>
                              </w:rPr>
                            </w:pPr>
                            <w:r w:rsidRPr="004B2AFF">
                              <w:rPr>
                                <w:rFonts w:ascii="Courier New" w:hAnsi="Courier New" w:cs="Courier New"/>
                                <w:sz w:val="20"/>
                                <w:szCs w:val="20"/>
                              </w:rPr>
                              <w:t>for(int i=0; i &lt; (int)myneigh[index].size(); i++){</w:t>
                            </w:r>
                          </w:p>
                          <w:p w:rsidR="004F4408" w:rsidRPr="004B2AFF" w:rsidRDefault="004F4408" w:rsidP="004B2AFF">
                            <w:pPr>
                              <w:rPr>
                                <w:rFonts w:ascii="Courier New" w:hAnsi="Courier New" w:cs="Courier New"/>
                                <w:sz w:val="20"/>
                                <w:szCs w:val="20"/>
                              </w:rPr>
                            </w:pPr>
                            <w:r w:rsidRPr="004B2AFF">
                              <w:rPr>
                                <w:rFonts w:ascii="Courier New" w:hAnsi="Courier New" w:cs="Courier New"/>
                                <w:sz w:val="20"/>
                                <w:szCs w:val="20"/>
                              </w:rPr>
                              <w:t xml:space="preserve">    if((int)rq-&gt;rq_dst != (int)myneigh[index][i]){</w:t>
                            </w:r>
                          </w:p>
                          <w:p w:rsidR="004F4408" w:rsidRPr="004B2AFF" w:rsidRDefault="004F4408" w:rsidP="004B2AFF">
                            <w:pPr>
                              <w:rPr>
                                <w:rFonts w:ascii="Courier New" w:hAnsi="Courier New" w:cs="Courier New"/>
                                <w:sz w:val="20"/>
                                <w:szCs w:val="20"/>
                              </w:rPr>
                            </w:pPr>
                            <w:r w:rsidRPr="004B2AFF">
                              <w:rPr>
                                <w:rFonts w:ascii="Courier New" w:hAnsi="Courier New" w:cs="Courier New"/>
                                <w:sz w:val="20"/>
                                <w:szCs w:val="20"/>
                              </w:rPr>
                              <w:t xml:space="preserve">      kirimke[(int)myneigh[index][i]][index] += 1;  </w:t>
                            </w:r>
                          </w:p>
                          <w:p w:rsidR="004F4408" w:rsidRPr="004B2AFF" w:rsidRDefault="004F4408" w:rsidP="004B2AFF">
                            <w:pPr>
                              <w:rPr>
                                <w:rFonts w:ascii="Courier New" w:hAnsi="Courier New" w:cs="Courier New"/>
                                <w:sz w:val="20"/>
                                <w:szCs w:val="20"/>
                              </w:rPr>
                            </w:pPr>
                            <w:r>
                              <w:rPr>
                                <w:rFonts w:ascii="Courier New" w:hAnsi="Courier New" w:cs="Courier New"/>
                                <w:sz w:val="20"/>
                                <w:szCs w:val="20"/>
                              </w:rPr>
                              <w:t xml:space="preserve">    }}</w:t>
                            </w:r>
                          </w:p>
                          <w:p w:rsidR="004F4408" w:rsidRPr="004B2AFF" w:rsidRDefault="004F4408" w:rsidP="004B2AFF">
                            <w:pPr>
                              <w:rPr>
                                <w:rFonts w:ascii="Courier New" w:hAnsi="Courier New" w:cs="Courier New"/>
                                <w:sz w:val="20"/>
                                <w:szCs w:val="20"/>
                              </w:rPr>
                            </w:pPr>
                            <w:r w:rsidRPr="004B2AFF">
                              <w:rPr>
                                <w:rFonts w:ascii="Courier New" w:hAnsi="Courier New" w:cs="Courier New"/>
                                <w:sz w:val="20"/>
                                <w:szCs w:val="20"/>
                              </w:rPr>
                              <w:t xml:space="preserve"> Scheduler::insta</w:t>
                            </w:r>
                            <w:r>
                              <w:rPr>
                                <w:rFonts w:ascii="Courier New" w:hAnsi="Courier New" w:cs="Courier New"/>
                                <w:sz w:val="20"/>
                                <w:szCs w:val="20"/>
                              </w:rPr>
                              <w:t>nce().schedule(target_, p, 0.);</w:t>
                            </w:r>
                          </w:p>
                          <w:p w:rsidR="004F4408" w:rsidRPr="004B2AFF" w:rsidRDefault="004F4408" w:rsidP="004B2AFF">
                            <w:pPr>
                              <w:rPr>
                                <w:rFonts w:ascii="Courier New" w:hAnsi="Courier New" w:cs="Courier New"/>
                                <w:sz w:val="20"/>
                                <w:szCs w:val="20"/>
                              </w:rPr>
                            </w:pPr>
                            <w:r w:rsidRPr="004B2AFF">
                              <w:rPr>
                                <w:rFonts w:ascii="Courier New" w:hAnsi="Courier New" w:cs="Courier New"/>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40" o:spid="_x0000_s1083" type="#_x0000_t202" style="width:288.75pt;height:44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" fillcolor="white [3201]" strokeweight=".5pt">
                <v:textbox>
                  <w:txbxContent>
                    <w:p w:rsidR="004F4408" w:rsidRPr="004B2AFF" w:rsidRDefault="004F4408"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else{</w:t>
                      </w:r>
                    </w:p>
                    <w:p w:rsidR="004F4408" w:rsidRPr="004B2AFF" w:rsidRDefault="004F4408"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int set_group_status = EC_KEY_set_group(rq-&gt;eckey,ecgroup);</w:t>
                      </w:r>
                    </w:p>
                    <w:p w:rsidR="004F4408" w:rsidRPr="004B2AFF" w:rsidRDefault="004F4408"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const int set_group_success = 1;</w:t>
                      </w:r>
                    </w:p>
                    <w:p w:rsidR="004F4408" w:rsidRDefault="004F4408"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if (set_gro</w:t>
                      </w:r>
                      <w:r>
                        <w:rPr>
                          <w:rFonts w:ascii="Courier New" w:hAnsi="Courier New" w:cs="Courier New"/>
                          <w:sz w:val="20"/>
                          <w:szCs w:val="20"/>
                        </w:rPr>
                        <w:t>up_success != set_group_status)</w:t>
                      </w:r>
                    </w:p>
                    <w:p w:rsidR="004F4408" w:rsidRDefault="004F4408"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 xml:space="preserve">                </w:t>
                      </w:r>
                    </w:p>
                    <w:p w:rsidR="004F4408" w:rsidRPr="004B2AFF" w:rsidRDefault="004F4408"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function_status = -1;</w:t>
                      </w:r>
                    </w:p>
                    <w:p w:rsidR="004F4408" w:rsidRPr="004B2AFF" w:rsidRDefault="004F4408"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w:t>
                      </w:r>
                    </w:p>
                    <w:p w:rsidR="004F4408" w:rsidRPr="004B2AFF" w:rsidRDefault="004F4408"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else{</w:t>
                      </w:r>
                    </w:p>
                    <w:p w:rsidR="004F4408" w:rsidRPr="004B2AFF" w:rsidRDefault="004F4408"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 xml:space="preserve">    const int gen_success = 1;</w:t>
                      </w:r>
                    </w:p>
                    <w:p w:rsidR="004F4408" w:rsidRPr="004B2AFF" w:rsidRDefault="004F4408" w:rsidP="004B2AFF">
                      <w:pPr>
                        <w:rPr>
                          <w:rFonts w:ascii="Courier New" w:hAnsi="Courier New" w:cs="Courier New"/>
                          <w:sz w:val="20"/>
                          <w:szCs w:val="20"/>
                        </w:rPr>
                      </w:pPr>
                      <w:r w:rsidRPr="004B2AFF">
                        <w:rPr>
                          <w:rFonts w:ascii="Courier New" w:hAnsi="Courier New" w:cs="Courier New"/>
                          <w:sz w:val="20"/>
                          <w:szCs w:val="20"/>
                        </w:rPr>
                        <w:t xml:space="preserve">      int gen_status = EC_KEY_generate_key(rq-&gt;eckey);</w:t>
                      </w:r>
                    </w:p>
                    <w:p w:rsidR="004F4408" w:rsidRPr="004B2AFF" w:rsidRDefault="004F4408" w:rsidP="004B2AFF">
                      <w:pPr>
                        <w:rPr>
                          <w:rFonts w:ascii="Courier New" w:hAnsi="Courier New" w:cs="Courier New"/>
                          <w:sz w:val="20"/>
                          <w:szCs w:val="20"/>
                        </w:rPr>
                      </w:pPr>
                      <w:r w:rsidRPr="004B2AFF">
                        <w:rPr>
                          <w:rFonts w:ascii="Courier New" w:hAnsi="Courier New" w:cs="Courier New"/>
                          <w:sz w:val="20"/>
                          <w:szCs w:val="20"/>
                        </w:rPr>
                        <w:t xml:space="preserve">      </w:t>
                      </w:r>
                      <w:r>
                        <w:rPr>
                          <w:rFonts w:ascii="Courier New" w:hAnsi="Courier New" w:cs="Courier New"/>
                          <w:sz w:val="20"/>
                          <w:szCs w:val="20"/>
                        </w:rPr>
                        <w:t>if (gen_success != gen_status)</w:t>
                      </w:r>
                      <w:r w:rsidRPr="004B2AFF">
                        <w:rPr>
                          <w:rFonts w:ascii="Courier New" w:hAnsi="Courier New" w:cs="Courier New"/>
                          <w:sz w:val="20"/>
                          <w:szCs w:val="20"/>
                        </w:rPr>
                        <w:t>{</w:t>
                      </w:r>
                    </w:p>
                    <w:p w:rsidR="004F4408" w:rsidRPr="004B2AFF" w:rsidRDefault="004F4408"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 xml:space="preserve">   function_status = -1;</w:t>
                      </w:r>
                    </w:p>
                    <w:p w:rsidR="004F4408" w:rsidRPr="004B2AFF" w:rsidRDefault="004F4408" w:rsidP="004B2AFF">
                      <w:pPr>
                        <w:rPr>
                          <w:rFonts w:ascii="Courier New" w:hAnsi="Courier New" w:cs="Courier New"/>
                          <w:sz w:val="20"/>
                          <w:szCs w:val="20"/>
                        </w:rPr>
                      </w:pPr>
                      <w:r w:rsidRPr="004B2AFF">
                        <w:rPr>
                          <w:rFonts w:ascii="Courier New" w:hAnsi="Courier New" w:cs="Courier New"/>
                          <w:sz w:val="20"/>
                          <w:szCs w:val="20"/>
                        </w:rPr>
                        <w:t xml:space="preserve">      }</w:t>
                      </w:r>
                    </w:p>
                    <w:p w:rsidR="004F4408" w:rsidRPr="004B2AFF" w:rsidRDefault="004F4408" w:rsidP="004B2AFF">
                      <w:pPr>
                        <w:rPr>
                          <w:rFonts w:ascii="Courier New" w:hAnsi="Courier New" w:cs="Courier New"/>
                          <w:sz w:val="20"/>
                          <w:szCs w:val="20"/>
                        </w:rPr>
                      </w:pPr>
                      <w:r w:rsidRPr="004B2AFF">
                        <w:rPr>
                          <w:rFonts w:ascii="Courier New" w:hAnsi="Courier New" w:cs="Courier New"/>
                          <w:sz w:val="20"/>
                          <w:szCs w:val="20"/>
                        </w:rPr>
                        <w:t xml:space="preserve">      else{</w:t>
                      </w:r>
                    </w:p>
                    <w:p w:rsidR="004F4408" w:rsidRPr="004B2AFF" w:rsidRDefault="004F4408" w:rsidP="004B2AFF">
                      <w:pPr>
                        <w:rPr>
                          <w:rFonts w:ascii="Courier New" w:hAnsi="Courier New" w:cs="Courier New"/>
                          <w:sz w:val="20"/>
                          <w:szCs w:val="20"/>
                        </w:rPr>
                      </w:pPr>
                      <w:r w:rsidRPr="004B2AFF">
                        <w:rPr>
                          <w:rFonts w:ascii="Courier New" w:hAnsi="Courier New" w:cs="Courier New"/>
                          <w:sz w:val="20"/>
                          <w:szCs w:val="20"/>
                        </w:rPr>
                        <w:t xml:space="preserve">        rq-&gt;signature = ECDSA_do_sign(ucstr(mdString), strlen(mdString), rq-&gt;eckey);</w:t>
                      </w:r>
                    </w:p>
                    <w:p w:rsidR="004F4408" w:rsidRPr="004B2AFF" w:rsidRDefault="004F4408" w:rsidP="004B2AFF">
                      <w:pPr>
                        <w:rPr>
                          <w:rFonts w:ascii="Courier New" w:hAnsi="Courier New" w:cs="Courier New"/>
                          <w:sz w:val="20"/>
                          <w:szCs w:val="20"/>
                        </w:rPr>
                      </w:pPr>
                      <w:r w:rsidRPr="004B2AFF">
                        <w:rPr>
                          <w:rFonts w:ascii="Courier New" w:hAnsi="Courier New" w:cs="Courier New"/>
                          <w:sz w:val="20"/>
                          <w:szCs w:val="20"/>
                        </w:rPr>
                        <w:t xml:space="preserve">       </w:t>
                      </w:r>
                      <w:r>
                        <w:rPr>
                          <w:rFonts w:ascii="Courier New" w:hAnsi="Courier New" w:cs="Courier New"/>
                          <w:sz w:val="20"/>
                          <w:szCs w:val="20"/>
                        </w:rPr>
                        <w:t xml:space="preserve"> if (NULL == rq-&gt;signature)</w:t>
                      </w:r>
                      <w:r w:rsidRPr="004B2AFF">
                        <w:rPr>
                          <w:rFonts w:ascii="Courier New" w:hAnsi="Courier New" w:cs="Courier New"/>
                          <w:sz w:val="20"/>
                          <w:szCs w:val="20"/>
                        </w:rPr>
                        <w:t>{</w:t>
                      </w:r>
                    </w:p>
                    <w:p w:rsidR="004F4408" w:rsidRPr="004B2AFF" w:rsidRDefault="004F4408"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 xml:space="preserve">  function_status = -1;</w:t>
                      </w:r>
                    </w:p>
                    <w:p w:rsidR="004F4408" w:rsidRPr="004B2AFF" w:rsidRDefault="004F4408" w:rsidP="004B2AFF">
                      <w:pPr>
                        <w:rPr>
                          <w:rFonts w:ascii="Courier New" w:hAnsi="Courier New" w:cs="Courier New"/>
                          <w:sz w:val="20"/>
                          <w:szCs w:val="20"/>
                        </w:rPr>
                      </w:pPr>
                      <w:r w:rsidRPr="004B2AFF">
                        <w:rPr>
                          <w:rFonts w:ascii="Courier New" w:hAnsi="Courier New" w:cs="Courier New"/>
                          <w:sz w:val="20"/>
                          <w:szCs w:val="20"/>
                        </w:rPr>
                        <w:t xml:space="preserve">        }</w:t>
                      </w:r>
                    </w:p>
                    <w:p w:rsidR="004F4408" w:rsidRDefault="004F4408" w:rsidP="004B2AFF">
                      <w:pPr>
                        <w:rPr>
                          <w:rFonts w:ascii="Courier New" w:hAnsi="Courier New" w:cs="Courier New"/>
                          <w:sz w:val="20"/>
                          <w:szCs w:val="20"/>
                        </w:rPr>
                      </w:pPr>
                      <w:r w:rsidRPr="004B2AFF">
                        <w:rPr>
                          <w:rFonts w:ascii="Courier New" w:hAnsi="Courier New" w:cs="Courier New"/>
                          <w:sz w:val="20"/>
                          <w:szCs w:val="20"/>
                        </w:rPr>
                        <w:t xml:space="preserve">        </w:t>
                      </w:r>
                      <w:r>
                        <w:rPr>
                          <w:rFonts w:ascii="Courier New" w:hAnsi="Courier New" w:cs="Courier New"/>
                          <w:sz w:val="20"/>
                          <w:szCs w:val="20"/>
                        </w:rPr>
                        <w:t>else{</w:t>
                      </w:r>
                    </w:p>
                    <w:p w:rsidR="004F4408" w:rsidRPr="004B2AFF" w:rsidRDefault="004F4408"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 xml:space="preserve">  function_status = 1;</w:t>
                      </w:r>
                    </w:p>
                    <w:p w:rsidR="004F4408" w:rsidRPr="004B2AFF" w:rsidRDefault="004F4408" w:rsidP="004B2AFF">
                      <w:pPr>
                        <w:rPr>
                          <w:rFonts w:ascii="Courier New" w:hAnsi="Courier New" w:cs="Courier New"/>
                          <w:sz w:val="20"/>
                          <w:szCs w:val="20"/>
                        </w:rPr>
                      </w:pPr>
                      <w:r w:rsidRPr="004B2AFF">
                        <w:rPr>
                          <w:rFonts w:ascii="Courier New" w:hAnsi="Courier New" w:cs="Courier New"/>
                          <w:sz w:val="20"/>
                          <w:szCs w:val="20"/>
                        </w:rPr>
                        <w:t xml:space="preserve">        }</w:t>
                      </w:r>
                    </w:p>
                    <w:p w:rsidR="004F4408" w:rsidRPr="004B2AFF" w:rsidRDefault="004F4408"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w:t>
                      </w:r>
                    </w:p>
                    <w:p w:rsidR="004F4408" w:rsidRPr="004B2AFF" w:rsidRDefault="004F4408"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w:t>
                      </w:r>
                    </w:p>
                    <w:p w:rsidR="004F4408" w:rsidRPr="004B2AFF" w:rsidRDefault="004F4408" w:rsidP="004B2AFF">
                      <w:pPr>
                        <w:rPr>
                          <w:rFonts w:ascii="Courier New" w:hAnsi="Courier New" w:cs="Courier New"/>
                          <w:sz w:val="20"/>
                          <w:szCs w:val="20"/>
                        </w:rPr>
                      </w:pPr>
                      <w:r w:rsidRPr="004B2AFF">
                        <w:rPr>
                          <w:rFonts w:ascii="Courier New" w:hAnsi="Courier New" w:cs="Courier New"/>
                          <w:sz w:val="20"/>
                          <w:szCs w:val="20"/>
                        </w:rPr>
                        <w:t xml:space="preserve">      EC_GROUP_free(ecgroup);</w:t>
                      </w:r>
                    </w:p>
                    <w:p w:rsidR="004F4408" w:rsidRDefault="004F4408" w:rsidP="004B2AFF">
                      <w:pPr>
                        <w:rPr>
                          <w:rFonts w:ascii="Courier New" w:hAnsi="Courier New" w:cs="Courier New"/>
                          <w:sz w:val="20"/>
                          <w:szCs w:val="20"/>
                        </w:rPr>
                      </w:pPr>
                      <w:r w:rsidRPr="004B2AFF">
                        <w:rPr>
                          <w:rFonts w:ascii="Courier New" w:hAnsi="Courier New" w:cs="Courier New"/>
                          <w:sz w:val="20"/>
                          <w:szCs w:val="20"/>
                        </w:rPr>
                        <w:t xml:space="preserve">      </w:t>
                      </w:r>
                      <w:r>
                        <w:rPr>
                          <w:rFonts w:ascii="Courier New" w:hAnsi="Courier New" w:cs="Courier New"/>
                          <w:sz w:val="20"/>
                          <w:szCs w:val="20"/>
                        </w:rPr>
                        <w:t>}</w:t>
                      </w:r>
                      <w:r w:rsidRPr="004B2AFF">
                        <w:rPr>
                          <w:rFonts w:ascii="Courier New" w:hAnsi="Courier New" w:cs="Courier New"/>
                          <w:sz w:val="20"/>
                          <w:szCs w:val="20"/>
                        </w:rPr>
                        <w:t>}</w:t>
                      </w:r>
                    </w:p>
                    <w:p w:rsidR="004F4408" w:rsidRPr="004B2AFF" w:rsidRDefault="004F4408" w:rsidP="004B2AFF">
                      <w:pPr>
                        <w:rPr>
                          <w:rFonts w:ascii="Courier New" w:hAnsi="Courier New" w:cs="Courier New"/>
                          <w:sz w:val="20"/>
                          <w:szCs w:val="20"/>
                        </w:rPr>
                      </w:pPr>
                      <w:r w:rsidRPr="004B2AFF">
                        <w:rPr>
                          <w:rFonts w:ascii="Courier New" w:hAnsi="Courier New" w:cs="Courier New"/>
                          <w:sz w:val="20"/>
                          <w:szCs w:val="20"/>
                        </w:rPr>
                        <w:t>for(int i=0; i &lt; (int)myneigh[index].size(); i++){</w:t>
                      </w:r>
                    </w:p>
                    <w:p w:rsidR="004F4408" w:rsidRPr="004B2AFF" w:rsidRDefault="004F4408" w:rsidP="004B2AFF">
                      <w:pPr>
                        <w:rPr>
                          <w:rFonts w:ascii="Courier New" w:hAnsi="Courier New" w:cs="Courier New"/>
                          <w:sz w:val="20"/>
                          <w:szCs w:val="20"/>
                        </w:rPr>
                      </w:pPr>
                      <w:r w:rsidRPr="004B2AFF">
                        <w:rPr>
                          <w:rFonts w:ascii="Courier New" w:hAnsi="Courier New" w:cs="Courier New"/>
                          <w:sz w:val="20"/>
                          <w:szCs w:val="20"/>
                        </w:rPr>
                        <w:t xml:space="preserve">    if((int)rq-&gt;rq_dst != (int)myneigh[index][i]){</w:t>
                      </w:r>
                    </w:p>
                    <w:p w:rsidR="004F4408" w:rsidRPr="004B2AFF" w:rsidRDefault="004F4408" w:rsidP="004B2AFF">
                      <w:pPr>
                        <w:rPr>
                          <w:rFonts w:ascii="Courier New" w:hAnsi="Courier New" w:cs="Courier New"/>
                          <w:sz w:val="20"/>
                          <w:szCs w:val="20"/>
                        </w:rPr>
                      </w:pPr>
                      <w:r w:rsidRPr="004B2AFF">
                        <w:rPr>
                          <w:rFonts w:ascii="Courier New" w:hAnsi="Courier New" w:cs="Courier New"/>
                          <w:sz w:val="20"/>
                          <w:szCs w:val="20"/>
                        </w:rPr>
                        <w:t xml:space="preserve">      kirimke[(int)myneigh[index][i]][index] += 1;  </w:t>
                      </w:r>
                    </w:p>
                    <w:p w:rsidR="004F4408" w:rsidRPr="004B2AFF" w:rsidRDefault="004F4408" w:rsidP="004B2AFF">
                      <w:pPr>
                        <w:rPr>
                          <w:rFonts w:ascii="Courier New" w:hAnsi="Courier New" w:cs="Courier New"/>
                          <w:sz w:val="20"/>
                          <w:szCs w:val="20"/>
                        </w:rPr>
                      </w:pPr>
                      <w:r>
                        <w:rPr>
                          <w:rFonts w:ascii="Courier New" w:hAnsi="Courier New" w:cs="Courier New"/>
                          <w:sz w:val="20"/>
                          <w:szCs w:val="20"/>
                        </w:rPr>
                        <w:t xml:space="preserve">    }}</w:t>
                      </w:r>
                    </w:p>
                    <w:p w:rsidR="004F4408" w:rsidRPr="004B2AFF" w:rsidRDefault="004F4408" w:rsidP="004B2AFF">
                      <w:pPr>
                        <w:rPr>
                          <w:rFonts w:ascii="Courier New" w:hAnsi="Courier New" w:cs="Courier New"/>
                          <w:sz w:val="20"/>
                          <w:szCs w:val="20"/>
                        </w:rPr>
                      </w:pPr>
                      <w:r w:rsidRPr="004B2AFF">
                        <w:rPr>
                          <w:rFonts w:ascii="Courier New" w:hAnsi="Courier New" w:cs="Courier New"/>
                          <w:sz w:val="20"/>
                          <w:szCs w:val="20"/>
                        </w:rPr>
                        <w:t xml:space="preserve"> Scheduler::insta</w:t>
                      </w:r>
                      <w:r>
                        <w:rPr>
                          <w:rFonts w:ascii="Courier New" w:hAnsi="Courier New" w:cs="Courier New"/>
                          <w:sz w:val="20"/>
                          <w:szCs w:val="20"/>
                        </w:rPr>
                        <w:t>nce().schedule(target_, p, 0.);</w:t>
                      </w:r>
                    </w:p>
                    <w:p w:rsidR="004F4408" w:rsidRPr="004B2AFF" w:rsidRDefault="004F4408" w:rsidP="004B2AFF">
                      <w:pPr>
                        <w:rPr>
                          <w:rFonts w:ascii="Courier New" w:hAnsi="Courier New" w:cs="Courier New"/>
                          <w:sz w:val="20"/>
                          <w:szCs w:val="20"/>
                        </w:rPr>
                      </w:pPr>
                      <w:r w:rsidRPr="004B2AFF">
                        <w:rPr>
                          <w:rFonts w:ascii="Courier New" w:hAnsi="Courier New" w:cs="Courier New"/>
                          <w:sz w:val="20"/>
                          <w:szCs w:val="20"/>
                        </w:rPr>
                        <w:t>}</w:t>
                      </w:r>
                    </w:p>
                  </w:txbxContent>
                </v:textbox>
                <w10:anchorlock/>
              </v:shape>
            </w:pict>
          </mc:Fallback>
        </mc:AlternateContent>
      </w:r>
    </w:p>
    <w:p w:rsidR="00041785" w:rsidRDefault="00392AC4" w:rsidP="00041785">
      <w:pPr>
        <w:pStyle w:val="Heading2"/>
        <w:numPr>
          <w:ilvl w:val="0"/>
          <w:numId w:val="0"/>
        </w:numPr>
        <w:ind w:left="576" w:hanging="576"/>
      </w:pPr>
      <w:bookmarkStart w:id="311" w:name="_Ref483799437"/>
      <w:bookmarkStart w:id="312" w:name="_Toc487272960"/>
      <w:r>
        <w:lastRenderedPageBreak/>
        <w:t xml:space="preserve">A.5 Kode Skrip AWK </w:t>
      </w:r>
      <w:r w:rsidRPr="00041785">
        <w:rPr>
          <w:i/>
        </w:rPr>
        <w:t>Packet Delivery Ratio</w:t>
      </w:r>
      <w:bookmarkEnd w:id="311"/>
      <w:bookmarkEnd w:id="312"/>
    </w:p>
    <w:p w:rsidR="00041785" w:rsidRDefault="00041785" w:rsidP="00041785"/>
    <w:p w:rsidR="00041785" w:rsidRDefault="00041785" w:rsidP="00041785">
      <w:r>
        <w:rPr>
          <w:noProof/>
          <w:lang w:eastAsia="id-ID"/>
        </w:rPr>
        <mc:AlternateContent>
          <mc:Choice Requires="wps">
            <w:drawing>
              <wp:inline distT="0" distB="0" distL="0" distR="0">
                <wp:extent cx="3676650" cy="3409950"/>
                <wp:effectExtent l="0" t="0" r="19050" b="19050"/>
                <wp:docPr id="141" name="Text Box 141"/>
                <wp:cNvGraphicFramePr/>
                <a:graphic xmlns:a="http://schemas.openxmlformats.org/drawingml/2006/main">
                  <a:graphicData uri="http://schemas.microsoft.com/office/word/2010/wordprocessingShape">
                    <wps:wsp>
                      <wps:cNvSpPr txBox="1"/>
                      <wps:spPr>
                        <a:xfrm>
                          <a:off x="0" y="0"/>
                          <a:ext cx="3676650" cy="34099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F4408" w:rsidRPr="00041785" w:rsidRDefault="004F4408" w:rsidP="00041785">
                            <w:pPr>
                              <w:rPr>
                                <w:rFonts w:ascii="Courier New" w:hAnsi="Courier New" w:cs="Courier New"/>
                                <w:sz w:val="20"/>
                                <w:szCs w:val="20"/>
                              </w:rPr>
                            </w:pPr>
                            <w:r w:rsidRPr="00041785">
                              <w:rPr>
                                <w:rFonts w:ascii="Courier New" w:hAnsi="Courier New" w:cs="Courier New"/>
                                <w:sz w:val="20"/>
                                <w:szCs w:val="20"/>
                              </w:rPr>
                              <w:t>BEGIN {</w:t>
                            </w:r>
                          </w:p>
                          <w:p w:rsidR="004F4408" w:rsidRPr="00041785" w:rsidRDefault="004F4408" w:rsidP="00041785">
                            <w:pPr>
                              <w:rPr>
                                <w:rFonts w:ascii="Courier New" w:hAnsi="Courier New" w:cs="Courier New"/>
                                <w:sz w:val="20"/>
                                <w:szCs w:val="20"/>
                              </w:rPr>
                            </w:pPr>
                            <w:r w:rsidRPr="00041785">
                              <w:rPr>
                                <w:rFonts w:ascii="Courier New" w:hAnsi="Courier New" w:cs="Courier New"/>
                                <w:sz w:val="20"/>
                                <w:szCs w:val="20"/>
                              </w:rPr>
                              <w:t xml:space="preserve">        sendLine = 0;</w:t>
                            </w:r>
                          </w:p>
                          <w:p w:rsidR="004F4408" w:rsidRPr="00041785" w:rsidRDefault="004F4408" w:rsidP="00041785">
                            <w:pPr>
                              <w:rPr>
                                <w:rFonts w:ascii="Courier New" w:hAnsi="Courier New" w:cs="Courier New"/>
                                <w:sz w:val="20"/>
                                <w:szCs w:val="20"/>
                              </w:rPr>
                            </w:pPr>
                            <w:r w:rsidRPr="00041785">
                              <w:rPr>
                                <w:rFonts w:ascii="Courier New" w:hAnsi="Courier New" w:cs="Courier New"/>
                                <w:sz w:val="20"/>
                                <w:szCs w:val="20"/>
                              </w:rPr>
                              <w:t xml:space="preserve">        recvLine = 0;</w:t>
                            </w:r>
                          </w:p>
                          <w:p w:rsidR="004F4408" w:rsidRPr="00041785" w:rsidRDefault="004F4408" w:rsidP="00041785">
                            <w:pPr>
                              <w:rPr>
                                <w:rFonts w:ascii="Courier New" w:hAnsi="Courier New" w:cs="Courier New"/>
                                <w:sz w:val="20"/>
                                <w:szCs w:val="20"/>
                              </w:rPr>
                            </w:pPr>
                            <w:r w:rsidRPr="00041785">
                              <w:rPr>
                                <w:rFonts w:ascii="Courier New" w:hAnsi="Courier New" w:cs="Courier New"/>
                                <w:sz w:val="20"/>
                                <w:szCs w:val="20"/>
                              </w:rPr>
                              <w:t xml:space="preserve">        fowardLine = 0;</w:t>
                            </w:r>
                          </w:p>
                          <w:p w:rsidR="004F4408" w:rsidRPr="00041785" w:rsidRDefault="004F4408" w:rsidP="00041785">
                            <w:pPr>
                              <w:rPr>
                                <w:rFonts w:ascii="Courier New" w:hAnsi="Courier New" w:cs="Courier New"/>
                                <w:sz w:val="20"/>
                                <w:szCs w:val="20"/>
                              </w:rPr>
                            </w:pPr>
                            <w:r w:rsidRPr="00041785">
                              <w:rPr>
                                <w:rFonts w:ascii="Courier New" w:hAnsi="Courier New" w:cs="Courier New"/>
                                <w:sz w:val="20"/>
                                <w:szCs w:val="20"/>
                              </w:rPr>
                              <w:t>}</w:t>
                            </w:r>
                          </w:p>
                          <w:p w:rsidR="004F4408" w:rsidRPr="00041785" w:rsidRDefault="004F4408" w:rsidP="00041785">
                            <w:pPr>
                              <w:rPr>
                                <w:rFonts w:ascii="Courier New" w:hAnsi="Courier New" w:cs="Courier New"/>
                                <w:sz w:val="20"/>
                                <w:szCs w:val="20"/>
                              </w:rPr>
                            </w:pPr>
                            <w:r w:rsidRPr="00041785">
                              <w:rPr>
                                <w:rFonts w:ascii="Courier New" w:hAnsi="Courier New" w:cs="Courier New"/>
                                <w:sz w:val="20"/>
                                <w:szCs w:val="20"/>
                              </w:rPr>
                              <w:t xml:space="preserve"> </w:t>
                            </w:r>
                          </w:p>
                          <w:p w:rsidR="004F4408" w:rsidRPr="00041785" w:rsidRDefault="004F4408" w:rsidP="00041785">
                            <w:pPr>
                              <w:rPr>
                                <w:rFonts w:ascii="Courier New" w:hAnsi="Courier New" w:cs="Courier New"/>
                                <w:sz w:val="20"/>
                                <w:szCs w:val="20"/>
                              </w:rPr>
                            </w:pPr>
                            <w:r w:rsidRPr="00041785">
                              <w:rPr>
                                <w:rFonts w:ascii="Courier New" w:hAnsi="Courier New" w:cs="Courier New"/>
                                <w:sz w:val="20"/>
                                <w:szCs w:val="20"/>
                              </w:rPr>
                              <w:t>$0 ~/^s.* AGT/ {</w:t>
                            </w:r>
                          </w:p>
                          <w:p w:rsidR="004F4408" w:rsidRPr="00041785" w:rsidRDefault="004F4408" w:rsidP="00041785">
                            <w:pPr>
                              <w:rPr>
                                <w:rFonts w:ascii="Courier New" w:hAnsi="Courier New" w:cs="Courier New"/>
                                <w:sz w:val="20"/>
                                <w:szCs w:val="20"/>
                              </w:rPr>
                            </w:pPr>
                            <w:r w:rsidRPr="00041785">
                              <w:rPr>
                                <w:rFonts w:ascii="Courier New" w:hAnsi="Courier New" w:cs="Courier New"/>
                                <w:sz w:val="20"/>
                                <w:szCs w:val="20"/>
                              </w:rPr>
                              <w:t xml:space="preserve">        sendLine ++ ;</w:t>
                            </w:r>
                          </w:p>
                          <w:p w:rsidR="004F4408" w:rsidRPr="00041785" w:rsidRDefault="004F4408" w:rsidP="00041785">
                            <w:pPr>
                              <w:rPr>
                                <w:rFonts w:ascii="Courier New" w:hAnsi="Courier New" w:cs="Courier New"/>
                                <w:sz w:val="20"/>
                                <w:szCs w:val="20"/>
                              </w:rPr>
                            </w:pPr>
                            <w:r w:rsidRPr="00041785">
                              <w:rPr>
                                <w:rFonts w:ascii="Courier New" w:hAnsi="Courier New" w:cs="Courier New"/>
                                <w:sz w:val="20"/>
                                <w:szCs w:val="20"/>
                              </w:rPr>
                              <w:t>}</w:t>
                            </w:r>
                          </w:p>
                          <w:p w:rsidR="004F4408" w:rsidRPr="00041785" w:rsidRDefault="004F4408" w:rsidP="00041785">
                            <w:pPr>
                              <w:rPr>
                                <w:rFonts w:ascii="Courier New" w:hAnsi="Courier New" w:cs="Courier New"/>
                                <w:sz w:val="20"/>
                                <w:szCs w:val="20"/>
                              </w:rPr>
                            </w:pPr>
                            <w:r w:rsidRPr="00041785">
                              <w:rPr>
                                <w:rFonts w:ascii="Courier New" w:hAnsi="Courier New" w:cs="Courier New"/>
                                <w:sz w:val="20"/>
                                <w:szCs w:val="20"/>
                              </w:rPr>
                              <w:t xml:space="preserve"> </w:t>
                            </w:r>
                          </w:p>
                          <w:p w:rsidR="004F4408" w:rsidRPr="00041785" w:rsidRDefault="004F4408" w:rsidP="00041785">
                            <w:pPr>
                              <w:rPr>
                                <w:rFonts w:ascii="Courier New" w:hAnsi="Courier New" w:cs="Courier New"/>
                                <w:sz w:val="20"/>
                                <w:szCs w:val="20"/>
                              </w:rPr>
                            </w:pPr>
                            <w:r w:rsidRPr="00041785">
                              <w:rPr>
                                <w:rFonts w:ascii="Courier New" w:hAnsi="Courier New" w:cs="Courier New"/>
                                <w:sz w:val="20"/>
                                <w:szCs w:val="20"/>
                              </w:rPr>
                              <w:t>$0 ~/^r.* AGT/ {</w:t>
                            </w:r>
                          </w:p>
                          <w:p w:rsidR="004F4408" w:rsidRPr="00041785" w:rsidRDefault="004F4408" w:rsidP="00041785">
                            <w:pPr>
                              <w:rPr>
                                <w:rFonts w:ascii="Courier New" w:hAnsi="Courier New" w:cs="Courier New"/>
                                <w:sz w:val="20"/>
                                <w:szCs w:val="20"/>
                              </w:rPr>
                            </w:pPr>
                            <w:r w:rsidRPr="00041785">
                              <w:rPr>
                                <w:rFonts w:ascii="Courier New" w:hAnsi="Courier New" w:cs="Courier New"/>
                                <w:sz w:val="20"/>
                                <w:szCs w:val="20"/>
                              </w:rPr>
                              <w:t xml:space="preserve">        recvLine ++ ;</w:t>
                            </w:r>
                          </w:p>
                          <w:p w:rsidR="004F4408" w:rsidRPr="00041785" w:rsidRDefault="004F4408" w:rsidP="00041785">
                            <w:pPr>
                              <w:rPr>
                                <w:rFonts w:ascii="Courier New" w:hAnsi="Courier New" w:cs="Courier New"/>
                                <w:sz w:val="20"/>
                                <w:szCs w:val="20"/>
                              </w:rPr>
                            </w:pPr>
                            <w:r w:rsidRPr="00041785">
                              <w:rPr>
                                <w:rFonts w:ascii="Courier New" w:hAnsi="Courier New" w:cs="Courier New"/>
                                <w:sz w:val="20"/>
                                <w:szCs w:val="20"/>
                              </w:rPr>
                              <w:t>}</w:t>
                            </w:r>
                          </w:p>
                          <w:p w:rsidR="004F4408" w:rsidRPr="00041785" w:rsidRDefault="004F4408" w:rsidP="00041785">
                            <w:pPr>
                              <w:rPr>
                                <w:rFonts w:ascii="Courier New" w:hAnsi="Courier New" w:cs="Courier New"/>
                                <w:sz w:val="20"/>
                                <w:szCs w:val="20"/>
                              </w:rPr>
                            </w:pPr>
                            <w:r w:rsidRPr="00041785">
                              <w:rPr>
                                <w:rFonts w:ascii="Courier New" w:hAnsi="Courier New" w:cs="Courier New"/>
                                <w:sz w:val="20"/>
                                <w:szCs w:val="20"/>
                              </w:rPr>
                              <w:t xml:space="preserve"> </w:t>
                            </w:r>
                          </w:p>
                          <w:p w:rsidR="004F4408" w:rsidRPr="00041785" w:rsidRDefault="004F4408" w:rsidP="00041785">
                            <w:pPr>
                              <w:rPr>
                                <w:rFonts w:ascii="Courier New" w:hAnsi="Courier New" w:cs="Courier New"/>
                                <w:sz w:val="20"/>
                                <w:szCs w:val="20"/>
                              </w:rPr>
                            </w:pPr>
                            <w:r w:rsidRPr="00041785">
                              <w:rPr>
                                <w:rFonts w:ascii="Courier New" w:hAnsi="Courier New" w:cs="Courier New"/>
                                <w:sz w:val="20"/>
                                <w:szCs w:val="20"/>
                              </w:rPr>
                              <w:t>$0 ~/^f.* RTR/ {</w:t>
                            </w:r>
                          </w:p>
                          <w:p w:rsidR="004F4408" w:rsidRPr="00041785" w:rsidRDefault="004F4408" w:rsidP="00041785">
                            <w:pPr>
                              <w:rPr>
                                <w:rFonts w:ascii="Courier New" w:hAnsi="Courier New" w:cs="Courier New"/>
                                <w:sz w:val="20"/>
                                <w:szCs w:val="20"/>
                              </w:rPr>
                            </w:pPr>
                            <w:r w:rsidRPr="00041785">
                              <w:rPr>
                                <w:rFonts w:ascii="Courier New" w:hAnsi="Courier New" w:cs="Courier New"/>
                                <w:sz w:val="20"/>
                                <w:szCs w:val="20"/>
                              </w:rPr>
                              <w:t xml:space="preserve">        fowardLine ++ ;</w:t>
                            </w:r>
                          </w:p>
                          <w:p w:rsidR="004F4408" w:rsidRPr="00041785" w:rsidRDefault="004F4408" w:rsidP="00041785">
                            <w:pPr>
                              <w:rPr>
                                <w:rFonts w:ascii="Courier New" w:hAnsi="Courier New" w:cs="Courier New"/>
                                <w:sz w:val="20"/>
                                <w:szCs w:val="20"/>
                              </w:rPr>
                            </w:pPr>
                            <w:r w:rsidRPr="00041785">
                              <w:rPr>
                                <w:rFonts w:ascii="Courier New" w:hAnsi="Courier New" w:cs="Courier New"/>
                                <w:sz w:val="20"/>
                                <w:szCs w:val="20"/>
                              </w:rPr>
                              <w:t>}</w:t>
                            </w:r>
                          </w:p>
                          <w:p w:rsidR="004F4408" w:rsidRPr="00041785" w:rsidRDefault="004F4408" w:rsidP="00041785">
                            <w:pPr>
                              <w:rPr>
                                <w:rFonts w:ascii="Courier New" w:hAnsi="Courier New" w:cs="Courier New"/>
                                <w:sz w:val="20"/>
                                <w:szCs w:val="20"/>
                              </w:rPr>
                            </w:pPr>
                            <w:r w:rsidRPr="00041785">
                              <w:rPr>
                                <w:rFonts w:ascii="Courier New" w:hAnsi="Courier New" w:cs="Courier New"/>
                                <w:sz w:val="20"/>
                                <w:szCs w:val="20"/>
                              </w:rPr>
                              <w:t xml:space="preserve"> </w:t>
                            </w:r>
                          </w:p>
                          <w:p w:rsidR="004F4408" w:rsidRPr="00041785" w:rsidRDefault="004F4408" w:rsidP="00041785">
                            <w:pPr>
                              <w:rPr>
                                <w:rFonts w:ascii="Courier New" w:hAnsi="Courier New" w:cs="Courier New"/>
                                <w:sz w:val="20"/>
                                <w:szCs w:val="20"/>
                              </w:rPr>
                            </w:pPr>
                            <w:r w:rsidRPr="00041785">
                              <w:rPr>
                                <w:rFonts w:ascii="Courier New" w:hAnsi="Courier New" w:cs="Courier New"/>
                                <w:sz w:val="20"/>
                                <w:szCs w:val="20"/>
                              </w:rPr>
                              <w:t>END {</w:t>
                            </w:r>
                          </w:p>
                          <w:p w:rsidR="004F4408" w:rsidRPr="00041785" w:rsidRDefault="004F4408" w:rsidP="00041785">
                            <w:pPr>
                              <w:rPr>
                                <w:rFonts w:ascii="Courier New" w:hAnsi="Courier New" w:cs="Courier New"/>
                                <w:sz w:val="20"/>
                                <w:szCs w:val="20"/>
                              </w:rPr>
                            </w:pPr>
                            <w:r w:rsidRPr="00041785">
                              <w:rPr>
                                <w:rFonts w:ascii="Courier New" w:hAnsi="Courier New" w:cs="Courier New"/>
                                <w:sz w:val="20"/>
                                <w:szCs w:val="20"/>
                              </w:rPr>
                              <w:t xml:space="preserve">        printf "cbr s:%d r:%d, r/s Ratio:%.4f, f:%d \n", sendLine, recvLine, (recvLine/sendLine),fowardLine;</w:t>
                            </w:r>
                          </w:p>
                          <w:p w:rsidR="004F4408" w:rsidRPr="00041785" w:rsidRDefault="004F4408" w:rsidP="00041785">
                            <w:pPr>
                              <w:rPr>
                                <w:rFonts w:ascii="Courier New" w:hAnsi="Courier New" w:cs="Courier New"/>
                                <w:sz w:val="20"/>
                                <w:szCs w:val="20"/>
                              </w:rPr>
                            </w:pPr>
                            <w:r w:rsidRPr="00041785">
                              <w:rPr>
                                <w:rFonts w:ascii="Courier New" w:hAnsi="Courier New" w:cs="Courier New"/>
                                <w:sz w:val="20"/>
                                <w:szCs w:val="20"/>
                              </w:rPr>
                              <w:t>}</w:t>
                            </w:r>
                          </w:p>
                          <w:p w:rsidR="004F4408" w:rsidRPr="00041785" w:rsidRDefault="004F4408">
                            <w:pPr>
                              <w:rPr>
                                <w:rFonts w:ascii="Courier New" w:hAnsi="Courier New" w:cs="Courier New"/>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41" o:spid="_x0000_s1084" type="#_x0000_t202" style="width:289.5pt;height:26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" fillcolor="white [3201]" strokeweight=".5pt">
                <v:textbox>
                  <w:txbxContent>
                    <w:p w:rsidR="004F4408" w:rsidRPr="00041785" w:rsidRDefault="004F4408" w:rsidP="00041785">
                      <w:pPr>
                        <w:rPr>
                          <w:rFonts w:ascii="Courier New" w:hAnsi="Courier New" w:cs="Courier New"/>
                          <w:sz w:val="20"/>
                          <w:szCs w:val="20"/>
                        </w:rPr>
                      </w:pPr>
                      <w:r w:rsidRPr="00041785">
                        <w:rPr>
                          <w:rFonts w:ascii="Courier New" w:hAnsi="Courier New" w:cs="Courier New"/>
                          <w:sz w:val="20"/>
                          <w:szCs w:val="20"/>
                        </w:rPr>
                        <w:t>BEGIN {</w:t>
                      </w:r>
                    </w:p>
                    <w:p w:rsidR="004F4408" w:rsidRPr="00041785" w:rsidRDefault="004F4408" w:rsidP="00041785">
                      <w:pPr>
                        <w:rPr>
                          <w:rFonts w:ascii="Courier New" w:hAnsi="Courier New" w:cs="Courier New"/>
                          <w:sz w:val="20"/>
                          <w:szCs w:val="20"/>
                        </w:rPr>
                      </w:pPr>
                      <w:r w:rsidRPr="00041785">
                        <w:rPr>
                          <w:rFonts w:ascii="Courier New" w:hAnsi="Courier New" w:cs="Courier New"/>
                          <w:sz w:val="20"/>
                          <w:szCs w:val="20"/>
                        </w:rPr>
                        <w:t xml:space="preserve">        sendLine = 0;</w:t>
                      </w:r>
                    </w:p>
                    <w:p w:rsidR="004F4408" w:rsidRPr="00041785" w:rsidRDefault="004F4408" w:rsidP="00041785">
                      <w:pPr>
                        <w:rPr>
                          <w:rFonts w:ascii="Courier New" w:hAnsi="Courier New" w:cs="Courier New"/>
                          <w:sz w:val="20"/>
                          <w:szCs w:val="20"/>
                        </w:rPr>
                      </w:pPr>
                      <w:r w:rsidRPr="00041785">
                        <w:rPr>
                          <w:rFonts w:ascii="Courier New" w:hAnsi="Courier New" w:cs="Courier New"/>
                          <w:sz w:val="20"/>
                          <w:szCs w:val="20"/>
                        </w:rPr>
                        <w:t xml:space="preserve">        recvLine = 0;</w:t>
                      </w:r>
                    </w:p>
                    <w:p w:rsidR="004F4408" w:rsidRPr="00041785" w:rsidRDefault="004F4408" w:rsidP="00041785">
                      <w:pPr>
                        <w:rPr>
                          <w:rFonts w:ascii="Courier New" w:hAnsi="Courier New" w:cs="Courier New"/>
                          <w:sz w:val="20"/>
                          <w:szCs w:val="20"/>
                        </w:rPr>
                      </w:pPr>
                      <w:r w:rsidRPr="00041785">
                        <w:rPr>
                          <w:rFonts w:ascii="Courier New" w:hAnsi="Courier New" w:cs="Courier New"/>
                          <w:sz w:val="20"/>
                          <w:szCs w:val="20"/>
                        </w:rPr>
                        <w:t xml:space="preserve">        fowardLine = 0;</w:t>
                      </w:r>
                    </w:p>
                    <w:p w:rsidR="004F4408" w:rsidRPr="00041785" w:rsidRDefault="004F4408" w:rsidP="00041785">
                      <w:pPr>
                        <w:rPr>
                          <w:rFonts w:ascii="Courier New" w:hAnsi="Courier New" w:cs="Courier New"/>
                          <w:sz w:val="20"/>
                          <w:szCs w:val="20"/>
                        </w:rPr>
                      </w:pPr>
                      <w:r w:rsidRPr="00041785">
                        <w:rPr>
                          <w:rFonts w:ascii="Courier New" w:hAnsi="Courier New" w:cs="Courier New"/>
                          <w:sz w:val="20"/>
                          <w:szCs w:val="20"/>
                        </w:rPr>
                        <w:t>}</w:t>
                      </w:r>
                    </w:p>
                    <w:p w:rsidR="004F4408" w:rsidRPr="00041785" w:rsidRDefault="004F4408" w:rsidP="00041785">
                      <w:pPr>
                        <w:rPr>
                          <w:rFonts w:ascii="Courier New" w:hAnsi="Courier New" w:cs="Courier New"/>
                          <w:sz w:val="20"/>
                          <w:szCs w:val="20"/>
                        </w:rPr>
                      </w:pPr>
                      <w:r w:rsidRPr="00041785">
                        <w:rPr>
                          <w:rFonts w:ascii="Courier New" w:hAnsi="Courier New" w:cs="Courier New"/>
                          <w:sz w:val="20"/>
                          <w:szCs w:val="20"/>
                        </w:rPr>
                        <w:t xml:space="preserve"> </w:t>
                      </w:r>
                    </w:p>
                    <w:p w:rsidR="004F4408" w:rsidRPr="00041785" w:rsidRDefault="004F4408" w:rsidP="00041785">
                      <w:pPr>
                        <w:rPr>
                          <w:rFonts w:ascii="Courier New" w:hAnsi="Courier New" w:cs="Courier New"/>
                          <w:sz w:val="20"/>
                          <w:szCs w:val="20"/>
                        </w:rPr>
                      </w:pPr>
                      <w:r w:rsidRPr="00041785">
                        <w:rPr>
                          <w:rFonts w:ascii="Courier New" w:hAnsi="Courier New" w:cs="Courier New"/>
                          <w:sz w:val="20"/>
                          <w:szCs w:val="20"/>
                        </w:rPr>
                        <w:t>$0 ~/^s.* AGT/ {</w:t>
                      </w:r>
                    </w:p>
                    <w:p w:rsidR="004F4408" w:rsidRPr="00041785" w:rsidRDefault="004F4408" w:rsidP="00041785">
                      <w:pPr>
                        <w:rPr>
                          <w:rFonts w:ascii="Courier New" w:hAnsi="Courier New" w:cs="Courier New"/>
                          <w:sz w:val="20"/>
                          <w:szCs w:val="20"/>
                        </w:rPr>
                      </w:pPr>
                      <w:r w:rsidRPr="00041785">
                        <w:rPr>
                          <w:rFonts w:ascii="Courier New" w:hAnsi="Courier New" w:cs="Courier New"/>
                          <w:sz w:val="20"/>
                          <w:szCs w:val="20"/>
                        </w:rPr>
                        <w:t xml:space="preserve">        sendLine ++ ;</w:t>
                      </w:r>
                    </w:p>
                    <w:p w:rsidR="004F4408" w:rsidRPr="00041785" w:rsidRDefault="004F4408" w:rsidP="00041785">
                      <w:pPr>
                        <w:rPr>
                          <w:rFonts w:ascii="Courier New" w:hAnsi="Courier New" w:cs="Courier New"/>
                          <w:sz w:val="20"/>
                          <w:szCs w:val="20"/>
                        </w:rPr>
                      </w:pPr>
                      <w:r w:rsidRPr="00041785">
                        <w:rPr>
                          <w:rFonts w:ascii="Courier New" w:hAnsi="Courier New" w:cs="Courier New"/>
                          <w:sz w:val="20"/>
                          <w:szCs w:val="20"/>
                        </w:rPr>
                        <w:t>}</w:t>
                      </w:r>
                    </w:p>
                    <w:p w:rsidR="004F4408" w:rsidRPr="00041785" w:rsidRDefault="004F4408" w:rsidP="00041785">
                      <w:pPr>
                        <w:rPr>
                          <w:rFonts w:ascii="Courier New" w:hAnsi="Courier New" w:cs="Courier New"/>
                          <w:sz w:val="20"/>
                          <w:szCs w:val="20"/>
                        </w:rPr>
                      </w:pPr>
                      <w:r w:rsidRPr="00041785">
                        <w:rPr>
                          <w:rFonts w:ascii="Courier New" w:hAnsi="Courier New" w:cs="Courier New"/>
                          <w:sz w:val="20"/>
                          <w:szCs w:val="20"/>
                        </w:rPr>
                        <w:t xml:space="preserve"> </w:t>
                      </w:r>
                    </w:p>
                    <w:p w:rsidR="004F4408" w:rsidRPr="00041785" w:rsidRDefault="004F4408" w:rsidP="00041785">
                      <w:pPr>
                        <w:rPr>
                          <w:rFonts w:ascii="Courier New" w:hAnsi="Courier New" w:cs="Courier New"/>
                          <w:sz w:val="20"/>
                          <w:szCs w:val="20"/>
                        </w:rPr>
                      </w:pPr>
                      <w:r w:rsidRPr="00041785">
                        <w:rPr>
                          <w:rFonts w:ascii="Courier New" w:hAnsi="Courier New" w:cs="Courier New"/>
                          <w:sz w:val="20"/>
                          <w:szCs w:val="20"/>
                        </w:rPr>
                        <w:t>$0 ~/^r.* AGT/ {</w:t>
                      </w:r>
                    </w:p>
                    <w:p w:rsidR="004F4408" w:rsidRPr="00041785" w:rsidRDefault="004F4408" w:rsidP="00041785">
                      <w:pPr>
                        <w:rPr>
                          <w:rFonts w:ascii="Courier New" w:hAnsi="Courier New" w:cs="Courier New"/>
                          <w:sz w:val="20"/>
                          <w:szCs w:val="20"/>
                        </w:rPr>
                      </w:pPr>
                      <w:r w:rsidRPr="00041785">
                        <w:rPr>
                          <w:rFonts w:ascii="Courier New" w:hAnsi="Courier New" w:cs="Courier New"/>
                          <w:sz w:val="20"/>
                          <w:szCs w:val="20"/>
                        </w:rPr>
                        <w:t xml:space="preserve">        recvLine ++ ;</w:t>
                      </w:r>
                    </w:p>
                    <w:p w:rsidR="004F4408" w:rsidRPr="00041785" w:rsidRDefault="004F4408" w:rsidP="00041785">
                      <w:pPr>
                        <w:rPr>
                          <w:rFonts w:ascii="Courier New" w:hAnsi="Courier New" w:cs="Courier New"/>
                          <w:sz w:val="20"/>
                          <w:szCs w:val="20"/>
                        </w:rPr>
                      </w:pPr>
                      <w:r w:rsidRPr="00041785">
                        <w:rPr>
                          <w:rFonts w:ascii="Courier New" w:hAnsi="Courier New" w:cs="Courier New"/>
                          <w:sz w:val="20"/>
                          <w:szCs w:val="20"/>
                        </w:rPr>
                        <w:t>}</w:t>
                      </w:r>
                    </w:p>
                    <w:p w:rsidR="004F4408" w:rsidRPr="00041785" w:rsidRDefault="004F4408" w:rsidP="00041785">
                      <w:pPr>
                        <w:rPr>
                          <w:rFonts w:ascii="Courier New" w:hAnsi="Courier New" w:cs="Courier New"/>
                          <w:sz w:val="20"/>
                          <w:szCs w:val="20"/>
                        </w:rPr>
                      </w:pPr>
                      <w:r w:rsidRPr="00041785">
                        <w:rPr>
                          <w:rFonts w:ascii="Courier New" w:hAnsi="Courier New" w:cs="Courier New"/>
                          <w:sz w:val="20"/>
                          <w:szCs w:val="20"/>
                        </w:rPr>
                        <w:t xml:space="preserve"> </w:t>
                      </w:r>
                    </w:p>
                    <w:p w:rsidR="004F4408" w:rsidRPr="00041785" w:rsidRDefault="004F4408" w:rsidP="00041785">
                      <w:pPr>
                        <w:rPr>
                          <w:rFonts w:ascii="Courier New" w:hAnsi="Courier New" w:cs="Courier New"/>
                          <w:sz w:val="20"/>
                          <w:szCs w:val="20"/>
                        </w:rPr>
                      </w:pPr>
                      <w:r w:rsidRPr="00041785">
                        <w:rPr>
                          <w:rFonts w:ascii="Courier New" w:hAnsi="Courier New" w:cs="Courier New"/>
                          <w:sz w:val="20"/>
                          <w:szCs w:val="20"/>
                        </w:rPr>
                        <w:t>$0 ~/^f.* RTR/ {</w:t>
                      </w:r>
                    </w:p>
                    <w:p w:rsidR="004F4408" w:rsidRPr="00041785" w:rsidRDefault="004F4408" w:rsidP="00041785">
                      <w:pPr>
                        <w:rPr>
                          <w:rFonts w:ascii="Courier New" w:hAnsi="Courier New" w:cs="Courier New"/>
                          <w:sz w:val="20"/>
                          <w:szCs w:val="20"/>
                        </w:rPr>
                      </w:pPr>
                      <w:r w:rsidRPr="00041785">
                        <w:rPr>
                          <w:rFonts w:ascii="Courier New" w:hAnsi="Courier New" w:cs="Courier New"/>
                          <w:sz w:val="20"/>
                          <w:szCs w:val="20"/>
                        </w:rPr>
                        <w:t xml:space="preserve">        fowardLine ++ ;</w:t>
                      </w:r>
                    </w:p>
                    <w:p w:rsidR="004F4408" w:rsidRPr="00041785" w:rsidRDefault="004F4408" w:rsidP="00041785">
                      <w:pPr>
                        <w:rPr>
                          <w:rFonts w:ascii="Courier New" w:hAnsi="Courier New" w:cs="Courier New"/>
                          <w:sz w:val="20"/>
                          <w:szCs w:val="20"/>
                        </w:rPr>
                      </w:pPr>
                      <w:r w:rsidRPr="00041785">
                        <w:rPr>
                          <w:rFonts w:ascii="Courier New" w:hAnsi="Courier New" w:cs="Courier New"/>
                          <w:sz w:val="20"/>
                          <w:szCs w:val="20"/>
                        </w:rPr>
                        <w:t>}</w:t>
                      </w:r>
                    </w:p>
                    <w:p w:rsidR="004F4408" w:rsidRPr="00041785" w:rsidRDefault="004F4408" w:rsidP="00041785">
                      <w:pPr>
                        <w:rPr>
                          <w:rFonts w:ascii="Courier New" w:hAnsi="Courier New" w:cs="Courier New"/>
                          <w:sz w:val="20"/>
                          <w:szCs w:val="20"/>
                        </w:rPr>
                      </w:pPr>
                      <w:r w:rsidRPr="00041785">
                        <w:rPr>
                          <w:rFonts w:ascii="Courier New" w:hAnsi="Courier New" w:cs="Courier New"/>
                          <w:sz w:val="20"/>
                          <w:szCs w:val="20"/>
                        </w:rPr>
                        <w:t xml:space="preserve"> </w:t>
                      </w:r>
                    </w:p>
                    <w:p w:rsidR="004F4408" w:rsidRPr="00041785" w:rsidRDefault="004F4408" w:rsidP="00041785">
                      <w:pPr>
                        <w:rPr>
                          <w:rFonts w:ascii="Courier New" w:hAnsi="Courier New" w:cs="Courier New"/>
                          <w:sz w:val="20"/>
                          <w:szCs w:val="20"/>
                        </w:rPr>
                      </w:pPr>
                      <w:r w:rsidRPr="00041785">
                        <w:rPr>
                          <w:rFonts w:ascii="Courier New" w:hAnsi="Courier New" w:cs="Courier New"/>
                          <w:sz w:val="20"/>
                          <w:szCs w:val="20"/>
                        </w:rPr>
                        <w:t>END {</w:t>
                      </w:r>
                    </w:p>
                    <w:p w:rsidR="004F4408" w:rsidRPr="00041785" w:rsidRDefault="004F4408" w:rsidP="00041785">
                      <w:pPr>
                        <w:rPr>
                          <w:rFonts w:ascii="Courier New" w:hAnsi="Courier New" w:cs="Courier New"/>
                          <w:sz w:val="20"/>
                          <w:szCs w:val="20"/>
                        </w:rPr>
                      </w:pPr>
                      <w:r w:rsidRPr="00041785">
                        <w:rPr>
                          <w:rFonts w:ascii="Courier New" w:hAnsi="Courier New" w:cs="Courier New"/>
                          <w:sz w:val="20"/>
                          <w:szCs w:val="20"/>
                        </w:rPr>
                        <w:t xml:space="preserve">        printf "cbr s:%d r:%d, r/s Ratio:%.4f, f:%d \n", sendLine, recvLine, (recvLine/sendLine),fowardLine;</w:t>
                      </w:r>
                    </w:p>
                    <w:p w:rsidR="004F4408" w:rsidRPr="00041785" w:rsidRDefault="004F4408" w:rsidP="00041785">
                      <w:pPr>
                        <w:rPr>
                          <w:rFonts w:ascii="Courier New" w:hAnsi="Courier New" w:cs="Courier New"/>
                          <w:sz w:val="20"/>
                          <w:szCs w:val="20"/>
                        </w:rPr>
                      </w:pPr>
                      <w:r w:rsidRPr="00041785">
                        <w:rPr>
                          <w:rFonts w:ascii="Courier New" w:hAnsi="Courier New" w:cs="Courier New"/>
                          <w:sz w:val="20"/>
                          <w:szCs w:val="20"/>
                        </w:rPr>
                        <w:t>}</w:t>
                      </w:r>
                    </w:p>
                    <w:p w:rsidR="004F4408" w:rsidRPr="00041785" w:rsidRDefault="004F4408">
                      <w:pPr>
                        <w:rPr>
                          <w:rFonts w:ascii="Courier New" w:hAnsi="Courier New" w:cs="Courier New"/>
                          <w:sz w:val="20"/>
                          <w:szCs w:val="20"/>
                        </w:rPr>
                      </w:pPr>
                    </w:p>
                  </w:txbxContent>
                </v:textbox>
                <w10:anchorlock/>
              </v:shape>
            </w:pict>
          </mc:Fallback>
        </mc:AlternateContent>
      </w:r>
    </w:p>
    <w:p w:rsidR="00041785" w:rsidRDefault="00041785" w:rsidP="00041785"/>
    <w:p w:rsidR="00041785" w:rsidRDefault="00041785" w:rsidP="00041785">
      <w:pPr>
        <w:pStyle w:val="Heading2"/>
        <w:numPr>
          <w:ilvl w:val="0"/>
          <w:numId w:val="0"/>
        </w:numPr>
        <w:rPr>
          <w:i/>
        </w:rPr>
      </w:pPr>
      <w:bookmarkStart w:id="313" w:name="_Ref483799473"/>
      <w:bookmarkStart w:id="314" w:name="_Toc487272961"/>
      <w:r>
        <w:t xml:space="preserve">A.6 Kode Skrip AWK Rata-rata </w:t>
      </w:r>
      <w:r w:rsidRPr="00041785">
        <w:rPr>
          <w:i/>
        </w:rPr>
        <w:t>End to End Delay</w:t>
      </w:r>
      <w:bookmarkEnd w:id="313"/>
      <w:bookmarkEnd w:id="314"/>
    </w:p>
    <w:p w:rsidR="00041785" w:rsidRDefault="00041785" w:rsidP="00041785"/>
    <w:p w:rsidR="00041785" w:rsidRPr="00041785" w:rsidRDefault="00041785" w:rsidP="00041785">
      <w:r>
        <w:rPr>
          <w:noProof/>
          <w:lang w:eastAsia="id-ID"/>
        </w:rPr>
        <mc:AlternateContent>
          <mc:Choice Requires="wps">
            <w:drawing>
              <wp:inline distT="0" distB="0" distL="0" distR="0">
                <wp:extent cx="3657600" cy="1419225"/>
                <wp:effectExtent l="0" t="0" r="19050" b="28575"/>
                <wp:docPr id="142" name="Text Box 142"/>
                <wp:cNvGraphicFramePr/>
                <a:graphic xmlns:a="http://schemas.openxmlformats.org/drawingml/2006/main">
                  <a:graphicData uri="http://schemas.microsoft.com/office/word/2010/wordprocessingShape">
                    <wps:wsp>
                      <wps:cNvSpPr txBox="1"/>
                      <wps:spPr>
                        <a:xfrm>
                          <a:off x="0" y="0"/>
                          <a:ext cx="3657600" cy="1419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F4408" w:rsidRPr="00041785" w:rsidRDefault="004F4408" w:rsidP="00041785">
                            <w:pPr>
                              <w:rPr>
                                <w:rFonts w:ascii="Courier New" w:hAnsi="Courier New" w:cs="Courier New"/>
                                <w:sz w:val="20"/>
                                <w:szCs w:val="20"/>
                              </w:rPr>
                            </w:pPr>
                            <w:r w:rsidRPr="00041785">
                              <w:rPr>
                                <w:rFonts w:ascii="Courier New" w:hAnsi="Courier New" w:cs="Courier New"/>
                                <w:sz w:val="20"/>
                                <w:szCs w:val="20"/>
                              </w:rPr>
                              <w:t>BEGIN{</w:t>
                            </w:r>
                          </w:p>
                          <w:p w:rsidR="004F4408" w:rsidRPr="00041785" w:rsidRDefault="004F4408" w:rsidP="00041785">
                            <w:pPr>
                              <w:rPr>
                                <w:rFonts w:ascii="Courier New" w:hAnsi="Courier New" w:cs="Courier New"/>
                                <w:sz w:val="20"/>
                                <w:szCs w:val="20"/>
                              </w:rPr>
                            </w:pPr>
                            <w:r w:rsidRPr="00041785">
                              <w:rPr>
                                <w:rFonts w:ascii="Courier New" w:hAnsi="Courier New" w:cs="Courier New"/>
                                <w:sz w:val="20"/>
                                <w:szCs w:val="20"/>
                              </w:rPr>
                              <w:tab/>
                              <w:t>sum_delay = 0;</w:t>
                            </w:r>
                          </w:p>
                          <w:p w:rsidR="004F4408" w:rsidRPr="00041785" w:rsidRDefault="004F4408" w:rsidP="00041785">
                            <w:pPr>
                              <w:rPr>
                                <w:rFonts w:ascii="Courier New" w:hAnsi="Courier New" w:cs="Courier New"/>
                                <w:sz w:val="20"/>
                                <w:szCs w:val="20"/>
                              </w:rPr>
                            </w:pPr>
                            <w:r w:rsidRPr="00041785">
                              <w:rPr>
                                <w:rFonts w:ascii="Courier New" w:hAnsi="Courier New" w:cs="Courier New"/>
                                <w:sz w:val="20"/>
                                <w:szCs w:val="20"/>
                              </w:rPr>
                              <w:tab/>
                              <w:t>count = 0;</w:t>
                            </w:r>
                          </w:p>
                          <w:p w:rsidR="004F4408" w:rsidRDefault="004F4408" w:rsidP="00041785">
                            <w:pPr>
                              <w:rPr>
                                <w:rFonts w:ascii="Courier New" w:hAnsi="Courier New" w:cs="Courier New"/>
                                <w:sz w:val="20"/>
                                <w:szCs w:val="20"/>
                              </w:rPr>
                            </w:pPr>
                            <w:r w:rsidRPr="00041785">
                              <w:rPr>
                                <w:rFonts w:ascii="Courier New" w:hAnsi="Courier New" w:cs="Courier New"/>
                                <w:sz w:val="20"/>
                                <w:szCs w:val="20"/>
                              </w:rPr>
                              <w:t>}</w:t>
                            </w:r>
                          </w:p>
                          <w:p w:rsidR="004F4408" w:rsidRPr="00041785" w:rsidRDefault="004F4408" w:rsidP="00041785">
                            <w:pPr>
                              <w:rPr>
                                <w:rFonts w:ascii="Courier New" w:hAnsi="Courier New" w:cs="Courier New"/>
                                <w:sz w:val="20"/>
                                <w:szCs w:val="20"/>
                              </w:rPr>
                            </w:pPr>
                            <w:r w:rsidRPr="00041785">
                              <w:rPr>
                                <w:rFonts w:ascii="Courier New" w:hAnsi="Courier New" w:cs="Courier New"/>
                                <w:sz w:val="20"/>
                                <w:szCs w:val="20"/>
                              </w:rPr>
                              <w:t>{</w:t>
                            </w:r>
                          </w:p>
                          <w:p w:rsidR="004F4408" w:rsidRPr="00041785" w:rsidRDefault="004F4408" w:rsidP="00041785">
                            <w:pPr>
                              <w:rPr>
                                <w:rFonts w:ascii="Courier New" w:hAnsi="Courier New" w:cs="Courier New"/>
                                <w:sz w:val="20"/>
                                <w:szCs w:val="20"/>
                              </w:rPr>
                            </w:pPr>
                            <w:r w:rsidRPr="00041785">
                              <w:rPr>
                                <w:rFonts w:ascii="Courier New" w:hAnsi="Courier New" w:cs="Courier New"/>
                                <w:sz w:val="20"/>
                                <w:szCs w:val="20"/>
                              </w:rPr>
                              <w:tab/>
                              <w:t>event = $1;</w:t>
                            </w:r>
                          </w:p>
                          <w:p w:rsidR="004F4408" w:rsidRPr="00041785" w:rsidRDefault="004F4408" w:rsidP="00041785">
                            <w:pPr>
                              <w:rPr>
                                <w:rFonts w:ascii="Courier New" w:hAnsi="Courier New" w:cs="Courier New"/>
                                <w:sz w:val="20"/>
                                <w:szCs w:val="20"/>
                              </w:rPr>
                            </w:pPr>
                            <w:r w:rsidRPr="00041785">
                              <w:rPr>
                                <w:rFonts w:ascii="Courier New" w:hAnsi="Courier New" w:cs="Courier New"/>
                                <w:sz w:val="20"/>
                                <w:szCs w:val="20"/>
                              </w:rPr>
                              <w:tab/>
                              <w:t>type = $4;</w:t>
                            </w:r>
                          </w:p>
                          <w:p w:rsidR="004F4408" w:rsidRPr="00041785" w:rsidRDefault="004F4408" w:rsidP="00041785">
                            <w:pPr>
                              <w:rPr>
                                <w:rFonts w:ascii="Courier New" w:hAnsi="Courier New" w:cs="Courier New"/>
                                <w:sz w:val="20"/>
                                <w:szCs w:val="20"/>
                              </w:rPr>
                            </w:pPr>
                            <w:r w:rsidRPr="00041785">
                              <w:rPr>
                                <w:rFonts w:ascii="Courier New" w:hAnsi="Courier New" w:cs="Courier New"/>
                                <w:sz w:val="20"/>
                                <w:szCs w:val="20"/>
                              </w:rPr>
                              <w:tab/>
                              <w:t>packet_id = $6;</w:t>
                            </w:r>
                          </w:p>
                          <w:p w:rsidR="004F4408" w:rsidRPr="00041785" w:rsidRDefault="004F4408" w:rsidP="00041785">
                            <w:pPr>
                              <w:rPr>
                                <w:rFonts w:ascii="Courier New" w:hAnsi="Courier New" w:cs="Courier New"/>
                                <w:sz w:val="20"/>
                                <w:szCs w:val="20"/>
                              </w:rPr>
                            </w:pPr>
                            <w:r>
                              <w:rPr>
                                <w:rFonts w:ascii="Courier New" w:hAnsi="Courier New" w:cs="Courier New"/>
                                <w:sz w:val="20"/>
                                <w:szCs w:val="20"/>
                              </w:rPr>
                              <w:tab/>
                              <w:t>time =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42" o:spid="_x0000_s1085" type="#_x0000_t202" style="width:4in;height:11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" fillcolor="white [3201]" strokeweight=".5pt">
                <v:textbox>
                  <w:txbxContent>
                    <w:p w:rsidR="004F4408" w:rsidRPr="00041785" w:rsidRDefault="004F4408" w:rsidP="00041785">
                      <w:pPr>
                        <w:rPr>
                          <w:rFonts w:ascii="Courier New" w:hAnsi="Courier New" w:cs="Courier New"/>
                          <w:sz w:val="20"/>
                          <w:szCs w:val="20"/>
                        </w:rPr>
                      </w:pPr>
                      <w:r w:rsidRPr="00041785">
                        <w:rPr>
                          <w:rFonts w:ascii="Courier New" w:hAnsi="Courier New" w:cs="Courier New"/>
                          <w:sz w:val="20"/>
                          <w:szCs w:val="20"/>
                        </w:rPr>
                        <w:t>BEGIN{</w:t>
                      </w:r>
                    </w:p>
                    <w:p w:rsidR="004F4408" w:rsidRPr="00041785" w:rsidRDefault="004F4408" w:rsidP="00041785">
                      <w:pPr>
                        <w:rPr>
                          <w:rFonts w:ascii="Courier New" w:hAnsi="Courier New" w:cs="Courier New"/>
                          <w:sz w:val="20"/>
                          <w:szCs w:val="20"/>
                        </w:rPr>
                      </w:pPr>
                      <w:r w:rsidRPr="00041785">
                        <w:rPr>
                          <w:rFonts w:ascii="Courier New" w:hAnsi="Courier New" w:cs="Courier New"/>
                          <w:sz w:val="20"/>
                          <w:szCs w:val="20"/>
                        </w:rPr>
                        <w:tab/>
                        <w:t>sum_delay = 0;</w:t>
                      </w:r>
                    </w:p>
                    <w:p w:rsidR="004F4408" w:rsidRPr="00041785" w:rsidRDefault="004F4408" w:rsidP="00041785">
                      <w:pPr>
                        <w:rPr>
                          <w:rFonts w:ascii="Courier New" w:hAnsi="Courier New" w:cs="Courier New"/>
                          <w:sz w:val="20"/>
                          <w:szCs w:val="20"/>
                        </w:rPr>
                      </w:pPr>
                      <w:r w:rsidRPr="00041785">
                        <w:rPr>
                          <w:rFonts w:ascii="Courier New" w:hAnsi="Courier New" w:cs="Courier New"/>
                          <w:sz w:val="20"/>
                          <w:szCs w:val="20"/>
                        </w:rPr>
                        <w:tab/>
                        <w:t>count = 0;</w:t>
                      </w:r>
                    </w:p>
                    <w:p w:rsidR="004F4408" w:rsidRDefault="004F4408" w:rsidP="00041785">
                      <w:pPr>
                        <w:rPr>
                          <w:rFonts w:ascii="Courier New" w:hAnsi="Courier New" w:cs="Courier New"/>
                          <w:sz w:val="20"/>
                          <w:szCs w:val="20"/>
                        </w:rPr>
                      </w:pPr>
                      <w:r w:rsidRPr="00041785">
                        <w:rPr>
                          <w:rFonts w:ascii="Courier New" w:hAnsi="Courier New" w:cs="Courier New"/>
                          <w:sz w:val="20"/>
                          <w:szCs w:val="20"/>
                        </w:rPr>
                        <w:t>}</w:t>
                      </w:r>
                    </w:p>
                    <w:p w:rsidR="004F4408" w:rsidRPr="00041785" w:rsidRDefault="004F4408" w:rsidP="00041785">
                      <w:pPr>
                        <w:rPr>
                          <w:rFonts w:ascii="Courier New" w:hAnsi="Courier New" w:cs="Courier New"/>
                          <w:sz w:val="20"/>
                          <w:szCs w:val="20"/>
                        </w:rPr>
                      </w:pPr>
                      <w:r w:rsidRPr="00041785">
                        <w:rPr>
                          <w:rFonts w:ascii="Courier New" w:hAnsi="Courier New" w:cs="Courier New"/>
                          <w:sz w:val="20"/>
                          <w:szCs w:val="20"/>
                        </w:rPr>
                        <w:t>{</w:t>
                      </w:r>
                    </w:p>
                    <w:p w:rsidR="004F4408" w:rsidRPr="00041785" w:rsidRDefault="004F4408" w:rsidP="00041785">
                      <w:pPr>
                        <w:rPr>
                          <w:rFonts w:ascii="Courier New" w:hAnsi="Courier New" w:cs="Courier New"/>
                          <w:sz w:val="20"/>
                          <w:szCs w:val="20"/>
                        </w:rPr>
                      </w:pPr>
                      <w:r w:rsidRPr="00041785">
                        <w:rPr>
                          <w:rFonts w:ascii="Courier New" w:hAnsi="Courier New" w:cs="Courier New"/>
                          <w:sz w:val="20"/>
                          <w:szCs w:val="20"/>
                        </w:rPr>
                        <w:tab/>
                        <w:t>event = $1;</w:t>
                      </w:r>
                    </w:p>
                    <w:p w:rsidR="004F4408" w:rsidRPr="00041785" w:rsidRDefault="004F4408" w:rsidP="00041785">
                      <w:pPr>
                        <w:rPr>
                          <w:rFonts w:ascii="Courier New" w:hAnsi="Courier New" w:cs="Courier New"/>
                          <w:sz w:val="20"/>
                          <w:szCs w:val="20"/>
                        </w:rPr>
                      </w:pPr>
                      <w:r w:rsidRPr="00041785">
                        <w:rPr>
                          <w:rFonts w:ascii="Courier New" w:hAnsi="Courier New" w:cs="Courier New"/>
                          <w:sz w:val="20"/>
                          <w:szCs w:val="20"/>
                        </w:rPr>
                        <w:tab/>
                        <w:t>type = $4;</w:t>
                      </w:r>
                    </w:p>
                    <w:p w:rsidR="004F4408" w:rsidRPr="00041785" w:rsidRDefault="004F4408" w:rsidP="00041785">
                      <w:pPr>
                        <w:rPr>
                          <w:rFonts w:ascii="Courier New" w:hAnsi="Courier New" w:cs="Courier New"/>
                          <w:sz w:val="20"/>
                          <w:szCs w:val="20"/>
                        </w:rPr>
                      </w:pPr>
                      <w:r w:rsidRPr="00041785">
                        <w:rPr>
                          <w:rFonts w:ascii="Courier New" w:hAnsi="Courier New" w:cs="Courier New"/>
                          <w:sz w:val="20"/>
                          <w:szCs w:val="20"/>
                        </w:rPr>
                        <w:tab/>
                        <w:t>packet_id = $6;</w:t>
                      </w:r>
                    </w:p>
                    <w:p w:rsidR="004F4408" w:rsidRPr="00041785" w:rsidRDefault="004F4408" w:rsidP="00041785">
                      <w:pPr>
                        <w:rPr>
                          <w:rFonts w:ascii="Courier New" w:hAnsi="Courier New" w:cs="Courier New"/>
                          <w:sz w:val="20"/>
                          <w:szCs w:val="20"/>
                        </w:rPr>
                      </w:pPr>
                      <w:r>
                        <w:rPr>
                          <w:rFonts w:ascii="Courier New" w:hAnsi="Courier New" w:cs="Courier New"/>
                          <w:sz w:val="20"/>
                          <w:szCs w:val="20"/>
                        </w:rPr>
                        <w:tab/>
                        <w:t>time = $2;</w:t>
                      </w:r>
                    </w:p>
                  </w:txbxContent>
                </v:textbox>
                <w10:anchorlock/>
              </v:shape>
            </w:pict>
          </mc:Fallback>
        </mc:AlternateContent>
      </w:r>
    </w:p>
    <w:p w:rsidR="00376EA6" w:rsidRDefault="00041785" w:rsidP="00041785">
      <w:pPr>
        <w:spacing w:after="160" w:line="259" w:lineRule="auto"/>
      </w:pPr>
      <w:r>
        <w:rPr>
          <w:noProof/>
          <w:lang w:eastAsia="id-ID"/>
        </w:rPr>
        <w:lastRenderedPageBreak/>
        <mc:AlternateContent>
          <mc:Choice Requires="wps">
            <w:drawing>
              <wp:inline distT="0" distB="0" distL="0" distR="0">
                <wp:extent cx="3648075" cy="2981325"/>
                <wp:effectExtent l="0" t="0" r="28575" b="28575"/>
                <wp:docPr id="143" name="Text Box 143"/>
                <wp:cNvGraphicFramePr/>
                <a:graphic xmlns:a="http://schemas.openxmlformats.org/drawingml/2006/main">
                  <a:graphicData uri="http://schemas.microsoft.com/office/word/2010/wordprocessingShape">
                    <wps:wsp>
                      <wps:cNvSpPr txBox="1"/>
                      <wps:spPr>
                        <a:xfrm>
                          <a:off x="0" y="0"/>
                          <a:ext cx="3648075" cy="29813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F4408" w:rsidRPr="00041785" w:rsidRDefault="004F4408" w:rsidP="00041785">
                            <w:pPr>
                              <w:rPr>
                                <w:rFonts w:ascii="Courier New" w:hAnsi="Courier New" w:cs="Courier New"/>
                                <w:sz w:val="20"/>
                                <w:szCs w:val="20"/>
                              </w:rPr>
                            </w:pPr>
                            <w:r w:rsidRPr="00041785">
                              <w:rPr>
                                <w:rFonts w:ascii="Courier New" w:hAnsi="Courier New" w:cs="Courier New"/>
                                <w:sz w:val="20"/>
                                <w:szCs w:val="20"/>
                              </w:rPr>
                              <w:t>count++;</w:t>
                            </w:r>
                          </w:p>
                          <w:p w:rsidR="004F4408" w:rsidRPr="00041785" w:rsidRDefault="004F4408" w:rsidP="00041785">
                            <w:pPr>
                              <w:rPr>
                                <w:rFonts w:ascii="Courier New" w:hAnsi="Courier New" w:cs="Courier New"/>
                                <w:sz w:val="20"/>
                                <w:szCs w:val="20"/>
                              </w:rPr>
                            </w:pPr>
                          </w:p>
                          <w:p w:rsidR="004F4408" w:rsidRPr="00041785" w:rsidRDefault="004F4408" w:rsidP="00041785">
                            <w:pPr>
                              <w:rPr>
                                <w:rFonts w:ascii="Courier New" w:hAnsi="Courier New" w:cs="Courier New"/>
                                <w:sz w:val="20"/>
                                <w:szCs w:val="20"/>
                              </w:rPr>
                            </w:pPr>
                            <w:r w:rsidRPr="00041785">
                              <w:rPr>
                                <w:rFonts w:ascii="Courier New" w:hAnsi="Courier New" w:cs="Courier New"/>
                                <w:sz w:val="20"/>
                                <w:szCs w:val="20"/>
                              </w:rPr>
                              <w:tab/>
                              <w:t>if(type == "AGT" &amp;&amp; event == "s"){</w:t>
                            </w:r>
                          </w:p>
                          <w:p w:rsidR="004F4408" w:rsidRPr="00041785" w:rsidRDefault="004F4408" w:rsidP="00041785">
                            <w:pPr>
                              <w:rPr>
                                <w:rFonts w:ascii="Courier New" w:hAnsi="Courier New" w:cs="Courier New"/>
                                <w:sz w:val="20"/>
                                <w:szCs w:val="20"/>
                              </w:rPr>
                            </w:pPr>
                            <w:r w:rsidRPr="00041785">
                              <w:rPr>
                                <w:rFonts w:ascii="Courier New" w:hAnsi="Courier New" w:cs="Courier New"/>
                                <w:sz w:val="20"/>
                                <w:szCs w:val="20"/>
                              </w:rPr>
                              <w:tab/>
                            </w:r>
                            <w:r w:rsidRPr="00041785">
                              <w:rPr>
                                <w:rFonts w:ascii="Courier New" w:hAnsi="Courier New" w:cs="Courier New"/>
                                <w:sz w:val="20"/>
                                <w:szCs w:val="20"/>
                              </w:rPr>
                              <w:tab/>
                              <w:t>start[packet_id] = time;</w:t>
                            </w:r>
                          </w:p>
                          <w:p w:rsidR="004F4408" w:rsidRPr="00041785" w:rsidRDefault="004F4408" w:rsidP="00041785">
                            <w:pPr>
                              <w:rPr>
                                <w:rFonts w:ascii="Courier New" w:hAnsi="Courier New" w:cs="Courier New"/>
                                <w:sz w:val="20"/>
                                <w:szCs w:val="20"/>
                              </w:rPr>
                            </w:pPr>
                            <w:r w:rsidRPr="00041785">
                              <w:rPr>
                                <w:rFonts w:ascii="Courier New" w:hAnsi="Courier New" w:cs="Courier New"/>
                                <w:sz w:val="20"/>
                                <w:szCs w:val="20"/>
                              </w:rPr>
                              <w:tab/>
                              <w:t>}</w:t>
                            </w:r>
                          </w:p>
                          <w:p w:rsidR="004F4408" w:rsidRPr="00041785" w:rsidRDefault="004F4408" w:rsidP="00041785">
                            <w:pPr>
                              <w:rPr>
                                <w:rFonts w:ascii="Courier New" w:hAnsi="Courier New" w:cs="Courier New"/>
                                <w:sz w:val="20"/>
                                <w:szCs w:val="20"/>
                              </w:rPr>
                            </w:pPr>
                            <w:r w:rsidRPr="00041785">
                              <w:rPr>
                                <w:rFonts w:ascii="Courier New" w:hAnsi="Courier New" w:cs="Courier New"/>
                                <w:sz w:val="20"/>
                                <w:szCs w:val="20"/>
                              </w:rPr>
                              <w:tab/>
                              <w:t>else if(type == "AGT" &amp;&amp; event == "r"){</w:t>
                            </w:r>
                          </w:p>
                          <w:p w:rsidR="004F4408" w:rsidRPr="00041785" w:rsidRDefault="004F4408" w:rsidP="00041785">
                            <w:pPr>
                              <w:rPr>
                                <w:rFonts w:ascii="Courier New" w:hAnsi="Courier New" w:cs="Courier New"/>
                                <w:sz w:val="20"/>
                                <w:szCs w:val="20"/>
                              </w:rPr>
                            </w:pPr>
                            <w:r w:rsidRPr="00041785">
                              <w:rPr>
                                <w:rFonts w:ascii="Courier New" w:hAnsi="Courier New" w:cs="Courier New"/>
                                <w:sz w:val="20"/>
                                <w:szCs w:val="20"/>
                              </w:rPr>
                              <w:tab/>
                            </w:r>
                            <w:r w:rsidRPr="00041785">
                              <w:rPr>
                                <w:rFonts w:ascii="Courier New" w:hAnsi="Courier New" w:cs="Courier New"/>
                                <w:sz w:val="20"/>
                                <w:szCs w:val="20"/>
                              </w:rPr>
                              <w:tab/>
                              <w:t>end[packet_id] = time;</w:t>
                            </w:r>
                          </w:p>
                          <w:p w:rsidR="004F4408" w:rsidRPr="00041785" w:rsidRDefault="004F4408" w:rsidP="00041785">
                            <w:pPr>
                              <w:rPr>
                                <w:rFonts w:ascii="Courier New" w:hAnsi="Courier New" w:cs="Courier New"/>
                                <w:sz w:val="20"/>
                                <w:szCs w:val="20"/>
                              </w:rPr>
                            </w:pPr>
                            <w:r w:rsidRPr="00041785">
                              <w:rPr>
                                <w:rFonts w:ascii="Courier New" w:hAnsi="Courier New" w:cs="Courier New"/>
                                <w:sz w:val="20"/>
                                <w:szCs w:val="20"/>
                              </w:rPr>
                              <w:tab/>
                              <w:t>}</w:t>
                            </w:r>
                          </w:p>
                          <w:p w:rsidR="004F4408" w:rsidRPr="00041785" w:rsidRDefault="004F4408" w:rsidP="00041785">
                            <w:pPr>
                              <w:rPr>
                                <w:rFonts w:ascii="Courier New" w:hAnsi="Courier New" w:cs="Courier New"/>
                                <w:sz w:val="20"/>
                                <w:szCs w:val="20"/>
                              </w:rPr>
                            </w:pPr>
                          </w:p>
                          <w:p w:rsidR="004F4408" w:rsidRPr="00041785" w:rsidRDefault="004F4408" w:rsidP="00041785">
                            <w:pPr>
                              <w:rPr>
                                <w:rFonts w:ascii="Courier New" w:hAnsi="Courier New" w:cs="Courier New"/>
                                <w:sz w:val="20"/>
                                <w:szCs w:val="20"/>
                              </w:rPr>
                            </w:pPr>
                            <w:r w:rsidRPr="00041785">
                              <w:rPr>
                                <w:rFonts w:ascii="Courier New" w:hAnsi="Courier New" w:cs="Courier New"/>
                                <w:sz w:val="20"/>
                                <w:szCs w:val="20"/>
                              </w:rPr>
                              <w:tab/>
                              <w:t>if(end[packet_id] != 0){</w:t>
                            </w:r>
                          </w:p>
                          <w:p w:rsidR="004F4408" w:rsidRPr="00041785" w:rsidRDefault="004F4408" w:rsidP="00041785">
                            <w:pPr>
                              <w:rPr>
                                <w:rFonts w:ascii="Courier New" w:hAnsi="Courier New" w:cs="Courier New"/>
                                <w:sz w:val="20"/>
                                <w:szCs w:val="20"/>
                              </w:rPr>
                            </w:pPr>
                            <w:r w:rsidRPr="00041785">
                              <w:rPr>
                                <w:rFonts w:ascii="Courier New" w:hAnsi="Courier New" w:cs="Courier New"/>
                                <w:sz w:val="20"/>
                                <w:szCs w:val="20"/>
                              </w:rPr>
                              <w:tab/>
                            </w:r>
                            <w:r w:rsidRPr="00041785">
                              <w:rPr>
                                <w:rFonts w:ascii="Courier New" w:hAnsi="Courier New" w:cs="Courier New"/>
                                <w:sz w:val="20"/>
                                <w:szCs w:val="20"/>
                              </w:rPr>
                              <w:tab/>
                              <w:t>delay = end[packet_id] - start[packet_id];</w:t>
                            </w:r>
                          </w:p>
                          <w:p w:rsidR="004F4408" w:rsidRPr="00041785" w:rsidRDefault="004F4408" w:rsidP="00041785">
                            <w:pPr>
                              <w:rPr>
                                <w:rFonts w:ascii="Courier New" w:hAnsi="Courier New" w:cs="Courier New"/>
                                <w:sz w:val="20"/>
                                <w:szCs w:val="20"/>
                              </w:rPr>
                            </w:pPr>
                            <w:r w:rsidRPr="00041785">
                              <w:rPr>
                                <w:rFonts w:ascii="Courier New" w:hAnsi="Courier New" w:cs="Courier New"/>
                                <w:sz w:val="20"/>
                                <w:szCs w:val="20"/>
                              </w:rPr>
                              <w:tab/>
                            </w:r>
                            <w:r w:rsidRPr="00041785">
                              <w:rPr>
                                <w:rFonts w:ascii="Courier New" w:hAnsi="Courier New" w:cs="Courier New"/>
                                <w:sz w:val="20"/>
                                <w:szCs w:val="20"/>
                              </w:rPr>
                              <w:tab/>
                              <w:t>sum_delay += delay;</w:t>
                            </w:r>
                          </w:p>
                          <w:p w:rsidR="004F4408" w:rsidRPr="00041785" w:rsidRDefault="004F4408" w:rsidP="00041785">
                            <w:pPr>
                              <w:rPr>
                                <w:rFonts w:ascii="Courier New" w:hAnsi="Courier New" w:cs="Courier New"/>
                                <w:sz w:val="20"/>
                                <w:szCs w:val="20"/>
                              </w:rPr>
                            </w:pPr>
                            <w:r w:rsidRPr="00041785">
                              <w:rPr>
                                <w:rFonts w:ascii="Courier New" w:hAnsi="Courier New" w:cs="Courier New"/>
                                <w:sz w:val="20"/>
                                <w:szCs w:val="20"/>
                              </w:rPr>
                              <w:tab/>
                              <w:t>}</w:t>
                            </w:r>
                          </w:p>
                          <w:p w:rsidR="004F4408" w:rsidRPr="00041785" w:rsidRDefault="004F4408" w:rsidP="00041785">
                            <w:pPr>
                              <w:rPr>
                                <w:rFonts w:ascii="Courier New" w:hAnsi="Courier New" w:cs="Courier New"/>
                                <w:sz w:val="20"/>
                                <w:szCs w:val="20"/>
                              </w:rPr>
                            </w:pPr>
                            <w:r w:rsidRPr="00041785">
                              <w:rPr>
                                <w:rFonts w:ascii="Courier New" w:hAnsi="Courier New" w:cs="Courier New"/>
                                <w:sz w:val="20"/>
                                <w:szCs w:val="20"/>
                              </w:rPr>
                              <w:tab/>
                            </w:r>
                          </w:p>
                          <w:p w:rsidR="004F4408" w:rsidRPr="00041785" w:rsidRDefault="004F4408" w:rsidP="00041785">
                            <w:pPr>
                              <w:rPr>
                                <w:rFonts w:ascii="Courier New" w:hAnsi="Courier New" w:cs="Courier New"/>
                                <w:sz w:val="20"/>
                                <w:szCs w:val="20"/>
                              </w:rPr>
                            </w:pPr>
                            <w:r w:rsidRPr="00041785">
                              <w:rPr>
                                <w:rFonts w:ascii="Courier New" w:hAnsi="Courier New" w:cs="Courier New"/>
                                <w:sz w:val="20"/>
                                <w:szCs w:val="20"/>
                              </w:rPr>
                              <w:t>}</w:t>
                            </w:r>
                          </w:p>
                          <w:p w:rsidR="004F4408" w:rsidRPr="00041785" w:rsidRDefault="004F4408" w:rsidP="00041785">
                            <w:pPr>
                              <w:rPr>
                                <w:rFonts w:ascii="Courier New" w:hAnsi="Courier New" w:cs="Courier New"/>
                                <w:sz w:val="20"/>
                                <w:szCs w:val="20"/>
                              </w:rPr>
                            </w:pPr>
                            <w:r w:rsidRPr="00041785">
                              <w:rPr>
                                <w:rFonts w:ascii="Courier New" w:hAnsi="Courier New" w:cs="Courier New"/>
                                <w:sz w:val="20"/>
                                <w:szCs w:val="20"/>
                              </w:rPr>
                              <w:t>END{</w:t>
                            </w:r>
                          </w:p>
                          <w:p w:rsidR="004F4408" w:rsidRPr="00041785" w:rsidRDefault="004F4408" w:rsidP="00041785">
                            <w:pPr>
                              <w:rPr>
                                <w:rFonts w:ascii="Courier New" w:hAnsi="Courier New" w:cs="Courier New"/>
                                <w:sz w:val="20"/>
                                <w:szCs w:val="20"/>
                              </w:rPr>
                            </w:pPr>
                            <w:r w:rsidRPr="00041785">
                              <w:rPr>
                                <w:rFonts w:ascii="Courier New" w:hAnsi="Courier New" w:cs="Courier New"/>
                                <w:sz w:val="20"/>
                                <w:szCs w:val="20"/>
                              </w:rPr>
                              <w:tab/>
                              <w:t>printf("Average end to end delay : %lf \n",sum_delay/count);</w:t>
                            </w:r>
                          </w:p>
                          <w:p w:rsidR="004F4408" w:rsidRPr="00041785" w:rsidRDefault="004F4408" w:rsidP="00041785">
                            <w:pPr>
                              <w:rPr>
                                <w:rFonts w:ascii="Courier New" w:hAnsi="Courier New" w:cs="Courier New"/>
                                <w:sz w:val="20"/>
                                <w:szCs w:val="20"/>
                              </w:rPr>
                            </w:pPr>
                            <w:r w:rsidRPr="00041785">
                              <w:rPr>
                                <w:rFonts w:ascii="Courier New" w:hAnsi="Courier New" w:cs="Courier New"/>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43" o:spid="_x0000_s1086" type="#_x0000_t202" style="width:287.25pt;height:23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" fillcolor="white [3201]" strokeweight=".5pt">
                <v:textbox>
                  <w:txbxContent>
                    <w:p w:rsidR="004F4408" w:rsidRPr="00041785" w:rsidRDefault="004F4408" w:rsidP="00041785">
                      <w:pPr>
                        <w:rPr>
                          <w:rFonts w:ascii="Courier New" w:hAnsi="Courier New" w:cs="Courier New"/>
                          <w:sz w:val="20"/>
                          <w:szCs w:val="20"/>
                        </w:rPr>
                      </w:pPr>
                      <w:r w:rsidRPr="00041785">
                        <w:rPr>
                          <w:rFonts w:ascii="Courier New" w:hAnsi="Courier New" w:cs="Courier New"/>
                          <w:sz w:val="20"/>
                          <w:szCs w:val="20"/>
                        </w:rPr>
                        <w:t>count++;</w:t>
                      </w:r>
                    </w:p>
                    <w:p w:rsidR="004F4408" w:rsidRPr="00041785" w:rsidRDefault="004F4408" w:rsidP="00041785">
                      <w:pPr>
                        <w:rPr>
                          <w:rFonts w:ascii="Courier New" w:hAnsi="Courier New" w:cs="Courier New"/>
                          <w:sz w:val="20"/>
                          <w:szCs w:val="20"/>
                        </w:rPr>
                      </w:pPr>
                    </w:p>
                    <w:p w:rsidR="004F4408" w:rsidRPr="00041785" w:rsidRDefault="004F4408" w:rsidP="00041785">
                      <w:pPr>
                        <w:rPr>
                          <w:rFonts w:ascii="Courier New" w:hAnsi="Courier New" w:cs="Courier New"/>
                          <w:sz w:val="20"/>
                          <w:szCs w:val="20"/>
                        </w:rPr>
                      </w:pPr>
                      <w:r w:rsidRPr="00041785">
                        <w:rPr>
                          <w:rFonts w:ascii="Courier New" w:hAnsi="Courier New" w:cs="Courier New"/>
                          <w:sz w:val="20"/>
                          <w:szCs w:val="20"/>
                        </w:rPr>
                        <w:tab/>
                        <w:t>if(type == "AGT" &amp;&amp; event == "s"){</w:t>
                      </w:r>
                    </w:p>
                    <w:p w:rsidR="004F4408" w:rsidRPr="00041785" w:rsidRDefault="004F4408" w:rsidP="00041785">
                      <w:pPr>
                        <w:rPr>
                          <w:rFonts w:ascii="Courier New" w:hAnsi="Courier New" w:cs="Courier New"/>
                          <w:sz w:val="20"/>
                          <w:szCs w:val="20"/>
                        </w:rPr>
                      </w:pPr>
                      <w:r w:rsidRPr="00041785">
                        <w:rPr>
                          <w:rFonts w:ascii="Courier New" w:hAnsi="Courier New" w:cs="Courier New"/>
                          <w:sz w:val="20"/>
                          <w:szCs w:val="20"/>
                        </w:rPr>
                        <w:tab/>
                      </w:r>
                      <w:r w:rsidRPr="00041785">
                        <w:rPr>
                          <w:rFonts w:ascii="Courier New" w:hAnsi="Courier New" w:cs="Courier New"/>
                          <w:sz w:val="20"/>
                          <w:szCs w:val="20"/>
                        </w:rPr>
                        <w:tab/>
                        <w:t>start[packet_id] = time;</w:t>
                      </w:r>
                    </w:p>
                    <w:p w:rsidR="004F4408" w:rsidRPr="00041785" w:rsidRDefault="004F4408" w:rsidP="00041785">
                      <w:pPr>
                        <w:rPr>
                          <w:rFonts w:ascii="Courier New" w:hAnsi="Courier New" w:cs="Courier New"/>
                          <w:sz w:val="20"/>
                          <w:szCs w:val="20"/>
                        </w:rPr>
                      </w:pPr>
                      <w:r w:rsidRPr="00041785">
                        <w:rPr>
                          <w:rFonts w:ascii="Courier New" w:hAnsi="Courier New" w:cs="Courier New"/>
                          <w:sz w:val="20"/>
                          <w:szCs w:val="20"/>
                        </w:rPr>
                        <w:tab/>
                        <w:t>}</w:t>
                      </w:r>
                    </w:p>
                    <w:p w:rsidR="004F4408" w:rsidRPr="00041785" w:rsidRDefault="004F4408" w:rsidP="00041785">
                      <w:pPr>
                        <w:rPr>
                          <w:rFonts w:ascii="Courier New" w:hAnsi="Courier New" w:cs="Courier New"/>
                          <w:sz w:val="20"/>
                          <w:szCs w:val="20"/>
                        </w:rPr>
                      </w:pPr>
                      <w:r w:rsidRPr="00041785">
                        <w:rPr>
                          <w:rFonts w:ascii="Courier New" w:hAnsi="Courier New" w:cs="Courier New"/>
                          <w:sz w:val="20"/>
                          <w:szCs w:val="20"/>
                        </w:rPr>
                        <w:tab/>
                        <w:t>else if(type == "AGT" &amp;&amp; event == "r"){</w:t>
                      </w:r>
                    </w:p>
                    <w:p w:rsidR="004F4408" w:rsidRPr="00041785" w:rsidRDefault="004F4408" w:rsidP="00041785">
                      <w:pPr>
                        <w:rPr>
                          <w:rFonts w:ascii="Courier New" w:hAnsi="Courier New" w:cs="Courier New"/>
                          <w:sz w:val="20"/>
                          <w:szCs w:val="20"/>
                        </w:rPr>
                      </w:pPr>
                      <w:r w:rsidRPr="00041785">
                        <w:rPr>
                          <w:rFonts w:ascii="Courier New" w:hAnsi="Courier New" w:cs="Courier New"/>
                          <w:sz w:val="20"/>
                          <w:szCs w:val="20"/>
                        </w:rPr>
                        <w:tab/>
                      </w:r>
                      <w:r w:rsidRPr="00041785">
                        <w:rPr>
                          <w:rFonts w:ascii="Courier New" w:hAnsi="Courier New" w:cs="Courier New"/>
                          <w:sz w:val="20"/>
                          <w:szCs w:val="20"/>
                        </w:rPr>
                        <w:tab/>
                        <w:t>end[packet_id] = time;</w:t>
                      </w:r>
                    </w:p>
                    <w:p w:rsidR="004F4408" w:rsidRPr="00041785" w:rsidRDefault="004F4408" w:rsidP="00041785">
                      <w:pPr>
                        <w:rPr>
                          <w:rFonts w:ascii="Courier New" w:hAnsi="Courier New" w:cs="Courier New"/>
                          <w:sz w:val="20"/>
                          <w:szCs w:val="20"/>
                        </w:rPr>
                      </w:pPr>
                      <w:r w:rsidRPr="00041785">
                        <w:rPr>
                          <w:rFonts w:ascii="Courier New" w:hAnsi="Courier New" w:cs="Courier New"/>
                          <w:sz w:val="20"/>
                          <w:szCs w:val="20"/>
                        </w:rPr>
                        <w:tab/>
                        <w:t>}</w:t>
                      </w:r>
                    </w:p>
                    <w:p w:rsidR="004F4408" w:rsidRPr="00041785" w:rsidRDefault="004F4408" w:rsidP="00041785">
                      <w:pPr>
                        <w:rPr>
                          <w:rFonts w:ascii="Courier New" w:hAnsi="Courier New" w:cs="Courier New"/>
                          <w:sz w:val="20"/>
                          <w:szCs w:val="20"/>
                        </w:rPr>
                      </w:pPr>
                    </w:p>
                    <w:p w:rsidR="004F4408" w:rsidRPr="00041785" w:rsidRDefault="004F4408" w:rsidP="00041785">
                      <w:pPr>
                        <w:rPr>
                          <w:rFonts w:ascii="Courier New" w:hAnsi="Courier New" w:cs="Courier New"/>
                          <w:sz w:val="20"/>
                          <w:szCs w:val="20"/>
                        </w:rPr>
                      </w:pPr>
                      <w:r w:rsidRPr="00041785">
                        <w:rPr>
                          <w:rFonts w:ascii="Courier New" w:hAnsi="Courier New" w:cs="Courier New"/>
                          <w:sz w:val="20"/>
                          <w:szCs w:val="20"/>
                        </w:rPr>
                        <w:tab/>
                        <w:t>if(end[packet_id] != 0){</w:t>
                      </w:r>
                    </w:p>
                    <w:p w:rsidR="004F4408" w:rsidRPr="00041785" w:rsidRDefault="004F4408" w:rsidP="00041785">
                      <w:pPr>
                        <w:rPr>
                          <w:rFonts w:ascii="Courier New" w:hAnsi="Courier New" w:cs="Courier New"/>
                          <w:sz w:val="20"/>
                          <w:szCs w:val="20"/>
                        </w:rPr>
                      </w:pPr>
                      <w:r w:rsidRPr="00041785">
                        <w:rPr>
                          <w:rFonts w:ascii="Courier New" w:hAnsi="Courier New" w:cs="Courier New"/>
                          <w:sz w:val="20"/>
                          <w:szCs w:val="20"/>
                        </w:rPr>
                        <w:tab/>
                      </w:r>
                      <w:r w:rsidRPr="00041785">
                        <w:rPr>
                          <w:rFonts w:ascii="Courier New" w:hAnsi="Courier New" w:cs="Courier New"/>
                          <w:sz w:val="20"/>
                          <w:szCs w:val="20"/>
                        </w:rPr>
                        <w:tab/>
                        <w:t>delay = end[packet_id] - start[packet_id];</w:t>
                      </w:r>
                    </w:p>
                    <w:p w:rsidR="004F4408" w:rsidRPr="00041785" w:rsidRDefault="004F4408" w:rsidP="00041785">
                      <w:pPr>
                        <w:rPr>
                          <w:rFonts w:ascii="Courier New" w:hAnsi="Courier New" w:cs="Courier New"/>
                          <w:sz w:val="20"/>
                          <w:szCs w:val="20"/>
                        </w:rPr>
                      </w:pPr>
                      <w:r w:rsidRPr="00041785">
                        <w:rPr>
                          <w:rFonts w:ascii="Courier New" w:hAnsi="Courier New" w:cs="Courier New"/>
                          <w:sz w:val="20"/>
                          <w:szCs w:val="20"/>
                        </w:rPr>
                        <w:tab/>
                      </w:r>
                      <w:r w:rsidRPr="00041785">
                        <w:rPr>
                          <w:rFonts w:ascii="Courier New" w:hAnsi="Courier New" w:cs="Courier New"/>
                          <w:sz w:val="20"/>
                          <w:szCs w:val="20"/>
                        </w:rPr>
                        <w:tab/>
                        <w:t>sum_delay += delay;</w:t>
                      </w:r>
                    </w:p>
                    <w:p w:rsidR="004F4408" w:rsidRPr="00041785" w:rsidRDefault="004F4408" w:rsidP="00041785">
                      <w:pPr>
                        <w:rPr>
                          <w:rFonts w:ascii="Courier New" w:hAnsi="Courier New" w:cs="Courier New"/>
                          <w:sz w:val="20"/>
                          <w:szCs w:val="20"/>
                        </w:rPr>
                      </w:pPr>
                      <w:r w:rsidRPr="00041785">
                        <w:rPr>
                          <w:rFonts w:ascii="Courier New" w:hAnsi="Courier New" w:cs="Courier New"/>
                          <w:sz w:val="20"/>
                          <w:szCs w:val="20"/>
                        </w:rPr>
                        <w:tab/>
                        <w:t>}</w:t>
                      </w:r>
                    </w:p>
                    <w:p w:rsidR="004F4408" w:rsidRPr="00041785" w:rsidRDefault="004F4408" w:rsidP="00041785">
                      <w:pPr>
                        <w:rPr>
                          <w:rFonts w:ascii="Courier New" w:hAnsi="Courier New" w:cs="Courier New"/>
                          <w:sz w:val="20"/>
                          <w:szCs w:val="20"/>
                        </w:rPr>
                      </w:pPr>
                      <w:r w:rsidRPr="00041785">
                        <w:rPr>
                          <w:rFonts w:ascii="Courier New" w:hAnsi="Courier New" w:cs="Courier New"/>
                          <w:sz w:val="20"/>
                          <w:szCs w:val="20"/>
                        </w:rPr>
                        <w:tab/>
                      </w:r>
                    </w:p>
                    <w:p w:rsidR="004F4408" w:rsidRPr="00041785" w:rsidRDefault="004F4408" w:rsidP="00041785">
                      <w:pPr>
                        <w:rPr>
                          <w:rFonts w:ascii="Courier New" w:hAnsi="Courier New" w:cs="Courier New"/>
                          <w:sz w:val="20"/>
                          <w:szCs w:val="20"/>
                        </w:rPr>
                      </w:pPr>
                      <w:r w:rsidRPr="00041785">
                        <w:rPr>
                          <w:rFonts w:ascii="Courier New" w:hAnsi="Courier New" w:cs="Courier New"/>
                          <w:sz w:val="20"/>
                          <w:szCs w:val="20"/>
                        </w:rPr>
                        <w:t>}</w:t>
                      </w:r>
                    </w:p>
                    <w:p w:rsidR="004F4408" w:rsidRPr="00041785" w:rsidRDefault="004F4408" w:rsidP="00041785">
                      <w:pPr>
                        <w:rPr>
                          <w:rFonts w:ascii="Courier New" w:hAnsi="Courier New" w:cs="Courier New"/>
                          <w:sz w:val="20"/>
                          <w:szCs w:val="20"/>
                        </w:rPr>
                      </w:pPr>
                      <w:r w:rsidRPr="00041785">
                        <w:rPr>
                          <w:rFonts w:ascii="Courier New" w:hAnsi="Courier New" w:cs="Courier New"/>
                          <w:sz w:val="20"/>
                          <w:szCs w:val="20"/>
                        </w:rPr>
                        <w:t>END{</w:t>
                      </w:r>
                    </w:p>
                    <w:p w:rsidR="004F4408" w:rsidRPr="00041785" w:rsidRDefault="004F4408" w:rsidP="00041785">
                      <w:pPr>
                        <w:rPr>
                          <w:rFonts w:ascii="Courier New" w:hAnsi="Courier New" w:cs="Courier New"/>
                          <w:sz w:val="20"/>
                          <w:szCs w:val="20"/>
                        </w:rPr>
                      </w:pPr>
                      <w:r w:rsidRPr="00041785">
                        <w:rPr>
                          <w:rFonts w:ascii="Courier New" w:hAnsi="Courier New" w:cs="Courier New"/>
                          <w:sz w:val="20"/>
                          <w:szCs w:val="20"/>
                        </w:rPr>
                        <w:tab/>
                        <w:t>printf("Average end to end delay : %lf \n",sum_delay/count);</w:t>
                      </w:r>
                    </w:p>
                    <w:p w:rsidR="004F4408" w:rsidRPr="00041785" w:rsidRDefault="004F4408" w:rsidP="00041785">
                      <w:pPr>
                        <w:rPr>
                          <w:rFonts w:ascii="Courier New" w:hAnsi="Courier New" w:cs="Courier New"/>
                          <w:sz w:val="20"/>
                          <w:szCs w:val="20"/>
                        </w:rPr>
                      </w:pPr>
                      <w:r w:rsidRPr="00041785">
                        <w:rPr>
                          <w:rFonts w:ascii="Courier New" w:hAnsi="Courier New" w:cs="Courier New"/>
                          <w:sz w:val="20"/>
                          <w:szCs w:val="20"/>
                        </w:rPr>
                        <w:t>}</w:t>
                      </w:r>
                    </w:p>
                  </w:txbxContent>
                </v:textbox>
                <w10:anchorlock/>
              </v:shape>
            </w:pict>
          </mc:Fallback>
        </mc:AlternateContent>
      </w:r>
    </w:p>
    <w:p w:rsidR="00376EA6" w:rsidRDefault="00376EA6" w:rsidP="00376EA6">
      <w:pPr>
        <w:pStyle w:val="Heading2"/>
        <w:numPr>
          <w:ilvl w:val="0"/>
          <w:numId w:val="0"/>
        </w:numPr>
        <w:ind w:left="576" w:hanging="576"/>
        <w:rPr>
          <w:i/>
        </w:rPr>
      </w:pPr>
      <w:bookmarkStart w:id="315" w:name="_Ref483799501"/>
      <w:bookmarkStart w:id="316" w:name="_Toc487272962"/>
      <w:r>
        <w:t xml:space="preserve">A.7 Kode Skrip AWK </w:t>
      </w:r>
      <w:r w:rsidRPr="00376EA6">
        <w:rPr>
          <w:i/>
        </w:rPr>
        <w:t>Routing Overhead</w:t>
      </w:r>
      <w:bookmarkEnd w:id="315"/>
      <w:bookmarkEnd w:id="316"/>
    </w:p>
    <w:p w:rsidR="00376EA6" w:rsidRDefault="00376EA6" w:rsidP="00376EA6"/>
    <w:p w:rsidR="00D86AD1" w:rsidRDefault="00376EA6" w:rsidP="00D86AD1">
      <w:pPr>
        <w:sectPr w:rsidR="00D86AD1" w:rsidSect="007D06E1">
          <w:pgSz w:w="8392" w:h="11907"/>
          <w:pgMar w:top="1418" w:right="1134" w:bottom="1418" w:left="1418" w:header="709" w:footer="709" w:gutter="0"/>
          <w:cols w:space="708"/>
          <w:titlePg/>
          <w:docGrid w:linePitch="360"/>
        </w:sectPr>
      </w:pPr>
      <w:r>
        <w:rPr>
          <w:noProof/>
          <w:lang w:eastAsia="id-ID"/>
        </w:rPr>
        <mc:AlternateContent>
          <mc:Choice Requires="wps">
            <w:drawing>
              <wp:inline distT="0" distB="0" distL="0" distR="0">
                <wp:extent cx="3619500" cy="2257425"/>
                <wp:effectExtent l="0" t="0" r="19050" b="28575"/>
                <wp:docPr id="144" name="Text Box 144"/>
                <wp:cNvGraphicFramePr/>
                <a:graphic xmlns:a="http://schemas.openxmlformats.org/drawingml/2006/main">
                  <a:graphicData uri="http://schemas.microsoft.com/office/word/2010/wordprocessingShape">
                    <wps:wsp>
                      <wps:cNvSpPr txBox="1"/>
                      <wps:spPr>
                        <a:xfrm>
                          <a:off x="0" y="0"/>
                          <a:ext cx="3619500" cy="22574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F4408" w:rsidRPr="00376EA6" w:rsidRDefault="004F4408" w:rsidP="00376EA6">
                            <w:pPr>
                              <w:rPr>
                                <w:rFonts w:ascii="Courier New" w:hAnsi="Courier New" w:cs="Courier New"/>
                                <w:sz w:val="20"/>
                                <w:szCs w:val="20"/>
                              </w:rPr>
                            </w:pPr>
                            <w:r w:rsidRPr="00376EA6">
                              <w:rPr>
                                <w:rFonts w:ascii="Courier New" w:hAnsi="Courier New" w:cs="Courier New"/>
                                <w:sz w:val="20"/>
                                <w:szCs w:val="20"/>
                              </w:rPr>
                              <w:t>BEGIN {</w:t>
                            </w:r>
                          </w:p>
                          <w:p w:rsidR="004F4408" w:rsidRPr="00376EA6" w:rsidRDefault="004F4408" w:rsidP="00376EA6">
                            <w:pPr>
                              <w:rPr>
                                <w:rFonts w:ascii="Courier New" w:hAnsi="Courier New" w:cs="Courier New"/>
                                <w:sz w:val="20"/>
                                <w:szCs w:val="20"/>
                              </w:rPr>
                            </w:pPr>
                            <w:r w:rsidRPr="00376EA6">
                              <w:rPr>
                                <w:rFonts w:ascii="Courier New" w:hAnsi="Courier New" w:cs="Courier New"/>
                                <w:sz w:val="20"/>
                                <w:szCs w:val="20"/>
                              </w:rPr>
                              <w:t xml:space="preserve">        ro = 0;</w:t>
                            </w:r>
                          </w:p>
                          <w:p w:rsidR="004F4408" w:rsidRPr="00376EA6" w:rsidRDefault="004F4408" w:rsidP="00376EA6">
                            <w:pPr>
                              <w:rPr>
                                <w:rFonts w:ascii="Courier New" w:hAnsi="Courier New" w:cs="Courier New"/>
                                <w:sz w:val="20"/>
                                <w:szCs w:val="20"/>
                              </w:rPr>
                            </w:pPr>
                            <w:r w:rsidRPr="00376EA6">
                              <w:rPr>
                                <w:rFonts w:ascii="Courier New" w:hAnsi="Courier New" w:cs="Courier New"/>
                                <w:sz w:val="20"/>
                                <w:szCs w:val="20"/>
                              </w:rPr>
                              <w:t>}</w:t>
                            </w:r>
                          </w:p>
                          <w:p w:rsidR="004F4408" w:rsidRPr="00376EA6" w:rsidRDefault="004F4408" w:rsidP="00376EA6">
                            <w:pPr>
                              <w:rPr>
                                <w:rFonts w:ascii="Courier New" w:hAnsi="Courier New" w:cs="Courier New"/>
                                <w:sz w:val="20"/>
                                <w:szCs w:val="20"/>
                              </w:rPr>
                            </w:pPr>
                            <w:r w:rsidRPr="00376EA6">
                              <w:rPr>
                                <w:rFonts w:ascii="Courier New" w:hAnsi="Courier New" w:cs="Courier New"/>
                                <w:sz w:val="20"/>
                                <w:szCs w:val="20"/>
                              </w:rPr>
                              <w:t xml:space="preserve"> </w:t>
                            </w:r>
                          </w:p>
                          <w:p w:rsidR="004F4408" w:rsidRPr="00376EA6" w:rsidRDefault="004F4408" w:rsidP="00376EA6">
                            <w:pPr>
                              <w:rPr>
                                <w:rFonts w:ascii="Courier New" w:hAnsi="Courier New" w:cs="Courier New"/>
                                <w:sz w:val="20"/>
                                <w:szCs w:val="20"/>
                              </w:rPr>
                            </w:pPr>
                            <w:r w:rsidRPr="00376EA6">
                              <w:rPr>
                                <w:rFonts w:ascii="Courier New" w:hAnsi="Courier New" w:cs="Courier New"/>
                                <w:sz w:val="20"/>
                                <w:szCs w:val="20"/>
                              </w:rPr>
                              <w:t>$0 ~/^s.* RTR/ {</w:t>
                            </w:r>
                          </w:p>
                          <w:p w:rsidR="004F4408" w:rsidRPr="00376EA6" w:rsidRDefault="004F4408" w:rsidP="00376EA6">
                            <w:pPr>
                              <w:rPr>
                                <w:rFonts w:ascii="Courier New" w:hAnsi="Courier New" w:cs="Courier New"/>
                                <w:sz w:val="20"/>
                                <w:szCs w:val="20"/>
                              </w:rPr>
                            </w:pPr>
                            <w:r w:rsidRPr="00376EA6">
                              <w:rPr>
                                <w:rFonts w:ascii="Courier New" w:hAnsi="Courier New" w:cs="Courier New"/>
                                <w:sz w:val="20"/>
                                <w:szCs w:val="20"/>
                              </w:rPr>
                              <w:tab/>
                              <w:t>if($23 != "(HELLO)"){</w:t>
                            </w:r>
                          </w:p>
                          <w:p w:rsidR="004F4408" w:rsidRPr="00376EA6" w:rsidRDefault="004F4408" w:rsidP="00376EA6">
                            <w:pPr>
                              <w:rPr>
                                <w:rFonts w:ascii="Courier New" w:hAnsi="Courier New" w:cs="Courier New"/>
                                <w:sz w:val="20"/>
                                <w:szCs w:val="20"/>
                              </w:rPr>
                            </w:pPr>
                            <w:r w:rsidRPr="00376EA6">
                              <w:rPr>
                                <w:rFonts w:ascii="Courier New" w:hAnsi="Courier New" w:cs="Courier New"/>
                                <w:sz w:val="20"/>
                                <w:szCs w:val="20"/>
                              </w:rPr>
                              <w:tab/>
                            </w:r>
                            <w:r w:rsidRPr="00376EA6">
                              <w:rPr>
                                <w:rFonts w:ascii="Courier New" w:hAnsi="Courier New" w:cs="Courier New"/>
                                <w:sz w:val="20"/>
                                <w:szCs w:val="20"/>
                              </w:rPr>
                              <w:tab/>
                              <w:t>ro++ ;</w:t>
                            </w:r>
                          </w:p>
                          <w:p w:rsidR="004F4408" w:rsidRPr="00376EA6" w:rsidRDefault="004F4408" w:rsidP="00376EA6">
                            <w:pPr>
                              <w:rPr>
                                <w:rFonts w:ascii="Courier New" w:hAnsi="Courier New" w:cs="Courier New"/>
                                <w:sz w:val="20"/>
                                <w:szCs w:val="20"/>
                              </w:rPr>
                            </w:pPr>
                            <w:r w:rsidRPr="00376EA6">
                              <w:rPr>
                                <w:rFonts w:ascii="Courier New" w:hAnsi="Courier New" w:cs="Courier New"/>
                                <w:sz w:val="20"/>
                                <w:szCs w:val="20"/>
                              </w:rPr>
                              <w:tab/>
                              <w:t>}</w:t>
                            </w:r>
                          </w:p>
                          <w:p w:rsidR="004F4408" w:rsidRPr="00376EA6" w:rsidRDefault="004F4408" w:rsidP="00376EA6">
                            <w:pPr>
                              <w:rPr>
                                <w:rFonts w:ascii="Courier New" w:hAnsi="Courier New" w:cs="Courier New"/>
                                <w:sz w:val="20"/>
                                <w:szCs w:val="20"/>
                              </w:rPr>
                            </w:pPr>
                            <w:r w:rsidRPr="00376EA6">
                              <w:rPr>
                                <w:rFonts w:ascii="Courier New" w:hAnsi="Courier New" w:cs="Courier New"/>
                                <w:sz w:val="20"/>
                                <w:szCs w:val="20"/>
                              </w:rPr>
                              <w:t xml:space="preserve">    </w:t>
                            </w:r>
                          </w:p>
                          <w:p w:rsidR="004F4408" w:rsidRPr="00376EA6" w:rsidRDefault="004F4408" w:rsidP="00376EA6">
                            <w:pPr>
                              <w:rPr>
                                <w:rFonts w:ascii="Courier New" w:hAnsi="Courier New" w:cs="Courier New"/>
                                <w:sz w:val="20"/>
                                <w:szCs w:val="20"/>
                              </w:rPr>
                            </w:pPr>
                            <w:r w:rsidRPr="00376EA6">
                              <w:rPr>
                                <w:rFonts w:ascii="Courier New" w:hAnsi="Courier New" w:cs="Courier New"/>
                                <w:sz w:val="20"/>
                                <w:szCs w:val="20"/>
                              </w:rPr>
                              <w:t>}</w:t>
                            </w:r>
                          </w:p>
                          <w:p w:rsidR="004F4408" w:rsidRPr="00376EA6" w:rsidRDefault="004F4408" w:rsidP="00376EA6">
                            <w:pPr>
                              <w:rPr>
                                <w:rFonts w:ascii="Courier New" w:hAnsi="Courier New" w:cs="Courier New"/>
                                <w:sz w:val="20"/>
                                <w:szCs w:val="20"/>
                              </w:rPr>
                            </w:pPr>
                            <w:r w:rsidRPr="00376EA6">
                              <w:rPr>
                                <w:rFonts w:ascii="Courier New" w:hAnsi="Courier New" w:cs="Courier New"/>
                                <w:sz w:val="20"/>
                                <w:szCs w:val="20"/>
                              </w:rPr>
                              <w:t xml:space="preserve"> </w:t>
                            </w:r>
                          </w:p>
                          <w:p w:rsidR="004F4408" w:rsidRPr="00376EA6" w:rsidRDefault="004F4408" w:rsidP="00376EA6">
                            <w:pPr>
                              <w:rPr>
                                <w:rFonts w:ascii="Courier New" w:hAnsi="Courier New" w:cs="Courier New"/>
                                <w:sz w:val="20"/>
                                <w:szCs w:val="20"/>
                              </w:rPr>
                            </w:pPr>
                            <w:r w:rsidRPr="00376EA6">
                              <w:rPr>
                                <w:rFonts w:ascii="Courier New" w:hAnsi="Courier New" w:cs="Courier New"/>
                                <w:sz w:val="20"/>
                                <w:szCs w:val="20"/>
                              </w:rPr>
                              <w:t>END {</w:t>
                            </w:r>
                          </w:p>
                          <w:p w:rsidR="004F4408" w:rsidRPr="00376EA6" w:rsidRDefault="004F4408" w:rsidP="00376EA6">
                            <w:pPr>
                              <w:rPr>
                                <w:rFonts w:ascii="Courier New" w:hAnsi="Courier New" w:cs="Courier New"/>
                                <w:sz w:val="20"/>
                                <w:szCs w:val="20"/>
                              </w:rPr>
                            </w:pPr>
                            <w:r w:rsidRPr="00376EA6">
                              <w:rPr>
                                <w:rFonts w:ascii="Courier New" w:hAnsi="Courier New" w:cs="Courier New"/>
                                <w:sz w:val="20"/>
                                <w:szCs w:val="20"/>
                              </w:rPr>
                              <w:t xml:space="preserve">        printf("Routing Overhead : %d\n",ro);</w:t>
                            </w:r>
                          </w:p>
                          <w:p w:rsidR="004F4408" w:rsidRPr="00376EA6" w:rsidRDefault="004F4408" w:rsidP="00376EA6">
                            <w:pPr>
                              <w:rPr>
                                <w:rFonts w:ascii="Courier New" w:hAnsi="Courier New" w:cs="Courier New"/>
                                <w:sz w:val="20"/>
                                <w:szCs w:val="20"/>
                              </w:rPr>
                            </w:pPr>
                            <w:r w:rsidRPr="00376EA6">
                              <w:rPr>
                                <w:rFonts w:ascii="Courier New" w:hAnsi="Courier New" w:cs="Courier New"/>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44" o:spid="_x0000_s1087" type="#_x0000_t202" style="width:285pt;height:17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" fillcolor="white [3201]" strokeweight=".5pt">
                <v:textbox>
                  <w:txbxContent>
                    <w:p w:rsidR="004F4408" w:rsidRPr="00376EA6" w:rsidRDefault="004F4408" w:rsidP="00376EA6">
                      <w:pPr>
                        <w:rPr>
                          <w:rFonts w:ascii="Courier New" w:hAnsi="Courier New" w:cs="Courier New"/>
                          <w:sz w:val="20"/>
                          <w:szCs w:val="20"/>
                        </w:rPr>
                      </w:pPr>
                      <w:r w:rsidRPr="00376EA6">
                        <w:rPr>
                          <w:rFonts w:ascii="Courier New" w:hAnsi="Courier New" w:cs="Courier New"/>
                          <w:sz w:val="20"/>
                          <w:szCs w:val="20"/>
                        </w:rPr>
                        <w:t>BEGIN {</w:t>
                      </w:r>
                    </w:p>
                    <w:p w:rsidR="004F4408" w:rsidRPr="00376EA6" w:rsidRDefault="004F4408" w:rsidP="00376EA6">
                      <w:pPr>
                        <w:rPr>
                          <w:rFonts w:ascii="Courier New" w:hAnsi="Courier New" w:cs="Courier New"/>
                          <w:sz w:val="20"/>
                          <w:szCs w:val="20"/>
                        </w:rPr>
                      </w:pPr>
                      <w:r w:rsidRPr="00376EA6">
                        <w:rPr>
                          <w:rFonts w:ascii="Courier New" w:hAnsi="Courier New" w:cs="Courier New"/>
                          <w:sz w:val="20"/>
                          <w:szCs w:val="20"/>
                        </w:rPr>
                        <w:t xml:space="preserve">        ro = 0;</w:t>
                      </w:r>
                    </w:p>
                    <w:p w:rsidR="004F4408" w:rsidRPr="00376EA6" w:rsidRDefault="004F4408" w:rsidP="00376EA6">
                      <w:pPr>
                        <w:rPr>
                          <w:rFonts w:ascii="Courier New" w:hAnsi="Courier New" w:cs="Courier New"/>
                          <w:sz w:val="20"/>
                          <w:szCs w:val="20"/>
                        </w:rPr>
                      </w:pPr>
                      <w:r w:rsidRPr="00376EA6">
                        <w:rPr>
                          <w:rFonts w:ascii="Courier New" w:hAnsi="Courier New" w:cs="Courier New"/>
                          <w:sz w:val="20"/>
                          <w:szCs w:val="20"/>
                        </w:rPr>
                        <w:t>}</w:t>
                      </w:r>
                    </w:p>
                    <w:p w:rsidR="004F4408" w:rsidRPr="00376EA6" w:rsidRDefault="004F4408" w:rsidP="00376EA6">
                      <w:pPr>
                        <w:rPr>
                          <w:rFonts w:ascii="Courier New" w:hAnsi="Courier New" w:cs="Courier New"/>
                          <w:sz w:val="20"/>
                          <w:szCs w:val="20"/>
                        </w:rPr>
                      </w:pPr>
                      <w:r w:rsidRPr="00376EA6">
                        <w:rPr>
                          <w:rFonts w:ascii="Courier New" w:hAnsi="Courier New" w:cs="Courier New"/>
                          <w:sz w:val="20"/>
                          <w:szCs w:val="20"/>
                        </w:rPr>
                        <w:t xml:space="preserve"> </w:t>
                      </w:r>
                    </w:p>
                    <w:p w:rsidR="004F4408" w:rsidRPr="00376EA6" w:rsidRDefault="004F4408" w:rsidP="00376EA6">
                      <w:pPr>
                        <w:rPr>
                          <w:rFonts w:ascii="Courier New" w:hAnsi="Courier New" w:cs="Courier New"/>
                          <w:sz w:val="20"/>
                          <w:szCs w:val="20"/>
                        </w:rPr>
                      </w:pPr>
                      <w:r w:rsidRPr="00376EA6">
                        <w:rPr>
                          <w:rFonts w:ascii="Courier New" w:hAnsi="Courier New" w:cs="Courier New"/>
                          <w:sz w:val="20"/>
                          <w:szCs w:val="20"/>
                        </w:rPr>
                        <w:t>$0 ~/^s.* RTR/ {</w:t>
                      </w:r>
                    </w:p>
                    <w:p w:rsidR="004F4408" w:rsidRPr="00376EA6" w:rsidRDefault="004F4408" w:rsidP="00376EA6">
                      <w:pPr>
                        <w:rPr>
                          <w:rFonts w:ascii="Courier New" w:hAnsi="Courier New" w:cs="Courier New"/>
                          <w:sz w:val="20"/>
                          <w:szCs w:val="20"/>
                        </w:rPr>
                      </w:pPr>
                      <w:r w:rsidRPr="00376EA6">
                        <w:rPr>
                          <w:rFonts w:ascii="Courier New" w:hAnsi="Courier New" w:cs="Courier New"/>
                          <w:sz w:val="20"/>
                          <w:szCs w:val="20"/>
                        </w:rPr>
                        <w:tab/>
                        <w:t>if($23 != "(HELLO)"){</w:t>
                      </w:r>
                    </w:p>
                    <w:p w:rsidR="004F4408" w:rsidRPr="00376EA6" w:rsidRDefault="004F4408" w:rsidP="00376EA6">
                      <w:pPr>
                        <w:rPr>
                          <w:rFonts w:ascii="Courier New" w:hAnsi="Courier New" w:cs="Courier New"/>
                          <w:sz w:val="20"/>
                          <w:szCs w:val="20"/>
                        </w:rPr>
                      </w:pPr>
                      <w:r w:rsidRPr="00376EA6">
                        <w:rPr>
                          <w:rFonts w:ascii="Courier New" w:hAnsi="Courier New" w:cs="Courier New"/>
                          <w:sz w:val="20"/>
                          <w:szCs w:val="20"/>
                        </w:rPr>
                        <w:tab/>
                      </w:r>
                      <w:r w:rsidRPr="00376EA6">
                        <w:rPr>
                          <w:rFonts w:ascii="Courier New" w:hAnsi="Courier New" w:cs="Courier New"/>
                          <w:sz w:val="20"/>
                          <w:szCs w:val="20"/>
                        </w:rPr>
                        <w:tab/>
                        <w:t>ro++ ;</w:t>
                      </w:r>
                    </w:p>
                    <w:p w:rsidR="004F4408" w:rsidRPr="00376EA6" w:rsidRDefault="004F4408" w:rsidP="00376EA6">
                      <w:pPr>
                        <w:rPr>
                          <w:rFonts w:ascii="Courier New" w:hAnsi="Courier New" w:cs="Courier New"/>
                          <w:sz w:val="20"/>
                          <w:szCs w:val="20"/>
                        </w:rPr>
                      </w:pPr>
                      <w:r w:rsidRPr="00376EA6">
                        <w:rPr>
                          <w:rFonts w:ascii="Courier New" w:hAnsi="Courier New" w:cs="Courier New"/>
                          <w:sz w:val="20"/>
                          <w:szCs w:val="20"/>
                        </w:rPr>
                        <w:tab/>
                        <w:t>}</w:t>
                      </w:r>
                    </w:p>
                    <w:p w:rsidR="004F4408" w:rsidRPr="00376EA6" w:rsidRDefault="004F4408" w:rsidP="00376EA6">
                      <w:pPr>
                        <w:rPr>
                          <w:rFonts w:ascii="Courier New" w:hAnsi="Courier New" w:cs="Courier New"/>
                          <w:sz w:val="20"/>
                          <w:szCs w:val="20"/>
                        </w:rPr>
                      </w:pPr>
                      <w:r w:rsidRPr="00376EA6">
                        <w:rPr>
                          <w:rFonts w:ascii="Courier New" w:hAnsi="Courier New" w:cs="Courier New"/>
                          <w:sz w:val="20"/>
                          <w:szCs w:val="20"/>
                        </w:rPr>
                        <w:t xml:space="preserve">    </w:t>
                      </w:r>
                    </w:p>
                    <w:p w:rsidR="004F4408" w:rsidRPr="00376EA6" w:rsidRDefault="004F4408" w:rsidP="00376EA6">
                      <w:pPr>
                        <w:rPr>
                          <w:rFonts w:ascii="Courier New" w:hAnsi="Courier New" w:cs="Courier New"/>
                          <w:sz w:val="20"/>
                          <w:szCs w:val="20"/>
                        </w:rPr>
                      </w:pPr>
                      <w:r w:rsidRPr="00376EA6">
                        <w:rPr>
                          <w:rFonts w:ascii="Courier New" w:hAnsi="Courier New" w:cs="Courier New"/>
                          <w:sz w:val="20"/>
                          <w:szCs w:val="20"/>
                        </w:rPr>
                        <w:t>}</w:t>
                      </w:r>
                    </w:p>
                    <w:p w:rsidR="004F4408" w:rsidRPr="00376EA6" w:rsidRDefault="004F4408" w:rsidP="00376EA6">
                      <w:pPr>
                        <w:rPr>
                          <w:rFonts w:ascii="Courier New" w:hAnsi="Courier New" w:cs="Courier New"/>
                          <w:sz w:val="20"/>
                          <w:szCs w:val="20"/>
                        </w:rPr>
                      </w:pPr>
                      <w:r w:rsidRPr="00376EA6">
                        <w:rPr>
                          <w:rFonts w:ascii="Courier New" w:hAnsi="Courier New" w:cs="Courier New"/>
                          <w:sz w:val="20"/>
                          <w:szCs w:val="20"/>
                        </w:rPr>
                        <w:t xml:space="preserve"> </w:t>
                      </w:r>
                    </w:p>
                    <w:p w:rsidR="004F4408" w:rsidRPr="00376EA6" w:rsidRDefault="004F4408" w:rsidP="00376EA6">
                      <w:pPr>
                        <w:rPr>
                          <w:rFonts w:ascii="Courier New" w:hAnsi="Courier New" w:cs="Courier New"/>
                          <w:sz w:val="20"/>
                          <w:szCs w:val="20"/>
                        </w:rPr>
                      </w:pPr>
                      <w:r w:rsidRPr="00376EA6">
                        <w:rPr>
                          <w:rFonts w:ascii="Courier New" w:hAnsi="Courier New" w:cs="Courier New"/>
                          <w:sz w:val="20"/>
                          <w:szCs w:val="20"/>
                        </w:rPr>
                        <w:t>END {</w:t>
                      </w:r>
                    </w:p>
                    <w:p w:rsidR="004F4408" w:rsidRPr="00376EA6" w:rsidRDefault="004F4408" w:rsidP="00376EA6">
                      <w:pPr>
                        <w:rPr>
                          <w:rFonts w:ascii="Courier New" w:hAnsi="Courier New" w:cs="Courier New"/>
                          <w:sz w:val="20"/>
                          <w:szCs w:val="20"/>
                        </w:rPr>
                      </w:pPr>
                      <w:r w:rsidRPr="00376EA6">
                        <w:rPr>
                          <w:rFonts w:ascii="Courier New" w:hAnsi="Courier New" w:cs="Courier New"/>
                          <w:sz w:val="20"/>
                          <w:szCs w:val="20"/>
                        </w:rPr>
                        <w:t xml:space="preserve">        printf("Routing Overhead : %d\n",ro);</w:t>
                      </w:r>
                    </w:p>
                    <w:p w:rsidR="004F4408" w:rsidRPr="00376EA6" w:rsidRDefault="004F4408" w:rsidP="00376EA6">
                      <w:pPr>
                        <w:rPr>
                          <w:rFonts w:ascii="Courier New" w:hAnsi="Courier New" w:cs="Courier New"/>
                          <w:sz w:val="20"/>
                          <w:szCs w:val="20"/>
                        </w:rPr>
                      </w:pPr>
                      <w:r w:rsidRPr="00376EA6">
                        <w:rPr>
                          <w:rFonts w:ascii="Courier New" w:hAnsi="Courier New" w:cs="Courier New"/>
                          <w:sz w:val="20"/>
                          <w:szCs w:val="20"/>
                        </w:rPr>
                        <w:t>}</w:t>
                      </w:r>
                    </w:p>
                  </w:txbxContent>
                </v:textbox>
                <w10:anchorlock/>
              </v:shape>
            </w:pict>
          </mc:Fallback>
        </mc:AlternateContent>
      </w:r>
    </w:p>
    <w:p w:rsidR="007D06E1" w:rsidRPr="00852480" w:rsidRDefault="007D06E1" w:rsidP="00D86AD1">
      <w:pPr>
        <w:pStyle w:val="Heading1"/>
        <w:numPr>
          <w:ilvl w:val="0"/>
          <w:numId w:val="0"/>
        </w:numPr>
      </w:pPr>
      <w:bookmarkStart w:id="317" w:name="_Toc487272963"/>
      <w:r w:rsidRPr="003157DE">
        <w:lastRenderedPageBreak/>
        <w:t>BIODATA PENULIS</w:t>
      </w:r>
      <w:bookmarkEnd w:id="317"/>
    </w:p>
    <w:p w:rsidR="002C5F36" w:rsidRDefault="002C5F36"/>
    <w:p w:rsidR="00F06D48" w:rsidRDefault="00F06D48" w:rsidP="00F06D48">
      <w:pPr>
        <w:pStyle w:val="biasaaja"/>
        <w:rPr>
          <w:lang w:val="en-US"/>
        </w:rPr>
      </w:pPr>
    </w:p>
    <w:p w:rsidR="00F06D48" w:rsidRPr="00852480" w:rsidRDefault="00F06D48" w:rsidP="00F06D48">
      <w:pPr>
        <w:pStyle w:val="biasaaja"/>
      </w:pPr>
      <w:r>
        <w:rPr>
          <w:noProof/>
          <w:lang w:eastAsia="id-ID"/>
        </w:rPr>
        <w:drawing>
          <wp:anchor distT="0" distB="0" distL="114300" distR="114300" simplePos="0" relativeHeight="251706368" behindDoc="0" locked="0" layoutInCell="1" allowOverlap="1">
            <wp:simplePos x="0" y="0"/>
            <wp:positionH relativeFrom="margin">
              <wp:align>left</wp:align>
            </wp:positionH>
            <wp:positionV relativeFrom="paragraph">
              <wp:posOffset>12700</wp:posOffset>
            </wp:positionV>
            <wp:extent cx="1080000" cy="1610471"/>
            <wp:effectExtent l="0" t="0" r="6350" b="8890"/>
            <wp:wrapSquare wrapText="bothSides"/>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P2440867 - Copy.JPG"/>
                    <pic:cNvPicPr/>
                  </pic:nvPicPr>
                  <pic:blipFill>
                    <a:blip r:embed="rId67">
                      <a:extLst>
                        <a:ext uri="{28A0092B-C50C-407E-A947-70E740481C1C}">
                          <a14:useLocalDpi xmlns:a14="http://schemas.microsoft.com/office/drawing/2010/main" val="0"/>
                        </a:ext>
                      </a:extLst>
                    </a:blip>
                    <a:stretch>
                      <a:fillRect/>
                    </a:stretch>
                  </pic:blipFill>
                  <pic:spPr>
                    <a:xfrm>
                      <a:off x="0" y="0"/>
                      <a:ext cx="1080000" cy="1610471"/>
                    </a:xfrm>
                    <a:prstGeom prst="rect">
                      <a:avLst/>
                    </a:prstGeom>
                  </pic:spPr>
                </pic:pic>
              </a:graphicData>
            </a:graphic>
            <wp14:sizeRelH relativeFrom="page">
              <wp14:pctWidth>0</wp14:pctWidth>
            </wp14:sizeRelH>
            <wp14:sizeRelV relativeFrom="page">
              <wp14:pctHeight>0</wp14:pctHeight>
            </wp14:sizeRelV>
          </wp:anchor>
        </w:drawing>
      </w:r>
      <w:r>
        <w:t>Tities Novaninda Ovar</w:t>
      </w:r>
      <w:r w:rsidR="0059043B">
        <w:t>i lahir di Surabaya pada</w:t>
      </w:r>
      <w:r>
        <w:t xml:space="preserve"> 01 November 1995. </w:t>
      </w:r>
      <w:r w:rsidRPr="003157DE">
        <w:t>Penulis menempuh pendidikan formal dimulai dari TK</w:t>
      </w:r>
      <w:r>
        <w:t xml:space="preserve"> Harapan</w:t>
      </w:r>
      <w:r w:rsidRPr="003157DE">
        <w:t xml:space="preserve"> </w:t>
      </w:r>
      <w:r>
        <w:t>(200</w:t>
      </w:r>
      <w:r>
        <w:rPr>
          <w:lang w:val="en-US"/>
        </w:rPr>
        <w:t>0</w:t>
      </w:r>
      <w:r>
        <w:t>-2001</w:t>
      </w:r>
      <w:r w:rsidRPr="003157DE">
        <w:t>), SD</w:t>
      </w:r>
      <w:r>
        <w:t>N Sidotopo Wetan 1 No. 255 Surabaya (2001-2007</w:t>
      </w:r>
      <w:r w:rsidRPr="003157DE">
        <w:t>), S</w:t>
      </w:r>
      <w:r>
        <w:t>MPN 6 Surabaya (2007</w:t>
      </w:r>
      <w:r w:rsidRPr="003157DE">
        <w:t>-2</w:t>
      </w:r>
      <w:r>
        <w:t>010</w:t>
      </w:r>
      <w:r w:rsidRPr="003157DE">
        <w:t>), SMA</w:t>
      </w:r>
      <w:r>
        <w:t>N 2 Surabaya (2010-2013</w:t>
      </w:r>
      <w:r w:rsidRPr="003157DE">
        <w:t>) dan S1 T</w:t>
      </w:r>
      <w:r>
        <w:t>eknik Informatika ITS (2013-2017</w:t>
      </w:r>
      <w:r w:rsidRPr="003157DE">
        <w:t xml:space="preserve">). Bidang studi yang diambil oleh penulis pada saat berkuliah di Teknik Informatika ITS adalah </w:t>
      </w:r>
      <w:r>
        <w:t>Komputasi Berbasis Jaringan (KBJ</w:t>
      </w:r>
      <w:r w:rsidRPr="003157DE">
        <w:t>). Penulis aktif dalam organisasi seperti Himpunan Mahasiswa Teknik Computer</w:t>
      </w:r>
      <w:r>
        <w:t>-Informatika (2014-2015</w:t>
      </w:r>
      <w:r w:rsidRPr="003157DE">
        <w:t xml:space="preserve">) dan </w:t>
      </w:r>
      <w:r>
        <w:t>Keluarga Muslim Informatika  (2014-2016</w:t>
      </w:r>
      <w:r w:rsidRPr="003157DE">
        <w:t>). P</w:t>
      </w:r>
      <w:r w:rsidR="00F271AE">
        <w:t>enulis juga aktif dalam</w:t>
      </w:r>
      <w:r w:rsidRPr="003157DE">
        <w:t xml:space="preserve"> kegiatan k</w:t>
      </w:r>
      <w:r w:rsidR="00F271AE">
        <w:t>epanitiaan seperti</w:t>
      </w:r>
      <w:r>
        <w:t xml:space="preserve"> SCHEMATICS 2014</w:t>
      </w:r>
      <w:r w:rsidRPr="003157DE">
        <w:t xml:space="preserve"> </w:t>
      </w:r>
      <w:r>
        <w:t>dan SCHEMATICS 2015</w:t>
      </w:r>
      <w:r w:rsidRPr="003157DE">
        <w:t xml:space="preserve"> </w:t>
      </w:r>
      <w:r>
        <w:rPr>
          <w:lang w:val="en-US"/>
        </w:rPr>
        <w:t>divisi Hubungan Masyaraka</w:t>
      </w:r>
      <w:r>
        <w:t>t</w:t>
      </w:r>
      <w:r w:rsidRPr="003157DE">
        <w:t>.</w:t>
      </w:r>
      <w:r w:rsidR="00547DDF">
        <w:t xml:space="preserve"> Penulis</w:t>
      </w:r>
      <w:r>
        <w:t xml:space="preserve"> </w:t>
      </w:r>
      <w:r>
        <w:rPr>
          <w:lang w:val="en-US"/>
        </w:rPr>
        <w:t xml:space="preserve">pernah kerja praktik di PT. Yolo periode Mei – </w:t>
      </w:r>
      <w:r>
        <w:t>Juli</w:t>
      </w:r>
      <w:r>
        <w:rPr>
          <w:lang w:val="en-US"/>
        </w:rPr>
        <w:t xml:space="preserve"> 2016</w:t>
      </w:r>
      <w:r>
        <w:t xml:space="preserve">. Selama berkuliah, penulis juga bekerja </w:t>
      </w:r>
      <w:r w:rsidR="00E63CB9">
        <w:t>magang</w:t>
      </w:r>
      <w:r>
        <w:t xml:space="preserve"> di Direktorat Pengembangan Teknologi dan Sistem Informasi ITS periode Agustus 2016 – Agustus 2017</w:t>
      </w:r>
      <w:r w:rsidR="005A2AFE">
        <w:t xml:space="preserve"> dan menjadi administrator Laboratorium Komputasi Berbasis Jaringan</w:t>
      </w:r>
      <w:r>
        <w:t>.</w:t>
      </w:r>
      <w:r w:rsidRPr="003157DE">
        <w:t xml:space="preserve"> Penulis dapat dihubungi melalui email: </w:t>
      </w:r>
      <w:hyperlink r:id="rId68" w:history="1">
        <w:r w:rsidRPr="00F06D48">
          <w:rPr>
            <w:rStyle w:val="Hyperlink"/>
            <w:color w:val="000000" w:themeColor="text1"/>
            <w:u w:val="none"/>
          </w:rPr>
          <w:t>titiesovari@gmail.com</w:t>
        </w:r>
      </w:hyperlink>
      <w:r>
        <w:t>.</w:t>
      </w:r>
    </w:p>
    <w:p w:rsidR="00F06D48" w:rsidRPr="00852480" w:rsidRDefault="00F06D48"/>
    <w:sectPr w:rsidR="00F06D48" w:rsidRPr="00852480" w:rsidSect="007D06E1">
      <w:pgSz w:w="8392" w:h="11907"/>
      <w:pgMar w:top="1418" w:right="1134" w:bottom="1418" w:left="1418"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E4E75" w:rsidRDefault="002E4E75">
      <w:r>
        <w:separator/>
      </w:r>
    </w:p>
  </w:endnote>
  <w:endnote w:type="continuationSeparator" w:id="0">
    <w:p w:rsidR="002E4E75" w:rsidRDefault="002E4E7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Lucida Grande">
    <w:charset w:val="00"/>
    <w:family w:val="auto"/>
    <w:pitch w:val="variable"/>
    <w:sig w:usb0="E1000AEF" w:usb1="5000A1FF" w:usb2="00000000" w:usb3="00000000" w:csb0="000001BF" w:csb1="00000000"/>
  </w:font>
  <w:font w:name="MS Mincho">
    <w:altName w:val="ＭＳ 明朝"/>
    <w:panose1 w:val="02020609040205080304"/>
    <w:charset w:val="80"/>
    <w:family w:val="modern"/>
    <w:pitch w:val="fixed"/>
    <w:sig w:usb0="E00002FF" w:usb1="6AC7FDFB" w:usb2="08000012" w:usb3="00000000" w:csb0="0002009F" w:csb1="00000000"/>
  </w:font>
  <w:font w:name="Courier">
    <w:panose1 w:val="02070409020205020404"/>
    <w:charset w:val="00"/>
    <w:family w:val="modern"/>
    <w:notTrueType/>
    <w:pitch w:val="fixed"/>
    <w:sig w:usb0="00000003" w:usb1="00000000" w:usb2="00000000" w:usb3="00000000" w:csb0="00000001" w:csb1="00000000"/>
  </w:font>
  <w:font w:name="TimesNewRomanPSMT">
    <w:altName w:val="Times New Roman"/>
    <w:panose1 w:val="00000000000000000000"/>
    <w:charset w:val="00"/>
    <w:family w:val="roman"/>
    <w:notTrueType/>
    <w:pitch w:val="default"/>
  </w:font>
  <w:font w:name="TimesNewRomanPS-ItalicMT">
    <w:altName w:val="Times New Roman"/>
    <w:panose1 w:val="00000000000000000000"/>
    <w:charset w:val="00"/>
    <w:family w:val="roman"/>
    <w:notTrueType/>
    <w:pitch w:val="default"/>
  </w:font>
  <w:font w:name="Trebuchet MS">
    <w:panose1 w:val="020B0603020202020204"/>
    <w:charset w:val="00"/>
    <w:family w:val="swiss"/>
    <w:pitch w:val="variable"/>
    <w:sig w:usb0="00000287" w:usb1="00000003" w:usb2="00000000" w:usb3="00000000" w:csb0="0000009F" w:csb1="00000000"/>
  </w:font>
  <w:font w:name="AdvTimes">
    <w:panose1 w:val="00000000000000000000"/>
    <w:charset w:val="00"/>
    <w:family w:val="roman"/>
    <w:notTrueType/>
    <w:pitch w:val="default"/>
  </w:font>
  <w:font w:name="SimSun">
    <w:altName w:val="宋体"/>
    <w:panose1 w:val="02010600030101010101"/>
    <w:charset w:val="86"/>
    <w:family w:val="auto"/>
    <w:notTrueType/>
    <w:pitch w:val="variable"/>
    <w:sig w:usb0="00000001" w:usb1="080E0000" w:usb2="00000010" w:usb3="00000000" w:csb0="00040000"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F4408" w:rsidRPr="00852480" w:rsidRDefault="004F4408" w:rsidP="007D06E1">
    <w:pPr>
      <w:pStyle w:val="Footer"/>
      <w:ind w:right="360" w:firstLine="360"/>
      <w:jc w:val="cente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F4408" w:rsidRPr="00852480" w:rsidRDefault="004F4408" w:rsidP="007D06E1">
    <w:pPr>
      <w:pStyle w:val="Footer"/>
      <w:jc w:val="center"/>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F4408" w:rsidRPr="006F5DA3" w:rsidRDefault="004F4408" w:rsidP="007D06E1">
    <w:pPr>
      <w:pStyle w:val="Footer"/>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F4408" w:rsidRPr="00852480" w:rsidRDefault="004F4408">
    <w:pPr>
      <w:pStyle w:val="Footer"/>
      <w:jc w:val="center"/>
    </w:pPr>
  </w:p>
  <w:p w:rsidR="004F4408" w:rsidRPr="00852480" w:rsidRDefault="004F4408" w:rsidP="007D06E1">
    <w:pPr>
      <w:pStyle w:val="Footer"/>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F4408" w:rsidRPr="00852480" w:rsidRDefault="004F4408">
    <w:pPr>
      <w:pStyle w:val="Footer"/>
      <w:jc w:val="center"/>
    </w:pPr>
    <w:r w:rsidRPr="00852480">
      <w:fldChar w:fldCharType="begin"/>
    </w:r>
    <w:r w:rsidRPr="00852480">
      <w:instrText xml:space="preserve"> PAGE   \* MERGEFORMAT </w:instrText>
    </w:r>
    <w:r w:rsidRPr="00852480">
      <w:fldChar w:fldCharType="separate"/>
    </w:r>
    <w:r w:rsidR="001C4609">
      <w:rPr>
        <w:noProof/>
      </w:rPr>
      <w:t>i</w:t>
    </w:r>
    <w:r w:rsidRPr="00852480">
      <w:rPr>
        <w:noProof/>
      </w:rPr>
      <w:fldChar w:fldCharType="end"/>
    </w:r>
  </w:p>
  <w:p w:rsidR="004F4408" w:rsidRPr="00852480" w:rsidRDefault="004F4408" w:rsidP="007D06E1">
    <w:pPr>
      <w:pStyle w:val="Footer"/>
      <w:jc w:val="cen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F4408" w:rsidRPr="00852480" w:rsidRDefault="004F4408" w:rsidP="007D06E1">
    <w:pPr>
      <w:pStyle w:val="Footer"/>
      <w:ind w:right="360" w:firstLine="360"/>
      <w:jc w:val="cen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F4408" w:rsidRPr="00852480" w:rsidRDefault="004F4408">
    <w:pPr>
      <w:pStyle w:val="Footer"/>
      <w:jc w:val="center"/>
    </w:pPr>
  </w:p>
  <w:p w:rsidR="004F4408" w:rsidRPr="00852480" w:rsidRDefault="004F4408" w:rsidP="007D06E1">
    <w:pPr>
      <w:pStyle w:val="Footer"/>
      <w:ind w:right="36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F4408" w:rsidRPr="00852480" w:rsidRDefault="004F4408" w:rsidP="007D06E1">
    <w:pPr>
      <w:pStyle w:val="Footer"/>
      <w:jc w:val="cen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3169832"/>
      <w:docPartObj>
        <w:docPartGallery w:val="Page Numbers (Bottom of Page)"/>
        <w:docPartUnique/>
      </w:docPartObj>
    </w:sdtPr>
    <w:sdtEndPr>
      <w:rPr>
        <w:noProof/>
      </w:rPr>
    </w:sdtEndPr>
    <w:sdtContent>
      <w:p w:rsidR="004F4408" w:rsidRDefault="004F4408">
        <w:pPr>
          <w:pStyle w:val="Footer"/>
          <w:jc w:val="center"/>
        </w:pPr>
        <w:r>
          <w:fldChar w:fldCharType="begin"/>
        </w:r>
        <w:r>
          <w:instrText xml:space="preserve"> PAGE   \* MERGEFORMAT </w:instrText>
        </w:r>
        <w:r>
          <w:fldChar w:fldCharType="separate"/>
        </w:r>
        <w:r w:rsidR="001C4609">
          <w:rPr>
            <w:noProof/>
          </w:rPr>
          <w:t>xiv</w:t>
        </w:r>
        <w:r>
          <w:rPr>
            <w:noProof/>
          </w:rPr>
          <w:fldChar w:fldCharType="end"/>
        </w:r>
      </w:p>
    </w:sdtContent>
  </w:sdt>
  <w:p w:rsidR="004F4408" w:rsidRPr="00852480" w:rsidRDefault="004F4408" w:rsidP="007D06E1">
    <w:pPr>
      <w:pStyle w:val="Footer"/>
      <w:jc w:val="cen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47366033"/>
      <w:docPartObj>
        <w:docPartGallery w:val="Page Numbers (Bottom of Page)"/>
        <w:docPartUnique/>
      </w:docPartObj>
    </w:sdtPr>
    <w:sdtEndPr>
      <w:rPr>
        <w:noProof/>
      </w:rPr>
    </w:sdtEndPr>
    <w:sdtContent>
      <w:p w:rsidR="004F4408" w:rsidRDefault="004F4408">
        <w:pPr>
          <w:pStyle w:val="Footer"/>
          <w:jc w:val="center"/>
        </w:pPr>
        <w:r>
          <w:fldChar w:fldCharType="begin"/>
        </w:r>
        <w:r>
          <w:instrText xml:space="preserve"> PAGE   \* MERGEFORMAT </w:instrText>
        </w:r>
        <w:r>
          <w:fldChar w:fldCharType="separate"/>
        </w:r>
        <w:r w:rsidR="001C4609">
          <w:rPr>
            <w:noProof/>
          </w:rPr>
          <w:t>xiii</w:t>
        </w:r>
        <w:r>
          <w:rPr>
            <w:noProof/>
          </w:rPr>
          <w:fldChar w:fldCharType="end"/>
        </w:r>
      </w:p>
    </w:sdtContent>
  </w:sdt>
  <w:p w:rsidR="004F4408" w:rsidRPr="006F5DA3" w:rsidRDefault="004F4408" w:rsidP="007D06E1">
    <w:pPr>
      <w:pStyle w:val="Footer"/>
      <w:jc w:val="right"/>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48905204"/>
      <w:docPartObj>
        <w:docPartGallery w:val="Page Numbers (Bottom of Page)"/>
        <w:docPartUnique/>
      </w:docPartObj>
    </w:sdtPr>
    <w:sdtEndPr>
      <w:rPr>
        <w:noProof/>
      </w:rPr>
    </w:sdtEndPr>
    <w:sdtContent>
      <w:p w:rsidR="004F4408" w:rsidRPr="006075FA" w:rsidRDefault="004F4408">
        <w:pPr>
          <w:pStyle w:val="Footer"/>
          <w:jc w:val="center"/>
        </w:pPr>
        <w:r w:rsidRPr="00713920">
          <w:fldChar w:fldCharType="begin"/>
        </w:r>
        <w:r w:rsidRPr="00713920">
          <w:instrText xml:space="preserve"> PAGE   \* MERGEFORMAT </w:instrText>
        </w:r>
        <w:r w:rsidRPr="00713920">
          <w:fldChar w:fldCharType="separate"/>
        </w:r>
        <w:r w:rsidR="001C4609">
          <w:rPr>
            <w:noProof/>
          </w:rPr>
          <w:t>93</w:t>
        </w:r>
        <w:r w:rsidRPr="00713920">
          <w:rPr>
            <w:noProof/>
          </w:rPr>
          <w:fldChar w:fldCharType="end"/>
        </w:r>
      </w:p>
    </w:sdtContent>
  </w:sdt>
  <w:p w:rsidR="004F4408" w:rsidRPr="00852480" w:rsidRDefault="004F4408" w:rsidP="007D06E1">
    <w:pPr>
      <w:pStyle w:val="Foote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E4E75" w:rsidRDefault="002E4E75">
      <w:r>
        <w:separator/>
      </w:r>
    </w:p>
  </w:footnote>
  <w:footnote w:type="continuationSeparator" w:id="0">
    <w:p w:rsidR="002E4E75" w:rsidRDefault="002E4E7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F4408" w:rsidRPr="00852480" w:rsidRDefault="004F4408" w:rsidP="007D06E1">
    <w:pPr>
      <w:pStyle w:val="Header"/>
      <w:rPr>
        <w:rFonts w:eastAsia="Times New Roman"/>
        <w:lang w:eastAsia="ja-JP"/>
      </w:rPr>
    </w:pPr>
  </w:p>
  <w:p w:rsidR="004F4408" w:rsidRPr="00852480" w:rsidRDefault="004F4408">
    <w:pPr>
      <w:pStyle w:val="Heade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64146909"/>
      <w:docPartObj>
        <w:docPartGallery w:val="Page Numbers (Top of Page)"/>
        <w:docPartUnique/>
      </w:docPartObj>
    </w:sdtPr>
    <w:sdtEndPr>
      <w:rPr>
        <w:noProof/>
      </w:rPr>
    </w:sdtEndPr>
    <w:sdtContent>
      <w:p w:rsidR="004F4408" w:rsidRDefault="004F4408">
        <w:pPr>
          <w:pStyle w:val="Header"/>
        </w:pPr>
        <w:r>
          <w:fldChar w:fldCharType="begin"/>
        </w:r>
        <w:r>
          <w:instrText xml:space="preserve"> PAGE   \* MERGEFORMAT </w:instrText>
        </w:r>
        <w:r>
          <w:fldChar w:fldCharType="separate"/>
        </w:r>
        <w:r w:rsidR="001C4609">
          <w:rPr>
            <w:noProof/>
          </w:rPr>
          <w:t>92</w:t>
        </w:r>
        <w:r>
          <w:rPr>
            <w:noProof/>
          </w:rPr>
          <w:fldChar w:fldCharType="end"/>
        </w:r>
      </w:p>
    </w:sdtContent>
  </w:sdt>
  <w:p w:rsidR="004F4408" w:rsidRPr="00852480" w:rsidRDefault="004F4408" w:rsidP="00474AFB">
    <w:pPr>
      <w:pStyle w:val="Header"/>
      <w:tabs>
        <w:tab w:val="clear" w:pos="4680"/>
        <w:tab w:val="clear" w:pos="9360"/>
        <w:tab w:val="left" w:pos="2220"/>
      </w:tabs>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9312218"/>
      <w:docPartObj>
        <w:docPartGallery w:val="Page Numbers (Top of Page)"/>
        <w:docPartUnique/>
      </w:docPartObj>
    </w:sdtPr>
    <w:sdtEndPr>
      <w:rPr>
        <w:noProof/>
      </w:rPr>
    </w:sdtEndPr>
    <w:sdtContent>
      <w:p w:rsidR="004F4408" w:rsidRDefault="004F4408">
        <w:pPr>
          <w:pStyle w:val="Header"/>
          <w:jc w:val="right"/>
        </w:pPr>
        <w:r>
          <w:fldChar w:fldCharType="begin"/>
        </w:r>
        <w:r>
          <w:instrText xml:space="preserve"> PAGE   \* MERGEFORMAT </w:instrText>
        </w:r>
        <w:r>
          <w:fldChar w:fldCharType="separate"/>
        </w:r>
        <w:r w:rsidR="001C4609">
          <w:rPr>
            <w:noProof/>
          </w:rPr>
          <w:t>91</w:t>
        </w:r>
        <w:r>
          <w:rPr>
            <w:noProof/>
          </w:rPr>
          <w:fldChar w:fldCharType="end"/>
        </w:r>
      </w:p>
    </w:sdtContent>
  </w:sdt>
  <w:p w:rsidR="004F4408" w:rsidRPr="00852480" w:rsidRDefault="004F4408" w:rsidP="007D06E1">
    <w:pPr>
      <w:pStyle w:val="Header"/>
      <w:tabs>
        <w:tab w:val="clear" w:pos="4680"/>
      </w:tabs>
      <w:ind w:firstLine="72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F4408" w:rsidRPr="00852480" w:rsidRDefault="004F4408">
    <w:pPr>
      <w:pStyle w:val="Header"/>
      <w:jc w:val="right"/>
    </w:pPr>
  </w:p>
  <w:p w:rsidR="004F4408" w:rsidRPr="00852480" w:rsidRDefault="004F4408">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F4408" w:rsidRPr="00852480" w:rsidRDefault="004F4408" w:rsidP="007D06E1">
    <w:pPr>
      <w:pStyle w:val="Header"/>
      <w:jc w:val="center"/>
    </w:pPr>
  </w:p>
  <w:p w:rsidR="004F4408" w:rsidRPr="00852480" w:rsidRDefault="004F4408">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F4408" w:rsidRPr="00852480" w:rsidRDefault="004F4408" w:rsidP="007D06E1">
    <w:pPr>
      <w:pStyle w:val="Header"/>
      <w:rPr>
        <w:rFonts w:eastAsia="Times New Roman"/>
        <w:lang w:eastAsia="ja-JP"/>
      </w:rPr>
    </w:pPr>
  </w:p>
  <w:p w:rsidR="004F4408" w:rsidRPr="00852480" w:rsidRDefault="004F4408">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F4408" w:rsidRPr="00852480" w:rsidRDefault="004F4408">
    <w:pPr>
      <w:pStyle w:val="Header"/>
      <w:jc w:val="right"/>
    </w:pPr>
  </w:p>
  <w:p w:rsidR="004F4408" w:rsidRPr="00852480" w:rsidRDefault="004F4408">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F4408" w:rsidRPr="00852480" w:rsidRDefault="004F4408" w:rsidP="007D06E1">
    <w:pPr>
      <w:pStyle w:val="Header"/>
      <w:jc w:val="center"/>
    </w:pPr>
  </w:p>
  <w:p w:rsidR="004F4408" w:rsidRPr="00852480" w:rsidRDefault="004F4408">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F4408" w:rsidRPr="00852480" w:rsidRDefault="004F4408" w:rsidP="00474AFB">
    <w:pPr>
      <w:pStyle w:val="Header"/>
      <w:tabs>
        <w:tab w:val="clear" w:pos="4680"/>
        <w:tab w:val="clear" w:pos="9360"/>
        <w:tab w:val="left" w:pos="2220"/>
      </w:tabs>
    </w:pPr>
    <w:r>
      <w:tab/>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F4408" w:rsidRPr="00852480" w:rsidRDefault="004F4408" w:rsidP="007D06E1">
    <w:pPr>
      <w:pStyle w:val="Header"/>
      <w:tabs>
        <w:tab w:val="clear" w:pos="4680"/>
      </w:tabs>
      <w:ind w:firstLine="720"/>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F4408" w:rsidRPr="00852480" w:rsidRDefault="004F4408" w:rsidP="00B62FA5">
    <w:pPr>
      <w:pStyle w:val="Header"/>
      <w:jc w:val="center"/>
    </w:pPr>
  </w:p>
  <w:p w:rsidR="004F4408" w:rsidRPr="00852480" w:rsidRDefault="004F440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3359BE"/>
    <w:multiLevelType w:val="hybridMultilevel"/>
    <w:tmpl w:val="49E428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B30E19"/>
    <w:multiLevelType w:val="hybridMultilevel"/>
    <w:tmpl w:val="0D469D5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04DD40A2"/>
    <w:multiLevelType w:val="hybridMultilevel"/>
    <w:tmpl w:val="F65E180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8F54099"/>
    <w:multiLevelType w:val="hybridMultilevel"/>
    <w:tmpl w:val="74C8800E"/>
    <w:lvl w:ilvl="0" w:tplc="8190D1A0">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4" w15:restartNumberingAfterBreak="0">
    <w:nsid w:val="0A8824DA"/>
    <w:multiLevelType w:val="hybridMultilevel"/>
    <w:tmpl w:val="93C8FBCC"/>
    <w:lvl w:ilvl="0" w:tplc="6FC8C052">
      <w:start w:val="1"/>
      <w:numFmt w:val="decimal"/>
      <w:lvlText w:val="%1."/>
      <w:lvlJc w:val="left"/>
      <w:pPr>
        <w:ind w:left="930" w:hanging="57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D076F8E"/>
    <w:multiLevelType w:val="multilevel"/>
    <w:tmpl w:val="E02454D6"/>
    <w:lvl w:ilvl="0">
      <w:start w:val="1"/>
      <w:numFmt w:val="decimal"/>
      <w:lvlText w:val="%1."/>
      <w:lvlJc w:val="left"/>
      <w:pPr>
        <w:ind w:left="720" w:hanging="360"/>
      </w:pPr>
      <w:rPr>
        <w:rFonts w:ascii="Times New Roman" w:eastAsia="Calibri" w:hAnsi="Times New Roman" w:cs="Times New Roman"/>
        <w:vanish/>
        <w:color w:val="FFFFFF" w:themeColor="background1"/>
      </w:rPr>
    </w:lvl>
    <w:lvl w:ilvl="1">
      <w:start w:val="1"/>
      <w:numFmt w:val="decimal"/>
      <w:isLgl/>
      <w:lvlText w:val="%1.%2"/>
      <w:lvlJc w:val="left"/>
      <w:pPr>
        <w:ind w:left="1647" w:hanging="360"/>
      </w:pPr>
      <w:rPr>
        <w:rFonts w:hint="default"/>
        <w:i w:val="0"/>
      </w:rPr>
    </w:lvl>
    <w:lvl w:ilvl="2">
      <w:start w:val="1"/>
      <w:numFmt w:val="decimal"/>
      <w:isLgl/>
      <w:lvlText w:val="%1.%2.%3"/>
      <w:lvlJc w:val="left"/>
      <w:pPr>
        <w:ind w:left="2934" w:hanging="720"/>
      </w:pPr>
      <w:rPr>
        <w:rFonts w:hint="default"/>
        <w:i w:val="0"/>
      </w:rPr>
    </w:lvl>
    <w:lvl w:ilvl="3">
      <w:start w:val="1"/>
      <w:numFmt w:val="decimal"/>
      <w:isLgl/>
      <w:lvlText w:val="%1.%2.%3.%4"/>
      <w:lvlJc w:val="left"/>
      <w:pPr>
        <w:ind w:left="3861" w:hanging="720"/>
      </w:pPr>
      <w:rPr>
        <w:rFonts w:hint="default"/>
      </w:rPr>
    </w:lvl>
    <w:lvl w:ilvl="4">
      <w:start w:val="1"/>
      <w:numFmt w:val="decimal"/>
      <w:isLgl/>
      <w:lvlText w:val="%1.%2.%3.%4.%5"/>
      <w:lvlJc w:val="left"/>
      <w:pPr>
        <w:ind w:left="5148" w:hanging="1080"/>
      </w:pPr>
      <w:rPr>
        <w:rFonts w:hint="default"/>
      </w:rPr>
    </w:lvl>
    <w:lvl w:ilvl="5">
      <w:start w:val="1"/>
      <w:numFmt w:val="decimal"/>
      <w:isLgl/>
      <w:lvlText w:val="%1.%2.%3.%4.%5.%6"/>
      <w:lvlJc w:val="left"/>
      <w:pPr>
        <w:ind w:left="6075" w:hanging="1080"/>
      </w:pPr>
      <w:rPr>
        <w:rFonts w:hint="default"/>
      </w:rPr>
    </w:lvl>
    <w:lvl w:ilvl="6">
      <w:start w:val="1"/>
      <w:numFmt w:val="decimal"/>
      <w:isLgl/>
      <w:lvlText w:val="%1.%2.%3.%4.%5.%6.%7"/>
      <w:lvlJc w:val="left"/>
      <w:pPr>
        <w:ind w:left="7362" w:hanging="1440"/>
      </w:pPr>
      <w:rPr>
        <w:rFonts w:hint="default"/>
      </w:rPr>
    </w:lvl>
    <w:lvl w:ilvl="7">
      <w:start w:val="1"/>
      <w:numFmt w:val="decimal"/>
      <w:isLgl/>
      <w:lvlText w:val="%1.%2.%3.%4.%5.%6.%7.%8"/>
      <w:lvlJc w:val="left"/>
      <w:pPr>
        <w:ind w:left="8289" w:hanging="1440"/>
      </w:pPr>
      <w:rPr>
        <w:rFonts w:hint="default"/>
      </w:rPr>
    </w:lvl>
    <w:lvl w:ilvl="8">
      <w:start w:val="1"/>
      <w:numFmt w:val="decimal"/>
      <w:isLgl/>
      <w:lvlText w:val="%1.%2.%3.%4.%5.%6.%7.%8.%9"/>
      <w:lvlJc w:val="left"/>
      <w:pPr>
        <w:ind w:left="9216" w:hanging="1440"/>
      </w:pPr>
      <w:rPr>
        <w:rFonts w:hint="default"/>
      </w:rPr>
    </w:lvl>
  </w:abstractNum>
  <w:abstractNum w:abstractNumId="6" w15:restartNumberingAfterBreak="0">
    <w:nsid w:val="0DEF31C5"/>
    <w:multiLevelType w:val="hybridMultilevel"/>
    <w:tmpl w:val="0E5C5E92"/>
    <w:lvl w:ilvl="0" w:tplc="04210001">
      <w:start w:val="1"/>
      <w:numFmt w:val="bullet"/>
      <w:lvlText w:val=""/>
      <w:lvlJc w:val="left"/>
      <w:pPr>
        <w:ind w:left="1296" w:hanging="360"/>
      </w:pPr>
      <w:rPr>
        <w:rFonts w:ascii="Symbol" w:hAnsi="Symbol" w:hint="default"/>
      </w:rPr>
    </w:lvl>
    <w:lvl w:ilvl="1" w:tplc="04210003" w:tentative="1">
      <w:start w:val="1"/>
      <w:numFmt w:val="bullet"/>
      <w:lvlText w:val="o"/>
      <w:lvlJc w:val="left"/>
      <w:pPr>
        <w:ind w:left="2016" w:hanging="360"/>
      </w:pPr>
      <w:rPr>
        <w:rFonts w:ascii="Courier New" w:hAnsi="Courier New" w:cs="Courier New" w:hint="default"/>
      </w:rPr>
    </w:lvl>
    <w:lvl w:ilvl="2" w:tplc="04210005" w:tentative="1">
      <w:start w:val="1"/>
      <w:numFmt w:val="bullet"/>
      <w:lvlText w:val=""/>
      <w:lvlJc w:val="left"/>
      <w:pPr>
        <w:ind w:left="2736" w:hanging="360"/>
      </w:pPr>
      <w:rPr>
        <w:rFonts w:ascii="Wingdings" w:hAnsi="Wingdings" w:hint="default"/>
      </w:rPr>
    </w:lvl>
    <w:lvl w:ilvl="3" w:tplc="04210001" w:tentative="1">
      <w:start w:val="1"/>
      <w:numFmt w:val="bullet"/>
      <w:lvlText w:val=""/>
      <w:lvlJc w:val="left"/>
      <w:pPr>
        <w:ind w:left="3456" w:hanging="360"/>
      </w:pPr>
      <w:rPr>
        <w:rFonts w:ascii="Symbol" w:hAnsi="Symbol" w:hint="default"/>
      </w:rPr>
    </w:lvl>
    <w:lvl w:ilvl="4" w:tplc="04210003" w:tentative="1">
      <w:start w:val="1"/>
      <w:numFmt w:val="bullet"/>
      <w:lvlText w:val="o"/>
      <w:lvlJc w:val="left"/>
      <w:pPr>
        <w:ind w:left="4176" w:hanging="360"/>
      </w:pPr>
      <w:rPr>
        <w:rFonts w:ascii="Courier New" w:hAnsi="Courier New" w:cs="Courier New" w:hint="default"/>
      </w:rPr>
    </w:lvl>
    <w:lvl w:ilvl="5" w:tplc="04210005" w:tentative="1">
      <w:start w:val="1"/>
      <w:numFmt w:val="bullet"/>
      <w:lvlText w:val=""/>
      <w:lvlJc w:val="left"/>
      <w:pPr>
        <w:ind w:left="4896" w:hanging="360"/>
      </w:pPr>
      <w:rPr>
        <w:rFonts w:ascii="Wingdings" w:hAnsi="Wingdings" w:hint="default"/>
      </w:rPr>
    </w:lvl>
    <w:lvl w:ilvl="6" w:tplc="04210001" w:tentative="1">
      <w:start w:val="1"/>
      <w:numFmt w:val="bullet"/>
      <w:lvlText w:val=""/>
      <w:lvlJc w:val="left"/>
      <w:pPr>
        <w:ind w:left="5616" w:hanging="360"/>
      </w:pPr>
      <w:rPr>
        <w:rFonts w:ascii="Symbol" w:hAnsi="Symbol" w:hint="default"/>
      </w:rPr>
    </w:lvl>
    <w:lvl w:ilvl="7" w:tplc="04210003" w:tentative="1">
      <w:start w:val="1"/>
      <w:numFmt w:val="bullet"/>
      <w:lvlText w:val="o"/>
      <w:lvlJc w:val="left"/>
      <w:pPr>
        <w:ind w:left="6336" w:hanging="360"/>
      </w:pPr>
      <w:rPr>
        <w:rFonts w:ascii="Courier New" w:hAnsi="Courier New" w:cs="Courier New" w:hint="default"/>
      </w:rPr>
    </w:lvl>
    <w:lvl w:ilvl="8" w:tplc="04210005" w:tentative="1">
      <w:start w:val="1"/>
      <w:numFmt w:val="bullet"/>
      <w:lvlText w:val=""/>
      <w:lvlJc w:val="left"/>
      <w:pPr>
        <w:ind w:left="7056" w:hanging="360"/>
      </w:pPr>
      <w:rPr>
        <w:rFonts w:ascii="Wingdings" w:hAnsi="Wingdings" w:hint="default"/>
      </w:rPr>
    </w:lvl>
  </w:abstractNum>
  <w:abstractNum w:abstractNumId="7" w15:restartNumberingAfterBreak="0">
    <w:nsid w:val="12243360"/>
    <w:multiLevelType w:val="hybridMultilevel"/>
    <w:tmpl w:val="31C49680"/>
    <w:lvl w:ilvl="0" w:tplc="04210001">
      <w:start w:val="1"/>
      <w:numFmt w:val="bullet"/>
      <w:lvlText w:val=""/>
      <w:lvlJc w:val="left"/>
      <w:pPr>
        <w:ind w:left="1296" w:hanging="360"/>
      </w:pPr>
      <w:rPr>
        <w:rFonts w:ascii="Symbol" w:hAnsi="Symbol" w:hint="default"/>
      </w:rPr>
    </w:lvl>
    <w:lvl w:ilvl="1" w:tplc="04210003" w:tentative="1">
      <w:start w:val="1"/>
      <w:numFmt w:val="bullet"/>
      <w:lvlText w:val="o"/>
      <w:lvlJc w:val="left"/>
      <w:pPr>
        <w:ind w:left="2016" w:hanging="360"/>
      </w:pPr>
      <w:rPr>
        <w:rFonts w:ascii="Courier New" w:hAnsi="Courier New" w:cs="Courier New" w:hint="default"/>
      </w:rPr>
    </w:lvl>
    <w:lvl w:ilvl="2" w:tplc="04210005" w:tentative="1">
      <w:start w:val="1"/>
      <w:numFmt w:val="bullet"/>
      <w:lvlText w:val=""/>
      <w:lvlJc w:val="left"/>
      <w:pPr>
        <w:ind w:left="2736" w:hanging="360"/>
      </w:pPr>
      <w:rPr>
        <w:rFonts w:ascii="Wingdings" w:hAnsi="Wingdings" w:hint="default"/>
      </w:rPr>
    </w:lvl>
    <w:lvl w:ilvl="3" w:tplc="04210001" w:tentative="1">
      <w:start w:val="1"/>
      <w:numFmt w:val="bullet"/>
      <w:lvlText w:val=""/>
      <w:lvlJc w:val="left"/>
      <w:pPr>
        <w:ind w:left="3456" w:hanging="360"/>
      </w:pPr>
      <w:rPr>
        <w:rFonts w:ascii="Symbol" w:hAnsi="Symbol" w:hint="default"/>
      </w:rPr>
    </w:lvl>
    <w:lvl w:ilvl="4" w:tplc="04210003" w:tentative="1">
      <w:start w:val="1"/>
      <w:numFmt w:val="bullet"/>
      <w:lvlText w:val="o"/>
      <w:lvlJc w:val="left"/>
      <w:pPr>
        <w:ind w:left="4176" w:hanging="360"/>
      </w:pPr>
      <w:rPr>
        <w:rFonts w:ascii="Courier New" w:hAnsi="Courier New" w:cs="Courier New" w:hint="default"/>
      </w:rPr>
    </w:lvl>
    <w:lvl w:ilvl="5" w:tplc="04210005" w:tentative="1">
      <w:start w:val="1"/>
      <w:numFmt w:val="bullet"/>
      <w:lvlText w:val=""/>
      <w:lvlJc w:val="left"/>
      <w:pPr>
        <w:ind w:left="4896" w:hanging="360"/>
      </w:pPr>
      <w:rPr>
        <w:rFonts w:ascii="Wingdings" w:hAnsi="Wingdings" w:hint="default"/>
      </w:rPr>
    </w:lvl>
    <w:lvl w:ilvl="6" w:tplc="04210001" w:tentative="1">
      <w:start w:val="1"/>
      <w:numFmt w:val="bullet"/>
      <w:lvlText w:val=""/>
      <w:lvlJc w:val="left"/>
      <w:pPr>
        <w:ind w:left="5616" w:hanging="360"/>
      </w:pPr>
      <w:rPr>
        <w:rFonts w:ascii="Symbol" w:hAnsi="Symbol" w:hint="default"/>
      </w:rPr>
    </w:lvl>
    <w:lvl w:ilvl="7" w:tplc="04210003" w:tentative="1">
      <w:start w:val="1"/>
      <w:numFmt w:val="bullet"/>
      <w:lvlText w:val="o"/>
      <w:lvlJc w:val="left"/>
      <w:pPr>
        <w:ind w:left="6336" w:hanging="360"/>
      </w:pPr>
      <w:rPr>
        <w:rFonts w:ascii="Courier New" w:hAnsi="Courier New" w:cs="Courier New" w:hint="default"/>
      </w:rPr>
    </w:lvl>
    <w:lvl w:ilvl="8" w:tplc="04210005" w:tentative="1">
      <w:start w:val="1"/>
      <w:numFmt w:val="bullet"/>
      <w:lvlText w:val=""/>
      <w:lvlJc w:val="left"/>
      <w:pPr>
        <w:ind w:left="7056" w:hanging="360"/>
      </w:pPr>
      <w:rPr>
        <w:rFonts w:ascii="Wingdings" w:hAnsi="Wingdings" w:hint="default"/>
      </w:rPr>
    </w:lvl>
  </w:abstractNum>
  <w:abstractNum w:abstractNumId="8" w15:restartNumberingAfterBreak="0">
    <w:nsid w:val="1680544D"/>
    <w:multiLevelType w:val="multilevel"/>
    <w:tmpl w:val="52C6FAFA"/>
    <w:lvl w:ilvl="0">
      <w:start w:val="1"/>
      <w:numFmt w:val="decimal"/>
      <w:lvlText w:val="%1."/>
      <w:lvlJc w:val="left"/>
      <w:pPr>
        <w:ind w:left="1497" w:hanging="570"/>
      </w:pPr>
      <w:rPr>
        <w:rFonts w:hint="default"/>
        <w:color w:val="FFFFFF" w:themeColor="background1"/>
      </w:rPr>
    </w:lvl>
    <w:lvl w:ilvl="1">
      <w:start w:val="1"/>
      <w:numFmt w:val="decimal"/>
      <w:isLgl/>
      <w:lvlText w:val="%1.%2"/>
      <w:lvlJc w:val="left"/>
      <w:pPr>
        <w:ind w:left="1287" w:hanging="360"/>
      </w:pPr>
      <w:rPr>
        <w:rFonts w:hint="default"/>
        <w:i w:val="0"/>
      </w:rPr>
    </w:lvl>
    <w:lvl w:ilvl="2">
      <w:start w:val="1"/>
      <w:numFmt w:val="decimal"/>
      <w:isLgl/>
      <w:lvlText w:val="%1.%2.%3"/>
      <w:lvlJc w:val="left"/>
      <w:pPr>
        <w:ind w:left="1647" w:hanging="720"/>
      </w:pPr>
      <w:rPr>
        <w:rFonts w:hint="default"/>
        <w:i w:val="0"/>
      </w:rPr>
    </w:lvl>
    <w:lvl w:ilvl="3">
      <w:start w:val="1"/>
      <w:numFmt w:val="decimal"/>
      <w:isLgl/>
      <w:lvlText w:val="%1.%2.%3.%4"/>
      <w:lvlJc w:val="left"/>
      <w:pPr>
        <w:ind w:left="1647" w:hanging="720"/>
      </w:pPr>
      <w:rPr>
        <w:rFonts w:hint="default"/>
      </w:rPr>
    </w:lvl>
    <w:lvl w:ilvl="4">
      <w:start w:val="1"/>
      <w:numFmt w:val="decimal"/>
      <w:isLgl/>
      <w:lvlText w:val="%1.%2.%3.%4.%5"/>
      <w:lvlJc w:val="left"/>
      <w:pPr>
        <w:ind w:left="2007" w:hanging="1080"/>
      </w:pPr>
      <w:rPr>
        <w:rFonts w:hint="default"/>
      </w:rPr>
    </w:lvl>
    <w:lvl w:ilvl="5">
      <w:start w:val="1"/>
      <w:numFmt w:val="decimal"/>
      <w:isLgl/>
      <w:lvlText w:val="%1.%2.%3.%4.%5.%6"/>
      <w:lvlJc w:val="left"/>
      <w:pPr>
        <w:ind w:left="2007" w:hanging="1080"/>
      </w:pPr>
      <w:rPr>
        <w:rFonts w:hint="default"/>
      </w:rPr>
    </w:lvl>
    <w:lvl w:ilvl="6">
      <w:start w:val="1"/>
      <w:numFmt w:val="decimal"/>
      <w:isLgl/>
      <w:lvlText w:val="%1.%2.%3.%4.%5.%6.%7"/>
      <w:lvlJc w:val="left"/>
      <w:pPr>
        <w:ind w:left="2367" w:hanging="1440"/>
      </w:pPr>
      <w:rPr>
        <w:rFonts w:hint="default"/>
      </w:rPr>
    </w:lvl>
    <w:lvl w:ilvl="7">
      <w:start w:val="1"/>
      <w:numFmt w:val="decimal"/>
      <w:isLgl/>
      <w:lvlText w:val="%1.%2.%3.%4.%5.%6.%7.%8"/>
      <w:lvlJc w:val="left"/>
      <w:pPr>
        <w:ind w:left="2367" w:hanging="1440"/>
      </w:pPr>
      <w:rPr>
        <w:rFonts w:hint="default"/>
      </w:rPr>
    </w:lvl>
    <w:lvl w:ilvl="8">
      <w:start w:val="1"/>
      <w:numFmt w:val="decimal"/>
      <w:isLgl/>
      <w:lvlText w:val="%1.%2.%3.%4.%5.%6.%7.%8.%9"/>
      <w:lvlJc w:val="left"/>
      <w:pPr>
        <w:ind w:left="2367" w:hanging="1440"/>
      </w:pPr>
      <w:rPr>
        <w:rFonts w:hint="default"/>
      </w:rPr>
    </w:lvl>
  </w:abstractNum>
  <w:abstractNum w:abstractNumId="9" w15:restartNumberingAfterBreak="0">
    <w:nsid w:val="1BFD77BF"/>
    <w:multiLevelType w:val="hybridMultilevel"/>
    <w:tmpl w:val="7528F580"/>
    <w:lvl w:ilvl="0" w:tplc="DDDE253A">
      <w:start w:val="1"/>
      <w:numFmt w:val="decimal"/>
      <w:lvlText w:val="%1."/>
      <w:lvlJc w:val="left"/>
      <w:pPr>
        <w:ind w:left="720" w:hanging="360"/>
      </w:pPr>
      <w:rPr>
        <w:rFonts w:hint="default"/>
        <w:vanish/>
        <w:color w:val="FFFFFF" w:themeColor="background1"/>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15:restartNumberingAfterBreak="0">
    <w:nsid w:val="1FBF1EE1"/>
    <w:multiLevelType w:val="multilevel"/>
    <w:tmpl w:val="A424A3F0"/>
    <w:lvl w:ilvl="0">
      <w:start w:val="1"/>
      <w:numFmt w:val="decimal"/>
      <w:lvlText w:val="%1."/>
      <w:lvlJc w:val="left"/>
      <w:pPr>
        <w:ind w:left="1440" w:hanging="360"/>
      </w:pPr>
    </w:lvl>
    <w:lvl w:ilvl="1">
      <w:start w:val="4"/>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520" w:hanging="1440"/>
      </w:pPr>
      <w:rPr>
        <w:rFonts w:hint="default"/>
      </w:rPr>
    </w:lvl>
  </w:abstractNum>
  <w:abstractNum w:abstractNumId="11" w15:restartNumberingAfterBreak="0">
    <w:nsid w:val="243F2CB0"/>
    <w:multiLevelType w:val="hybridMultilevel"/>
    <w:tmpl w:val="3D1229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8C00E51"/>
    <w:multiLevelType w:val="hybridMultilevel"/>
    <w:tmpl w:val="D28A99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23D785B"/>
    <w:multiLevelType w:val="hybridMultilevel"/>
    <w:tmpl w:val="2DBA963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560555E"/>
    <w:multiLevelType w:val="multilevel"/>
    <w:tmpl w:val="E37A44D4"/>
    <w:lvl w:ilvl="0">
      <w:start w:val="1"/>
      <w:numFmt w:val="upperLetter"/>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5" w15:restartNumberingAfterBreak="0">
    <w:nsid w:val="371C68E4"/>
    <w:multiLevelType w:val="multilevel"/>
    <w:tmpl w:val="89B42D54"/>
    <w:lvl w:ilvl="0">
      <w:start w:val="1"/>
      <w:numFmt w:val="decimal"/>
      <w:lvlText w:val="%1."/>
      <w:lvlJc w:val="left"/>
      <w:pPr>
        <w:ind w:left="360" w:hanging="360"/>
      </w:pPr>
      <w:rPr>
        <w:vanish/>
        <w:color w:val="FFFFFF" w:themeColor="background1"/>
      </w:rPr>
    </w:lvl>
    <w:lvl w:ilvl="1">
      <w:start w:val="1"/>
      <w:numFmt w:val="decimal"/>
      <w:lvlText w:val="%1.%2."/>
      <w:lvlJc w:val="left"/>
      <w:pPr>
        <w:ind w:left="792" w:hanging="432"/>
      </w:pPr>
    </w:lvl>
    <w:lvl w:ilvl="2">
      <w:start w:val="1"/>
      <w:numFmt w:val="decimal"/>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3FC06678"/>
    <w:multiLevelType w:val="multilevel"/>
    <w:tmpl w:val="AC8E739A"/>
    <w:lvl w:ilvl="0">
      <w:start w:val="5"/>
      <w:numFmt w:val="decimal"/>
      <w:lvlText w:val="%1"/>
      <w:lvlJc w:val="left"/>
      <w:pPr>
        <w:ind w:left="360" w:hanging="360"/>
      </w:pPr>
      <w:rPr>
        <w:rFonts w:hint="default"/>
      </w:rPr>
    </w:lvl>
    <w:lvl w:ilvl="1">
      <w:start w:val="1"/>
      <w:numFmt w:val="decimal"/>
      <w:lvlText w:val="%1.%2"/>
      <w:lvlJc w:val="left"/>
      <w:pPr>
        <w:ind w:left="1647" w:hanging="360"/>
      </w:pPr>
      <w:rPr>
        <w:rFonts w:hint="default"/>
      </w:rPr>
    </w:lvl>
    <w:lvl w:ilvl="2">
      <w:start w:val="1"/>
      <w:numFmt w:val="decimal"/>
      <w:lvlText w:val="%1.%2.%3"/>
      <w:lvlJc w:val="left"/>
      <w:pPr>
        <w:ind w:left="3294" w:hanging="720"/>
      </w:pPr>
      <w:rPr>
        <w:rFonts w:hint="default"/>
        <w:i w:val="0"/>
      </w:rPr>
    </w:lvl>
    <w:lvl w:ilvl="3">
      <w:start w:val="1"/>
      <w:numFmt w:val="decimal"/>
      <w:lvlText w:val="%1.%2.%3.%4"/>
      <w:lvlJc w:val="left"/>
      <w:pPr>
        <w:ind w:left="4581" w:hanging="720"/>
      </w:pPr>
      <w:rPr>
        <w:rFonts w:hint="default"/>
      </w:rPr>
    </w:lvl>
    <w:lvl w:ilvl="4">
      <w:start w:val="1"/>
      <w:numFmt w:val="decimal"/>
      <w:lvlText w:val="%1.%2.%3.%4.%5"/>
      <w:lvlJc w:val="left"/>
      <w:pPr>
        <w:ind w:left="6228" w:hanging="1080"/>
      </w:pPr>
      <w:rPr>
        <w:rFonts w:hint="default"/>
      </w:rPr>
    </w:lvl>
    <w:lvl w:ilvl="5">
      <w:start w:val="1"/>
      <w:numFmt w:val="decimal"/>
      <w:lvlText w:val="%1.%2.%3.%4.%5.%6"/>
      <w:lvlJc w:val="left"/>
      <w:pPr>
        <w:ind w:left="7515" w:hanging="1080"/>
      </w:pPr>
      <w:rPr>
        <w:rFonts w:hint="default"/>
      </w:rPr>
    </w:lvl>
    <w:lvl w:ilvl="6">
      <w:start w:val="1"/>
      <w:numFmt w:val="decimal"/>
      <w:lvlText w:val="%1.%2.%3.%4.%5.%6.%7"/>
      <w:lvlJc w:val="left"/>
      <w:pPr>
        <w:ind w:left="9162" w:hanging="1440"/>
      </w:pPr>
      <w:rPr>
        <w:rFonts w:hint="default"/>
      </w:rPr>
    </w:lvl>
    <w:lvl w:ilvl="7">
      <w:start w:val="1"/>
      <w:numFmt w:val="decimal"/>
      <w:lvlText w:val="%1.%2.%3.%4.%5.%6.%7.%8"/>
      <w:lvlJc w:val="left"/>
      <w:pPr>
        <w:ind w:left="10449" w:hanging="1440"/>
      </w:pPr>
      <w:rPr>
        <w:rFonts w:hint="default"/>
      </w:rPr>
    </w:lvl>
    <w:lvl w:ilvl="8">
      <w:start w:val="1"/>
      <w:numFmt w:val="decimal"/>
      <w:lvlText w:val="%1.%2.%3.%4.%5.%6.%7.%8.%9"/>
      <w:lvlJc w:val="left"/>
      <w:pPr>
        <w:ind w:left="11736" w:hanging="1440"/>
      </w:pPr>
      <w:rPr>
        <w:rFonts w:hint="default"/>
      </w:rPr>
    </w:lvl>
  </w:abstractNum>
  <w:abstractNum w:abstractNumId="17" w15:restartNumberingAfterBreak="0">
    <w:nsid w:val="44181B17"/>
    <w:multiLevelType w:val="multilevel"/>
    <w:tmpl w:val="B32E7D9E"/>
    <w:lvl w:ilvl="0">
      <w:start w:val="1"/>
      <w:numFmt w:val="decimal"/>
      <w:lvlText w:val="%1."/>
      <w:lvlJc w:val="left"/>
      <w:pPr>
        <w:ind w:left="720" w:hanging="360"/>
      </w:pPr>
      <w:rPr>
        <w:rFonts w:hint="default"/>
      </w:rPr>
    </w:lvl>
    <w:lvl w:ilvl="1">
      <w:start w:val="1"/>
      <w:numFmt w:val="decimal"/>
      <w:isLgl/>
      <w:lvlText w:val="%1.%2"/>
      <w:lvlJc w:val="left"/>
      <w:pPr>
        <w:ind w:left="1287" w:hanging="360"/>
      </w:pPr>
      <w:rPr>
        <w:rFonts w:hint="default"/>
      </w:rPr>
    </w:lvl>
    <w:lvl w:ilvl="2">
      <w:start w:val="1"/>
      <w:numFmt w:val="decimal"/>
      <w:isLgl/>
      <w:lvlText w:val="%1.%2.%3"/>
      <w:lvlJc w:val="left"/>
      <w:pPr>
        <w:ind w:left="2214" w:hanging="720"/>
      </w:pPr>
      <w:rPr>
        <w:rFonts w:hint="default"/>
        <w:i w:val="0"/>
      </w:rPr>
    </w:lvl>
    <w:lvl w:ilvl="3">
      <w:start w:val="1"/>
      <w:numFmt w:val="decimal"/>
      <w:isLgl/>
      <w:lvlText w:val="%1.%2.%3.%4"/>
      <w:lvlJc w:val="left"/>
      <w:pPr>
        <w:ind w:left="2781" w:hanging="720"/>
      </w:pPr>
      <w:rPr>
        <w:rFonts w:hint="default"/>
      </w:rPr>
    </w:lvl>
    <w:lvl w:ilvl="4">
      <w:start w:val="1"/>
      <w:numFmt w:val="decimal"/>
      <w:isLgl/>
      <w:lvlText w:val="%1.%2.%3.%4.%5"/>
      <w:lvlJc w:val="left"/>
      <w:pPr>
        <w:ind w:left="3708" w:hanging="1080"/>
      </w:pPr>
      <w:rPr>
        <w:rFonts w:hint="default"/>
      </w:rPr>
    </w:lvl>
    <w:lvl w:ilvl="5">
      <w:start w:val="1"/>
      <w:numFmt w:val="decimal"/>
      <w:isLgl/>
      <w:lvlText w:val="%1.%2.%3.%4.%5.%6"/>
      <w:lvlJc w:val="left"/>
      <w:pPr>
        <w:ind w:left="4275" w:hanging="1080"/>
      </w:pPr>
      <w:rPr>
        <w:rFonts w:hint="default"/>
      </w:rPr>
    </w:lvl>
    <w:lvl w:ilvl="6">
      <w:start w:val="1"/>
      <w:numFmt w:val="decimal"/>
      <w:isLgl/>
      <w:lvlText w:val="%1.%2.%3.%4.%5.%6.%7"/>
      <w:lvlJc w:val="left"/>
      <w:pPr>
        <w:ind w:left="5202" w:hanging="1440"/>
      </w:pPr>
      <w:rPr>
        <w:rFonts w:hint="default"/>
      </w:rPr>
    </w:lvl>
    <w:lvl w:ilvl="7">
      <w:start w:val="1"/>
      <w:numFmt w:val="decimal"/>
      <w:isLgl/>
      <w:lvlText w:val="%1.%2.%3.%4.%5.%6.%7.%8"/>
      <w:lvlJc w:val="left"/>
      <w:pPr>
        <w:ind w:left="5769" w:hanging="1440"/>
      </w:pPr>
      <w:rPr>
        <w:rFonts w:hint="default"/>
      </w:rPr>
    </w:lvl>
    <w:lvl w:ilvl="8">
      <w:start w:val="1"/>
      <w:numFmt w:val="decimal"/>
      <w:isLgl/>
      <w:lvlText w:val="%1.%2.%3.%4.%5.%6.%7.%8.%9"/>
      <w:lvlJc w:val="left"/>
      <w:pPr>
        <w:ind w:left="6336" w:hanging="1440"/>
      </w:pPr>
      <w:rPr>
        <w:rFonts w:hint="default"/>
      </w:rPr>
    </w:lvl>
  </w:abstractNum>
  <w:abstractNum w:abstractNumId="18" w15:restartNumberingAfterBreak="0">
    <w:nsid w:val="44221EA6"/>
    <w:multiLevelType w:val="hybridMultilevel"/>
    <w:tmpl w:val="E976E90A"/>
    <w:lvl w:ilvl="0" w:tplc="04210019">
      <w:start w:val="1"/>
      <w:numFmt w:val="lowerLetter"/>
      <w:lvlText w:val="%1."/>
      <w:lvlJc w:val="left"/>
      <w:pPr>
        <w:ind w:left="1944" w:hanging="360"/>
      </w:pPr>
    </w:lvl>
    <w:lvl w:ilvl="1" w:tplc="04210019" w:tentative="1">
      <w:start w:val="1"/>
      <w:numFmt w:val="lowerLetter"/>
      <w:lvlText w:val="%2."/>
      <w:lvlJc w:val="left"/>
      <w:pPr>
        <w:ind w:left="2664" w:hanging="360"/>
      </w:pPr>
    </w:lvl>
    <w:lvl w:ilvl="2" w:tplc="0421001B" w:tentative="1">
      <w:start w:val="1"/>
      <w:numFmt w:val="lowerRoman"/>
      <w:lvlText w:val="%3."/>
      <w:lvlJc w:val="right"/>
      <w:pPr>
        <w:ind w:left="3384" w:hanging="180"/>
      </w:pPr>
    </w:lvl>
    <w:lvl w:ilvl="3" w:tplc="0421000F" w:tentative="1">
      <w:start w:val="1"/>
      <w:numFmt w:val="decimal"/>
      <w:lvlText w:val="%4."/>
      <w:lvlJc w:val="left"/>
      <w:pPr>
        <w:ind w:left="4104" w:hanging="360"/>
      </w:pPr>
    </w:lvl>
    <w:lvl w:ilvl="4" w:tplc="04210019" w:tentative="1">
      <w:start w:val="1"/>
      <w:numFmt w:val="lowerLetter"/>
      <w:lvlText w:val="%5."/>
      <w:lvlJc w:val="left"/>
      <w:pPr>
        <w:ind w:left="4824" w:hanging="360"/>
      </w:pPr>
    </w:lvl>
    <w:lvl w:ilvl="5" w:tplc="0421001B" w:tentative="1">
      <w:start w:val="1"/>
      <w:numFmt w:val="lowerRoman"/>
      <w:lvlText w:val="%6."/>
      <w:lvlJc w:val="right"/>
      <w:pPr>
        <w:ind w:left="5544" w:hanging="180"/>
      </w:pPr>
    </w:lvl>
    <w:lvl w:ilvl="6" w:tplc="0421000F" w:tentative="1">
      <w:start w:val="1"/>
      <w:numFmt w:val="decimal"/>
      <w:lvlText w:val="%7."/>
      <w:lvlJc w:val="left"/>
      <w:pPr>
        <w:ind w:left="6264" w:hanging="360"/>
      </w:pPr>
    </w:lvl>
    <w:lvl w:ilvl="7" w:tplc="04210019" w:tentative="1">
      <w:start w:val="1"/>
      <w:numFmt w:val="lowerLetter"/>
      <w:lvlText w:val="%8."/>
      <w:lvlJc w:val="left"/>
      <w:pPr>
        <w:ind w:left="6984" w:hanging="360"/>
      </w:pPr>
    </w:lvl>
    <w:lvl w:ilvl="8" w:tplc="0421001B" w:tentative="1">
      <w:start w:val="1"/>
      <w:numFmt w:val="lowerRoman"/>
      <w:lvlText w:val="%9."/>
      <w:lvlJc w:val="right"/>
      <w:pPr>
        <w:ind w:left="7704" w:hanging="180"/>
      </w:pPr>
    </w:lvl>
  </w:abstractNum>
  <w:abstractNum w:abstractNumId="19" w15:restartNumberingAfterBreak="0">
    <w:nsid w:val="473B653B"/>
    <w:multiLevelType w:val="hybridMultilevel"/>
    <w:tmpl w:val="E37A44D4"/>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15:restartNumberingAfterBreak="0">
    <w:nsid w:val="4EA7359B"/>
    <w:multiLevelType w:val="multilevel"/>
    <w:tmpl w:val="0421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15:restartNumberingAfterBreak="0">
    <w:nsid w:val="4FE01963"/>
    <w:multiLevelType w:val="hybridMultilevel"/>
    <w:tmpl w:val="8466DBD0"/>
    <w:lvl w:ilvl="0" w:tplc="8DA43DAC">
      <w:start w:val="1"/>
      <w:numFmt w:val="lowerLetter"/>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22" w15:restartNumberingAfterBreak="0">
    <w:nsid w:val="54865E4B"/>
    <w:multiLevelType w:val="multilevel"/>
    <w:tmpl w:val="87C64FA4"/>
    <w:lvl w:ilvl="0">
      <w:start w:val="1"/>
      <w:numFmt w:val="decimal"/>
      <w:suff w:val="nothing"/>
      <w:lvlText w:val="BAB %1"/>
      <w:lvlJc w:val="left"/>
      <w:pPr>
        <w:ind w:left="5105" w:firstLine="0"/>
      </w:pPr>
      <w:rPr>
        <w:rFonts w:hint="default"/>
        <w:b/>
        <w:color w:val="FFFFFF" w:themeColor="background1"/>
      </w:rPr>
    </w:lvl>
    <w:lvl w:ilvl="1">
      <w:start w:val="1"/>
      <w:numFmt w:val="decimal"/>
      <w:lvlText w:val="%1.%2"/>
      <w:lvlJc w:val="left"/>
      <w:pPr>
        <w:ind w:left="6106" w:hanging="576"/>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2">
      <w:start w:val="1"/>
      <w:numFmt w:val="decimal"/>
      <w:lvlText w:val="%1.%2.%3"/>
      <w:lvlJc w:val="left"/>
      <w:pPr>
        <w:ind w:left="3556" w:hanging="720"/>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3">
      <w:start w:val="1"/>
      <w:numFmt w:val="decimal"/>
      <w:lvlText w:val="%1.%2.%3.%4"/>
      <w:lvlJc w:val="left"/>
      <w:pPr>
        <w:ind w:left="3700" w:hanging="864"/>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4">
      <w:start w:val="1"/>
      <w:numFmt w:val="decimal"/>
      <w:lvlText w:val="%1.%2.%3.%4.%5"/>
      <w:lvlJc w:val="left"/>
      <w:pPr>
        <w:ind w:left="3844" w:hanging="1008"/>
      </w:pPr>
      <w:rPr>
        <w:rFonts w:hint="default"/>
      </w:rPr>
    </w:lvl>
    <w:lvl w:ilvl="5">
      <w:start w:val="1"/>
      <w:numFmt w:val="decimal"/>
      <w:lvlText w:val="%1.%2.%3.%4.%5.%6"/>
      <w:lvlJc w:val="left"/>
      <w:pPr>
        <w:ind w:left="3988" w:hanging="1152"/>
      </w:pPr>
      <w:rPr>
        <w:rFonts w:hint="default"/>
      </w:rPr>
    </w:lvl>
    <w:lvl w:ilvl="6">
      <w:start w:val="1"/>
      <w:numFmt w:val="decimal"/>
      <w:lvlText w:val="%1.%2.%3.%4.%5.%6.%7"/>
      <w:lvlJc w:val="left"/>
      <w:pPr>
        <w:ind w:left="4132" w:hanging="1296"/>
      </w:pPr>
      <w:rPr>
        <w:rFonts w:hint="default"/>
      </w:rPr>
    </w:lvl>
    <w:lvl w:ilvl="7">
      <w:start w:val="1"/>
      <w:numFmt w:val="decimal"/>
      <w:lvlText w:val="%1.%2.%3.%4.%5.%6.%7.%8"/>
      <w:lvlJc w:val="left"/>
      <w:pPr>
        <w:ind w:left="4276" w:hanging="1440"/>
      </w:pPr>
      <w:rPr>
        <w:rFonts w:hint="default"/>
      </w:rPr>
    </w:lvl>
    <w:lvl w:ilvl="8">
      <w:start w:val="1"/>
      <w:numFmt w:val="decimal"/>
      <w:lvlText w:val="%1.%2.%3.%4.%5.%6.%7.%8.%9"/>
      <w:lvlJc w:val="left"/>
      <w:pPr>
        <w:ind w:left="4420" w:hanging="1584"/>
      </w:pPr>
      <w:rPr>
        <w:rFonts w:hint="default"/>
      </w:rPr>
    </w:lvl>
  </w:abstractNum>
  <w:abstractNum w:abstractNumId="23" w15:restartNumberingAfterBreak="0">
    <w:nsid w:val="577A1E50"/>
    <w:multiLevelType w:val="hybridMultilevel"/>
    <w:tmpl w:val="229E5366"/>
    <w:lvl w:ilvl="0" w:tplc="04090019">
      <w:start w:val="1"/>
      <w:numFmt w:val="lowerLetter"/>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24" w15:restartNumberingAfterBreak="0">
    <w:nsid w:val="57EB2DE9"/>
    <w:multiLevelType w:val="hybridMultilevel"/>
    <w:tmpl w:val="FE9433A2"/>
    <w:lvl w:ilvl="0" w:tplc="7C5E8AEC">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25" w15:restartNumberingAfterBreak="0">
    <w:nsid w:val="581564B2"/>
    <w:multiLevelType w:val="multilevel"/>
    <w:tmpl w:val="AC302A5C"/>
    <w:lvl w:ilvl="0">
      <w:start w:val="4"/>
      <w:numFmt w:val="decimal"/>
      <w:lvlText w:val="%1"/>
      <w:lvlJc w:val="left"/>
      <w:pPr>
        <w:ind w:left="360" w:hanging="360"/>
      </w:pPr>
      <w:rPr>
        <w:rFonts w:hint="default"/>
      </w:rPr>
    </w:lvl>
    <w:lvl w:ilvl="1">
      <w:start w:val="1"/>
      <w:numFmt w:val="decimal"/>
      <w:lvlText w:val="%1.%2"/>
      <w:lvlJc w:val="left"/>
      <w:pPr>
        <w:ind w:left="1647" w:hanging="360"/>
      </w:pPr>
      <w:rPr>
        <w:rFonts w:hint="default"/>
        <w:i w:val="0"/>
      </w:rPr>
    </w:lvl>
    <w:lvl w:ilvl="2">
      <w:start w:val="1"/>
      <w:numFmt w:val="decimal"/>
      <w:lvlText w:val="%1.%2.%3"/>
      <w:lvlJc w:val="left"/>
      <w:pPr>
        <w:ind w:left="3294" w:hanging="720"/>
      </w:pPr>
      <w:rPr>
        <w:rFonts w:hint="default"/>
        <w:i w:val="0"/>
      </w:rPr>
    </w:lvl>
    <w:lvl w:ilvl="3">
      <w:start w:val="1"/>
      <w:numFmt w:val="decimal"/>
      <w:lvlText w:val="%1.%2.%3.%4"/>
      <w:lvlJc w:val="left"/>
      <w:pPr>
        <w:ind w:left="4581" w:hanging="720"/>
      </w:pPr>
      <w:rPr>
        <w:rFonts w:hint="default"/>
      </w:rPr>
    </w:lvl>
    <w:lvl w:ilvl="4">
      <w:start w:val="1"/>
      <w:numFmt w:val="decimal"/>
      <w:lvlText w:val="%1.%2.%3.%4.%5"/>
      <w:lvlJc w:val="left"/>
      <w:pPr>
        <w:ind w:left="6228" w:hanging="1080"/>
      </w:pPr>
      <w:rPr>
        <w:rFonts w:hint="default"/>
      </w:rPr>
    </w:lvl>
    <w:lvl w:ilvl="5">
      <w:start w:val="1"/>
      <w:numFmt w:val="decimal"/>
      <w:lvlText w:val="%1.%2.%3.%4.%5.%6"/>
      <w:lvlJc w:val="left"/>
      <w:pPr>
        <w:ind w:left="7515" w:hanging="1080"/>
      </w:pPr>
      <w:rPr>
        <w:rFonts w:hint="default"/>
      </w:rPr>
    </w:lvl>
    <w:lvl w:ilvl="6">
      <w:start w:val="1"/>
      <w:numFmt w:val="decimal"/>
      <w:lvlText w:val="%1.%2.%3.%4.%5.%6.%7"/>
      <w:lvlJc w:val="left"/>
      <w:pPr>
        <w:ind w:left="9162" w:hanging="1440"/>
      </w:pPr>
      <w:rPr>
        <w:rFonts w:hint="default"/>
      </w:rPr>
    </w:lvl>
    <w:lvl w:ilvl="7">
      <w:start w:val="1"/>
      <w:numFmt w:val="decimal"/>
      <w:lvlText w:val="%1.%2.%3.%4.%5.%6.%7.%8"/>
      <w:lvlJc w:val="left"/>
      <w:pPr>
        <w:ind w:left="10449" w:hanging="1440"/>
      </w:pPr>
      <w:rPr>
        <w:rFonts w:hint="default"/>
      </w:rPr>
    </w:lvl>
    <w:lvl w:ilvl="8">
      <w:start w:val="1"/>
      <w:numFmt w:val="decimal"/>
      <w:lvlText w:val="%1.%2.%3.%4.%5.%6.%7.%8.%9"/>
      <w:lvlJc w:val="left"/>
      <w:pPr>
        <w:ind w:left="11736" w:hanging="1440"/>
      </w:pPr>
      <w:rPr>
        <w:rFonts w:hint="default"/>
      </w:rPr>
    </w:lvl>
  </w:abstractNum>
  <w:abstractNum w:abstractNumId="26" w15:restartNumberingAfterBreak="0">
    <w:nsid w:val="5AF07DC6"/>
    <w:multiLevelType w:val="multilevel"/>
    <w:tmpl w:val="E8905D96"/>
    <w:lvl w:ilvl="0">
      <w:start w:val="6"/>
      <w:numFmt w:val="decimal"/>
      <w:lvlText w:val="%1"/>
      <w:lvlJc w:val="left"/>
      <w:pPr>
        <w:ind w:left="360" w:hanging="360"/>
      </w:pPr>
      <w:rPr>
        <w:rFonts w:hint="default"/>
      </w:rPr>
    </w:lvl>
    <w:lvl w:ilvl="1">
      <w:start w:val="1"/>
      <w:numFmt w:val="decimal"/>
      <w:lvlText w:val="%1.%2"/>
      <w:lvlJc w:val="left"/>
      <w:pPr>
        <w:ind w:left="927" w:hanging="36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421" w:hanging="72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3915" w:hanging="108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409" w:hanging="1440"/>
      </w:pPr>
      <w:rPr>
        <w:rFonts w:hint="default"/>
      </w:rPr>
    </w:lvl>
    <w:lvl w:ilvl="8">
      <w:start w:val="1"/>
      <w:numFmt w:val="decimal"/>
      <w:lvlText w:val="%1.%2.%3.%4.%5.%6.%7.%8.%9"/>
      <w:lvlJc w:val="left"/>
      <w:pPr>
        <w:ind w:left="5976" w:hanging="1440"/>
      </w:pPr>
      <w:rPr>
        <w:rFonts w:hint="default"/>
      </w:rPr>
    </w:lvl>
  </w:abstractNum>
  <w:abstractNum w:abstractNumId="27" w15:restartNumberingAfterBreak="0">
    <w:nsid w:val="5ED557A5"/>
    <w:multiLevelType w:val="hybridMultilevel"/>
    <w:tmpl w:val="DD1AB51C"/>
    <w:lvl w:ilvl="0" w:tplc="2E8E78BA">
      <w:start w:val="1"/>
      <w:numFmt w:val="decimal"/>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28" w15:restartNumberingAfterBreak="0">
    <w:nsid w:val="5EE71190"/>
    <w:multiLevelType w:val="hybridMultilevel"/>
    <w:tmpl w:val="56D823DA"/>
    <w:lvl w:ilvl="0" w:tplc="D604D7E6">
      <w:start w:val="1"/>
      <w:numFmt w:val="upperLetter"/>
      <w:lvlText w:val="%1."/>
      <w:lvlJc w:val="left"/>
      <w:pPr>
        <w:ind w:left="1440" w:hanging="360"/>
      </w:pPr>
      <w:rPr>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15:restartNumberingAfterBreak="0">
    <w:nsid w:val="644205F9"/>
    <w:multiLevelType w:val="hybridMultilevel"/>
    <w:tmpl w:val="1A20BA2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68221FEB"/>
    <w:multiLevelType w:val="hybridMultilevel"/>
    <w:tmpl w:val="73E8E6F8"/>
    <w:lvl w:ilvl="0" w:tplc="04210019">
      <w:start w:val="1"/>
      <w:numFmt w:val="lowerLetter"/>
      <w:lvlText w:val="%1."/>
      <w:lvlJc w:val="left"/>
      <w:pPr>
        <w:ind w:left="1944" w:hanging="360"/>
      </w:pPr>
    </w:lvl>
    <w:lvl w:ilvl="1" w:tplc="04210019" w:tentative="1">
      <w:start w:val="1"/>
      <w:numFmt w:val="lowerLetter"/>
      <w:lvlText w:val="%2."/>
      <w:lvlJc w:val="left"/>
      <w:pPr>
        <w:ind w:left="2664" w:hanging="360"/>
      </w:pPr>
    </w:lvl>
    <w:lvl w:ilvl="2" w:tplc="0421001B" w:tentative="1">
      <w:start w:val="1"/>
      <w:numFmt w:val="lowerRoman"/>
      <w:lvlText w:val="%3."/>
      <w:lvlJc w:val="right"/>
      <w:pPr>
        <w:ind w:left="3384" w:hanging="180"/>
      </w:pPr>
    </w:lvl>
    <w:lvl w:ilvl="3" w:tplc="0421000F" w:tentative="1">
      <w:start w:val="1"/>
      <w:numFmt w:val="decimal"/>
      <w:lvlText w:val="%4."/>
      <w:lvlJc w:val="left"/>
      <w:pPr>
        <w:ind w:left="4104" w:hanging="360"/>
      </w:pPr>
    </w:lvl>
    <w:lvl w:ilvl="4" w:tplc="04210019" w:tentative="1">
      <w:start w:val="1"/>
      <w:numFmt w:val="lowerLetter"/>
      <w:lvlText w:val="%5."/>
      <w:lvlJc w:val="left"/>
      <w:pPr>
        <w:ind w:left="4824" w:hanging="360"/>
      </w:pPr>
    </w:lvl>
    <w:lvl w:ilvl="5" w:tplc="0421001B" w:tentative="1">
      <w:start w:val="1"/>
      <w:numFmt w:val="lowerRoman"/>
      <w:lvlText w:val="%6."/>
      <w:lvlJc w:val="right"/>
      <w:pPr>
        <w:ind w:left="5544" w:hanging="180"/>
      </w:pPr>
    </w:lvl>
    <w:lvl w:ilvl="6" w:tplc="0421000F" w:tentative="1">
      <w:start w:val="1"/>
      <w:numFmt w:val="decimal"/>
      <w:lvlText w:val="%7."/>
      <w:lvlJc w:val="left"/>
      <w:pPr>
        <w:ind w:left="6264" w:hanging="360"/>
      </w:pPr>
    </w:lvl>
    <w:lvl w:ilvl="7" w:tplc="04210019" w:tentative="1">
      <w:start w:val="1"/>
      <w:numFmt w:val="lowerLetter"/>
      <w:lvlText w:val="%8."/>
      <w:lvlJc w:val="left"/>
      <w:pPr>
        <w:ind w:left="6984" w:hanging="360"/>
      </w:pPr>
    </w:lvl>
    <w:lvl w:ilvl="8" w:tplc="0421001B" w:tentative="1">
      <w:start w:val="1"/>
      <w:numFmt w:val="lowerRoman"/>
      <w:lvlText w:val="%9."/>
      <w:lvlJc w:val="right"/>
      <w:pPr>
        <w:ind w:left="7704" w:hanging="180"/>
      </w:pPr>
    </w:lvl>
  </w:abstractNum>
  <w:abstractNum w:abstractNumId="31" w15:restartNumberingAfterBreak="0">
    <w:nsid w:val="68583806"/>
    <w:multiLevelType w:val="hybridMultilevel"/>
    <w:tmpl w:val="D28A99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8E43ECD"/>
    <w:multiLevelType w:val="hybridMultilevel"/>
    <w:tmpl w:val="1A1AD6F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3" w15:restartNumberingAfterBreak="0">
    <w:nsid w:val="74135843"/>
    <w:multiLevelType w:val="multilevel"/>
    <w:tmpl w:val="B03C616E"/>
    <w:lvl w:ilvl="0">
      <w:start w:val="1"/>
      <w:numFmt w:val="decimal"/>
      <w:pStyle w:val="Heading1"/>
      <w:suff w:val="nothing"/>
      <w:lvlText w:val="BAB %1"/>
      <w:lvlJc w:val="left"/>
      <w:pPr>
        <w:ind w:left="0" w:firstLine="0"/>
      </w:pPr>
      <w:rPr>
        <w:rFonts w:hint="default"/>
        <w:b/>
        <w:i w:val="0"/>
        <w:vanish/>
        <w:color w:val="FFFFFF" w:themeColor="background1"/>
      </w:rPr>
    </w:lvl>
    <w:lvl w:ilvl="1">
      <w:start w:val="1"/>
      <w:numFmt w:val="decimal"/>
      <w:pStyle w:val="Heading2"/>
      <w:lvlText w:val="%1.%2"/>
      <w:lvlJc w:val="left"/>
      <w:pPr>
        <w:ind w:left="576" w:hanging="576"/>
      </w:pPr>
      <w:rPr>
        <w:rFonts w:ascii="Times New Roman" w:hAnsi="Times New Roman" w:cs="Times New Roman" w:hint="default"/>
        <w:b/>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1.%2.%3"/>
      <w:lvlJc w:val="left"/>
      <w:pPr>
        <w:ind w:left="720" w:hanging="720"/>
      </w:pPr>
      <w:rPr>
        <w:rFonts w:ascii="Times New Roman" w:hAnsi="Times New Roman" w:cs="Times New Roman" w:hint="default"/>
        <w:b/>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Heading4"/>
      <w:lvlText w:val="%1.%2.%3.%4"/>
      <w:lvlJc w:val="left"/>
      <w:pPr>
        <w:ind w:left="864" w:hanging="864"/>
      </w:pPr>
      <w:rPr>
        <w:rFonts w:ascii="Times New Roman" w:hAnsi="Times New Roman" w:cs="Times New Roman" w:hint="default"/>
        <w:b/>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4" w15:restartNumberingAfterBreak="0">
    <w:nsid w:val="780B1B8C"/>
    <w:multiLevelType w:val="multilevel"/>
    <w:tmpl w:val="04210027"/>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35" w15:restartNumberingAfterBreak="0">
    <w:nsid w:val="7A804E8F"/>
    <w:multiLevelType w:val="hybridMultilevel"/>
    <w:tmpl w:val="E16230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7"/>
  </w:num>
  <w:num w:numId="2">
    <w:abstractNumId w:val="33"/>
  </w:num>
  <w:num w:numId="3">
    <w:abstractNumId w:val="11"/>
  </w:num>
  <w:num w:numId="4">
    <w:abstractNumId w:val="5"/>
  </w:num>
  <w:num w:numId="5">
    <w:abstractNumId w:val="10"/>
  </w:num>
  <w:num w:numId="6">
    <w:abstractNumId w:val="15"/>
  </w:num>
  <w:num w:numId="7">
    <w:abstractNumId w:val="13"/>
  </w:num>
  <w:num w:numId="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
  </w:num>
  <w:num w:numId="10">
    <w:abstractNumId w:val="29"/>
  </w:num>
  <w:num w:numId="11">
    <w:abstractNumId w:val="27"/>
  </w:num>
  <w:num w:numId="12">
    <w:abstractNumId w:val="3"/>
  </w:num>
  <w:num w:numId="13">
    <w:abstractNumId w:val="4"/>
  </w:num>
  <w:num w:numId="14">
    <w:abstractNumId w:val="8"/>
  </w:num>
  <w:num w:numId="15">
    <w:abstractNumId w:val="24"/>
  </w:num>
  <w:num w:numId="16">
    <w:abstractNumId w:val="0"/>
  </w:num>
  <w:num w:numId="17">
    <w:abstractNumId w:val="35"/>
  </w:num>
  <w:num w:numId="18">
    <w:abstractNumId w:val="28"/>
  </w:num>
  <w:num w:numId="19">
    <w:abstractNumId w:val="31"/>
  </w:num>
  <w:num w:numId="20">
    <w:abstractNumId w:val="23"/>
  </w:num>
  <w:num w:numId="21">
    <w:abstractNumId w:val="12"/>
  </w:num>
  <w:num w:numId="22">
    <w:abstractNumId w:val="7"/>
  </w:num>
  <w:num w:numId="23">
    <w:abstractNumId w:val="25"/>
  </w:num>
  <w:num w:numId="24">
    <w:abstractNumId w:val="16"/>
  </w:num>
  <w:num w:numId="25">
    <w:abstractNumId w:val="26"/>
  </w:num>
  <w:num w:numId="26">
    <w:abstractNumId w:val="9"/>
  </w:num>
  <w:num w:numId="27">
    <w:abstractNumId w:val="34"/>
  </w:num>
  <w:num w:numId="28">
    <w:abstractNumId w:val="19"/>
  </w:num>
  <w:num w:numId="29">
    <w:abstractNumId w:val="14"/>
  </w:num>
  <w:num w:numId="30">
    <w:abstractNumId w:val="20"/>
  </w:num>
  <w:num w:numId="31">
    <w:abstractNumId w:val="30"/>
  </w:num>
  <w:num w:numId="32">
    <w:abstractNumId w:val="18"/>
  </w:num>
  <w:num w:numId="33">
    <w:abstractNumId w:val="21"/>
  </w:num>
  <w:num w:numId="34">
    <w:abstractNumId w:val="32"/>
  </w:num>
  <w:num w:numId="35">
    <w:abstractNumId w:val="1"/>
  </w:num>
  <w:num w:numId="36">
    <w:abstractNumId w:val="6"/>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attachedTemplate r:id="rId1"/>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NjE3NzQ3MTS1tDA3MzJQ0lEKTi0uzszPAykwtqwFALfNJz0tAAAA"/>
  </w:docVars>
  <w:rsids>
    <w:rsidRoot w:val="007D06E1"/>
    <w:rsid w:val="000016DD"/>
    <w:rsid w:val="00001EB9"/>
    <w:rsid w:val="00004BBD"/>
    <w:rsid w:val="00005319"/>
    <w:rsid w:val="00006D35"/>
    <w:rsid w:val="000108B9"/>
    <w:rsid w:val="00013042"/>
    <w:rsid w:val="00013889"/>
    <w:rsid w:val="00013BF9"/>
    <w:rsid w:val="00016134"/>
    <w:rsid w:val="00016565"/>
    <w:rsid w:val="00016D33"/>
    <w:rsid w:val="00020FF6"/>
    <w:rsid w:val="0002133B"/>
    <w:rsid w:val="000218BF"/>
    <w:rsid w:val="000223D4"/>
    <w:rsid w:val="000237F4"/>
    <w:rsid w:val="00023CE5"/>
    <w:rsid w:val="0002482D"/>
    <w:rsid w:val="00025A49"/>
    <w:rsid w:val="00025C40"/>
    <w:rsid w:val="00025CFA"/>
    <w:rsid w:val="00026447"/>
    <w:rsid w:val="00030495"/>
    <w:rsid w:val="00030747"/>
    <w:rsid w:val="00030779"/>
    <w:rsid w:val="00030849"/>
    <w:rsid w:val="00031402"/>
    <w:rsid w:val="000328D4"/>
    <w:rsid w:val="00032A22"/>
    <w:rsid w:val="00033151"/>
    <w:rsid w:val="0003381E"/>
    <w:rsid w:val="00033A49"/>
    <w:rsid w:val="00034A41"/>
    <w:rsid w:val="000354B6"/>
    <w:rsid w:val="0003656A"/>
    <w:rsid w:val="00036B4F"/>
    <w:rsid w:val="000371EF"/>
    <w:rsid w:val="00041785"/>
    <w:rsid w:val="000434C1"/>
    <w:rsid w:val="00044A11"/>
    <w:rsid w:val="00044D87"/>
    <w:rsid w:val="000455FD"/>
    <w:rsid w:val="00046585"/>
    <w:rsid w:val="00046E8E"/>
    <w:rsid w:val="00050A84"/>
    <w:rsid w:val="00054476"/>
    <w:rsid w:val="00055C58"/>
    <w:rsid w:val="000569A9"/>
    <w:rsid w:val="00057395"/>
    <w:rsid w:val="000574E8"/>
    <w:rsid w:val="00057BC5"/>
    <w:rsid w:val="00060C86"/>
    <w:rsid w:val="00060CCD"/>
    <w:rsid w:val="00060FE7"/>
    <w:rsid w:val="00061F12"/>
    <w:rsid w:val="00063200"/>
    <w:rsid w:val="000644C6"/>
    <w:rsid w:val="00065559"/>
    <w:rsid w:val="00065E3E"/>
    <w:rsid w:val="000664C9"/>
    <w:rsid w:val="000708E0"/>
    <w:rsid w:val="00070FE4"/>
    <w:rsid w:val="0007133C"/>
    <w:rsid w:val="00072868"/>
    <w:rsid w:val="000729FF"/>
    <w:rsid w:val="00073E0E"/>
    <w:rsid w:val="00073FDD"/>
    <w:rsid w:val="000742CD"/>
    <w:rsid w:val="00074732"/>
    <w:rsid w:val="0007479B"/>
    <w:rsid w:val="00074993"/>
    <w:rsid w:val="00075223"/>
    <w:rsid w:val="000769BF"/>
    <w:rsid w:val="00077F3F"/>
    <w:rsid w:val="00080750"/>
    <w:rsid w:val="00082ECA"/>
    <w:rsid w:val="00083AE6"/>
    <w:rsid w:val="00084320"/>
    <w:rsid w:val="00086540"/>
    <w:rsid w:val="00087116"/>
    <w:rsid w:val="000911D5"/>
    <w:rsid w:val="0009124E"/>
    <w:rsid w:val="00091895"/>
    <w:rsid w:val="000919FB"/>
    <w:rsid w:val="00091EB0"/>
    <w:rsid w:val="000935FF"/>
    <w:rsid w:val="00093B3A"/>
    <w:rsid w:val="0009430D"/>
    <w:rsid w:val="00094D62"/>
    <w:rsid w:val="00095170"/>
    <w:rsid w:val="0009532B"/>
    <w:rsid w:val="000954F1"/>
    <w:rsid w:val="000A01B3"/>
    <w:rsid w:val="000A05CA"/>
    <w:rsid w:val="000A069A"/>
    <w:rsid w:val="000A073F"/>
    <w:rsid w:val="000A1A95"/>
    <w:rsid w:val="000A36ED"/>
    <w:rsid w:val="000A37CE"/>
    <w:rsid w:val="000A3CFC"/>
    <w:rsid w:val="000A45CF"/>
    <w:rsid w:val="000A5171"/>
    <w:rsid w:val="000A7C30"/>
    <w:rsid w:val="000A7E04"/>
    <w:rsid w:val="000B18CB"/>
    <w:rsid w:val="000B24DF"/>
    <w:rsid w:val="000B2990"/>
    <w:rsid w:val="000B2B54"/>
    <w:rsid w:val="000B3288"/>
    <w:rsid w:val="000B3C06"/>
    <w:rsid w:val="000B3F89"/>
    <w:rsid w:val="000B4B4E"/>
    <w:rsid w:val="000B560E"/>
    <w:rsid w:val="000B5A14"/>
    <w:rsid w:val="000B5DB9"/>
    <w:rsid w:val="000B6847"/>
    <w:rsid w:val="000C0559"/>
    <w:rsid w:val="000C19CA"/>
    <w:rsid w:val="000C1E0D"/>
    <w:rsid w:val="000C24F4"/>
    <w:rsid w:val="000C57C2"/>
    <w:rsid w:val="000C5DE9"/>
    <w:rsid w:val="000C64EF"/>
    <w:rsid w:val="000C75BC"/>
    <w:rsid w:val="000D193D"/>
    <w:rsid w:val="000D1ED8"/>
    <w:rsid w:val="000D2500"/>
    <w:rsid w:val="000D328D"/>
    <w:rsid w:val="000D4602"/>
    <w:rsid w:val="000D54FF"/>
    <w:rsid w:val="000D5E7C"/>
    <w:rsid w:val="000D7DF1"/>
    <w:rsid w:val="000E0E9C"/>
    <w:rsid w:val="000E0F7A"/>
    <w:rsid w:val="000E1201"/>
    <w:rsid w:val="000E266D"/>
    <w:rsid w:val="000E3588"/>
    <w:rsid w:val="000E4AE6"/>
    <w:rsid w:val="000E4C32"/>
    <w:rsid w:val="000E673C"/>
    <w:rsid w:val="000E6E15"/>
    <w:rsid w:val="000E6E39"/>
    <w:rsid w:val="000E776E"/>
    <w:rsid w:val="000E7A8E"/>
    <w:rsid w:val="000E7C80"/>
    <w:rsid w:val="000E7D67"/>
    <w:rsid w:val="000F0682"/>
    <w:rsid w:val="000F0C7A"/>
    <w:rsid w:val="000F132B"/>
    <w:rsid w:val="000F3149"/>
    <w:rsid w:val="000F316B"/>
    <w:rsid w:val="000F3DB0"/>
    <w:rsid w:val="000F52AC"/>
    <w:rsid w:val="000F5745"/>
    <w:rsid w:val="0010013F"/>
    <w:rsid w:val="001003B1"/>
    <w:rsid w:val="00100504"/>
    <w:rsid w:val="00101255"/>
    <w:rsid w:val="00101700"/>
    <w:rsid w:val="001021FB"/>
    <w:rsid w:val="00102C5D"/>
    <w:rsid w:val="00103A85"/>
    <w:rsid w:val="00103AB2"/>
    <w:rsid w:val="00103BAA"/>
    <w:rsid w:val="001073D8"/>
    <w:rsid w:val="001108F4"/>
    <w:rsid w:val="0011090B"/>
    <w:rsid w:val="00110BA5"/>
    <w:rsid w:val="00110D83"/>
    <w:rsid w:val="00111067"/>
    <w:rsid w:val="001110D9"/>
    <w:rsid w:val="00111C01"/>
    <w:rsid w:val="0011288A"/>
    <w:rsid w:val="0011296F"/>
    <w:rsid w:val="00113DAE"/>
    <w:rsid w:val="00113F57"/>
    <w:rsid w:val="001147A8"/>
    <w:rsid w:val="0011570C"/>
    <w:rsid w:val="0011616A"/>
    <w:rsid w:val="00116796"/>
    <w:rsid w:val="00120524"/>
    <w:rsid w:val="001213D2"/>
    <w:rsid w:val="00122041"/>
    <w:rsid w:val="00123043"/>
    <w:rsid w:val="001244A8"/>
    <w:rsid w:val="00124B2D"/>
    <w:rsid w:val="00124BE1"/>
    <w:rsid w:val="001257B6"/>
    <w:rsid w:val="00125E45"/>
    <w:rsid w:val="001263DB"/>
    <w:rsid w:val="0012771A"/>
    <w:rsid w:val="00127C5A"/>
    <w:rsid w:val="001324AC"/>
    <w:rsid w:val="0013251D"/>
    <w:rsid w:val="00133FD3"/>
    <w:rsid w:val="00134067"/>
    <w:rsid w:val="001355D0"/>
    <w:rsid w:val="00135AA6"/>
    <w:rsid w:val="00136622"/>
    <w:rsid w:val="0013671C"/>
    <w:rsid w:val="001378B8"/>
    <w:rsid w:val="00144789"/>
    <w:rsid w:val="001455DA"/>
    <w:rsid w:val="001457E8"/>
    <w:rsid w:val="00147220"/>
    <w:rsid w:val="001500AA"/>
    <w:rsid w:val="00150C0C"/>
    <w:rsid w:val="001551F1"/>
    <w:rsid w:val="001555F5"/>
    <w:rsid w:val="0015585F"/>
    <w:rsid w:val="001559A0"/>
    <w:rsid w:val="00155FC7"/>
    <w:rsid w:val="001579BB"/>
    <w:rsid w:val="00161756"/>
    <w:rsid w:val="00161EFF"/>
    <w:rsid w:val="001620D9"/>
    <w:rsid w:val="00162369"/>
    <w:rsid w:val="00162D3F"/>
    <w:rsid w:val="00162F7E"/>
    <w:rsid w:val="00163FD3"/>
    <w:rsid w:val="00164690"/>
    <w:rsid w:val="0016569D"/>
    <w:rsid w:val="00167F96"/>
    <w:rsid w:val="00170317"/>
    <w:rsid w:val="00171C0F"/>
    <w:rsid w:val="00172A4A"/>
    <w:rsid w:val="00172E6A"/>
    <w:rsid w:val="00173999"/>
    <w:rsid w:val="00176AAD"/>
    <w:rsid w:val="001828E5"/>
    <w:rsid w:val="00185C2E"/>
    <w:rsid w:val="001866EC"/>
    <w:rsid w:val="00190886"/>
    <w:rsid w:val="001908E6"/>
    <w:rsid w:val="00192AC6"/>
    <w:rsid w:val="00193AC3"/>
    <w:rsid w:val="00193E51"/>
    <w:rsid w:val="00194601"/>
    <w:rsid w:val="0019468B"/>
    <w:rsid w:val="00194B0F"/>
    <w:rsid w:val="00195240"/>
    <w:rsid w:val="001962E3"/>
    <w:rsid w:val="00197D5B"/>
    <w:rsid w:val="001A0730"/>
    <w:rsid w:val="001A0CC3"/>
    <w:rsid w:val="001A249C"/>
    <w:rsid w:val="001A2801"/>
    <w:rsid w:val="001A31D7"/>
    <w:rsid w:val="001A3802"/>
    <w:rsid w:val="001A38BE"/>
    <w:rsid w:val="001A5243"/>
    <w:rsid w:val="001A6843"/>
    <w:rsid w:val="001A74C1"/>
    <w:rsid w:val="001A768B"/>
    <w:rsid w:val="001A78F5"/>
    <w:rsid w:val="001A79B0"/>
    <w:rsid w:val="001B0171"/>
    <w:rsid w:val="001B0904"/>
    <w:rsid w:val="001B0DE6"/>
    <w:rsid w:val="001B2156"/>
    <w:rsid w:val="001B319B"/>
    <w:rsid w:val="001B346D"/>
    <w:rsid w:val="001B37E2"/>
    <w:rsid w:val="001B471E"/>
    <w:rsid w:val="001B511A"/>
    <w:rsid w:val="001B6A53"/>
    <w:rsid w:val="001B6CED"/>
    <w:rsid w:val="001B6DB1"/>
    <w:rsid w:val="001B6FBE"/>
    <w:rsid w:val="001B780A"/>
    <w:rsid w:val="001B7CDE"/>
    <w:rsid w:val="001C2B37"/>
    <w:rsid w:val="001C4609"/>
    <w:rsid w:val="001C4993"/>
    <w:rsid w:val="001C56A5"/>
    <w:rsid w:val="001C5FA2"/>
    <w:rsid w:val="001C6FEA"/>
    <w:rsid w:val="001C7E42"/>
    <w:rsid w:val="001D038E"/>
    <w:rsid w:val="001D1187"/>
    <w:rsid w:val="001D2DA4"/>
    <w:rsid w:val="001D2F3F"/>
    <w:rsid w:val="001D5A1E"/>
    <w:rsid w:val="001D5CDA"/>
    <w:rsid w:val="001D6531"/>
    <w:rsid w:val="001D7E60"/>
    <w:rsid w:val="001E1CE4"/>
    <w:rsid w:val="001E40B2"/>
    <w:rsid w:val="001E4F73"/>
    <w:rsid w:val="001E56BE"/>
    <w:rsid w:val="001E6942"/>
    <w:rsid w:val="001F0010"/>
    <w:rsid w:val="001F5F8A"/>
    <w:rsid w:val="001F75CE"/>
    <w:rsid w:val="001F7BFC"/>
    <w:rsid w:val="002023EE"/>
    <w:rsid w:val="00203FB3"/>
    <w:rsid w:val="00205048"/>
    <w:rsid w:val="002057CB"/>
    <w:rsid w:val="00205EE3"/>
    <w:rsid w:val="002068A6"/>
    <w:rsid w:val="00206B67"/>
    <w:rsid w:val="00206BB8"/>
    <w:rsid w:val="00206F9C"/>
    <w:rsid w:val="002116AE"/>
    <w:rsid w:val="0021425E"/>
    <w:rsid w:val="002144B1"/>
    <w:rsid w:val="00214678"/>
    <w:rsid w:val="00214BFB"/>
    <w:rsid w:val="00215775"/>
    <w:rsid w:val="002164A6"/>
    <w:rsid w:val="00216C06"/>
    <w:rsid w:val="002173CE"/>
    <w:rsid w:val="00217B30"/>
    <w:rsid w:val="0022028B"/>
    <w:rsid w:val="002220DB"/>
    <w:rsid w:val="002224C4"/>
    <w:rsid w:val="00222514"/>
    <w:rsid w:val="00222C47"/>
    <w:rsid w:val="0022362B"/>
    <w:rsid w:val="00224232"/>
    <w:rsid w:val="002242C9"/>
    <w:rsid w:val="002252F4"/>
    <w:rsid w:val="0022669A"/>
    <w:rsid w:val="00226C73"/>
    <w:rsid w:val="00230214"/>
    <w:rsid w:val="00231641"/>
    <w:rsid w:val="002329E1"/>
    <w:rsid w:val="00235B20"/>
    <w:rsid w:val="002373B1"/>
    <w:rsid w:val="00240109"/>
    <w:rsid w:val="0024247A"/>
    <w:rsid w:val="0024303C"/>
    <w:rsid w:val="0024409F"/>
    <w:rsid w:val="00246E9B"/>
    <w:rsid w:val="002504E1"/>
    <w:rsid w:val="0025237A"/>
    <w:rsid w:val="00252E51"/>
    <w:rsid w:val="002541C2"/>
    <w:rsid w:val="002548EC"/>
    <w:rsid w:val="00254A35"/>
    <w:rsid w:val="00254D40"/>
    <w:rsid w:val="00254EE5"/>
    <w:rsid w:val="002557F6"/>
    <w:rsid w:val="002560E8"/>
    <w:rsid w:val="00256316"/>
    <w:rsid w:val="00256E6C"/>
    <w:rsid w:val="0026099F"/>
    <w:rsid w:val="00260DAE"/>
    <w:rsid w:val="00260EB6"/>
    <w:rsid w:val="0026134A"/>
    <w:rsid w:val="00261E1D"/>
    <w:rsid w:val="00261EB5"/>
    <w:rsid w:val="00264956"/>
    <w:rsid w:val="00264E29"/>
    <w:rsid w:val="00264EC4"/>
    <w:rsid w:val="00265304"/>
    <w:rsid w:val="002653DD"/>
    <w:rsid w:val="0026576C"/>
    <w:rsid w:val="002661BC"/>
    <w:rsid w:val="002709ED"/>
    <w:rsid w:val="00270C93"/>
    <w:rsid w:val="00272BA1"/>
    <w:rsid w:val="002730B1"/>
    <w:rsid w:val="002733A2"/>
    <w:rsid w:val="00274860"/>
    <w:rsid w:val="00274D3D"/>
    <w:rsid w:val="002777FB"/>
    <w:rsid w:val="00277853"/>
    <w:rsid w:val="00277B74"/>
    <w:rsid w:val="00277E12"/>
    <w:rsid w:val="00280941"/>
    <w:rsid w:val="0028200A"/>
    <w:rsid w:val="00282A43"/>
    <w:rsid w:val="0028441A"/>
    <w:rsid w:val="002844CD"/>
    <w:rsid w:val="00284EF5"/>
    <w:rsid w:val="002850B8"/>
    <w:rsid w:val="00285F71"/>
    <w:rsid w:val="00293FC2"/>
    <w:rsid w:val="00295037"/>
    <w:rsid w:val="002957C8"/>
    <w:rsid w:val="002963CC"/>
    <w:rsid w:val="00296A4F"/>
    <w:rsid w:val="002A01CB"/>
    <w:rsid w:val="002A0B32"/>
    <w:rsid w:val="002A1EF8"/>
    <w:rsid w:val="002A2F2A"/>
    <w:rsid w:val="002A38AE"/>
    <w:rsid w:val="002A41FE"/>
    <w:rsid w:val="002A4D1C"/>
    <w:rsid w:val="002A522F"/>
    <w:rsid w:val="002A5CD3"/>
    <w:rsid w:val="002A624E"/>
    <w:rsid w:val="002A6289"/>
    <w:rsid w:val="002A7503"/>
    <w:rsid w:val="002A785E"/>
    <w:rsid w:val="002B1BE7"/>
    <w:rsid w:val="002B257F"/>
    <w:rsid w:val="002B31FB"/>
    <w:rsid w:val="002B3632"/>
    <w:rsid w:val="002B39DA"/>
    <w:rsid w:val="002B4160"/>
    <w:rsid w:val="002B52FB"/>
    <w:rsid w:val="002B54F9"/>
    <w:rsid w:val="002B60AD"/>
    <w:rsid w:val="002B6DA6"/>
    <w:rsid w:val="002B7518"/>
    <w:rsid w:val="002B7D3C"/>
    <w:rsid w:val="002C0217"/>
    <w:rsid w:val="002C1452"/>
    <w:rsid w:val="002C266D"/>
    <w:rsid w:val="002C421F"/>
    <w:rsid w:val="002C44D5"/>
    <w:rsid w:val="002C55D8"/>
    <w:rsid w:val="002C5685"/>
    <w:rsid w:val="002C5EC3"/>
    <w:rsid w:val="002C5F36"/>
    <w:rsid w:val="002C6631"/>
    <w:rsid w:val="002C7C7F"/>
    <w:rsid w:val="002D07DC"/>
    <w:rsid w:val="002D0E15"/>
    <w:rsid w:val="002D351A"/>
    <w:rsid w:val="002D3BE1"/>
    <w:rsid w:val="002D4985"/>
    <w:rsid w:val="002D579C"/>
    <w:rsid w:val="002D5C7C"/>
    <w:rsid w:val="002D62E5"/>
    <w:rsid w:val="002D6352"/>
    <w:rsid w:val="002D6610"/>
    <w:rsid w:val="002D6EF6"/>
    <w:rsid w:val="002D76BD"/>
    <w:rsid w:val="002E0C94"/>
    <w:rsid w:val="002E0FE0"/>
    <w:rsid w:val="002E1E28"/>
    <w:rsid w:val="002E2C29"/>
    <w:rsid w:val="002E498E"/>
    <w:rsid w:val="002E4E75"/>
    <w:rsid w:val="002E58F5"/>
    <w:rsid w:val="002E71F4"/>
    <w:rsid w:val="002E7835"/>
    <w:rsid w:val="002E79ED"/>
    <w:rsid w:val="002F02D3"/>
    <w:rsid w:val="002F0F8C"/>
    <w:rsid w:val="002F1725"/>
    <w:rsid w:val="002F182A"/>
    <w:rsid w:val="002F22F2"/>
    <w:rsid w:val="002F31DE"/>
    <w:rsid w:val="002F38F3"/>
    <w:rsid w:val="002F4759"/>
    <w:rsid w:val="002F5956"/>
    <w:rsid w:val="002F6CFC"/>
    <w:rsid w:val="002F7471"/>
    <w:rsid w:val="0030210F"/>
    <w:rsid w:val="003023FA"/>
    <w:rsid w:val="003026A0"/>
    <w:rsid w:val="0030413B"/>
    <w:rsid w:val="00304F74"/>
    <w:rsid w:val="0030553F"/>
    <w:rsid w:val="0030758E"/>
    <w:rsid w:val="00307ED4"/>
    <w:rsid w:val="00310266"/>
    <w:rsid w:val="0031056D"/>
    <w:rsid w:val="00310BFB"/>
    <w:rsid w:val="00310D5A"/>
    <w:rsid w:val="00310F32"/>
    <w:rsid w:val="00311261"/>
    <w:rsid w:val="0031163E"/>
    <w:rsid w:val="00313E5F"/>
    <w:rsid w:val="00314EC6"/>
    <w:rsid w:val="00315522"/>
    <w:rsid w:val="003157DF"/>
    <w:rsid w:val="003158A7"/>
    <w:rsid w:val="00315BF7"/>
    <w:rsid w:val="003169D3"/>
    <w:rsid w:val="00316C46"/>
    <w:rsid w:val="00320B2F"/>
    <w:rsid w:val="00323414"/>
    <w:rsid w:val="00323D69"/>
    <w:rsid w:val="00324981"/>
    <w:rsid w:val="00326805"/>
    <w:rsid w:val="00326B7A"/>
    <w:rsid w:val="00330A4F"/>
    <w:rsid w:val="00331EB0"/>
    <w:rsid w:val="0033279E"/>
    <w:rsid w:val="0033455A"/>
    <w:rsid w:val="003351A5"/>
    <w:rsid w:val="00335825"/>
    <w:rsid w:val="00335AD2"/>
    <w:rsid w:val="00335AE9"/>
    <w:rsid w:val="00336946"/>
    <w:rsid w:val="00336CD3"/>
    <w:rsid w:val="00336EBC"/>
    <w:rsid w:val="00340F71"/>
    <w:rsid w:val="00342A0C"/>
    <w:rsid w:val="00342ED1"/>
    <w:rsid w:val="00343BC8"/>
    <w:rsid w:val="00343C3E"/>
    <w:rsid w:val="003450D3"/>
    <w:rsid w:val="003451F3"/>
    <w:rsid w:val="00345ADD"/>
    <w:rsid w:val="00345DEC"/>
    <w:rsid w:val="0034650E"/>
    <w:rsid w:val="003470B1"/>
    <w:rsid w:val="00347863"/>
    <w:rsid w:val="003503BB"/>
    <w:rsid w:val="003519B7"/>
    <w:rsid w:val="00353D14"/>
    <w:rsid w:val="003548EB"/>
    <w:rsid w:val="00354E55"/>
    <w:rsid w:val="0035640B"/>
    <w:rsid w:val="003578CB"/>
    <w:rsid w:val="00360320"/>
    <w:rsid w:val="00361577"/>
    <w:rsid w:val="0036194B"/>
    <w:rsid w:val="0036220F"/>
    <w:rsid w:val="00362EE2"/>
    <w:rsid w:val="00365042"/>
    <w:rsid w:val="0036565A"/>
    <w:rsid w:val="0036585F"/>
    <w:rsid w:val="00366276"/>
    <w:rsid w:val="00366AA6"/>
    <w:rsid w:val="00367020"/>
    <w:rsid w:val="00370D81"/>
    <w:rsid w:val="00371C8A"/>
    <w:rsid w:val="00372F5E"/>
    <w:rsid w:val="0037382C"/>
    <w:rsid w:val="00374E3C"/>
    <w:rsid w:val="00376EA6"/>
    <w:rsid w:val="003775FE"/>
    <w:rsid w:val="00382AC9"/>
    <w:rsid w:val="00383124"/>
    <w:rsid w:val="00383B7D"/>
    <w:rsid w:val="00385422"/>
    <w:rsid w:val="00387317"/>
    <w:rsid w:val="00387A16"/>
    <w:rsid w:val="00390627"/>
    <w:rsid w:val="00392403"/>
    <w:rsid w:val="00392AC4"/>
    <w:rsid w:val="0039375F"/>
    <w:rsid w:val="00393C51"/>
    <w:rsid w:val="00395388"/>
    <w:rsid w:val="0039596E"/>
    <w:rsid w:val="00395B76"/>
    <w:rsid w:val="003960B0"/>
    <w:rsid w:val="003A09D1"/>
    <w:rsid w:val="003A0C87"/>
    <w:rsid w:val="003A0E91"/>
    <w:rsid w:val="003A204F"/>
    <w:rsid w:val="003A2B12"/>
    <w:rsid w:val="003A2C5C"/>
    <w:rsid w:val="003A2F6D"/>
    <w:rsid w:val="003A33C7"/>
    <w:rsid w:val="003A51C6"/>
    <w:rsid w:val="003A6D82"/>
    <w:rsid w:val="003A7EFA"/>
    <w:rsid w:val="003B12E0"/>
    <w:rsid w:val="003B1A4F"/>
    <w:rsid w:val="003B2912"/>
    <w:rsid w:val="003B4C66"/>
    <w:rsid w:val="003B5663"/>
    <w:rsid w:val="003B71AC"/>
    <w:rsid w:val="003B7F23"/>
    <w:rsid w:val="003C5D60"/>
    <w:rsid w:val="003C74C5"/>
    <w:rsid w:val="003D24CB"/>
    <w:rsid w:val="003D303C"/>
    <w:rsid w:val="003D401B"/>
    <w:rsid w:val="003D4367"/>
    <w:rsid w:val="003D4F31"/>
    <w:rsid w:val="003D5584"/>
    <w:rsid w:val="003D6233"/>
    <w:rsid w:val="003D7FE3"/>
    <w:rsid w:val="003E0636"/>
    <w:rsid w:val="003E169A"/>
    <w:rsid w:val="003E3484"/>
    <w:rsid w:val="003E462D"/>
    <w:rsid w:val="003E4B6F"/>
    <w:rsid w:val="003E4F3E"/>
    <w:rsid w:val="003E6788"/>
    <w:rsid w:val="003E6895"/>
    <w:rsid w:val="003E6A5E"/>
    <w:rsid w:val="003E73C0"/>
    <w:rsid w:val="003E7F7F"/>
    <w:rsid w:val="003F2E83"/>
    <w:rsid w:val="003F3296"/>
    <w:rsid w:val="003F51B6"/>
    <w:rsid w:val="003F585D"/>
    <w:rsid w:val="003F70EB"/>
    <w:rsid w:val="003F7BA7"/>
    <w:rsid w:val="003F7E0D"/>
    <w:rsid w:val="003F7E6B"/>
    <w:rsid w:val="00400BB6"/>
    <w:rsid w:val="004038C7"/>
    <w:rsid w:val="004075A8"/>
    <w:rsid w:val="00407A11"/>
    <w:rsid w:val="00410C38"/>
    <w:rsid w:val="00411B76"/>
    <w:rsid w:val="004127B6"/>
    <w:rsid w:val="00414110"/>
    <w:rsid w:val="004144E2"/>
    <w:rsid w:val="0041561A"/>
    <w:rsid w:val="004164A0"/>
    <w:rsid w:val="004165D6"/>
    <w:rsid w:val="00416A71"/>
    <w:rsid w:val="00416FE3"/>
    <w:rsid w:val="0041793D"/>
    <w:rsid w:val="00420366"/>
    <w:rsid w:val="004203E7"/>
    <w:rsid w:val="00420B08"/>
    <w:rsid w:val="004224E8"/>
    <w:rsid w:val="004225F6"/>
    <w:rsid w:val="00422FDF"/>
    <w:rsid w:val="00423099"/>
    <w:rsid w:val="00423215"/>
    <w:rsid w:val="00424AC8"/>
    <w:rsid w:val="00424BC9"/>
    <w:rsid w:val="004252F6"/>
    <w:rsid w:val="00425613"/>
    <w:rsid w:val="00425E79"/>
    <w:rsid w:val="0042785A"/>
    <w:rsid w:val="00427AE5"/>
    <w:rsid w:val="00431296"/>
    <w:rsid w:val="00433039"/>
    <w:rsid w:val="00433D75"/>
    <w:rsid w:val="00434FBD"/>
    <w:rsid w:val="00436F55"/>
    <w:rsid w:val="0043721E"/>
    <w:rsid w:val="00437631"/>
    <w:rsid w:val="00437BA2"/>
    <w:rsid w:val="00441B55"/>
    <w:rsid w:val="00441C73"/>
    <w:rsid w:val="00441E04"/>
    <w:rsid w:val="00442769"/>
    <w:rsid w:val="00442F6B"/>
    <w:rsid w:val="004436D4"/>
    <w:rsid w:val="004442C2"/>
    <w:rsid w:val="004443EC"/>
    <w:rsid w:val="00444C18"/>
    <w:rsid w:val="00444C24"/>
    <w:rsid w:val="00445422"/>
    <w:rsid w:val="0044591C"/>
    <w:rsid w:val="00446338"/>
    <w:rsid w:val="00446BEE"/>
    <w:rsid w:val="0045218A"/>
    <w:rsid w:val="00452631"/>
    <w:rsid w:val="004535A8"/>
    <w:rsid w:val="00453C1A"/>
    <w:rsid w:val="004543AF"/>
    <w:rsid w:val="00454B8C"/>
    <w:rsid w:val="004555AE"/>
    <w:rsid w:val="00457977"/>
    <w:rsid w:val="00457C34"/>
    <w:rsid w:val="004600B3"/>
    <w:rsid w:val="00460FC5"/>
    <w:rsid w:val="00461873"/>
    <w:rsid w:val="0046197C"/>
    <w:rsid w:val="00461DA3"/>
    <w:rsid w:val="004637B8"/>
    <w:rsid w:val="00463963"/>
    <w:rsid w:val="00464D9F"/>
    <w:rsid w:val="004658B0"/>
    <w:rsid w:val="00465EC1"/>
    <w:rsid w:val="00466199"/>
    <w:rsid w:val="00466E33"/>
    <w:rsid w:val="0046743B"/>
    <w:rsid w:val="0046776F"/>
    <w:rsid w:val="00472395"/>
    <w:rsid w:val="00473E5E"/>
    <w:rsid w:val="00474AFB"/>
    <w:rsid w:val="00475937"/>
    <w:rsid w:val="0047659C"/>
    <w:rsid w:val="00477122"/>
    <w:rsid w:val="004803E5"/>
    <w:rsid w:val="00480D7D"/>
    <w:rsid w:val="00482D20"/>
    <w:rsid w:val="00482F76"/>
    <w:rsid w:val="00483245"/>
    <w:rsid w:val="004834F4"/>
    <w:rsid w:val="004859AD"/>
    <w:rsid w:val="004871ED"/>
    <w:rsid w:val="004911B8"/>
    <w:rsid w:val="00494D92"/>
    <w:rsid w:val="00495D78"/>
    <w:rsid w:val="00495F48"/>
    <w:rsid w:val="004962C4"/>
    <w:rsid w:val="00496C89"/>
    <w:rsid w:val="004972DF"/>
    <w:rsid w:val="004976F5"/>
    <w:rsid w:val="004A0445"/>
    <w:rsid w:val="004A2886"/>
    <w:rsid w:val="004A3C49"/>
    <w:rsid w:val="004A46D8"/>
    <w:rsid w:val="004A4939"/>
    <w:rsid w:val="004A5DA3"/>
    <w:rsid w:val="004A73AA"/>
    <w:rsid w:val="004A7571"/>
    <w:rsid w:val="004B13FC"/>
    <w:rsid w:val="004B1B4B"/>
    <w:rsid w:val="004B27B5"/>
    <w:rsid w:val="004B2ADC"/>
    <w:rsid w:val="004B2AFF"/>
    <w:rsid w:val="004B39A7"/>
    <w:rsid w:val="004B44B6"/>
    <w:rsid w:val="004B49B3"/>
    <w:rsid w:val="004B4C6C"/>
    <w:rsid w:val="004B4F47"/>
    <w:rsid w:val="004B6116"/>
    <w:rsid w:val="004B6271"/>
    <w:rsid w:val="004B766C"/>
    <w:rsid w:val="004B7926"/>
    <w:rsid w:val="004B7974"/>
    <w:rsid w:val="004C0D91"/>
    <w:rsid w:val="004C12EE"/>
    <w:rsid w:val="004C237A"/>
    <w:rsid w:val="004C24B0"/>
    <w:rsid w:val="004C315F"/>
    <w:rsid w:val="004C3C79"/>
    <w:rsid w:val="004C3DE7"/>
    <w:rsid w:val="004C7BA2"/>
    <w:rsid w:val="004D09F6"/>
    <w:rsid w:val="004D22DD"/>
    <w:rsid w:val="004D51FB"/>
    <w:rsid w:val="004D5E40"/>
    <w:rsid w:val="004D61F0"/>
    <w:rsid w:val="004E062D"/>
    <w:rsid w:val="004E1051"/>
    <w:rsid w:val="004E3A85"/>
    <w:rsid w:val="004E427D"/>
    <w:rsid w:val="004E53AE"/>
    <w:rsid w:val="004E5D62"/>
    <w:rsid w:val="004E6F47"/>
    <w:rsid w:val="004F04DF"/>
    <w:rsid w:val="004F0D90"/>
    <w:rsid w:val="004F205D"/>
    <w:rsid w:val="004F4408"/>
    <w:rsid w:val="004F6700"/>
    <w:rsid w:val="004F7097"/>
    <w:rsid w:val="004F76AF"/>
    <w:rsid w:val="005019A2"/>
    <w:rsid w:val="00502E8E"/>
    <w:rsid w:val="005037BF"/>
    <w:rsid w:val="005045A9"/>
    <w:rsid w:val="00504E3B"/>
    <w:rsid w:val="00505353"/>
    <w:rsid w:val="00512D70"/>
    <w:rsid w:val="005150E7"/>
    <w:rsid w:val="00516B87"/>
    <w:rsid w:val="005175DF"/>
    <w:rsid w:val="00517B37"/>
    <w:rsid w:val="005223E8"/>
    <w:rsid w:val="00522918"/>
    <w:rsid w:val="00523275"/>
    <w:rsid w:val="00523511"/>
    <w:rsid w:val="00523FDF"/>
    <w:rsid w:val="00527F8C"/>
    <w:rsid w:val="00533A3D"/>
    <w:rsid w:val="0053473B"/>
    <w:rsid w:val="00534824"/>
    <w:rsid w:val="00534B21"/>
    <w:rsid w:val="005359EE"/>
    <w:rsid w:val="00535A66"/>
    <w:rsid w:val="00536172"/>
    <w:rsid w:val="00536ACD"/>
    <w:rsid w:val="005374FB"/>
    <w:rsid w:val="0054256C"/>
    <w:rsid w:val="00542AE6"/>
    <w:rsid w:val="00542C30"/>
    <w:rsid w:val="00542F00"/>
    <w:rsid w:val="0054481F"/>
    <w:rsid w:val="00544EC1"/>
    <w:rsid w:val="00547C5D"/>
    <w:rsid w:val="00547DDF"/>
    <w:rsid w:val="00550524"/>
    <w:rsid w:val="00550A3D"/>
    <w:rsid w:val="00550F50"/>
    <w:rsid w:val="00551359"/>
    <w:rsid w:val="00551490"/>
    <w:rsid w:val="00551775"/>
    <w:rsid w:val="00551EFB"/>
    <w:rsid w:val="00552243"/>
    <w:rsid w:val="00552C88"/>
    <w:rsid w:val="00555838"/>
    <w:rsid w:val="00557539"/>
    <w:rsid w:val="00560E59"/>
    <w:rsid w:val="0056231F"/>
    <w:rsid w:val="0056258C"/>
    <w:rsid w:val="00562663"/>
    <w:rsid w:val="00563065"/>
    <w:rsid w:val="005646E9"/>
    <w:rsid w:val="00564C16"/>
    <w:rsid w:val="00564E75"/>
    <w:rsid w:val="0056509D"/>
    <w:rsid w:val="00565566"/>
    <w:rsid w:val="00565641"/>
    <w:rsid w:val="00565C59"/>
    <w:rsid w:val="00570038"/>
    <w:rsid w:val="00570D74"/>
    <w:rsid w:val="00570E5E"/>
    <w:rsid w:val="0057100E"/>
    <w:rsid w:val="00571213"/>
    <w:rsid w:val="005713B2"/>
    <w:rsid w:val="0057140B"/>
    <w:rsid w:val="005716DD"/>
    <w:rsid w:val="00571BD1"/>
    <w:rsid w:val="00572787"/>
    <w:rsid w:val="00575F86"/>
    <w:rsid w:val="00576748"/>
    <w:rsid w:val="0057685F"/>
    <w:rsid w:val="005776AF"/>
    <w:rsid w:val="005779B4"/>
    <w:rsid w:val="00580ABA"/>
    <w:rsid w:val="00580BB8"/>
    <w:rsid w:val="005815FE"/>
    <w:rsid w:val="00583E0C"/>
    <w:rsid w:val="00585496"/>
    <w:rsid w:val="00585594"/>
    <w:rsid w:val="005876D4"/>
    <w:rsid w:val="0059043B"/>
    <w:rsid w:val="00590FA6"/>
    <w:rsid w:val="005916DA"/>
    <w:rsid w:val="005955FD"/>
    <w:rsid w:val="0059561A"/>
    <w:rsid w:val="005A0629"/>
    <w:rsid w:val="005A0806"/>
    <w:rsid w:val="005A0E1E"/>
    <w:rsid w:val="005A16EC"/>
    <w:rsid w:val="005A2AFE"/>
    <w:rsid w:val="005A2C82"/>
    <w:rsid w:val="005A2DB8"/>
    <w:rsid w:val="005A33A1"/>
    <w:rsid w:val="005A3FCA"/>
    <w:rsid w:val="005A6CC5"/>
    <w:rsid w:val="005A6D99"/>
    <w:rsid w:val="005A72C0"/>
    <w:rsid w:val="005B3A3E"/>
    <w:rsid w:val="005B3A9E"/>
    <w:rsid w:val="005B3F43"/>
    <w:rsid w:val="005B54E1"/>
    <w:rsid w:val="005B672F"/>
    <w:rsid w:val="005B6F87"/>
    <w:rsid w:val="005C289A"/>
    <w:rsid w:val="005C30E7"/>
    <w:rsid w:val="005C343F"/>
    <w:rsid w:val="005C3462"/>
    <w:rsid w:val="005C3EF1"/>
    <w:rsid w:val="005C4B93"/>
    <w:rsid w:val="005C4F86"/>
    <w:rsid w:val="005C777B"/>
    <w:rsid w:val="005C7A3F"/>
    <w:rsid w:val="005D0BC5"/>
    <w:rsid w:val="005D10C8"/>
    <w:rsid w:val="005D2979"/>
    <w:rsid w:val="005D4CF3"/>
    <w:rsid w:val="005D50FF"/>
    <w:rsid w:val="005D5CA2"/>
    <w:rsid w:val="005E07F2"/>
    <w:rsid w:val="005E1154"/>
    <w:rsid w:val="005E4528"/>
    <w:rsid w:val="005E47A2"/>
    <w:rsid w:val="005E4E2D"/>
    <w:rsid w:val="005E5158"/>
    <w:rsid w:val="005E6F59"/>
    <w:rsid w:val="005F14F0"/>
    <w:rsid w:val="005F1C29"/>
    <w:rsid w:val="005F2351"/>
    <w:rsid w:val="005F2F3C"/>
    <w:rsid w:val="005F2F79"/>
    <w:rsid w:val="005F3DEF"/>
    <w:rsid w:val="005F4537"/>
    <w:rsid w:val="005F4B28"/>
    <w:rsid w:val="005F51D6"/>
    <w:rsid w:val="005F5BF9"/>
    <w:rsid w:val="005F5F6A"/>
    <w:rsid w:val="00600E92"/>
    <w:rsid w:val="00602224"/>
    <w:rsid w:val="0060242C"/>
    <w:rsid w:val="006027B6"/>
    <w:rsid w:val="006046CE"/>
    <w:rsid w:val="00604DFB"/>
    <w:rsid w:val="006075FA"/>
    <w:rsid w:val="00612B45"/>
    <w:rsid w:val="00613FBF"/>
    <w:rsid w:val="006146BE"/>
    <w:rsid w:val="006148B6"/>
    <w:rsid w:val="00615469"/>
    <w:rsid w:val="006154FA"/>
    <w:rsid w:val="006179FC"/>
    <w:rsid w:val="00617B42"/>
    <w:rsid w:val="00617D4C"/>
    <w:rsid w:val="00621367"/>
    <w:rsid w:val="006215EE"/>
    <w:rsid w:val="006217F2"/>
    <w:rsid w:val="00621E0B"/>
    <w:rsid w:val="00621EF0"/>
    <w:rsid w:val="006229A4"/>
    <w:rsid w:val="00624761"/>
    <w:rsid w:val="00624DB1"/>
    <w:rsid w:val="00625032"/>
    <w:rsid w:val="00625F15"/>
    <w:rsid w:val="00627AC1"/>
    <w:rsid w:val="00630698"/>
    <w:rsid w:val="00630920"/>
    <w:rsid w:val="00630A85"/>
    <w:rsid w:val="00630E7C"/>
    <w:rsid w:val="006313C7"/>
    <w:rsid w:val="00631674"/>
    <w:rsid w:val="0063201A"/>
    <w:rsid w:val="0063296B"/>
    <w:rsid w:val="00633856"/>
    <w:rsid w:val="00633B43"/>
    <w:rsid w:val="0063447F"/>
    <w:rsid w:val="00634C2E"/>
    <w:rsid w:val="00634D18"/>
    <w:rsid w:val="00635C27"/>
    <w:rsid w:val="00636781"/>
    <w:rsid w:val="0063702F"/>
    <w:rsid w:val="00637856"/>
    <w:rsid w:val="00637E0F"/>
    <w:rsid w:val="006402E3"/>
    <w:rsid w:val="00640626"/>
    <w:rsid w:val="00640CDE"/>
    <w:rsid w:val="00640D89"/>
    <w:rsid w:val="006422F0"/>
    <w:rsid w:val="00643310"/>
    <w:rsid w:val="0064377F"/>
    <w:rsid w:val="00643AE6"/>
    <w:rsid w:val="006453F5"/>
    <w:rsid w:val="00645DCE"/>
    <w:rsid w:val="00647A7E"/>
    <w:rsid w:val="00647F32"/>
    <w:rsid w:val="00651014"/>
    <w:rsid w:val="00651750"/>
    <w:rsid w:val="00651B08"/>
    <w:rsid w:val="00651ED8"/>
    <w:rsid w:val="0065201A"/>
    <w:rsid w:val="0065244E"/>
    <w:rsid w:val="00652681"/>
    <w:rsid w:val="00653160"/>
    <w:rsid w:val="00653F7B"/>
    <w:rsid w:val="00654A82"/>
    <w:rsid w:val="00655EB3"/>
    <w:rsid w:val="00656569"/>
    <w:rsid w:val="00660955"/>
    <w:rsid w:val="006609A2"/>
    <w:rsid w:val="00665C57"/>
    <w:rsid w:val="00666855"/>
    <w:rsid w:val="00666C3E"/>
    <w:rsid w:val="00666DC8"/>
    <w:rsid w:val="00667CF0"/>
    <w:rsid w:val="006726B7"/>
    <w:rsid w:val="00673C4D"/>
    <w:rsid w:val="006779D8"/>
    <w:rsid w:val="006779E0"/>
    <w:rsid w:val="00680A91"/>
    <w:rsid w:val="00681AC9"/>
    <w:rsid w:val="00681B8C"/>
    <w:rsid w:val="00681CE6"/>
    <w:rsid w:val="00682FAC"/>
    <w:rsid w:val="00683C47"/>
    <w:rsid w:val="0068469A"/>
    <w:rsid w:val="0068664F"/>
    <w:rsid w:val="006867FB"/>
    <w:rsid w:val="00686870"/>
    <w:rsid w:val="00686ADC"/>
    <w:rsid w:val="00686F8C"/>
    <w:rsid w:val="006870F8"/>
    <w:rsid w:val="00687AF9"/>
    <w:rsid w:val="0069019E"/>
    <w:rsid w:val="006903D9"/>
    <w:rsid w:val="006908CB"/>
    <w:rsid w:val="006919AD"/>
    <w:rsid w:val="00693CC7"/>
    <w:rsid w:val="00694AD5"/>
    <w:rsid w:val="006964D9"/>
    <w:rsid w:val="0069737C"/>
    <w:rsid w:val="006A0D17"/>
    <w:rsid w:val="006A0DDA"/>
    <w:rsid w:val="006A29C2"/>
    <w:rsid w:val="006A2EE2"/>
    <w:rsid w:val="006A3121"/>
    <w:rsid w:val="006A3314"/>
    <w:rsid w:val="006A4ACE"/>
    <w:rsid w:val="006A597D"/>
    <w:rsid w:val="006A6358"/>
    <w:rsid w:val="006B1C6B"/>
    <w:rsid w:val="006B4349"/>
    <w:rsid w:val="006B4699"/>
    <w:rsid w:val="006B50EE"/>
    <w:rsid w:val="006B53EB"/>
    <w:rsid w:val="006B5F8C"/>
    <w:rsid w:val="006B686B"/>
    <w:rsid w:val="006C0EE4"/>
    <w:rsid w:val="006C1BDE"/>
    <w:rsid w:val="006C2B53"/>
    <w:rsid w:val="006C39E4"/>
    <w:rsid w:val="006C3D42"/>
    <w:rsid w:val="006C41E1"/>
    <w:rsid w:val="006C4402"/>
    <w:rsid w:val="006C50BB"/>
    <w:rsid w:val="006C599E"/>
    <w:rsid w:val="006C5BA9"/>
    <w:rsid w:val="006C5D56"/>
    <w:rsid w:val="006C5E02"/>
    <w:rsid w:val="006C70F7"/>
    <w:rsid w:val="006C7981"/>
    <w:rsid w:val="006D010C"/>
    <w:rsid w:val="006D3135"/>
    <w:rsid w:val="006D37CA"/>
    <w:rsid w:val="006D4776"/>
    <w:rsid w:val="006D4AED"/>
    <w:rsid w:val="006D5E09"/>
    <w:rsid w:val="006D7753"/>
    <w:rsid w:val="006D7BBC"/>
    <w:rsid w:val="006E0061"/>
    <w:rsid w:val="006E0E4B"/>
    <w:rsid w:val="006E1D41"/>
    <w:rsid w:val="006E2C45"/>
    <w:rsid w:val="006E3867"/>
    <w:rsid w:val="006E4E04"/>
    <w:rsid w:val="006E53D5"/>
    <w:rsid w:val="006E5869"/>
    <w:rsid w:val="006E58DF"/>
    <w:rsid w:val="006E5DA6"/>
    <w:rsid w:val="006E6F4B"/>
    <w:rsid w:val="006F0D71"/>
    <w:rsid w:val="006F2798"/>
    <w:rsid w:val="006F2D1D"/>
    <w:rsid w:val="006F55EE"/>
    <w:rsid w:val="006F62AD"/>
    <w:rsid w:val="00701CD8"/>
    <w:rsid w:val="00701E5A"/>
    <w:rsid w:val="007041ED"/>
    <w:rsid w:val="00705F1B"/>
    <w:rsid w:val="007063E7"/>
    <w:rsid w:val="0070682C"/>
    <w:rsid w:val="00706B76"/>
    <w:rsid w:val="00710437"/>
    <w:rsid w:val="00710D58"/>
    <w:rsid w:val="007112D3"/>
    <w:rsid w:val="00713339"/>
    <w:rsid w:val="00713920"/>
    <w:rsid w:val="00713C2D"/>
    <w:rsid w:val="00716577"/>
    <w:rsid w:val="00717675"/>
    <w:rsid w:val="00720246"/>
    <w:rsid w:val="007205EF"/>
    <w:rsid w:val="00722EB2"/>
    <w:rsid w:val="00722FCC"/>
    <w:rsid w:val="007232D1"/>
    <w:rsid w:val="00724268"/>
    <w:rsid w:val="007257B8"/>
    <w:rsid w:val="007259AC"/>
    <w:rsid w:val="0072695D"/>
    <w:rsid w:val="00727BC5"/>
    <w:rsid w:val="00732288"/>
    <w:rsid w:val="00732337"/>
    <w:rsid w:val="00733851"/>
    <w:rsid w:val="007370FE"/>
    <w:rsid w:val="007417F7"/>
    <w:rsid w:val="0074181D"/>
    <w:rsid w:val="00741B2C"/>
    <w:rsid w:val="00742F22"/>
    <w:rsid w:val="007433D5"/>
    <w:rsid w:val="007447BF"/>
    <w:rsid w:val="007449AA"/>
    <w:rsid w:val="0074637C"/>
    <w:rsid w:val="00746989"/>
    <w:rsid w:val="00746FA2"/>
    <w:rsid w:val="007473D8"/>
    <w:rsid w:val="007506B4"/>
    <w:rsid w:val="007511D3"/>
    <w:rsid w:val="007520BE"/>
    <w:rsid w:val="00752E5F"/>
    <w:rsid w:val="00753E41"/>
    <w:rsid w:val="007541B0"/>
    <w:rsid w:val="00755452"/>
    <w:rsid w:val="0076017F"/>
    <w:rsid w:val="00760B44"/>
    <w:rsid w:val="00762171"/>
    <w:rsid w:val="007630E6"/>
    <w:rsid w:val="007641BA"/>
    <w:rsid w:val="007650FF"/>
    <w:rsid w:val="00766AA6"/>
    <w:rsid w:val="0076712F"/>
    <w:rsid w:val="00773A40"/>
    <w:rsid w:val="0077495E"/>
    <w:rsid w:val="00775516"/>
    <w:rsid w:val="00775F84"/>
    <w:rsid w:val="007763C6"/>
    <w:rsid w:val="0077667C"/>
    <w:rsid w:val="00776A19"/>
    <w:rsid w:val="00780C54"/>
    <w:rsid w:val="0078105D"/>
    <w:rsid w:val="007828FD"/>
    <w:rsid w:val="007829FB"/>
    <w:rsid w:val="007834F1"/>
    <w:rsid w:val="007842CE"/>
    <w:rsid w:val="00784D7B"/>
    <w:rsid w:val="00785464"/>
    <w:rsid w:val="007854FF"/>
    <w:rsid w:val="00785A6D"/>
    <w:rsid w:val="00785AC8"/>
    <w:rsid w:val="00785DDB"/>
    <w:rsid w:val="007861C0"/>
    <w:rsid w:val="007901DF"/>
    <w:rsid w:val="007906F2"/>
    <w:rsid w:val="007915F8"/>
    <w:rsid w:val="00791C07"/>
    <w:rsid w:val="00794C39"/>
    <w:rsid w:val="00794CFB"/>
    <w:rsid w:val="0079637F"/>
    <w:rsid w:val="00796537"/>
    <w:rsid w:val="00797DBF"/>
    <w:rsid w:val="007A02CA"/>
    <w:rsid w:val="007A21A0"/>
    <w:rsid w:val="007A2BE9"/>
    <w:rsid w:val="007A3018"/>
    <w:rsid w:val="007A355E"/>
    <w:rsid w:val="007A4198"/>
    <w:rsid w:val="007A427B"/>
    <w:rsid w:val="007A4733"/>
    <w:rsid w:val="007A5992"/>
    <w:rsid w:val="007A761E"/>
    <w:rsid w:val="007B0410"/>
    <w:rsid w:val="007B131B"/>
    <w:rsid w:val="007B4875"/>
    <w:rsid w:val="007B496B"/>
    <w:rsid w:val="007B55B5"/>
    <w:rsid w:val="007B5CE7"/>
    <w:rsid w:val="007B5DA8"/>
    <w:rsid w:val="007B6A7C"/>
    <w:rsid w:val="007B75F0"/>
    <w:rsid w:val="007B77C6"/>
    <w:rsid w:val="007C04F7"/>
    <w:rsid w:val="007C1049"/>
    <w:rsid w:val="007C1835"/>
    <w:rsid w:val="007C1E51"/>
    <w:rsid w:val="007C1E57"/>
    <w:rsid w:val="007C2038"/>
    <w:rsid w:val="007C312B"/>
    <w:rsid w:val="007C427D"/>
    <w:rsid w:val="007C45A0"/>
    <w:rsid w:val="007C638B"/>
    <w:rsid w:val="007C653D"/>
    <w:rsid w:val="007C7D3E"/>
    <w:rsid w:val="007C7E3A"/>
    <w:rsid w:val="007D06E1"/>
    <w:rsid w:val="007D1D71"/>
    <w:rsid w:val="007D391E"/>
    <w:rsid w:val="007D4A76"/>
    <w:rsid w:val="007D5292"/>
    <w:rsid w:val="007D5CF3"/>
    <w:rsid w:val="007D63B9"/>
    <w:rsid w:val="007D6553"/>
    <w:rsid w:val="007D6922"/>
    <w:rsid w:val="007D7C1B"/>
    <w:rsid w:val="007E012A"/>
    <w:rsid w:val="007E08DA"/>
    <w:rsid w:val="007E3F98"/>
    <w:rsid w:val="007E6201"/>
    <w:rsid w:val="007E68FD"/>
    <w:rsid w:val="007E6CE9"/>
    <w:rsid w:val="007E6DF1"/>
    <w:rsid w:val="007F03B4"/>
    <w:rsid w:val="007F0B2D"/>
    <w:rsid w:val="007F1DA6"/>
    <w:rsid w:val="007F43F6"/>
    <w:rsid w:val="007F48CD"/>
    <w:rsid w:val="007F5CFA"/>
    <w:rsid w:val="008007C9"/>
    <w:rsid w:val="00802342"/>
    <w:rsid w:val="0080256F"/>
    <w:rsid w:val="008035A0"/>
    <w:rsid w:val="008043A5"/>
    <w:rsid w:val="008059FB"/>
    <w:rsid w:val="00806082"/>
    <w:rsid w:val="00806CD0"/>
    <w:rsid w:val="00806F55"/>
    <w:rsid w:val="0081051B"/>
    <w:rsid w:val="00810A18"/>
    <w:rsid w:val="00810D99"/>
    <w:rsid w:val="0081167E"/>
    <w:rsid w:val="00811817"/>
    <w:rsid w:val="00812216"/>
    <w:rsid w:val="00813796"/>
    <w:rsid w:val="00813C87"/>
    <w:rsid w:val="00814574"/>
    <w:rsid w:val="00815FBE"/>
    <w:rsid w:val="00816F52"/>
    <w:rsid w:val="0082069B"/>
    <w:rsid w:val="00821050"/>
    <w:rsid w:val="0082259D"/>
    <w:rsid w:val="00822795"/>
    <w:rsid w:val="0082389C"/>
    <w:rsid w:val="00823FD2"/>
    <w:rsid w:val="008244EA"/>
    <w:rsid w:val="008265AE"/>
    <w:rsid w:val="00826C2D"/>
    <w:rsid w:val="00827C8A"/>
    <w:rsid w:val="008323F2"/>
    <w:rsid w:val="008326EA"/>
    <w:rsid w:val="00832B04"/>
    <w:rsid w:val="0083331F"/>
    <w:rsid w:val="00833E36"/>
    <w:rsid w:val="008350B5"/>
    <w:rsid w:val="00837868"/>
    <w:rsid w:val="008410AC"/>
    <w:rsid w:val="00841877"/>
    <w:rsid w:val="008435C3"/>
    <w:rsid w:val="0084452A"/>
    <w:rsid w:val="0084576D"/>
    <w:rsid w:val="008464A1"/>
    <w:rsid w:val="00847B9C"/>
    <w:rsid w:val="00851EA9"/>
    <w:rsid w:val="00852453"/>
    <w:rsid w:val="00852480"/>
    <w:rsid w:val="0085276D"/>
    <w:rsid w:val="0085411B"/>
    <w:rsid w:val="00854349"/>
    <w:rsid w:val="00857BF2"/>
    <w:rsid w:val="008626CA"/>
    <w:rsid w:val="00862AFB"/>
    <w:rsid w:val="008637D5"/>
    <w:rsid w:val="0086451B"/>
    <w:rsid w:val="00864C2A"/>
    <w:rsid w:val="00864C72"/>
    <w:rsid w:val="00864EF1"/>
    <w:rsid w:val="00865A20"/>
    <w:rsid w:val="0086609F"/>
    <w:rsid w:val="00866223"/>
    <w:rsid w:val="00866737"/>
    <w:rsid w:val="00866AB4"/>
    <w:rsid w:val="00867ABF"/>
    <w:rsid w:val="008717C1"/>
    <w:rsid w:val="00871E39"/>
    <w:rsid w:val="00872083"/>
    <w:rsid w:val="0087250E"/>
    <w:rsid w:val="0087316A"/>
    <w:rsid w:val="00874F96"/>
    <w:rsid w:val="00876568"/>
    <w:rsid w:val="00876B6D"/>
    <w:rsid w:val="0088024C"/>
    <w:rsid w:val="00881022"/>
    <w:rsid w:val="00881EE2"/>
    <w:rsid w:val="00881FBE"/>
    <w:rsid w:val="008821C7"/>
    <w:rsid w:val="00882953"/>
    <w:rsid w:val="00882E8E"/>
    <w:rsid w:val="00883FBC"/>
    <w:rsid w:val="00884E6D"/>
    <w:rsid w:val="00886F8E"/>
    <w:rsid w:val="00887568"/>
    <w:rsid w:val="0089029B"/>
    <w:rsid w:val="008905EB"/>
    <w:rsid w:val="00890840"/>
    <w:rsid w:val="00891A71"/>
    <w:rsid w:val="0089265E"/>
    <w:rsid w:val="00892D95"/>
    <w:rsid w:val="00893727"/>
    <w:rsid w:val="00895DF5"/>
    <w:rsid w:val="00895E05"/>
    <w:rsid w:val="008960F1"/>
    <w:rsid w:val="0089633E"/>
    <w:rsid w:val="00896DAF"/>
    <w:rsid w:val="00897CF1"/>
    <w:rsid w:val="00897DE8"/>
    <w:rsid w:val="008A05A9"/>
    <w:rsid w:val="008A2331"/>
    <w:rsid w:val="008A238D"/>
    <w:rsid w:val="008A33E6"/>
    <w:rsid w:val="008A3D3D"/>
    <w:rsid w:val="008A575B"/>
    <w:rsid w:val="008A5D43"/>
    <w:rsid w:val="008A682C"/>
    <w:rsid w:val="008A68FD"/>
    <w:rsid w:val="008A78A3"/>
    <w:rsid w:val="008B145F"/>
    <w:rsid w:val="008B1499"/>
    <w:rsid w:val="008B1AF1"/>
    <w:rsid w:val="008B2191"/>
    <w:rsid w:val="008B344D"/>
    <w:rsid w:val="008B3E4F"/>
    <w:rsid w:val="008C3098"/>
    <w:rsid w:val="008C3E54"/>
    <w:rsid w:val="008C5056"/>
    <w:rsid w:val="008C56F6"/>
    <w:rsid w:val="008C750E"/>
    <w:rsid w:val="008D142A"/>
    <w:rsid w:val="008D2079"/>
    <w:rsid w:val="008D2842"/>
    <w:rsid w:val="008D2BD9"/>
    <w:rsid w:val="008D2E82"/>
    <w:rsid w:val="008D30F3"/>
    <w:rsid w:val="008D3348"/>
    <w:rsid w:val="008D5B25"/>
    <w:rsid w:val="008D6CA0"/>
    <w:rsid w:val="008D7C74"/>
    <w:rsid w:val="008D7FD8"/>
    <w:rsid w:val="008E0AAA"/>
    <w:rsid w:val="008E3CFD"/>
    <w:rsid w:val="008E45C2"/>
    <w:rsid w:val="008E51FF"/>
    <w:rsid w:val="008E6AEB"/>
    <w:rsid w:val="008E7AF1"/>
    <w:rsid w:val="008F03BF"/>
    <w:rsid w:val="008F04A8"/>
    <w:rsid w:val="008F1A74"/>
    <w:rsid w:val="008F2B36"/>
    <w:rsid w:val="008F3A42"/>
    <w:rsid w:val="008F609D"/>
    <w:rsid w:val="008F6B82"/>
    <w:rsid w:val="008F72BC"/>
    <w:rsid w:val="008F73B1"/>
    <w:rsid w:val="008F7F16"/>
    <w:rsid w:val="009010C1"/>
    <w:rsid w:val="00901BCB"/>
    <w:rsid w:val="009025B9"/>
    <w:rsid w:val="00902E02"/>
    <w:rsid w:val="00903B16"/>
    <w:rsid w:val="00905CCD"/>
    <w:rsid w:val="009069DD"/>
    <w:rsid w:val="009073E9"/>
    <w:rsid w:val="009111DC"/>
    <w:rsid w:val="00912215"/>
    <w:rsid w:val="00913A63"/>
    <w:rsid w:val="009143D6"/>
    <w:rsid w:val="0091479B"/>
    <w:rsid w:val="0091511C"/>
    <w:rsid w:val="009210B2"/>
    <w:rsid w:val="009221B3"/>
    <w:rsid w:val="00925C3E"/>
    <w:rsid w:val="00925E1E"/>
    <w:rsid w:val="00926428"/>
    <w:rsid w:val="00926AD8"/>
    <w:rsid w:val="00927695"/>
    <w:rsid w:val="009279CB"/>
    <w:rsid w:val="00927C02"/>
    <w:rsid w:val="00931775"/>
    <w:rsid w:val="009322A2"/>
    <w:rsid w:val="0093251A"/>
    <w:rsid w:val="0093395E"/>
    <w:rsid w:val="00933A7D"/>
    <w:rsid w:val="00935AE6"/>
    <w:rsid w:val="00935E74"/>
    <w:rsid w:val="00936E4F"/>
    <w:rsid w:val="00937510"/>
    <w:rsid w:val="00937DD0"/>
    <w:rsid w:val="00940DB0"/>
    <w:rsid w:val="00941B55"/>
    <w:rsid w:val="00941F69"/>
    <w:rsid w:val="00942B4A"/>
    <w:rsid w:val="00943003"/>
    <w:rsid w:val="009432FC"/>
    <w:rsid w:val="0094474D"/>
    <w:rsid w:val="00944D59"/>
    <w:rsid w:val="009460EF"/>
    <w:rsid w:val="009463F5"/>
    <w:rsid w:val="0094690A"/>
    <w:rsid w:val="00947042"/>
    <w:rsid w:val="009476A8"/>
    <w:rsid w:val="00947BAA"/>
    <w:rsid w:val="00950310"/>
    <w:rsid w:val="00950F2D"/>
    <w:rsid w:val="00951CD2"/>
    <w:rsid w:val="009526E4"/>
    <w:rsid w:val="009530E6"/>
    <w:rsid w:val="0095333A"/>
    <w:rsid w:val="009547BD"/>
    <w:rsid w:val="00954E99"/>
    <w:rsid w:val="00957631"/>
    <w:rsid w:val="00957DBE"/>
    <w:rsid w:val="009606C1"/>
    <w:rsid w:val="009613C4"/>
    <w:rsid w:val="0096211C"/>
    <w:rsid w:val="00962B4F"/>
    <w:rsid w:val="00963832"/>
    <w:rsid w:val="00963885"/>
    <w:rsid w:val="009675BB"/>
    <w:rsid w:val="00967D73"/>
    <w:rsid w:val="00970EF5"/>
    <w:rsid w:val="00970F93"/>
    <w:rsid w:val="009714BD"/>
    <w:rsid w:val="00972189"/>
    <w:rsid w:val="009722E3"/>
    <w:rsid w:val="00974021"/>
    <w:rsid w:val="009765A0"/>
    <w:rsid w:val="0097794C"/>
    <w:rsid w:val="00980EEA"/>
    <w:rsid w:val="00980EFB"/>
    <w:rsid w:val="00980F81"/>
    <w:rsid w:val="00983A93"/>
    <w:rsid w:val="00985B47"/>
    <w:rsid w:val="00986AC8"/>
    <w:rsid w:val="009900DE"/>
    <w:rsid w:val="009902D3"/>
    <w:rsid w:val="00991DB4"/>
    <w:rsid w:val="009922A1"/>
    <w:rsid w:val="00992373"/>
    <w:rsid w:val="00992BA0"/>
    <w:rsid w:val="00992ECE"/>
    <w:rsid w:val="009934E5"/>
    <w:rsid w:val="00993FF6"/>
    <w:rsid w:val="00994302"/>
    <w:rsid w:val="00994DA6"/>
    <w:rsid w:val="00996477"/>
    <w:rsid w:val="009978AC"/>
    <w:rsid w:val="00997FDD"/>
    <w:rsid w:val="009A043F"/>
    <w:rsid w:val="009A0A67"/>
    <w:rsid w:val="009A2F55"/>
    <w:rsid w:val="009A345A"/>
    <w:rsid w:val="009A3495"/>
    <w:rsid w:val="009A3F23"/>
    <w:rsid w:val="009A496A"/>
    <w:rsid w:val="009A4A93"/>
    <w:rsid w:val="009A4E19"/>
    <w:rsid w:val="009A5D48"/>
    <w:rsid w:val="009A64F0"/>
    <w:rsid w:val="009B3A36"/>
    <w:rsid w:val="009B4CF2"/>
    <w:rsid w:val="009C02EF"/>
    <w:rsid w:val="009C120A"/>
    <w:rsid w:val="009C2658"/>
    <w:rsid w:val="009C4B7D"/>
    <w:rsid w:val="009C4B9A"/>
    <w:rsid w:val="009C70FD"/>
    <w:rsid w:val="009D1072"/>
    <w:rsid w:val="009D1F83"/>
    <w:rsid w:val="009D2DC6"/>
    <w:rsid w:val="009D4062"/>
    <w:rsid w:val="009D41DA"/>
    <w:rsid w:val="009D490F"/>
    <w:rsid w:val="009D5471"/>
    <w:rsid w:val="009D59BC"/>
    <w:rsid w:val="009D5FB1"/>
    <w:rsid w:val="009D755F"/>
    <w:rsid w:val="009D7823"/>
    <w:rsid w:val="009D7EFC"/>
    <w:rsid w:val="009E1DFB"/>
    <w:rsid w:val="009E4992"/>
    <w:rsid w:val="009E5DA5"/>
    <w:rsid w:val="009E612C"/>
    <w:rsid w:val="009E6528"/>
    <w:rsid w:val="009E6C66"/>
    <w:rsid w:val="009E6FB5"/>
    <w:rsid w:val="009F1E56"/>
    <w:rsid w:val="009F341E"/>
    <w:rsid w:val="009F3E54"/>
    <w:rsid w:val="009F4031"/>
    <w:rsid w:val="009F406B"/>
    <w:rsid w:val="009F4478"/>
    <w:rsid w:val="009F5298"/>
    <w:rsid w:val="009F5592"/>
    <w:rsid w:val="009F5BB9"/>
    <w:rsid w:val="009F5CD9"/>
    <w:rsid w:val="009F7178"/>
    <w:rsid w:val="009F7B28"/>
    <w:rsid w:val="00A0050D"/>
    <w:rsid w:val="00A007F8"/>
    <w:rsid w:val="00A00F56"/>
    <w:rsid w:val="00A03D32"/>
    <w:rsid w:val="00A03F51"/>
    <w:rsid w:val="00A05872"/>
    <w:rsid w:val="00A05EDF"/>
    <w:rsid w:val="00A074DA"/>
    <w:rsid w:val="00A07CBC"/>
    <w:rsid w:val="00A101CC"/>
    <w:rsid w:val="00A12898"/>
    <w:rsid w:val="00A12D94"/>
    <w:rsid w:val="00A12F67"/>
    <w:rsid w:val="00A143EC"/>
    <w:rsid w:val="00A14A35"/>
    <w:rsid w:val="00A15CD5"/>
    <w:rsid w:val="00A170B4"/>
    <w:rsid w:val="00A20E94"/>
    <w:rsid w:val="00A21ED6"/>
    <w:rsid w:val="00A23078"/>
    <w:rsid w:val="00A23412"/>
    <w:rsid w:val="00A23A3F"/>
    <w:rsid w:val="00A2427D"/>
    <w:rsid w:val="00A2493F"/>
    <w:rsid w:val="00A24F15"/>
    <w:rsid w:val="00A27A5C"/>
    <w:rsid w:val="00A27C10"/>
    <w:rsid w:val="00A3109A"/>
    <w:rsid w:val="00A327E1"/>
    <w:rsid w:val="00A34086"/>
    <w:rsid w:val="00A355E9"/>
    <w:rsid w:val="00A36C73"/>
    <w:rsid w:val="00A37C3B"/>
    <w:rsid w:val="00A400DD"/>
    <w:rsid w:val="00A40AAD"/>
    <w:rsid w:val="00A42354"/>
    <w:rsid w:val="00A435F8"/>
    <w:rsid w:val="00A43D25"/>
    <w:rsid w:val="00A444B8"/>
    <w:rsid w:val="00A45617"/>
    <w:rsid w:val="00A47084"/>
    <w:rsid w:val="00A474BE"/>
    <w:rsid w:val="00A5102A"/>
    <w:rsid w:val="00A51279"/>
    <w:rsid w:val="00A51A42"/>
    <w:rsid w:val="00A529EC"/>
    <w:rsid w:val="00A52D33"/>
    <w:rsid w:val="00A53DA7"/>
    <w:rsid w:val="00A55651"/>
    <w:rsid w:val="00A56066"/>
    <w:rsid w:val="00A627A8"/>
    <w:rsid w:val="00A62831"/>
    <w:rsid w:val="00A62C3A"/>
    <w:rsid w:val="00A6310B"/>
    <w:rsid w:val="00A632C8"/>
    <w:rsid w:val="00A6376B"/>
    <w:rsid w:val="00A637B4"/>
    <w:rsid w:val="00A63DE2"/>
    <w:rsid w:val="00A64AD5"/>
    <w:rsid w:val="00A64D9C"/>
    <w:rsid w:val="00A64F43"/>
    <w:rsid w:val="00A700E3"/>
    <w:rsid w:val="00A7037F"/>
    <w:rsid w:val="00A71EE2"/>
    <w:rsid w:val="00A72ACA"/>
    <w:rsid w:val="00A730EA"/>
    <w:rsid w:val="00A74504"/>
    <w:rsid w:val="00A758D9"/>
    <w:rsid w:val="00A76309"/>
    <w:rsid w:val="00A7656A"/>
    <w:rsid w:val="00A7670A"/>
    <w:rsid w:val="00A77081"/>
    <w:rsid w:val="00A771A6"/>
    <w:rsid w:val="00A77822"/>
    <w:rsid w:val="00A80577"/>
    <w:rsid w:val="00A81318"/>
    <w:rsid w:val="00A81ADC"/>
    <w:rsid w:val="00A820AD"/>
    <w:rsid w:val="00A82AAA"/>
    <w:rsid w:val="00A87297"/>
    <w:rsid w:val="00A92ABC"/>
    <w:rsid w:val="00A94559"/>
    <w:rsid w:val="00A94B1C"/>
    <w:rsid w:val="00A94D51"/>
    <w:rsid w:val="00A9639D"/>
    <w:rsid w:val="00A971BF"/>
    <w:rsid w:val="00AA045E"/>
    <w:rsid w:val="00AA114D"/>
    <w:rsid w:val="00AA125B"/>
    <w:rsid w:val="00AA1A0B"/>
    <w:rsid w:val="00AA2014"/>
    <w:rsid w:val="00AA3D33"/>
    <w:rsid w:val="00AA4241"/>
    <w:rsid w:val="00AA4433"/>
    <w:rsid w:val="00AA4E2C"/>
    <w:rsid w:val="00AA5BBC"/>
    <w:rsid w:val="00AA5BC7"/>
    <w:rsid w:val="00AA6145"/>
    <w:rsid w:val="00AA6398"/>
    <w:rsid w:val="00AA6F5E"/>
    <w:rsid w:val="00AA7544"/>
    <w:rsid w:val="00AA760D"/>
    <w:rsid w:val="00AA7D08"/>
    <w:rsid w:val="00AB1482"/>
    <w:rsid w:val="00AB1E0E"/>
    <w:rsid w:val="00AB28E6"/>
    <w:rsid w:val="00AB2E79"/>
    <w:rsid w:val="00AB40F6"/>
    <w:rsid w:val="00AB412F"/>
    <w:rsid w:val="00AB4E58"/>
    <w:rsid w:val="00AC123F"/>
    <w:rsid w:val="00AC2725"/>
    <w:rsid w:val="00AC36AF"/>
    <w:rsid w:val="00AC3E22"/>
    <w:rsid w:val="00AC43F2"/>
    <w:rsid w:val="00AC4F34"/>
    <w:rsid w:val="00AC5066"/>
    <w:rsid w:val="00AC5437"/>
    <w:rsid w:val="00AC59BB"/>
    <w:rsid w:val="00AD02B0"/>
    <w:rsid w:val="00AD03B8"/>
    <w:rsid w:val="00AD07A0"/>
    <w:rsid w:val="00AD5C1D"/>
    <w:rsid w:val="00AD79EE"/>
    <w:rsid w:val="00AE089E"/>
    <w:rsid w:val="00AE2D14"/>
    <w:rsid w:val="00AE2D60"/>
    <w:rsid w:val="00AE2E2D"/>
    <w:rsid w:val="00AE3F83"/>
    <w:rsid w:val="00AE3F8F"/>
    <w:rsid w:val="00AE4E3B"/>
    <w:rsid w:val="00AE5606"/>
    <w:rsid w:val="00AE593F"/>
    <w:rsid w:val="00AE679E"/>
    <w:rsid w:val="00AE6D4A"/>
    <w:rsid w:val="00AE70A8"/>
    <w:rsid w:val="00AE784E"/>
    <w:rsid w:val="00AE7FF5"/>
    <w:rsid w:val="00AF02AE"/>
    <w:rsid w:val="00AF125D"/>
    <w:rsid w:val="00AF1815"/>
    <w:rsid w:val="00AF1BBC"/>
    <w:rsid w:val="00AF3796"/>
    <w:rsid w:val="00AF473C"/>
    <w:rsid w:val="00AF4ED7"/>
    <w:rsid w:val="00AF5AFE"/>
    <w:rsid w:val="00AF68EF"/>
    <w:rsid w:val="00AF6E72"/>
    <w:rsid w:val="00B01D97"/>
    <w:rsid w:val="00B0201E"/>
    <w:rsid w:val="00B0222F"/>
    <w:rsid w:val="00B02A2C"/>
    <w:rsid w:val="00B032A8"/>
    <w:rsid w:val="00B0347A"/>
    <w:rsid w:val="00B04E07"/>
    <w:rsid w:val="00B05AFE"/>
    <w:rsid w:val="00B106EF"/>
    <w:rsid w:val="00B10B7A"/>
    <w:rsid w:val="00B112FB"/>
    <w:rsid w:val="00B12652"/>
    <w:rsid w:val="00B13815"/>
    <w:rsid w:val="00B16240"/>
    <w:rsid w:val="00B16A8A"/>
    <w:rsid w:val="00B16EC8"/>
    <w:rsid w:val="00B17534"/>
    <w:rsid w:val="00B1772B"/>
    <w:rsid w:val="00B201D0"/>
    <w:rsid w:val="00B20E1E"/>
    <w:rsid w:val="00B20F35"/>
    <w:rsid w:val="00B235F6"/>
    <w:rsid w:val="00B23778"/>
    <w:rsid w:val="00B23A2A"/>
    <w:rsid w:val="00B23CD3"/>
    <w:rsid w:val="00B24213"/>
    <w:rsid w:val="00B24749"/>
    <w:rsid w:val="00B26231"/>
    <w:rsid w:val="00B263EE"/>
    <w:rsid w:val="00B26C8E"/>
    <w:rsid w:val="00B2720E"/>
    <w:rsid w:val="00B273A5"/>
    <w:rsid w:val="00B27C23"/>
    <w:rsid w:val="00B31305"/>
    <w:rsid w:val="00B31AB7"/>
    <w:rsid w:val="00B31E39"/>
    <w:rsid w:val="00B33DD3"/>
    <w:rsid w:val="00B34F38"/>
    <w:rsid w:val="00B357BC"/>
    <w:rsid w:val="00B366AB"/>
    <w:rsid w:val="00B4032D"/>
    <w:rsid w:val="00B40F7B"/>
    <w:rsid w:val="00B4388A"/>
    <w:rsid w:val="00B43BFB"/>
    <w:rsid w:val="00B44142"/>
    <w:rsid w:val="00B4452E"/>
    <w:rsid w:val="00B46AC0"/>
    <w:rsid w:val="00B46BB0"/>
    <w:rsid w:val="00B47AED"/>
    <w:rsid w:val="00B504D3"/>
    <w:rsid w:val="00B51EE4"/>
    <w:rsid w:val="00B54EC4"/>
    <w:rsid w:val="00B555FB"/>
    <w:rsid w:val="00B55D23"/>
    <w:rsid w:val="00B56B64"/>
    <w:rsid w:val="00B57372"/>
    <w:rsid w:val="00B605AC"/>
    <w:rsid w:val="00B605BE"/>
    <w:rsid w:val="00B62FA5"/>
    <w:rsid w:val="00B644C4"/>
    <w:rsid w:val="00B648E3"/>
    <w:rsid w:val="00B64F3C"/>
    <w:rsid w:val="00B65013"/>
    <w:rsid w:val="00B65B70"/>
    <w:rsid w:val="00B65C60"/>
    <w:rsid w:val="00B65D35"/>
    <w:rsid w:val="00B66369"/>
    <w:rsid w:val="00B66CFE"/>
    <w:rsid w:val="00B6762E"/>
    <w:rsid w:val="00B67FBF"/>
    <w:rsid w:val="00B70180"/>
    <w:rsid w:val="00B7082F"/>
    <w:rsid w:val="00B71226"/>
    <w:rsid w:val="00B71FBA"/>
    <w:rsid w:val="00B721E1"/>
    <w:rsid w:val="00B7377E"/>
    <w:rsid w:val="00B73894"/>
    <w:rsid w:val="00B7397F"/>
    <w:rsid w:val="00B74E8B"/>
    <w:rsid w:val="00B7543B"/>
    <w:rsid w:val="00B75CD9"/>
    <w:rsid w:val="00B75E35"/>
    <w:rsid w:val="00B77B79"/>
    <w:rsid w:val="00B77D7D"/>
    <w:rsid w:val="00B8121D"/>
    <w:rsid w:val="00B830C1"/>
    <w:rsid w:val="00B83949"/>
    <w:rsid w:val="00B84914"/>
    <w:rsid w:val="00B85140"/>
    <w:rsid w:val="00B85212"/>
    <w:rsid w:val="00B8560E"/>
    <w:rsid w:val="00B908AF"/>
    <w:rsid w:val="00B912B7"/>
    <w:rsid w:val="00B91CC3"/>
    <w:rsid w:val="00B92162"/>
    <w:rsid w:val="00B921AC"/>
    <w:rsid w:val="00B92552"/>
    <w:rsid w:val="00B9255D"/>
    <w:rsid w:val="00B9341F"/>
    <w:rsid w:val="00B96616"/>
    <w:rsid w:val="00BA3FE0"/>
    <w:rsid w:val="00BA44D3"/>
    <w:rsid w:val="00BA5355"/>
    <w:rsid w:val="00BA6734"/>
    <w:rsid w:val="00BA6752"/>
    <w:rsid w:val="00BA728D"/>
    <w:rsid w:val="00BB18C2"/>
    <w:rsid w:val="00BB2AFA"/>
    <w:rsid w:val="00BB38BB"/>
    <w:rsid w:val="00BB3EDB"/>
    <w:rsid w:val="00BB4458"/>
    <w:rsid w:val="00BB4D6D"/>
    <w:rsid w:val="00BB6A4B"/>
    <w:rsid w:val="00BB6A9B"/>
    <w:rsid w:val="00BB744F"/>
    <w:rsid w:val="00BB7722"/>
    <w:rsid w:val="00BC0EE9"/>
    <w:rsid w:val="00BC45C8"/>
    <w:rsid w:val="00BC4649"/>
    <w:rsid w:val="00BC4676"/>
    <w:rsid w:val="00BC48AD"/>
    <w:rsid w:val="00BC4A13"/>
    <w:rsid w:val="00BC5106"/>
    <w:rsid w:val="00BC6250"/>
    <w:rsid w:val="00BC62D6"/>
    <w:rsid w:val="00BC697D"/>
    <w:rsid w:val="00BC6B4B"/>
    <w:rsid w:val="00BC6E6E"/>
    <w:rsid w:val="00BC7ADE"/>
    <w:rsid w:val="00BD04C1"/>
    <w:rsid w:val="00BD0B77"/>
    <w:rsid w:val="00BD18AA"/>
    <w:rsid w:val="00BD2475"/>
    <w:rsid w:val="00BD3B13"/>
    <w:rsid w:val="00BD3FC4"/>
    <w:rsid w:val="00BD5232"/>
    <w:rsid w:val="00BD55DA"/>
    <w:rsid w:val="00BD588A"/>
    <w:rsid w:val="00BD5A33"/>
    <w:rsid w:val="00BD60CB"/>
    <w:rsid w:val="00BD6A5D"/>
    <w:rsid w:val="00BD7149"/>
    <w:rsid w:val="00BE1681"/>
    <w:rsid w:val="00BE2A6C"/>
    <w:rsid w:val="00BE2C3B"/>
    <w:rsid w:val="00BE2CEA"/>
    <w:rsid w:val="00BE4AE1"/>
    <w:rsid w:val="00BE524B"/>
    <w:rsid w:val="00BE66A6"/>
    <w:rsid w:val="00BE7AC9"/>
    <w:rsid w:val="00BF1C29"/>
    <w:rsid w:val="00BF1E40"/>
    <w:rsid w:val="00BF21C2"/>
    <w:rsid w:val="00BF2DCE"/>
    <w:rsid w:val="00BF2EF1"/>
    <w:rsid w:val="00BF47D6"/>
    <w:rsid w:val="00BF4DC9"/>
    <w:rsid w:val="00BF6727"/>
    <w:rsid w:val="00BF67C0"/>
    <w:rsid w:val="00BF71D7"/>
    <w:rsid w:val="00BF72DD"/>
    <w:rsid w:val="00C03381"/>
    <w:rsid w:val="00C05500"/>
    <w:rsid w:val="00C05973"/>
    <w:rsid w:val="00C06717"/>
    <w:rsid w:val="00C06947"/>
    <w:rsid w:val="00C06A6D"/>
    <w:rsid w:val="00C10D23"/>
    <w:rsid w:val="00C11B1B"/>
    <w:rsid w:val="00C12BD6"/>
    <w:rsid w:val="00C12DAC"/>
    <w:rsid w:val="00C135CD"/>
    <w:rsid w:val="00C148B9"/>
    <w:rsid w:val="00C15E9D"/>
    <w:rsid w:val="00C15F70"/>
    <w:rsid w:val="00C167E1"/>
    <w:rsid w:val="00C20913"/>
    <w:rsid w:val="00C20E39"/>
    <w:rsid w:val="00C21542"/>
    <w:rsid w:val="00C222AE"/>
    <w:rsid w:val="00C225B0"/>
    <w:rsid w:val="00C22D56"/>
    <w:rsid w:val="00C23F6B"/>
    <w:rsid w:val="00C24B2C"/>
    <w:rsid w:val="00C2533D"/>
    <w:rsid w:val="00C26562"/>
    <w:rsid w:val="00C2681E"/>
    <w:rsid w:val="00C27B76"/>
    <w:rsid w:val="00C27E25"/>
    <w:rsid w:val="00C311D3"/>
    <w:rsid w:val="00C33606"/>
    <w:rsid w:val="00C336F7"/>
    <w:rsid w:val="00C341BE"/>
    <w:rsid w:val="00C34AEC"/>
    <w:rsid w:val="00C34C07"/>
    <w:rsid w:val="00C37EE6"/>
    <w:rsid w:val="00C40141"/>
    <w:rsid w:val="00C401F7"/>
    <w:rsid w:val="00C40BC9"/>
    <w:rsid w:val="00C425DF"/>
    <w:rsid w:val="00C435A6"/>
    <w:rsid w:val="00C45974"/>
    <w:rsid w:val="00C469B7"/>
    <w:rsid w:val="00C47684"/>
    <w:rsid w:val="00C47DF4"/>
    <w:rsid w:val="00C500AE"/>
    <w:rsid w:val="00C5010B"/>
    <w:rsid w:val="00C51A7A"/>
    <w:rsid w:val="00C540A8"/>
    <w:rsid w:val="00C55B06"/>
    <w:rsid w:val="00C561A2"/>
    <w:rsid w:val="00C5786C"/>
    <w:rsid w:val="00C5789E"/>
    <w:rsid w:val="00C5790A"/>
    <w:rsid w:val="00C57FA8"/>
    <w:rsid w:val="00C604C1"/>
    <w:rsid w:val="00C6109B"/>
    <w:rsid w:val="00C61112"/>
    <w:rsid w:val="00C63046"/>
    <w:rsid w:val="00C634D4"/>
    <w:rsid w:val="00C63512"/>
    <w:rsid w:val="00C656C8"/>
    <w:rsid w:val="00C65B9D"/>
    <w:rsid w:val="00C66160"/>
    <w:rsid w:val="00C66B8C"/>
    <w:rsid w:val="00C66CBC"/>
    <w:rsid w:val="00C7020D"/>
    <w:rsid w:val="00C706A6"/>
    <w:rsid w:val="00C7234C"/>
    <w:rsid w:val="00C72462"/>
    <w:rsid w:val="00C727B4"/>
    <w:rsid w:val="00C7306D"/>
    <w:rsid w:val="00C73E0F"/>
    <w:rsid w:val="00C742E3"/>
    <w:rsid w:val="00C74CFA"/>
    <w:rsid w:val="00C77D49"/>
    <w:rsid w:val="00C77E67"/>
    <w:rsid w:val="00C80DEB"/>
    <w:rsid w:val="00C80ECA"/>
    <w:rsid w:val="00C8266D"/>
    <w:rsid w:val="00C8278E"/>
    <w:rsid w:val="00C830D2"/>
    <w:rsid w:val="00C8592D"/>
    <w:rsid w:val="00C861C9"/>
    <w:rsid w:val="00C86587"/>
    <w:rsid w:val="00C86AD3"/>
    <w:rsid w:val="00C87572"/>
    <w:rsid w:val="00C8780E"/>
    <w:rsid w:val="00C91502"/>
    <w:rsid w:val="00C94FF7"/>
    <w:rsid w:val="00C955C7"/>
    <w:rsid w:val="00C96C0C"/>
    <w:rsid w:val="00C96D15"/>
    <w:rsid w:val="00CA1BAB"/>
    <w:rsid w:val="00CA2028"/>
    <w:rsid w:val="00CA4311"/>
    <w:rsid w:val="00CA4339"/>
    <w:rsid w:val="00CA5674"/>
    <w:rsid w:val="00CA6436"/>
    <w:rsid w:val="00CA69AA"/>
    <w:rsid w:val="00CA7632"/>
    <w:rsid w:val="00CB09AD"/>
    <w:rsid w:val="00CB20AA"/>
    <w:rsid w:val="00CB2863"/>
    <w:rsid w:val="00CB2E68"/>
    <w:rsid w:val="00CB2E80"/>
    <w:rsid w:val="00CB3936"/>
    <w:rsid w:val="00CB4242"/>
    <w:rsid w:val="00CB6868"/>
    <w:rsid w:val="00CB73BF"/>
    <w:rsid w:val="00CB76B9"/>
    <w:rsid w:val="00CC120D"/>
    <w:rsid w:val="00CC1E09"/>
    <w:rsid w:val="00CC2175"/>
    <w:rsid w:val="00CC2872"/>
    <w:rsid w:val="00CC383A"/>
    <w:rsid w:val="00CC3C61"/>
    <w:rsid w:val="00CC609B"/>
    <w:rsid w:val="00CC7A6D"/>
    <w:rsid w:val="00CC7C77"/>
    <w:rsid w:val="00CC7CAB"/>
    <w:rsid w:val="00CD0465"/>
    <w:rsid w:val="00CD14A1"/>
    <w:rsid w:val="00CD18A2"/>
    <w:rsid w:val="00CD1AFF"/>
    <w:rsid w:val="00CD1F78"/>
    <w:rsid w:val="00CD30A0"/>
    <w:rsid w:val="00CD34D4"/>
    <w:rsid w:val="00CD4A49"/>
    <w:rsid w:val="00CD6DDF"/>
    <w:rsid w:val="00CD7419"/>
    <w:rsid w:val="00CE0853"/>
    <w:rsid w:val="00CE0953"/>
    <w:rsid w:val="00CE09BC"/>
    <w:rsid w:val="00CE3510"/>
    <w:rsid w:val="00CE3FD0"/>
    <w:rsid w:val="00CE44E4"/>
    <w:rsid w:val="00CE6B33"/>
    <w:rsid w:val="00CE7307"/>
    <w:rsid w:val="00CF0890"/>
    <w:rsid w:val="00CF115F"/>
    <w:rsid w:val="00CF2317"/>
    <w:rsid w:val="00CF50C7"/>
    <w:rsid w:val="00CF6F8F"/>
    <w:rsid w:val="00CF7CDD"/>
    <w:rsid w:val="00D00586"/>
    <w:rsid w:val="00D04CA7"/>
    <w:rsid w:val="00D06249"/>
    <w:rsid w:val="00D07086"/>
    <w:rsid w:val="00D070B4"/>
    <w:rsid w:val="00D07D8D"/>
    <w:rsid w:val="00D117FD"/>
    <w:rsid w:val="00D12051"/>
    <w:rsid w:val="00D1249A"/>
    <w:rsid w:val="00D14098"/>
    <w:rsid w:val="00D158D0"/>
    <w:rsid w:val="00D15EF1"/>
    <w:rsid w:val="00D16C5C"/>
    <w:rsid w:val="00D21409"/>
    <w:rsid w:val="00D2162B"/>
    <w:rsid w:val="00D22167"/>
    <w:rsid w:val="00D221DC"/>
    <w:rsid w:val="00D22295"/>
    <w:rsid w:val="00D22E19"/>
    <w:rsid w:val="00D239EE"/>
    <w:rsid w:val="00D23B8C"/>
    <w:rsid w:val="00D243BB"/>
    <w:rsid w:val="00D24BA6"/>
    <w:rsid w:val="00D251E3"/>
    <w:rsid w:val="00D25A1D"/>
    <w:rsid w:val="00D30889"/>
    <w:rsid w:val="00D30E83"/>
    <w:rsid w:val="00D3239D"/>
    <w:rsid w:val="00D338C5"/>
    <w:rsid w:val="00D33DB3"/>
    <w:rsid w:val="00D35CF8"/>
    <w:rsid w:val="00D36003"/>
    <w:rsid w:val="00D36788"/>
    <w:rsid w:val="00D36C2C"/>
    <w:rsid w:val="00D36FBA"/>
    <w:rsid w:val="00D4029E"/>
    <w:rsid w:val="00D42DBC"/>
    <w:rsid w:val="00D432F0"/>
    <w:rsid w:val="00D43664"/>
    <w:rsid w:val="00D44996"/>
    <w:rsid w:val="00D4613E"/>
    <w:rsid w:val="00D462CF"/>
    <w:rsid w:val="00D47CCE"/>
    <w:rsid w:val="00D50C58"/>
    <w:rsid w:val="00D50DCE"/>
    <w:rsid w:val="00D51835"/>
    <w:rsid w:val="00D52411"/>
    <w:rsid w:val="00D52A82"/>
    <w:rsid w:val="00D53371"/>
    <w:rsid w:val="00D53EE5"/>
    <w:rsid w:val="00D55CBB"/>
    <w:rsid w:val="00D572A6"/>
    <w:rsid w:val="00D60387"/>
    <w:rsid w:val="00D614A2"/>
    <w:rsid w:val="00D62458"/>
    <w:rsid w:val="00D627BE"/>
    <w:rsid w:val="00D6385B"/>
    <w:rsid w:val="00D642A6"/>
    <w:rsid w:val="00D64CB5"/>
    <w:rsid w:val="00D65719"/>
    <w:rsid w:val="00D66403"/>
    <w:rsid w:val="00D70CA9"/>
    <w:rsid w:val="00D718D2"/>
    <w:rsid w:val="00D71F05"/>
    <w:rsid w:val="00D7231D"/>
    <w:rsid w:val="00D741A2"/>
    <w:rsid w:val="00D74CD7"/>
    <w:rsid w:val="00D75064"/>
    <w:rsid w:val="00D75296"/>
    <w:rsid w:val="00D76E98"/>
    <w:rsid w:val="00D8030D"/>
    <w:rsid w:val="00D80A8E"/>
    <w:rsid w:val="00D819FD"/>
    <w:rsid w:val="00D81AD1"/>
    <w:rsid w:val="00D86AD1"/>
    <w:rsid w:val="00D87522"/>
    <w:rsid w:val="00D87624"/>
    <w:rsid w:val="00D908F8"/>
    <w:rsid w:val="00D90BDA"/>
    <w:rsid w:val="00D90F83"/>
    <w:rsid w:val="00D92446"/>
    <w:rsid w:val="00D92694"/>
    <w:rsid w:val="00D93EC4"/>
    <w:rsid w:val="00D93F19"/>
    <w:rsid w:val="00D94D33"/>
    <w:rsid w:val="00D965CD"/>
    <w:rsid w:val="00D97914"/>
    <w:rsid w:val="00D97CA9"/>
    <w:rsid w:val="00DA08C0"/>
    <w:rsid w:val="00DA0AC6"/>
    <w:rsid w:val="00DA0D4F"/>
    <w:rsid w:val="00DA1469"/>
    <w:rsid w:val="00DA1679"/>
    <w:rsid w:val="00DA1CC5"/>
    <w:rsid w:val="00DA1FE1"/>
    <w:rsid w:val="00DA6BD0"/>
    <w:rsid w:val="00DB0802"/>
    <w:rsid w:val="00DB1267"/>
    <w:rsid w:val="00DB1877"/>
    <w:rsid w:val="00DB2B16"/>
    <w:rsid w:val="00DB35DB"/>
    <w:rsid w:val="00DB3DC8"/>
    <w:rsid w:val="00DB3E11"/>
    <w:rsid w:val="00DB4C91"/>
    <w:rsid w:val="00DB4D15"/>
    <w:rsid w:val="00DB637E"/>
    <w:rsid w:val="00DC0A3D"/>
    <w:rsid w:val="00DC20BB"/>
    <w:rsid w:val="00DC367E"/>
    <w:rsid w:val="00DC394C"/>
    <w:rsid w:val="00DC39F4"/>
    <w:rsid w:val="00DC530E"/>
    <w:rsid w:val="00DC5C9D"/>
    <w:rsid w:val="00DC6FAE"/>
    <w:rsid w:val="00DC7782"/>
    <w:rsid w:val="00DD1352"/>
    <w:rsid w:val="00DD2DA3"/>
    <w:rsid w:val="00DD3A0A"/>
    <w:rsid w:val="00DD4360"/>
    <w:rsid w:val="00DD4C7D"/>
    <w:rsid w:val="00DD652C"/>
    <w:rsid w:val="00DD7539"/>
    <w:rsid w:val="00DE10FA"/>
    <w:rsid w:val="00DE13E5"/>
    <w:rsid w:val="00DE170A"/>
    <w:rsid w:val="00DE1B14"/>
    <w:rsid w:val="00DE26CE"/>
    <w:rsid w:val="00DE2A9B"/>
    <w:rsid w:val="00DE410F"/>
    <w:rsid w:val="00DE608C"/>
    <w:rsid w:val="00DE6C31"/>
    <w:rsid w:val="00DE6E02"/>
    <w:rsid w:val="00DE71D2"/>
    <w:rsid w:val="00DF0361"/>
    <w:rsid w:val="00DF230B"/>
    <w:rsid w:val="00DF2887"/>
    <w:rsid w:val="00DF387B"/>
    <w:rsid w:val="00DF4FFB"/>
    <w:rsid w:val="00DF6371"/>
    <w:rsid w:val="00E02060"/>
    <w:rsid w:val="00E0235F"/>
    <w:rsid w:val="00E0280D"/>
    <w:rsid w:val="00E036A2"/>
    <w:rsid w:val="00E04473"/>
    <w:rsid w:val="00E04C9E"/>
    <w:rsid w:val="00E0535C"/>
    <w:rsid w:val="00E059CC"/>
    <w:rsid w:val="00E05EDA"/>
    <w:rsid w:val="00E06EF1"/>
    <w:rsid w:val="00E076FA"/>
    <w:rsid w:val="00E10DE5"/>
    <w:rsid w:val="00E11411"/>
    <w:rsid w:val="00E11A22"/>
    <w:rsid w:val="00E11B9C"/>
    <w:rsid w:val="00E13B41"/>
    <w:rsid w:val="00E1494F"/>
    <w:rsid w:val="00E15C8A"/>
    <w:rsid w:val="00E176BB"/>
    <w:rsid w:val="00E17B85"/>
    <w:rsid w:val="00E2176A"/>
    <w:rsid w:val="00E24457"/>
    <w:rsid w:val="00E25905"/>
    <w:rsid w:val="00E26A1B"/>
    <w:rsid w:val="00E26F02"/>
    <w:rsid w:val="00E31895"/>
    <w:rsid w:val="00E42016"/>
    <w:rsid w:val="00E42655"/>
    <w:rsid w:val="00E437C3"/>
    <w:rsid w:val="00E444E2"/>
    <w:rsid w:val="00E44B1D"/>
    <w:rsid w:val="00E44B64"/>
    <w:rsid w:val="00E51E1B"/>
    <w:rsid w:val="00E51E70"/>
    <w:rsid w:val="00E530E4"/>
    <w:rsid w:val="00E53D31"/>
    <w:rsid w:val="00E55627"/>
    <w:rsid w:val="00E57276"/>
    <w:rsid w:val="00E60DCC"/>
    <w:rsid w:val="00E61C59"/>
    <w:rsid w:val="00E62CEB"/>
    <w:rsid w:val="00E63C93"/>
    <w:rsid w:val="00E63CB9"/>
    <w:rsid w:val="00E64621"/>
    <w:rsid w:val="00E646E0"/>
    <w:rsid w:val="00E64AFF"/>
    <w:rsid w:val="00E650BF"/>
    <w:rsid w:val="00E659D3"/>
    <w:rsid w:val="00E66397"/>
    <w:rsid w:val="00E66D8A"/>
    <w:rsid w:val="00E66F25"/>
    <w:rsid w:val="00E670BB"/>
    <w:rsid w:val="00E67C25"/>
    <w:rsid w:val="00E67FE7"/>
    <w:rsid w:val="00E73C20"/>
    <w:rsid w:val="00E74C26"/>
    <w:rsid w:val="00E814BC"/>
    <w:rsid w:val="00E82D46"/>
    <w:rsid w:val="00E82D6A"/>
    <w:rsid w:val="00E8327C"/>
    <w:rsid w:val="00E87382"/>
    <w:rsid w:val="00E874D2"/>
    <w:rsid w:val="00E902D3"/>
    <w:rsid w:val="00E902FF"/>
    <w:rsid w:val="00E9047F"/>
    <w:rsid w:val="00E91159"/>
    <w:rsid w:val="00E92890"/>
    <w:rsid w:val="00E93C40"/>
    <w:rsid w:val="00E94181"/>
    <w:rsid w:val="00E94D81"/>
    <w:rsid w:val="00E9624C"/>
    <w:rsid w:val="00E9678B"/>
    <w:rsid w:val="00E96C73"/>
    <w:rsid w:val="00EA1020"/>
    <w:rsid w:val="00EA26D8"/>
    <w:rsid w:val="00EA3010"/>
    <w:rsid w:val="00EA3223"/>
    <w:rsid w:val="00EA41CA"/>
    <w:rsid w:val="00EA56BB"/>
    <w:rsid w:val="00EA615F"/>
    <w:rsid w:val="00EA6E46"/>
    <w:rsid w:val="00EA751F"/>
    <w:rsid w:val="00EA7C6C"/>
    <w:rsid w:val="00EA7F47"/>
    <w:rsid w:val="00EB0EA3"/>
    <w:rsid w:val="00EB1EC0"/>
    <w:rsid w:val="00EB2CDE"/>
    <w:rsid w:val="00EB6477"/>
    <w:rsid w:val="00EB64B2"/>
    <w:rsid w:val="00EB65E3"/>
    <w:rsid w:val="00EC0151"/>
    <w:rsid w:val="00EC0EA8"/>
    <w:rsid w:val="00EC2228"/>
    <w:rsid w:val="00EC24CD"/>
    <w:rsid w:val="00EC2CC6"/>
    <w:rsid w:val="00EC32E6"/>
    <w:rsid w:val="00EC418A"/>
    <w:rsid w:val="00EC4642"/>
    <w:rsid w:val="00EC5310"/>
    <w:rsid w:val="00EC67D8"/>
    <w:rsid w:val="00EC759F"/>
    <w:rsid w:val="00ED1CB8"/>
    <w:rsid w:val="00ED2CD5"/>
    <w:rsid w:val="00ED34D9"/>
    <w:rsid w:val="00ED5575"/>
    <w:rsid w:val="00ED5C61"/>
    <w:rsid w:val="00ED6546"/>
    <w:rsid w:val="00ED6A6D"/>
    <w:rsid w:val="00ED7887"/>
    <w:rsid w:val="00EE055B"/>
    <w:rsid w:val="00EE0CF1"/>
    <w:rsid w:val="00EE11CC"/>
    <w:rsid w:val="00EE12EC"/>
    <w:rsid w:val="00EE259D"/>
    <w:rsid w:val="00EE2A35"/>
    <w:rsid w:val="00EE2B62"/>
    <w:rsid w:val="00EE363D"/>
    <w:rsid w:val="00EE3709"/>
    <w:rsid w:val="00EE436E"/>
    <w:rsid w:val="00EE472C"/>
    <w:rsid w:val="00EE4E37"/>
    <w:rsid w:val="00EE4E4B"/>
    <w:rsid w:val="00EE58C9"/>
    <w:rsid w:val="00EE5B8C"/>
    <w:rsid w:val="00EE77D0"/>
    <w:rsid w:val="00EF0FEF"/>
    <w:rsid w:val="00EF3654"/>
    <w:rsid w:val="00EF5022"/>
    <w:rsid w:val="00EF5999"/>
    <w:rsid w:val="00EF769A"/>
    <w:rsid w:val="00F02852"/>
    <w:rsid w:val="00F033DB"/>
    <w:rsid w:val="00F04F2F"/>
    <w:rsid w:val="00F06D48"/>
    <w:rsid w:val="00F07E57"/>
    <w:rsid w:val="00F1115C"/>
    <w:rsid w:val="00F11631"/>
    <w:rsid w:val="00F13111"/>
    <w:rsid w:val="00F14C07"/>
    <w:rsid w:val="00F150E4"/>
    <w:rsid w:val="00F16F27"/>
    <w:rsid w:val="00F21586"/>
    <w:rsid w:val="00F2190E"/>
    <w:rsid w:val="00F240A5"/>
    <w:rsid w:val="00F25828"/>
    <w:rsid w:val="00F26BD5"/>
    <w:rsid w:val="00F270B4"/>
    <w:rsid w:val="00F271AE"/>
    <w:rsid w:val="00F2731D"/>
    <w:rsid w:val="00F30666"/>
    <w:rsid w:val="00F312E0"/>
    <w:rsid w:val="00F31B85"/>
    <w:rsid w:val="00F31DC2"/>
    <w:rsid w:val="00F32E1D"/>
    <w:rsid w:val="00F33EE5"/>
    <w:rsid w:val="00F36F39"/>
    <w:rsid w:val="00F439FF"/>
    <w:rsid w:val="00F43D6D"/>
    <w:rsid w:val="00F4594B"/>
    <w:rsid w:val="00F463F4"/>
    <w:rsid w:val="00F464CB"/>
    <w:rsid w:val="00F4732C"/>
    <w:rsid w:val="00F50336"/>
    <w:rsid w:val="00F50510"/>
    <w:rsid w:val="00F5081F"/>
    <w:rsid w:val="00F50D11"/>
    <w:rsid w:val="00F5136F"/>
    <w:rsid w:val="00F530BF"/>
    <w:rsid w:val="00F55188"/>
    <w:rsid w:val="00F55A03"/>
    <w:rsid w:val="00F60356"/>
    <w:rsid w:val="00F6044A"/>
    <w:rsid w:val="00F609B4"/>
    <w:rsid w:val="00F616BA"/>
    <w:rsid w:val="00F61E21"/>
    <w:rsid w:val="00F63220"/>
    <w:rsid w:val="00F64766"/>
    <w:rsid w:val="00F64F94"/>
    <w:rsid w:val="00F6645A"/>
    <w:rsid w:val="00F70332"/>
    <w:rsid w:val="00F70E28"/>
    <w:rsid w:val="00F72B9B"/>
    <w:rsid w:val="00F7449C"/>
    <w:rsid w:val="00F7458E"/>
    <w:rsid w:val="00F7686D"/>
    <w:rsid w:val="00F81B1B"/>
    <w:rsid w:val="00F82534"/>
    <w:rsid w:val="00F829AB"/>
    <w:rsid w:val="00F831B0"/>
    <w:rsid w:val="00F83397"/>
    <w:rsid w:val="00F83598"/>
    <w:rsid w:val="00F8370F"/>
    <w:rsid w:val="00F83D50"/>
    <w:rsid w:val="00F83F72"/>
    <w:rsid w:val="00F84408"/>
    <w:rsid w:val="00F848B4"/>
    <w:rsid w:val="00F852A6"/>
    <w:rsid w:val="00F86EC1"/>
    <w:rsid w:val="00F87542"/>
    <w:rsid w:val="00F901D7"/>
    <w:rsid w:val="00F908FE"/>
    <w:rsid w:val="00F90974"/>
    <w:rsid w:val="00F909E2"/>
    <w:rsid w:val="00F93A16"/>
    <w:rsid w:val="00F956DC"/>
    <w:rsid w:val="00F95790"/>
    <w:rsid w:val="00F95ED6"/>
    <w:rsid w:val="00F96C42"/>
    <w:rsid w:val="00FA03D9"/>
    <w:rsid w:val="00FA051F"/>
    <w:rsid w:val="00FA0731"/>
    <w:rsid w:val="00FA0E78"/>
    <w:rsid w:val="00FA1785"/>
    <w:rsid w:val="00FA196A"/>
    <w:rsid w:val="00FA2C6A"/>
    <w:rsid w:val="00FA2D5E"/>
    <w:rsid w:val="00FA353E"/>
    <w:rsid w:val="00FA41C1"/>
    <w:rsid w:val="00FA438B"/>
    <w:rsid w:val="00FA4393"/>
    <w:rsid w:val="00FA6073"/>
    <w:rsid w:val="00FA6E82"/>
    <w:rsid w:val="00FA75B5"/>
    <w:rsid w:val="00FA7BFB"/>
    <w:rsid w:val="00FA7FC3"/>
    <w:rsid w:val="00FB0E95"/>
    <w:rsid w:val="00FB0F68"/>
    <w:rsid w:val="00FB3129"/>
    <w:rsid w:val="00FB3E1E"/>
    <w:rsid w:val="00FB4474"/>
    <w:rsid w:val="00FB486F"/>
    <w:rsid w:val="00FB5454"/>
    <w:rsid w:val="00FB5BEB"/>
    <w:rsid w:val="00FB7074"/>
    <w:rsid w:val="00FC136D"/>
    <w:rsid w:val="00FC19A3"/>
    <w:rsid w:val="00FC3150"/>
    <w:rsid w:val="00FC3ED0"/>
    <w:rsid w:val="00FC415B"/>
    <w:rsid w:val="00FC457B"/>
    <w:rsid w:val="00FC4A33"/>
    <w:rsid w:val="00FC5080"/>
    <w:rsid w:val="00FC6B4A"/>
    <w:rsid w:val="00FD034D"/>
    <w:rsid w:val="00FD183C"/>
    <w:rsid w:val="00FD1F6E"/>
    <w:rsid w:val="00FD262E"/>
    <w:rsid w:val="00FD3FDE"/>
    <w:rsid w:val="00FD4D12"/>
    <w:rsid w:val="00FD4DE2"/>
    <w:rsid w:val="00FD6439"/>
    <w:rsid w:val="00FD78D4"/>
    <w:rsid w:val="00FE0FA5"/>
    <w:rsid w:val="00FE1EC2"/>
    <w:rsid w:val="00FE20DE"/>
    <w:rsid w:val="00FE2395"/>
    <w:rsid w:val="00FE2B66"/>
    <w:rsid w:val="00FE3289"/>
    <w:rsid w:val="00FE380F"/>
    <w:rsid w:val="00FE479E"/>
    <w:rsid w:val="00FE5A35"/>
    <w:rsid w:val="00FE5BA9"/>
    <w:rsid w:val="00FE5DCF"/>
    <w:rsid w:val="00FE6486"/>
    <w:rsid w:val="00FE710A"/>
    <w:rsid w:val="00FE7A36"/>
    <w:rsid w:val="00FF073F"/>
    <w:rsid w:val="00FF1971"/>
    <w:rsid w:val="00FF1AAB"/>
    <w:rsid w:val="00FF2004"/>
    <w:rsid w:val="00FF239D"/>
    <w:rsid w:val="00FF2D3B"/>
    <w:rsid w:val="00FF2E6C"/>
    <w:rsid w:val="00FF3351"/>
    <w:rsid w:val="00FF4471"/>
    <w:rsid w:val="00FF54C0"/>
    <w:rsid w:val="00FF5B03"/>
    <w:rsid w:val="00FF6DEE"/>
    <w:rsid w:val="00FF7358"/>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48CE13C6-AA1C-4347-97C5-C9EFB5C478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E7FF5"/>
    <w:pPr>
      <w:spacing w:after="0" w:line="240" w:lineRule="auto"/>
    </w:pPr>
    <w:rPr>
      <w:rFonts w:ascii="Times New Roman" w:eastAsia="Calibri" w:hAnsi="Times New Roman" w:cs="Times New Roman"/>
    </w:rPr>
  </w:style>
  <w:style w:type="paragraph" w:styleId="Heading1">
    <w:name w:val="heading 1"/>
    <w:basedOn w:val="Normal"/>
    <w:next w:val="Normal"/>
    <w:link w:val="Heading1Char"/>
    <w:uiPriority w:val="9"/>
    <w:qFormat/>
    <w:rsid w:val="007D06E1"/>
    <w:pPr>
      <w:keepNext/>
      <w:numPr>
        <w:numId w:val="2"/>
      </w:numPr>
      <w:jc w:val="center"/>
      <w:outlineLvl w:val="0"/>
    </w:pPr>
    <w:rPr>
      <w:rFonts w:eastAsia="Times New Roman"/>
      <w:b/>
      <w:bCs/>
      <w:kern w:val="32"/>
      <w:sz w:val="24"/>
      <w:szCs w:val="32"/>
    </w:rPr>
  </w:style>
  <w:style w:type="paragraph" w:styleId="Heading2">
    <w:name w:val="heading 2"/>
    <w:basedOn w:val="Normal"/>
    <w:next w:val="Normal"/>
    <w:link w:val="Heading2Char"/>
    <w:uiPriority w:val="9"/>
    <w:unhideWhenUsed/>
    <w:qFormat/>
    <w:rsid w:val="007D06E1"/>
    <w:pPr>
      <w:keepNext/>
      <w:numPr>
        <w:ilvl w:val="1"/>
        <w:numId w:val="2"/>
      </w:numPr>
      <w:outlineLvl w:val="1"/>
    </w:pPr>
    <w:rPr>
      <w:rFonts w:eastAsia="Times New Roman"/>
      <w:b/>
      <w:bCs/>
      <w:iCs/>
      <w:szCs w:val="28"/>
    </w:rPr>
  </w:style>
  <w:style w:type="paragraph" w:styleId="Heading3">
    <w:name w:val="heading 3"/>
    <w:basedOn w:val="Normal"/>
    <w:next w:val="Normal"/>
    <w:link w:val="Heading3Char"/>
    <w:uiPriority w:val="9"/>
    <w:unhideWhenUsed/>
    <w:qFormat/>
    <w:rsid w:val="007D06E1"/>
    <w:pPr>
      <w:keepNext/>
      <w:numPr>
        <w:ilvl w:val="2"/>
        <w:numId w:val="2"/>
      </w:numPr>
      <w:outlineLvl w:val="2"/>
    </w:pPr>
    <w:rPr>
      <w:rFonts w:eastAsia="Times New Roman"/>
      <w:b/>
      <w:bCs/>
      <w:szCs w:val="26"/>
    </w:rPr>
  </w:style>
  <w:style w:type="paragraph" w:styleId="Heading4">
    <w:name w:val="heading 4"/>
    <w:basedOn w:val="Normal"/>
    <w:next w:val="Normal"/>
    <w:link w:val="Heading4Char"/>
    <w:uiPriority w:val="9"/>
    <w:unhideWhenUsed/>
    <w:qFormat/>
    <w:rsid w:val="007D06E1"/>
    <w:pPr>
      <w:keepNext/>
      <w:numPr>
        <w:ilvl w:val="3"/>
        <w:numId w:val="2"/>
      </w:numPr>
      <w:outlineLvl w:val="3"/>
    </w:pPr>
    <w:rPr>
      <w:rFonts w:eastAsia="Times New Roman"/>
      <w:b/>
      <w:bCs/>
      <w:szCs w:val="28"/>
    </w:rPr>
  </w:style>
  <w:style w:type="paragraph" w:styleId="Heading5">
    <w:name w:val="heading 5"/>
    <w:basedOn w:val="Normal"/>
    <w:next w:val="Normal"/>
    <w:link w:val="Heading5Char"/>
    <w:uiPriority w:val="9"/>
    <w:qFormat/>
    <w:rsid w:val="007D06E1"/>
    <w:pPr>
      <w:keepNext/>
      <w:keepLines/>
      <w:spacing w:before="200"/>
      <w:ind w:left="1008" w:hanging="1008"/>
      <w:jc w:val="both"/>
      <w:outlineLvl w:val="4"/>
    </w:pPr>
    <w:rPr>
      <w:rFonts w:eastAsia="Times New Roman"/>
      <w:b/>
      <w:color w:val="000000" w:themeColor="text1"/>
      <w:lang w:eastAsia="ja-JP"/>
    </w:rPr>
  </w:style>
  <w:style w:type="paragraph" w:styleId="Heading6">
    <w:name w:val="heading 6"/>
    <w:basedOn w:val="Normal"/>
    <w:next w:val="Normal"/>
    <w:link w:val="Heading6Char"/>
    <w:uiPriority w:val="9"/>
    <w:unhideWhenUsed/>
    <w:qFormat/>
    <w:rsid w:val="007D06E1"/>
    <w:pPr>
      <w:numPr>
        <w:ilvl w:val="5"/>
        <w:numId w:val="2"/>
      </w:numPr>
      <w:spacing w:before="240" w:after="60"/>
      <w:outlineLvl w:val="5"/>
    </w:pPr>
    <w:rPr>
      <w:rFonts w:eastAsia="Times New Roman"/>
      <w:b/>
      <w:bCs/>
    </w:rPr>
  </w:style>
  <w:style w:type="paragraph" w:styleId="Heading7">
    <w:name w:val="heading 7"/>
    <w:basedOn w:val="Normal"/>
    <w:next w:val="Normal"/>
    <w:link w:val="Heading7Char"/>
    <w:uiPriority w:val="9"/>
    <w:unhideWhenUsed/>
    <w:qFormat/>
    <w:rsid w:val="007D06E1"/>
    <w:pPr>
      <w:numPr>
        <w:ilvl w:val="6"/>
        <w:numId w:val="2"/>
      </w:numPr>
      <w:spacing w:before="240" w:after="60"/>
      <w:outlineLvl w:val="6"/>
    </w:pPr>
    <w:rPr>
      <w:rFonts w:eastAsia="Times New Roman"/>
      <w:sz w:val="24"/>
      <w:szCs w:val="24"/>
    </w:rPr>
  </w:style>
  <w:style w:type="paragraph" w:styleId="Heading8">
    <w:name w:val="heading 8"/>
    <w:basedOn w:val="Normal"/>
    <w:next w:val="Normal"/>
    <w:link w:val="Heading8Char"/>
    <w:uiPriority w:val="9"/>
    <w:unhideWhenUsed/>
    <w:qFormat/>
    <w:rsid w:val="007D06E1"/>
    <w:pPr>
      <w:numPr>
        <w:ilvl w:val="7"/>
        <w:numId w:val="2"/>
      </w:numPr>
      <w:spacing w:before="240" w:after="60"/>
      <w:outlineLvl w:val="7"/>
    </w:pPr>
    <w:rPr>
      <w:rFonts w:eastAsia="Times New Roman"/>
      <w:i/>
      <w:iCs/>
      <w:sz w:val="24"/>
      <w:szCs w:val="24"/>
    </w:rPr>
  </w:style>
  <w:style w:type="paragraph" w:styleId="Heading9">
    <w:name w:val="heading 9"/>
    <w:basedOn w:val="Normal"/>
    <w:next w:val="Normal"/>
    <w:link w:val="Heading9Char"/>
    <w:uiPriority w:val="9"/>
    <w:unhideWhenUsed/>
    <w:qFormat/>
    <w:rsid w:val="007D06E1"/>
    <w:pPr>
      <w:numPr>
        <w:ilvl w:val="8"/>
        <w:numId w:val="2"/>
      </w:numPr>
      <w:spacing w:before="240" w:after="60"/>
      <w:outlineLvl w:val="8"/>
    </w:pPr>
    <w:rPr>
      <w:rFonts w:ascii="Cambria" w:eastAsia="Times New Roman" w:hAnsi="Cambr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D06E1"/>
    <w:rPr>
      <w:rFonts w:ascii="Times New Roman" w:eastAsia="Times New Roman" w:hAnsi="Times New Roman" w:cs="Times New Roman"/>
      <w:b/>
      <w:bCs/>
      <w:kern w:val="32"/>
      <w:sz w:val="24"/>
      <w:szCs w:val="32"/>
    </w:rPr>
  </w:style>
  <w:style w:type="character" w:customStyle="1" w:styleId="Heading2Char">
    <w:name w:val="Heading 2 Char"/>
    <w:basedOn w:val="DefaultParagraphFont"/>
    <w:link w:val="Heading2"/>
    <w:uiPriority w:val="9"/>
    <w:rsid w:val="007D06E1"/>
    <w:rPr>
      <w:rFonts w:ascii="Times New Roman" w:eastAsia="Times New Roman" w:hAnsi="Times New Roman" w:cs="Times New Roman"/>
      <w:b/>
      <w:bCs/>
      <w:iCs/>
      <w:szCs w:val="28"/>
    </w:rPr>
  </w:style>
  <w:style w:type="character" w:customStyle="1" w:styleId="Heading3Char">
    <w:name w:val="Heading 3 Char"/>
    <w:basedOn w:val="DefaultParagraphFont"/>
    <w:link w:val="Heading3"/>
    <w:uiPriority w:val="9"/>
    <w:rsid w:val="007D06E1"/>
    <w:rPr>
      <w:rFonts w:ascii="Times New Roman" w:eastAsia="Times New Roman" w:hAnsi="Times New Roman" w:cs="Times New Roman"/>
      <w:b/>
      <w:bCs/>
      <w:szCs w:val="26"/>
    </w:rPr>
  </w:style>
  <w:style w:type="character" w:customStyle="1" w:styleId="Heading4Char">
    <w:name w:val="Heading 4 Char"/>
    <w:basedOn w:val="DefaultParagraphFont"/>
    <w:link w:val="Heading4"/>
    <w:uiPriority w:val="9"/>
    <w:rsid w:val="007D06E1"/>
    <w:rPr>
      <w:rFonts w:ascii="Times New Roman" w:eastAsia="Times New Roman" w:hAnsi="Times New Roman" w:cs="Times New Roman"/>
      <w:b/>
      <w:bCs/>
      <w:szCs w:val="28"/>
    </w:rPr>
  </w:style>
  <w:style w:type="character" w:customStyle="1" w:styleId="Heading5Char">
    <w:name w:val="Heading 5 Char"/>
    <w:basedOn w:val="DefaultParagraphFont"/>
    <w:link w:val="Heading5"/>
    <w:uiPriority w:val="9"/>
    <w:rsid w:val="007D06E1"/>
    <w:rPr>
      <w:rFonts w:ascii="Times New Roman" w:eastAsia="Times New Roman" w:hAnsi="Times New Roman" w:cs="Times New Roman"/>
      <w:b/>
      <w:color w:val="000000" w:themeColor="text1"/>
      <w:lang w:val="en-US" w:eastAsia="ja-JP"/>
    </w:rPr>
  </w:style>
  <w:style w:type="character" w:customStyle="1" w:styleId="Heading6Char">
    <w:name w:val="Heading 6 Char"/>
    <w:basedOn w:val="DefaultParagraphFont"/>
    <w:link w:val="Heading6"/>
    <w:uiPriority w:val="9"/>
    <w:rsid w:val="007D06E1"/>
    <w:rPr>
      <w:rFonts w:ascii="Times New Roman" w:eastAsia="Times New Roman" w:hAnsi="Times New Roman" w:cs="Times New Roman"/>
      <w:b/>
      <w:bCs/>
    </w:rPr>
  </w:style>
  <w:style w:type="character" w:customStyle="1" w:styleId="Heading7Char">
    <w:name w:val="Heading 7 Char"/>
    <w:basedOn w:val="DefaultParagraphFont"/>
    <w:link w:val="Heading7"/>
    <w:uiPriority w:val="9"/>
    <w:rsid w:val="007D06E1"/>
    <w:rPr>
      <w:rFonts w:ascii="Times New Roman" w:eastAsia="Times New Roman" w:hAnsi="Times New Roman" w:cs="Times New Roman"/>
      <w:sz w:val="24"/>
      <w:szCs w:val="24"/>
    </w:rPr>
  </w:style>
  <w:style w:type="character" w:customStyle="1" w:styleId="Heading8Char">
    <w:name w:val="Heading 8 Char"/>
    <w:basedOn w:val="DefaultParagraphFont"/>
    <w:link w:val="Heading8"/>
    <w:uiPriority w:val="9"/>
    <w:rsid w:val="007D06E1"/>
    <w:rPr>
      <w:rFonts w:ascii="Times New Roman" w:eastAsia="Times New Roman" w:hAnsi="Times New Roman" w:cs="Times New Roman"/>
      <w:i/>
      <w:iCs/>
      <w:sz w:val="24"/>
      <w:szCs w:val="24"/>
    </w:rPr>
  </w:style>
  <w:style w:type="character" w:customStyle="1" w:styleId="Heading9Char">
    <w:name w:val="Heading 9 Char"/>
    <w:basedOn w:val="DefaultParagraphFont"/>
    <w:link w:val="Heading9"/>
    <w:uiPriority w:val="9"/>
    <w:rsid w:val="007D06E1"/>
    <w:rPr>
      <w:rFonts w:ascii="Cambria" w:eastAsia="Times New Roman" w:hAnsi="Cambria" w:cs="Times New Roman"/>
    </w:rPr>
  </w:style>
  <w:style w:type="paragraph" w:styleId="Footer">
    <w:name w:val="footer"/>
    <w:basedOn w:val="Normal"/>
    <w:link w:val="FooterChar"/>
    <w:uiPriority w:val="99"/>
    <w:unhideWhenUsed/>
    <w:rsid w:val="007D06E1"/>
    <w:pPr>
      <w:tabs>
        <w:tab w:val="center" w:pos="4680"/>
        <w:tab w:val="right" w:pos="9360"/>
      </w:tabs>
    </w:pPr>
  </w:style>
  <w:style w:type="character" w:customStyle="1" w:styleId="FooterChar">
    <w:name w:val="Footer Char"/>
    <w:basedOn w:val="DefaultParagraphFont"/>
    <w:link w:val="Footer"/>
    <w:uiPriority w:val="99"/>
    <w:rsid w:val="007D06E1"/>
    <w:rPr>
      <w:rFonts w:ascii="Calibri" w:eastAsia="Calibri" w:hAnsi="Calibri" w:cs="Times New Roman"/>
      <w:lang w:val="en-US"/>
    </w:rPr>
  </w:style>
  <w:style w:type="paragraph" w:customStyle="1" w:styleId="biasaaja">
    <w:name w:val="biasa aja"/>
    <w:basedOn w:val="Normal"/>
    <w:link w:val="biasaajaChar"/>
    <w:rsid w:val="007D06E1"/>
    <w:pPr>
      <w:jc w:val="both"/>
    </w:pPr>
  </w:style>
  <w:style w:type="character" w:customStyle="1" w:styleId="biasaajaChar">
    <w:name w:val="biasa aja Char"/>
    <w:link w:val="biasaaja"/>
    <w:rsid w:val="007D06E1"/>
    <w:rPr>
      <w:rFonts w:ascii="Times New Roman" w:eastAsia="Calibri" w:hAnsi="Times New Roman" w:cs="Times New Roman"/>
      <w:lang w:val="en-US"/>
    </w:rPr>
  </w:style>
  <w:style w:type="paragraph" w:styleId="ListParagraph">
    <w:name w:val="List Paragraph"/>
    <w:basedOn w:val="Normal"/>
    <w:link w:val="ListParagraphChar"/>
    <w:uiPriority w:val="34"/>
    <w:qFormat/>
    <w:rsid w:val="007D06E1"/>
    <w:pPr>
      <w:ind w:left="720"/>
      <w:contextualSpacing/>
    </w:pPr>
  </w:style>
  <w:style w:type="paragraph" w:customStyle="1" w:styleId="biasa">
    <w:name w:val="biasa"/>
    <w:basedOn w:val="Normal"/>
    <w:link w:val="biasaChar"/>
    <w:rsid w:val="007D06E1"/>
    <w:pPr>
      <w:jc w:val="both"/>
    </w:pPr>
    <w:rPr>
      <w:color w:val="000000"/>
      <w:sz w:val="24"/>
    </w:rPr>
  </w:style>
  <w:style w:type="character" w:customStyle="1" w:styleId="biasaChar">
    <w:name w:val="biasa Char"/>
    <w:link w:val="biasa"/>
    <w:rsid w:val="007D06E1"/>
    <w:rPr>
      <w:rFonts w:ascii="Times New Roman" w:eastAsia="Calibri" w:hAnsi="Times New Roman" w:cs="Times New Roman"/>
      <w:color w:val="000000"/>
      <w:sz w:val="24"/>
      <w:lang w:val="en-US"/>
    </w:rPr>
  </w:style>
  <w:style w:type="paragraph" w:styleId="TOC1">
    <w:name w:val="toc 1"/>
    <w:basedOn w:val="Normal"/>
    <w:next w:val="Normal"/>
    <w:autoRedefine/>
    <w:uiPriority w:val="39"/>
    <w:unhideWhenUsed/>
    <w:rsid w:val="001C4609"/>
    <w:pPr>
      <w:tabs>
        <w:tab w:val="right" w:leader="dot" w:pos="5829"/>
      </w:tabs>
      <w:jc w:val="center"/>
    </w:pPr>
    <w:rPr>
      <w:b/>
      <w:noProof/>
    </w:rPr>
  </w:style>
  <w:style w:type="character" w:styleId="Hyperlink">
    <w:name w:val="Hyperlink"/>
    <w:uiPriority w:val="99"/>
    <w:unhideWhenUsed/>
    <w:rsid w:val="007D06E1"/>
    <w:rPr>
      <w:color w:val="0000FF"/>
      <w:u w:val="single"/>
    </w:rPr>
  </w:style>
  <w:style w:type="paragraph" w:styleId="TOC2">
    <w:name w:val="toc 2"/>
    <w:basedOn w:val="Normal"/>
    <w:next w:val="Normal"/>
    <w:autoRedefine/>
    <w:uiPriority w:val="39"/>
    <w:unhideWhenUsed/>
    <w:rsid w:val="007D06E1"/>
    <w:pPr>
      <w:tabs>
        <w:tab w:val="left" w:pos="880"/>
        <w:tab w:val="right" w:leader="dot" w:pos="5829"/>
      </w:tabs>
      <w:ind w:left="720" w:hanging="500"/>
    </w:pPr>
  </w:style>
  <w:style w:type="paragraph" w:styleId="TOC3">
    <w:name w:val="toc 3"/>
    <w:basedOn w:val="Normal"/>
    <w:next w:val="Normal"/>
    <w:autoRedefine/>
    <w:uiPriority w:val="39"/>
    <w:unhideWhenUsed/>
    <w:rsid w:val="007D06E1"/>
    <w:pPr>
      <w:tabs>
        <w:tab w:val="left" w:pos="1320"/>
        <w:tab w:val="right" w:leader="dot" w:pos="5829"/>
      </w:tabs>
      <w:ind w:left="1134" w:hanging="694"/>
    </w:pPr>
    <w:rPr>
      <w:rFonts w:eastAsia="Times New Roman"/>
    </w:rPr>
  </w:style>
  <w:style w:type="paragraph" w:styleId="Header">
    <w:name w:val="header"/>
    <w:basedOn w:val="Normal"/>
    <w:link w:val="HeaderChar"/>
    <w:uiPriority w:val="99"/>
    <w:unhideWhenUsed/>
    <w:rsid w:val="007D06E1"/>
    <w:pPr>
      <w:tabs>
        <w:tab w:val="center" w:pos="4680"/>
        <w:tab w:val="right" w:pos="9360"/>
      </w:tabs>
    </w:pPr>
  </w:style>
  <w:style w:type="character" w:customStyle="1" w:styleId="HeaderChar">
    <w:name w:val="Header Char"/>
    <w:basedOn w:val="DefaultParagraphFont"/>
    <w:link w:val="Header"/>
    <w:uiPriority w:val="99"/>
    <w:rsid w:val="007D06E1"/>
    <w:rPr>
      <w:rFonts w:ascii="Calibri" w:eastAsia="Calibri" w:hAnsi="Calibri" w:cs="Times New Roman"/>
      <w:lang w:val="en-US"/>
    </w:rPr>
  </w:style>
  <w:style w:type="paragraph" w:styleId="TableofFigures">
    <w:name w:val="table of figures"/>
    <w:basedOn w:val="Normal"/>
    <w:next w:val="Normal"/>
    <w:uiPriority w:val="99"/>
    <w:unhideWhenUsed/>
    <w:rsid w:val="007D06E1"/>
    <w:pPr>
      <w:jc w:val="both"/>
    </w:pPr>
  </w:style>
  <w:style w:type="paragraph" w:styleId="BalloonText">
    <w:name w:val="Balloon Text"/>
    <w:basedOn w:val="Normal"/>
    <w:link w:val="BalloonTextChar"/>
    <w:uiPriority w:val="99"/>
    <w:semiHidden/>
    <w:unhideWhenUsed/>
    <w:rsid w:val="007D06E1"/>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D06E1"/>
    <w:rPr>
      <w:rFonts w:ascii="Segoe UI" w:eastAsia="Calibri" w:hAnsi="Segoe UI" w:cs="Segoe UI"/>
      <w:sz w:val="18"/>
      <w:szCs w:val="18"/>
      <w:lang w:val="en-US"/>
    </w:rPr>
  </w:style>
  <w:style w:type="paragraph" w:customStyle="1" w:styleId="gambar">
    <w:name w:val="gambar"/>
    <w:basedOn w:val="Caption"/>
    <w:link w:val="gambarChar"/>
    <w:rsid w:val="007D06E1"/>
    <w:rPr>
      <w:b w:val="0"/>
      <w:bCs/>
      <w:i/>
      <w:iCs w:val="0"/>
      <w:color w:val="auto"/>
      <w:szCs w:val="22"/>
    </w:rPr>
  </w:style>
  <w:style w:type="character" w:customStyle="1" w:styleId="gambarChar">
    <w:name w:val="gambar Char"/>
    <w:link w:val="gambar"/>
    <w:rsid w:val="007D06E1"/>
    <w:rPr>
      <w:rFonts w:ascii="Times New Roman" w:eastAsia="Calibri" w:hAnsi="Times New Roman" w:cs="Times New Roman"/>
      <w:b/>
      <w:bCs/>
      <w:lang w:val="en-US"/>
    </w:rPr>
  </w:style>
  <w:style w:type="paragraph" w:styleId="Caption">
    <w:name w:val="caption"/>
    <w:basedOn w:val="Normal"/>
    <w:next w:val="Normal"/>
    <w:uiPriority w:val="35"/>
    <w:unhideWhenUsed/>
    <w:qFormat/>
    <w:rsid w:val="00AF5AFE"/>
    <w:pPr>
      <w:jc w:val="center"/>
    </w:pPr>
    <w:rPr>
      <w:b/>
      <w:iCs/>
      <w:color w:val="000000" w:themeColor="text1"/>
      <w:szCs w:val="18"/>
    </w:rPr>
  </w:style>
  <w:style w:type="table" w:styleId="TableGrid">
    <w:name w:val="Table Grid"/>
    <w:basedOn w:val="TableNormal"/>
    <w:uiPriority w:val="59"/>
    <w:rsid w:val="007D06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Light1">
    <w:name w:val="Table Grid Light1"/>
    <w:basedOn w:val="TableNormal"/>
    <w:uiPriority w:val="40"/>
    <w:rsid w:val="007D06E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PlaceholderText">
    <w:name w:val="Placeholder Text"/>
    <w:basedOn w:val="DefaultParagraphFont"/>
    <w:uiPriority w:val="99"/>
    <w:semiHidden/>
    <w:rsid w:val="007D06E1"/>
    <w:rPr>
      <w:color w:val="808080"/>
    </w:rPr>
  </w:style>
  <w:style w:type="paragraph" w:styleId="Bibliography">
    <w:name w:val="Bibliography"/>
    <w:basedOn w:val="Normal"/>
    <w:next w:val="Normal"/>
    <w:uiPriority w:val="37"/>
    <w:unhideWhenUsed/>
    <w:rsid w:val="007D06E1"/>
    <w:pPr>
      <w:ind w:left="384" w:hanging="384"/>
    </w:pPr>
  </w:style>
  <w:style w:type="paragraph" w:styleId="DocumentMap">
    <w:name w:val="Document Map"/>
    <w:basedOn w:val="Normal"/>
    <w:link w:val="DocumentMapChar"/>
    <w:uiPriority w:val="99"/>
    <w:semiHidden/>
    <w:unhideWhenUsed/>
    <w:rsid w:val="007D06E1"/>
    <w:rPr>
      <w:rFonts w:ascii="Lucida Grande" w:hAnsi="Lucida Grande"/>
      <w:sz w:val="24"/>
      <w:szCs w:val="24"/>
    </w:rPr>
  </w:style>
  <w:style w:type="character" w:customStyle="1" w:styleId="DocumentMapChar">
    <w:name w:val="Document Map Char"/>
    <w:basedOn w:val="DefaultParagraphFont"/>
    <w:link w:val="DocumentMap"/>
    <w:uiPriority w:val="99"/>
    <w:semiHidden/>
    <w:rsid w:val="007D06E1"/>
    <w:rPr>
      <w:rFonts w:ascii="Lucida Grande" w:eastAsia="Calibri" w:hAnsi="Lucida Grande" w:cs="Times New Roman"/>
      <w:sz w:val="24"/>
      <w:szCs w:val="24"/>
      <w:lang w:val="en-US"/>
    </w:rPr>
  </w:style>
  <w:style w:type="paragraph" w:styleId="Revision">
    <w:name w:val="Revision"/>
    <w:hidden/>
    <w:uiPriority w:val="99"/>
    <w:semiHidden/>
    <w:rsid w:val="007D06E1"/>
    <w:pPr>
      <w:spacing w:after="0" w:line="240" w:lineRule="auto"/>
    </w:pPr>
    <w:rPr>
      <w:rFonts w:ascii="Calibri" w:eastAsia="Calibri" w:hAnsi="Calibri" w:cs="Times New Roman"/>
      <w:lang w:val="en-US"/>
    </w:rPr>
  </w:style>
  <w:style w:type="character" w:styleId="CommentReference">
    <w:name w:val="annotation reference"/>
    <w:basedOn w:val="DefaultParagraphFont"/>
    <w:uiPriority w:val="99"/>
    <w:semiHidden/>
    <w:unhideWhenUsed/>
    <w:rsid w:val="007D06E1"/>
    <w:rPr>
      <w:sz w:val="16"/>
      <w:szCs w:val="16"/>
    </w:rPr>
  </w:style>
  <w:style w:type="paragraph" w:styleId="CommentText">
    <w:name w:val="annotation text"/>
    <w:basedOn w:val="Normal"/>
    <w:link w:val="CommentTextChar"/>
    <w:uiPriority w:val="99"/>
    <w:semiHidden/>
    <w:unhideWhenUsed/>
    <w:rsid w:val="007D06E1"/>
    <w:rPr>
      <w:sz w:val="20"/>
      <w:szCs w:val="20"/>
    </w:rPr>
  </w:style>
  <w:style w:type="character" w:customStyle="1" w:styleId="CommentTextChar">
    <w:name w:val="Comment Text Char"/>
    <w:basedOn w:val="DefaultParagraphFont"/>
    <w:link w:val="CommentText"/>
    <w:uiPriority w:val="99"/>
    <w:semiHidden/>
    <w:rsid w:val="007D06E1"/>
    <w:rPr>
      <w:rFonts w:ascii="Calibri" w:eastAsia="Calibri" w:hAnsi="Calibri"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7D06E1"/>
    <w:rPr>
      <w:b/>
      <w:bCs/>
    </w:rPr>
  </w:style>
  <w:style w:type="character" w:customStyle="1" w:styleId="CommentSubjectChar">
    <w:name w:val="Comment Subject Char"/>
    <w:basedOn w:val="CommentTextChar"/>
    <w:link w:val="CommentSubject"/>
    <w:uiPriority w:val="99"/>
    <w:semiHidden/>
    <w:rsid w:val="007D06E1"/>
    <w:rPr>
      <w:rFonts w:ascii="Calibri" w:eastAsia="Calibri" w:hAnsi="Calibri" w:cs="Times New Roman"/>
      <w:b/>
      <w:bCs/>
      <w:sz w:val="20"/>
      <w:szCs w:val="20"/>
      <w:lang w:val="en-US"/>
    </w:rPr>
  </w:style>
  <w:style w:type="paragraph" w:styleId="NoSpacing">
    <w:name w:val="No Spacing"/>
    <w:uiPriority w:val="1"/>
    <w:qFormat/>
    <w:rsid w:val="007D06E1"/>
    <w:pPr>
      <w:spacing w:after="0" w:line="240" w:lineRule="auto"/>
    </w:pPr>
    <w:rPr>
      <w:rFonts w:ascii="Calibri" w:eastAsia="Calibri" w:hAnsi="Calibri" w:cs="Times New Roman"/>
      <w:lang w:val="en-US"/>
    </w:rPr>
  </w:style>
  <w:style w:type="paragraph" w:styleId="Title">
    <w:name w:val="Title"/>
    <w:basedOn w:val="Normal"/>
    <w:link w:val="TitleChar"/>
    <w:qFormat/>
    <w:rsid w:val="007D06E1"/>
    <w:pPr>
      <w:spacing w:line="360" w:lineRule="auto"/>
      <w:jc w:val="center"/>
    </w:pPr>
    <w:rPr>
      <w:rFonts w:eastAsia="MS Mincho"/>
      <w:b/>
      <w:sz w:val="24"/>
      <w:szCs w:val="20"/>
    </w:rPr>
  </w:style>
  <w:style w:type="character" w:customStyle="1" w:styleId="TitleChar">
    <w:name w:val="Title Char"/>
    <w:basedOn w:val="DefaultParagraphFont"/>
    <w:link w:val="Title"/>
    <w:rsid w:val="007D06E1"/>
    <w:rPr>
      <w:rFonts w:ascii="Times New Roman" w:eastAsia="MS Mincho" w:hAnsi="Times New Roman" w:cs="Times New Roman"/>
      <w:b/>
      <w:sz w:val="24"/>
      <w:szCs w:val="20"/>
      <w:lang w:val="en-US"/>
    </w:rPr>
  </w:style>
  <w:style w:type="character" w:customStyle="1" w:styleId="ListParagraphChar">
    <w:name w:val="List Paragraph Char"/>
    <w:basedOn w:val="DefaultParagraphFont"/>
    <w:link w:val="ListParagraph"/>
    <w:uiPriority w:val="34"/>
    <w:rsid w:val="007D06E1"/>
    <w:rPr>
      <w:rFonts w:ascii="Calibri" w:eastAsia="Calibri" w:hAnsi="Calibri" w:cs="Times New Roman"/>
      <w:lang w:val="en-US"/>
    </w:rPr>
  </w:style>
  <w:style w:type="character" w:styleId="LineNumber">
    <w:name w:val="line number"/>
    <w:basedOn w:val="DefaultParagraphFont"/>
    <w:uiPriority w:val="99"/>
    <w:semiHidden/>
    <w:unhideWhenUsed/>
    <w:rsid w:val="007D06E1"/>
  </w:style>
  <w:style w:type="paragraph" w:styleId="TOC4">
    <w:name w:val="toc 4"/>
    <w:basedOn w:val="Normal"/>
    <w:next w:val="Normal"/>
    <w:autoRedefine/>
    <w:uiPriority w:val="39"/>
    <w:unhideWhenUsed/>
    <w:rsid w:val="007D06E1"/>
    <w:pPr>
      <w:ind w:left="660"/>
    </w:pPr>
  </w:style>
  <w:style w:type="paragraph" w:styleId="TOC5">
    <w:name w:val="toc 5"/>
    <w:basedOn w:val="Normal"/>
    <w:next w:val="Normal"/>
    <w:autoRedefine/>
    <w:uiPriority w:val="39"/>
    <w:unhideWhenUsed/>
    <w:rsid w:val="007D06E1"/>
    <w:pPr>
      <w:ind w:left="880"/>
    </w:pPr>
  </w:style>
  <w:style w:type="paragraph" w:styleId="TOC6">
    <w:name w:val="toc 6"/>
    <w:basedOn w:val="Normal"/>
    <w:next w:val="Normal"/>
    <w:autoRedefine/>
    <w:uiPriority w:val="39"/>
    <w:unhideWhenUsed/>
    <w:rsid w:val="007D06E1"/>
    <w:pPr>
      <w:ind w:left="1100"/>
    </w:pPr>
  </w:style>
  <w:style w:type="paragraph" w:styleId="TOC7">
    <w:name w:val="toc 7"/>
    <w:basedOn w:val="Normal"/>
    <w:next w:val="Normal"/>
    <w:autoRedefine/>
    <w:uiPriority w:val="39"/>
    <w:unhideWhenUsed/>
    <w:rsid w:val="007D06E1"/>
    <w:pPr>
      <w:ind w:left="1320"/>
    </w:pPr>
  </w:style>
  <w:style w:type="paragraph" w:styleId="TOC8">
    <w:name w:val="toc 8"/>
    <w:basedOn w:val="Normal"/>
    <w:next w:val="Normal"/>
    <w:autoRedefine/>
    <w:uiPriority w:val="39"/>
    <w:unhideWhenUsed/>
    <w:rsid w:val="007D06E1"/>
    <w:pPr>
      <w:ind w:left="1540"/>
    </w:pPr>
  </w:style>
  <w:style w:type="paragraph" w:styleId="TOC9">
    <w:name w:val="toc 9"/>
    <w:basedOn w:val="Normal"/>
    <w:next w:val="Normal"/>
    <w:autoRedefine/>
    <w:uiPriority w:val="39"/>
    <w:unhideWhenUsed/>
    <w:rsid w:val="007D06E1"/>
    <w:pPr>
      <w:ind w:left="1760"/>
    </w:pPr>
  </w:style>
  <w:style w:type="paragraph" w:styleId="PlainText">
    <w:name w:val="Plain Text"/>
    <w:basedOn w:val="Normal"/>
    <w:link w:val="PlainTextChar"/>
    <w:uiPriority w:val="99"/>
    <w:unhideWhenUsed/>
    <w:rsid w:val="007D06E1"/>
    <w:rPr>
      <w:rFonts w:ascii="Courier" w:eastAsiaTheme="minorHAnsi" w:hAnsi="Courier" w:cstheme="minorBidi"/>
      <w:sz w:val="21"/>
      <w:szCs w:val="21"/>
      <w:lang w:val="en-GB"/>
    </w:rPr>
  </w:style>
  <w:style w:type="character" w:customStyle="1" w:styleId="PlainTextChar">
    <w:name w:val="Plain Text Char"/>
    <w:basedOn w:val="DefaultParagraphFont"/>
    <w:link w:val="PlainText"/>
    <w:uiPriority w:val="99"/>
    <w:rsid w:val="007D06E1"/>
    <w:rPr>
      <w:rFonts w:ascii="Courier" w:hAnsi="Courier"/>
      <w:sz w:val="21"/>
      <w:szCs w:val="21"/>
      <w:lang w:val="en-GB"/>
    </w:rPr>
  </w:style>
  <w:style w:type="character" w:styleId="Strong">
    <w:name w:val="Strong"/>
    <w:basedOn w:val="DefaultParagraphFont"/>
    <w:uiPriority w:val="22"/>
    <w:qFormat/>
    <w:rsid w:val="007D06E1"/>
    <w:rPr>
      <w:b/>
      <w:bCs/>
    </w:rPr>
  </w:style>
  <w:style w:type="character" w:customStyle="1" w:styleId="apple-converted-space">
    <w:name w:val="apple-converted-space"/>
    <w:rsid w:val="007D06E1"/>
  </w:style>
  <w:style w:type="paragraph" w:styleId="NormalWeb">
    <w:name w:val="Normal (Web)"/>
    <w:basedOn w:val="Normal"/>
    <w:uiPriority w:val="99"/>
    <w:unhideWhenUsed/>
    <w:rsid w:val="007D06E1"/>
    <w:pPr>
      <w:spacing w:before="100" w:beforeAutospacing="1" w:after="100" w:afterAutospacing="1"/>
    </w:pPr>
    <w:rPr>
      <w:rFonts w:eastAsia="Times New Roman"/>
      <w:sz w:val="24"/>
      <w:szCs w:val="24"/>
      <w:lang w:eastAsia="id-ID"/>
    </w:rPr>
  </w:style>
  <w:style w:type="character" w:styleId="Emphasis">
    <w:name w:val="Emphasis"/>
    <w:basedOn w:val="DefaultParagraphFont"/>
    <w:uiPriority w:val="20"/>
    <w:qFormat/>
    <w:rsid w:val="007D06E1"/>
    <w:rPr>
      <w:i/>
      <w:iCs/>
    </w:rPr>
  </w:style>
  <w:style w:type="character" w:customStyle="1" w:styleId="fontstyle01">
    <w:name w:val="fontstyle01"/>
    <w:basedOn w:val="DefaultParagraphFont"/>
    <w:rsid w:val="00816F52"/>
    <w:rPr>
      <w:rFonts w:ascii="TimesNewRomanPSMT" w:hAnsi="TimesNewRomanPSMT" w:hint="default"/>
      <w:b w:val="0"/>
      <w:bCs w:val="0"/>
      <w:i w:val="0"/>
      <w:iCs w:val="0"/>
      <w:color w:val="000000"/>
      <w:sz w:val="22"/>
      <w:szCs w:val="22"/>
    </w:rPr>
  </w:style>
  <w:style w:type="character" w:customStyle="1" w:styleId="fontstyle21">
    <w:name w:val="fontstyle21"/>
    <w:basedOn w:val="DefaultParagraphFont"/>
    <w:rsid w:val="00816F52"/>
    <w:rPr>
      <w:rFonts w:ascii="TimesNewRomanPS-ItalicMT" w:hAnsi="TimesNewRomanPS-ItalicMT" w:hint="default"/>
      <w:b w:val="0"/>
      <w:bCs w:val="0"/>
      <w:i/>
      <w:iCs/>
      <w:color w:val="000000"/>
      <w:sz w:val="22"/>
      <w:szCs w:val="22"/>
    </w:rPr>
  </w:style>
  <w:style w:type="character" w:customStyle="1" w:styleId="pl-c1">
    <w:name w:val="pl-c1"/>
    <w:basedOn w:val="DefaultParagraphFont"/>
    <w:rsid w:val="003578CB"/>
  </w:style>
  <w:style w:type="character" w:customStyle="1" w:styleId="pl-k">
    <w:name w:val="pl-k"/>
    <w:basedOn w:val="DefaultParagraphFont"/>
    <w:rsid w:val="003578CB"/>
  </w:style>
  <w:style w:type="character" w:customStyle="1" w:styleId="pl-en">
    <w:name w:val="pl-en"/>
    <w:basedOn w:val="DefaultParagraphFont"/>
    <w:rsid w:val="00163FD3"/>
  </w:style>
  <w:style w:type="character" w:customStyle="1" w:styleId="pl-smi">
    <w:name w:val="pl-smi"/>
    <w:basedOn w:val="DefaultParagraphFont"/>
    <w:rsid w:val="00EA41CA"/>
  </w:style>
  <w:style w:type="character" w:customStyle="1" w:styleId="pl-cce">
    <w:name w:val="pl-cce"/>
    <w:basedOn w:val="DefaultParagraphFont"/>
    <w:rsid w:val="00EA41CA"/>
  </w:style>
  <w:style w:type="character" w:customStyle="1" w:styleId="pl-s">
    <w:name w:val="pl-s"/>
    <w:basedOn w:val="DefaultParagraphFont"/>
    <w:rsid w:val="002373B1"/>
  </w:style>
  <w:style w:type="character" w:customStyle="1" w:styleId="pl-pds">
    <w:name w:val="pl-pds"/>
    <w:basedOn w:val="DefaultParagraphFont"/>
    <w:rsid w:val="002373B1"/>
  </w:style>
  <w:style w:type="character" w:customStyle="1" w:styleId="pl-c">
    <w:name w:val="pl-c"/>
    <w:basedOn w:val="DefaultParagraphFont"/>
    <w:rsid w:val="00F21586"/>
  </w:style>
  <w:style w:type="character" w:customStyle="1" w:styleId="pl-s1">
    <w:name w:val="pl-s1"/>
    <w:basedOn w:val="DefaultParagraphFont"/>
    <w:rsid w:val="00C401F7"/>
  </w:style>
  <w:style w:type="character" w:customStyle="1" w:styleId="pl-pse">
    <w:name w:val="pl-pse"/>
    <w:basedOn w:val="DefaultParagraphFont"/>
    <w:rsid w:val="00C401F7"/>
  </w:style>
  <w:style w:type="character" w:customStyle="1" w:styleId="sc0">
    <w:name w:val="sc0"/>
    <w:basedOn w:val="DefaultParagraphFont"/>
    <w:rsid w:val="001F0010"/>
    <w:rPr>
      <w:rFonts w:ascii="Courier New" w:hAnsi="Courier New" w:cs="Courier New" w:hint="default"/>
      <w:color w:val="000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253397">
      <w:bodyDiv w:val="1"/>
      <w:marLeft w:val="0"/>
      <w:marRight w:val="0"/>
      <w:marTop w:val="0"/>
      <w:marBottom w:val="0"/>
      <w:divBdr>
        <w:top w:val="none" w:sz="0" w:space="0" w:color="auto"/>
        <w:left w:val="none" w:sz="0" w:space="0" w:color="auto"/>
        <w:bottom w:val="none" w:sz="0" w:space="0" w:color="auto"/>
        <w:right w:val="none" w:sz="0" w:space="0" w:color="auto"/>
      </w:divBdr>
    </w:div>
    <w:div w:id="26033447">
      <w:bodyDiv w:val="1"/>
      <w:marLeft w:val="0"/>
      <w:marRight w:val="0"/>
      <w:marTop w:val="0"/>
      <w:marBottom w:val="0"/>
      <w:divBdr>
        <w:top w:val="none" w:sz="0" w:space="0" w:color="auto"/>
        <w:left w:val="none" w:sz="0" w:space="0" w:color="auto"/>
        <w:bottom w:val="none" w:sz="0" w:space="0" w:color="auto"/>
        <w:right w:val="none" w:sz="0" w:space="0" w:color="auto"/>
      </w:divBdr>
    </w:div>
    <w:div w:id="43602575">
      <w:bodyDiv w:val="1"/>
      <w:marLeft w:val="0"/>
      <w:marRight w:val="0"/>
      <w:marTop w:val="0"/>
      <w:marBottom w:val="0"/>
      <w:divBdr>
        <w:top w:val="none" w:sz="0" w:space="0" w:color="auto"/>
        <w:left w:val="none" w:sz="0" w:space="0" w:color="auto"/>
        <w:bottom w:val="none" w:sz="0" w:space="0" w:color="auto"/>
        <w:right w:val="none" w:sz="0" w:space="0" w:color="auto"/>
      </w:divBdr>
    </w:div>
    <w:div w:id="46269624">
      <w:bodyDiv w:val="1"/>
      <w:marLeft w:val="0"/>
      <w:marRight w:val="0"/>
      <w:marTop w:val="0"/>
      <w:marBottom w:val="0"/>
      <w:divBdr>
        <w:top w:val="none" w:sz="0" w:space="0" w:color="auto"/>
        <w:left w:val="none" w:sz="0" w:space="0" w:color="auto"/>
        <w:bottom w:val="none" w:sz="0" w:space="0" w:color="auto"/>
        <w:right w:val="none" w:sz="0" w:space="0" w:color="auto"/>
      </w:divBdr>
    </w:div>
    <w:div w:id="79913061">
      <w:bodyDiv w:val="1"/>
      <w:marLeft w:val="0"/>
      <w:marRight w:val="0"/>
      <w:marTop w:val="0"/>
      <w:marBottom w:val="0"/>
      <w:divBdr>
        <w:top w:val="none" w:sz="0" w:space="0" w:color="auto"/>
        <w:left w:val="none" w:sz="0" w:space="0" w:color="auto"/>
        <w:bottom w:val="none" w:sz="0" w:space="0" w:color="auto"/>
        <w:right w:val="none" w:sz="0" w:space="0" w:color="auto"/>
      </w:divBdr>
    </w:div>
    <w:div w:id="121273598">
      <w:bodyDiv w:val="1"/>
      <w:marLeft w:val="0"/>
      <w:marRight w:val="0"/>
      <w:marTop w:val="0"/>
      <w:marBottom w:val="0"/>
      <w:divBdr>
        <w:top w:val="none" w:sz="0" w:space="0" w:color="auto"/>
        <w:left w:val="none" w:sz="0" w:space="0" w:color="auto"/>
        <w:bottom w:val="none" w:sz="0" w:space="0" w:color="auto"/>
        <w:right w:val="none" w:sz="0" w:space="0" w:color="auto"/>
      </w:divBdr>
    </w:div>
    <w:div w:id="141124474">
      <w:bodyDiv w:val="1"/>
      <w:marLeft w:val="0"/>
      <w:marRight w:val="0"/>
      <w:marTop w:val="0"/>
      <w:marBottom w:val="0"/>
      <w:divBdr>
        <w:top w:val="none" w:sz="0" w:space="0" w:color="auto"/>
        <w:left w:val="none" w:sz="0" w:space="0" w:color="auto"/>
        <w:bottom w:val="none" w:sz="0" w:space="0" w:color="auto"/>
        <w:right w:val="none" w:sz="0" w:space="0" w:color="auto"/>
      </w:divBdr>
    </w:div>
    <w:div w:id="178205493">
      <w:bodyDiv w:val="1"/>
      <w:marLeft w:val="0"/>
      <w:marRight w:val="0"/>
      <w:marTop w:val="0"/>
      <w:marBottom w:val="0"/>
      <w:divBdr>
        <w:top w:val="none" w:sz="0" w:space="0" w:color="auto"/>
        <w:left w:val="none" w:sz="0" w:space="0" w:color="auto"/>
        <w:bottom w:val="none" w:sz="0" w:space="0" w:color="auto"/>
        <w:right w:val="none" w:sz="0" w:space="0" w:color="auto"/>
      </w:divBdr>
    </w:div>
    <w:div w:id="226846016">
      <w:bodyDiv w:val="1"/>
      <w:marLeft w:val="0"/>
      <w:marRight w:val="0"/>
      <w:marTop w:val="0"/>
      <w:marBottom w:val="0"/>
      <w:divBdr>
        <w:top w:val="none" w:sz="0" w:space="0" w:color="auto"/>
        <w:left w:val="none" w:sz="0" w:space="0" w:color="auto"/>
        <w:bottom w:val="none" w:sz="0" w:space="0" w:color="auto"/>
        <w:right w:val="none" w:sz="0" w:space="0" w:color="auto"/>
      </w:divBdr>
    </w:div>
    <w:div w:id="241567070">
      <w:bodyDiv w:val="1"/>
      <w:marLeft w:val="0"/>
      <w:marRight w:val="0"/>
      <w:marTop w:val="0"/>
      <w:marBottom w:val="0"/>
      <w:divBdr>
        <w:top w:val="none" w:sz="0" w:space="0" w:color="auto"/>
        <w:left w:val="none" w:sz="0" w:space="0" w:color="auto"/>
        <w:bottom w:val="none" w:sz="0" w:space="0" w:color="auto"/>
        <w:right w:val="none" w:sz="0" w:space="0" w:color="auto"/>
      </w:divBdr>
    </w:div>
    <w:div w:id="241719078">
      <w:bodyDiv w:val="1"/>
      <w:marLeft w:val="0"/>
      <w:marRight w:val="0"/>
      <w:marTop w:val="0"/>
      <w:marBottom w:val="0"/>
      <w:divBdr>
        <w:top w:val="none" w:sz="0" w:space="0" w:color="auto"/>
        <w:left w:val="none" w:sz="0" w:space="0" w:color="auto"/>
        <w:bottom w:val="none" w:sz="0" w:space="0" w:color="auto"/>
        <w:right w:val="none" w:sz="0" w:space="0" w:color="auto"/>
      </w:divBdr>
    </w:div>
    <w:div w:id="260725778">
      <w:bodyDiv w:val="1"/>
      <w:marLeft w:val="0"/>
      <w:marRight w:val="0"/>
      <w:marTop w:val="0"/>
      <w:marBottom w:val="0"/>
      <w:divBdr>
        <w:top w:val="none" w:sz="0" w:space="0" w:color="auto"/>
        <w:left w:val="none" w:sz="0" w:space="0" w:color="auto"/>
        <w:bottom w:val="none" w:sz="0" w:space="0" w:color="auto"/>
        <w:right w:val="none" w:sz="0" w:space="0" w:color="auto"/>
      </w:divBdr>
    </w:div>
    <w:div w:id="264271567">
      <w:bodyDiv w:val="1"/>
      <w:marLeft w:val="0"/>
      <w:marRight w:val="0"/>
      <w:marTop w:val="0"/>
      <w:marBottom w:val="0"/>
      <w:divBdr>
        <w:top w:val="none" w:sz="0" w:space="0" w:color="auto"/>
        <w:left w:val="none" w:sz="0" w:space="0" w:color="auto"/>
        <w:bottom w:val="none" w:sz="0" w:space="0" w:color="auto"/>
        <w:right w:val="none" w:sz="0" w:space="0" w:color="auto"/>
      </w:divBdr>
    </w:div>
    <w:div w:id="267735151">
      <w:bodyDiv w:val="1"/>
      <w:marLeft w:val="0"/>
      <w:marRight w:val="0"/>
      <w:marTop w:val="0"/>
      <w:marBottom w:val="0"/>
      <w:divBdr>
        <w:top w:val="none" w:sz="0" w:space="0" w:color="auto"/>
        <w:left w:val="none" w:sz="0" w:space="0" w:color="auto"/>
        <w:bottom w:val="none" w:sz="0" w:space="0" w:color="auto"/>
        <w:right w:val="none" w:sz="0" w:space="0" w:color="auto"/>
      </w:divBdr>
    </w:div>
    <w:div w:id="310796201">
      <w:bodyDiv w:val="1"/>
      <w:marLeft w:val="0"/>
      <w:marRight w:val="0"/>
      <w:marTop w:val="0"/>
      <w:marBottom w:val="0"/>
      <w:divBdr>
        <w:top w:val="none" w:sz="0" w:space="0" w:color="auto"/>
        <w:left w:val="none" w:sz="0" w:space="0" w:color="auto"/>
        <w:bottom w:val="none" w:sz="0" w:space="0" w:color="auto"/>
        <w:right w:val="none" w:sz="0" w:space="0" w:color="auto"/>
      </w:divBdr>
    </w:div>
    <w:div w:id="350036046">
      <w:bodyDiv w:val="1"/>
      <w:marLeft w:val="0"/>
      <w:marRight w:val="0"/>
      <w:marTop w:val="0"/>
      <w:marBottom w:val="0"/>
      <w:divBdr>
        <w:top w:val="none" w:sz="0" w:space="0" w:color="auto"/>
        <w:left w:val="none" w:sz="0" w:space="0" w:color="auto"/>
        <w:bottom w:val="none" w:sz="0" w:space="0" w:color="auto"/>
        <w:right w:val="none" w:sz="0" w:space="0" w:color="auto"/>
      </w:divBdr>
    </w:div>
    <w:div w:id="370110260">
      <w:bodyDiv w:val="1"/>
      <w:marLeft w:val="0"/>
      <w:marRight w:val="0"/>
      <w:marTop w:val="0"/>
      <w:marBottom w:val="0"/>
      <w:divBdr>
        <w:top w:val="none" w:sz="0" w:space="0" w:color="auto"/>
        <w:left w:val="none" w:sz="0" w:space="0" w:color="auto"/>
        <w:bottom w:val="none" w:sz="0" w:space="0" w:color="auto"/>
        <w:right w:val="none" w:sz="0" w:space="0" w:color="auto"/>
      </w:divBdr>
    </w:div>
    <w:div w:id="383406873">
      <w:bodyDiv w:val="1"/>
      <w:marLeft w:val="0"/>
      <w:marRight w:val="0"/>
      <w:marTop w:val="0"/>
      <w:marBottom w:val="0"/>
      <w:divBdr>
        <w:top w:val="none" w:sz="0" w:space="0" w:color="auto"/>
        <w:left w:val="none" w:sz="0" w:space="0" w:color="auto"/>
        <w:bottom w:val="none" w:sz="0" w:space="0" w:color="auto"/>
        <w:right w:val="none" w:sz="0" w:space="0" w:color="auto"/>
      </w:divBdr>
    </w:div>
    <w:div w:id="398132621">
      <w:bodyDiv w:val="1"/>
      <w:marLeft w:val="0"/>
      <w:marRight w:val="0"/>
      <w:marTop w:val="0"/>
      <w:marBottom w:val="0"/>
      <w:divBdr>
        <w:top w:val="none" w:sz="0" w:space="0" w:color="auto"/>
        <w:left w:val="none" w:sz="0" w:space="0" w:color="auto"/>
        <w:bottom w:val="none" w:sz="0" w:space="0" w:color="auto"/>
        <w:right w:val="none" w:sz="0" w:space="0" w:color="auto"/>
      </w:divBdr>
    </w:div>
    <w:div w:id="403798880">
      <w:bodyDiv w:val="1"/>
      <w:marLeft w:val="0"/>
      <w:marRight w:val="0"/>
      <w:marTop w:val="0"/>
      <w:marBottom w:val="0"/>
      <w:divBdr>
        <w:top w:val="none" w:sz="0" w:space="0" w:color="auto"/>
        <w:left w:val="none" w:sz="0" w:space="0" w:color="auto"/>
        <w:bottom w:val="none" w:sz="0" w:space="0" w:color="auto"/>
        <w:right w:val="none" w:sz="0" w:space="0" w:color="auto"/>
      </w:divBdr>
    </w:div>
    <w:div w:id="413550967">
      <w:bodyDiv w:val="1"/>
      <w:marLeft w:val="0"/>
      <w:marRight w:val="0"/>
      <w:marTop w:val="0"/>
      <w:marBottom w:val="0"/>
      <w:divBdr>
        <w:top w:val="none" w:sz="0" w:space="0" w:color="auto"/>
        <w:left w:val="none" w:sz="0" w:space="0" w:color="auto"/>
        <w:bottom w:val="none" w:sz="0" w:space="0" w:color="auto"/>
        <w:right w:val="none" w:sz="0" w:space="0" w:color="auto"/>
      </w:divBdr>
    </w:div>
    <w:div w:id="426121193">
      <w:bodyDiv w:val="1"/>
      <w:marLeft w:val="0"/>
      <w:marRight w:val="0"/>
      <w:marTop w:val="0"/>
      <w:marBottom w:val="0"/>
      <w:divBdr>
        <w:top w:val="none" w:sz="0" w:space="0" w:color="auto"/>
        <w:left w:val="none" w:sz="0" w:space="0" w:color="auto"/>
        <w:bottom w:val="none" w:sz="0" w:space="0" w:color="auto"/>
        <w:right w:val="none" w:sz="0" w:space="0" w:color="auto"/>
      </w:divBdr>
    </w:div>
    <w:div w:id="426923476">
      <w:bodyDiv w:val="1"/>
      <w:marLeft w:val="0"/>
      <w:marRight w:val="0"/>
      <w:marTop w:val="0"/>
      <w:marBottom w:val="0"/>
      <w:divBdr>
        <w:top w:val="none" w:sz="0" w:space="0" w:color="auto"/>
        <w:left w:val="none" w:sz="0" w:space="0" w:color="auto"/>
        <w:bottom w:val="none" w:sz="0" w:space="0" w:color="auto"/>
        <w:right w:val="none" w:sz="0" w:space="0" w:color="auto"/>
      </w:divBdr>
    </w:div>
    <w:div w:id="429281320">
      <w:bodyDiv w:val="1"/>
      <w:marLeft w:val="0"/>
      <w:marRight w:val="0"/>
      <w:marTop w:val="0"/>
      <w:marBottom w:val="0"/>
      <w:divBdr>
        <w:top w:val="none" w:sz="0" w:space="0" w:color="auto"/>
        <w:left w:val="none" w:sz="0" w:space="0" w:color="auto"/>
        <w:bottom w:val="none" w:sz="0" w:space="0" w:color="auto"/>
        <w:right w:val="none" w:sz="0" w:space="0" w:color="auto"/>
      </w:divBdr>
    </w:div>
    <w:div w:id="431322727">
      <w:bodyDiv w:val="1"/>
      <w:marLeft w:val="0"/>
      <w:marRight w:val="0"/>
      <w:marTop w:val="0"/>
      <w:marBottom w:val="0"/>
      <w:divBdr>
        <w:top w:val="none" w:sz="0" w:space="0" w:color="auto"/>
        <w:left w:val="none" w:sz="0" w:space="0" w:color="auto"/>
        <w:bottom w:val="none" w:sz="0" w:space="0" w:color="auto"/>
        <w:right w:val="none" w:sz="0" w:space="0" w:color="auto"/>
      </w:divBdr>
    </w:div>
    <w:div w:id="432866262">
      <w:bodyDiv w:val="1"/>
      <w:marLeft w:val="0"/>
      <w:marRight w:val="0"/>
      <w:marTop w:val="0"/>
      <w:marBottom w:val="0"/>
      <w:divBdr>
        <w:top w:val="none" w:sz="0" w:space="0" w:color="auto"/>
        <w:left w:val="none" w:sz="0" w:space="0" w:color="auto"/>
        <w:bottom w:val="none" w:sz="0" w:space="0" w:color="auto"/>
        <w:right w:val="none" w:sz="0" w:space="0" w:color="auto"/>
      </w:divBdr>
    </w:div>
    <w:div w:id="436565709">
      <w:bodyDiv w:val="1"/>
      <w:marLeft w:val="0"/>
      <w:marRight w:val="0"/>
      <w:marTop w:val="0"/>
      <w:marBottom w:val="0"/>
      <w:divBdr>
        <w:top w:val="none" w:sz="0" w:space="0" w:color="auto"/>
        <w:left w:val="none" w:sz="0" w:space="0" w:color="auto"/>
        <w:bottom w:val="none" w:sz="0" w:space="0" w:color="auto"/>
        <w:right w:val="none" w:sz="0" w:space="0" w:color="auto"/>
      </w:divBdr>
    </w:div>
    <w:div w:id="481238599">
      <w:bodyDiv w:val="1"/>
      <w:marLeft w:val="0"/>
      <w:marRight w:val="0"/>
      <w:marTop w:val="0"/>
      <w:marBottom w:val="0"/>
      <w:divBdr>
        <w:top w:val="none" w:sz="0" w:space="0" w:color="auto"/>
        <w:left w:val="none" w:sz="0" w:space="0" w:color="auto"/>
        <w:bottom w:val="none" w:sz="0" w:space="0" w:color="auto"/>
        <w:right w:val="none" w:sz="0" w:space="0" w:color="auto"/>
      </w:divBdr>
    </w:div>
    <w:div w:id="487138598">
      <w:bodyDiv w:val="1"/>
      <w:marLeft w:val="0"/>
      <w:marRight w:val="0"/>
      <w:marTop w:val="0"/>
      <w:marBottom w:val="0"/>
      <w:divBdr>
        <w:top w:val="none" w:sz="0" w:space="0" w:color="auto"/>
        <w:left w:val="none" w:sz="0" w:space="0" w:color="auto"/>
        <w:bottom w:val="none" w:sz="0" w:space="0" w:color="auto"/>
        <w:right w:val="none" w:sz="0" w:space="0" w:color="auto"/>
      </w:divBdr>
    </w:div>
    <w:div w:id="499778548">
      <w:bodyDiv w:val="1"/>
      <w:marLeft w:val="0"/>
      <w:marRight w:val="0"/>
      <w:marTop w:val="0"/>
      <w:marBottom w:val="0"/>
      <w:divBdr>
        <w:top w:val="none" w:sz="0" w:space="0" w:color="auto"/>
        <w:left w:val="none" w:sz="0" w:space="0" w:color="auto"/>
        <w:bottom w:val="none" w:sz="0" w:space="0" w:color="auto"/>
        <w:right w:val="none" w:sz="0" w:space="0" w:color="auto"/>
      </w:divBdr>
    </w:div>
    <w:div w:id="511996990">
      <w:bodyDiv w:val="1"/>
      <w:marLeft w:val="0"/>
      <w:marRight w:val="0"/>
      <w:marTop w:val="0"/>
      <w:marBottom w:val="0"/>
      <w:divBdr>
        <w:top w:val="none" w:sz="0" w:space="0" w:color="auto"/>
        <w:left w:val="none" w:sz="0" w:space="0" w:color="auto"/>
        <w:bottom w:val="none" w:sz="0" w:space="0" w:color="auto"/>
        <w:right w:val="none" w:sz="0" w:space="0" w:color="auto"/>
      </w:divBdr>
    </w:div>
    <w:div w:id="556403796">
      <w:bodyDiv w:val="1"/>
      <w:marLeft w:val="0"/>
      <w:marRight w:val="0"/>
      <w:marTop w:val="0"/>
      <w:marBottom w:val="0"/>
      <w:divBdr>
        <w:top w:val="none" w:sz="0" w:space="0" w:color="auto"/>
        <w:left w:val="none" w:sz="0" w:space="0" w:color="auto"/>
        <w:bottom w:val="none" w:sz="0" w:space="0" w:color="auto"/>
        <w:right w:val="none" w:sz="0" w:space="0" w:color="auto"/>
      </w:divBdr>
    </w:div>
    <w:div w:id="577053884">
      <w:bodyDiv w:val="1"/>
      <w:marLeft w:val="0"/>
      <w:marRight w:val="0"/>
      <w:marTop w:val="0"/>
      <w:marBottom w:val="0"/>
      <w:divBdr>
        <w:top w:val="none" w:sz="0" w:space="0" w:color="auto"/>
        <w:left w:val="none" w:sz="0" w:space="0" w:color="auto"/>
        <w:bottom w:val="none" w:sz="0" w:space="0" w:color="auto"/>
        <w:right w:val="none" w:sz="0" w:space="0" w:color="auto"/>
      </w:divBdr>
    </w:div>
    <w:div w:id="592199917">
      <w:bodyDiv w:val="1"/>
      <w:marLeft w:val="0"/>
      <w:marRight w:val="0"/>
      <w:marTop w:val="0"/>
      <w:marBottom w:val="0"/>
      <w:divBdr>
        <w:top w:val="none" w:sz="0" w:space="0" w:color="auto"/>
        <w:left w:val="none" w:sz="0" w:space="0" w:color="auto"/>
        <w:bottom w:val="none" w:sz="0" w:space="0" w:color="auto"/>
        <w:right w:val="none" w:sz="0" w:space="0" w:color="auto"/>
      </w:divBdr>
    </w:div>
    <w:div w:id="597561330">
      <w:bodyDiv w:val="1"/>
      <w:marLeft w:val="0"/>
      <w:marRight w:val="0"/>
      <w:marTop w:val="0"/>
      <w:marBottom w:val="0"/>
      <w:divBdr>
        <w:top w:val="none" w:sz="0" w:space="0" w:color="auto"/>
        <w:left w:val="none" w:sz="0" w:space="0" w:color="auto"/>
        <w:bottom w:val="none" w:sz="0" w:space="0" w:color="auto"/>
        <w:right w:val="none" w:sz="0" w:space="0" w:color="auto"/>
      </w:divBdr>
    </w:div>
    <w:div w:id="609624695">
      <w:bodyDiv w:val="1"/>
      <w:marLeft w:val="0"/>
      <w:marRight w:val="0"/>
      <w:marTop w:val="0"/>
      <w:marBottom w:val="0"/>
      <w:divBdr>
        <w:top w:val="none" w:sz="0" w:space="0" w:color="auto"/>
        <w:left w:val="none" w:sz="0" w:space="0" w:color="auto"/>
        <w:bottom w:val="none" w:sz="0" w:space="0" w:color="auto"/>
        <w:right w:val="none" w:sz="0" w:space="0" w:color="auto"/>
      </w:divBdr>
    </w:div>
    <w:div w:id="643971734">
      <w:bodyDiv w:val="1"/>
      <w:marLeft w:val="0"/>
      <w:marRight w:val="0"/>
      <w:marTop w:val="0"/>
      <w:marBottom w:val="0"/>
      <w:divBdr>
        <w:top w:val="none" w:sz="0" w:space="0" w:color="auto"/>
        <w:left w:val="none" w:sz="0" w:space="0" w:color="auto"/>
        <w:bottom w:val="none" w:sz="0" w:space="0" w:color="auto"/>
        <w:right w:val="none" w:sz="0" w:space="0" w:color="auto"/>
      </w:divBdr>
    </w:div>
    <w:div w:id="663123088">
      <w:bodyDiv w:val="1"/>
      <w:marLeft w:val="0"/>
      <w:marRight w:val="0"/>
      <w:marTop w:val="0"/>
      <w:marBottom w:val="0"/>
      <w:divBdr>
        <w:top w:val="none" w:sz="0" w:space="0" w:color="auto"/>
        <w:left w:val="none" w:sz="0" w:space="0" w:color="auto"/>
        <w:bottom w:val="none" w:sz="0" w:space="0" w:color="auto"/>
        <w:right w:val="none" w:sz="0" w:space="0" w:color="auto"/>
      </w:divBdr>
    </w:div>
    <w:div w:id="695276738">
      <w:bodyDiv w:val="1"/>
      <w:marLeft w:val="0"/>
      <w:marRight w:val="0"/>
      <w:marTop w:val="0"/>
      <w:marBottom w:val="0"/>
      <w:divBdr>
        <w:top w:val="none" w:sz="0" w:space="0" w:color="auto"/>
        <w:left w:val="none" w:sz="0" w:space="0" w:color="auto"/>
        <w:bottom w:val="none" w:sz="0" w:space="0" w:color="auto"/>
        <w:right w:val="none" w:sz="0" w:space="0" w:color="auto"/>
      </w:divBdr>
    </w:div>
    <w:div w:id="717167483">
      <w:bodyDiv w:val="1"/>
      <w:marLeft w:val="0"/>
      <w:marRight w:val="0"/>
      <w:marTop w:val="0"/>
      <w:marBottom w:val="0"/>
      <w:divBdr>
        <w:top w:val="none" w:sz="0" w:space="0" w:color="auto"/>
        <w:left w:val="none" w:sz="0" w:space="0" w:color="auto"/>
        <w:bottom w:val="none" w:sz="0" w:space="0" w:color="auto"/>
        <w:right w:val="none" w:sz="0" w:space="0" w:color="auto"/>
      </w:divBdr>
    </w:div>
    <w:div w:id="717440697">
      <w:bodyDiv w:val="1"/>
      <w:marLeft w:val="0"/>
      <w:marRight w:val="0"/>
      <w:marTop w:val="0"/>
      <w:marBottom w:val="0"/>
      <w:divBdr>
        <w:top w:val="none" w:sz="0" w:space="0" w:color="auto"/>
        <w:left w:val="none" w:sz="0" w:space="0" w:color="auto"/>
        <w:bottom w:val="none" w:sz="0" w:space="0" w:color="auto"/>
        <w:right w:val="none" w:sz="0" w:space="0" w:color="auto"/>
      </w:divBdr>
    </w:div>
    <w:div w:id="724529863">
      <w:bodyDiv w:val="1"/>
      <w:marLeft w:val="0"/>
      <w:marRight w:val="0"/>
      <w:marTop w:val="0"/>
      <w:marBottom w:val="0"/>
      <w:divBdr>
        <w:top w:val="none" w:sz="0" w:space="0" w:color="auto"/>
        <w:left w:val="none" w:sz="0" w:space="0" w:color="auto"/>
        <w:bottom w:val="none" w:sz="0" w:space="0" w:color="auto"/>
        <w:right w:val="none" w:sz="0" w:space="0" w:color="auto"/>
      </w:divBdr>
    </w:div>
    <w:div w:id="727412865">
      <w:bodyDiv w:val="1"/>
      <w:marLeft w:val="0"/>
      <w:marRight w:val="0"/>
      <w:marTop w:val="0"/>
      <w:marBottom w:val="0"/>
      <w:divBdr>
        <w:top w:val="none" w:sz="0" w:space="0" w:color="auto"/>
        <w:left w:val="none" w:sz="0" w:space="0" w:color="auto"/>
        <w:bottom w:val="none" w:sz="0" w:space="0" w:color="auto"/>
        <w:right w:val="none" w:sz="0" w:space="0" w:color="auto"/>
      </w:divBdr>
    </w:div>
    <w:div w:id="741491172">
      <w:bodyDiv w:val="1"/>
      <w:marLeft w:val="0"/>
      <w:marRight w:val="0"/>
      <w:marTop w:val="0"/>
      <w:marBottom w:val="0"/>
      <w:divBdr>
        <w:top w:val="none" w:sz="0" w:space="0" w:color="auto"/>
        <w:left w:val="none" w:sz="0" w:space="0" w:color="auto"/>
        <w:bottom w:val="none" w:sz="0" w:space="0" w:color="auto"/>
        <w:right w:val="none" w:sz="0" w:space="0" w:color="auto"/>
      </w:divBdr>
    </w:div>
    <w:div w:id="765807391">
      <w:bodyDiv w:val="1"/>
      <w:marLeft w:val="0"/>
      <w:marRight w:val="0"/>
      <w:marTop w:val="0"/>
      <w:marBottom w:val="0"/>
      <w:divBdr>
        <w:top w:val="none" w:sz="0" w:space="0" w:color="auto"/>
        <w:left w:val="none" w:sz="0" w:space="0" w:color="auto"/>
        <w:bottom w:val="none" w:sz="0" w:space="0" w:color="auto"/>
        <w:right w:val="none" w:sz="0" w:space="0" w:color="auto"/>
      </w:divBdr>
    </w:div>
    <w:div w:id="769008682">
      <w:bodyDiv w:val="1"/>
      <w:marLeft w:val="0"/>
      <w:marRight w:val="0"/>
      <w:marTop w:val="0"/>
      <w:marBottom w:val="0"/>
      <w:divBdr>
        <w:top w:val="none" w:sz="0" w:space="0" w:color="auto"/>
        <w:left w:val="none" w:sz="0" w:space="0" w:color="auto"/>
        <w:bottom w:val="none" w:sz="0" w:space="0" w:color="auto"/>
        <w:right w:val="none" w:sz="0" w:space="0" w:color="auto"/>
      </w:divBdr>
    </w:div>
    <w:div w:id="773601121">
      <w:bodyDiv w:val="1"/>
      <w:marLeft w:val="0"/>
      <w:marRight w:val="0"/>
      <w:marTop w:val="0"/>
      <w:marBottom w:val="0"/>
      <w:divBdr>
        <w:top w:val="none" w:sz="0" w:space="0" w:color="auto"/>
        <w:left w:val="none" w:sz="0" w:space="0" w:color="auto"/>
        <w:bottom w:val="none" w:sz="0" w:space="0" w:color="auto"/>
        <w:right w:val="none" w:sz="0" w:space="0" w:color="auto"/>
      </w:divBdr>
    </w:div>
    <w:div w:id="789977129">
      <w:bodyDiv w:val="1"/>
      <w:marLeft w:val="0"/>
      <w:marRight w:val="0"/>
      <w:marTop w:val="0"/>
      <w:marBottom w:val="0"/>
      <w:divBdr>
        <w:top w:val="none" w:sz="0" w:space="0" w:color="auto"/>
        <w:left w:val="none" w:sz="0" w:space="0" w:color="auto"/>
        <w:bottom w:val="none" w:sz="0" w:space="0" w:color="auto"/>
        <w:right w:val="none" w:sz="0" w:space="0" w:color="auto"/>
      </w:divBdr>
    </w:div>
    <w:div w:id="792286270">
      <w:bodyDiv w:val="1"/>
      <w:marLeft w:val="0"/>
      <w:marRight w:val="0"/>
      <w:marTop w:val="0"/>
      <w:marBottom w:val="0"/>
      <w:divBdr>
        <w:top w:val="none" w:sz="0" w:space="0" w:color="auto"/>
        <w:left w:val="none" w:sz="0" w:space="0" w:color="auto"/>
        <w:bottom w:val="none" w:sz="0" w:space="0" w:color="auto"/>
        <w:right w:val="none" w:sz="0" w:space="0" w:color="auto"/>
      </w:divBdr>
    </w:div>
    <w:div w:id="804934428">
      <w:bodyDiv w:val="1"/>
      <w:marLeft w:val="0"/>
      <w:marRight w:val="0"/>
      <w:marTop w:val="0"/>
      <w:marBottom w:val="0"/>
      <w:divBdr>
        <w:top w:val="none" w:sz="0" w:space="0" w:color="auto"/>
        <w:left w:val="none" w:sz="0" w:space="0" w:color="auto"/>
        <w:bottom w:val="none" w:sz="0" w:space="0" w:color="auto"/>
        <w:right w:val="none" w:sz="0" w:space="0" w:color="auto"/>
      </w:divBdr>
    </w:div>
    <w:div w:id="880046643">
      <w:bodyDiv w:val="1"/>
      <w:marLeft w:val="0"/>
      <w:marRight w:val="0"/>
      <w:marTop w:val="0"/>
      <w:marBottom w:val="0"/>
      <w:divBdr>
        <w:top w:val="none" w:sz="0" w:space="0" w:color="auto"/>
        <w:left w:val="none" w:sz="0" w:space="0" w:color="auto"/>
        <w:bottom w:val="none" w:sz="0" w:space="0" w:color="auto"/>
        <w:right w:val="none" w:sz="0" w:space="0" w:color="auto"/>
      </w:divBdr>
    </w:div>
    <w:div w:id="929463054">
      <w:bodyDiv w:val="1"/>
      <w:marLeft w:val="0"/>
      <w:marRight w:val="0"/>
      <w:marTop w:val="0"/>
      <w:marBottom w:val="0"/>
      <w:divBdr>
        <w:top w:val="none" w:sz="0" w:space="0" w:color="auto"/>
        <w:left w:val="none" w:sz="0" w:space="0" w:color="auto"/>
        <w:bottom w:val="none" w:sz="0" w:space="0" w:color="auto"/>
        <w:right w:val="none" w:sz="0" w:space="0" w:color="auto"/>
      </w:divBdr>
    </w:div>
    <w:div w:id="989287260">
      <w:bodyDiv w:val="1"/>
      <w:marLeft w:val="0"/>
      <w:marRight w:val="0"/>
      <w:marTop w:val="0"/>
      <w:marBottom w:val="0"/>
      <w:divBdr>
        <w:top w:val="none" w:sz="0" w:space="0" w:color="auto"/>
        <w:left w:val="none" w:sz="0" w:space="0" w:color="auto"/>
        <w:bottom w:val="none" w:sz="0" w:space="0" w:color="auto"/>
        <w:right w:val="none" w:sz="0" w:space="0" w:color="auto"/>
      </w:divBdr>
    </w:div>
    <w:div w:id="989358767">
      <w:bodyDiv w:val="1"/>
      <w:marLeft w:val="0"/>
      <w:marRight w:val="0"/>
      <w:marTop w:val="0"/>
      <w:marBottom w:val="0"/>
      <w:divBdr>
        <w:top w:val="none" w:sz="0" w:space="0" w:color="auto"/>
        <w:left w:val="none" w:sz="0" w:space="0" w:color="auto"/>
        <w:bottom w:val="none" w:sz="0" w:space="0" w:color="auto"/>
        <w:right w:val="none" w:sz="0" w:space="0" w:color="auto"/>
      </w:divBdr>
    </w:div>
    <w:div w:id="1015569332">
      <w:bodyDiv w:val="1"/>
      <w:marLeft w:val="0"/>
      <w:marRight w:val="0"/>
      <w:marTop w:val="0"/>
      <w:marBottom w:val="0"/>
      <w:divBdr>
        <w:top w:val="none" w:sz="0" w:space="0" w:color="auto"/>
        <w:left w:val="none" w:sz="0" w:space="0" w:color="auto"/>
        <w:bottom w:val="none" w:sz="0" w:space="0" w:color="auto"/>
        <w:right w:val="none" w:sz="0" w:space="0" w:color="auto"/>
      </w:divBdr>
    </w:div>
    <w:div w:id="1025984406">
      <w:bodyDiv w:val="1"/>
      <w:marLeft w:val="0"/>
      <w:marRight w:val="0"/>
      <w:marTop w:val="0"/>
      <w:marBottom w:val="0"/>
      <w:divBdr>
        <w:top w:val="none" w:sz="0" w:space="0" w:color="auto"/>
        <w:left w:val="none" w:sz="0" w:space="0" w:color="auto"/>
        <w:bottom w:val="none" w:sz="0" w:space="0" w:color="auto"/>
        <w:right w:val="none" w:sz="0" w:space="0" w:color="auto"/>
      </w:divBdr>
    </w:div>
    <w:div w:id="1034884808">
      <w:bodyDiv w:val="1"/>
      <w:marLeft w:val="0"/>
      <w:marRight w:val="0"/>
      <w:marTop w:val="0"/>
      <w:marBottom w:val="0"/>
      <w:divBdr>
        <w:top w:val="none" w:sz="0" w:space="0" w:color="auto"/>
        <w:left w:val="none" w:sz="0" w:space="0" w:color="auto"/>
        <w:bottom w:val="none" w:sz="0" w:space="0" w:color="auto"/>
        <w:right w:val="none" w:sz="0" w:space="0" w:color="auto"/>
      </w:divBdr>
      <w:divsChild>
        <w:div w:id="76943379">
          <w:marLeft w:val="0"/>
          <w:marRight w:val="0"/>
          <w:marTop w:val="0"/>
          <w:marBottom w:val="0"/>
          <w:divBdr>
            <w:top w:val="none" w:sz="0" w:space="0" w:color="auto"/>
            <w:left w:val="none" w:sz="0" w:space="0" w:color="auto"/>
            <w:bottom w:val="none" w:sz="0" w:space="0" w:color="auto"/>
            <w:right w:val="none" w:sz="0" w:space="0" w:color="auto"/>
          </w:divBdr>
        </w:div>
      </w:divsChild>
    </w:div>
    <w:div w:id="1037194169">
      <w:bodyDiv w:val="1"/>
      <w:marLeft w:val="0"/>
      <w:marRight w:val="0"/>
      <w:marTop w:val="0"/>
      <w:marBottom w:val="0"/>
      <w:divBdr>
        <w:top w:val="none" w:sz="0" w:space="0" w:color="auto"/>
        <w:left w:val="none" w:sz="0" w:space="0" w:color="auto"/>
        <w:bottom w:val="none" w:sz="0" w:space="0" w:color="auto"/>
        <w:right w:val="none" w:sz="0" w:space="0" w:color="auto"/>
      </w:divBdr>
    </w:div>
    <w:div w:id="1065688056">
      <w:bodyDiv w:val="1"/>
      <w:marLeft w:val="0"/>
      <w:marRight w:val="0"/>
      <w:marTop w:val="0"/>
      <w:marBottom w:val="0"/>
      <w:divBdr>
        <w:top w:val="none" w:sz="0" w:space="0" w:color="auto"/>
        <w:left w:val="none" w:sz="0" w:space="0" w:color="auto"/>
        <w:bottom w:val="none" w:sz="0" w:space="0" w:color="auto"/>
        <w:right w:val="none" w:sz="0" w:space="0" w:color="auto"/>
      </w:divBdr>
    </w:div>
    <w:div w:id="1067533816">
      <w:bodyDiv w:val="1"/>
      <w:marLeft w:val="0"/>
      <w:marRight w:val="0"/>
      <w:marTop w:val="0"/>
      <w:marBottom w:val="0"/>
      <w:divBdr>
        <w:top w:val="none" w:sz="0" w:space="0" w:color="auto"/>
        <w:left w:val="none" w:sz="0" w:space="0" w:color="auto"/>
        <w:bottom w:val="none" w:sz="0" w:space="0" w:color="auto"/>
        <w:right w:val="none" w:sz="0" w:space="0" w:color="auto"/>
      </w:divBdr>
    </w:div>
    <w:div w:id="1098140694">
      <w:bodyDiv w:val="1"/>
      <w:marLeft w:val="0"/>
      <w:marRight w:val="0"/>
      <w:marTop w:val="0"/>
      <w:marBottom w:val="0"/>
      <w:divBdr>
        <w:top w:val="none" w:sz="0" w:space="0" w:color="auto"/>
        <w:left w:val="none" w:sz="0" w:space="0" w:color="auto"/>
        <w:bottom w:val="none" w:sz="0" w:space="0" w:color="auto"/>
        <w:right w:val="none" w:sz="0" w:space="0" w:color="auto"/>
      </w:divBdr>
    </w:div>
    <w:div w:id="1100419284">
      <w:bodyDiv w:val="1"/>
      <w:marLeft w:val="0"/>
      <w:marRight w:val="0"/>
      <w:marTop w:val="0"/>
      <w:marBottom w:val="0"/>
      <w:divBdr>
        <w:top w:val="none" w:sz="0" w:space="0" w:color="auto"/>
        <w:left w:val="none" w:sz="0" w:space="0" w:color="auto"/>
        <w:bottom w:val="none" w:sz="0" w:space="0" w:color="auto"/>
        <w:right w:val="none" w:sz="0" w:space="0" w:color="auto"/>
      </w:divBdr>
    </w:div>
    <w:div w:id="1156143262">
      <w:bodyDiv w:val="1"/>
      <w:marLeft w:val="0"/>
      <w:marRight w:val="0"/>
      <w:marTop w:val="0"/>
      <w:marBottom w:val="0"/>
      <w:divBdr>
        <w:top w:val="none" w:sz="0" w:space="0" w:color="auto"/>
        <w:left w:val="none" w:sz="0" w:space="0" w:color="auto"/>
        <w:bottom w:val="none" w:sz="0" w:space="0" w:color="auto"/>
        <w:right w:val="none" w:sz="0" w:space="0" w:color="auto"/>
      </w:divBdr>
    </w:div>
    <w:div w:id="1275165509">
      <w:bodyDiv w:val="1"/>
      <w:marLeft w:val="0"/>
      <w:marRight w:val="0"/>
      <w:marTop w:val="0"/>
      <w:marBottom w:val="0"/>
      <w:divBdr>
        <w:top w:val="none" w:sz="0" w:space="0" w:color="auto"/>
        <w:left w:val="none" w:sz="0" w:space="0" w:color="auto"/>
        <w:bottom w:val="none" w:sz="0" w:space="0" w:color="auto"/>
        <w:right w:val="none" w:sz="0" w:space="0" w:color="auto"/>
      </w:divBdr>
    </w:div>
    <w:div w:id="1284190686">
      <w:bodyDiv w:val="1"/>
      <w:marLeft w:val="0"/>
      <w:marRight w:val="0"/>
      <w:marTop w:val="0"/>
      <w:marBottom w:val="0"/>
      <w:divBdr>
        <w:top w:val="none" w:sz="0" w:space="0" w:color="auto"/>
        <w:left w:val="none" w:sz="0" w:space="0" w:color="auto"/>
        <w:bottom w:val="none" w:sz="0" w:space="0" w:color="auto"/>
        <w:right w:val="none" w:sz="0" w:space="0" w:color="auto"/>
      </w:divBdr>
    </w:div>
    <w:div w:id="1288928430">
      <w:bodyDiv w:val="1"/>
      <w:marLeft w:val="0"/>
      <w:marRight w:val="0"/>
      <w:marTop w:val="0"/>
      <w:marBottom w:val="0"/>
      <w:divBdr>
        <w:top w:val="none" w:sz="0" w:space="0" w:color="auto"/>
        <w:left w:val="none" w:sz="0" w:space="0" w:color="auto"/>
        <w:bottom w:val="none" w:sz="0" w:space="0" w:color="auto"/>
        <w:right w:val="none" w:sz="0" w:space="0" w:color="auto"/>
      </w:divBdr>
    </w:div>
    <w:div w:id="1291667599">
      <w:bodyDiv w:val="1"/>
      <w:marLeft w:val="0"/>
      <w:marRight w:val="0"/>
      <w:marTop w:val="0"/>
      <w:marBottom w:val="0"/>
      <w:divBdr>
        <w:top w:val="none" w:sz="0" w:space="0" w:color="auto"/>
        <w:left w:val="none" w:sz="0" w:space="0" w:color="auto"/>
        <w:bottom w:val="none" w:sz="0" w:space="0" w:color="auto"/>
        <w:right w:val="none" w:sz="0" w:space="0" w:color="auto"/>
      </w:divBdr>
    </w:div>
    <w:div w:id="1304383190">
      <w:bodyDiv w:val="1"/>
      <w:marLeft w:val="0"/>
      <w:marRight w:val="0"/>
      <w:marTop w:val="0"/>
      <w:marBottom w:val="0"/>
      <w:divBdr>
        <w:top w:val="none" w:sz="0" w:space="0" w:color="auto"/>
        <w:left w:val="none" w:sz="0" w:space="0" w:color="auto"/>
        <w:bottom w:val="none" w:sz="0" w:space="0" w:color="auto"/>
        <w:right w:val="none" w:sz="0" w:space="0" w:color="auto"/>
      </w:divBdr>
    </w:div>
    <w:div w:id="1314410662">
      <w:bodyDiv w:val="1"/>
      <w:marLeft w:val="0"/>
      <w:marRight w:val="0"/>
      <w:marTop w:val="0"/>
      <w:marBottom w:val="0"/>
      <w:divBdr>
        <w:top w:val="none" w:sz="0" w:space="0" w:color="auto"/>
        <w:left w:val="none" w:sz="0" w:space="0" w:color="auto"/>
        <w:bottom w:val="none" w:sz="0" w:space="0" w:color="auto"/>
        <w:right w:val="none" w:sz="0" w:space="0" w:color="auto"/>
      </w:divBdr>
    </w:div>
    <w:div w:id="1329558505">
      <w:bodyDiv w:val="1"/>
      <w:marLeft w:val="0"/>
      <w:marRight w:val="0"/>
      <w:marTop w:val="0"/>
      <w:marBottom w:val="0"/>
      <w:divBdr>
        <w:top w:val="none" w:sz="0" w:space="0" w:color="auto"/>
        <w:left w:val="none" w:sz="0" w:space="0" w:color="auto"/>
        <w:bottom w:val="none" w:sz="0" w:space="0" w:color="auto"/>
        <w:right w:val="none" w:sz="0" w:space="0" w:color="auto"/>
      </w:divBdr>
    </w:div>
    <w:div w:id="1354039354">
      <w:bodyDiv w:val="1"/>
      <w:marLeft w:val="0"/>
      <w:marRight w:val="0"/>
      <w:marTop w:val="0"/>
      <w:marBottom w:val="0"/>
      <w:divBdr>
        <w:top w:val="none" w:sz="0" w:space="0" w:color="auto"/>
        <w:left w:val="none" w:sz="0" w:space="0" w:color="auto"/>
        <w:bottom w:val="none" w:sz="0" w:space="0" w:color="auto"/>
        <w:right w:val="none" w:sz="0" w:space="0" w:color="auto"/>
      </w:divBdr>
    </w:div>
    <w:div w:id="1355158108">
      <w:bodyDiv w:val="1"/>
      <w:marLeft w:val="0"/>
      <w:marRight w:val="0"/>
      <w:marTop w:val="0"/>
      <w:marBottom w:val="0"/>
      <w:divBdr>
        <w:top w:val="none" w:sz="0" w:space="0" w:color="auto"/>
        <w:left w:val="none" w:sz="0" w:space="0" w:color="auto"/>
        <w:bottom w:val="none" w:sz="0" w:space="0" w:color="auto"/>
        <w:right w:val="none" w:sz="0" w:space="0" w:color="auto"/>
      </w:divBdr>
    </w:div>
    <w:div w:id="1361004410">
      <w:bodyDiv w:val="1"/>
      <w:marLeft w:val="0"/>
      <w:marRight w:val="0"/>
      <w:marTop w:val="0"/>
      <w:marBottom w:val="0"/>
      <w:divBdr>
        <w:top w:val="none" w:sz="0" w:space="0" w:color="auto"/>
        <w:left w:val="none" w:sz="0" w:space="0" w:color="auto"/>
        <w:bottom w:val="none" w:sz="0" w:space="0" w:color="auto"/>
        <w:right w:val="none" w:sz="0" w:space="0" w:color="auto"/>
      </w:divBdr>
    </w:div>
    <w:div w:id="1379545108">
      <w:bodyDiv w:val="1"/>
      <w:marLeft w:val="0"/>
      <w:marRight w:val="0"/>
      <w:marTop w:val="0"/>
      <w:marBottom w:val="0"/>
      <w:divBdr>
        <w:top w:val="none" w:sz="0" w:space="0" w:color="auto"/>
        <w:left w:val="none" w:sz="0" w:space="0" w:color="auto"/>
        <w:bottom w:val="none" w:sz="0" w:space="0" w:color="auto"/>
        <w:right w:val="none" w:sz="0" w:space="0" w:color="auto"/>
      </w:divBdr>
    </w:div>
    <w:div w:id="1390836379">
      <w:bodyDiv w:val="1"/>
      <w:marLeft w:val="0"/>
      <w:marRight w:val="0"/>
      <w:marTop w:val="0"/>
      <w:marBottom w:val="0"/>
      <w:divBdr>
        <w:top w:val="none" w:sz="0" w:space="0" w:color="auto"/>
        <w:left w:val="none" w:sz="0" w:space="0" w:color="auto"/>
        <w:bottom w:val="none" w:sz="0" w:space="0" w:color="auto"/>
        <w:right w:val="none" w:sz="0" w:space="0" w:color="auto"/>
      </w:divBdr>
    </w:div>
    <w:div w:id="1395740016">
      <w:bodyDiv w:val="1"/>
      <w:marLeft w:val="0"/>
      <w:marRight w:val="0"/>
      <w:marTop w:val="0"/>
      <w:marBottom w:val="0"/>
      <w:divBdr>
        <w:top w:val="none" w:sz="0" w:space="0" w:color="auto"/>
        <w:left w:val="none" w:sz="0" w:space="0" w:color="auto"/>
        <w:bottom w:val="none" w:sz="0" w:space="0" w:color="auto"/>
        <w:right w:val="none" w:sz="0" w:space="0" w:color="auto"/>
      </w:divBdr>
    </w:div>
    <w:div w:id="1404908606">
      <w:bodyDiv w:val="1"/>
      <w:marLeft w:val="0"/>
      <w:marRight w:val="0"/>
      <w:marTop w:val="0"/>
      <w:marBottom w:val="0"/>
      <w:divBdr>
        <w:top w:val="none" w:sz="0" w:space="0" w:color="auto"/>
        <w:left w:val="none" w:sz="0" w:space="0" w:color="auto"/>
        <w:bottom w:val="none" w:sz="0" w:space="0" w:color="auto"/>
        <w:right w:val="none" w:sz="0" w:space="0" w:color="auto"/>
      </w:divBdr>
    </w:div>
    <w:div w:id="1430151977">
      <w:bodyDiv w:val="1"/>
      <w:marLeft w:val="0"/>
      <w:marRight w:val="0"/>
      <w:marTop w:val="0"/>
      <w:marBottom w:val="0"/>
      <w:divBdr>
        <w:top w:val="none" w:sz="0" w:space="0" w:color="auto"/>
        <w:left w:val="none" w:sz="0" w:space="0" w:color="auto"/>
        <w:bottom w:val="none" w:sz="0" w:space="0" w:color="auto"/>
        <w:right w:val="none" w:sz="0" w:space="0" w:color="auto"/>
      </w:divBdr>
    </w:div>
    <w:div w:id="1430731599">
      <w:bodyDiv w:val="1"/>
      <w:marLeft w:val="0"/>
      <w:marRight w:val="0"/>
      <w:marTop w:val="0"/>
      <w:marBottom w:val="0"/>
      <w:divBdr>
        <w:top w:val="none" w:sz="0" w:space="0" w:color="auto"/>
        <w:left w:val="none" w:sz="0" w:space="0" w:color="auto"/>
        <w:bottom w:val="none" w:sz="0" w:space="0" w:color="auto"/>
        <w:right w:val="none" w:sz="0" w:space="0" w:color="auto"/>
      </w:divBdr>
    </w:div>
    <w:div w:id="1494031078">
      <w:bodyDiv w:val="1"/>
      <w:marLeft w:val="0"/>
      <w:marRight w:val="0"/>
      <w:marTop w:val="0"/>
      <w:marBottom w:val="0"/>
      <w:divBdr>
        <w:top w:val="none" w:sz="0" w:space="0" w:color="auto"/>
        <w:left w:val="none" w:sz="0" w:space="0" w:color="auto"/>
        <w:bottom w:val="none" w:sz="0" w:space="0" w:color="auto"/>
        <w:right w:val="none" w:sz="0" w:space="0" w:color="auto"/>
      </w:divBdr>
    </w:div>
    <w:div w:id="1503204250">
      <w:bodyDiv w:val="1"/>
      <w:marLeft w:val="0"/>
      <w:marRight w:val="0"/>
      <w:marTop w:val="0"/>
      <w:marBottom w:val="0"/>
      <w:divBdr>
        <w:top w:val="none" w:sz="0" w:space="0" w:color="auto"/>
        <w:left w:val="none" w:sz="0" w:space="0" w:color="auto"/>
        <w:bottom w:val="none" w:sz="0" w:space="0" w:color="auto"/>
        <w:right w:val="none" w:sz="0" w:space="0" w:color="auto"/>
      </w:divBdr>
    </w:div>
    <w:div w:id="1515683652">
      <w:bodyDiv w:val="1"/>
      <w:marLeft w:val="0"/>
      <w:marRight w:val="0"/>
      <w:marTop w:val="0"/>
      <w:marBottom w:val="0"/>
      <w:divBdr>
        <w:top w:val="none" w:sz="0" w:space="0" w:color="auto"/>
        <w:left w:val="none" w:sz="0" w:space="0" w:color="auto"/>
        <w:bottom w:val="none" w:sz="0" w:space="0" w:color="auto"/>
        <w:right w:val="none" w:sz="0" w:space="0" w:color="auto"/>
      </w:divBdr>
    </w:div>
    <w:div w:id="1518539223">
      <w:bodyDiv w:val="1"/>
      <w:marLeft w:val="0"/>
      <w:marRight w:val="0"/>
      <w:marTop w:val="0"/>
      <w:marBottom w:val="0"/>
      <w:divBdr>
        <w:top w:val="none" w:sz="0" w:space="0" w:color="auto"/>
        <w:left w:val="none" w:sz="0" w:space="0" w:color="auto"/>
        <w:bottom w:val="none" w:sz="0" w:space="0" w:color="auto"/>
        <w:right w:val="none" w:sz="0" w:space="0" w:color="auto"/>
      </w:divBdr>
    </w:div>
    <w:div w:id="1550261071">
      <w:bodyDiv w:val="1"/>
      <w:marLeft w:val="0"/>
      <w:marRight w:val="0"/>
      <w:marTop w:val="0"/>
      <w:marBottom w:val="0"/>
      <w:divBdr>
        <w:top w:val="none" w:sz="0" w:space="0" w:color="auto"/>
        <w:left w:val="none" w:sz="0" w:space="0" w:color="auto"/>
        <w:bottom w:val="none" w:sz="0" w:space="0" w:color="auto"/>
        <w:right w:val="none" w:sz="0" w:space="0" w:color="auto"/>
      </w:divBdr>
    </w:div>
    <w:div w:id="1579946325">
      <w:bodyDiv w:val="1"/>
      <w:marLeft w:val="0"/>
      <w:marRight w:val="0"/>
      <w:marTop w:val="0"/>
      <w:marBottom w:val="0"/>
      <w:divBdr>
        <w:top w:val="none" w:sz="0" w:space="0" w:color="auto"/>
        <w:left w:val="none" w:sz="0" w:space="0" w:color="auto"/>
        <w:bottom w:val="none" w:sz="0" w:space="0" w:color="auto"/>
        <w:right w:val="none" w:sz="0" w:space="0" w:color="auto"/>
      </w:divBdr>
    </w:div>
    <w:div w:id="1586718240">
      <w:bodyDiv w:val="1"/>
      <w:marLeft w:val="0"/>
      <w:marRight w:val="0"/>
      <w:marTop w:val="0"/>
      <w:marBottom w:val="0"/>
      <w:divBdr>
        <w:top w:val="none" w:sz="0" w:space="0" w:color="auto"/>
        <w:left w:val="none" w:sz="0" w:space="0" w:color="auto"/>
        <w:bottom w:val="none" w:sz="0" w:space="0" w:color="auto"/>
        <w:right w:val="none" w:sz="0" w:space="0" w:color="auto"/>
      </w:divBdr>
    </w:div>
    <w:div w:id="1606384210">
      <w:bodyDiv w:val="1"/>
      <w:marLeft w:val="0"/>
      <w:marRight w:val="0"/>
      <w:marTop w:val="0"/>
      <w:marBottom w:val="0"/>
      <w:divBdr>
        <w:top w:val="none" w:sz="0" w:space="0" w:color="auto"/>
        <w:left w:val="none" w:sz="0" w:space="0" w:color="auto"/>
        <w:bottom w:val="none" w:sz="0" w:space="0" w:color="auto"/>
        <w:right w:val="none" w:sz="0" w:space="0" w:color="auto"/>
      </w:divBdr>
    </w:div>
    <w:div w:id="1680110280">
      <w:bodyDiv w:val="1"/>
      <w:marLeft w:val="0"/>
      <w:marRight w:val="0"/>
      <w:marTop w:val="0"/>
      <w:marBottom w:val="0"/>
      <w:divBdr>
        <w:top w:val="none" w:sz="0" w:space="0" w:color="auto"/>
        <w:left w:val="none" w:sz="0" w:space="0" w:color="auto"/>
        <w:bottom w:val="none" w:sz="0" w:space="0" w:color="auto"/>
        <w:right w:val="none" w:sz="0" w:space="0" w:color="auto"/>
      </w:divBdr>
    </w:div>
    <w:div w:id="1686126657">
      <w:bodyDiv w:val="1"/>
      <w:marLeft w:val="0"/>
      <w:marRight w:val="0"/>
      <w:marTop w:val="0"/>
      <w:marBottom w:val="0"/>
      <w:divBdr>
        <w:top w:val="none" w:sz="0" w:space="0" w:color="auto"/>
        <w:left w:val="none" w:sz="0" w:space="0" w:color="auto"/>
        <w:bottom w:val="none" w:sz="0" w:space="0" w:color="auto"/>
        <w:right w:val="none" w:sz="0" w:space="0" w:color="auto"/>
      </w:divBdr>
    </w:div>
    <w:div w:id="1733455630">
      <w:bodyDiv w:val="1"/>
      <w:marLeft w:val="0"/>
      <w:marRight w:val="0"/>
      <w:marTop w:val="0"/>
      <w:marBottom w:val="0"/>
      <w:divBdr>
        <w:top w:val="none" w:sz="0" w:space="0" w:color="auto"/>
        <w:left w:val="none" w:sz="0" w:space="0" w:color="auto"/>
        <w:bottom w:val="none" w:sz="0" w:space="0" w:color="auto"/>
        <w:right w:val="none" w:sz="0" w:space="0" w:color="auto"/>
      </w:divBdr>
    </w:div>
    <w:div w:id="1765765722">
      <w:bodyDiv w:val="1"/>
      <w:marLeft w:val="0"/>
      <w:marRight w:val="0"/>
      <w:marTop w:val="0"/>
      <w:marBottom w:val="0"/>
      <w:divBdr>
        <w:top w:val="none" w:sz="0" w:space="0" w:color="auto"/>
        <w:left w:val="none" w:sz="0" w:space="0" w:color="auto"/>
        <w:bottom w:val="none" w:sz="0" w:space="0" w:color="auto"/>
        <w:right w:val="none" w:sz="0" w:space="0" w:color="auto"/>
      </w:divBdr>
    </w:div>
    <w:div w:id="1777947977">
      <w:bodyDiv w:val="1"/>
      <w:marLeft w:val="0"/>
      <w:marRight w:val="0"/>
      <w:marTop w:val="0"/>
      <w:marBottom w:val="0"/>
      <w:divBdr>
        <w:top w:val="none" w:sz="0" w:space="0" w:color="auto"/>
        <w:left w:val="none" w:sz="0" w:space="0" w:color="auto"/>
        <w:bottom w:val="none" w:sz="0" w:space="0" w:color="auto"/>
        <w:right w:val="none" w:sz="0" w:space="0" w:color="auto"/>
      </w:divBdr>
    </w:div>
    <w:div w:id="1792361980">
      <w:bodyDiv w:val="1"/>
      <w:marLeft w:val="0"/>
      <w:marRight w:val="0"/>
      <w:marTop w:val="0"/>
      <w:marBottom w:val="0"/>
      <w:divBdr>
        <w:top w:val="none" w:sz="0" w:space="0" w:color="auto"/>
        <w:left w:val="none" w:sz="0" w:space="0" w:color="auto"/>
        <w:bottom w:val="none" w:sz="0" w:space="0" w:color="auto"/>
        <w:right w:val="none" w:sz="0" w:space="0" w:color="auto"/>
      </w:divBdr>
    </w:div>
    <w:div w:id="1842045446">
      <w:bodyDiv w:val="1"/>
      <w:marLeft w:val="0"/>
      <w:marRight w:val="0"/>
      <w:marTop w:val="0"/>
      <w:marBottom w:val="0"/>
      <w:divBdr>
        <w:top w:val="none" w:sz="0" w:space="0" w:color="auto"/>
        <w:left w:val="none" w:sz="0" w:space="0" w:color="auto"/>
        <w:bottom w:val="none" w:sz="0" w:space="0" w:color="auto"/>
        <w:right w:val="none" w:sz="0" w:space="0" w:color="auto"/>
      </w:divBdr>
    </w:div>
    <w:div w:id="1848207099">
      <w:bodyDiv w:val="1"/>
      <w:marLeft w:val="0"/>
      <w:marRight w:val="0"/>
      <w:marTop w:val="0"/>
      <w:marBottom w:val="0"/>
      <w:divBdr>
        <w:top w:val="none" w:sz="0" w:space="0" w:color="auto"/>
        <w:left w:val="none" w:sz="0" w:space="0" w:color="auto"/>
        <w:bottom w:val="none" w:sz="0" w:space="0" w:color="auto"/>
        <w:right w:val="none" w:sz="0" w:space="0" w:color="auto"/>
      </w:divBdr>
    </w:div>
    <w:div w:id="1874540873">
      <w:bodyDiv w:val="1"/>
      <w:marLeft w:val="0"/>
      <w:marRight w:val="0"/>
      <w:marTop w:val="0"/>
      <w:marBottom w:val="0"/>
      <w:divBdr>
        <w:top w:val="none" w:sz="0" w:space="0" w:color="auto"/>
        <w:left w:val="none" w:sz="0" w:space="0" w:color="auto"/>
        <w:bottom w:val="none" w:sz="0" w:space="0" w:color="auto"/>
        <w:right w:val="none" w:sz="0" w:space="0" w:color="auto"/>
      </w:divBdr>
    </w:div>
    <w:div w:id="1903977537">
      <w:bodyDiv w:val="1"/>
      <w:marLeft w:val="0"/>
      <w:marRight w:val="0"/>
      <w:marTop w:val="0"/>
      <w:marBottom w:val="0"/>
      <w:divBdr>
        <w:top w:val="none" w:sz="0" w:space="0" w:color="auto"/>
        <w:left w:val="none" w:sz="0" w:space="0" w:color="auto"/>
        <w:bottom w:val="none" w:sz="0" w:space="0" w:color="auto"/>
        <w:right w:val="none" w:sz="0" w:space="0" w:color="auto"/>
      </w:divBdr>
    </w:div>
    <w:div w:id="1922905339">
      <w:bodyDiv w:val="1"/>
      <w:marLeft w:val="0"/>
      <w:marRight w:val="0"/>
      <w:marTop w:val="0"/>
      <w:marBottom w:val="0"/>
      <w:divBdr>
        <w:top w:val="none" w:sz="0" w:space="0" w:color="auto"/>
        <w:left w:val="none" w:sz="0" w:space="0" w:color="auto"/>
        <w:bottom w:val="none" w:sz="0" w:space="0" w:color="auto"/>
        <w:right w:val="none" w:sz="0" w:space="0" w:color="auto"/>
      </w:divBdr>
    </w:div>
    <w:div w:id="1926306657">
      <w:bodyDiv w:val="1"/>
      <w:marLeft w:val="0"/>
      <w:marRight w:val="0"/>
      <w:marTop w:val="0"/>
      <w:marBottom w:val="0"/>
      <w:divBdr>
        <w:top w:val="none" w:sz="0" w:space="0" w:color="auto"/>
        <w:left w:val="none" w:sz="0" w:space="0" w:color="auto"/>
        <w:bottom w:val="none" w:sz="0" w:space="0" w:color="auto"/>
        <w:right w:val="none" w:sz="0" w:space="0" w:color="auto"/>
      </w:divBdr>
    </w:div>
    <w:div w:id="1937789698">
      <w:bodyDiv w:val="1"/>
      <w:marLeft w:val="0"/>
      <w:marRight w:val="0"/>
      <w:marTop w:val="0"/>
      <w:marBottom w:val="0"/>
      <w:divBdr>
        <w:top w:val="none" w:sz="0" w:space="0" w:color="auto"/>
        <w:left w:val="none" w:sz="0" w:space="0" w:color="auto"/>
        <w:bottom w:val="none" w:sz="0" w:space="0" w:color="auto"/>
        <w:right w:val="none" w:sz="0" w:space="0" w:color="auto"/>
      </w:divBdr>
    </w:div>
    <w:div w:id="1971547930">
      <w:bodyDiv w:val="1"/>
      <w:marLeft w:val="0"/>
      <w:marRight w:val="0"/>
      <w:marTop w:val="0"/>
      <w:marBottom w:val="0"/>
      <w:divBdr>
        <w:top w:val="none" w:sz="0" w:space="0" w:color="auto"/>
        <w:left w:val="none" w:sz="0" w:space="0" w:color="auto"/>
        <w:bottom w:val="none" w:sz="0" w:space="0" w:color="auto"/>
        <w:right w:val="none" w:sz="0" w:space="0" w:color="auto"/>
      </w:divBdr>
    </w:div>
    <w:div w:id="1973052814">
      <w:bodyDiv w:val="1"/>
      <w:marLeft w:val="0"/>
      <w:marRight w:val="0"/>
      <w:marTop w:val="0"/>
      <w:marBottom w:val="0"/>
      <w:divBdr>
        <w:top w:val="none" w:sz="0" w:space="0" w:color="auto"/>
        <w:left w:val="none" w:sz="0" w:space="0" w:color="auto"/>
        <w:bottom w:val="none" w:sz="0" w:space="0" w:color="auto"/>
        <w:right w:val="none" w:sz="0" w:space="0" w:color="auto"/>
      </w:divBdr>
    </w:div>
    <w:div w:id="2014532243">
      <w:bodyDiv w:val="1"/>
      <w:marLeft w:val="0"/>
      <w:marRight w:val="0"/>
      <w:marTop w:val="0"/>
      <w:marBottom w:val="0"/>
      <w:divBdr>
        <w:top w:val="none" w:sz="0" w:space="0" w:color="auto"/>
        <w:left w:val="none" w:sz="0" w:space="0" w:color="auto"/>
        <w:bottom w:val="none" w:sz="0" w:space="0" w:color="auto"/>
        <w:right w:val="none" w:sz="0" w:space="0" w:color="auto"/>
      </w:divBdr>
    </w:div>
    <w:div w:id="2016953423">
      <w:bodyDiv w:val="1"/>
      <w:marLeft w:val="0"/>
      <w:marRight w:val="0"/>
      <w:marTop w:val="0"/>
      <w:marBottom w:val="0"/>
      <w:divBdr>
        <w:top w:val="none" w:sz="0" w:space="0" w:color="auto"/>
        <w:left w:val="none" w:sz="0" w:space="0" w:color="auto"/>
        <w:bottom w:val="none" w:sz="0" w:space="0" w:color="auto"/>
        <w:right w:val="none" w:sz="0" w:space="0" w:color="auto"/>
      </w:divBdr>
    </w:div>
    <w:div w:id="2019500237">
      <w:bodyDiv w:val="1"/>
      <w:marLeft w:val="0"/>
      <w:marRight w:val="0"/>
      <w:marTop w:val="0"/>
      <w:marBottom w:val="0"/>
      <w:divBdr>
        <w:top w:val="none" w:sz="0" w:space="0" w:color="auto"/>
        <w:left w:val="none" w:sz="0" w:space="0" w:color="auto"/>
        <w:bottom w:val="none" w:sz="0" w:space="0" w:color="auto"/>
        <w:right w:val="none" w:sz="0" w:space="0" w:color="auto"/>
      </w:divBdr>
    </w:div>
    <w:div w:id="2039354833">
      <w:bodyDiv w:val="1"/>
      <w:marLeft w:val="0"/>
      <w:marRight w:val="0"/>
      <w:marTop w:val="0"/>
      <w:marBottom w:val="0"/>
      <w:divBdr>
        <w:top w:val="none" w:sz="0" w:space="0" w:color="auto"/>
        <w:left w:val="none" w:sz="0" w:space="0" w:color="auto"/>
        <w:bottom w:val="none" w:sz="0" w:space="0" w:color="auto"/>
        <w:right w:val="none" w:sz="0" w:space="0" w:color="auto"/>
      </w:divBdr>
    </w:div>
    <w:div w:id="2041737863">
      <w:bodyDiv w:val="1"/>
      <w:marLeft w:val="0"/>
      <w:marRight w:val="0"/>
      <w:marTop w:val="0"/>
      <w:marBottom w:val="0"/>
      <w:divBdr>
        <w:top w:val="none" w:sz="0" w:space="0" w:color="auto"/>
        <w:left w:val="none" w:sz="0" w:space="0" w:color="auto"/>
        <w:bottom w:val="none" w:sz="0" w:space="0" w:color="auto"/>
        <w:right w:val="none" w:sz="0" w:space="0" w:color="auto"/>
      </w:divBdr>
    </w:div>
    <w:div w:id="2049378359">
      <w:bodyDiv w:val="1"/>
      <w:marLeft w:val="0"/>
      <w:marRight w:val="0"/>
      <w:marTop w:val="0"/>
      <w:marBottom w:val="0"/>
      <w:divBdr>
        <w:top w:val="none" w:sz="0" w:space="0" w:color="auto"/>
        <w:left w:val="none" w:sz="0" w:space="0" w:color="auto"/>
        <w:bottom w:val="none" w:sz="0" w:space="0" w:color="auto"/>
        <w:right w:val="none" w:sz="0" w:space="0" w:color="auto"/>
      </w:divBdr>
    </w:div>
    <w:div w:id="2057851161">
      <w:bodyDiv w:val="1"/>
      <w:marLeft w:val="0"/>
      <w:marRight w:val="0"/>
      <w:marTop w:val="0"/>
      <w:marBottom w:val="0"/>
      <w:divBdr>
        <w:top w:val="none" w:sz="0" w:space="0" w:color="auto"/>
        <w:left w:val="none" w:sz="0" w:space="0" w:color="auto"/>
        <w:bottom w:val="none" w:sz="0" w:space="0" w:color="auto"/>
        <w:right w:val="none" w:sz="0" w:space="0" w:color="auto"/>
      </w:divBdr>
    </w:div>
    <w:div w:id="2084179305">
      <w:bodyDiv w:val="1"/>
      <w:marLeft w:val="0"/>
      <w:marRight w:val="0"/>
      <w:marTop w:val="0"/>
      <w:marBottom w:val="0"/>
      <w:divBdr>
        <w:top w:val="none" w:sz="0" w:space="0" w:color="auto"/>
        <w:left w:val="none" w:sz="0" w:space="0" w:color="auto"/>
        <w:bottom w:val="none" w:sz="0" w:space="0" w:color="auto"/>
        <w:right w:val="none" w:sz="0" w:space="0" w:color="auto"/>
      </w:divBdr>
    </w:div>
    <w:div w:id="2111781551">
      <w:bodyDiv w:val="1"/>
      <w:marLeft w:val="0"/>
      <w:marRight w:val="0"/>
      <w:marTop w:val="0"/>
      <w:marBottom w:val="0"/>
      <w:divBdr>
        <w:top w:val="none" w:sz="0" w:space="0" w:color="auto"/>
        <w:left w:val="none" w:sz="0" w:space="0" w:color="auto"/>
        <w:bottom w:val="none" w:sz="0" w:space="0" w:color="auto"/>
        <w:right w:val="none" w:sz="0" w:space="0" w:color="auto"/>
      </w:divBdr>
    </w:div>
    <w:div w:id="2117946086">
      <w:bodyDiv w:val="1"/>
      <w:marLeft w:val="0"/>
      <w:marRight w:val="0"/>
      <w:marTop w:val="0"/>
      <w:marBottom w:val="0"/>
      <w:divBdr>
        <w:top w:val="none" w:sz="0" w:space="0" w:color="auto"/>
        <w:left w:val="none" w:sz="0" w:space="0" w:color="auto"/>
        <w:bottom w:val="none" w:sz="0" w:space="0" w:color="auto"/>
        <w:right w:val="none" w:sz="0" w:space="0" w:color="auto"/>
      </w:divBdr>
    </w:div>
    <w:div w:id="21401484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header" Target="header9.xml"/><Relationship Id="rId39" Type="http://schemas.openxmlformats.org/officeDocument/2006/relationships/image" Target="media/image10.png"/><Relationship Id="rId21" Type="http://schemas.openxmlformats.org/officeDocument/2006/relationships/image" Target="media/image2.png"/><Relationship Id="rId34" Type="http://schemas.openxmlformats.org/officeDocument/2006/relationships/image" Target="media/image5.png"/><Relationship Id="rId42" Type="http://schemas.openxmlformats.org/officeDocument/2006/relationships/image" Target="media/image13.png"/><Relationship Id="rId47" Type="http://schemas.openxmlformats.org/officeDocument/2006/relationships/image" Target="media/image18.png"/><Relationship Id="rId50" Type="http://schemas.openxmlformats.org/officeDocument/2006/relationships/chart" Target="charts/chart2.xml"/><Relationship Id="rId55" Type="http://schemas.openxmlformats.org/officeDocument/2006/relationships/chart" Target="charts/chart7.xml"/><Relationship Id="rId63" Type="http://schemas.openxmlformats.org/officeDocument/2006/relationships/chart" Target="charts/chart15.xml"/><Relationship Id="rId68" Type="http://schemas.openxmlformats.org/officeDocument/2006/relationships/hyperlink" Target="mailto:titiesovari@gmail.co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header" Target="header1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footer" Target="footer7.xml"/><Relationship Id="rId32" Type="http://schemas.openxmlformats.org/officeDocument/2006/relationships/image" Target="media/image3.png"/><Relationship Id="rId37" Type="http://schemas.openxmlformats.org/officeDocument/2006/relationships/image" Target="media/image8.png"/><Relationship Id="rId40" Type="http://schemas.openxmlformats.org/officeDocument/2006/relationships/image" Target="media/image11.png"/><Relationship Id="rId45" Type="http://schemas.openxmlformats.org/officeDocument/2006/relationships/image" Target="media/image16.png"/><Relationship Id="rId53" Type="http://schemas.openxmlformats.org/officeDocument/2006/relationships/chart" Target="charts/chart5.xml"/><Relationship Id="rId58" Type="http://schemas.openxmlformats.org/officeDocument/2006/relationships/chart" Target="charts/chart10.xml"/><Relationship Id="rId66" Type="http://schemas.openxmlformats.org/officeDocument/2006/relationships/chart" Target="charts/chart18.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header" Target="header8.xml"/><Relationship Id="rId28" Type="http://schemas.openxmlformats.org/officeDocument/2006/relationships/header" Target="header10.xml"/><Relationship Id="rId36" Type="http://schemas.openxmlformats.org/officeDocument/2006/relationships/image" Target="media/image7.png"/><Relationship Id="rId49" Type="http://schemas.openxmlformats.org/officeDocument/2006/relationships/chart" Target="charts/chart1.xml"/><Relationship Id="rId57" Type="http://schemas.openxmlformats.org/officeDocument/2006/relationships/chart" Target="charts/chart9.xml"/><Relationship Id="rId61" Type="http://schemas.openxmlformats.org/officeDocument/2006/relationships/chart" Target="charts/chart13.xml"/><Relationship Id="rId10" Type="http://schemas.openxmlformats.org/officeDocument/2006/relationships/header" Target="header2.xml"/><Relationship Id="rId19" Type="http://schemas.openxmlformats.org/officeDocument/2006/relationships/header" Target="header6.xml"/><Relationship Id="rId31" Type="http://schemas.openxmlformats.org/officeDocument/2006/relationships/footer" Target="footer11.xml"/><Relationship Id="rId44" Type="http://schemas.openxmlformats.org/officeDocument/2006/relationships/image" Target="media/image15.png"/><Relationship Id="rId52" Type="http://schemas.openxmlformats.org/officeDocument/2006/relationships/chart" Target="charts/chart4.xml"/><Relationship Id="rId60" Type="http://schemas.openxmlformats.org/officeDocument/2006/relationships/chart" Target="charts/chart12.xml"/><Relationship Id="rId65" Type="http://schemas.openxmlformats.org/officeDocument/2006/relationships/chart" Target="charts/chart17.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eader" Target="header7.xml"/><Relationship Id="rId27" Type="http://schemas.openxmlformats.org/officeDocument/2006/relationships/footer" Target="footer9.xml"/><Relationship Id="rId30" Type="http://schemas.openxmlformats.org/officeDocument/2006/relationships/footer" Target="footer10.xml"/><Relationship Id="rId35" Type="http://schemas.openxmlformats.org/officeDocument/2006/relationships/image" Target="media/image6.jpeg"/><Relationship Id="rId43" Type="http://schemas.openxmlformats.org/officeDocument/2006/relationships/image" Target="media/image14.PNG"/><Relationship Id="rId48" Type="http://schemas.openxmlformats.org/officeDocument/2006/relationships/image" Target="media/image19.png"/><Relationship Id="rId56" Type="http://schemas.openxmlformats.org/officeDocument/2006/relationships/chart" Target="charts/chart8.xml"/><Relationship Id="rId64" Type="http://schemas.openxmlformats.org/officeDocument/2006/relationships/chart" Target="charts/chart16.xml"/><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chart" Target="charts/chart3.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footer" Target="footer8.xml"/><Relationship Id="rId33" Type="http://schemas.openxmlformats.org/officeDocument/2006/relationships/image" Target="media/image4.png"/><Relationship Id="rId38" Type="http://schemas.openxmlformats.org/officeDocument/2006/relationships/image" Target="media/image9.png"/><Relationship Id="rId46" Type="http://schemas.openxmlformats.org/officeDocument/2006/relationships/image" Target="media/image17.png"/><Relationship Id="rId59" Type="http://schemas.openxmlformats.org/officeDocument/2006/relationships/chart" Target="charts/chart11.xml"/><Relationship Id="rId67" Type="http://schemas.openxmlformats.org/officeDocument/2006/relationships/image" Target="media/image20.JPG"/><Relationship Id="rId20" Type="http://schemas.openxmlformats.org/officeDocument/2006/relationships/footer" Target="footer6.xml"/><Relationship Id="rId41" Type="http://schemas.openxmlformats.org/officeDocument/2006/relationships/image" Target="media/image12.png"/><Relationship Id="rId54" Type="http://schemas.openxmlformats.org/officeDocument/2006/relationships/chart" Target="charts/chart6.xml"/><Relationship Id="rId62" Type="http://schemas.openxmlformats.org/officeDocument/2006/relationships/chart" Target="charts/chart14.xml"/><Relationship Id="rId7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Zotero%20Standalone\extensions\zoteroWinWordIntegration@zotero.org\install\Zotero.dot"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E:\5113100083\hasil%20ujicoba.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E:\5113100083\hasil%20ujicoba.xlsx"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file:///E:\5113100083\hasil%20ujicoba.xlsx" TargetMode="External"/><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oleObject" Target="file:///E:\5113100083\hasil%20ujicoba.xlsx" TargetMode="External"/><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oleObject" Target="file:///E:\5113100083\hasil%20ujicoba.xlsx" TargetMode="External"/><Relationship Id="rId2" Type="http://schemas.microsoft.com/office/2011/relationships/chartColorStyle" Target="colors13.xml"/><Relationship Id="rId1" Type="http://schemas.microsoft.com/office/2011/relationships/chartStyle" Target="style13.xml"/></Relationships>
</file>

<file path=word/charts/_rels/chart14.xml.rels><?xml version="1.0" encoding="UTF-8" standalone="yes"?>
<Relationships xmlns="http://schemas.openxmlformats.org/package/2006/relationships"><Relationship Id="rId3" Type="http://schemas.openxmlformats.org/officeDocument/2006/relationships/oleObject" Target="file:///E:\5113100083\hasil%20ujicoba.xlsx" TargetMode="External"/><Relationship Id="rId2" Type="http://schemas.microsoft.com/office/2011/relationships/chartColorStyle" Target="colors14.xml"/><Relationship Id="rId1" Type="http://schemas.microsoft.com/office/2011/relationships/chartStyle" Target="style14.xml"/></Relationships>
</file>

<file path=word/charts/_rels/chart15.xml.rels><?xml version="1.0" encoding="UTF-8" standalone="yes"?>
<Relationships xmlns="http://schemas.openxmlformats.org/package/2006/relationships"><Relationship Id="rId3" Type="http://schemas.openxmlformats.org/officeDocument/2006/relationships/oleObject" Target="file:///E:\5113100083\hasil%20ujicoba.xlsx" TargetMode="External"/><Relationship Id="rId2" Type="http://schemas.microsoft.com/office/2011/relationships/chartColorStyle" Target="colors15.xml"/><Relationship Id="rId1" Type="http://schemas.microsoft.com/office/2011/relationships/chartStyle" Target="style15.xml"/></Relationships>
</file>

<file path=word/charts/_rels/chart16.xml.rels><?xml version="1.0" encoding="UTF-8" standalone="yes"?>
<Relationships xmlns="http://schemas.openxmlformats.org/package/2006/relationships"><Relationship Id="rId3" Type="http://schemas.openxmlformats.org/officeDocument/2006/relationships/oleObject" Target="file:///E:\5113100083\hasil%20ujicoba.xlsx" TargetMode="External"/><Relationship Id="rId2" Type="http://schemas.microsoft.com/office/2011/relationships/chartColorStyle" Target="colors16.xml"/><Relationship Id="rId1" Type="http://schemas.microsoft.com/office/2011/relationships/chartStyle" Target="style16.xml"/></Relationships>
</file>

<file path=word/charts/_rels/chart17.xml.rels><?xml version="1.0" encoding="UTF-8" standalone="yes"?>
<Relationships xmlns="http://schemas.openxmlformats.org/package/2006/relationships"><Relationship Id="rId3" Type="http://schemas.openxmlformats.org/officeDocument/2006/relationships/oleObject" Target="file:///E:\5113100083\hasil%20ujicoba.xlsx" TargetMode="External"/><Relationship Id="rId2" Type="http://schemas.microsoft.com/office/2011/relationships/chartColorStyle" Target="colors17.xml"/><Relationship Id="rId1" Type="http://schemas.microsoft.com/office/2011/relationships/chartStyle" Target="style17.xml"/></Relationships>
</file>

<file path=word/charts/_rels/chart18.xml.rels><?xml version="1.0" encoding="UTF-8" standalone="yes"?>
<Relationships xmlns="http://schemas.openxmlformats.org/package/2006/relationships"><Relationship Id="rId3" Type="http://schemas.openxmlformats.org/officeDocument/2006/relationships/oleObject" Target="file:///E:\5113100083\hasil%20ujicoba.xlsx" TargetMode="External"/><Relationship Id="rId2" Type="http://schemas.microsoft.com/office/2011/relationships/chartColorStyle" Target="colors18.xml"/><Relationship Id="rId1" Type="http://schemas.microsoft.com/office/2011/relationships/chartStyle" Target="style18.xml"/></Relationships>
</file>

<file path=word/charts/_rels/chart2.xml.rels><?xml version="1.0" encoding="UTF-8" standalone="yes"?>
<Relationships xmlns="http://schemas.openxmlformats.org/package/2006/relationships"><Relationship Id="rId3" Type="http://schemas.openxmlformats.org/officeDocument/2006/relationships/oleObject" Target="file:///E:\5113100083\hasil%20ujicoba.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E:\5113100083\hasil%20ujicoba.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E:\5113100083\hasil%20ujicoba.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E:\5113100083\hasil%20ujicoba.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E:\5113100083\hasil%20ujicoba.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E:\5113100083\hasil%20ujicoba.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E:\5113100083\hasil%20ujicoba.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E:\5113100083\hasil%20ujicoba.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6239456369323699"/>
          <c:y val="3.9747064137308039E-2"/>
          <c:w val="0.79993420343005073"/>
          <c:h val="0.77659996322115787"/>
        </c:manualLayout>
      </c:layout>
      <c:lineChart>
        <c:grouping val="standard"/>
        <c:varyColors val="0"/>
        <c:ser>
          <c:idx val="0"/>
          <c:order val="0"/>
          <c:tx>
            <c:v>AODV Original - Black Hole</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Sheet1!$L$39:$L$43</c:f>
              <c:strCache>
                <c:ptCount val="5"/>
                <c:pt idx="0">
                  <c:v>Tidak Ada</c:v>
                </c:pt>
                <c:pt idx="1">
                  <c:v>1 Node</c:v>
                </c:pt>
                <c:pt idx="2">
                  <c:v>2 Node</c:v>
                </c:pt>
                <c:pt idx="3">
                  <c:v>3 Node</c:v>
                </c:pt>
                <c:pt idx="4">
                  <c:v>4 Node</c:v>
                </c:pt>
              </c:strCache>
            </c:strRef>
          </c:cat>
          <c:val>
            <c:numRef>
              <c:f>Sheet1!$M$39:$M$43</c:f>
              <c:numCache>
                <c:formatCode>General</c:formatCode>
                <c:ptCount val="5"/>
                <c:pt idx="0">
                  <c:v>0.94440000000000002</c:v>
                </c:pt>
                <c:pt idx="1">
                  <c:v>0.15609999999999999</c:v>
                </c:pt>
                <c:pt idx="2">
                  <c:v>2.23E-2</c:v>
                </c:pt>
                <c:pt idx="3">
                  <c:v>2.0266666666666665E-2</c:v>
                </c:pt>
                <c:pt idx="4">
                  <c:v>1.7000000000000001E-2</c:v>
                </c:pt>
              </c:numCache>
            </c:numRef>
          </c:val>
          <c:smooth val="0"/>
        </c:ser>
        <c:ser>
          <c:idx val="1"/>
          <c:order val="1"/>
          <c:tx>
            <c:v>AODV Modifikasi - Black Hole</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Sheet1!$N$39:$N$43</c:f>
              <c:numCache>
                <c:formatCode>General</c:formatCode>
                <c:ptCount val="5"/>
                <c:pt idx="0">
                  <c:v>0.96060000000000001</c:v>
                </c:pt>
                <c:pt idx="1">
                  <c:v>0.5389666666666667</c:v>
                </c:pt>
                <c:pt idx="2">
                  <c:v>0.39093333333333335</c:v>
                </c:pt>
                <c:pt idx="3">
                  <c:v>0.2596</c:v>
                </c:pt>
                <c:pt idx="4">
                  <c:v>0.30719999999999997</c:v>
                </c:pt>
              </c:numCache>
            </c:numRef>
          </c:val>
          <c:smooth val="0"/>
        </c:ser>
        <c:ser>
          <c:idx val="2"/>
          <c:order val="2"/>
          <c:tx>
            <c:v>AODV Original - Worm Hole</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(Sheet1!$M$39,Sheet1!$M$44:$M$47)</c:f>
              <c:numCache>
                <c:formatCode>General</c:formatCode>
                <c:ptCount val="5"/>
                <c:pt idx="0">
                  <c:v>0.94440000000000002</c:v>
                </c:pt>
                <c:pt idx="1">
                  <c:v>0.1847</c:v>
                </c:pt>
                <c:pt idx="2">
                  <c:v>7.9533333333333331E-2</c:v>
                </c:pt>
                <c:pt idx="3">
                  <c:v>7.060000000000001E-2</c:v>
                </c:pt>
                <c:pt idx="4">
                  <c:v>2.8200000000000003E-2</c:v>
                </c:pt>
              </c:numCache>
            </c:numRef>
          </c:val>
          <c:smooth val="0"/>
        </c:ser>
        <c:ser>
          <c:idx val="3"/>
          <c:order val="3"/>
          <c:tx>
            <c:v>AODV Modifikasi - Worm Hole</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(Sheet1!$N$39,Sheet1!$N$44:$N$47)</c:f>
              <c:numCache>
                <c:formatCode>General</c:formatCode>
                <c:ptCount val="5"/>
                <c:pt idx="0">
                  <c:v>0.96060000000000001</c:v>
                </c:pt>
                <c:pt idx="1">
                  <c:v>0.49286666666666662</c:v>
                </c:pt>
                <c:pt idx="2">
                  <c:v>0.46966666666666668</c:v>
                </c:pt>
                <c:pt idx="3">
                  <c:v>0.35693333333333332</c:v>
                </c:pt>
                <c:pt idx="4">
                  <c:v>0.27446666666666664</c:v>
                </c:pt>
              </c:numCache>
            </c:numRef>
          </c:val>
          <c:smooth val="0"/>
        </c:ser>
        <c:ser>
          <c:idx val="4"/>
          <c:order val="4"/>
          <c:tx>
            <c:v>AODV Original - Kombinasi</c:v>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(Sheet1!$M$39,Sheet1!$M$38,Sheet1!$M$48,Sheet1!$M$37,Sheet1!$M$49)</c:f>
              <c:numCache>
                <c:formatCode>General</c:formatCode>
                <c:ptCount val="5"/>
                <c:pt idx="0">
                  <c:v>0.94440000000000002</c:v>
                </c:pt>
                <c:pt idx="2">
                  <c:v>7.7666666666666662E-2</c:v>
                </c:pt>
                <c:pt idx="4">
                  <c:v>6.7333333333333334E-3</c:v>
                </c:pt>
              </c:numCache>
            </c:numRef>
          </c:val>
          <c:smooth val="0"/>
        </c:ser>
        <c:ser>
          <c:idx val="5"/>
          <c:order val="5"/>
          <c:tx>
            <c:v>AODV Modifikasi - Kombinasi</c:v>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(Sheet1!$N$39,Sheet1!$N$38,Sheet1!$N$48,Sheet1!$N$37,Sheet1!$N$49)</c:f>
              <c:numCache>
                <c:formatCode>General</c:formatCode>
                <c:ptCount val="5"/>
                <c:pt idx="0">
                  <c:v>0.96060000000000001</c:v>
                </c:pt>
                <c:pt idx="2">
                  <c:v>0.5619333333333334</c:v>
                </c:pt>
                <c:pt idx="4">
                  <c:v>0.34789999999999993</c:v>
                </c:pt>
              </c:numCache>
            </c:numRef>
          </c:val>
          <c:smooth val="0"/>
        </c:ser>
        <c:dLbls>
          <c:showLegendKey val="0"/>
          <c:showVal val="0"/>
          <c:showCatName val="0"/>
          <c:showSerName val="0"/>
          <c:showPercent val="0"/>
          <c:showBubbleSize val="0"/>
        </c:dLbls>
        <c:marker val="1"/>
        <c:smooth val="0"/>
        <c:axId val="479112704"/>
        <c:axId val="479115056"/>
      </c:lineChart>
      <c:catAx>
        <c:axId val="47911270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Jumlah Malicious Node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479115056"/>
        <c:crosses val="autoZero"/>
        <c:auto val="1"/>
        <c:lblAlgn val="ctr"/>
        <c:lblOffset val="100"/>
        <c:noMultiLvlLbl val="0"/>
      </c:catAx>
      <c:valAx>
        <c:axId val="479115056"/>
        <c:scaling>
          <c:orientation val="minMax"/>
          <c:max val="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Packet Delivery Ratio</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479112704"/>
        <c:crosses val="autoZero"/>
        <c:crossBetween val="between"/>
      </c:valAx>
      <c:spPr>
        <a:noFill/>
        <a:ln>
          <a:noFill/>
        </a:ln>
        <a:effectLst/>
      </c:spPr>
    </c:plotArea>
    <c:legend>
      <c:legendPos val="b"/>
      <c:layout>
        <c:manualLayout>
          <c:xMode val="edge"/>
          <c:yMode val="edge"/>
          <c:x val="0.50563234818250469"/>
          <c:y val="2.8503602654763729E-2"/>
          <c:w val="0.47503667349800455"/>
          <c:h val="0.27256164635471519"/>
        </c:manualLayout>
      </c:layout>
      <c:overlay val="0"/>
      <c:spPr>
        <a:solidFill>
          <a:schemeClr val="bg1"/>
        </a:solidFill>
        <a:ln>
          <a:solidFill>
            <a:schemeClr val="bg2"/>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6239456369323699"/>
          <c:y val="4.2759961127308066E-2"/>
          <c:w val="0.79993420343005073"/>
          <c:h val="0.77005241691727311"/>
        </c:manualLayout>
      </c:layout>
      <c:lineChart>
        <c:grouping val="standard"/>
        <c:varyColors val="0"/>
        <c:ser>
          <c:idx val="0"/>
          <c:order val="0"/>
          <c:tx>
            <c:v>AODV Original - Black Hole</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Sheet2!$I$4:$I$8</c:f>
              <c:strCache>
                <c:ptCount val="5"/>
                <c:pt idx="0">
                  <c:v>Tidak Ada</c:v>
                </c:pt>
                <c:pt idx="1">
                  <c:v>1 Node</c:v>
                </c:pt>
                <c:pt idx="2">
                  <c:v>2 Node</c:v>
                </c:pt>
                <c:pt idx="3">
                  <c:v>3 Node</c:v>
                </c:pt>
                <c:pt idx="4">
                  <c:v>4 Node</c:v>
                </c:pt>
              </c:strCache>
            </c:strRef>
          </c:cat>
          <c:val>
            <c:numRef>
              <c:f>Sheet2!$J$4:$J$8</c:f>
              <c:numCache>
                <c:formatCode>General</c:formatCode>
                <c:ptCount val="5"/>
                <c:pt idx="0">
                  <c:v>0.97960000000000003</c:v>
                </c:pt>
                <c:pt idx="1">
                  <c:v>0.33476666666666666</c:v>
                </c:pt>
                <c:pt idx="2">
                  <c:v>0.17876666666666666</c:v>
                </c:pt>
                <c:pt idx="3">
                  <c:v>0.10489999999999999</c:v>
                </c:pt>
                <c:pt idx="4">
                  <c:v>0.10373333333333333</c:v>
                </c:pt>
              </c:numCache>
            </c:numRef>
          </c:val>
          <c:smooth val="0"/>
        </c:ser>
        <c:ser>
          <c:idx val="1"/>
          <c:order val="1"/>
          <c:tx>
            <c:v>AODV Modifikasi - Black Hole</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Sheet2!$K$4:$K$8</c:f>
              <c:numCache>
                <c:formatCode>General</c:formatCode>
                <c:ptCount val="5"/>
                <c:pt idx="0">
                  <c:v>0.93779999999999986</c:v>
                </c:pt>
                <c:pt idx="1">
                  <c:v>0.53789999999999993</c:v>
                </c:pt>
                <c:pt idx="2">
                  <c:v>0.52059999999999995</c:v>
                </c:pt>
                <c:pt idx="3">
                  <c:v>0.47273333333333339</c:v>
                </c:pt>
                <c:pt idx="4">
                  <c:v>0.47343333333333337</c:v>
                </c:pt>
              </c:numCache>
            </c:numRef>
          </c:val>
          <c:smooth val="0"/>
        </c:ser>
        <c:ser>
          <c:idx val="2"/>
          <c:order val="2"/>
          <c:tx>
            <c:v>AODV Original - Worm Hole</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(Sheet2!$J$4,Sheet2!$J$9:$J$12)</c:f>
              <c:numCache>
                <c:formatCode>General</c:formatCode>
                <c:ptCount val="5"/>
                <c:pt idx="0">
                  <c:v>0.97960000000000003</c:v>
                </c:pt>
                <c:pt idx="1">
                  <c:v>0.28610000000000002</c:v>
                </c:pt>
                <c:pt idx="2">
                  <c:v>0.18696666666666664</c:v>
                </c:pt>
                <c:pt idx="3">
                  <c:v>0.12406666666666666</c:v>
                </c:pt>
                <c:pt idx="4">
                  <c:v>0.1032</c:v>
                </c:pt>
              </c:numCache>
            </c:numRef>
          </c:val>
          <c:smooth val="0"/>
        </c:ser>
        <c:ser>
          <c:idx val="3"/>
          <c:order val="3"/>
          <c:tx>
            <c:v>AODV Modifikasi - Worm Hole</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(Sheet2!$K$4,Sheet2!$K$9:$K$12)</c:f>
              <c:numCache>
                <c:formatCode>General</c:formatCode>
                <c:ptCount val="5"/>
                <c:pt idx="0">
                  <c:v>0.93779999999999986</c:v>
                </c:pt>
                <c:pt idx="1">
                  <c:v>0.50573333333333337</c:v>
                </c:pt>
                <c:pt idx="2">
                  <c:v>0.48766666666666669</c:v>
                </c:pt>
                <c:pt idx="3">
                  <c:v>0.42429999999999995</c:v>
                </c:pt>
                <c:pt idx="4">
                  <c:v>0.38440000000000002</c:v>
                </c:pt>
              </c:numCache>
            </c:numRef>
          </c:val>
          <c:smooth val="0"/>
        </c:ser>
        <c:ser>
          <c:idx val="4"/>
          <c:order val="4"/>
          <c:tx>
            <c:v>AODV Original - Kombinasi</c:v>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(Sheet2!$J$4,Sheet2!$J$3,Sheet2!$J$13,Sheet2!$J$2,Sheet2!$J$14)</c:f>
              <c:numCache>
                <c:formatCode>General</c:formatCode>
                <c:ptCount val="5"/>
                <c:pt idx="0">
                  <c:v>0.97960000000000003</c:v>
                </c:pt>
                <c:pt idx="2">
                  <c:v>0.30716666666666664</c:v>
                </c:pt>
                <c:pt idx="4">
                  <c:v>0.11109999999999999</c:v>
                </c:pt>
              </c:numCache>
            </c:numRef>
          </c:val>
          <c:smooth val="0"/>
        </c:ser>
        <c:ser>
          <c:idx val="5"/>
          <c:order val="5"/>
          <c:tx>
            <c:v>AODV Modifikasi - Kombinasi</c:v>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(Sheet2!$K$4,Sheet2!$K$3,Sheet2!$K$13,Sheet2!$K$2,Sheet2!$K$14)</c:f>
              <c:numCache>
                <c:formatCode>General</c:formatCode>
                <c:ptCount val="5"/>
                <c:pt idx="0">
                  <c:v>0.93779999999999986</c:v>
                </c:pt>
                <c:pt idx="2">
                  <c:v>0.5004333333333334</c:v>
                </c:pt>
                <c:pt idx="4">
                  <c:v>0.41403333333333331</c:v>
                </c:pt>
              </c:numCache>
            </c:numRef>
          </c:val>
          <c:smooth val="0"/>
        </c:ser>
        <c:dLbls>
          <c:showLegendKey val="0"/>
          <c:showVal val="0"/>
          <c:showCatName val="0"/>
          <c:showSerName val="0"/>
          <c:showPercent val="0"/>
          <c:showBubbleSize val="0"/>
        </c:dLbls>
        <c:marker val="1"/>
        <c:smooth val="0"/>
        <c:axId val="568063104"/>
        <c:axId val="565006336"/>
      </c:lineChart>
      <c:catAx>
        <c:axId val="56806310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Jumlah Malicious Node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565006336"/>
        <c:crosses val="autoZero"/>
        <c:auto val="1"/>
        <c:lblAlgn val="ctr"/>
        <c:lblOffset val="100"/>
        <c:noMultiLvlLbl val="0"/>
      </c:catAx>
      <c:valAx>
        <c:axId val="565006336"/>
        <c:scaling>
          <c:orientation val="minMax"/>
          <c:max val="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Packet Delivery Ratio</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568063104"/>
        <c:crosses val="autoZero"/>
        <c:crossBetween val="between"/>
      </c:valAx>
      <c:spPr>
        <a:noFill/>
        <a:ln>
          <a:noFill/>
        </a:ln>
        <a:effectLst/>
      </c:spPr>
    </c:plotArea>
    <c:legend>
      <c:legendPos val="b"/>
      <c:layout>
        <c:manualLayout>
          <c:xMode val="edge"/>
          <c:yMode val="edge"/>
          <c:x val="0.52275563585373741"/>
          <c:y val="1.5768845220878045E-2"/>
          <c:w val="0.46818735842951142"/>
          <c:h val="0.25478150615788409"/>
        </c:manualLayout>
      </c:layout>
      <c:overlay val="0"/>
      <c:spPr>
        <a:solidFill>
          <a:schemeClr val="bg1"/>
        </a:solidFill>
        <a:ln>
          <a:solidFill>
            <a:schemeClr val="bg2"/>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6239456369323699"/>
          <c:y val="4.4852191641182468E-2"/>
          <c:w val="0.79993420343005073"/>
          <c:h val="0.81180829460537618"/>
        </c:manualLayout>
      </c:layout>
      <c:lineChart>
        <c:grouping val="standard"/>
        <c:varyColors val="0"/>
        <c:ser>
          <c:idx val="0"/>
          <c:order val="0"/>
          <c:tx>
            <c:v>AODV Original - Black Hole</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Sheet2!$I$41:$I$45</c:f>
              <c:strCache>
                <c:ptCount val="5"/>
                <c:pt idx="0">
                  <c:v>Tidak Ada</c:v>
                </c:pt>
                <c:pt idx="1">
                  <c:v>1 Node</c:v>
                </c:pt>
                <c:pt idx="2">
                  <c:v>2 Node</c:v>
                </c:pt>
                <c:pt idx="3">
                  <c:v>3 Node</c:v>
                </c:pt>
                <c:pt idx="4">
                  <c:v>4 Node</c:v>
                </c:pt>
              </c:strCache>
            </c:strRef>
          </c:cat>
          <c:val>
            <c:numRef>
              <c:f>Sheet2!$J$41:$J$45</c:f>
              <c:numCache>
                <c:formatCode>General</c:formatCode>
                <c:ptCount val="5"/>
                <c:pt idx="0">
                  <c:v>0.96369999999999989</c:v>
                </c:pt>
                <c:pt idx="1">
                  <c:v>0.2291</c:v>
                </c:pt>
                <c:pt idx="2">
                  <c:v>6.8000000000000005E-3</c:v>
                </c:pt>
                <c:pt idx="3">
                  <c:v>3.4666666666666665E-2</c:v>
                </c:pt>
                <c:pt idx="4">
                  <c:v>1.5166666666666667E-2</c:v>
                </c:pt>
              </c:numCache>
            </c:numRef>
          </c:val>
          <c:smooth val="0"/>
        </c:ser>
        <c:ser>
          <c:idx val="1"/>
          <c:order val="1"/>
          <c:tx>
            <c:v>AODV Modifikasi - Black Hole</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Sheet2!$K$41:$K$45</c:f>
              <c:numCache>
                <c:formatCode>General</c:formatCode>
                <c:ptCount val="5"/>
                <c:pt idx="0">
                  <c:v>0.95379999999999987</c:v>
                </c:pt>
                <c:pt idx="1">
                  <c:v>0.78433333333333322</c:v>
                </c:pt>
                <c:pt idx="2">
                  <c:v>0.55953333333333333</c:v>
                </c:pt>
                <c:pt idx="3">
                  <c:v>0.53180000000000005</c:v>
                </c:pt>
                <c:pt idx="4">
                  <c:v>0.56513333333333338</c:v>
                </c:pt>
              </c:numCache>
            </c:numRef>
          </c:val>
          <c:smooth val="0"/>
        </c:ser>
        <c:ser>
          <c:idx val="2"/>
          <c:order val="2"/>
          <c:tx>
            <c:v>AODV Original - Worm Hole</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(Sheet2!$J$41,Sheet2!$J$46:$J$49)</c:f>
              <c:numCache>
                <c:formatCode>General</c:formatCode>
                <c:ptCount val="5"/>
                <c:pt idx="0">
                  <c:v>0.96369999999999989</c:v>
                </c:pt>
                <c:pt idx="1">
                  <c:v>0.25326666666666664</c:v>
                </c:pt>
                <c:pt idx="2">
                  <c:v>5.9666666666666666E-2</c:v>
                </c:pt>
                <c:pt idx="3">
                  <c:v>6.2300000000000001E-2</c:v>
                </c:pt>
                <c:pt idx="4">
                  <c:v>1.6033333333333333E-2</c:v>
                </c:pt>
              </c:numCache>
            </c:numRef>
          </c:val>
          <c:smooth val="0"/>
        </c:ser>
        <c:ser>
          <c:idx val="3"/>
          <c:order val="3"/>
          <c:tx>
            <c:v>AODV Modifikasi - Worm Hole</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(Sheet2!$K$41,Sheet2!$K$46:$K$49)</c:f>
              <c:numCache>
                <c:formatCode>General</c:formatCode>
                <c:ptCount val="5"/>
                <c:pt idx="0">
                  <c:v>0.95379999999999987</c:v>
                </c:pt>
                <c:pt idx="1">
                  <c:v>0.67753333333333332</c:v>
                </c:pt>
                <c:pt idx="2">
                  <c:v>0.56286666666666674</c:v>
                </c:pt>
                <c:pt idx="3">
                  <c:v>0.60716666666666663</c:v>
                </c:pt>
                <c:pt idx="4">
                  <c:v>0.60009999999999997</c:v>
                </c:pt>
              </c:numCache>
            </c:numRef>
          </c:val>
          <c:smooth val="0"/>
        </c:ser>
        <c:ser>
          <c:idx val="4"/>
          <c:order val="4"/>
          <c:tx>
            <c:v>AODV Original - Kombinasi</c:v>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(Sheet2!$J$41,Sheet2!$J$40,Sheet2!$J$50,Sheet2!$J$39,Sheet2!$J$51)</c:f>
              <c:numCache>
                <c:formatCode>General</c:formatCode>
                <c:ptCount val="5"/>
                <c:pt idx="0">
                  <c:v>0.96369999999999989</c:v>
                </c:pt>
                <c:pt idx="2">
                  <c:v>2.6800000000000001E-2</c:v>
                </c:pt>
                <c:pt idx="4">
                  <c:v>3.2999999999999995E-3</c:v>
                </c:pt>
              </c:numCache>
            </c:numRef>
          </c:val>
          <c:smooth val="0"/>
        </c:ser>
        <c:ser>
          <c:idx val="5"/>
          <c:order val="5"/>
          <c:tx>
            <c:v>AODV Modifikasi - Kombinasi</c:v>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(Sheet2!$K$41,Sheet2!$K$40,Sheet2!$K$50,Sheet2!$K$39,Sheet2!$K$51)</c:f>
              <c:numCache>
                <c:formatCode>General</c:formatCode>
                <c:ptCount val="5"/>
                <c:pt idx="0">
                  <c:v>0.95379999999999987</c:v>
                </c:pt>
                <c:pt idx="2">
                  <c:v>0.54880000000000007</c:v>
                </c:pt>
                <c:pt idx="4">
                  <c:v>0.55736666666666668</c:v>
                </c:pt>
              </c:numCache>
            </c:numRef>
          </c:val>
          <c:smooth val="0"/>
        </c:ser>
        <c:dLbls>
          <c:showLegendKey val="0"/>
          <c:showVal val="0"/>
          <c:showCatName val="0"/>
          <c:showSerName val="0"/>
          <c:showPercent val="0"/>
          <c:showBubbleSize val="0"/>
        </c:dLbls>
        <c:marker val="1"/>
        <c:smooth val="0"/>
        <c:axId val="565014960"/>
        <c:axId val="565007120"/>
      </c:lineChart>
      <c:catAx>
        <c:axId val="56501496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Jumlah Malicious Node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565007120"/>
        <c:crosses val="autoZero"/>
        <c:auto val="1"/>
        <c:lblAlgn val="ctr"/>
        <c:lblOffset val="100"/>
        <c:noMultiLvlLbl val="0"/>
      </c:catAx>
      <c:valAx>
        <c:axId val="565007120"/>
        <c:scaling>
          <c:orientation val="minMax"/>
          <c:max val="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Packet Delivery Ratio</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565014960"/>
        <c:crosses val="autoZero"/>
        <c:crossBetween val="between"/>
      </c:valAx>
      <c:spPr>
        <a:noFill/>
        <a:ln>
          <a:noFill/>
        </a:ln>
        <a:effectLst/>
      </c:spPr>
    </c:plotArea>
    <c:legend>
      <c:legendPos val="b"/>
      <c:layout>
        <c:manualLayout>
          <c:xMode val="edge"/>
          <c:yMode val="edge"/>
          <c:x val="0.51933097831949082"/>
          <c:y val="2.0470835640957741E-2"/>
          <c:w val="0.46818735842951142"/>
          <c:h val="0.24102643132911139"/>
        </c:manualLayout>
      </c:layout>
      <c:overlay val="0"/>
      <c:spPr>
        <a:solidFill>
          <a:schemeClr val="bg1"/>
        </a:solidFill>
        <a:ln>
          <a:solidFill>
            <a:schemeClr val="bg2"/>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6239456369323699"/>
          <c:y val="4.583333333333333E-2"/>
          <c:w val="0.79993420343005073"/>
          <c:h val="0.79102493438320209"/>
        </c:manualLayout>
      </c:layout>
      <c:lineChart>
        <c:grouping val="standard"/>
        <c:varyColors val="0"/>
        <c:ser>
          <c:idx val="0"/>
          <c:order val="0"/>
          <c:tx>
            <c:v>AODV Original - Black Hole</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Sheet2!$I$78:$I$82</c:f>
              <c:strCache>
                <c:ptCount val="5"/>
                <c:pt idx="0">
                  <c:v>Tidak Ada</c:v>
                </c:pt>
                <c:pt idx="1">
                  <c:v>1 Node</c:v>
                </c:pt>
                <c:pt idx="2">
                  <c:v>2 Node</c:v>
                </c:pt>
                <c:pt idx="3">
                  <c:v>3 Node</c:v>
                </c:pt>
                <c:pt idx="4">
                  <c:v>4 Node</c:v>
                </c:pt>
              </c:strCache>
            </c:strRef>
          </c:cat>
          <c:val>
            <c:numRef>
              <c:f>Sheet2!$J$78:$J$82</c:f>
              <c:numCache>
                <c:formatCode>General</c:formatCode>
                <c:ptCount val="5"/>
                <c:pt idx="0">
                  <c:v>0.94550000000000001</c:v>
                </c:pt>
                <c:pt idx="1">
                  <c:v>0.22840000000000002</c:v>
                </c:pt>
                <c:pt idx="2">
                  <c:v>0.10299999999999999</c:v>
                </c:pt>
                <c:pt idx="3">
                  <c:v>8.1966666666666674E-2</c:v>
                </c:pt>
                <c:pt idx="4">
                  <c:v>4.6100000000000002E-2</c:v>
                </c:pt>
              </c:numCache>
            </c:numRef>
          </c:val>
          <c:smooth val="0"/>
        </c:ser>
        <c:ser>
          <c:idx val="1"/>
          <c:order val="1"/>
          <c:tx>
            <c:v>AODV Modifikasi - Black Hole</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Sheet2!$K$78:$K$82</c:f>
              <c:numCache>
                <c:formatCode>General</c:formatCode>
                <c:ptCount val="5"/>
                <c:pt idx="0">
                  <c:v>0.95879999999999999</c:v>
                </c:pt>
                <c:pt idx="1">
                  <c:v>0.66063333333333329</c:v>
                </c:pt>
                <c:pt idx="2">
                  <c:v>0.61266666666666658</c:v>
                </c:pt>
                <c:pt idx="3">
                  <c:v>0.54546666666666666</c:v>
                </c:pt>
                <c:pt idx="4">
                  <c:v>0.51190000000000002</c:v>
                </c:pt>
              </c:numCache>
            </c:numRef>
          </c:val>
          <c:smooth val="0"/>
        </c:ser>
        <c:ser>
          <c:idx val="2"/>
          <c:order val="2"/>
          <c:tx>
            <c:v>AODV Original - Worm Hole</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(Sheet2!$J$78,Sheet2!$J$83:$J$86)</c:f>
              <c:numCache>
                <c:formatCode>General</c:formatCode>
                <c:ptCount val="5"/>
                <c:pt idx="0">
                  <c:v>0.94550000000000001</c:v>
                </c:pt>
                <c:pt idx="1">
                  <c:v>0.26176666666666665</c:v>
                </c:pt>
                <c:pt idx="2">
                  <c:v>0.12466666666666666</c:v>
                </c:pt>
                <c:pt idx="3">
                  <c:v>0.151</c:v>
                </c:pt>
                <c:pt idx="4">
                  <c:v>3.49E-2</c:v>
                </c:pt>
              </c:numCache>
            </c:numRef>
          </c:val>
          <c:smooth val="0"/>
        </c:ser>
        <c:ser>
          <c:idx val="3"/>
          <c:order val="3"/>
          <c:tx>
            <c:v>AODV Modifikasi - Worm Hole</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(Sheet2!$K$78,Sheet2!$K$83:$K$86)</c:f>
              <c:numCache>
                <c:formatCode>General</c:formatCode>
                <c:ptCount val="5"/>
                <c:pt idx="0">
                  <c:v>0.95879999999999999</c:v>
                </c:pt>
                <c:pt idx="1">
                  <c:v>0.60716666666666663</c:v>
                </c:pt>
                <c:pt idx="2">
                  <c:v>0.62429999999999997</c:v>
                </c:pt>
                <c:pt idx="3">
                  <c:v>0.57123333333333326</c:v>
                </c:pt>
                <c:pt idx="4">
                  <c:v>0.44350000000000001</c:v>
                </c:pt>
              </c:numCache>
            </c:numRef>
          </c:val>
          <c:smooth val="0"/>
        </c:ser>
        <c:ser>
          <c:idx val="4"/>
          <c:order val="4"/>
          <c:tx>
            <c:v>AODV Original - Kombinasi</c:v>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(Sheet2!$J$78,Sheet2!$J$77,Sheet2!$J$87,Sheet2!$J$76,Sheet2!$J$88)</c:f>
              <c:numCache>
                <c:formatCode>General</c:formatCode>
                <c:ptCount val="5"/>
                <c:pt idx="0">
                  <c:v>0.94550000000000001</c:v>
                </c:pt>
                <c:pt idx="2">
                  <c:v>0.20803333333333332</c:v>
                </c:pt>
                <c:pt idx="4">
                  <c:v>7.2700000000000001E-2</c:v>
                </c:pt>
              </c:numCache>
            </c:numRef>
          </c:val>
          <c:smooth val="0"/>
        </c:ser>
        <c:ser>
          <c:idx val="5"/>
          <c:order val="5"/>
          <c:tx>
            <c:v>AODV Modifikasi - Kombinasi</c:v>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(Sheet2!$K$78,Sheet2!$K$77,Sheet2!$K$87,Sheet2!$K$76,Sheet2!$K$88)</c:f>
              <c:numCache>
                <c:formatCode>General</c:formatCode>
                <c:ptCount val="5"/>
                <c:pt idx="0">
                  <c:v>0.95879999999999999</c:v>
                </c:pt>
                <c:pt idx="2">
                  <c:v>0.67376666666666674</c:v>
                </c:pt>
                <c:pt idx="4">
                  <c:v>0.58263333333333334</c:v>
                </c:pt>
              </c:numCache>
            </c:numRef>
          </c:val>
          <c:smooth val="0"/>
        </c:ser>
        <c:dLbls>
          <c:showLegendKey val="0"/>
          <c:showVal val="0"/>
          <c:showCatName val="0"/>
          <c:showSerName val="0"/>
          <c:showPercent val="0"/>
          <c:showBubbleSize val="0"/>
        </c:dLbls>
        <c:marker val="1"/>
        <c:smooth val="0"/>
        <c:axId val="565011040"/>
        <c:axId val="565008688"/>
      </c:lineChart>
      <c:catAx>
        <c:axId val="56501104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Jumlah</a:t>
                </a:r>
                <a:r>
                  <a:rPr lang="id-ID" baseline="0"/>
                  <a:t> Malicious Node</a:t>
                </a:r>
                <a:endParaRPr lang="id-ID"/>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565008688"/>
        <c:crosses val="autoZero"/>
        <c:auto val="1"/>
        <c:lblAlgn val="ctr"/>
        <c:lblOffset val="100"/>
        <c:noMultiLvlLbl val="0"/>
      </c:catAx>
      <c:valAx>
        <c:axId val="565008688"/>
        <c:scaling>
          <c:orientation val="minMax"/>
          <c:max val="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Packet Delivery Ratio</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565011040"/>
        <c:crosses val="autoZero"/>
        <c:crossBetween val="between"/>
      </c:valAx>
      <c:spPr>
        <a:noFill/>
        <a:ln>
          <a:noFill/>
        </a:ln>
        <a:effectLst/>
      </c:spPr>
    </c:plotArea>
    <c:legend>
      <c:legendPos val="b"/>
      <c:layout>
        <c:manualLayout>
          <c:xMode val="edge"/>
          <c:yMode val="edge"/>
          <c:x val="0.51248166325099764"/>
          <c:y val="2.0199475065616802E-2"/>
          <c:w val="0.47161201596375796"/>
          <c:h val="0.23964895013123361"/>
        </c:manualLayout>
      </c:layout>
      <c:overlay val="0"/>
      <c:spPr>
        <a:solidFill>
          <a:schemeClr val="bg1"/>
        </a:solidFill>
        <a:ln>
          <a:solidFill>
            <a:schemeClr val="bg2"/>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7801100204940135"/>
          <c:y val="4.3264503441494594E-2"/>
          <c:w val="0.78431776507388629"/>
          <c:h val="0.76733917109918781"/>
        </c:manualLayout>
      </c:layout>
      <c:lineChart>
        <c:grouping val="standard"/>
        <c:varyColors val="0"/>
        <c:ser>
          <c:idx val="0"/>
          <c:order val="0"/>
          <c:tx>
            <c:v>AODV Original - Black Hole</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Sheet2!$M$4:$M$8</c:f>
              <c:strCache>
                <c:ptCount val="5"/>
                <c:pt idx="0">
                  <c:v>Tidak Ada</c:v>
                </c:pt>
                <c:pt idx="1">
                  <c:v>1 Node</c:v>
                </c:pt>
                <c:pt idx="2">
                  <c:v>2 Node</c:v>
                </c:pt>
                <c:pt idx="3">
                  <c:v>3 Node</c:v>
                </c:pt>
                <c:pt idx="4">
                  <c:v>4 Node</c:v>
                </c:pt>
              </c:strCache>
            </c:strRef>
          </c:cat>
          <c:val>
            <c:numRef>
              <c:f>Sheet2!$N$4:$N$8</c:f>
              <c:numCache>
                <c:formatCode>General</c:formatCode>
                <c:ptCount val="5"/>
                <c:pt idx="0">
                  <c:v>5.4189999999999995E-2</c:v>
                </c:pt>
                <c:pt idx="1">
                  <c:v>2.5999999999999999E-2</c:v>
                </c:pt>
                <c:pt idx="2">
                  <c:v>1.2774333333333332E-2</c:v>
                </c:pt>
                <c:pt idx="3">
                  <c:v>1.8333333333333333E-5</c:v>
                </c:pt>
                <c:pt idx="4">
                  <c:v>1.8E-5</c:v>
                </c:pt>
              </c:numCache>
            </c:numRef>
          </c:val>
          <c:smooth val="0"/>
        </c:ser>
        <c:ser>
          <c:idx val="1"/>
          <c:order val="1"/>
          <c:tx>
            <c:v>AODV Modifikasi - Black Hole</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Sheet2!$O$4:$O$8</c:f>
              <c:numCache>
                <c:formatCode>General</c:formatCode>
                <c:ptCount val="5"/>
                <c:pt idx="0">
                  <c:v>7.4199000000000001E-2</c:v>
                </c:pt>
                <c:pt idx="1">
                  <c:v>7.5273333333333331E-2</c:v>
                </c:pt>
                <c:pt idx="2">
                  <c:v>3.0266333333333329E-2</c:v>
                </c:pt>
                <c:pt idx="3">
                  <c:v>2.312966666666667E-2</c:v>
                </c:pt>
                <c:pt idx="4">
                  <c:v>2.9205666666666668E-2</c:v>
                </c:pt>
              </c:numCache>
            </c:numRef>
          </c:val>
          <c:smooth val="0"/>
        </c:ser>
        <c:ser>
          <c:idx val="2"/>
          <c:order val="2"/>
          <c:tx>
            <c:v>AODV Original - Worm Hole</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(Sheet2!$N$4,Sheet2!$N$9:$N$12)</c:f>
              <c:numCache>
                <c:formatCode>General</c:formatCode>
                <c:ptCount val="5"/>
                <c:pt idx="0">
                  <c:v>5.4189999999999995E-2</c:v>
                </c:pt>
                <c:pt idx="1">
                  <c:v>1.8619333333333331E-2</c:v>
                </c:pt>
                <c:pt idx="2">
                  <c:v>1.8431666666666666E-2</c:v>
                </c:pt>
                <c:pt idx="3">
                  <c:v>2.0525000000000002E-2</c:v>
                </c:pt>
                <c:pt idx="4">
                  <c:v>1.4333333333333334E-5</c:v>
                </c:pt>
              </c:numCache>
            </c:numRef>
          </c:val>
          <c:smooth val="0"/>
        </c:ser>
        <c:ser>
          <c:idx val="3"/>
          <c:order val="3"/>
          <c:tx>
            <c:v>AODV Modifikasi - Worm Hole</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(Sheet2!$O$4,Sheet2!$O$9:$O$12)</c:f>
              <c:numCache>
                <c:formatCode>General</c:formatCode>
                <c:ptCount val="5"/>
                <c:pt idx="0">
                  <c:v>7.4199000000000001E-2</c:v>
                </c:pt>
                <c:pt idx="1">
                  <c:v>2.8030333333333334E-2</c:v>
                </c:pt>
                <c:pt idx="2">
                  <c:v>3.1546333333333336E-2</c:v>
                </c:pt>
                <c:pt idx="3">
                  <c:v>8.3333333333333337E-6</c:v>
                </c:pt>
                <c:pt idx="4">
                  <c:v>7.3333333333333331E-6</c:v>
                </c:pt>
              </c:numCache>
            </c:numRef>
          </c:val>
          <c:smooth val="0"/>
        </c:ser>
        <c:ser>
          <c:idx val="4"/>
          <c:order val="4"/>
          <c:tx>
            <c:v>AODV Original - Kombinasi</c:v>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(Sheet2!$N$4,Sheet2!$N$3,Sheet2!$N$13,Sheet2!$N$2,Sheet2!$N$14)</c:f>
              <c:numCache>
                <c:formatCode>General</c:formatCode>
                <c:ptCount val="5"/>
                <c:pt idx="0">
                  <c:v>5.4189999999999995E-2</c:v>
                </c:pt>
                <c:pt idx="2">
                  <c:v>1.8082666666666667E-2</c:v>
                </c:pt>
                <c:pt idx="4">
                  <c:v>1.9000000000000001E-5</c:v>
                </c:pt>
              </c:numCache>
            </c:numRef>
          </c:val>
          <c:smooth val="0"/>
        </c:ser>
        <c:ser>
          <c:idx val="5"/>
          <c:order val="5"/>
          <c:tx>
            <c:v>AODV Modifikasi - Kombinasi</c:v>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(Sheet2!$O$4,Sheet2!$O$3,Sheet2!$O$13,Sheet2!$O$2,Sheet2!$O$14)</c:f>
              <c:numCache>
                <c:formatCode>General</c:formatCode>
                <c:ptCount val="5"/>
                <c:pt idx="0">
                  <c:v>7.4199000000000001E-2</c:v>
                </c:pt>
                <c:pt idx="2">
                  <c:v>2.8964666666666666E-2</c:v>
                </c:pt>
                <c:pt idx="4">
                  <c:v>8.333333333333332E-6</c:v>
                </c:pt>
              </c:numCache>
            </c:numRef>
          </c:val>
          <c:smooth val="0"/>
        </c:ser>
        <c:dLbls>
          <c:showLegendKey val="0"/>
          <c:showVal val="0"/>
          <c:showCatName val="0"/>
          <c:showSerName val="0"/>
          <c:showPercent val="0"/>
          <c:showBubbleSize val="0"/>
        </c:dLbls>
        <c:marker val="1"/>
        <c:smooth val="0"/>
        <c:axId val="565014176"/>
        <c:axId val="565010648"/>
      </c:lineChart>
      <c:catAx>
        <c:axId val="56501417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Jumlah Malicious Node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565010648"/>
        <c:crosses val="autoZero"/>
        <c:auto val="1"/>
        <c:lblAlgn val="ctr"/>
        <c:lblOffset val="100"/>
        <c:noMultiLvlLbl val="0"/>
      </c:catAx>
      <c:valAx>
        <c:axId val="56501064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End to End Delay (detik)</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565014176"/>
        <c:crosses val="autoZero"/>
        <c:crossBetween val="between"/>
      </c:valAx>
      <c:spPr>
        <a:noFill/>
        <a:ln>
          <a:noFill/>
        </a:ln>
        <a:effectLst/>
      </c:spPr>
    </c:plotArea>
    <c:legend>
      <c:legendPos val="b"/>
      <c:layout>
        <c:manualLayout>
          <c:xMode val="edge"/>
          <c:yMode val="edge"/>
          <c:x val="0.51248166325099775"/>
          <c:y val="1.9582520836933005E-2"/>
          <c:w val="0.46818735842951142"/>
          <c:h val="0.26807230600877091"/>
        </c:manualLayout>
      </c:layout>
      <c:overlay val="0"/>
      <c:spPr>
        <a:solidFill>
          <a:schemeClr val="bg1"/>
        </a:solidFill>
        <a:ln>
          <a:solidFill>
            <a:schemeClr val="bg2"/>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5470607269981662"/>
          <c:y val="5.9620596205962058E-2"/>
          <c:w val="0.80762269442347101"/>
          <c:h val="0.78236305827625208"/>
        </c:manualLayout>
      </c:layout>
      <c:lineChart>
        <c:grouping val="standard"/>
        <c:varyColors val="0"/>
        <c:ser>
          <c:idx val="0"/>
          <c:order val="0"/>
          <c:tx>
            <c:v>AODV Original - Black Hole</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Sheet2!$M$41:$M$45</c:f>
              <c:strCache>
                <c:ptCount val="5"/>
                <c:pt idx="0">
                  <c:v>Tidak Ada</c:v>
                </c:pt>
                <c:pt idx="1">
                  <c:v>1 Node</c:v>
                </c:pt>
                <c:pt idx="2">
                  <c:v>2 Node</c:v>
                </c:pt>
                <c:pt idx="3">
                  <c:v>3 Node</c:v>
                </c:pt>
                <c:pt idx="4">
                  <c:v>4 Node</c:v>
                </c:pt>
              </c:strCache>
            </c:strRef>
          </c:cat>
          <c:val>
            <c:numRef>
              <c:f>Sheet2!$N$41:$N$45</c:f>
              <c:numCache>
                <c:formatCode>General</c:formatCode>
                <c:ptCount val="5"/>
                <c:pt idx="0">
                  <c:v>8.5623620000000003</c:v>
                </c:pt>
                <c:pt idx="1">
                  <c:v>3.0666666666666669E-5</c:v>
                </c:pt>
                <c:pt idx="2">
                  <c:v>9.7999999999999997E-5</c:v>
                </c:pt>
                <c:pt idx="3">
                  <c:v>7.9999999999999996E-6</c:v>
                </c:pt>
                <c:pt idx="4">
                  <c:v>6.3333333333333334E-6</c:v>
                </c:pt>
              </c:numCache>
            </c:numRef>
          </c:val>
          <c:smooth val="0"/>
        </c:ser>
        <c:ser>
          <c:idx val="1"/>
          <c:order val="1"/>
          <c:tx>
            <c:v>AODV Modifikasi - Black Hole</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Sheet2!$O$41:$O$45</c:f>
              <c:numCache>
                <c:formatCode>General</c:formatCode>
                <c:ptCount val="5"/>
                <c:pt idx="0">
                  <c:v>4.478758</c:v>
                </c:pt>
                <c:pt idx="1">
                  <c:v>3.6756320000000002</c:v>
                </c:pt>
                <c:pt idx="2">
                  <c:v>1.8335193333333333</c:v>
                </c:pt>
                <c:pt idx="3">
                  <c:v>6.3333333333333334E-6</c:v>
                </c:pt>
                <c:pt idx="4">
                  <c:v>8.6666666666666678E-6</c:v>
                </c:pt>
              </c:numCache>
            </c:numRef>
          </c:val>
          <c:smooth val="0"/>
        </c:ser>
        <c:ser>
          <c:idx val="2"/>
          <c:order val="2"/>
          <c:tx>
            <c:v>AODV Original - Worm Hole</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(Sheet2!$N$41,Sheet2!$N$46:$N$49)</c:f>
              <c:numCache>
                <c:formatCode>General</c:formatCode>
                <c:ptCount val="5"/>
                <c:pt idx="0">
                  <c:v>8.5623620000000003</c:v>
                </c:pt>
                <c:pt idx="1">
                  <c:v>5.5400000000000002E-4</c:v>
                </c:pt>
                <c:pt idx="2">
                  <c:v>1.9000000000000001E-5</c:v>
                </c:pt>
                <c:pt idx="3">
                  <c:v>1.3333333333333332E-5</c:v>
                </c:pt>
                <c:pt idx="4">
                  <c:v>2.3333333333333332E-6</c:v>
                </c:pt>
              </c:numCache>
            </c:numRef>
          </c:val>
          <c:smooth val="0"/>
        </c:ser>
        <c:ser>
          <c:idx val="3"/>
          <c:order val="3"/>
          <c:tx>
            <c:v>AODV Modifikasi - Worm Hole</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(Sheet2!$O$41,Sheet2!$O$46:$O$49)</c:f>
              <c:numCache>
                <c:formatCode>General</c:formatCode>
                <c:ptCount val="5"/>
                <c:pt idx="0">
                  <c:v>4.478758</c:v>
                </c:pt>
                <c:pt idx="1">
                  <c:v>3.6715240000000002</c:v>
                </c:pt>
                <c:pt idx="2">
                  <c:v>6.3333333333333334E-6</c:v>
                </c:pt>
                <c:pt idx="3">
                  <c:v>6.9999999999999999E-6</c:v>
                </c:pt>
                <c:pt idx="4">
                  <c:v>7.3333333333333331E-6</c:v>
                </c:pt>
              </c:numCache>
            </c:numRef>
          </c:val>
          <c:smooth val="0"/>
        </c:ser>
        <c:ser>
          <c:idx val="4"/>
          <c:order val="4"/>
          <c:tx>
            <c:v>AODV Original - Kombinasi</c:v>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(Sheet2!$N$41,Sheet2!$N$40,Sheet2!$N$50,Sheet2!$N$39,Sheet2!$N$51)</c:f>
              <c:numCache>
                <c:formatCode>General</c:formatCode>
                <c:ptCount val="5"/>
                <c:pt idx="0">
                  <c:v>8.5623620000000003</c:v>
                </c:pt>
                <c:pt idx="2">
                  <c:v>6.3333333333333334E-6</c:v>
                </c:pt>
                <c:pt idx="4">
                  <c:v>2.6666666666666664E-6</c:v>
                </c:pt>
              </c:numCache>
            </c:numRef>
          </c:val>
          <c:smooth val="0"/>
        </c:ser>
        <c:ser>
          <c:idx val="5"/>
          <c:order val="5"/>
          <c:tx>
            <c:v>AODV Modifikasi - Kombinasi</c:v>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(Sheet2!$O$41,Sheet2!$O$40,Sheet2!$O$50,Sheet2!$O$39,Sheet2!$O$51)</c:f>
              <c:numCache>
                <c:formatCode>General</c:formatCode>
                <c:ptCount val="5"/>
                <c:pt idx="0">
                  <c:v>4.478758</c:v>
                </c:pt>
                <c:pt idx="2">
                  <c:v>1.8356203333333336</c:v>
                </c:pt>
                <c:pt idx="4">
                  <c:v>6.0000000000000002E-6</c:v>
                </c:pt>
              </c:numCache>
            </c:numRef>
          </c:val>
          <c:smooth val="0"/>
        </c:ser>
        <c:dLbls>
          <c:showLegendKey val="0"/>
          <c:showVal val="0"/>
          <c:showCatName val="0"/>
          <c:showSerName val="0"/>
          <c:showPercent val="0"/>
          <c:showBubbleSize val="0"/>
        </c:dLbls>
        <c:marker val="1"/>
        <c:smooth val="0"/>
        <c:axId val="565004768"/>
        <c:axId val="565014568"/>
      </c:lineChart>
      <c:catAx>
        <c:axId val="56500476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Jumlah Malicious</a:t>
                </a:r>
                <a:r>
                  <a:rPr lang="id-ID" baseline="0"/>
                  <a:t> Node</a:t>
                </a:r>
                <a:endParaRPr lang="id-ID"/>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565014568"/>
        <c:crosses val="autoZero"/>
        <c:auto val="1"/>
        <c:lblAlgn val="ctr"/>
        <c:lblOffset val="100"/>
        <c:noMultiLvlLbl val="0"/>
      </c:catAx>
      <c:valAx>
        <c:axId val="56501456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End to End Delay (detik)</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565004768"/>
        <c:crosses val="autoZero"/>
        <c:crossBetween val="between"/>
      </c:valAx>
      <c:spPr>
        <a:noFill/>
        <a:ln>
          <a:noFill/>
        </a:ln>
        <a:effectLst/>
      </c:spPr>
    </c:plotArea>
    <c:legend>
      <c:legendPos val="b"/>
      <c:layout>
        <c:manualLayout>
          <c:xMode val="edge"/>
          <c:yMode val="edge"/>
          <c:x val="0.50905700571675128"/>
          <c:y val="3.1329620382818002E-2"/>
          <c:w val="0.47503667349800455"/>
          <c:h val="0.31844696242238008"/>
        </c:manualLayout>
      </c:layout>
      <c:overlay val="0"/>
      <c:spPr>
        <a:solidFill>
          <a:schemeClr val="bg1"/>
        </a:solidFill>
        <a:ln>
          <a:solidFill>
            <a:schemeClr val="bg2"/>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7801100204940135"/>
          <c:y val="5.3921568627450983E-2"/>
          <c:w val="0.78431776507388629"/>
          <c:h val="0.73453913849004171"/>
        </c:manualLayout>
      </c:layout>
      <c:lineChart>
        <c:grouping val="standard"/>
        <c:varyColors val="0"/>
        <c:ser>
          <c:idx val="0"/>
          <c:order val="0"/>
          <c:tx>
            <c:v>AODV Original - Black Hole</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Sheet2!$M$78:$M$82</c:f>
              <c:strCache>
                <c:ptCount val="5"/>
                <c:pt idx="0">
                  <c:v>Tidak Ada</c:v>
                </c:pt>
                <c:pt idx="1">
                  <c:v>1 Node</c:v>
                </c:pt>
                <c:pt idx="2">
                  <c:v>2 Node</c:v>
                </c:pt>
                <c:pt idx="3">
                  <c:v>3 Node</c:v>
                </c:pt>
                <c:pt idx="4">
                  <c:v>4 Node</c:v>
                </c:pt>
              </c:strCache>
            </c:strRef>
          </c:cat>
          <c:val>
            <c:numRef>
              <c:f>Sheet2!$N$78:$N$82</c:f>
              <c:numCache>
                <c:formatCode>General</c:formatCode>
                <c:ptCount val="5"/>
                <c:pt idx="0">
                  <c:v>5.4548999999999993E-2</c:v>
                </c:pt>
                <c:pt idx="1">
                  <c:v>1.3211000000000001E-2</c:v>
                </c:pt>
                <c:pt idx="2">
                  <c:v>2.2333333333333335E-5</c:v>
                </c:pt>
                <c:pt idx="3">
                  <c:v>1.3666666666666667E-5</c:v>
                </c:pt>
                <c:pt idx="4">
                  <c:v>9.0000000000000002E-6</c:v>
                </c:pt>
              </c:numCache>
            </c:numRef>
          </c:val>
          <c:smooth val="0"/>
        </c:ser>
        <c:ser>
          <c:idx val="1"/>
          <c:order val="1"/>
          <c:tx>
            <c:v>AODV Modifikasi - Black Hole</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Sheet2!$O$78:$O$82</c:f>
              <c:numCache>
                <c:formatCode>General</c:formatCode>
                <c:ptCount val="5"/>
                <c:pt idx="0">
                  <c:v>6.0865000000000002E-2</c:v>
                </c:pt>
                <c:pt idx="1">
                  <c:v>2.6733333333333331E-2</c:v>
                </c:pt>
                <c:pt idx="2">
                  <c:v>5.6666666666666669E-6</c:v>
                </c:pt>
                <c:pt idx="3">
                  <c:v>3.6666666666666666E-6</c:v>
                </c:pt>
                <c:pt idx="4">
                  <c:v>3.3333333333333329E-6</c:v>
                </c:pt>
              </c:numCache>
            </c:numRef>
          </c:val>
          <c:smooth val="0"/>
        </c:ser>
        <c:ser>
          <c:idx val="2"/>
          <c:order val="2"/>
          <c:tx>
            <c:v>AODV Original - Worm Hole</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(Sheet2!$N$78,Sheet2!$N$83:$N$86)</c:f>
              <c:numCache>
                <c:formatCode>General</c:formatCode>
                <c:ptCount val="5"/>
                <c:pt idx="0">
                  <c:v>5.4548999999999993E-2</c:v>
                </c:pt>
                <c:pt idx="1">
                  <c:v>1.4126333333333333E-2</c:v>
                </c:pt>
                <c:pt idx="2">
                  <c:v>1.7E-5</c:v>
                </c:pt>
                <c:pt idx="3">
                  <c:v>1.6666666666666667E-5</c:v>
                </c:pt>
                <c:pt idx="4">
                  <c:v>4.9999999999999996E-6</c:v>
                </c:pt>
              </c:numCache>
            </c:numRef>
          </c:val>
          <c:smooth val="0"/>
        </c:ser>
        <c:ser>
          <c:idx val="3"/>
          <c:order val="3"/>
          <c:tx>
            <c:v>AODV Modifikasi - Worm Hole</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(Sheet2!$O$78,Sheet2!$O$83:$O$86)</c:f>
              <c:numCache>
                <c:formatCode>General</c:formatCode>
                <c:ptCount val="5"/>
                <c:pt idx="0">
                  <c:v>6.0865000000000002E-2</c:v>
                </c:pt>
                <c:pt idx="1">
                  <c:v>1.8199333333333331E-2</c:v>
                </c:pt>
                <c:pt idx="2">
                  <c:v>4.9999999999999996E-6</c:v>
                </c:pt>
                <c:pt idx="3">
                  <c:v>3.9999999999999998E-6</c:v>
                </c:pt>
                <c:pt idx="4">
                  <c:v>3.0000000000000001E-6</c:v>
                </c:pt>
              </c:numCache>
            </c:numRef>
          </c:val>
          <c:smooth val="0"/>
        </c:ser>
        <c:ser>
          <c:idx val="4"/>
          <c:order val="4"/>
          <c:tx>
            <c:v>AODV Original - Kombinasi</c:v>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(Sheet2!$N$78,Sheet2!$N$77,Sheet2!$N$87,Sheet2!$N$76,Sheet2!$N$88)</c:f>
              <c:numCache>
                <c:formatCode>General</c:formatCode>
                <c:ptCount val="5"/>
                <c:pt idx="0">
                  <c:v>5.4548999999999993E-2</c:v>
                </c:pt>
                <c:pt idx="2">
                  <c:v>4.5333333333333335E-5</c:v>
                </c:pt>
                <c:pt idx="4">
                  <c:v>8.333333333333332E-6</c:v>
                </c:pt>
              </c:numCache>
            </c:numRef>
          </c:val>
          <c:smooth val="0"/>
        </c:ser>
        <c:ser>
          <c:idx val="5"/>
          <c:order val="5"/>
          <c:tx>
            <c:v>AODV Modifikasi - Kombinasi</c:v>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(Sheet2!$O$78,Sheet2!$O$77,Sheet2!$O$87,Sheet2!$O$76,Sheet2!$O$88)</c:f>
              <c:numCache>
                <c:formatCode>General</c:formatCode>
                <c:ptCount val="5"/>
                <c:pt idx="0">
                  <c:v>6.0865000000000002E-2</c:v>
                </c:pt>
                <c:pt idx="2">
                  <c:v>3.9475000000000003E-2</c:v>
                </c:pt>
                <c:pt idx="4">
                  <c:v>2.0072666666666666E-2</c:v>
                </c:pt>
              </c:numCache>
            </c:numRef>
          </c:val>
          <c:smooth val="0"/>
        </c:ser>
        <c:dLbls>
          <c:showLegendKey val="0"/>
          <c:showVal val="0"/>
          <c:showCatName val="0"/>
          <c:showSerName val="0"/>
          <c:showPercent val="0"/>
          <c:showBubbleSize val="0"/>
        </c:dLbls>
        <c:marker val="1"/>
        <c:smooth val="0"/>
        <c:axId val="565012216"/>
        <c:axId val="565009472"/>
      </c:lineChart>
      <c:catAx>
        <c:axId val="5650122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Jumlah</a:t>
                </a:r>
                <a:r>
                  <a:rPr lang="id-ID" baseline="0"/>
                  <a:t> Malicious Node</a:t>
                </a:r>
                <a:endParaRPr lang="id-ID"/>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565009472"/>
        <c:crosses val="autoZero"/>
        <c:auto val="1"/>
        <c:lblAlgn val="ctr"/>
        <c:lblOffset val="100"/>
        <c:noMultiLvlLbl val="0"/>
      </c:catAx>
      <c:valAx>
        <c:axId val="56500947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End to</a:t>
                </a:r>
                <a:r>
                  <a:rPr lang="id-ID" baseline="0"/>
                  <a:t> End Delay (detik)</a:t>
                </a:r>
                <a:endParaRPr lang="id-ID"/>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565012216"/>
        <c:crosses val="autoZero"/>
        <c:crossBetween val="between"/>
      </c:valAx>
      <c:spPr>
        <a:noFill/>
        <a:ln>
          <a:noFill/>
        </a:ln>
        <a:effectLst/>
      </c:spPr>
    </c:plotArea>
    <c:legend>
      <c:legendPos val="b"/>
      <c:layout>
        <c:manualLayout>
          <c:xMode val="edge"/>
          <c:yMode val="edge"/>
          <c:x val="0.51248166325099775"/>
          <c:y val="2.7759765323452226E-2"/>
          <c:w val="0.46818735842951142"/>
          <c:h val="0.29105604446503008"/>
        </c:manualLayout>
      </c:layout>
      <c:overlay val="0"/>
      <c:spPr>
        <a:solidFill>
          <a:schemeClr val="bg1"/>
        </a:solidFill>
        <a:ln>
          <a:solidFill>
            <a:schemeClr val="bg2"/>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7032251105598101"/>
          <c:y val="4.2635658914728682E-2"/>
          <c:w val="0.79200625606730668"/>
          <c:h val="0.78697069806337294"/>
        </c:manualLayout>
      </c:layout>
      <c:lineChart>
        <c:grouping val="standard"/>
        <c:varyColors val="0"/>
        <c:ser>
          <c:idx val="0"/>
          <c:order val="0"/>
          <c:tx>
            <c:v>AODV Original - Black Hole</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Sheet2!$P$4:$P$8</c:f>
              <c:strCache>
                <c:ptCount val="5"/>
                <c:pt idx="0">
                  <c:v>Tidak Ada</c:v>
                </c:pt>
                <c:pt idx="1">
                  <c:v>1 Node</c:v>
                </c:pt>
                <c:pt idx="2">
                  <c:v>2 Node</c:v>
                </c:pt>
                <c:pt idx="3">
                  <c:v>3 Node</c:v>
                </c:pt>
                <c:pt idx="4">
                  <c:v>4 Node</c:v>
                </c:pt>
              </c:strCache>
            </c:strRef>
          </c:cat>
          <c:val>
            <c:numRef>
              <c:f>Sheet2!$Q$4:$Q$8</c:f>
              <c:numCache>
                <c:formatCode>General</c:formatCode>
                <c:ptCount val="5"/>
                <c:pt idx="0">
                  <c:v>465</c:v>
                </c:pt>
                <c:pt idx="1">
                  <c:v>303.66666666666669</c:v>
                </c:pt>
                <c:pt idx="2">
                  <c:v>291.33333333333331</c:v>
                </c:pt>
                <c:pt idx="3">
                  <c:v>265.66666666666669</c:v>
                </c:pt>
                <c:pt idx="4">
                  <c:v>262.33333333333331</c:v>
                </c:pt>
              </c:numCache>
            </c:numRef>
          </c:val>
          <c:smooth val="0"/>
        </c:ser>
        <c:ser>
          <c:idx val="1"/>
          <c:order val="1"/>
          <c:tx>
            <c:v>AODV Modifikasi - Black Hole</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Sheet2!$R$4:$R$8</c:f>
              <c:numCache>
                <c:formatCode>General</c:formatCode>
                <c:ptCount val="5"/>
                <c:pt idx="0">
                  <c:v>615</c:v>
                </c:pt>
                <c:pt idx="1">
                  <c:v>381.66666666666669</c:v>
                </c:pt>
                <c:pt idx="2">
                  <c:v>365.33333333333331</c:v>
                </c:pt>
                <c:pt idx="3">
                  <c:v>335.33333333333331</c:v>
                </c:pt>
                <c:pt idx="4">
                  <c:v>306.33333333333331</c:v>
                </c:pt>
              </c:numCache>
            </c:numRef>
          </c:val>
          <c:smooth val="0"/>
        </c:ser>
        <c:ser>
          <c:idx val="2"/>
          <c:order val="2"/>
          <c:tx>
            <c:v>AODV Original - Worm Hole</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(Sheet2!$Q$4,Sheet2!$Q$9:$Q$12)</c:f>
              <c:numCache>
                <c:formatCode>General</c:formatCode>
                <c:ptCount val="5"/>
                <c:pt idx="0">
                  <c:v>465</c:v>
                </c:pt>
                <c:pt idx="1">
                  <c:v>477.33333333333331</c:v>
                </c:pt>
                <c:pt idx="2">
                  <c:v>454.33333333333331</c:v>
                </c:pt>
                <c:pt idx="3">
                  <c:v>487</c:v>
                </c:pt>
                <c:pt idx="4">
                  <c:v>476.33333333333331</c:v>
                </c:pt>
              </c:numCache>
            </c:numRef>
          </c:val>
          <c:smooth val="0"/>
        </c:ser>
        <c:ser>
          <c:idx val="3"/>
          <c:order val="3"/>
          <c:tx>
            <c:v>AODV Modifikasi - Worm Hole</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(Sheet2!$R$4,Sheet2!$R$9:$R$12)</c:f>
              <c:numCache>
                <c:formatCode>General</c:formatCode>
                <c:ptCount val="5"/>
                <c:pt idx="0">
                  <c:v>615</c:v>
                </c:pt>
                <c:pt idx="1">
                  <c:v>434</c:v>
                </c:pt>
                <c:pt idx="2">
                  <c:v>438</c:v>
                </c:pt>
                <c:pt idx="3">
                  <c:v>522.33333333333337</c:v>
                </c:pt>
                <c:pt idx="4">
                  <c:v>502</c:v>
                </c:pt>
              </c:numCache>
            </c:numRef>
          </c:val>
          <c:smooth val="0"/>
        </c:ser>
        <c:ser>
          <c:idx val="4"/>
          <c:order val="4"/>
          <c:tx>
            <c:v>AODV Original - Kombinasi</c:v>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(Sheet2!$Q$4,Sheet2!$Q$3,Sheet2!$Q$13,Sheet2!$Q$2,Sheet2!$Q$14)</c:f>
              <c:numCache>
                <c:formatCode>General</c:formatCode>
                <c:ptCount val="5"/>
                <c:pt idx="0">
                  <c:v>465</c:v>
                </c:pt>
                <c:pt idx="2">
                  <c:v>450.66666666666669</c:v>
                </c:pt>
                <c:pt idx="4">
                  <c:v>394.66666666666669</c:v>
                </c:pt>
              </c:numCache>
            </c:numRef>
          </c:val>
          <c:smooth val="0"/>
        </c:ser>
        <c:ser>
          <c:idx val="5"/>
          <c:order val="5"/>
          <c:tx>
            <c:v>AODV Modifikasi - Kombinasi</c:v>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(Sheet2!$R$4,Sheet2!$R$3,Sheet2!$R$13,Sheet2!$R$2,Sheet2!$R$14)</c:f>
              <c:numCache>
                <c:formatCode>General</c:formatCode>
                <c:ptCount val="5"/>
                <c:pt idx="0">
                  <c:v>615</c:v>
                </c:pt>
                <c:pt idx="2">
                  <c:v>418.66666666666669</c:v>
                </c:pt>
                <c:pt idx="4">
                  <c:v>469.33333333333331</c:v>
                </c:pt>
              </c:numCache>
            </c:numRef>
          </c:val>
          <c:smooth val="0"/>
        </c:ser>
        <c:dLbls>
          <c:showLegendKey val="0"/>
          <c:showVal val="0"/>
          <c:showCatName val="0"/>
          <c:showSerName val="0"/>
          <c:showPercent val="0"/>
          <c:showBubbleSize val="0"/>
        </c:dLbls>
        <c:marker val="1"/>
        <c:smooth val="0"/>
        <c:axId val="565012608"/>
        <c:axId val="565016136"/>
      </c:lineChart>
      <c:catAx>
        <c:axId val="56501260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Jumlah Malicious Node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565016136"/>
        <c:crosses val="autoZero"/>
        <c:auto val="1"/>
        <c:lblAlgn val="ctr"/>
        <c:lblOffset val="100"/>
        <c:noMultiLvlLbl val="0"/>
      </c:catAx>
      <c:valAx>
        <c:axId val="56501613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Routing Overhead</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565012608"/>
        <c:crosses val="autoZero"/>
        <c:crossBetween val="between"/>
      </c:valAx>
      <c:spPr>
        <a:noFill/>
        <a:ln>
          <a:noFill/>
        </a:ln>
        <a:effectLst/>
      </c:spPr>
    </c:plotArea>
    <c:legend>
      <c:legendPos val="b"/>
      <c:layout>
        <c:manualLayout>
          <c:xMode val="edge"/>
          <c:yMode val="edge"/>
          <c:x val="0.17686522489483336"/>
          <c:y val="0.55320102337365562"/>
          <c:w val="0.47161201596375796"/>
          <c:h val="0.26957582983515072"/>
        </c:manualLayout>
      </c:layout>
      <c:overlay val="0"/>
      <c:spPr>
        <a:solidFill>
          <a:schemeClr val="bg1"/>
        </a:solidFill>
        <a:ln>
          <a:solidFill>
            <a:schemeClr val="bg2"/>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8593894941214539"/>
          <c:y val="5.5766793409378963E-2"/>
          <c:w val="0.77638981771114224"/>
          <c:h val="0.78609303355152893"/>
        </c:manualLayout>
      </c:layout>
      <c:lineChart>
        <c:grouping val="standard"/>
        <c:varyColors val="0"/>
        <c:ser>
          <c:idx val="0"/>
          <c:order val="0"/>
          <c:tx>
            <c:v>AODV Original - Black Hole</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Sheet2!$P$41:$P$45</c:f>
              <c:strCache>
                <c:ptCount val="5"/>
                <c:pt idx="0">
                  <c:v>Tidak Ada</c:v>
                </c:pt>
                <c:pt idx="1">
                  <c:v>1 Node</c:v>
                </c:pt>
                <c:pt idx="2">
                  <c:v>2 Node</c:v>
                </c:pt>
                <c:pt idx="3">
                  <c:v>3 Node</c:v>
                </c:pt>
                <c:pt idx="4">
                  <c:v>4 Node</c:v>
                </c:pt>
              </c:strCache>
            </c:strRef>
          </c:cat>
          <c:val>
            <c:numRef>
              <c:f>Sheet2!$Q$41:$Q$45</c:f>
              <c:numCache>
                <c:formatCode>General</c:formatCode>
                <c:ptCount val="5"/>
                <c:pt idx="0">
                  <c:v>950</c:v>
                </c:pt>
                <c:pt idx="1">
                  <c:v>749.66666666666663</c:v>
                </c:pt>
                <c:pt idx="2">
                  <c:v>527.33333333333337</c:v>
                </c:pt>
                <c:pt idx="3">
                  <c:v>479.66666666666669</c:v>
                </c:pt>
                <c:pt idx="4">
                  <c:v>527</c:v>
                </c:pt>
              </c:numCache>
            </c:numRef>
          </c:val>
          <c:smooth val="0"/>
        </c:ser>
        <c:ser>
          <c:idx val="1"/>
          <c:order val="1"/>
          <c:tx>
            <c:v>AODV Modifikasi - Black Hole</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Sheet2!$R$41:$R$45</c:f>
              <c:numCache>
                <c:formatCode>General</c:formatCode>
                <c:ptCount val="5"/>
                <c:pt idx="0">
                  <c:v>1052</c:v>
                </c:pt>
                <c:pt idx="1">
                  <c:v>788</c:v>
                </c:pt>
                <c:pt idx="2">
                  <c:v>633</c:v>
                </c:pt>
                <c:pt idx="3">
                  <c:v>639.33333333333337</c:v>
                </c:pt>
                <c:pt idx="4">
                  <c:v>727</c:v>
                </c:pt>
              </c:numCache>
            </c:numRef>
          </c:val>
          <c:smooth val="0"/>
        </c:ser>
        <c:ser>
          <c:idx val="2"/>
          <c:order val="2"/>
          <c:tx>
            <c:v>AODV Original - Worm Hole</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(Sheet2!$Q$41,Sheet2!$Q$46:$Q$49)</c:f>
              <c:numCache>
                <c:formatCode>General</c:formatCode>
                <c:ptCount val="5"/>
                <c:pt idx="0">
                  <c:v>950</c:v>
                </c:pt>
                <c:pt idx="1">
                  <c:v>801.66666666666663</c:v>
                </c:pt>
                <c:pt idx="2">
                  <c:v>807.33333333333337</c:v>
                </c:pt>
                <c:pt idx="3">
                  <c:v>770.33333333333337</c:v>
                </c:pt>
                <c:pt idx="4">
                  <c:v>765.66666666666663</c:v>
                </c:pt>
              </c:numCache>
            </c:numRef>
          </c:val>
          <c:smooth val="0"/>
        </c:ser>
        <c:ser>
          <c:idx val="3"/>
          <c:order val="3"/>
          <c:tx>
            <c:v>AODV Modifikasi - Worm Hole</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(Sheet2!$R$41,Sheet2!$R$46:$R$49)</c:f>
              <c:numCache>
                <c:formatCode>General</c:formatCode>
                <c:ptCount val="5"/>
                <c:pt idx="0">
                  <c:v>1052</c:v>
                </c:pt>
                <c:pt idx="1">
                  <c:v>956.33333333333337</c:v>
                </c:pt>
                <c:pt idx="2">
                  <c:v>797.66666666666663</c:v>
                </c:pt>
                <c:pt idx="3">
                  <c:v>745.33333333333337</c:v>
                </c:pt>
                <c:pt idx="4">
                  <c:v>784.33333333333337</c:v>
                </c:pt>
              </c:numCache>
            </c:numRef>
          </c:val>
          <c:smooth val="0"/>
        </c:ser>
        <c:ser>
          <c:idx val="4"/>
          <c:order val="4"/>
          <c:tx>
            <c:v>AODV Original - Kombinasi</c:v>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(Sheet2!$Q$41,Sheet2!$Q$40,Sheet2!$Q$50,Sheet2!$Q$39,Sheet2!$Q$51)</c:f>
              <c:numCache>
                <c:formatCode>General</c:formatCode>
                <c:ptCount val="5"/>
                <c:pt idx="0">
                  <c:v>950</c:v>
                </c:pt>
                <c:pt idx="2">
                  <c:v>570</c:v>
                </c:pt>
                <c:pt idx="4">
                  <c:v>677.66666666666663</c:v>
                </c:pt>
              </c:numCache>
            </c:numRef>
          </c:val>
          <c:smooth val="0"/>
        </c:ser>
        <c:ser>
          <c:idx val="5"/>
          <c:order val="5"/>
          <c:tx>
            <c:v>AODV Modifikasi - Kombinasi</c:v>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(Sheet2!$R$41,Sheet2!$R$40,Sheet2!$R$50,Sheet2!$R$39,Sheet2!$R$51)</c:f>
              <c:numCache>
                <c:formatCode>General</c:formatCode>
                <c:ptCount val="5"/>
                <c:pt idx="0">
                  <c:v>1052</c:v>
                </c:pt>
                <c:pt idx="2">
                  <c:v>714.33333333333337</c:v>
                </c:pt>
                <c:pt idx="4">
                  <c:v>746.66666666666663</c:v>
                </c:pt>
              </c:numCache>
            </c:numRef>
          </c:val>
          <c:smooth val="0"/>
        </c:ser>
        <c:dLbls>
          <c:showLegendKey val="0"/>
          <c:showVal val="0"/>
          <c:showCatName val="0"/>
          <c:showSerName val="0"/>
          <c:showPercent val="0"/>
          <c:showBubbleSize val="0"/>
        </c:dLbls>
        <c:marker val="1"/>
        <c:smooth val="0"/>
        <c:axId val="565010256"/>
        <c:axId val="565016528"/>
      </c:lineChart>
      <c:catAx>
        <c:axId val="56501025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Jumlah Malicious Node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565016528"/>
        <c:crosses val="autoZero"/>
        <c:auto val="1"/>
        <c:lblAlgn val="ctr"/>
        <c:lblOffset val="100"/>
        <c:noMultiLvlLbl val="0"/>
      </c:catAx>
      <c:valAx>
        <c:axId val="56501652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Routing</a:t>
                </a:r>
                <a:r>
                  <a:rPr lang="id-ID" baseline="0"/>
                  <a:t> Overhead</a:t>
                </a:r>
                <a:endParaRPr lang="id-ID"/>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565010256"/>
        <c:crosses val="autoZero"/>
        <c:crossBetween val="between"/>
      </c:valAx>
      <c:spPr>
        <a:noFill/>
        <a:ln>
          <a:noFill/>
        </a:ln>
        <a:effectLst/>
      </c:spPr>
    </c:plotArea>
    <c:legend>
      <c:legendPos val="b"/>
      <c:layout>
        <c:manualLayout>
          <c:xMode val="edge"/>
          <c:yMode val="edge"/>
          <c:x val="0.19398851256606622"/>
          <c:y val="0.54569964898965939"/>
          <c:w val="0.47161201596375796"/>
          <c:h val="0.28276570850330457"/>
        </c:manualLayout>
      </c:layout>
      <c:overlay val="0"/>
      <c:spPr>
        <a:solidFill>
          <a:schemeClr val="bg1"/>
        </a:solidFill>
        <a:ln>
          <a:solidFill>
            <a:schemeClr val="bg2"/>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8593894941214539"/>
          <c:y val="5.7516339869281043E-2"/>
          <c:w val="0.77638981771114224"/>
          <c:h val="0.81744024250489833"/>
        </c:manualLayout>
      </c:layout>
      <c:lineChart>
        <c:grouping val="standard"/>
        <c:varyColors val="0"/>
        <c:ser>
          <c:idx val="0"/>
          <c:order val="0"/>
          <c:tx>
            <c:v>AODV Original - Black Hole</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Sheet2!$P$78:$P$82</c:f>
              <c:strCache>
                <c:ptCount val="5"/>
                <c:pt idx="0">
                  <c:v>Tidak Ada</c:v>
                </c:pt>
                <c:pt idx="1">
                  <c:v>1 Node</c:v>
                </c:pt>
                <c:pt idx="2">
                  <c:v>2 Node</c:v>
                </c:pt>
                <c:pt idx="3">
                  <c:v>3 Node</c:v>
                </c:pt>
                <c:pt idx="4">
                  <c:v>4 Node</c:v>
                </c:pt>
              </c:strCache>
            </c:strRef>
          </c:cat>
          <c:val>
            <c:numRef>
              <c:f>Sheet2!$Q$78:$Q$82</c:f>
              <c:numCache>
                <c:formatCode>General</c:formatCode>
                <c:ptCount val="5"/>
                <c:pt idx="0">
                  <c:v>1185</c:v>
                </c:pt>
                <c:pt idx="1">
                  <c:v>570</c:v>
                </c:pt>
                <c:pt idx="2">
                  <c:v>594</c:v>
                </c:pt>
                <c:pt idx="3">
                  <c:v>498.33333333333331</c:v>
                </c:pt>
                <c:pt idx="4">
                  <c:v>551.66666666666663</c:v>
                </c:pt>
              </c:numCache>
            </c:numRef>
          </c:val>
          <c:smooth val="0"/>
        </c:ser>
        <c:ser>
          <c:idx val="1"/>
          <c:order val="1"/>
          <c:tx>
            <c:v>AODV Modifikasi - Black Hole</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Sheet2!$R$78:$R$82</c:f>
              <c:numCache>
                <c:formatCode>General</c:formatCode>
                <c:ptCount val="5"/>
                <c:pt idx="0">
                  <c:v>1061</c:v>
                </c:pt>
                <c:pt idx="1">
                  <c:v>750</c:v>
                </c:pt>
                <c:pt idx="2">
                  <c:v>844.66666666666663</c:v>
                </c:pt>
                <c:pt idx="3">
                  <c:v>796.66666666666663</c:v>
                </c:pt>
                <c:pt idx="4">
                  <c:v>836</c:v>
                </c:pt>
              </c:numCache>
            </c:numRef>
          </c:val>
          <c:smooth val="0"/>
        </c:ser>
        <c:ser>
          <c:idx val="2"/>
          <c:order val="2"/>
          <c:tx>
            <c:v>AODV Original - Worm Hole</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(Sheet2!$Q$78,Sheet2!$Q$83:$Q$86)</c:f>
              <c:numCache>
                <c:formatCode>General</c:formatCode>
                <c:ptCount val="5"/>
                <c:pt idx="0">
                  <c:v>1185</c:v>
                </c:pt>
                <c:pt idx="1">
                  <c:v>710.66666666666663</c:v>
                </c:pt>
                <c:pt idx="2">
                  <c:v>861</c:v>
                </c:pt>
                <c:pt idx="3">
                  <c:v>804</c:v>
                </c:pt>
                <c:pt idx="4">
                  <c:v>704</c:v>
                </c:pt>
              </c:numCache>
            </c:numRef>
          </c:val>
          <c:smooth val="0"/>
        </c:ser>
        <c:ser>
          <c:idx val="3"/>
          <c:order val="3"/>
          <c:tx>
            <c:v>AODV Modifikasi - Worm Hole</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(Sheet2!$R$78,Sheet2!$R$83:$R$86)</c:f>
              <c:numCache>
                <c:formatCode>General</c:formatCode>
                <c:ptCount val="5"/>
                <c:pt idx="0">
                  <c:v>1061</c:v>
                </c:pt>
                <c:pt idx="1">
                  <c:v>872.33333333333337</c:v>
                </c:pt>
                <c:pt idx="2">
                  <c:v>957</c:v>
                </c:pt>
                <c:pt idx="3">
                  <c:v>940.66666666666663</c:v>
                </c:pt>
                <c:pt idx="4">
                  <c:v>970.66666666666663</c:v>
                </c:pt>
              </c:numCache>
            </c:numRef>
          </c:val>
          <c:smooth val="0"/>
        </c:ser>
        <c:ser>
          <c:idx val="4"/>
          <c:order val="4"/>
          <c:tx>
            <c:v>AODV Original - Kombinasi</c:v>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(Sheet2!$Q$78,Sheet2!$Q$77,Sheet2!$Q$87,Sheet2!$Q$76,Sheet2!$Q$88)</c:f>
              <c:numCache>
                <c:formatCode>General</c:formatCode>
                <c:ptCount val="5"/>
                <c:pt idx="0">
                  <c:v>1185</c:v>
                </c:pt>
                <c:pt idx="2">
                  <c:v>558</c:v>
                </c:pt>
                <c:pt idx="4">
                  <c:v>699.33333333333337</c:v>
                </c:pt>
              </c:numCache>
            </c:numRef>
          </c:val>
          <c:smooth val="0"/>
        </c:ser>
        <c:ser>
          <c:idx val="5"/>
          <c:order val="5"/>
          <c:tx>
            <c:v>AODV Modifikasi - Kombinasi</c:v>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(Sheet2!$R$78,Sheet2!$R$77,Sheet2!$R$87,Sheet2!$R$76,Sheet2!$R$88)</c:f>
              <c:numCache>
                <c:formatCode>General</c:formatCode>
                <c:ptCount val="5"/>
                <c:pt idx="0">
                  <c:v>1061</c:v>
                </c:pt>
                <c:pt idx="2">
                  <c:v>827.66666666666663</c:v>
                </c:pt>
                <c:pt idx="4">
                  <c:v>916.66666666666663</c:v>
                </c:pt>
              </c:numCache>
            </c:numRef>
          </c:val>
          <c:smooth val="0"/>
        </c:ser>
        <c:dLbls>
          <c:showLegendKey val="0"/>
          <c:showVal val="0"/>
          <c:showCatName val="0"/>
          <c:showSerName val="0"/>
          <c:showPercent val="0"/>
          <c:showBubbleSize val="0"/>
        </c:dLbls>
        <c:marker val="1"/>
        <c:smooth val="0"/>
        <c:axId val="565011432"/>
        <c:axId val="565005160"/>
      </c:lineChart>
      <c:catAx>
        <c:axId val="56501143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Jumlah Malicious Node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565005160"/>
        <c:crosses val="autoZero"/>
        <c:auto val="1"/>
        <c:lblAlgn val="ctr"/>
        <c:lblOffset val="100"/>
        <c:noMultiLvlLbl val="0"/>
      </c:catAx>
      <c:valAx>
        <c:axId val="56500516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Routing Overhead</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565011432"/>
        <c:crosses val="autoZero"/>
        <c:crossBetween val="between"/>
      </c:valAx>
      <c:spPr>
        <a:noFill/>
        <a:ln>
          <a:noFill/>
        </a:ln>
        <a:effectLst/>
      </c:spPr>
    </c:plotArea>
    <c:legend>
      <c:legendPos val="b"/>
      <c:layout>
        <c:manualLayout>
          <c:xMode val="edge"/>
          <c:yMode val="edge"/>
          <c:x val="0.18371453996332651"/>
          <c:y val="0.59568193412443171"/>
          <c:w val="0.46818735842951142"/>
          <c:h val="0.26386366492920776"/>
        </c:manualLayout>
      </c:layout>
      <c:overlay val="0"/>
      <c:spPr>
        <a:solidFill>
          <a:schemeClr val="bg1"/>
        </a:solidFill>
        <a:ln>
          <a:solidFill>
            <a:schemeClr val="bg2"/>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6239456369323699"/>
          <c:y val="4.4444444444444446E-2"/>
          <c:w val="0.79993420343005073"/>
          <c:h val="0.80026524721792958"/>
        </c:manualLayout>
      </c:layout>
      <c:lineChart>
        <c:grouping val="standard"/>
        <c:varyColors val="0"/>
        <c:ser>
          <c:idx val="0"/>
          <c:order val="0"/>
          <c:tx>
            <c:v>AODV Original - Black Hole</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Sheet1!$L$76:$L$80</c:f>
              <c:strCache>
                <c:ptCount val="5"/>
                <c:pt idx="0">
                  <c:v>Tidak Ada</c:v>
                </c:pt>
                <c:pt idx="1">
                  <c:v>1 Node</c:v>
                </c:pt>
                <c:pt idx="2">
                  <c:v>2 Node</c:v>
                </c:pt>
                <c:pt idx="3">
                  <c:v>3 Node</c:v>
                </c:pt>
                <c:pt idx="4">
                  <c:v>4 Node</c:v>
                </c:pt>
              </c:strCache>
            </c:strRef>
          </c:cat>
          <c:val>
            <c:numRef>
              <c:f>Sheet1!$M$76:$M$80</c:f>
              <c:numCache>
                <c:formatCode>General</c:formatCode>
                <c:ptCount val="5"/>
                <c:pt idx="0">
                  <c:v>0.67356666666666676</c:v>
                </c:pt>
                <c:pt idx="1">
                  <c:v>0.33246666666666669</c:v>
                </c:pt>
                <c:pt idx="2">
                  <c:v>0.24980000000000002</c:v>
                </c:pt>
                <c:pt idx="3">
                  <c:v>0.24333333333333332</c:v>
                </c:pt>
                <c:pt idx="4">
                  <c:v>0.22506666666666666</c:v>
                </c:pt>
              </c:numCache>
            </c:numRef>
          </c:val>
          <c:smooth val="0"/>
        </c:ser>
        <c:ser>
          <c:idx val="1"/>
          <c:order val="1"/>
          <c:tx>
            <c:v>AODV Modifikasi - Black Hole</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Sheet1!$N$76:$N$80</c:f>
              <c:numCache>
                <c:formatCode>General</c:formatCode>
                <c:ptCount val="5"/>
                <c:pt idx="0">
                  <c:v>0.69236666666666657</c:v>
                </c:pt>
                <c:pt idx="1">
                  <c:v>0.63013333333333321</c:v>
                </c:pt>
                <c:pt idx="2">
                  <c:v>0.61106666666666676</c:v>
                </c:pt>
                <c:pt idx="3">
                  <c:v>0.55420000000000003</c:v>
                </c:pt>
                <c:pt idx="4">
                  <c:v>0.5883666666666667</c:v>
                </c:pt>
              </c:numCache>
            </c:numRef>
          </c:val>
          <c:smooth val="0"/>
        </c:ser>
        <c:ser>
          <c:idx val="2"/>
          <c:order val="2"/>
          <c:tx>
            <c:v>AODV Original - Worm Hole</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(Sheet1!$M$76,Sheet1!$M$81:$M$84)</c:f>
              <c:numCache>
                <c:formatCode>General</c:formatCode>
                <c:ptCount val="5"/>
                <c:pt idx="0">
                  <c:v>0.67356666666666676</c:v>
                </c:pt>
                <c:pt idx="1">
                  <c:v>0.43030000000000007</c:v>
                </c:pt>
                <c:pt idx="2">
                  <c:v>0.28376666666666667</c:v>
                </c:pt>
                <c:pt idx="3">
                  <c:v>0.27400000000000002</c:v>
                </c:pt>
                <c:pt idx="4">
                  <c:v>0.24306666666666665</c:v>
                </c:pt>
              </c:numCache>
            </c:numRef>
          </c:val>
          <c:smooth val="0"/>
        </c:ser>
        <c:ser>
          <c:idx val="3"/>
          <c:order val="3"/>
          <c:tx>
            <c:v>AODV Modifikasi - Worm Hole</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(Sheet1!$N$76,Sheet1!$N$81:$N$84)</c:f>
              <c:numCache>
                <c:formatCode>General</c:formatCode>
                <c:ptCount val="5"/>
                <c:pt idx="0">
                  <c:v>0.69236666666666657</c:v>
                </c:pt>
                <c:pt idx="1">
                  <c:v>0.63256666666666661</c:v>
                </c:pt>
                <c:pt idx="2">
                  <c:v>0.59409999999999996</c:v>
                </c:pt>
                <c:pt idx="3">
                  <c:v>0.57233333333333325</c:v>
                </c:pt>
                <c:pt idx="4">
                  <c:v>0.50486666666666669</c:v>
                </c:pt>
              </c:numCache>
            </c:numRef>
          </c:val>
          <c:smooth val="0"/>
        </c:ser>
        <c:ser>
          <c:idx val="4"/>
          <c:order val="4"/>
          <c:tx>
            <c:v>AODV Original - Kombinasi</c:v>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(Sheet1!$M$76,Sheet1!$M$75,Sheet1!$M$85,Sheet1!$M$74,Sheet1!$M$86)</c:f>
              <c:numCache>
                <c:formatCode>General</c:formatCode>
                <c:ptCount val="5"/>
                <c:pt idx="0">
                  <c:v>0.67356666666666676</c:v>
                </c:pt>
                <c:pt idx="2">
                  <c:v>0.30356666666666671</c:v>
                </c:pt>
                <c:pt idx="4">
                  <c:v>0.27953333333333336</c:v>
                </c:pt>
              </c:numCache>
            </c:numRef>
          </c:val>
          <c:smooth val="0"/>
        </c:ser>
        <c:ser>
          <c:idx val="5"/>
          <c:order val="5"/>
          <c:tx>
            <c:v>AODV Modifikasi - Kombinasi</c:v>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(Sheet1!$N$76,Sheet1!$N$75,Sheet1!$N$85,Sheet1!$N$74,Sheet1!$N$86)</c:f>
              <c:numCache>
                <c:formatCode>General</c:formatCode>
                <c:ptCount val="5"/>
                <c:pt idx="0">
                  <c:v>0.69236666666666657</c:v>
                </c:pt>
                <c:pt idx="2">
                  <c:v>0.61780000000000002</c:v>
                </c:pt>
                <c:pt idx="4">
                  <c:v>0.59940000000000004</c:v>
                </c:pt>
              </c:numCache>
            </c:numRef>
          </c:val>
          <c:smooth val="0"/>
        </c:ser>
        <c:dLbls>
          <c:showLegendKey val="0"/>
          <c:showVal val="0"/>
          <c:showCatName val="0"/>
          <c:showSerName val="0"/>
          <c:showPercent val="0"/>
          <c:showBubbleSize val="0"/>
        </c:dLbls>
        <c:marker val="1"/>
        <c:smooth val="0"/>
        <c:axId val="476923864"/>
        <c:axId val="476925040"/>
      </c:lineChart>
      <c:catAx>
        <c:axId val="47692386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Jumlah</a:t>
                </a:r>
                <a:r>
                  <a:rPr lang="id-ID" baseline="0"/>
                  <a:t> Malicious Node</a:t>
                </a:r>
                <a:endParaRPr lang="id-ID"/>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476925040"/>
        <c:crosses val="autoZero"/>
        <c:auto val="1"/>
        <c:lblAlgn val="ctr"/>
        <c:lblOffset val="100"/>
        <c:noMultiLvlLbl val="0"/>
      </c:catAx>
      <c:valAx>
        <c:axId val="476925040"/>
        <c:scaling>
          <c:orientation val="minMax"/>
          <c:max val="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Packet Delivery Ratio</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476923864"/>
        <c:crosses val="autoZero"/>
        <c:crossBetween val="between"/>
      </c:valAx>
      <c:spPr>
        <a:noFill/>
        <a:ln>
          <a:noFill/>
        </a:ln>
        <a:effectLst/>
      </c:spPr>
    </c:plotArea>
    <c:legend>
      <c:legendPos val="b"/>
      <c:layout>
        <c:manualLayout>
          <c:xMode val="edge"/>
          <c:yMode val="edge"/>
          <c:x val="0.51590632078524423"/>
          <c:y val="1.5253367928551273E-2"/>
          <c:w val="0.47161201596375796"/>
          <c:h val="0.25155934947383912"/>
        </c:manualLayout>
      </c:layout>
      <c:overlay val="0"/>
      <c:spPr>
        <a:solidFill>
          <a:schemeClr val="bg1"/>
        </a:solidFill>
        <a:ln>
          <a:solidFill>
            <a:schemeClr val="bg2"/>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6239456369323699"/>
          <c:y val="4.8888888888888891E-2"/>
          <c:w val="0.79993420343005073"/>
          <c:h val="0.74121942424928511"/>
        </c:manualLayout>
      </c:layout>
      <c:lineChart>
        <c:grouping val="standard"/>
        <c:varyColors val="0"/>
        <c:ser>
          <c:idx val="0"/>
          <c:order val="0"/>
          <c:tx>
            <c:v>AODV Original - Black Hole</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Sheet1!$L$114:$L$118</c:f>
              <c:strCache>
                <c:ptCount val="5"/>
                <c:pt idx="0">
                  <c:v>Tidak Ada</c:v>
                </c:pt>
                <c:pt idx="1">
                  <c:v>1 Node</c:v>
                </c:pt>
                <c:pt idx="2">
                  <c:v>2 Node</c:v>
                </c:pt>
                <c:pt idx="3">
                  <c:v>3 Node</c:v>
                </c:pt>
                <c:pt idx="4">
                  <c:v>4 Node</c:v>
                </c:pt>
              </c:strCache>
            </c:strRef>
          </c:cat>
          <c:val>
            <c:numRef>
              <c:f>Sheet1!$M$114:$M$118</c:f>
              <c:numCache>
                <c:formatCode>General</c:formatCode>
                <c:ptCount val="5"/>
                <c:pt idx="0">
                  <c:v>0.53799999999999992</c:v>
                </c:pt>
                <c:pt idx="1">
                  <c:v>0.16839999999999999</c:v>
                </c:pt>
                <c:pt idx="2">
                  <c:v>0.14923333333333333</c:v>
                </c:pt>
                <c:pt idx="3">
                  <c:v>8.3566666666666678E-2</c:v>
                </c:pt>
                <c:pt idx="4">
                  <c:v>0.10540000000000001</c:v>
                </c:pt>
              </c:numCache>
            </c:numRef>
          </c:val>
          <c:smooth val="0"/>
        </c:ser>
        <c:ser>
          <c:idx val="1"/>
          <c:order val="1"/>
          <c:tx>
            <c:v>AODV Modifikasi - Black Hole</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Sheet1!$N$114:$N$118</c:f>
              <c:numCache>
                <c:formatCode>General</c:formatCode>
                <c:ptCount val="5"/>
                <c:pt idx="0">
                  <c:v>0.50263333333333338</c:v>
                </c:pt>
                <c:pt idx="1">
                  <c:v>0.37486666666666668</c:v>
                </c:pt>
                <c:pt idx="2">
                  <c:v>0.32183333333333336</c:v>
                </c:pt>
                <c:pt idx="3">
                  <c:v>0.27373333333333333</c:v>
                </c:pt>
                <c:pt idx="4">
                  <c:v>0.28636666666666666</c:v>
                </c:pt>
              </c:numCache>
            </c:numRef>
          </c:val>
          <c:smooth val="0"/>
        </c:ser>
        <c:ser>
          <c:idx val="2"/>
          <c:order val="2"/>
          <c:tx>
            <c:v>AODV Original - Worm Hole</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(Sheet1!$M$114,Sheet1!$M$119:$M$122)</c:f>
              <c:numCache>
                <c:formatCode>General</c:formatCode>
                <c:ptCount val="5"/>
                <c:pt idx="0">
                  <c:v>0.53799999999999992</c:v>
                </c:pt>
                <c:pt idx="1">
                  <c:v>0.19726666666666667</c:v>
                </c:pt>
                <c:pt idx="2">
                  <c:v>0.13016666666666665</c:v>
                </c:pt>
                <c:pt idx="3">
                  <c:v>0.12803333333333333</c:v>
                </c:pt>
                <c:pt idx="4">
                  <c:v>0.12280000000000001</c:v>
                </c:pt>
              </c:numCache>
            </c:numRef>
          </c:val>
          <c:smooth val="0"/>
        </c:ser>
        <c:ser>
          <c:idx val="3"/>
          <c:order val="3"/>
          <c:tx>
            <c:v>AODV Modifikasi - Worm Hole</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(Sheet1!$N$114,Sheet1!$N$119:$N$122)</c:f>
              <c:numCache>
                <c:formatCode>General</c:formatCode>
                <c:ptCount val="5"/>
                <c:pt idx="0">
                  <c:v>0.50263333333333338</c:v>
                </c:pt>
                <c:pt idx="1">
                  <c:v>0.32329999999999998</c:v>
                </c:pt>
                <c:pt idx="2">
                  <c:v>0.26329999999999998</c:v>
                </c:pt>
                <c:pt idx="3">
                  <c:v>0.24796666666666667</c:v>
                </c:pt>
                <c:pt idx="4">
                  <c:v>0.24696666666666667</c:v>
                </c:pt>
              </c:numCache>
            </c:numRef>
          </c:val>
          <c:smooth val="0"/>
        </c:ser>
        <c:ser>
          <c:idx val="4"/>
          <c:order val="4"/>
          <c:tx>
            <c:v>AODV Original - Kombinasi</c:v>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(Sheet1!$M$114,Sheet1!$M$113,Sheet1!$M$123,Sheet1!$M$112,Sheet1!$M$124)</c:f>
              <c:numCache>
                <c:formatCode>General</c:formatCode>
                <c:ptCount val="5"/>
                <c:pt idx="0">
                  <c:v>0.53799999999999992</c:v>
                </c:pt>
                <c:pt idx="2">
                  <c:v>0.21476666666666669</c:v>
                </c:pt>
                <c:pt idx="4">
                  <c:v>0.11526666666666667</c:v>
                </c:pt>
              </c:numCache>
            </c:numRef>
          </c:val>
          <c:smooth val="0"/>
        </c:ser>
        <c:ser>
          <c:idx val="5"/>
          <c:order val="5"/>
          <c:tx>
            <c:v>AODV Modifikasi - Kombinasi</c:v>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(Sheet1!$N$114,Sheet1!$N$113,Sheet1!$N$123,Sheet1!$N$112,Sheet1!$N$124)</c:f>
              <c:numCache>
                <c:formatCode>General</c:formatCode>
                <c:ptCount val="5"/>
                <c:pt idx="0">
                  <c:v>0.50263333333333338</c:v>
                </c:pt>
                <c:pt idx="2">
                  <c:v>0.35899999999999999</c:v>
                </c:pt>
                <c:pt idx="4">
                  <c:v>0.27679999999999999</c:v>
                </c:pt>
              </c:numCache>
            </c:numRef>
          </c:val>
          <c:smooth val="0"/>
        </c:ser>
        <c:dLbls>
          <c:showLegendKey val="0"/>
          <c:showVal val="0"/>
          <c:showCatName val="0"/>
          <c:showSerName val="0"/>
          <c:showPercent val="0"/>
          <c:showBubbleSize val="0"/>
        </c:dLbls>
        <c:marker val="1"/>
        <c:smooth val="0"/>
        <c:axId val="311083184"/>
        <c:axId val="298290136"/>
      </c:lineChart>
      <c:catAx>
        <c:axId val="31108318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Jumlah Malicious Node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298290136"/>
        <c:crosses val="autoZero"/>
        <c:auto val="1"/>
        <c:lblAlgn val="ctr"/>
        <c:lblOffset val="100"/>
        <c:noMultiLvlLbl val="0"/>
      </c:catAx>
      <c:valAx>
        <c:axId val="298290136"/>
        <c:scaling>
          <c:orientation val="minMax"/>
          <c:max val="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Packet Delivery</a:t>
                </a:r>
                <a:r>
                  <a:rPr lang="id-ID" baseline="0"/>
                  <a:t> Ratio</a:t>
                </a:r>
                <a:endParaRPr lang="id-ID"/>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311083184"/>
        <c:crosses val="autoZero"/>
        <c:crossBetween val="between"/>
      </c:valAx>
      <c:spPr>
        <a:noFill/>
        <a:ln>
          <a:noFill/>
        </a:ln>
        <a:effectLst/>
      </c:spPr>
    </c:plotArea>
    <c:legend>
      <c:legendPos val="b"/>
      <c:layout>
        <c:manualLayout>
          <c:xMode val="edge"/>
          <c:yMode val="edge"/>
          <c:x val="0.49878303311401129"/>
          <c:y val="2.7457792032288882E-2"/>
          <c:w val="0.47503667349800455"/>
          <c:h val="0.2861858267716535"/>
        </c:manualLayout>
      </c:layout>
      <c:overlay val="0"/>
      <c:spPr>
        <a:solidFill>
          <a:schemeClr val="bg1"/>
        </a:solidFill>
        <a:ln>
          <a:solidFill>
            <a:schemeClr val="bg2"/>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5470607269981662"/>
          <c:y val="5.6194125159642401E-2"/>
          <c:w val="0.80762269442347101"/>
          <c:h val="0.7335682464979234"/>
        </c:manualLayout>
      </c:layout>
      <c:lineChart>
        <c:grouping val="standard"/>
        <c:varyColors val="0"/>
        <c:ser>
          <c:idx val="0"/>
          <c:order val="0"/>
          <c:tx>
            <c:v>AODV Original - Black Hole</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Sheet1!$I$39:$I$43</c:f>
              <c:strCache>
                <c:ptCount val="5"/>
                <c:pt idx="0">
                  <c:v>Tidak Ada</c:v>
                </c:pt>
                <c:pt idx="1">
                  <c:v>1 Node</c:v>
                </c:pt>
                <c:pt idx="2">
                  <c:v>2 Node</c:v>
                </c:pt>
                <c:pt idx="3">
                  <c:v>3 Node</c:v>
                </c:pt>
                <c:pt idx="4">
                  <c:v>4 Node</c:v>
                </c:pt>
              </c:strCache>
            </c:strRef>
          </c:cat>
          <c:val>
            <c:numRef>
              <c:f>Sheet1!$J$39:$J$43</c:f>
              <c:numCache>
                <c:formatCode>General</c:formatCode>
                <c:ptCount val="5"/>
                <c:pt idx="0">
                  <c:v>1.210933</c:v>
                </c:pt>
                <c:pt idx="1">
                  <c:v>6.6666666666666656E-5</c:v>
                </c:pt>
                <c:pt idx="2">
                  <c:v>9.3333333333333326E-6</c:v>
                </c:pt>
                <c:pt idx="3">
                  <c:v>5.3333333333333328E-6</c:v>
                </c:pt>
                <c:pt idx="4">
                  <c:v>8.6666666666666678E-6</c:v>
                </c:pt>
              </c:numCache>
            </c:numRef>
          </c:val>
          <c:smooth val="0"/>
        </c:ser>
        <c:ser>
          <c:idx val="1"/>
          <c:order val="1"/>
          <c:tx>
            <c:v>AODV Modifikasi - Black Hole</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Sheet1!$K$39:$K$43</c:f>
              <c:numCache>
                <c:formatCode>General</c:formatCode>
                <c:ptCount val="5"/>
                <c:pt idx="0">
                  <c:v>5.1765020000000002</c:v>
                </c:pt>
                <c:pt idx="1">
                  <c:v>5.221473333333333</c:v>
                </c:pt>
                <c:pt idx="2">
                  <c:v>2.6666666666666663E-5</c:v>
                </c:pt>
                <c:pt idx="3">
                  <c:v>1.7E-5</c:v>
                </c:pt>
                <c:pt idx="4">
                  <c:v>8.6666666666666682E-5</c:v>
                </c:pt>
              </c:numCache>
            </c:numRef>
          </c:val>
          <c:smooth val="0"/>
        </c:ser>
        <c:ser>
          <c:idx val="2"/>
          <c:order val="2"/>
          <c:tx>
            <c:v>AODV Original - Worm Hole</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(Sheet1!$J$39,Sheet1!$J$44:$J$47)</c:f>
              <c:numCache>
                <c:formatCode>General</c:formatCode>
                <c:ptCount val="5"/>
                <c:pt idx="0">
                  <c:v>1.210933</c:v>
                </c:pt>
                <c:pt idx="1">
                  <c:v>7.7666666666666653E-5</c:v>
                </c:pt>
                <c:pt idx="2">
                  <c:v>0.41270599999999996</c:v>
                </c:pt>
                <c:pt idx="3">
                  <c:v>0.41109233333333334</c:v>
                </c:pt>
                <c:pt idx="4">
                  <c:v>0.42044066666666668</c:v>
                </c:pt>
              </c:numCache>
            </c:numRef>
          </c:val>
          <c:smooth val="0"/>
        </c:ser>
        <c:ser>
          <c:idx val="3"/>
          <c:order val="3"/>
          <c:tx>
            <c:v>AODV Modifikasi - Worm Hole</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(Sheet1!$K$39,Sheet1!$K$44:$K$47)</c:f>
              <c:numCache>
                <c:formatCode>General</c:formatCode>
                <c:ptCount val="5"/>
                <c:pt idx="0">
                  <c:v>5.1765020000000002</c:v>
                </c:pt>
                <c:pt idx="1">
                  <c:v>3.4768246666666669</c:v>
                </c:pt>
                <c:pt idx="2">
                  <c:v>1.7366810000000001</c:v>
                </c:pt>
                <c:pt idx="3">
                  <c:v>2.1333333333333331E-5</c:v>
                </c:pt>
                <c:pt idx="4">
                  <c:v>1.749555</c:v>
                </c:pt>
              </c:numCache>
            </c:numRef>
          </c:val>
          <c:smooth val="0"/>
        </c:ser>
        <c:ser>
          <c:idx val="4"/>
          <c:order val="4"/>
          <c:tx>
            <c:v>AODV Original - Kombinasi</c:v>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(Sheet1!$J$39,Sheet1!$J$38,Sheet1!$J$48,Sheet1!$J$37,Sheet1!$J$49)</c:f>
              <c:numCache>
                <c:formatCode>General</c:formatCode>
                <c:ptCount val="5"/>
                <c:pt idx="0">
                  <c:v>1.210933</c:v>
                </c:pt>
                <c:pt idx="2">
                  <c:v>3.5666666666666669E-5</c:v>
                </c:pt>
                <c:pt idx="4">
                  <c:v>5.0000000000000004E-6</c:v>
                </c:pt>
              </c:numCache>
            </c:numRef>
          </c:val>
          <c:smooth val="0"/>
        </c:ser>
        <c:ser>
          <c:idx val="5"/>
          <c:order val="5"/>
          <c:tx>
            <c:v>AODV Modifikasi - Kombinasi</c:v>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(Sheet1!$K$39,Sheet1!$K$38,Sheet1!$K$48,Sheet1!$K$37,Sheet1!$K$49)</c:f>
              <c:numCache>
                <c:formatCode>General</c:formatCode>
                <c:ptCount val="5"/>
                <c:pt idx="0">
                  <c:v>5.1765020000000002</c:v>
                </c:pt>
                <c:pt idx="2">
                  <c:v>4.5666666666666668E-5</c:v>
                </c:pt>
                <c:pt idx="4">
                  <c:v>1.7374530000000001</c:v>
                </c:pt>
              </c:numCache>
            </c:numRef>
          </c:val>
          <c:smooth val="0"/>
        </c:ser>
        <c:dLbls>
          <c:showLegendKey val="0"/>
          <c:showVal val="0"/>
          <c:showCatName val="0"/>
          <c:showSerName val="0"/>
          <c:showPercent val="0"/>
          <c:showBubbleSize val="0"/>
        </c:dLbls>
        <c:marker val="1"/>
        <c:smooth val="0"/>
        <c:axId val="568065848"/>
        <c:axId val="568063496"/>
      </c:lineChart>
      <c:catAx>
        <c:axId val="56806584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Jumlah Malicious Node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568063496"/>
        <c:crosses val="autoZero"/>
        <c:auto val="1"/>
        <c:lblAlgn val="ctr"/>
        <c:lblOffset val="100"/>
        <c:noMultiLvlLbl val="0"/>
      </c:catAx>
      <c:valAx>
        <c:axId val="56806349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End to End Delay (detik)</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568065848"/>
        <c:crosses val="autoZero"/>
        <c:crossBetween val="between"/>
      </c:valAx>
      <c:spPr>
        <a:noFill/>
        <a:ln>
          <a:noFill/>
        </a:ln>
        <a:effectLst/>
      </c:spPr>
    </c:plotArea>
    <c:legend>
      <c:legendPos val="b"/>
      <c:layout>
        <c:manualLayout>
          <c:xMode val="edge"/>
          <c:yMode val="edge"/>
          <c:x val="0.50905700571675105"/>
          <c:y val="1.6526322639422147E-2"/>
          <c:w val="0.47161201596375796"/>
          <c:h val="0.32037449341820778"/>
        </c:manualLayout>
      </c:layout>
      <c:overlay val="0"/>
      <c:spPr>
        <a:solidFill>
          <a:schemeClr val="bg1"/>
        </a:solidFill>
        <a:ln>
          <a:solidFill>
            <a:schemeClr val="bg2"/>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7801100204940135"/>
          <c:y val="5.4320987654320987E-2"/>
          <c:w val="0.78431776507388629"/>
          <c:h val="0.80927394430725741"/>
        </c:manualLayout>
      </c:layout>
      <c:lineChart>
        <c:grouping val="standard"/>
        <c:varyColors val="0"/>
        <c:ser>
          <c:idx val="0"/>
          <c:order val="0"/>
          <c:tx>
            <c:v>AODV Original - Black Hole</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Sheet1!$I$76:$I$80</c:f>
              <c:strCache>
                <c:ptCount val="5"/>
                <c:pt idx="0">
                  <c:v>Tidak Ada</c:v>
                </c:pt>
                <c:pt idx="1">
                  <c:v>1 Node</c:v>
                </c:pt>
                <c:pt idx="2">
                  <c:v>2 Node</c:v>
                </c:pt>
                <c:pt idx="3">
                  <c:v>3 Node</c:v>
                </c:pt>
                <c:pt idx="4">
                  <c:v>4 Node</c:v>
                </c:pt>
              </c:strCache>
            </c:strRef>
          </c:cat>
          <c:val>
            <c:numRef>
              <c:f>Sheet1!$J$76:$J$80</c:f>
              <c:numCache>
                <c:formatCode>General</c:formatCode>
                <c:ptCount val="5"/>
                <c:pt idx="0">
                  <c:v>4.5237333333333331E-2</c:v>
                </c:pt>
                <c:pt idx="1">
                  <c:v>3.8491666666666667E-2</c:v>
                </c:pt>
                <c:pt idx="2">
                  <c:v>2.4849E-2</c:v>
                </c:pt>
                <c:pt idx="3">
                  <c:v>2.4739333333333335E-2</c:v>
                </c:pt>
                <c:pt idx="4">
                  <c:v>2.4756E-2</c:v>
                </c:pt>
              </c:numCache>
            </c:numRef>
          </c:val>
          <c:smooth val="0"/>
        </c:ser>
        <c:ser>
          <c:idx val="1"/>
          <c:order val="1"/>
          <c:tx>
            <c:v>AODV Modifikasi - Black Hole</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Sheet1!$K$76:$K$80</c:f>
              <c:numCache>
                <c:formatCode>General</c:formatCode>
                <c:ptCount val="5"/>
                <c:pt idx="0">
                  <c:v>7.2396000000000002E-2</c:v>
                </c:pt>
                <c:pt idx="1">
                  <c:v>7.3649999999999993E-2</c:v>
                </c:pt>
                <c:pt idx="2">
                  <c:v>5.6152000000000001E-2</c:v>
                </c:pt>
                <c:pt idx="3">
                  <c:v>5.571099999999999E-2</c:v>
                </c:pt>
                <c:pt idx="4">
                  <c:v>5.5971333333333338E-2</c:v>
                </c:pt>
              </c:numCache>
            </c:numRef>
          </c:val>
          <c:smooth val="0"/>
        </c:ser>
        <c:ser>
          <c:idx val="2"/>
          <c:order val="2"/>
          <c:tx>
            <c:v>AODV Original - Worm Hole</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(Sheet1!$J$76,Sheet1!$J$81:$J$84)</c:f>
              <c:numCache>
                <c:formatCode>General</c:formatCode>
                <c:ptCount val="5"/>
                <c:pt idx="0">
                  <c:v>4.5237333333333331E-2</c:v>
                </c:pt>
                <c:pt idx="1">
                  <c:v>1.9015666666666663E-2</c:v>
                </c:pt>
                <c:pt idx="2">
                  <c:v>1.7943333333333332E-2</c:v>
                </c:pt>
                <c:pt idx="3">
                  <c:v>1.7984000000000003E-2</c:v>
                </c:pt>
                <c:pt idx="4">
                  <c:v>1.6070999999999998E-2</c:v>
                </c:pt>
              </c:numCache>
            </c:numRef>
          </c:val>
          <c:smooth val="0"/>
        </c:ser>
        <c:ser>
          <c:idx val="3"/>
          <c:order val="3"/>
          <c:tx>
            <c:v>AODV Modifikasi - Worm Hole</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(Sheet1!$K$76,Sheet1!$K$81:$K$84)</c:f>
              <c:numCache>
                <c:formatCode>General</c:formatCode>
                <c:ptCount val="5"/>
                <c:pt idx="0">
                  <c:v>7.2396000000000002E-2</c:v>
                </c:pt>
                <c:pt idx="1">
                  <c:v>4.9213666666666663E-2</c:v>
                </c:pt>
                <c:pt idx="2">
                  <c:v>4.9003999999999999E-2</c:v>
                </c:pt>
                <c:pt idx="3">
                  <c:v>4.9135000000000005E-2</c:v>
                </c:pt>
                <c:pt idx="4">
                  <c:v>4.9019E-2</c:v>
                </c:pt>
              </c:numCache>
            </c:numRef>
          </c:val>
          <c:smooth val="0"/>
        </c:ser>
        <c:ser>
          <c:idx val="4"/>
          <c:order val="4"/>
          <c:tx>
            <c:v>AODV Original - Kombinasi</c:v>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(Sheet1!$J$76,Sheet1!$J$75,Sheet1!$J$85,Sheet1!$J$74,Sheet1!$J$86)</c:f>
              <c:numCache>
                <c:formatCode>General</c:formatCode>
                <c:ptCount val="5"/>
                <c:pt idx="0">
                  <c:v>4.5237333333333331E-2</c:v>
                </c:pt>
                <c:pt idx="2">
                  <c:v>3.6565E-2</c:v>
                </c:pt>
                <c:pt idx="4">
                  <c:v>2.4387000000000002E-2</c:v>
                </c:pt>
              </c:numCache>
            </c:numRef>
          </c:val>
          <c:smooth val="0"/>
        </c:ser>
        <c:ser>
          <c:idx val="5"/>
          <c:order val="5"/>
          <c:tx>
            <c:v>AODV Modifikasi - Kombinasi</c:v>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(Sheet1!$K$76,Sheet1!$K$75,Sheet1!$K$85,Sheet1!$K$74,Sheet1!$K$86)</c:f>
              <c:numCache>
                <c:formatCode>General</c:formatCode>
                <c:ptCount val="5"/>
                <c:pt idx="0">
                  <c:v>7.2396000000000002E-2</c:v>
                </c:pt>
                <c:pt idx="2">
                  <c:v>7.3381000000000002E-2</c:v>
                </c:pt>
                <c:pt idx="4">
                  <c:v>5.5783666666666676E-2</c:v>
                </c:pt>
              </c:numCache>
            </c:numRef>
          </c:val>
          <c:smooth val="0"/>
        </c:ser>
        <c:dLbls>
          <c:showLegendKey val="0"/>
          <c:showVal val="0"/>
          <c:showCatName val="0"/>
          <c:showSerName val="0"/>
          <c:showPercent val="0"/>
          <c:showBubbleSize val="0"/>
        </c:dLbls>
        <c:marker val="1"/>
        <c:smooth val="0"/>
        <c:axId val="568063888"/>
        <c:axId val="568066240"/>
      </c:lineChart>
      <c:catAx>
        <c:axId val="56806388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Jumlah Malicious Node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568066240"/>
        <c:crosses val="autoZero"/>
        <c:auto val="1"/>
        <c:lblAlgn val="ctr"/>
        <c:lblOffset val="100"/>
        <c:noMultiLvlLbl val="0"/>
      </c:catAx>
      <c:valAx>
        <c:axId val="56806624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End to End Delay (detik)</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568063888"/>
        <c:crosses val="autoZero"/>
        <c:crossBetween val="between"/>
      </c:valAx>
      <c:spPr>
        <a:noFill/>
        <a:ln>
          <a:noFill/>
        </a:ln>
        <a:effectLst/>
      </c:spPr>
    </c:plotArea>
    <c:legend>
      <c:legendPos val="b"/>
      <c:layout>
        <c:manualLayout>
          <c:xMode val="edge"/>
          <c:yMode val="edge"/>
          <c:x val="0.526180293387984"/>
          <c:y val="1.0941309851061516E-2"/>
          <c:w val="0.46818735842951142"/>
          <c:h val="0.24489797908388386"/>
        </c:manualLayout>
      </c:layout>
      <c:overlay val="0"/>
      <c:spPr>
        <a:solidFill>
          <a:schemeClr val="bg1"/>
        </a:solidFill>
        <a:ln>
          <a:solidFill>
            <a:schemeClr val="bg2"/>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9362744040556573"/>
          <c:y val="4.569055036344756E-2"/>
          <c:w val="0.76870132671772196"/>
          <c:h val="0.76675382866861264"/>
        </c:manualLayout>
      </c:layout>
      <c:lineChart>
        <c:grouping val="standard"/>
        <c:varyColors val="0"/>
        <c:ser>
          <c:idx val="0"/>
          <c:order val="0"/>
          <c:tx>
            <c:v>AODV Original - Black Hole</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Sheet1!$I$114:$I$118</c:f>
              <c:strCache>
                <c:ptCount val="5"/>
                <c:pt idx="0">
                  <c:v>Tidak Ada</c:v>
                </c:pt>
                <c:pt idx="1">
                  <c:v>1 Node</c:v>
                </c:pt>
                <c:pt idx="2">
                  <c:v>2 Node</c:v>
                </c:pt>
                <c:pt idx="3">
                  <c:v>3 Node</c:v>
                </c:pt>
                <c:pt idx="4">
                  <c:v>4 Node</c:v>
                </c:pt>
              </c:strCache>
            </c:strRef>
          </c:cat>
          <c:val>
            <c:numRef>
              <c:f>Sheet1!$J$114:$J$118</c:f>
              <c:numCache>
                <c:formatCode>General</c:formatCode>
                <c:ptCount val="5"/>
                <c:pt idx="0">
                  <c:v>1.6084999999999999E-2</c:v>
                </c:pt>
                <c:pt idx="1">
                  <c:v>1.8966666666666669E-3</c:v>
                </c:pt>
                <c:pt idx="2">
                  <c:v>2.7146666666666669E-3</c:v>
                </c:pt>
                <c:pt idx="3">
                  <c:v>1.0906666666666667E-3</c:v>
                </c:pt>
                <c:pt idx="4">
                  <c:v>1.8159999999999999E-3</c:v>
                </c:pt>
              </c:numCache>
            </c:numRef>
          </c:val>
          <c:smooth val="0"/>
        </c:ser>
        <c:ser>
          <c:idx val="1"/>
          <c:order val="1"/>
          <c:tx>
            <c:v>AODV Modifikasi - Black Hole</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Sheet1!$K$114:$K$118</c:f>
              <c:numCache>
                <c:formatCode>General</c:formatCode>
                <c:ptCount val="5"/>
                <c:pt idx="0">
                  <c:v>1.7873333333333331E-2</c:v>
                </c:pt>
                <c:pt idx="1">
                  <c:v>4.7333333333333326E-4</c:v>
                </c:pt>
                <c:pt idx="2">
                  <c:v>5.6566666666666668E-4</c:v>
                </c:pt>
                <c:pt idx="3">
                  <c:v>3.7600000000000003E-4</c:v>
                </c:pt>
                <c:pt idx="4">
                  <c:v>5.0500000000000002E-4</c:v>
                </c:pt>
              </c:numCache>
            </c:numRef>
          </c:val>
          <c:smooth val="0"/>
        </c:ser>
        <c:ser>
          <c:idx val="2"/>
          <c:order val="2"/>
          <c:tx>
            <c:v>AODV Original - Worm Hole</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(Sheet1!$J$114,Sheet1!$J$119:$J$122)</c:f>
              <c:numCache>
                <c:formatCode>General</c:formatCode>
                <c:ptCount val="5"/>
                <c:pt idx="0">
                  <c:v>1.6084999999999999E-2</c:v>
                </c:pt>
                <c:pt idx="1">
                  <c:v>3.6880000000000003E-3</c:v>
                </c:pt>
                <c:pt idx="2">
                  <c:v>3.1726666666666661E-3</c:v>
                </c:pt>
                <c:pt idx="3">
                  <c:v>3.2390000000000001E-3</c:v>
                </c:pt>
                <c:pt idx="4">
                  <c:v>2.7223333333333335E-3</c:v>
                </c:pt>
              </c:numCache>
            </c:numRef>
          </c:val>
          <c:smooth val="0"/>
        </c:ser>
        <c:ser>
          <c:idx val="3"/>
          <c:order val="3"/>
          <c:tx>
            <c:v>AODV Modifikasi - Worm Hole</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(Sheet1!$K$114,Sheet1!$K$119:$K$122)</c:f>
              <c:numCache>
                <c:formatCode>General</c:formatCode>
                <c:ptCount val="5"/>
                <c:pt idx="0">
                  <c:v>1.7873333333333331E-2</c:v>
                </c:pt>
                <c:pt idx="1">
                  <c:v>4.7866666666666668E-4</c:v>
                </c:pt>
                <c:pt idx="2">
                  <c:v>4.1166666666666668E-4</c:v>
                </c:pt>
                <c:pt idx="3">
                  <c:v>4.0299999999999998E-4</c:v>
                </c:pt>
                <c:pt idx="4">
                  <c:v>5.0066666666666662E-4</c:v>
                </c:pt>
              </c:numCache>
            </c:numRef>
          </c:val>
          <c:smooth val="0"/>
        </c:ser>
        <c:ser>
          <c:idx val="4"/>
          <c:order val="4"/>
          <c:tx>
            <c:v>AODV Original - Kombinasi</c:v>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(Sheet1!$J$114,Sheet1!$J$113,Sheet1!$J$123,Sheet1!$J$112,Sheet1!$J$124)</c:f>
              <c:numCache>
                <c:formatCode>General</c:formatCode>
                <c:ptCount val="5"/>
                <c:pt idx="0">
                  <c:v>1.6084999999999999E-2</c:v>
                </c:pt>
                <c:pt idx="2">
                  <c:v>5.1736666666666667E-3</c:v>
                </c:pt>
                <c:pt idx="4">
                  <c:v>2.64E-3</c:v>
                </c:pt>
              </c:numCache>
            </c:numRef>
          </c:val>
          <c:smooth val="0"/>
        </c:ser>
        <c:ser>
          <c:idx val="5"/>
          <c:order val="5"/>
          <c:tx>
            <c:v>AODV Modifikasi - Kombinasi</c:v>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(Sheet1!$K$114,Sheet1!$K$113,Sheet1!$K$123,Sheet1!$K$112,Sheet1!$K$124)</c:f>
              <c:numCache>
                <c:formatCode>General</c:formatCode>
                <c:ptCount val="5"/>
                <c:pt idx="0">
                  <c:v>1.7873333333333331E-2</c:v>
                </c:pt>
                <c:pt idx="2">
                  <c:v>4.8600000000000005E-4</c:v>
                </c:pt>
                <c:pt idx="4">
                  <c:v>3.9233333333333329E-4</c:v>
                </c:pt>
              </c:numCache>
            </c:numRef>
          </c:val>
          <c:smooth val="0"/>
        </c:ser>
        <c:dLbls>
          <c:showLegendKey val="0"/>
          <c:showVal val="0"/>
          <c:showCatName val="0"/>
          <c:showSerName val="0"/>
          <c:showPercent val="0"/>
          <c:showBubbleSize val="0"/>
        </c:dLbls>
        <c:marker val="1"/>
        <c:smooth val="0"/>
        <c:axId val="568064672"/>
        <c:axId val="568068200"/>
      </c:lineChart>
      <c:catAx>
        <c:axId val="56806467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Jumlah Malicious Node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568068200"/>
        <c:crosses val="autoZero"/>
        <c:auto val="1"/>
        <c:lblAlgn val="ctr"/>
        <c:lblOffset val="100"/>
        <c:noMultiLvlLbl val="0"/>
      </c:catAx>
      <c:valAx>
        <c:axId val="56806820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End to End Delay (detik)</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568064672"/>
        <c:crosses val="autoZero"/>
        <c:crossBetween val="between"/>
      </c:valAx>
      <c:spPr>
        <a:noFill/>
        <a:ln>
          <a:noFill/>
        </a:ln>
        <a:effectLst/>
      </c:spPr>
    </c:plotArea>
    <c:legend>
      <c:legendPos val="b"/>
      <c:layout>
        <c:manualLayout>
          <c:xMode val="edge"/>
          <c:yMode val="edge"/>
          <c:x val="0.51590632078524434"/>
          <c:y val="1.3886573001904174E-2"/>
          <c:w val="0.47161201596375796"/>
          <c:h val="0.26915495376162091"/>
        </c:manualLayout>
      </c:layout>
      <c:overlay val="0"/>
      <c:spPr>
        <a:solidFill>
          <a:schemeClr val="bg1"/>
        </a:solidFill>
        <a:ln>
          <a:solidFill>
            <a:schemeClr val="bg2"/>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8593894941214539"/>
          <c:y val="4.583333333333333E-2"/>
          <c:w val="0.77638981771114224"/>
          <c:h val="0.77852493438320214"/>
        </c:manualLayout>
      </c:layout>
      <c:lineChart>
        <c:grouping val="standard"/>
        <c:varyColors val="0"/>
        <c:ser>
          <c:idx val="0"/>
          <c:order val="0"/>
          <c:tx>
            <c:v>AODV Original - Black Hole</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Sheet1!$P$39:$P$43</c:f>
              <c:strCache>
                <c:ptCount val="5"/>
                <c:pt idx="0">
                  <c:v>Tidak Ada</c:v>
                </c:pt>
                <c:pt idx="1">
                  <c:v>1 Node</c:v>
                </c:pt>
                <c:pt idx="2">
                  <c:v>2 Node</c:v>
                </c:pt>
                <c:pt idx="3">
                  <c:v>3 Node</c:v>
                </c:pt>
                <c:pt idx="4">
                  <c:v>4 Node</c:v>
                </c:pt>
              </c:strCache>
            </c:strRef>
          </c:cat>
          <c:val>
            <c:numRef>
              <c:f>Sheet1!$Q$39:$Q$43</c:f>
              <c:numCache>
                <c:formatCode>General</c:formatCode>
                <c:ptCount val="5"/>
                <c:pt idx="0">
                  <c:v>685</c:v>
                </c:pt>
                <c:pt idx="1">
                  <c:v>595</c:v>
                </c:pt>
                <c:pt idx="2">
                  <c:v>408</c:v>
                </c:pt>
                <c:pt idx="3">
                  <c:v>378.66666666666669</c:v>
                </c:pt>
                <c:pt idx="4">
                  <c:v>431</c:v>
                </c:pt>
              </c:numCache>
            </c:numRef>
          </c:val>
          <c:smooth val="0"/>
        </c:ser>
        <c:ser>
          <c:idx val="1"/>
          <c:order val="1"/>
          <c:tx>
            <c:v>AODV Modifikasi - Black Hole</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Sheet1!$R$39:$R$43</c:f>
              <c:numCache>
                <c:formatCode>General</c:formatCode>
                <c:ptCount val="5"/>
                <c:pt idx="0">
                  <c:v>741</c:v>
                </c:pt>
                <c:pt idx="1">
                  <c:v>654.33333333333337</c:v>
                </c:pt>
                <c:pt idx="2">
                  <c:v>531.33333333333337</c:v>
                </c:pt>
                <c:pt idx="3">
                  <c:v>506.33333333333331</c:v>
                </c:pt>
                <c:pt idx="4">
                  <c:v>512.33333333333337</c:v>
                </c:pt>
              </c:numCache>
            </c:numRef>
          </c:val>
          <c:smooth val="0"/>
        </c:ser>
        <c:ser>
          <c:idx val="2"/>
          <c:order val="2"/>
          <c:tx>
            <c:v>AODV Original - Worm Hole</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(Sheet1!$Q$39,Sheet1!$Q$44:$Q$47)</c:f>
              <c:numCache>
                <c:formatCode>General</c:formatCode>
                <c:ptCount val="5"/>
                <c:pt idx="0">
                  <c:v>685</c:v>
                </c:pt>
                <c:pt idx="1">
                  <c:v>830</c:v>
                </c:pt>
                <c:pt idx="2">
                  <c:v>743</c:v>
                </c:pt>
                <c:pt idx="3">
                  <c:v>734</c:v>
                </c:pt>
                <c:pt idx="4">
                  <c:v>588</c:v>
                </c:pt>
              </c:numCache>
            </c:numRef>
          </c:val>
          <c:smooth val="0"/>
        </c:ser>
        <c:ser>
          <c:idx val="3"/>
          <c:order val="3"/>
          <c:tx>
            <c:v>AODV Modifikasi - Worm Hole</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(Sheet1!$R$39,Sheet1!$R$44:$R$47)</c:f>
              <c:numCache>
                <c:formatCode>General</c:formatCode>
                <c:ptCount val="5"/>
                <c:pt idx="0">
                  <c:v>741</c:v>
                </c:pt>
                <c:pt idx="1">
                  <c:v>743</c:v>
                </c:pt>
                <c:pt idx="2">
                  <c:v>743</c:v>
                </c:pt>
                <c:pt idx="3">
                  <c:v>780.66666666666663</c:v>
                </c:pt>
                <c:pt idx="4">
                  <c:v>607</c:v>
                </c:pt>
              </c:numCache>
            </c:numRef>
          </c:val>
          <c:smooth val="0"/>
        </c:ser>
        <c:ser>
          <c:idx val="4"/>
          <c:order val="4"/>
          <c:tx>
            <c:v>AODV Original - Kombinasi</c:v>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(Sheet1!$Q$39,Sheet1!$Q$38,Sheet1!$Q$48,Sheet1!$Q$37,Sheet1!$Q$49)</c:f>
              <c:numCache>
                <c:formatCode>General</c:formatCode>
                <c:ptCount val="5"/>
                <c:pt idx="0">
                  <c:v>685</c:v>
                </c:pt>
                <c:pt idx="2">
                  <c:v>665</c:v>
                </c:pt>
                <c:pt idx="4">
                  <c:v>596</c:v>
                </c:pt>
              </c:numCache>
            </c:numRef>
          </c:val>
          <c:smooth val="0"/>
        </c:ser>
        <c:ser>
          <c:idx val="5"/>
          <c:order val="5"/>
          <c:tx>
            <c:v>AODV Modifikasi - Kombinasi</c:v>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(Sheet1!$R$39,Sheet1!$R$38,Sheet1!$R$48,Sheet1!$R$37,Sheet1!$R$49)</c:f>
              <c:numCache>
                <c:formatCode>General</c:formatCode>
                <c:ptCount val="5"/>
                <c:pt idx="0">
                  <c:v>741</c:v>
                </c:pt>
                <c:pt idx="2">
                  <c:v>754.33333333333337</c:v>
                </c:pt>
                <c:pt idx="4">
                  <c:v>645</c:v>
                </c:pt>
              </c:numCache>
            </c:numRef>
          </c:val>
          <c:smooth val="0"/>
        </c:ser>
        <c:dLbls>
          <c:showLegendKey val="0"/>
          <c:showVal val="0"/>
          <c:showCatName val="0"/>
          <c:showSerName val="0"/>
          <c:showPercent val="0"/>
          <c:showBubbleSize val="0"/>
        </c:dLbls>
        <c:marker val="1"/>
        <c:smooth val="0"/>
        <c:axId val="568061536"/>
        <c:axId val="568066632"/>
      </c:lineChart>
      <c:catAx>
        <c:axId val="56806153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Jumlah Malicous Node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568066632"/>
        <c:crosses val="autoZero"/>
        <c:auto val="1"/>
        <c:lblAlgn val="ctr"/>
        <c:lblOffset val="100"/>
        <c:noMultiLvlLbl val="0"/>
      </c:catAx>
      <c:valAx>
        <c:axId val="56806663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Routing Overhead</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568061536"/>
        <c:crosses val="autoZero"/>
        <c:crossBetween val="between"/>
      </c:valAx>
      <c:spPr>
        <a:noFill/>
        <a:ln>
          <a:noFill/>
        </a:ln>
        <a:effectLst/>
      </c:spPr>
    </c:plotArea>
    <c:legend>
      <c:legendPos val="b"/>
      <c:layout>
        <c:manualLayout>
          <c:xMode val="edge"/>
          <c:yMode val="edge"/>
          <c:x val="0.19398851256606622"/>
          <c:y val="0.55941043307086613"/>
          <c:w val="0.46818735842951142"/>
          <c:h val="0.2522260498687664"/>
        </c:manualLayout>
      </c:layout>
      <c:overlay val="0"/>
      <c:spPr>
        <a:solidFill>
          <a:schemeClr val="bg1"/>
        </a:solidFill>
        <a:ln>
          <a:solidFill>
            <a:schemeClr val="bg2"/>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8593894941214539"/>
          <c:y val="5.4320987654320987E-2"/>
          <c:w val="0.77638981771114224"/>
          <c:h val="0.79183202099737537"/>
        </c:manualLayout>
      </c:layout>
      <c:lineChart>
        <c:grouping val="standard"/>
        <c:varyColors val="0"/>
        <c:ser>
          <c:idx val="0"/>
          <c:order val="0"/>
          <c:tx>
            <c:v>AODV Original - Black Hole</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Sheet1!$P$76:$P$80</c:f>
              <c:strCache>
                <c:ptCount val="5"/>
                <c:pt idx="0">
                  <c:v>Tidak Ada</c:v>
                </c:pt>
                <c:pt idx="1">
                  <c:v>1 Node</c:v>
                </c:pt>
                <c:pt idx="2">
                  <c:v>2 Node</c:v>
                </c:pt>
                <c:pt idx="3">
                  <c:v>3 Node</c:v>
                </c:pt>
                <c:pt idx="4">
                  <c:v>4 Node</c:v>
                </c:pt>
              </c:strCache>
            </c:strRef>
          </c:cat>
          <c:val>
            <c:numRef>
              <c:f>Sheet1!$Q$76:$Q$80</c:f>
              <c:numCache>
                <c:formatCode>General</c:formatCode>
                <c:ptCount val="5"/>
                <c:pt idx="0">
                  <c:v>572</c:v>
                </c:pt>
                <c:pt idx="1">
                  <c:v>500.33333333333331</c:v>
                </c:pt>
                <c:pt idx="2">
                  <c:v>529.66666666666663</c:v>
                </c:pt>
                <c:pt idx="3">
                  <c:v>475</c:v>
                </c:pt>
                <c:pt idx="4">
                  <c:v>448.33333333333331</c:v>
                </c:pt>
              </c:numCache>
            </c:numRef>
          </c:val>
          <c:smooth val="0"/>
        </c:ser>
        <c:ser>
          <c:idx val="1"/>
          <c:order val="1"/>
          <c:tx>
            <c:v>AODV Modifikasi - Black Hole</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Sheet1!$R$76:$R$80</c:f>
              <c:numCache>
                <c:formatCode>General</c:formatCode>
                <c:ptCount val="5"/>
                <c:pt idx="0">
                  <c:v>569.33333333333337</c:v>
                </c:pt>
                <c:pt idx="1">
                  <c:v>557</c:v>
                </c:pt>
                <c:pt idx="2">
                  <c:v>510.33333333333331</c:v>
                </c:pt>
                <c:pt idx="3">
                  <c:v>456.33333333333331</c:v>
                </c:pt>
                <c:pt idx="4">
                  <c:v>463</c:v>
                </c:pt>
              </c:numCache>
            </c:numRef>
          </c:val>
          <c:smooth val="0"/>
        </c:ser>
        <c:ser>
          <c:idx val="2"/>
          <c:order val="2"/>
          <c:tx>
            <c:v>AODV Original - Worm Hole</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(Sheet1!$Q$76,Sheet1!$Q$81:$Q$84)</c:f>
              <c:numCache>
                <c:formatCode>General</c:formatCode>
                <c:ptCount val="5"/>
                <c:pt idx="0">
                  <c:v>572</c:v>
                </c:pt>
                <c:pt idx="1">
                  <c:v>551.33333333333337</c:v>
                </c:pt>
                <c:pt idx="2">
                  <c:v>508.33333333333331</c:v>
                </c:pt>
                <c:pt idx="3">
                  <c:v>507</c:v>
                </c:pt>
                <c:pt idx="4">
                  <c:v>518.66666666666663</c:v>
                </c:pt>
              </c:numCache>
            </c:numRef>
          </c:val>
          <c:smooth val="0"/>
        </c:ser>
        <c:ser>
          <c:idx val="3"/>
          <c:order val="3"/>
          <c:tx>
            <c:v>AODV Modifikasi - Worm Hole</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(Sheet1!$R$76,Sheet1!$R$81:$R$84)</c:f>
              <c:numCache>
                <c:formatCode>General</c:formatCode>
                <c:ptCount val="5"/>
                <c:pt idx="0">
                  <c:v>569.33333333333337</c:v>
                </c:pt>
                <c:pt idx="1">
                  <c:v>541.33333333333337</c:v>
                </c:pt>
                <c:pt idx="2">
                  <c:v>531</c:v>
                </c:pt>
                <c:pt idx="3">
                  <c:v>502.66666666666669</c:v>
                </c:pt>
                <c:pt idx="4">
                  <c:v>555</c:v>
                </c:pt>
              </c:numCache>
            </c:numRef>
          </c:val>
          <c:smooth val="0"/>
        </c:ser>
        <c:ser>
          <c:idx val="4"/>
          <c:order val="4"/>
          <c:tx>
            <c:v>AODV Original - Kombinasi</c:v>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(Sheet1!$Q$76,Sheet1!$Q$75,Sheet1!$Q$85,Sheet1!$Q$74,Sheet1!$Q$86)</c:f>
              <c:numCache>
                <c:formatCode>General</c:formatCode>
                <c:ptCount val="5"/>
                <c:pt idx="0">
                  <c:v>572</c:v>
                </c:pt>
                <c:pt idx="2">
                  <c:v>508</c:v>
                </c:pt>
                <c:pt idx="4">
                  <c:v>434.33333333333331</c:v>
                </c:pt>
              </c:numCache>
            </c:numRef>
          </c:val>
          <c:smooth val="0"/>
        </c:ser>
        <c:ser>
          <c:idx val="5"/>
          <c:order val="5"/>
          <c:tx>
            <c:v>AODV Modifikasi - Kombinasi</c:v>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(Sheet1!$R$76,Sheet1!$R$75,Sheet1!$R$85,Sheet1!$R$74,Sheet1!$R$86)</c:f>
              <c:numCache>
                <c:formatCode>General</c:formatCode>
                <c:ptCount val="5"/>
                <c:pt idx="0">
                  <c:v>569.33333333333337</c:v>
                </c:pt>
                <c:pt idx="2">
                  <c:v>543.33333333333337</c:v>
                </c:pt>
                <c:pt idx="4">
                  <c:v>475.66666666666669</c:v>
                </c:pt>
              </c:numCache>
            </c:numRef>
          </c:val>
          <c:smooth val="0"/>
        </c:ser>
        <c:dLbls>
          <c:showLegendKey val="0"/>
          <c:showVal val="0"/>
          <c:showCatName val="0"/>
          <c:showSerName val="0"/>
          <c:showPercent val="0"/>
          <c:showBubbleSize val="0"/>
        </c:dLbls>
        <c:marker val="1"/>
        <c:smooth val="0"/>
        <c:axId val="568067416"/>
        <c:axId val="568067808"/>
      </c:lineChart>
      <c:catAx>
        <c:axId val="5680674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Jumlah Malicious Node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568067808"/>
        <c:crosses val="autoZero"/>
        <c:auto val="1"/>
        <c:lblAlgn val="ctr"/>
        <c:lblOffset val="100"/>
        <c:noMultiLvlLbl val="0"/>
      </c:catAx>
      <c:valAx>
        <c:axId val="56806780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Routing Overhead</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568067416"/>
        <c:crosses val="autoZero"/>
        <c:crossBetween val="between"/>
      </c:valAx>
      <c:spPr>
        <a:noFill/>
        <a:ln>
          <a:noFill/>
        </a:ln>
        <a:effectLst/>
      </c:spPr>
    </c:plotArea>
    <c:legend>
      <c:legendPos val="b"/>
      <c:layout>
        <c:manualLayout>
          <c:xMode val="edge"/>
          <c:yMode val="edge"/>
          <c:x val="0.18028988242907992"/>
          <c:y val="0.55469349664625256"/>
          <c:w val="0.47503667349800455"/>
          <c:h val="0.295673763001847"/>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8593894941214539"/>
          <c:y val="5.9863945578231291E-2"/>
          <c:w val="0.77638981771114224"/>
          <c:h val="0.78691692109914846"/>
        </c:manualLayout>
      </c:layout>
      <c:lineChart>
        <c:grouping val="standard"/>
        <c:varyColors val="0"/>
        <c:ser>
          <c:idx val="0"/>
          <c:order val="0"/>
          <c:tx>
            <c:v>AODV Original - Black Hole</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Sheet1!$P$114:$P$118</c:f>
              <c:strCache>
                <c:ptCount val="5"/>
                <c:pt idx="0">
                  <c:v>Tidak Ada</c:v>
                </c:pt>
                <c:pt idx="1">
                  <c:v>1 Node</c:v>
                </c:pt>
                <c:pt idx="2">
                  <c:v>2 Node</c:v>
                </c:pt>
                <c:pt idx="3">
                  <c:v>3 Node</c:v>
                </c:pt>
                <c:pt idx="4">
                  <c:v>4 Node</c:v>
                </c:pt>
              </c:strCache>
            </c:strRef>
          </c:cat>
          <c:val>
            <c:numRef>
              <c:f>Sheet1!$Q$114:$Q$118</c:f>
              <c:numCache>
                <c:formatCode>General</c:formatCode>
                <c:ptCount val="5"/>
                <c:pt idx="0">
                  <c:v>869.66666666666663</c:v>
                </c:pt>
                <c:pt idx="1">
                  <c:v>631</c:v>
                </c:pt>
                <c:pt idx="2">
                  <c:v>528</c:v>
                </c:pt>
                <c:pt idx="3">
                  <c:v>470.33333333333331</c:v>
                </c:pt>
                <c:pt idx="4">
                  <c:v>490.66666666666669</c:v>
                </c:pt>
              </c:numCache>
            </c:numRef>
          </c:val>
          <c:smooth val="0"/>
        </c:ser>
        <c:ser>
          <c:idx val="1"/>
          <c:order val="1"/>
          <c:tx>
            <c:v>AODV Modifikasi - Black Hole</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Sheet1!$R$114:$R$118</c:f>
              <c:numCache>
                <c:formatCode>General</c:formatCode>
                <c:ptCount val="5"/>
                <c:pt idx="0">
                  <c:v>845.66666666666663</c:v>
                </c:pt>
                <c:pt idx="1">
                  <c:v>742.33333333333337</c:v>
                </c:pt>
                <c:pt idx="2">
                  <c:v>530.33333333333337</c:v>
                </c:pt>
                <c:pt idx="3">
                  <c:v>490.66666666666669</c:v>
                </c:pt>
                <c:pt idx="4">
                  <c:v>545</c:v>
                </c:pt>
              </c:numCache>
            </c:numRef>
          </c:val>
          <c:smooth val="0"/>
        </c:ser>
        <c:ser>
          <c:idx val="2"/>
          <c:order val="2"/>
          <c:tx>
            <c:v>AODV Original - Worm Hole</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(Sheet1!$Q$114,Sheet1!$Q$119:$Q$122)</c:f>
              <c:numCache>
                <c:formatCode>General</c:formatCode>
                <c:ptCount val="5"/>
                <c:pt idx="0">
                  <c:v>869.66666666666663</c:v>
                </c:pt>
                <c:pt idx="1">
                  <c:v>746.33333333333337</c:v>
                </c:pt>
                <c:pt idx="2">
                  <c:v>754.33333333333337</c:v>
                </c:pt>
                <c:pt idx="3">
                  <c:v>728.33333333333337</c:v>
                </c:pt>
                <c:pt idx="4">
                  <c:v>698.66666666666663</c:v>
                </c:pt>
              </c:numCache>
            </c:numRef>
          </c:val>
          <c:smooth val="0"/>
        </c:ser>
        <c:ser>
          <c:idx val="3"/>
          <c:order val="3"/>
          <c:tx>
            <c:v>AODV Modifikasi - Worm Hole</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(Sheet1!$R$114,Sheet1!$R$119:$R$122)</c:f>
              <c:numCache>
                <c:formatCode>General</c:formatCode>
                <c:ptCount val="5"/>
                <c:pt idx="0">
                  <c:v>845.66666666666663</c:v>
                </c:pt>
                <c:pt idx="1">
                  <c:v>724.33333333333337</c:v>
                </c:pt>
                <c:pt idx="2">
                  <c:v>744.66666666666663</c:v>
                </c:pt>
                <c:pt idx="3">
                  <c:v>779</c:v>
                </c:pt>
                <c:pt idx="4">
                  <c:v>757</c:v>
                </c:pt>
              </c:numCache>
            </c:numRef>
          </c:val>
          <c:smooth val="0"/>
        </c:ser>
        <c:ser>
          <c:idx val="4"/>
          <c:order val="4"/>
          <c:tx>
            <c:v>AODV Original - Kombinasi</c:v>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(Sheet1!$Q$114,Sheet1!$Q$113,Sheet1!$Q$123,Sheet1!$Q$112,Sheet1!$Q$124)</c:f>
              <c:numCache>
                <c:formatCode>General</c:formatCode>
                <c:ptCount val="5"/>
                <c:pt idx="0">
                  <c:v>869.66666666666663</c:v>
                </c:pt>
                <c:pt idx="2">
                  <c:v>717.33333333333337</c:v>
                </c:pt>
                <c:pt idx="4">
                  <c:v>586</c:v>
                </c:pt>
              </c:numCache>
            </c:numRef>
          </c:val>
          <c:smooth val="0"/>
        </c:ser>
        <c:ser>
          <c:idx val="5"/>
          <c:order val="5"/>
          <c:tx>
            <c:v>AODV Modifikasi - Kombinasi</c:v>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(Sheet1!$R$114,Sheet1!$R$113,Sheet1!$R$123,Sheet1!$R$112,Sheet1!$R$124)</c:f>
              <c:numCache>
                <c:formatCode>General</c:formatCode>
                <c:ptCount val="5"/>
                <c:pt idx="0">
                  <c:v>845.66666666666663</c:v>
                </c:pt>
                <c:pt idx="2">
                  <c:v>705.66666666666663</c:v>
                </c:pt>
                <c:pt idx="4">
                  <c:v>601</c:v>
                </c:pt>
              </c:numCache>
            </c:numRef>
          </c:val>
          <c:smooth val="0"/>
        </c:ser>
        <c:dLbls>
          <c:showLegendKey val="0"/>
          <c:showVal val="0"/>
          <c:showCatName val="0"/>
          <c:showSerName val="0"/>
          <c:showPercent val="0"/>
          <c:showBubbleSize val="0"/>
        </c:dLbls>
        <c:marker val="1"/>
        <c:smooth val="0"/>
        <c:axId val="568061144"/>
        <c:axId val="568061928"/>
      </c:lineChart>
      <c:catAx>
        <c:axId val="56806114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Jumlah</a:t>
                </a:r>
                <a:r>
                  <a:rPr lang="id-ID" baseline="0"/>
                  <a:t> Malicious Node</a:t>
                </a:r>
                <a:endParaRPr lang="id-ID"/>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568061928"/>
        <c:crosses val="autoZero"/>
        <c:auto val="1"/>
        <c:lblAlgn val="ctr"/>
        <c:lblOffset val="100"/>
        <c:noMultiLvlLbl val="0"/>
      </c:catAx>
      <c:valAx>
        <c:axId val="56806192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Routing Overhead</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568061144"/>
        <c:crosses val="autoZero"/>
        <c:crossBetween val="between"/>
      </c:valAx>
      <c:spPr>
        <a:noFill/>
        <a:ln>
          <a:noFill/>
        </a:ln>
        <a:effectLst/>
      </c:spPr>
    </c:plotArea>
    <c:legend>
      <c:legendPos val="b"/>
      <c:layout>
        <c:manualLayout>
          <c:xMode val="edge"/>
          <c:yMode val="edge"/>
          <c:x val="0.18371453996332651"/>
          <c:y val="0.52644148052921957"/>
          <c:w val="0.48873530363499085"/>
          <c:h val="0.31442303754583867"/>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5.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7.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8.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Ope16</b:Tag>
    <b:SourceType>InternetSite</b:SourceType>
    <b:Guid>{053C3F9A-2FA6-4244-92AA-39D72456E98A}</b:Guid>
    <b:Title>OpenCV</b:Title>
    <b:ProductionCompany>OPEN SOURCE COMPUTER VISION</b:ProductionCompany>
    <b:YearAccessed>2016</b:YearAccessed>
    <b:MonthAccessed>June</b:MonthAccessed>
    <b:DayAccessed>16</b:DayAccessed>
    <b:URL>http://opencv.org/</b:URL>
    <b:RefOrder>4</b:RefOrder>
  </b:Source>
  <b:Source>
    <b:Tag>Sci16</b:Tag>
    <b:SourceType>InternetSite</b:SourceType>
    <b:Guid>{074D8A2D-0A64-40D3-892A-015AE1366FB3}</b:Guid>
    <b:Title>SciPy</b:Title>
    <b:ProductionCompany>Scientific Computing Tools for Python</b:ProductionCompany>
    <b:YearAccessed>2016</b:YearAccessed>
    <b:MonthAccessed>June</b:MonthAccessed>
    <b:DayAccessed>16</b:DayAccessed>
    <b:URL>https://scipy.org/</b:URL>
    <b:RefOrder>6</b:RefOrder>
  </b:Source>
  <b:Source>
    <b:Tag>SQL16</b:Tag>
    <b:SourceType>InternetSite</b:SourceType>
    <b:Guid>{36A184E5-CD10-45DF-ABDE-45B1E22BCEAA}</b:Guid>
    <b:Title>SQLite</b:Title>
    <b:ProductionCompany>SQLite</b:ProductionCompany>
    <b:YearAccessed>2016</b:YearAccessed>
    <b:MonthAccessed>June</b:MonthAccessed>
    <b:DayAccessed>16</b:DayAccessed>
    <b:URL>https://www.sqlite.org/</b:URL>
    <b:RefOrder>7</b:RefOrder>
  </b:Source>
  <b:Source>
    <b:Tag>SQL161</b:Tag>
    <b:SourceType>InternetSite</b:SourceType>
    <b:Guid>{E5A7CB19-2357-4F73-95AE-79B520F8830E}</b:Guid>
    <b:Title>SQLite3 Library DB API </b:Title>
    <b:ProductionCompany>SQLite3</b:ProductionCompany>
    <b:YearAccessed>2016</b:YearAccessed>
    <b:MonthAccessed>June</b:MonthAccessed>
    <b:DayAccessed>16</b:DayAccessed>
    <b:URL>https://docs.python.org/2/library/sqlite3.html</b:URL>
    <b:RefOrder>8</b:RefOrder>
  </b:Source>
  <b:Source>
    <b:Tag>Sci161</b:Tag>
    <b:SourceType>InternetSite</b:SourceType>
    <b:Guid>{BEFAEC99-AEB4-481D-88DC-814DDC44E7FA}</b:Guid>
    <b:Title>Scikit-Learn</b:Title>
    <b:ProductionCompany>Scikit-Learn</b:ProductionCompany>
    <b:YearAccessed>2016</b:YearAccessed>
    <b:MonthAccessed>June</b:MonthAccessed>
    <b:DayAccessed>16</b:DayAccessed>
    <b:URL>http://scikit-learn.org/stable/modules/model_evaluation.html#mean-squared-error</b:URL>
    <b:RefOrder>10</b:RefOrder>
  </b:Source>
  <b:Source>
    <b:Tag>Red11</b:Tag>
    <b:SourceType>JournalArticle</b:SourceType>
    <b:Guid>{BF9B3DBF-BBF0-4125-82EB-CE0422BD769A}</b:Guid>
    <b:Author>
      <b:Author>
        <b:NameList>
          <b:Person>
            <b:Last>Judith</b:Last>
            <b:First>Redi</b:First>
          </b:Person>
          <b:Person>
            <b:Last>Wiem</b:Last>
            <b:First>Taktak</b:First>
          </b:Person>
          <b:Person>
            <b:Last>Jean-Luc</b:Last>
            <b:First>Dugelay</b:First>
          </b:Person>
        </b:NameList>
      </b:Author>
    </b:Author>
    <b:Title>Digital image forensics: a booklet for beginners</b:Title>
    <b:JournalName>Multimedia Tools and Applications</b:JournalName>
    <b:Year>2011</b:Year>
    <b:Pages>133-162</b:Pages>
    <b:Volume>51</b:Volume>
    <b:RefOrder>2</b:RefOrder>
  </b:Source>
  <b:Source>
    <b:Tag>MMa02</b:Tag>
    <b:SourceType>JournalArticle</b:SourceType>
    <b:Guid>{229B0F0E-F5C5-45BB-8CC2-0198DADE0D8D}</b:Guid>
    <b:Title>An Examination of Digital Forensic Models</b:Title>
    <b:Year>2002</b:Year>
    <b:Author>
      <b:Author>
        <b:NameList>
          <b:Person>
            <b:Last>Reith</b:Last>
            <b:First>Mark</b:First>
          </b:Person>
          <b:Person>
            <b:Last>Reith</b:Last>
            <b:First>Mark</b:First>
          </b:Person>
          <b:Person>
            <b:Last>Carr</b:Last>
            <b:First>Clint</b:First>
          </b:Person>
          <b:Person>
            <b:Last>Gunsh</b:Last>
            <b:First>Gregg</b:First>
          </b:Person>
        </b:NameList>
      </b:Author>
    </b:Author>
    <b:JournalName>International Journal of Digital Evidence</b:JournalName>
    <b:Volume>1</b:Volume>
    <b:Issue>3</b:Issue>
    <b:RefOrder>11</b:RefOrder>
  </b:Source>
  <b:Source>
    <b:Tag>Far</b:Tag>
    <b:SourceType>Book</b:SourceType>
    <b:Guid>{3169F7E9-E4A3-4D94-877C-6F8E6D75A311}</b:Guid>
    <b:Title>Digital Image Forensics</b:Title>
    <b:Author>
      <b:Author>
        <b:NameList>
          <b:Person>
            <b:Last>Farid</b:Last>
            <b:First>Hany</b:First>
          </b:Person>
        </b:NameList>
      </b:Author>
    </b:Author>
    <b:Publisher>Dartmouth</b:Publisher>
    <b:RefOrder>12</b:RefOrder>
  </b:Source>
  <b:Source>
    <b:Tag>Fed02</b:Tag>
    <b:SourceType>JournalArticle</b:SourceType>
    <b:Guid>{63C22E18-64FC-43D5-8A29-6827528E0B4D}</b:Guid>
    <b:Title>Design of an Intelligent SHA-1 Based</b:Title>
    <b:Year>2013</b:Year>
    <b:Author>
      <b:Author>
        <b:NameList>
          <b:Person>
            <b:Last>Alam</b:Last>
            <b:First>Monjur</b:First>
          </b:Person>
          <b:Person>
            <b:Last>Ray</b:Last>
            <b:First>Sonai</b:First>
          </b:Person>
        </b:NameList>
      </b:Author>
    </b:Author>
    <b:JournalName>International Journal of Network Security</b:JournalName>
    <b:Pages>465-470</b:Pages>
    <b:Volume>15</b:Volume>
    <b:RefOrder>9</b:RefOrder>
  </b:Source>
  <b:Source>
    <b:Tag>Sci15</b:Tag>
    <b:SourceType>InternetSite</b:SourceType>
    <b:Guid>{0992DFB7-0D1C-46EB-94F3-7A8218A706BC}</b:Guid>
    <b:Author>
      <b:Author>
        <b:NameList>
          <b:Person>
            <b:Last>Community</b:Last>
            <b:First>Scipy</b:First>
          </b:Person>
        </b:NameList>
      </b:Author>
    </b:Author>
    <b:Title>NumPy v1.10 Manual</b:Title>
    <b:Year>2015</b:Year>
    <b:Month>October</b:Month>
    <b:Day>18</b:Day>
    <b:YearAccessed>2016</b:YearAccessed>
    <b:MonthAccessed>May</b:MonthAccessed>
    <b:URL>http://docs.scipy.org/doc/numpy-1.10.1/index.html</b:URL>
    <b:RefOrder>5</b:RefOrder>
  </b:Source>
  <b:Source>
    <b:Tag>Ana16</b:Tag>
    <b:SourceType>InternetSite</b:SourceType>
    <b:Guid>{BD1AE2F2-FE05-42AE-B886-F297E13534CC}</b:Guid>
    <b:Title>Anaconda | Continuum Analytics: Documentation</b:Title>
    <b:ProductionCompany>Anaconda</b:ProductionCompany>
    <b:YearAccessed>2016</b:YearAccessed>
    <b:MonthAccessed>June</b:MonthAccessed>
    <b:DayAccessed>16</b:DayAccessed>
    <b:URL>https://docs.continuum.io/anaconda/index</b:URL>
    <b:RefOrder>3</b:RefOrder>
  </b:Source>
  <b:Source>
    <b:Tag>Jes02</b:Tag>
    <b:SourceType>JournalArticle</b:SourceType>
    <b:Guid>{4C15434F-A2F4-4009-B2C8-232524578C69}</b:Guid>
    <b:Title>Detection of Copy-Move Foergery in Digital Images</b:Title>
    <b:Year>2002</b:Year>
    <b:Author>
      <b:Author>
        <b:NameList>
          <b:Person>
            <b:Last>Fridrich</b:Last>
            <b:First>Jessica</b:First>
          </b:Person>
          <b:Person>
            <b:Last>Soukal</b:Last>
            <b:First>David</b:First>
          </b:Person>
          <b:Person>
            <b:Last>Lukas</b:Last>
            <b:First>Jan</b:First>
          </b:Person>
        </b:NameList>
      </b:Author>
    </b:Author>
    <b:JournalName>Proceedings of Digital Forensic Research Workshop</b:JournalName>
    <b:RefOrder>1</b:RefOrder>
  </b:Source>
</b:Sources>
</file>

<file path=customXml/itemProps1.xml><?xml version="1.0" encoding="utf-8"?>
<ds:datastoreItem xmlns:ds="http://schemas.openxmlformats.org/officeDocument/2006/customXml" ds:itemID="{B5A406FC-3A64-4867-91FE-F907E8C295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Zotero</Template>
  <TotalTime>11294</TotalTime>
  <Pages>119</Pages>
  <Words>20377</Words>
  <Characters>116149</Characters>
  <Application>Microsoft Office Word</Application>
  <DocSecurity>0</DocSecurity>
  <Lines>967</Lines>
  <Paragraphs>272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136254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dc:description/>
  <cp:lastModifiedBy>tities</cp:lastModifiedBy>
  <cp:revision>818</cp:revision>
  <cp:lastPrinted>2017-07-08T03:28:00Z</cp:lastPrinted>
  <dcterms:created xsi:type="dcterms:W3CDTF">2017-03-06T04:37:00Z</dcterms:created>
  <dcterms:modified xsi:type="dcterms:W3CDTF">2017-07-17T00:30:00Z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zotero-version="4.0.29.10"&gt;&lt;session id="XIKLsoIk"/&gt;&lt;style id="http://www.zotero.org/styles/ieee" locale="en-US" hasBibliography="1" bibliographyStyleHasBeenSet="1"/&gt;&lt;prefs&gt;&lt;pref name="fieldType" value="Field"/&gt;&lt;pref name="storeRefer</vt:lpwstr>
  </property>
  <property fmtid="{D5CDD505-2E9C-101B-9397-08002B2CF9AE}" pid="3" name="ZOTERO_PREF_2">
    <vt:lpwstr>ences" value="true"/&gt;&lt;pref name="automaticJournalAbbreviations" value="true"/&gt;&lt;pref name="noteType" value=""/&gt;&lt;/prefs&gt;&lt;/data&gt;</vt:lpwstr>
  </property>
</Properties>
</file>