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w:instrText>
      </w:r>
      <w:r>
        <w:instrText xml:space="preserve">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instrText xml:space="preserve">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instrText xml:space="preserve">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w:t>
      </w:r>
      <w:r>
        <w:t xml:space="preserve">saat terdapat 4 </w:t>
      </w:r>
      <w:r w:rsidRPr="00E93C40">
        <w:rPr>
          <w:i/>
        </w:rPr>
        <w:t xml:space="preserve">node </w:t>
      </w:r>
      <w:r>
        <w:rPr>
          <w:i/>
        </w:rPr>
        <w:t>Black Hole</w:t>
      </w:r>
      <w:r>
        <w:t xml:space="preserve"> pada uji coba 40 </w:t>
      </w:r>
      <w:r w:rsidRPr="00E93C40">
        <w:rPr>
          <w:i/>
        </w:rPr>
        <w:t>node</w:t>
      </w:r>
      <w:r>
        <w:t>. Nilai PDR yang awalnya pada</w:t>
      </w:r>
      <w:r>
        <w:t xml:space="preserve"> skenario normal adalah 0.674</w:t>
      </w:r>
      <w:r>
        <w:t xml:space="preserve"> turun drastis saat</w:t>
      </w:r>
      <w:r>
        <w:t xml:space="preserve">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peningkatan sebesar 53.94%.</w:t>
      </w:r>
      <w:r>
        <w:t xml:space="preserve">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5"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6" w:name="_Ref483908914"/>
      <w:bookmarkStart w:id="247" w:name="_Toc485448640"/>
      <w:r w:rsidR="00F60356" w:rsidRPr="00A03F51">
        <w:rPr>
          <w:b/>
        </w:rPr>
        <w:t xml:space="preserve">Gambar </w:t>
      </w:r>
      <w:r w:rsidR="00AB412F" w:rsidRPr="00A03F51">
        <w:rPr>
          <w:b/>
        </w:rPr>
        <w:fldChar w:fldCharType="begin"/>
      </w:r>
      <w:r w:rsidR="00AB412F" w:rsidRPr="00A03F51">
        <w:rPr>
          <w:b/>
        </w:rPr>
        <w:instrText xml:space="preserve"> STYLEREF 1 \s </w:instrText>
      </w:r>
      <w:r w:rsidR="00AB412F" w:rsidRPr="00A03F51">
        <w:rPr>
          <w:b/>
        </w:rPr>
        <w:fldChar w:fldCharType="separate"/>
      </w:r>
      <w:r w:rsidR="0065244E" w:rsidRPr="00A03F51">
        <w:rPr>
          <w:b/>
          <w:noProof/>
        </w:rPr>
        <w:t>5</w:t>
      </w:r>
      <w:r w:rsidR="00AB412F" w:rsidRPr="00A03F51">
        <w:rPr>
          <w:b/>
          <w:noProof/>
        </w:rPr>
        <w:fldChar w:fldCharType="end"/>
      </w:r>
      <w:r w:rsidR="0022362B" w:rsidRPr="00A03F51">
        <w:rPr>
          <w:b/>
        </w:rPr>
        <w:t>.</w:t>
      </w:r>
      <w:r w:rsidR="00AB412F" w:rsidRPr="00A03F51">
        <w:rPr>
          <w:b/>
        </w:rPr>
        <w:fldChar w:fldCharType="begin"/>
      </w:r>
      <w:r w:rsidR="00AB412F" w:rsidRPr="00A03F51">
        <w:rPr>
          <w:b/>
        </w:rPr>
        <w:instrText xml:space="preserve"> SEQ Gambar \* ARABIC \s 1 </w:instrText>
      </w:r>
      <w:r w:rsidR="00AB412F" w:rsidRPr="00A03F51">
        <w:rPr>
          <w:b/>
        </w:rPr>
        <w:fldChar w:fldCharType="separate"/>
      </w:r>
      <w:r w:rsidR="0065244E" w:rsidRPr="00A03F51">
        <w:rPr>
          <w:b/>
          <w:noProof/>
        </w:rPr>
        <w:t>3</w:t>
      </w:r>
      <w:r w:rsidR="00AB412F" w:rsidRPr="00A03F51">
        <w:rPr>
          <w:b/>
          <w:noProof/>
        </w:rPr>
        <w:fldChar w:fldCharType="end"/>
      </w:r>
      <w:bookmarkEnd w:id="245"/>
      <w:bookmarkEnd w:id="246"/>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47"/>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w:t>
      </w:r>
      <w:r w:rsidR="001257B6">
        <w:t>saat terdapat 2</w:t>
      </w:r>
      <w:r w:rsidR="001257B6">
        <w:t xml:space="preserve"> </w:t>
      </w:r>
      <w:r w:rsidR="001257B6" w:rsidRPr="00E93C40">
        <w:rPr>
          <w:i/>
        </w:rPr>
        <w:t xml:space="preserve">node </w:t>
      </w:r>
      <w:r w:rsidR="001257B6">
        <w:rPr>
          <w:i/>
        </w:rPr>
        <w:t>Worm</w:t>
      </w:r>
      <w:r w:rsidR="001257B6">
        <w:rPr>
          <w:i/>
        </w:rPr>
        <w:t xml:space="preserve">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w:t>
      </w:r>
      <w:r w:rsidR="001257B6">
        <w:t xml:space="preserve">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w:t>
      </w:r>
      <w:r w:rsidR="001257B6">
        <w:t>0.572</w:t>
      </w:r>
      <w:r w:rsidR="001257B6">
        <w:t xml:space="preserve"> atau dapat dikatakan men</w:t>
      </w:r>
      <w:r w:rsidR="001257B6">
        <w:t>galami peningkatan sebesar 46.07</w:t>
      </w:r>
      <w:r w:rsidR="001257B6">
        <w:t xml:space="preserve">%. Sedangkan peningkatan terendah terjadi saat terdapat 3 </w:t>
      </w:r>
      <w:r w:rsidR="001257B6">
        <w:rPr>
          <w:i/>
        </w:rPr>
        <w:t>node Worm</w:t>
      </w:r>
      <w:r w:rsidR="001257B6" w:rsidRPr="0083331F">
        <w:rPr>
          <w:i/>
        </w:rPr>
        <w:t xml:space="preserve"> Hole</w:t>
      </w:r>
      <w:r w:rsidR="001257B6">
        <w:t xml:space="preserve"> pada uji coba 5</w:t>
      </w:r>
      <w:r w:rsidR="001257B6">
        <w:t xml:space="preserve">0 </w:t>
      </w:r>
      <w:r w:rsidR="001257B6" w:rsidRPr="0083331F">
        <w:rPr>
          <w:i/>
        </w:rPr>
        <w:t>node</w:t>
      </w:r>
      <w:r w:rsidR="001257B6">
        <w:t>, yaitu hanya sebesar 22.29</w:t>
      </w:r>
      <w:r w:rsidR="001257B6">
        <w:t>%.</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w:t>
      </w:r>
      <w:r>
        <w:t xml:space="preserve">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w:t>
      </w:r>
      <w:r>
        <w:t xml:space="preserve">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Default="00EF5999" w:rsidP="001F7BFC">
      <w:pPr>
        <w:pStyle w:val="Caption"/>
        <w:rPr>
          <w:b w:val="0"/>
          <w:i/>
        </w:rPr>
      </w:pPr>
      <w:bookmarkStart w:id="248" w:name="_Ref483909588"/>
      <w:bookmarkStart w:id="249"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w:instrText>
      </w:r>
      <w:r>
        <w:instrText xml:space="preserve">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instrText xml:space="preserve">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instrText xml:space="preserve">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0" w:name="_Ref483909600"/>
      <w:bookmarkStart w:id="251"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2" w:name="_Ref483909612"/>
      <w:bookmarkStart w:id="253"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3"/>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w:instrText>
      </w:r>
      <w:r>
        <w:instrText xml:space="preserve">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instrText xml:space="preserve">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instrText xml:space="preserve">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4" w:name="_Ref483910141"/>
      <w:bookmarkStart w:id="255"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5"/>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6" w:name="_Ref483910152"/>
      <w:bookmarkStart w:id="257"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6"/>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7"/>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7543B" w:rsidRPr="00E62CEB" w:rsidRDefault="006E0061" w:rsidP="00E62CEB">
      <w:pPr>
        <w:pStyle w:val="Caption"/>
        <w:rPr>
          <w:b w:val="0"/>
          <w:i/>
        </w:rPr>
      </w:pPr>
      <w:bookmarkStart w:id="258" w:name="_Ref483910163"/>
      <w:bookmarkStart w:id="259"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8"/>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9"/>
    </w:p>
    <w:p w:rsidR="00370D81" w:rsidRDefault="00370D81" w:rsidP="001620D9">
      <w:pPr>
        <w:pStyle w:val="Heading3"/>
        <w:numPr>
          <w:ilvl w:val="2"/>
          <w:numId w:val="24"/>
        </w:numPr>
        <w:ind w:left="567" w:hanging="567"/>
        <w:jc w:val="both"/>
        <w:rPr>
          <w:i/>
        </w:rPr>
      </w:pPr>
      <w:bookmarkStart w:id="260" w:name="_Toc485131206"/>
      <w:r>
        <w:lastRenderedPageBreak/>
        <w:t xml:space="preserve">Hasil Uji Coba Skenario </w:t>
      </w:r>
      <w:r w:rsidRPr="00370D81">
        <w:rPr>
          <w:i/>
        </w:rPr>
        <w:t>Real</w:t>
      </w:r>
      <w:bookmarkEnd w:id="260"/>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w:instrText>
      </w:r>
      <w:r>
        <w:instrText xml:space="preserve">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w:instrText>
      </w:r>
      <w:r>
        <w:instrText xml:space="preserve">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w:instrText>
      </w:r>
      <w:r>
        <w:instrText xml:space="preserve">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i/>
        </w:rPr>
      </w:pPr>
      <w:bookmarkStart w:id="261" w:name="_Ref484052473"/>
      <w:bookmarkStart w:id="262"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2"/>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t>46.04</w:t>
      </w:r>
      <w:r>
        <w:t xml:space="preserve">% ketika terjadi </w:t>
      </w:r>
      <w:r w:rsidRPr="0083331F">
        <w:rPr>
          <w:i/>
        </w:rPr>
        <w:t>Black Hole attack</w:t>
      </w:r>
      <w:r>
        <w:t xml:space="preserve">, </w:t>
      </w:r>
      <w:r>
        <w:t>41.91</w:t>
      </w:r>
      <w:r>
        <w:t xml:space="preserve">% ketika terjadi </w:t>
      </w:r>
      <w:r w:rsidRPr="0083331F">
        <w:rPr>
          <w:i/>
        </w:rPr>
        <w:t>Worm Hole attack</w:t>
      </w:r>
      <w:r>
        <w:t xml:space="preserve">, dan </w:t>
      </w:r>
      <w:r>
        <w:t>44.25</w:t>
      </w:r>
      <w:r>
        <w:t>%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27AC1" w:rsidRDefault="007901DF" w:rsidP="000237F4">
      <w:pPr>
        <w:pStyle w:val="Caption"/>
        <w:rPr>
          <w:b w:val="0"/>
          <w:i/>
        </w:rPr>
      </w:pPr>
      <w:bookmarkStart w:id="263" w:name="_Ref484052482"/>
      <w:bookmarkStart w:id="264"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4"/>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w:t>
      </w:r>
      <w:r>
        <w:t>saat terdapat 4</w:t>
      </w:r>
      <w:r>
        <w:t xml:space="preserve"> </w:t>
      </w:r>
      <w:r w:rsidRPr="00E93C40">
        <w:rPr>
          <w:i/>
        </w:rPr>
        <w:t xml:space="preserve">node </w:t>
      </w:r>
      <w:r>
        <w:rPr>
          <w:i/>
        </w:rPr>
        <w:t>Worm Hole</w:t>
      </w:r>
      <w:r>
        <w:t xml:space="preserve"> pada uji coba 40 </w:t>
      </w:r>
      <w:r w:rsidRPr="00E93C40">
        <w:rPr>
          <w:i/>
        </w:rPr>
        <w:t>node</w:t>
      </w:r>
      <w:r>
        <w:t>. Nilai PDR yang awalnya pada</w:t>
      </w:r>
      <w:r>
        <w:t xml:space="preserve"> skenario normal adalah 0.964</w:t>
      </w:r>
      <w:r>
        <w:t xml:space="preserve"> turun drastis saat terjadi </w:t>
      </w:r>
      <w:r>
        <w:rPr>
          <w:i/>
        </w:rPr>
        <w:t>Worm</w:t>
      </w:r>
      <w:r w:rsidRPr="00E93C40">
        <w:rPr>
          <w:i/>
        </w:rPr>
        <w:t xml:space="preserve"> Hole attack</w:t>
      </w:r>
      <w:r>
        <w:t xml:space="preserve"> menjadi 0.016</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t>0.6</w:t>
      </w:r>
      <w:r>
        <w:t xml:space="preserve"> atau dapat dikatakan men</w:t>
      </w:r>
      <w:r>
        <w:t>galami peningkatan sebesar 60.01</w:t>
      </w:r>
      <w:r>
        <w:t xml:space="preserve">%. Sedangkan peningkatan terendah </w:t>
      </w:r>
      <w:r>
        <w:lastRenderedPageBreak/>
        <w:t>terja</w:t>
      </w:r>
      <w:r>
        <w:t>di saat terdapat 1</w:t>
      </w:r>
      <w:r>
        <w:t xml:space="preserve"> </w:t>
      </w:r>
      <w:r>
        <w:rPr>
          <w:i/>
        </w:rPr>
        <w:t>node Worm</w:t>
      </w:r>
      <w:r w:rsidRPr="0083331F">
        <w:rPr>
          <w:i/>
        </w:rPr>
        <w:t xml:space="preserve"> Hole</w:t>
      </w:r>
      <w:r>
        <w:t xml:space="preserve"> pada uji coba 3</w:t>
      </w:r>
      <w:r>
        <w:t xml:space="preserve">0 </w:t>
      </w:r>
      <w:r w:rsidRPr="0083331F">
        <w:rPr>
          <w:i/>
        </w:rPr>
        <w:t>node</w:t>
      </w:r>
      <w:r>
        <w:t>, yaitu hanya sebesar 22</w:t>
      </w:r>
      <w:r>
        <w:t>.42</w:t>
      </w:r>
      <w:r>
        <w:t>%.</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Default="007901DF" w:rsidP="00D64CB5">
      <w:pPr>
        <w:pStyle w:val="Caption"/>
        <w:rPr>
          <w:b w:val="0"/>
          <w:i/>
        </w:rPr>
      </w:pPr>
      <w:bookmarkStart w:id="265" w:name="_Ref484052494"/>
      <w:bookmarkStart w:id="266"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6"/>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7" w:name="_Ref484052730"/>
      <w:bookmarkStart w:id="268"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7"/>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8"/>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9" w:name="_Ref484052701"/>
      <w:bookmarkStart w:id="270"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69"/>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0"/>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1" w:name="_Ref484052714"/>
      <w:bookmarkStart w:id="272"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1"/>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2"/>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3" w:name="_Ref484052988"/>
      <w:bookmarkStart w:id="274"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4"/>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5" w:name="_Ref484052997"/>
      <w:bookmarkStart w:id="276"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5"/>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6"/>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w:instrText>
      </w:r>
      <w:r>
        <w:instrText xml:space="preserve">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w:instrText>
      </w:r>
      <w:r>
        <w:instrText xml:space="preserve">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w:instrText>
      </w:r>
      <w:r>
        <w:instrText xml:space="preserve">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w:t>
      </w:r>
      <w:r>
        <w:t xml:space="preserve">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C599E" w:rsidRDefault="0024303C" w:rsidP="006C599E">
      <w:pPr>
        <w:pStyle w:val="Caption"/>
        <w:rPr>
          <w:b w:val="0"/>
          <w:i/>
        </w:rPr>
      </w:pPr>
      <w:bookmarkStart w:id="277" w:name="_Ref484053010"/>
      <w:bookmarkStart w:id="278"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7"/>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8"/>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w:instrText>
      </w:r>
      <w:r w:rsidR="004B766C">
        <w:instrText xml:space="preserve">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 xml:space="preserve">Worm Hole </w:t>
      </w:r>
      <w:bookmarkStart w:id="279" w:name="_GoBack"/>
      <w:bookmarkEnd w:id="279"/>
      <w:r w:rsidR="004B766C" w:rsidRPr="004B766C">
        <w:rPr>
          <w:i/>
        </w:rPr>
        <w:t>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0" w:name="_Toc485131207"/>
      <w:r w:rsidRPr="002B1BE7">
        <w:lastRenderedPageBreak/>
        <w:t>BAB VI</w:t>
      </w:r>
      <w:r w:rsidRPr="002B1BE7">
        <w:br/>
        <w:t>KESIMPULAN DAN SARAN</w:t>
      </w:r>
      <w:bookmarkEnd w:id="280"/>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1" w:name="_Toc452577990"/>
      <w:bookmarkStart w:id="282" w:name="_Toc485131208"/>
      <w:r w:rsidRPr="003157DE">
        <w:t>Kesimpulan</w:t>
      </w:r>
      <w:bookmarkEnd w:id="281"/>
      <w:bookmarkEnd w:id="282"/>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3" w:name="_Toc452577991"/>
      <w:bookmarkStart w:id="284" w:name="_Toc485131209"/>
      <w:r w:rsidRPr="003157DE">
        <w:t>Saran</w:t>
      </w:r>
      <w:bookmarkEnd w:id="283"/>
      <w:bookmarkEnd w:id="284"/>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5" w:name="_Toc485131210"/>
      <w:r w:rsidRPr="003157DE">
        <w:t>DAFTAR PUSTAKA</w:t>
      </w:r>
      <w:bookmarkEnd w:id="285"/>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6" w:name="_Toc485131211"/>
      <w:r>
        <w:lastRenderedPageBreak/>
        <w:t>LAMPIRAN</w:t>
      </w:r>
      <w:bookmarkEnd w:id="286"/>
    </w:p>
    <w:p w:rsidR="00963832" w:rsidRDefault="00963832" w:rsidP="00963832"/>
    <w:p w:rsidR="00DB1267" w:rsidRDefault="002068A6" w:rsidP="00DB1267">
      <w:pPr>
        <w:pStyle w:val="Heading2"/>
        <w:numPr>
          <w:ilvl w:val="0"/>
          <w:numId w:val="0"/>
        </w:numPr>
      </w:pPr>
      <w:bookmarkStart w:id="287" w:name="_Toc485131212"/>
      <w:r>
        <w:t>A.1 Kode Skenario NS-2</w:t>
      </w:r>
      <w:bookmarkEnd w:id="287"/>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8" w:name="_Ref483794079"/>
      <w:bookmarkStart w:id="289" w:name="_Toc485131213"/>
      <w:r>
        <w:lastRenderedPageBreak/>
        <w:t>A.2 Kode Fungsi AODV::recvHello</w:t>
      </w:r>
      <w:bookmarkEnd w:id="288"/>
      <w:bookmarkEnd w:id="28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0" w:name="_Ref483794984"/>
      <w:bookmarkStart w:id="291" w:name="_Toc485131214"/>
      <w:r>
        <w:t>A.3 Kode F</w:t>
      </w:r>
      <w:r w:rsidR="00C55B06">
        <w:t>ungsi AODV::recvRequest</w:t>
      </w:r>
      <w:bookmarkEnd w:id="290"/>
      <w:bookmarkEnd w:id="291"/>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2" w:name="_Ref483797058"/>
      <w:bookmarkStart w:id="293" w:name="_Toc485131215"/>
      <w:r>
        <w:t>A.4 Kode Fungsi AODV::sendRequest</w:t>
      </w:r>
      <w:bookmarkEnd w:id="292"/>
      <w:bookmarkEnd w:id="293"/>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4" w:name="_Ref483799437"/>
      <w:bookmarkStart w:id="295" w:name="_Toc485131216"/>
      <w:r>
        <w:lastRenderedPageBreak/>
        <w:t xml:space="preserve">A.5 Kode Skrip AWK </w:t>
      </w:r>
      <w:r w:rsidRPr="00041785">
        <w:rPr>
          <w:i/>
        </w:rPr>
        <w:t>Packet Delivery Ratio</w:t>
      </w:r>
      <w:bookmarkEnd w:id="294"/>
      <w:bookmarkEnd w:id="295"/>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6" w:name="_Ref483799473"/>
      <w:bookmarkStart w:id="297" w:name="_Toc485131217"/>
      <w:r>
        <w:t xml:space="preserve">A.6 Kode Skrip AWK Rata-rata </w:t>
      </w:r>
      <w:r w:rsidRPr="00041785">
        <w:rPr>
          <w:i/>
        </w:rPr>
        <w:t>End to End Delay</w:t>
      </w:r>
      <w:bookmarkEnd w:id="296"/>
      <w:bookmarkEnd w:id="297"/>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8" w:name="_Ref483799501"/>
      <w:bookmarkStart w:id="299" w:name="_Toc485131218"/>
      <w:r>
        <w:t xml:space="preserve">A.7 Kode Skrip AWK </w:t>
      </w:r>
      <w:r w:rsidRPr="00376EA6">
        <w:rPr>
          <w:i/>
        </w:rPr>
        <w:t>Routing Overhead</w:t>
      </w:r>
      <w:bookmarkEnd w:id="298"/>
      <w:bookmarkEnd w:id="299"/>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0" w:name="_Toc485131219"/>
      <w:r w:rsidRPr="003157DE">
        <w:lastRenderedPageBreak/>
        <w:t>BIODATA PENULIS</w:t>
      </w:r>
      <w:bookmarkEnd w:id="300"/>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B64" w:rsidRDefault="00B56B64">
      <w:r>
        <w:separator/>
      </w:r>
    </w:p>
  </w:endnote>
  <w:endnote w:type="continuationSeparator" w:id="0">
    <w:p w:rsidR="00B56B64" w:rsidRDefault="00B56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4B766C">
          <w:rPr>
            <w:noProof/>
          </w:rPr>
          <w:t>71</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B64" w:rsidRDefault="00B56B64">
      <w:r>
        <w:separator/>
      </w:r>
    </w:p>
  </w:footnote>
  <w:footnote w:type="continuationSeparator" w:id="0">
    <w:p w:rsidR="00B56B64" w:rsidRDefault="00B56B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4B766C">
          <w:rPr>
            <w:noProof/>
          </w:rPr>
          <w:t>72</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4B766C">
          <w:rPr>
            <w:noProof/>
          </w:rPr>
          <w:t>69</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49596216"/>
        <c:axId val="449591120"/>
      </c:lineChart>
      <c:catAx>
        <c:axId val="449596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1120"/>
        <c:crosses val="autoZero"/>
        <c:auto val="1"/>
        <c:lblAlgn val="ctr"/>
        <c:lblOffset val="100"/>
        <c:noMultiLvlLbl val="0"/>
      </c:catAx>
      <c:valAx>
        <c:axId val="4495911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6216"/>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449603272"/>
        <c:axId val="644143064"/>
      </c:lineChart>
      <c:catAx>
        <c:axId val="449603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3064"/>
        <c:crosses val="autoZero"/>
        <c:auto val="1"/>
        <c:lblAlgn val="ctr"/>
        <c:lblOffset val="100"/>
        <c:noMultiLvlLbl val="0"/>
      </c:catAx>
      <c:valAx>
        <c:axId val="644143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3272"/>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44152080"/>
        <c:axId val="644149336"/>
      </c:lineChart>
      <c:catAx>
        <c:axId val="64415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9336"/>
        <c:crosses val="autoZero"/>
        <c:auto val="1"/>
        <c:lblAlgn val="ctr"/>
        <c:lblOffset val="100"/>
        <c:noMultiLvlLbl val="0"/>
      </c:catAx>
      <c:valAx>
        <c:axId val="644149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2080"/>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44148552"/>
        <c:axId val="644143456"/>
      </c:lineChart>
      <c:catAx>
        <c:axId val="644148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3456"/>
        <c:crosses val="autoZero"/>
        <c:auto val="1"/>
        <c:lblAlgn val="ctr"/>
        <c:lblOffset val="100"/>
        <c:noMultiLvlLbl val="0"/>
      </c:catAx>
      <c:valAx>
        <c:axId val="6441434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8552"/>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44147768"/>
        <c:axId val="644148944"/>
      </c:lineChart>
      <c:catAx>
        <c:axId val="644147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8944"/>
        <c:crosses val="autoZero"/>
        <c:auto val="1"/>
        <c:lblAlgn val="ctr"/>
        <c:lblOffset val="100"/>
        <c:noMultiLvlLbl val="0"/>
      </c:catAx>
      <c:valAx>
        <c:axId val="644148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7768"/>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44150120"/>
        <c:axId val="644153256"/>
      </c:lineChart>
      <c:catAx>
        <c:axId val="644150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3256"/>
        <c:crosses val="autoZero"/>
        <c:auto val="1"/>
        <c:lblAlgn val="ctr"/>
        <c:lblOffset val="100"/>
        <c:noMultiLvlLbl val="0"/>
      </c:catAx>
      <c:valAx>
        <c:axId val="644153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120"/>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44150512"/>
        <c:axId val="644150904"/>
      </c:lineChart>
      <c:catAx>
        <c:axId val="64415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904"/>
        <c:crosses val="autoZero"/>
        <c:auto val="1"/>
        <c:lblAlgn val="ctr"/>
        <c:lblOffset val="100"/>
        <c:noMultiLvlLbl val="0"/>
      </c:catAx>
      <c:valAx>
        <c:axId val="644150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50512"/>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44146592"/>
        <c:axId val="644144240"/>
      </c:lineChart>
      <c:catAx>
        <c:axId val="64414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4240"/>
        <c:crosses val="autoZero"/>
        <c:auto val="1"/>
        <c:lblAlgn val="ctr"/>
        <c:lblOffset val="100"/>
        <c:noMultiLvlLbl val="0"/>
      </c:catAx>
      <c:valAx>
        <c:axId val="644144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6592"/>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44144632"/>
        <c:axId val="644145416"/>
      </c:lineChart>
      <c:catAx>
        <c:axId val="644144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5416"/>
        <c:crosses val="autoZero"/>
        <c:auto val="1"/>
        <c:lblAlgn val="ctr"/>
        <c:lblOffset val="100"/>
        <c:noMultiLvlLbl val="0"/>
      </c:catAx>
      <c:valAx>
        <c:axId val="644145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4632"/>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44142280"/>
        <c:axId val="644146200"/>
      </c:lineChart>
      <c:catAx>
        <c:axId val="644142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6200"/>
        <c:crosses val="autoZero"/>
        <c:auto val="1"/>
        <c:lblAlgn val="ctr"/>
        <c:lblOffset val="100"/>
        <c:noMultiLvlLbl val="0"/>
      </c:catAx>
      <c:valAx>
        <c:axId val="644146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142280"/>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49593472"/>
        <c:axId val="449600136"/>
      </c:lineChart>
      <c:catAx>
        <c:axId val="44959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0136"/>
        <c:crosses val="autoZero"/>
        <c:auto val="1"/>
        <c:lblAlgn val="ctr"/>
        <c:lblOffset val="100"/>
        <c:noMultiLvlLbl val="0"/>
      </c:catAx>
      <c:valAx>
        <c:axId val="4496001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3472"/>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49593864"/>
        <c:axId val="449598960"/>
      </c:lineChart>
      <c:catAx>
        <c:axId val="44959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8960"/>
        <c:crosses val="autoZero"/>
        <c:auto val="1"/>
        <c:lblAlgn val="ctr"/>
        <c:lblOffset val="100"/>
        <c:noMultiLvlLbl val="0"/>
      </c:catAx>
      <c:valAx>
        <c:axId val="4495989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386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449589944"/>
        <c:axId val="449598568"/>
      </c:lineChart>
      <c:catAx>
        <c:axId val="44958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8568"/>
        <c:crosses val="autoZero"/>
        <c:auto val="1"/>
        <c:lblAlgn val="ctr"/>
        <c:lblOffset val="100"/>
        <c:noMultiLvlLbl val="0"/>
      </c:catAx>
      <c:valAx>
        <c:axId val="449598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89944"/>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449600528"/>
        <c:axId val="449595040"/>
      </c:lineChart>
      <c:catAx>
        <c:axId val="44960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5040"/>
        <c:crosses val="autoZero"/>
        <c:auto val="1"/>
        <c:lblAlgn val="ctr"/>
        <c:lblOffset val="100"/>
        <c:noMultiLvlLbl val="0"/>
      </c:catAx>
      <c:valAx>
        <c:axId val="44959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0528"/>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449591512"/>
        <c:axId val="449591904"/>
      </c:lineChart>
      <c:catAx>
        <c:axId val="449591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1904"/>
        <c:crosses val="autoZero"/>
        <c:auto val="1"/>
        <c:lblAlgn val="ctr"/>
        <c:lblOffset val="100"/>
        <c:noMultiLvlLbl val="0"/>
      </c:catAx>
      <c:valAx>
        <c:axId val="449591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1512"/>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449598176"/>
        <c:axId val="449604056"/>
      </c:lineChart>
      <c:catAx>
        <c:axId val="44959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4056"/>
        <c:crosses val="autoZero"/>
        <c:auto val="1"/>
        <c:lblAlgn val="ctr"/>
        <c:lblOffset val="100"/>
        <c:noMultiLvlLbl val="0"/>
      </c:catAx>
      <c:valAx>
        <c:axId val="44960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598176"/>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449604448"/>
        <c:axId val="449604840"/>
      </c:lineChart>
      <c:catAx>
        <c:axId val="44960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4840"/>
        <c:crosses val="autoZero"/>
        <c:auto val="1"/>
        <c:lblAlgn val="ctr"/>
        <c:lblOffset val="100"/>
        <c:noMultiLvlLbl val="0"/>
      </c:catAx>
      <c:valAx>
        <c:axId val="44960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4448"/>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449603664"/>
        <c:axId val="449602880"/>
      </c:lineChart>
      <c:catAx>
        <c:axId val="44960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2880"/>
        <c:crosses val="autoZero"/>
        <c:auto val="1"/>
        <c:lblAlgn val="ctr"/>
        <c:lblOffset val="100"/>
        <c:noMultiLvlLbl val="0"/>
      </c:catAx>
      <c:valAx>
        <c:axId val="44960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9603664"/>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B8118521-487B-4A3F-B946-FADE4B5C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10792</TotalTime>
  <Pages>115</Pages>
  <Words>19024</Words>
  <Characters>108441</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766</cp:revision>
  <cp:lastPrinted>2017-06-17T14:23:00Z</cp:lastPrinted>
  <dcterms:created xsi:type="dcterms:W3CDTF">2017-03-06T04:37:00Z</dcterms:created>
  <dcterms:modified xsi:type="dcterms:W3CDTF">2017-07-01T16:18:00Z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