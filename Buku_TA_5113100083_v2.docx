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7CF1">
        <w:rPr>
          <w:noProof/>
        </w:rPr>
        <w:t xml:space="preserve"> </w:t>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F06D48" w:rsidRPr="00F16F0B" w:rsidRDefault="00F06D48"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F06D48" w:rsidRPr="0064297E" w:rsidRDefault="00F06D48" w:rsidP="007D06E1">
                      <w:pPr>
                        <w:rPr>
                          <w:rFonts w:ascii="Trebuchet MS" w:hAnsi="Trebuchet MS"/>
                          <w:b/>
                          <w:color w:val="FFFFFF"/>
                          <w:sz w:val="20"/>
                          <w:szCs w:val="20"/>
                        </w:rPr>
                      </w:pPr>
                    </w:p>
                    <w:p w:rsidR="00F06D48" w:rsidRPr="001B0904" w:rsidRDefault="00F06D48"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 xml:space="preserve">IMPLEMENTASI ELLIPTIC CURVE DIGITAL SIGNATURE ALGORITHM (ECDSA) UNTUK MENGATASI </w:t>
                      </w:r>
                      <w:r w:rsidRPr="0009430D">
                        <w:rPr>
                          <w:rFonts w:ascii="Trebuchet MS" w:hAnsi="Trebuchet MS" w:cs="AdvTimes"/>
                          <w:b/>
                          <w:i/>
                          <w:color w:val="FFFFFF"/>
                          <w:sz w:val="28"/>
                          <w:szCs w:val="28"/>
                        </w:rPr>
                        <w:t>BLACK HOLE</w:t>
                      </w:r>
                      <w:r>
                        <w:rPr>
                          <w:rFonts w:ascii="Trebuchet MS" w:hAnsi="Trebuchet MS" w:cs="AdvTimes"/>
                          <w:b/>
                          <w:color w:val="FFFFFF"/>
                          <w:sz w:val="28"/>
                          <w:szCs w:val="28"/>
                        </w:rPr>
                        <w:t xml:space="preserve"> DAN </w:t>
                      </w:r>
                      <w:r w:rsidRPr="0009430D">
                        <w:rPr>
                          <w:rFonts w:ascii="Trebuchet MS" w:hAnsi="Trebuchet MS" w:cs="AdvTimes"/>
                          <w:b/>
                          <w:i/>
                          <w:color w:val="FFFFFF"/>
                          <w:sz w:val="28"/>
                          <w:szCs w:val="28"/>
                        </w:rPr>
                        <w:t>WORM HOLE ATTACK</w:t>
                      </w:r>
                      <w:r>
                        <w:rPr>
                          <w:rFonts w:ascii="Trebuchet MS" w:hAnsi="Trebuchet MS" w:cs="AdvTimes"/>
                          <w:b/>
                          <w:color w:val="FFFFFF"/>
                          <w:sz w:val="28"/>
                          <w:szCs w:val="28"/>
                        </w:rPr>
                        <w:t xml:space="preserve"> PADA KOMUNIKASI V2V DI LINGKUNGAN VANETS</w:t>
                      </w:r>
                    </w:p>
                    <w:p w:rsidR="00F06D48" w:rsidRDefault="00F06D48" w:rsidP="007D06E1">
                      <w:pPr>
                        <w:rPr>
                          <w:rFonts w:ascii="Trebuchet MS" w:hAnsi="Trebuchet MS"/>
                          <w:b/>
                          <w:color w:val="FFFFFF"/>
                          <w:sz w:val="20"/>
                          <w:szCs w:val="28"/>
                        </w:rPr>
                      </w:pPr>
                    </w:p>
                    <w:p w:rsidR="00F06D48" w:rsidRPr="00C824D2" w:rsidRDefault="00F06D48" w:rsidP="007D06E1">
                      <w:pPr>
                        <w:rPr>
                          <w:rFonts w:ascii="Trebuchet MS" w:hAnsi="Trebuchet MS"/>
                          <w:b/>
                          <w:color w:val="FFFFFF"/>
                          <w:sz w:val="20"/>
                          <w:szCs w:val="28"/>
                        </w:rPr>
                      </w:pP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TITIES NOVANINDA OVARI</w:t>
                      </w:r>
                    </w:p>
                    <w:p w:rsidR="00F06D48" w:rsidRPr="004433AA" w:rsidRDefault="00F06D48" w:rsidP="007D06E1">
                      <w:pPr>
                        <w:rPr>
                          <w:rFonts w:ascii="Trebuchet MS" w:hAnsi="Trebuchet MS"/>
                          <w:b/>
                          <w:color w:val="FFFFFF"/>
                          <w:sz w:val="20"/>
                          <w:szCs w:val="20"/>
                        </w:rPr>
                      </w:pPr>
                      <w:r>
                        <w:rPr>
                          <w:rFonts w:ascii="Trebuchet MS" w:hAnsi="Trebuchet MS"/>
                          <w:b/>
                          <w:color w:val="FFFFFF"/>
                          <w:sz w:val="20"/>
                          <w:szCs w:val="20"/>
                        </w:rPr>
                        <w:t>NRP 5113100083</w:t>
                      </w: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4433AA" w:rsidRDefault="00F06D48"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F06D48" w:rsidRPr="00A27A5C" w:rsidRDefault="00F06D48" w:rsidP="007D06E1">
                      <w:pPr>
                        <w:pStyle w:val="NoSpacing"/>
                        <w:rPr>
                          <w:rFonts w:ascii="Trebuchet MS" w:hAnsi="Trebuchet MS"/>
                          <w:color w:val="FFFFFF"/>
                          <w:sz w:val="20"/>
                          <w:szCs w:val="20"/>
                        </w:rPr>
                      </w:pPr>
                      <w:r>
                        <w:rPr>
                          <w:rFonts w:ascii="Trebuchet MS" w:hAnsi="Trebuchet MS"/>
                          <w:color w:val="FFFFFF"/>
                          <w:sz w:val="20"/>
                          <w:szCs w:val="20"/>
                          <w:lang w:val="id-ID"/>
                        </w:rPr>
                        <w:t>Dr.Eng. Radityo Anggoro, S.Kom., M.Sc.</w:t>
                      </w:r>
                    </w:p>
                    <w:p w:rsidR="00F06D48" w:rsidRPr="004433AA" w:rsidRDefault="00F06D48" w:rsidP="007D06E1">
                      <w:pPr>
                        <w:pStyle w:val="NoSpacing"/>
                        <w:rPr>
                          <w:rFonts w:ascii="Trebuchet MS" w:hAnsi="Trebuchet MS"/>
                          <w:color w:val="FFFFFF"/>
                          <w:sz w:val="20"/>
                          <w:szCs w:val="20"/>
                          <w:lang w:val="id-ID"/>
                        </w:rPr>
                      </w:pP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F06D48" w:rsidRPr="004433AA" w:rsidRDefault="00F06D48" w:rsidP="007D06E1">
                      <w:pPr>
                        <w:rPr>
                          <w:rFonts w:ascii="Trebuchet MS" w:hAnsi="Trebuchet MS"/>
                          <w:color w:val="FFFFFF"/>
                          <w:sz w:val="20"/>
                          <w:szCs w:val="20"/>
                        </w:rPr>
                      </w:pPr>
                    </w:p>
                    <w:p w:rsidR="00F06D48" w:rsidRDefault="00F06D48" w:rsidP="007D06E1">
                      <w:pPr>
                        <w:rPr>
                          <w:rFonts w:ascii="Trebuchet MS" w:hAnsi="Trebuchet MS"/>
                          <w:color w:val="FFFFFF"/>
                          <w:sz w:val="20"/>
                          <w:szCs w:val="20"/>
                        </w:rPr>
                      </w:pPr>
                    </w:p>
                    <w:p w:rsidR="00F06D48" w:rsidRPr="004433AA" w:rsidRDefault="00F06D48" w:rsidP="007D06E1">
                      <w:pPr>
                        <w:rPr>
                          <w:rFonts w:ascii="Trebuchet MS" w:hAnsi="Trebuchet MS"/>
                          <w:color w:val="FFFFFF"/>
                          <w:sz w:val="20"/>
                          <w:szCs w:val="20"/>
                        </w:rPr>
                      </w:pPr>
                    </w:p>
                    <w:p w:rsidR="00F06D48" w:rsidRPr="00D51B43" w:rsidRDefault="00F06D48"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F06D48" w:rsidRPr="004433AA" w:rsidRDefault="00F06D48"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F06D48" w:rsidRPr="004433AA" w:rsidRDefault="00F06D48" w:rsidP="007D06E1">
                      <w:pPr>
                        <w:rPr>
                          <w:rFonts w:ascii="Trebuchet MS" w:hAnsi="Trebuchet MS"/>
                          <w:color w:val="FFFFFF"/>
                          <w:sz w:val="20"/>
                          <w:szCs w:val="20"/>
                        </w:rPr>
                      </w:pPr>
                      <w:r>
                        <w:rPr>
                          <w:rFonts w:ascii="Trebuchet MS" w:hAnsi="Trebuchet MS"/>
                          <w:color w:val="FFFFFF"/>
                          <w:sz w:val="20"/>
                          <w:szCs w:val="20"/>
                        </w:rPr>
                        <w:t>Surabaya 2017</w:t>
                      </w:r>
                    </w:p>
                    <w:p w:rsidR="00F06D48" w:rsidRPr="00C824D2" w:rsidRDefault="00F06D48"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F06D48" w:rsidRPr="004433AA" w:rsidRDefault="00F06D48"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F06D48" w:rsidRPr="00D51B43" w:rsidRDefault="00F06D48" w:rsidP="007D06E1">
                      <w:pPr>
                        <w:jc w:val="both"/>
                        <w:rPr>
                          <w:rFonts w:ascii="Trebuchet MS" w:hAnsi="Trebuchet MS"/>
                          <w:b/>
                          <w:sz w:val="20"/>
                          <w:szCs w:val="20"/>
                        </w:rPr>
                      </w:pPr>
                    </w:p>
                    <w:p w:rsidR="00F06D48" w:rsidRPr="00452335" w:rsidRDefault="00F06D48"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 xml:space="preserve">ALGORITHM (ECDSA) UNTUK MENGATASI </w:t>
                      </w:r>
                      <w:r w:rsidRPr="0009430D">
                        <w:rPr>
                          <w:rFonts w:ascii="Trebuchet MS" w:hAnsi="Trebuchet MS" w:cs="AdvTimes"/>
                          <w:b/>
                          <w:i/>
                          <w:sz w:val="28"/>
                          <w:szCs w:val="28"/>
                        </w:rPr>
                        <w:t>BLACK HOLE</w:t>
                      </w:r>
                      <w:r w:rsidRPr="00DC394C">
                        <w:rPr>
                          <w:rFonts w:ascii="Trebuchet MS" w:hAnsi="Trebuchet MS" w:cs="AdvTimes"/>
                          <w:b/>
                          <w:sz w:val="28"/>
                          <w:szCs w:val="28"/>
                        </w:rPr>
                        <w:t xml:space="preserve"> DAN </w:t>
                      </w:r>
                      <w:r w:rsidRPr="0009430D">
                        <w:rPr>
                          <w:rFonts w:ascii="Trebuchet MS" w:hAnsi="Trebuchet MS" w:cs="AdvTimes"/>
                          <w:b/>
                          <w:i/>
                          <w:sz w:val="28"/>
                          <w:szCs w:val="28"/>
                        </w:rPr>
                        <w:t>WORM HOLE ATTACK</w:t>
                      </w:r>
                      <w:r w:rsidRPr="00DC394C">
                        <w:rPr>
                          <w:rFonts w:ascii="Trebuchet MS" w:hAnsi="Trebuchet MS" w:cs="AdvTimes"/>
                          <w:b/>
                          <w:sz w:val="28"/>
                          <w:szCs w:val="28"/>
                        </w:rPr>
                        <w:t xml:space="preserve"> PADA KOMUNIKASI V2V DI LINGKUNGAN VANETS</w:t>
                      </w:r>
                    </w:p>
                    <w:p w:rsidR="00F06D48" w:rsidRPr="00D51B43" w:rsidRDefault="00F06D48" w:rsidP="007D06E1">
                      <w:pPr>
                        <w:spacing w:line="276" w:lineRule="auto"/>
                        <w:rPr>
                          <w:rFonts w:ascii="Trebuchet MS" w:hAnsi="Trebuchet MS"/>
                          <w:b/>
                          <w:color w:val="000000" w:themeColor="text1"/>
                          <w:sz w:val="20"/>
                          <w:szCs w:val="28"/>
                        </w:rPr>
                      </w:pPr>
                    </w:p>
                    <w:p w:rsidR="00F06D48" w:rsidRPr="00C824D2" w:rsidRDefault="00F06D48" w:rsidP="007D06E1">
                      <w:pPr>
                        <w:spacing w:line="276" w:lineRule="auto"/>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4433AA" w:rsidRDefault="00F06D48"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F06D48"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F06D48" w:rsidRPr="00DC394C" w:rsidRDefault="00F06D48"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F06D48" w:rsidRPr="00D51B43"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F06D48" w:rsidRPr="004433AA" w:rsidRDefault="00F06D48"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F06D48" w:rsidRPr="004433AA" w:rsidRDefault="00F06D48"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F06D48" w:rsidRPr="0064297E" w:rsidRDefault="00F06D48" w:rsidP="007D06E1">
                      <w:pPr>
                        <w:rPr>
                          <w:rFonts w:ascii="Trebuchet MS" w:hAnsi="Trebuchet MS"/>
                          <w:color w:val="000000" w:themeColor="text1"/>
                        </w:rPr>
                      </w:pPr>
                    </w:p>
                    <w:p w:rsidR="00F06D48" w:rsidRPr="0064297E" w:rsidRDefault="00F06D48"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F06D48" w:rsidRPr="0064297E" w:rsidRDefault="00F06D48"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F06D48" w:rsidRPr="0064297E" w:rsidRDefault="00F06D48" w:rsidP="007D06E1">
                      <w:pPr>
                        <w:jc w:val="both"/>
                        <w:rPr>
                          <w:rFonts w:ascii="Trebuchet MS" w:hAnsi="Trebuchet MS"/>
                          <w:b/>
                          <w:color w:val="000000" w:themeColor="text1"/>
                          <w:sz w:val="20"/>
                          <w:szCs w:val="20"/>
                        </w:rPr>
                      </w:pPr>
                    </w:p>
                    <w:p w:rsidR="00F06D48" w:rsidRPr="003158A7" w:rsidRDefault="00F06D48"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 HOLE AND WORM HOLE ATTACK IN V2V COMMUNICATION OF VANETS</w:t>
                      </w:r>
                    </w:p>
                    <w:p w:rsidR="00F06D48" w:rsidRPr="003159C8" w:rsidRDefault="00F06D48" w:rsidP="007D06E1">
                      <w:pPr>
                        <w:rPr>
                          <w:rFonts w:ascii="Trebuchet MS" w:hAnsi="Trebuchet MS"/>
                          <w:b/>
                          <w:sz w:val="20"/>
                          <w:szCs w:val="20"/>
                        </w:rPr>
                      </w:pPr>
                    </w:p>
                    <w:p w:rsidR="00F06D48" w:rsidRPr="00E10B39" w:rsidRDefault="00F06D48" w:rsidP="007D06E1">
                      <w:pPr>
                        <w:rPr>
                          <w:rFonts w:ascii="Trebuchet MS" w:hAnsi="Trebuchet MS"/>
                          <w:b/>
                          <w:color w:val="000000" w:themeColor="text1"/>
                          <w:sz w:val="20"/>
                          <w:szCs w:val="28"/>
                        </w:rPr>
                      </w:pPr>
                    </w:p>
                    <w:p w:rsidR="00F06D48" w:rsidRPr="00D51B43" w:rsidRDefault="00F06D48" w:rsidP="007D06E1">
                      <w:pPr>
                        <w:rPr>
                          <w:rFonts w:ascii="Trebuchet MS" w:hAnsi="Trebuchet MS"/>
                          <w:b/>
                          <w:sz w:val="20"/>
                          <w:szCs w:val="20"/>
                        </w:rPr>
                      </w:pPr>
                      <w:r>
                        <w:rPr>
                          <w:rFonts w:ascii="Trebuchet MS" w:hAnsi="Trebuchet MS"/>
                          <w:b/>
                          <w:sz w:val="20"/>
                          <w:szCs w:val="20"/>
                        </w:rPr>
                        <w:t>TITIES NOVANINDA OVARI</w:t>
                      </w:r>
                    </w:p>
                    <w:p w:rsidR="00F06D48" w:rsidRPr="00BF6A98" w:rsidRDefault="00F06D48" w:rsidP="007D06E1">
                      <w:pPr>
                        <w:rPr>
                          <w:rFonts w:ascii="Trebuchet MS" w:hAnsi="Trebuchet MS"/>
                          <w:b/>
                          <w:sz w:val="20"/>
                          <w:szCs w:val="20"/>
                        </w:rPr>
                      </w:pPr>
                      <w:r>
                        <w:rPr>
                          <w:rFonts w:ascii="Trebuchet MS" w:hAnsi="Trebuchet MS"/>
                          <w:b/>
                          <w:sz w:val="20"/>
                          <w:szCs w:val="20"/>
                        </w:rPr>
                        <w:t>NRP 5113100083</w:t>
                      </w:r>
                    </w:p>
                    <w:p w:rsidR="00F06D48" w:rsidRPr="0064297E" w:rsidRDefault="00F06D48" w:rsidP="007D06E1">
                      <w:pPr>
                        <w:spacing w:line="276" w:lineRule="auto"/>
                        <w:rPr>
                          <w:rFonts w:ascii="Trebuchet MS" w:hAnsi="Trebuchet MS"/>
                          <w:b/>
                          <w:color w:val="000000" w:themeColor="text1"/>
                          <w:sz w:val="20"/>
                          <w:szCs w:val="20"/>
                        </w:rPr>
                      </w:pPr>
                    </w:p>
                    <w:p w:rsidR="00F06D48" w:rsidRPr="0064297E" w:rsidRDefault="00F06D48"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F06D48" w:rsidRPr="00A27A5C"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w:t>
                      </w:r>
                      <w:r>
                        <w:rPr>
                          <w:rFonts w:ascii="Trebuchet MS" w:hAnsi="Trebuchet MS"/>
                          <w:b/>
                          <w:sz w:val="20"/>
                          <w:szCs w:val="20"/>
                        </w:rPr>
                        <w:t>Eng.</w:t>
                      </w:r>
                      <w:r w:rsidRPr="00DC394C">
                        <w:rPr>
                          <w:rFonts w:ascii="Trebuchet MS" w:hAnsi="Trebuchet MS"/>
                          <w:b/>
                          <w:sz w:val="20"/>
                          <w:szCs w:val="20"/>
                        </w:rPr>
                        <w:t xml:space="preserve"> Radityo Anggoro, S.Kom., M.Sc.</w:t>
                      </w:r>
                    </w:p>
                    <w:p w:rsidR="00F06D48" w:rsidRPr="0064297E" w:rsidRDefault="00F06D48" w:rsidP="007D06E1">
                      <w:pPr>
                        <w:pStyle w:val="NoSpacing"/>
                        <w:spacing w:line="276" w:lineRule="auto"/>
                        <w:rPr>
                          <w:rFonts w:ascii="Trebuchet MS" w:hAnsi="Trebuchet MS"/>
                          <w:b/>
                          <w:color w:val="000000" w:themeColor="text1"/>
                          <w:sz w:val="20"/>
                          <w:szCs w:val="20"/>
                          <w:lang w:val="id-ID"/>
                        </w:rPr>
                      </w:pPr>
                    </w:p>
                    <w:p w:rsidR="00F06D48" w:rsidRPr="0064297E" w:rsidRDefault="00F06D48"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F06D48" w:rsidRPr="00BF6A98" w:rsidRDefault="00F06D48"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F06D48" w:rsidRPr="0064297E" w:rsidRDefault="00F06D48" w:rsidP="007D06E1">
                      <w:pPr>
                        <w:pStyle w:val="Title"/>
                        <w:spacing w:line="276" w:lineRule="auto"/>
                        <w:ind w:left="12" w:right="12"/>
                        <w:jc w:val="both"/>
                        <w:rPr>
                          <w:rFonts w:ascii="Trebuchet MS" w:eastAsia="Calibri" w:hAnsi="Trebuchet MS"/>
                          <w:color w:val="000000" w:themeColor="text1"/>
                          <w:sz w:val="20"/>
                        </w:rPr>
                      </w:pPr>
                    </w:p>
                    <w:p w:rsidR="00F06D48" w:rsidRDefault="00F06D48" w:rsidP="007D06E1">
                      <w:pPr>
                        <w:spacing w:line="276" w:lineRule="auto"/>
                        <w:rPr>
                          <w:rFonts w:ascii="Trebuchet MS" w:hAnsi="Trebuchet MS"/>
                          <w:b/>
                          <w:color w:val="000000" w:themeColor="text1"/>
                          <w:sz w:val="20"/>
                          <w:szCs w:val="20"/>
                        </w:rPr>
                      </w:pPr>
                    </w:p>
                    <w:p w:rsidR="00F06D48" w:rsidRDefault="00F06D48" w:rsidP="007D06E1">
                      <w:pPr>
                        <w:spacing w:line="276" w:lineRule="auto"/>
                        <w:rPr>
                          <w:rFonts w:ascii="Trebuchet MS" w:hAnsi="Trebuchet MS"/>
                          <w:b/>
                          <w:color w:val="000000" w:themeColor="text1"/>
                          <w:sz w:val="20"/>
                          <w:szCs w:val="20"/>
                        </w:rPr>
                      </w:pPr>
                    </w:p>
                    <w:p w:rsidR="00F06D48" w:rsidRPr="0064297E" w:rsidRDefault="00F06D48" w:rsidP="007D06E1">
                      <w:pPr>
                        <w:spacing w:line="276" w:lineRule="auto"/>
                        <w:rPr>
                          <w:rFonts w:ascii="Trebuchet MS" w:hAnsi="Trebuchet MS"/>
                          <w:b/>
                          <w:color w:val="000000" w:themeColor="text1"/>
                          <w:sz w:val="20"/>
                          <w:szCs w:val="20"/>
                        </w:rPr>
                      </w:pP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F06D48" w:rsidRPr="004433AA"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F06D48" w:rsidRPr="007D06E1" w:rsidRDefault="00F06D48"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F06D48" w:rsidRPr="00E10B39" w:rsidRDefault="00F06D48"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85131142"/>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 xml:space="preserve">IMPLEMENTASI ELLIPTIC CURVE DIGITAL SIGNATURE ALGORITHM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w:t>
      </w:r>
      <w:r w:rsidR="004D22DD">
        <w:t>Eng.</w:t>
      </w:r>
      <w:r w:rsidRPr="00B908AF">
        <w:t xml:space="preserve">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8F2B36" w:rsidP="007D06E1">
      <w:pPr>
        <w:jc w:val="center"/>
        <w:rPr>
          <w:rFonts w:eastAsia="SimSun"/>
          <w:lang w:eastAsia="zh-CN"/>
        </w:rPr>
      </w:pPr>
      <w:r>
        <w:rPr>
          <w:rFonts w:eastAsia="SimSun"/>
          <w:b/>
          <w:lang w:eastAsia="zh-CN"/>
        </w:rPr>
        <w:t>JUNI</w:t>
      </w:r>
      <w:r w:rsidR="007D06E1" w:rsidRPr="003157DE">
        <w:rPr>
          <w:rFonts w:eastAsia="SimSun"/>
          <w:b/>
          <w:lang w:eastAsia="zh-CN"/>
        </w:rPr>
        <w:t>, 20</w:t>
      </w:r>
      <w:r w:rsidR="00B908AF">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 xml:space="preserve">IMPLEMENTASI ELLIPTIC CURVE DIGITAL SIGNATURE ALGORITHM (ECDSA) UNTUK MENGATASI </w:t>
      </w:r>
      <w:r w:rsidR="000D4602" w:rsidRPr="00980EEA">
        <w:rPr>
          <w:rFonts w:eastAsia="SimSun"/>
          <w:b/>
          <w:i/>
          <w:lang w:eastAsia="zh-CN"/>
        </w:rPr>
        <w:t>BLACK HOLE</w:t>
      </w:r>
      <w:r>
        <w:rPr>
          <w:rFonts w:eastAsia="SimSun"/>
          <w:b/>
          <w:lang w:eastAsia="zh-CN"/>
        </w:rPr>
        <w:t xml:space="preserve"> DAN </w:t>
      </w:r>
      <w:r w:rsidR="000D4602" w:rsidRPr="00980EEA">
        <w:rPr>
          <w:rFonts w:eastAsia="SimSun"/>
          <w:b/>
          <w:i/>
          <w:lang w:eastAsia="zh-CN"/>
        </w:rPr>
        <w:t>WORM HOLE</w:t>
      </w:r>
      <w:r w:rsidRPr="00980EEA">
        <w:rPr>
          <w:rFonts w:eastAsia="SimSun"/>
          <w:b/>
          <w:i/>
          <w:lang w:eastAsia="zh-CN"/>
        </w:rPr>
        <w:t xml:space="preserve"> ATTACK</w:t>
      </w:r>
      <w:r>
        <w:rPr>
          <w:rFonts w:eastAsia="SimSun"/>
          <w:b/>
          <w:lang w:eastAsia="zh-CN"/>
        </w:rPr>
        <w:t xml:space="preserve">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w:t>
            </w:r>
            <w:r w:rsidR="007D5CF3">
              <w:rPr>
                <w:b/>
              </w:rPr>
              <w:t>Eng.</w:t>
            </w:r>
            <w:r w:rsidRPr="00A81ADC">
              <w:rPr>
                <w:b/>
              </w:rPr>
              <w:t xml:space="preserve">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85131143"/>
      <w:r w:rsidRPr="00961A3C">
        <w:rPr>
          <w:sz w:val="22"/>
          <w:szCs w:val="22"/>
        </w:rPr>
        <w:t>Abstrak</w:t>
      </w:r>
      <w:bookmarkEnd w:id="9"/>
      <w:bookmarkEnd w:id="10"/>
      <w:bookmarkEnd w:id="11"/>
      <w:bookmarkEnd w:id="12"/>
      <w:bookmarkEnd w:id="13"/>
    </w:p>
    <w:p w:rsidR="00DC20BB" w:rsidRPr="004B1B4B" w:rsidRDefault="00DC20BB" w:rsidP="00DC20BB"/>
    <w:p w:rsidR="007D06E1" w:rsidRPr="003026A0" w:rsidRDefault="00527F8C" w:rsidP="007D06E1">
      <w:pPr>
        <w:ind w:firstLine="720"/>
        <w:jc w:val="both"/>
      </w:pPr>
      <w:r w:rsidRPr="003026A0">
        <w:t>Vehicular Ad</w:t>
      </w:r>
      <w:r w:rsidR="005A33A1" w:rsidRPr="003026A0">
        <w:t>-</w:t>
      </w:r>
      <w:r w:rsidRPr="003026A0">
        <w:t xml:space="preserve">hoc Network (VANET) merupakan teknologi </w:t>
      </w:r>
      <w:r w:rsidR="00785A6D" w:rsidRPr="003026A0">
        <w:t>yang mendukung</w:t>
      </w:r>
      <w:r w:rsidRPr="003026A0">
        <w:t xml:space="preserve"> </w:t>
      </w:r>
      <w:r w:rsidR="00785A6D" w:rsidRPr="003026A0">
        <w:t xml:space="preserve">pertukaran data </w:t>
      </w:r>
      <w:r w:rsidRPr="003026A0">
        <w:t>antar kendaraan di jalan raya</w:t>
      </w:r>
      <w:r w:rsidR="00785A6D" w:rsidRPr="003026A0">
        <w:t>. VANET menggunaka</w:t>
      </w:r>
      <w:r w:rsidR="005A33A1" w:rsidRPr="003026A0">
        <w:t xml:space="preserve">n jaringan </w:t>
      </w:r>
      <w:r w:rsidR="005A33A1" w:rsidRPr="003026A0">
        <w:rPr>
          <w:i/>
        </w:rPr>
        <w:t>wireless</w:t>
      </w:r>
      <w:r w:rsidR="00E04C9E">
        <w:t xml:space="preserve"> berbasis </w:t>
      </w:r>
      <w:r w:rsidR="00E04C9E" w:rsidRPr="00E04C9E">
        <w:rPr>
          <w:i/>
        </w:rPr>
        <w:t xml:space="preserve">ad </w:t>
      </w:r>
      <w:r w:rsidR="00785A6D" w:rsidRPr="00E04C9E">
        <w:rPr>
          <w:i/>
        </w:rPr>
        <w:t>hoc</w:t>
      </w:r>
      <w:r w:rsidR="00785A6D" w:rsidRPr="003026A0">
        <w:t xml:space="preserve"> yang memungkinkan terjadi serangan, seperti </w:t>
      </w:r>
      <w:r w:rsidR="000D4602" w:rsidRPr="003026A0">
        <w:rPr>
          <w:i/>
        </w:rPr>
        <w:t>Black hole</w:t>
      </w:r>
      <w:r w:rsidR="00785A6D" w:rsidRPr="003026A0">
        <w:t xml:space="preserve"> dan </w:t>
      </w:r>
      <w:r w:rsidR="000D4602" w:rsidRPr="003026A0">
        <w:rPr>
          <w:i/>
        </w:rPr>
        <w:t>Worm hole</w:t>
      </w:r>
      <w:r w:rsidR="00785A6D" w:rsidRPr="003026A0">
        <w:rPr>
          <w:i/>
        </w:rPr>
        <w:t xml:space="preserve"> attack</w:t>
      </w:r>
      <w:r w:rsidR="00785A6D" w:rsidRPr="003026A0">
        <w:t xml:space="preserve">. </w:t>
      </w:r>
      <w:r w:rsidR="000D4602" w:rsidRPr="003026A0">
        <w:rPr>
          <w:i/>
        </w:rPr>
        <w:t>Black hole</w:t>
      </w:r>
      <w:r w:rsidR="00785A6D" w:rsidRPr="003026A0">
        <w:rPr>
          <w:i/>
        </w:rPr>
        <w:t xml:space="preserve"> attack</w:t>
      </w:r>
      <w:r w:rsidR="00785A6D" w:rsidRPr="003026A0">
        <w:t xml:space="preserve"> adalah serangan yang dilakukan suatu </w:t>
      </w:r>
      <w:r w:rsidR="00785A6D" w:rsidRPr="003026A0">
        <w:rPr>
          <w:i/>
        </w:rPr>
        <w:t>malicious node</w:t>
      </w:r>
      <w:r w:rsidR="00785A6D" w:rsidRPr="003026A0">
        <w:t xml:space="preserve"> dengan menjatuhkan paket data yang diterima, sedangkan </w:t>
      </w:r>
      <w:r w:rsidR="000D4602" w:rsidRPr="003026A0">
        <w:rPr>
          <w:i/>
        </w:rPr>
        <w:t>Worm hole</w:t>
      </w:r>
      <w:r w:rsidR="00785A6D" w:rsidRPr="003026A0">
        <w:rPr>
          <w:i/>
        </w:rPr>
        <w:t xml:space="preserve"> attack</w:t>
      </w:r>
      <w:r w:rsidR="00785A6D" w:rsidRPr="003026A0">
        <w:t xml:space="preserve"> dilakukan dengan mengubah isi paket data. Kedua serangan ini dapat mempengaruhi performa </w:t>
      </w:r>
      <w:r w:rsidR="00785A6D" w:rsidRPr="003026A0">
        <w:rPr>
          <w:i/>
        </w:rPr>
        <w:t xml:space="preserve">routing protocol </w:t>
      </w:r>
      <w:r w:rsidR="00785A6D" w:rsidRPr="003026A0">
        <w:t>yang digunakan dalam komunikasi antar kendaraan.</w:t>
      </w:r>
    </w:p>
    <w:p w:rsidR="007D06E1" w:rsidRPr="003026A0" w:rsidRDefault="00876568" w:rsidP="007D06E1">
      <w:pPr>
        <w:ind w:firstLine="720"/>
        <w:jc w:val="both"/>
      </w:pPr>
      <w:r w:rsidRPr="003026A0">
        <w:t xml:space="preserve">Kedua serangan tersebut dapat diatasi jika tiap </w:t>
      </w:r>
      <w:r w:rsidRPr="003026A0">
        <w:rPr>
          <w:i/>
        </w:rPr>
        <w:t>node</w:t>
      </w:r>
      <w:r w:rsidRPr="003026A0">
        <w:t xml:space="preserve"> dapat mendeteksi jika ada </w:t>
      </w:r>
      <w:r w:rsidRPr="003026A0">
        <w:rPr>
          <w:i/>
        </w:rPr>
        <w:t>malicious node</w:t>
      </w:r>
      <w:r w:rsidRPr="003026A0">
        <w:t xml:space="preserve"> di sekitarnya, sehingga tiap </w:t>
      </w:r>
      <w:r w:rsidRPr="003026A0">
        <w:rPr>
          <w:i/>
        </w:rPr>
        <w:t>node</w:t>
      </w:r>
      <w:r w:rsidRPr="003026A0">
        <w:t xml:space="preserve"> tersebut tidak meneruskan paket data ke </w:t>
      </w:r>
      <w:r w:rsidRPr="003026A0">
        <w:rPr>
          <w:i/>
        </w:rPr>
        <w:t>malicious node</w:t>
      </w:r>
      <w:r w:rsidR="00785A6D" w:rsidRPr="003026A0">
        <w:rPr>
          <w:lang w:val="en-US"/>
        </w:rPr>
        <w:t>.</w:t>
      </w:r>
      <w:r w:rsidR="00785A6D" w:rsidRPr="003026A0">
        <w:t xml:space="preserve"> </w:t>
      </w:r>
      <w:r w:rsidR="000D4602" w:rsidRPr="003026A0">
        <w:rPr>
          <w:i/>
        </w:rPr>
        <w:t>Black hole</w:t>
      </w:r>
      <w:r w:rsidRPr="003026A0">
        <w:rPr>
          <w:i/>
        </w:rPr>
        <w:t xml:space="preserve"> attack</w:t>
      </w:r>
      <w:r w:rsidRPr="003026A0">
        <w:t xml:space="preserve"> dapat dideteksi dengan melakukan pemantauan terhadap arus pertukaran data pada tiap </w:t>
      </w:r>
      <w:r w:rsidRPr="003026A0">
        <w:rPr>
          <w:i/>
        </w:rPr>
        <w:t>node</w:t>
      </w:r>
      <w:r w:rsidRPr="003026A0">
        <w:t xml:space="preserve">, sedangkan </w:t>
      </w:r>
      <w:r w:rsidR="000D4602" w:rsidRPr="003026A0">
        <w:rPr>
          <w:i/>
        </w:rPr>
        <w:t>Worm hole</w:t>
      </w:r>
      <w:r w:rsidRPr="003026A0">
        <w:rPr>
          <w:i/>
        </w:rPr>
        <w:t xml:space="preserve"> attack</w:t>
      </w:r>
      <w:r w:rsidRPr="003026A0">
        <w:t xml:space="preserve"> dapat dideteksi dengan menggunakan </w:t>
      </w:r>
      <w:r w:rsidRPr="003026A0">
        <w:rPr>
          <w:i/>
        </w:rPr>
        <w:t>digital signature</w:t>
      </w:r>
      <w:r w:rsidRPr="003026A0">
        <w:t xml:space="preserve">. Tugas akhir ini mengimplementasikan Elliptic Curve </w:t>
      </w:r>
      <w:r w:rsidR="00937DD0" w:rsidRPr="003026A0">
        <w:t xml:space="preserve">Digital Signature Algorithm (ECDSA) sebagai algoritma </w:t>
      </w:r>
      <w:r w:rsidR="00937DD0" w:rsidRPr="003026A0">
        <w:rPr>
          <w:i/>
        </w:rPr>
        <w:t>digital signature</w:t>
      </w:r>
      <w:r w:rsidR="00937DD0" w:rsidRPr="003026A0">
        <w:t xml:space="preserve"> yang dilampirkan pada tiap paket data.</w:t>
      </w:r>
    </w:p>
    <w:p w:rsidR="007D06E1" w:rsidRPr="003026A0" w:rsidRDefault="00B555FB" w:rsidP="007D06E1">
      <w:pPr>
        <w:ind w:firstLine="720"/>
        <w:jc w:val="both"/>
        <w:rPr>
          <w:lang w:val="en-US"/>
        </w:rPr>
      </w:pPr>
      <w:r w:rsidRPr="003026A0">
        <w:lastRenderedPageBreak/>
        <w:t xml:space="preserve">Pada tugas akhir ini didapatkan </w:t>
      </w:r>
      <w:r w:rsidRPr="003026A0">
        <w:rPr>
          <w:i/>
        </w:rPr>
        <w:t>routing protocol</w:t>
      </w:r>
      <w:r w:rsidRPr="003026A0">
        <w:t xml:space="preserve"> yang </w:t>
      </w:r>
      <w:r w:rsidR="00EA7F47" w:rsidRPr="003026A0">
        <w:t>menerapkan</w:t>
      </w:r>
      <w:r w:rsidRPr="003026A0">
        <w:t xml:space="preserve"> pemantauan arus pertukaran data da</w:t>
      </w:r>
      <w:r w:rsidR="00EA7F47" w:rsidRPr="003026A0">
        <w:t xml:space="preserve">n </w:t>
      </w:r>
      <w:r w:rsidRPr="003026A0">
        <w:rPr>
          <w:i/>
        </w:rPr>
        <w:t>digital signature</w:t>
      </w:r>
      <w:r w:rsidRPr="003026A0">
        <w:t xml:space="preserve"> pada tiap paket data yang dikirimkan mempunyai performa yang lebih baik jika dihadapkan dengan </w:t>
      </w:r>
      <w:r w:rsidR="000D4602" w:rsidRPr="003026A0">
        <w:rPr>
          <w:i/>
        </w:rPr>
        <w:t>Black hole</w:t>
      </w:r>
      <w:r w:rsidRPr="003026A0">
        <w:t xml:space="preserve"> dan </w:t>
      </w:r>
      <w:r w:rsidR="000D4602" w:rsidRPr="003026A0">
        <w:rPr>
          <w:i/>
        </w:rPr>
        <w:t>Worm hole</w:t>
      </w:r>
      <w:r w:rsidRPr="003026A0">
        <w:rPr>
          <w:i/>
        </w:rPr>
        <w:t xml:space="preserve"> attack</w:t>
      </w:r>
      <w:r w:rsidR="00EA7F47" w:rsidRPr="003026A0">
        <w:t xml:space="preserve"> dibandingkan dengan </w:t>
      </w:r>
      <w:r w:rsidR="00EA7F47" w:rsidRPr="003026A0">
        <w:rPr>
          <w:i/>
        </w:rPr>
        <w:t>routing protocol</w:t>
      </w:r>
      <w:r w:rsidR="00EA7F47" w:rsidRPr="003026A0">
        <w:t xml:space="preserve"> yang tidak menerapkannya</w:t>
      </w:r>
      <w:r w:rsidR="00B75E35">
        <w:t xml:space="preserve">, dibuktikan dengan peningkatan </w:t>
      </w:r>
      <w:r w:rsidR="00B75E35" w:rsidRPr="00B75E35">
        <w:rPr>
          <w:i/>
        </w:rPr>
        <w:t>packet delivery ratio</w:t>
      </w:r>
      <w:r w:rsidR="00B75E35">
        <w:t xml:space="preserve"> hingga mencapai 60.61% yang pada </w:t>
      </w:r>
      <w:r w:rsidR="00B75E35" w:rsidRPr="00B75E35">
        <w:rPr>
          <w:i/>
        </w:rPr>
        <w:t>routing protocol</w:t>
      </w:r>
      <w:r w:rsidR="00B75E35">
        <w:t xml:space="preserve"> tanpa modifikasi sebelumnya turun drastis</w:t>
      </w:r>
      <w:r w:rsidR="00647F32" w:rsidRPr="003026A0">
        <w:rPr>
          <w:lang w:val="en-US"/>
        </w:rPr>
        <w:t>.</w:t>
      </w:r>
    </w:p>
    <w:p w:rsidR="00647F32" w:rsidRPr="003026A0" w:rsidRDefault="00647F32" w:rsidP="007D06E1">
      <w:pPr>
        <w:ind w:firstLine="720"/>
        <w:jc w:val="both"/>
        <w:rPr>
          <w:color w:val="FF0000"/>
          <w:lang w:val="en-US"/>
        </w:rPr>
      </w:pPr>
    </w:p>
    <w:p w:rsidR="007D06E1" w:rsidRPr="00D14D1D" w:rsidRDefault="00310266" w:rsidP="007D06E1">
      <w:pPr>
        <w:jc w:val="both"/>
        <w:rPr>
          <w:b/>
          <w:i/>
        </w:rPr>
      </w:pPr>
      <w:r w:rsidRPr="003026A0">
        <w:rPr>
          <w:b/>
        </w:rPr>
        <w:t xml:space="preserve">Kata </w:t>
      </w:r>
      <w:r w:rsidRPr="003026A0">
        <w:rPr>
          <w:b/>
          <w:noProof/>
        </w:rPr>
        <w:t>kunci</w:t>
      </w:r>
      <w:r w:rsidRPr="003026A0">
        <w:rPr>
          <w:b/>
        </w:rPr>
        <w:t xml:space="preserve">: </w:t>
      </w:r>
      <w:r w:rsidR="007B75F0" w:rsidRPr="003026A0">
        <w:rPr>
          <w:b/>
        </w:rPr>
        <w:t>ECDSA</w:t>
      </w:r>
      <w:r w:rsidR="007D06E1" w:rsidRPr="003026A0">
        <w:rPr>
          <w:b/>
        </w:rPr>
        <w:t xml:space="preserve">, </w:t>
      </w:r>
      <w:r w:rsidR="000D4602" w:rsidRPr="003026A0">
        <w:rPr>
          <w:b/>
          <w:i/>
        </w:rPr>
        <w:t>Black hole</w:t>
      </w:r>
      <w:r w:rsidR="007B75F0" w:rsidRPr="003026A0">
        <w:rPr>
          <w:b/>
          <w:i/>
        </w:rPr>
        <w:t xml:space="preserve"> attack</w:t>
      </w:r>
      <w:r w:rsidR="007D06E1" w:rsidRPr="003026A0">
        <w:rPr>
          <w:b/>
        </w:rPr>
        <w:t xml:space="preserve">, </w:t>
      </w:r>
      <w:r w:rsidR="000D4602" w:rsidRPr="003026A0">
        <w:rPr>
          <w:b/>
          <w:i/>
        </w:rPr>
        <w:t>Worm hole</w:t>
      </w:r>
      <w:r w:rsidR="007B75F0" w:rsidRPr="003026A0">
        <w:rPr>
          <w:b/>
          <w:i/>
        </w:rPr>
        <w:t xml:space="preserve"> attack</w:t>
      </w:r>
      <w:r w:rsidR="007D06E1" w:rsidRPr="003026A0">
        <w:rPr>
          <w:b/>
        </w:rPr>
        <w:t>,</w:t>
      </w:r>
      <w:r w:rsidRPr="003026A0">
        <w:rPr>
          <w:b/>
          <w:lang w:val="en-US"/>
        </w:rPr>
        <w:t xml:space="preserve"> </w:t>
      </w:r>
      <w:r w:rsidR="007B75F0" w:rsidRPr="003026A0">
        <w:rPr>
          <w:b/>
          <w:noProof/>
        </w:rPr>
        <w:t>VANET</w:t>
      </w:r>
      <w:r w:rsidR="007D06E1" w:rsidRPr="003026A0">
        <w:rPr>
          <w:b/>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 xml:space="preserve">ELLIPTIC CURVE DIGITAL SIGNATURE ALGORITHM IMPLEMENTATION TO OVERCOME </w:t>
      </w:r>
      <w:r w:rsidR="000D4602">
        <w:rPr>
          <w:rFonts w:eastAsia="SimSun"/>
          <w:b/>
          <w:lang w:eastAsia="zh-CN"/>
        </w:rPr>
        <w:t>BLACK HOLE</w:t>
      </w:r>
      <w:r>
        <w:rPr>
          <w:rFonts w:eastAsia="SimSun"/>
          <w:b/>
          <w:lang w:eastAsia="zh-CN"/>
        </w:rPr>
        <w:t xml:space="preserve"> AND </w:t>
      </w:r>
      <w:r w:rsidR="000D4602">
        <w:rPr>
          <w:rFonts w:eastAsia="SimSun"/>
          <w:b/>
          <w:lang w:eastAsia="zh-CN"/>
        </w:rPr>
        <w:t>WORM HOLE</w:t>
      </w:r>
      <w:r>
        <w:rPr>
          <w:rFonts w:eastAsia="SimSun"/>
          <w:b/>
          <w:lang w:eastAsia="zh-CN"/>
        </w:rPr>
        <w:t xml:space="preserv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007F1DA6">
              <w:rPr>
                <w:b/>
                <w:noProof/>
              </w:rPr>
              <w:t>Eng.</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85131144"/>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w:t>
      </w:r>
      <w:r w:rsidR="000D4602">
        <w:rPr>
          <w:i/>
          <w:color w:val="000000" w:themeColor="text1"/>
        </w:rPr>
        <w:t>Black hole</w:t>
      </w:r>
      <w:r w:rsidR="00091895">
        <w:rPr>
          <w:i/>
          <w:color w:val="000000" w:themeColor="text1"/>
        </w:rPr>
        <w:t xml:space="preserve"> attack and </w:t>
      </w:r>
      <w:r w:rsidR="000D4602">
        <w:rPr>
          <w:i/>
          <w:color w:val="000000" w:themeColor="text1"/>
        </w:rPr>
        <w:t>Worm hole</w:t>
      </w:r>
      <w:r w:rsidR="00091895">
        <w:rPr>
          <w:i/>
          <w:color w:val="000000" w:themeColor="text1"/>
        </w:rPr>
        <w:t xml:space="preserve"> attack. </w:t>
      </w:r>
      <w:r w:rsidR="000D4602">
        <w:rPr>
          <w:i/>
          <w:color w:val="000000" w:themeColor="text1"/>
        </w:rPr>
        <w:t>Black hole</w:t>
      </w:r>
      <w:r w:rsidR="00091895">
        <w:rPr>
          <w:i/>
          <w:color w:val="000000" w:themeColor="text1"/>
        </w:rPr>
        <w:t xml:space="preserve"> attack is an attack conducted by dropping data packet that has been received, meanwhile </w:t>
      </w:r>
      <w:r w:rsidR="000D4602">
        <w:rPr>
          <w:i/>
          <w:color w:val="000000" w:themeColor="text1"/>
        </w:rPr>
        <w:t>Worm hole</w:t>
      </w:r>
      <w:r w:rsidR="00091895">
        <w:rPr>
          <w:i/>
          <w:color w:val="000000" w:themeColor="text1"/>
        </w:rPr>
        <w:t xml:space="preserve"> attack conducted by tampering the data packet. Both attacks can affect the performance of the </w:t>
      </w:r>
      <w:r w:rsidR="00091895" w:rsidRPr="00EC67D8">
        <w:rPr>
          <w:i/>
          <w:noProof/>
          <w:color w:val="000000" w:themeColor="text1"/>
        </w:rPr>
        <w:t>routing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w:t>
      </w:r>
      <w:r w:rsidR="000D4602">
        <w:rPr>
          <w:i/>
          <w:iCs/>
          <w:color w:val="000000" w:themeColor="text1"/>
        </w:rPr>
        <w:t>Black hole</w:t>
      </w:r>
      <w:r>
        <w:rPr>
          <w:i/>
          <w:iCs/>
          <w:color w:val="000000" w:themeColor="text1"/>
        </w:rPr>
        <w:t xml:space="preserv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t>
      </w:r>
      <w:r w:rsidR="000D4602">
        <w:rPr>
          <w:i/>
          <w:iCs/>
          <w:color w:val="000000" w:themeColor="text1"/>
        </w:rPr>
        <w:t>Worm hole</w:t>
      </w:r>
      <w:r>
        <w:rPr>
          <w:i/>
          <w:iCs/>
          <w:color w:val="000000" w:themeColor="text1"/>
        </w:rPr>
        <w:t xml:space="preserv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EC67D8">
        <w:rPr>
          <w:i/>
          <w:iCs/>
          <w:noProof/>
          <w:color w:val="000000" w:themeColor="text1"/>
        </w:rPr>
        <w:t>routing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FA75B5">
        <w:rPr>
          <w:i/>
          <w:iCs/>
          <w:color w:val="000000" w:themeColor="text1"/>
        </w:rPr>
        <w:t>, proven by the increase of packet delivery ratio until 60.61%, which value has dropped dramatically</w:t>
      </w:r>
      <w:r w:rsidR="00E059CC">
        <w:rPr>
          <w:i/>
          <w:iCs/>
          <w:color w:val="000000" w:themeColor="text1"/>
        </w:rPr>
        <w:t xml:space="preserve"> when</w:t>
      </w:r>
      <w:r w:rsidR="00FA75B5">
        <w:rPr>
          <w:i/>
          <w:iCs/>
          <w:color w:val="000000" w:themeColor="text1"/>
        </w:rPr>
        <w:t xml:space="preserve"> using the original routing protocol before</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 xml:space="preserve">ECDSA, </w:t>
      </w:r>
      <w:r w:rsidR="000D4602">
        <w:rPr>
          <w:b/>
          <w:i/>
          <w:noProof/>
        </w:rPr>
        <w:t>Black hole</w:t>
      </w:r>
      <w:r w:rsidRPr="005A33A1">
        <w:rPr>
          <w:b/>
          <w:i/>
          <w:noProof/>
        </w:rPr>
        <w:t xml:space="preserve"> attack, </w:t>
      </w:r>
      <w:r w:rsidR="000D4602">
        <w:rPr>
          <w:b/>
          <w:i/>
          <w:noProof/>
        </w:rPr>
        <w:t>Worm hole</w:t>
      </w:r>
      <w:r w:rsidRPr="005A33A1">
        <w:rPr>
          <w:b/>
          <w:i/>
          <w:noProof/>
        </w:rPr>
        <w:t xml:space="preserv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AE2E2D" w:rsidRPr="00745AEA" w:rsidRDefault="00AE2E2D"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w:t>
      </w:r>
      <w:r w:rsidR="000D4602" w:rsidRPr="00980EEA">
        <w:rPr>
          <w:rFonts w:eastAsia="SimSun"/>
          <w:b/>
          <w:i/>
          <w:lang w:eastAsia="zh-CN"/>
        </w:rPr>
        <w:t>BLACK HOLE</w:t>
      </w:r>
      <w:r w:rsidR="004B4C6C">
        <w:rPr>
          <w:rFonts w:eastAsia="SimSun"/>
          <w:b/>
          <w:lang w:eastAsia="zh-CN"/>
        </w:rPr>
        <w:t xml:space="preserve"> DAN </w:t>
      </w:r>
      <w:r w:rsidR="000D4602" w:rsidRPr="005713B2">
        <w:rPr>
          <w:rFonts w:eastAsia="SimSun"/>
          <w:b/>
          <w:i/>
          <w:lang w:eastAsia="zh-CN"/>
        </w:rPr>
        <w:t>WORM HOLE</w:t>
      </w:r>
      <w:r w:rsidR="004B4C6C" w:rsidRPr="005713B2">
        <w:rPr>
          <w:rFonts w:eastAsia="SimSun"/>
          <w:b/>
          <w:i/>
          <w:lang w:eastAsia="zh-CN"/>
        </w:rPr>
        <w:t xml:space="preserv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AA1A0B">
        <w:rPr>
          <w:noProof/>
        </w:rPr>
        <w:t>Eng.</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551775" w:rsidRDefault="00551775" w:rsidP="007D06E1">
      <w:pPr>
        <w:numPr>
          <w:ilvl w:val="0"/>
          <w:numId w:val="3"/>
        </w:numPr>
        <w:jc w:val="both"/>
        <w:rPr>
          <w:rFonts w:eastAsia="SimSun"/>
          <w:lang w:eastAsia="zh-CN"/>
        </w:rPr>
      </w:pPr>
      <w:r>
        <w:rPr>
          <w:rFonts w:eastAsia="SimSun"/>
          <w:lang w:eastAsia="zh-CN"/>
        </w:rPr>
        <w:t>Kakak Sari, Mama Risma, Nida, dan Mbak Yuyun yang telah menemani penulis selama berkuliah.</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D338C5">
        <w:rPr>
          <w:rFonts w:eastAsia="SimSun"/>
          <w:lang w:eastAsia="zh-CN"/>
        </w:rPr>
        <w:t>Juni</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85131145"/>
      <w:r w:rsidRPr="003157DE">
        <w:rPr>
          <w:szCs w:val="24"/>
        </w:rPr>
        <w:lastRenderedPageBreak/>
        <w:t>DAFTAR ISI</w:t>
      </w:r>
      <w:bookmarkEnd w:id="6"/>
      <w:bookmarkEnd w:id="7"/>
      <w:bookmarkEnd w:id="8"/>
      <w:bookmarkEnd w:id="22"/>
    </w:p>
    <w:p w:rsidR="007D06E1" w:rsidRPr="003157DE" w:rsidRDefault="007D06E1" w:rsidP="007D06E1"/>
    <w:p w:rsidR="001457E8" w:rsidRDefault="007D06E1">
      <w:pPr>
        <w:pStyle w:val="TOC1"/>
        <w:rPr>
          <w:rFonts w:asciiTheme="minorHAnsi" w:eastAsiaTheme="minorEastAsia" w:hAnsiTheme="minorHAnsi" w:cstheme="minorBidi"/>
          <w:b w:val="0"/>
          <w:lang w:eastAsia="id-ID"/>
        </w:rPr>
      </w:pPr>
      <w:r w:rsidRPr="00B20E1E">
        <w:fldChar w:fldCharType="begin"/>
      </w:r>
      <w:r w:rsidRPr="00B20E1E">
        <w:instrText xml:space="preserve"> TOC \o "1-4" </w:instrText>
      </w:r>
      <w:r w:rsidRPr="00B20E1E">
        <w:fldChar w:fldCharType="separate"/>
      </w:r>
      <w:r w:rsidR="001457E8">
        <w:t>LEMBAR PENGESAHAN</w:t>
      </w:r>
      <w:r w:rsidR="001457E8">
        <w:tab/>
      </w:r>
      <w:r w:rsidR="001457E8">
        <w:fldChar w:fldCharType="begin"/>
      </w:r>
      <w:r w:rsidR="001457E8">
        <w:instrText xml:space="preserve"> PAGEREF _Toc485131142 \h </w:instrText>
      </w:r>
      <w:r w:rsidR="001457E8">
        <w:fldChar w:fldCharType="separate"/>
      </w:r>
      <w:r w:rsidR="0065244E">
        <w:t>v</w:t>
      </w:r>
      <w:r w:rsidR="001457E8">
        <w:fldChar w:fldCharType="end"/>
      </w:r>
    </w:p>
    <w:p w:rsidR="001457E8" w:rsidRDefault="001457E8">
      <w:pPr>
        <w:pStyle w:val="TOC1"/>
        <w:rPr>
          <w:rFonts w:asciiTheme="minorHAnsi" w:eastAsiaTheme="minorEastAsia" w:hAnsiTheme="minorHAnsi" w:cstheme="minorBidi"/>
          <w:b w:val="0"/>
          <w:lang w:eastAsia="id-ID"/>
        </w:rPr>
      </w:pPr>
      <w:r>
        <w:t>Abstrak</w:t>
      </w:r>
      <w:r>
        <w:tab/>
      </w:r>
      <w:r>
        <w:fldChar w:fldCharType="begin"/>
      </w:r>
      <w:r>
        <w:instrText xml:space="preserve"> PAGEREF _Toc485131143 \h </w:instrText>
      </w:r>
      <w:r>
        <w:fldChar w:fldCharType="separate"/>
      </w:r>
      <w:r w:rsidR="0065244E">
        <w:t>vii</w:t>
      </w:r>
      <w:r>
        <w:fldChar w:fldCharType="end"/>
      </w:r>
    </w:p>
    <w:p w:rsidR="001457E8" w:rsidRDefault="001457E8">
      <w:pPr>
        <w:pStyle w:val="TOC1"/>
        <w:rPr>
          <w:rFonts w:asciiTheme="minorHAnsi" w:eastAsiaTheme="minorEastAsia" w:hAnsiTheme="minorHAnsi" w:cstheme="minorBidi"/>
          <w:b w:val="0"/>
          <w:lang w:eastAsia="id-ID"/>
        </w:rPr>
      </w:pPr>
      <w:r w:rsidRPr="00DF7CD9">
        <w:rPr>
          <w:i/>
        </w:rPr>
        <w:t>Abstract</w:t>
      </w:r>
      <w:r>
        <w:tab/>
      </w:r>
      <w:r>
        <w:fldChar w:fldCharType="begin"/>
      </w:r>
      <w:r>
        <w:instrText xml:space="preserve"> PAGEREF _Toc485131144 \h </w:instrText>
      </w:r>
      <w:r>
        <w:fldChar w:fldCharType="separate"/>
      </w:r>
      <w:r w:rsidR="0065244E">
        <w:t>ix</w:t>
      </w:r>
      <w:r>
        <w:fldChar w:fldCharType="end"/>
      </w:r>
    </w:p>
    <w:p w:rsidR="001457E8" w:rsidRDefault="001457E8">
      <w:pPr>
        <w:pStyle w:val="TOC1"/>
        <w:rPr>
          <w:rFonts w:asciiTheme="minorHAnsi" w:eastAsiaTheme="minorEastAsia" w:hAnsiTheme="minorHAnsi" w:cstheme="minorBidi"/>
          <w:b w:val="0"/>
          <w:lang w:eastAsia="id-ID"/>
        </w:rPr>
      </w:pPr>
      <w:r>
        <w:t>DAFTAR ISI</w:t>
      </w:r>
      <w:r>
        <w:tab/>
      </w:r>
      <w:r>
        <w:fldChar w:fldCharType="begin"/>
      </w:r>
      <w:r>
        <w:instrText xml:space="preserve"> PAGEREF _Toc485131145 \h </w:instrText>
      </w:r>
      <w:r>
        <w:fldChar w:fldCharType="separate"/>
      </w:r>
      <w:r w:rsidR="0065244E">
        <w:t>xiii</w:t>
      </w:r>
      <w:r>
        <w:fldChar w:fldCharType="end"/>
      </w:r>
    </w:p>
    <w:p w:rsidR="001457E8" w:rsidRDefault="001457E8">
      <w:pPr>
        <w:pStyle w:val="TOC1"/>
        <w:rPr>
          <w:rFonts w:asciiTheme="minorHAnsi" w:eastAsiaTheme="minorEastAsia" w:hAnsiTheme="minorHAnsi" w:cstheme="minorBidi"/>
          <w:b w:val="0"/>
          <w:lang w:eastAsia="id-ID"/>
        </w:rPr>
      </w:pPr>
      <w:r>
        <w:t>DAFTAR GAMBAR</w:t>
      </w:r>
      <w:r>
        <w:tab/>
      </w:r>
      <w:r>
        <w:fldChar w:fldCharType="begin"/>
      </w:r>
      <w:r>
        <w:instrText xml:space="preserve"> PAGEREF _Toc485131146 \h </w:instrText>
      </w:r>
      <w:r>
        <w:fldChar w:fldCharType="separate"/>
      </w:r>
      <w:r w:rsidR="0065244E">
        <w:t>xvii</w:t>
      </w:r>
      <w:r>
        <w:fldChar w:fldCharType="end"/>
      </w:r>
    </w:p>
    <w:p w:rsidR="001457E8" w:rsidRDefault="001457E8">
      <w:pPr>
        <w:pStyle w:val="TOC1"/>
        <w:rPr>
          <w:rFonts w:asciiTheme="minorHAnsi" w:eastAsiaTheme="minorEastAsia" w:hAnsiTheme="minorHAnsi" w:cstheme="minorBidi"/>
          <w:b w:val="0"/>
          <w:lang w:eastAsia="id-ID"/>
        </w:rPr>
      </w:pPr>
      <w:r>
        <w:t>DAFTAR TABEL</w:t>
      </w:r>
      <w:r>
        <w:tab/>
      </w:r>
      <w:r>
        <w:fldChar w:fldCharType="begin"/>
      </w:r>
      <w:r>
        <w:instrText xml:space="preserve"> PAGEREF _Toc485131147 \h </w:instrText>
      </w:r>
      <w:r>
        <w:fldChar w:fldCharType="separate"/>
      </w:r>
      <w:r w:rsidR="0065244E">
        <w:t>xxi</w:t>
      </w:r>
      <w:r>
        <w:fldChar w:fldCharType="end"/>
      </w:r>
    </w:p>
    <w:p w:rsidR="001457E8" w:rsidRDefault="001457E8" w:rsidP="001457E8">
      <w:pPr>
        <w:pStyle w:val="TOC1"/>
        <w:jc w:val="center"/>
        <w:rPr>
          <w:rFonts w:asciiTheme="minorHAnsi" w:eastAsiaTheme="minorEastAsia" w:hAnsiTheme="minorHAnsi" w:cstheme="minorBidi"/>
          <w:b w:val="0"/>
          <w:lang w:eastAsia="id-ID"/>
        </w:rPr>
      </w:pPr>
      <w:r>
        <w:t>BAB I  PENDAHULUAN</w:t>
      </w:r>
      <w:r>
        <w:tab/>
      </w:r>
      <w:r>
        <w:fldChar w:fldCharType="begin"/>
      </w:r>
      <w:r>
        <w:instrText xml:space="preserve"> PAGEREF _Toc485131148 \h </w:instrText>
      </w:r>
      <w:r>
        <w:fldChar w:fldCharType="separate"/>
      </w:r>
      <w:r w:rsidR="0065244E">
        <w:t>1</w:t>
      </w:r>
      <w: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1.1</w:t>
      </w:r>
      <w:r>
        <w:rPr>
          <w:rFonts w:asciiTheme="minorHAnsi" w:eastAsiaTheme="minorEastAsia" w:hAnsiTheme="minorHAnsi" w:cstheme="minorBidi"/>
          <w:noProof/>
          <w:lang w:eastAsia="id-ID"/>
        </w:rPr>
        <w:tab/>
      </w:r>
      <w:r>
        <w:rPr>
          <w:noProof/>
        </w:rPr>
        <w:t>Latar Belakang</w:t>
      </w:r>
      <w:r>
        <w:rPr>
          <w:noProof/>
        </w:rPr>
        <w:tab/>
      </w:r>
      <w:r>
        <w:rPr>
          <w:noProof/>
        </w:rPr>
        <w:fldChar w:fldCharType="begin"/>
      </w:r>
      <w:r>
        <w:rPr>
          <w:noProof/>
        </w:rPr>
        <w:instrText xml:space="preserve"> PAGEREF _Toc485131149 \h </w:instrText>
      </w:r>
      <w:r>
        <w:rPr>
          <w:noProof/>
        </w:rPr>
      </w:r>
      <w:r>
        <w:rPr>
          <w:noProof/>
        </w:rPr>
        <w:fldChar w:fldCharType="separate"/>
      </w:r>
      <w:r w:rsidR="0065244E">
        <w:rPr>
          <w:noProof/>
        </w:rPr>
        <w:t>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1.2</w:t>
      </w:r>
      <w:r>
        <w:rPr>
          <w:rFonts w:asciiTheme="minorHAnsi" w:eastAsiaTheme="minorEastAsia" w:hAnsiTheme="minorHAnsi" w:cstheme="minorBidi"/>
          <w:noProof/>
          <w:lang w:eastAsia="id-ID"/>
        </w:rPr>
        <w:tab/>
      </w:r>
      <w:r>
        <w:rPr>
          <w:noProof/>
        </w:rPr>
        <w:t>Rumusan Masalah</w:t>
      </w:r>
      <w:r>
        <w:rPr>
          <w:noProof/>
        </w:rPr>
        <w:tab/>
      </w:r>
      <w:r>
        <w:rPr>
          <w:noProof/>
        </w:rPr>
        <w:fldChar w:fldCharType="begin"/>
      </w:r>
      <w:r>
        <w:rPr>
          <w:noProof/>
        </w:rPr>
        <w:instrText xml:space="preserve"> PAGEREF _Toc485131150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1.3</w:t>
      </w:r>
      <w:r>
        <w:rPr>
          <w:rFonts w:asciiTheme="minorHAnsi" w:eastAsiaTheme="minorEastAsia" w:hAnsiTheme="minorHAnsi" w:cstheme="minorBidi"/>
          <w:noProof/>
          <w:lang w:eastAsia="id-ID"/>
        </w:rPr>
        <w:tab/>
      </w:r>
      <w:r>
        <w:rPr>
          <w:noProof/>
        </w:rPr>
        <w:t>Batasan Permasalahan</w:t>
      </w:r>
      <w:r>
        <w:rPr>
          <w:noProof/>
        </w:rPr>
        <w:tab/>
      </w:r>
      <w:r>
        <w:rPr>
          <w:noProof/>
        </w:rPr>
        <w:fldChar w:fldCharType="begin"/>
      </w:r>
      <w:r>
        <w:rPr>
          <w:noProof/>
        </w:rPr>
        <w:instrText xml:space="preserve"> PAGEREF _Toc485131151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1.4</w:t>
      </w:r>
      <w:r>
        <w:rPr>
          <w:rFonts w:asciiTheme="minorHAnsi" w:eastAsiaTheme="minorEastAsia" w:hAnsiTheme="minorHAnsi" w:cstheme="minorBidi"/>
          <w:noProof/>
          <w:lang w:eastAsia="id-ID"/>
        </w:rPr>
        <w:tab/>
      </w:r>
      <w:r>
        <w:rPr>
          <w:noProof/>
        </w:rPr>
        <w:t>Tujuan</w:t>
      </w:r>
      <w:r>
        <w:rPr>
          <w:noProof/>
        </w:rPr>
        <w:tab/>
      </w:r>
      <w:r>
        <w:rPr>
          <w:noProof/>
        </w:rPr>
        <w:fldChar w:fldCharType="begin"/>
      </w:r>
      <w:r>
        <w:rPr>
          <w:noProof/>
        </w:rPr>
        <w:instrText xml:space="preserve"> PAGEREF _Toc485131152 \h </w:instrText>
      </w:r>
      <w:r>
        <w:rPr>
          <w:noProof/>
        </w:rPr>
      </w:r>
      <w:r>
        <w:rPr>
          <w:noProof/>
        </w:rPr>
        <w:fldChar w:fldCharType="separate"/>
      </w:r>
      <w:r w:rsidR="0065244E">
        <w:rPr>
          <w:noProof/>
        </w:rPr>
        <w:t>2</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1.5</w:t>
      </w:r>
      <w:r>
        <w:rPr>
          <w:rFonts w:asciiTheme="minorHAnsi" w:eastAsiaTheme="minorEastAsia" w:hAnsiTheme="minorHAnsi" w:cstheme="minorBidi"/>
          <w:noProof/>
          <w:lang w:eastAsia="id-ID"/>
        </w:rPr>
        <w:tab/>
      </w:r>
      <w:r>
        <w:rPr>
          <w:noProof/>
        </w:rPr>
        <w:t>Manfaat</w:t>
      </w:r>
      <w:r>
        <w:rPr>
          <w:noProof/>
        </w:rPr>
        <w:tab/>
      </w:r>
      <w:r>
        <w:rPr>
          <w:noProof/>
        </w:rPr>
        <w:fldChar w:fldCharType="begin"/>
      </w:r>
      <w:r>
        <w:rPr>
          <w:noProof/>
        </w:rPr>
        <w:instrText xml:space="preserve"> PAGEREF _Toc485131153 \h </w:instrText>
      </w:r>
      <w:r>
        <w:rPr>
          <w:noProof/>
        </w:rPr>
      </w:r>
      <w:r>
        <w:rPr>
          <w:noProof/>
        </w:rPr>
        <w:fldChar w:fldCharType="separate"/>
      </w:r>
      <w:r w:rsidR="0065244E">
        <w:rPr>
          <w:noProof/>
        </w:rPr>
        <w:t>3</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1.6</w:t>
      </w:r>
      <w:r>
        <w:rPr>
          <w:rFonts w:asciiTheme="minorHAnsi" w:eastAsiaTheme="minorEastAsia" w:hAnsiTheme="minorHAnsi" w:cstheme="minorBidi"/>
          <w:noProof/>
          <w:lang w:eastAsia="id-ID"/>
        </w:rPr>
        <w:tab/>
      </w:r>
      <w:r>
        <w:rPr>
          <w:noProof/>
        </w:rPr>
        <w:t>Metodologi</w:t>
      </w:r>
      <w:r>
        <w:rPr>
          <w:noProof/>
        </w:rPr>
        <w:tab/>
      </w:r>
      <w:r>
        <w:rPr>
          <w:noProof/>
        </w:rPr>
        <w:fldChar w:fldCharType="begin"/>
      </w:r>
      <w:r>
        <w:rPr>
          <w:noProof/>
        </w:rPr>
        <w:instrText xml:space="preserve"> PAGEREF _Toc485131154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1.6.1</w:t>
      </w:r>
      <w:r>
        <w:rPr>
          <w:rFonts w:asciiTheme="minorHAnsi" w:eastAsiaTheme="minorEastAsia" w:hAnsiTheme="minorHAnsi" w:cstheme="minorBidi"/>
          <w:noProof/>
          <w:lang w:eastAsia="id-ID"/>
        </w:rPr>
        <w:tab/>
      </w:r>
      <w:r>
        <w:rPr>
          <w:noProof/>
        </w:rPr>
        <w:t>Penyusunan Proposal</w:t>
      </w:r>
      <w:r w:rsidRPr="00DF7CD9">
        <w:rPr>
          <w:noProof/>
          <w:lang w:val="en-US"/>
        </w:rPr>
        <w:t xml:space="preserve"> Tugas Akhir</w:t>
      </w:r>
      <w:r>
        <w:rPr>
          <w:noProof/>
        </w:rPr>
        <w:tab/>
      </w:r>
      <w:r>
        <w:rPr>
          <w:noProof/>
        </w:rPr>
        <w:fldChar w:fldCharType="begin"/>
      </w:r>
      <w:r>
        <w:rPr>
          <w:noProof/>
        </w:rPr>
        <w:instrText xml:space="preserve"> PAGEREF _Toc485131155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1.6.2</w:t>
      </w:r>
      <w:r>
        <w:rPr>
          <w:rFonts w:asciiTheme="minorHAnsi" w:eastAsiaTheme="minorEastAsia" w:hAnsiTheme="minorHAnsi" w:cstheme="minorBidi"/>
          <w:noProof/>
          <w:lang w:eastAsia="id-ID"/>
        </w:rPr>
        <w:tab/>
      </w:r>
      <w:r>
        <w:rPr>
          <w:noProof/>
        </w:rPr>
        <w:t>Studi Literatur</w:t>
      </w:r>
      <w:r>
        <w:rPr>
          <w:noProof/>
        </w:rPr>
        <w:tab/>
      </w:r>
      <w:r>
        <w:rPr>
          <w:noProof/>
        </w:rPr>
        <w:fldChar w:fldCharType="begin"/>
      </w:r>
      <w:r>
        <w:rPr>
          <w:noProof/>
        </w:rPr>
        <w:instrText xml:space="preserve"> PAGEREF _Toc485131156 \h </w:instrText>
      </w:r>
      <w:r>
        <w:rPr>
          <w:noProof/>
        </w:rPr>
      </w:r>
      <w:r>
        <w:rPr>
          <w:noProof/>
        </w:rPr>
        <w:fldChar w:fldCharType="separate"/>
      </w:r>
      <w:r w:rsidR="0065244E">
        <w:rPr>
          <w:noProof/>
        </w:rPr>
        <w:t>3</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1.6.3</w:t>
      </w:r>
      <w:r>
        <w:rPr>
          <w:rFonts w:asciiTheme="minorHAnsi" w:eastAsiaTheme="minorEastAsia" w:hAnsiTheme="minorHAnsi" w:cstheme="minorBidi"/>
          <w:noProof/>
          <w:lang w:eastAsia="id-ID"/>
        </w:rPr>
        <w:tab/>
      </w:r>
      <w:r>
        <w:rPr>
          <w:noProof/>
        </w:rPr>
        <w:t>Implementasi Sistem</w:t>
      </w:r>
      <w:r>
        <w:rPr>
          <w:noProof/>
        </w:rPr>
        <w:tab/>
      </w:r>
      <w:r>
        <w:rPr>
          <w:noProof/>
        </w:rPr>
        <w:fldChar w:fldCharType="begin"/>
      </w:r>
      <w:r>
        <w:rPr>
          <w:noProof/>
        </w:rPr>
        <w:instrText xml:space="preserve"> PAGEREF _Toc485131157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1.6.4</w:t>
      </w:r>
      <w:r>
        <w:rPr>
          <w:rFonts w:asciiTheme="minorHAnsi" w:eastAsiaTheme="minorEastAsia" w:hAnsiTheme="minorHAnsi" w:cstheme="minorBidi"/>
          <w:noProof/>
          <w:lang w:eastAsia="id-ID"/>
        </w:rPr>
        <w:tab/>
      </w:r>
      <w:r>
        <w:rPr>
          <w:noProof/>
        </w:rPr>
        <w:t>Pengujian dan Evaluasi</w:t>
      </w:r>
      <w:r>
        <w:rPr>
          <w:noProof/>
        </w:rPr>
        <w:tab/>
      </w:r>
      <w:r>
        <w:rPr>
          <w:noProof/>
        </w:rPr>
        <w:fldChar w:fldCharType="begin"/>
      </w:r>
      <w:r>
        <w:rPr>
          <w:noProof/>
        </w:rPr>
        <w:instrText xml:space="preserve"> PAGEREF _Toc485131158 \h </w:instrText>
      </w:r>
      <w:r>
        <w:rPr>
          <w:noProof/>
        </w:rPr>
      </w:r>
      <w:r>
        <w:rPr>
          <w:noProof/>
        </w:rPr>
        <w:fldChar w:fldCharType="separate"/>
      </w:r>
      <w:r w:rsidR="0065244E">
        <w:rPr>
          <w:noProof/>
        </w:rPr>
        <w:t>4</w:t>
      </w:r>
      <w:r>
        <w:rPr>
          <w:noProof/>
        </w:rPr>
        <w:fldChar w:fldCharType="end"/>
      </w:r>
    </w:p>
    <w:p w:rsidR="001457E8" w:rsidRDefault="001457E8">
      <w:pPr>
        <w:pStyle w:val="TOC3"/>
        <w:rPr>
          <w:rFonts w:asciiTheme="minorHAnsi" w:eastAsiaTheme="minorEastAsia" w:hAnsiTheme="minorHAnsi" w:cstheme="minorBidi"/>
          <w:noProof/>
          <w:lang w:eastAsia="id-ID"/>
        </w:rPr>
      </w:pPr>
      <w:r w:rsidRPr="00DF7CD9">
        <w:rPr>
          <w:noProof/>
          <w:snapToGrid w:val="0"/>
          <w:color w:val="000000"/>
          <w:w w:val="0"/>
        </w:rPr>
        <w:t>1.6.5</w:t>
      </w:r>
      <w:r>
        <w:rPr>
          <w:rFonts w:asciiTheme="minorHAnsi" w:eastAsiaTheme="minorEastAsia" w:hAnsiTheme="minorHAnsi" w:cstheme="minorBidi"/>
          <w:noProof/>
          <w:lang w:eastAsia="id-ID"/>
        </w:rPr>
        <w:tab/>
      </w:r>
      <w:r>
        <w:rPr>
          <w:noProof/>
        </w:rPr>
        <w:t>Penyusunan Buku</w:t>
      </w:r>
      <w:r>
        <w:rPr>
          <w:noProof/>
        </w:rPr>
        <w:tab/>
      </w:r>
      <w:r>
        <w:rPr>
          <w:noProof/>
        </w:rPr>
        <w:fldChar w:fldCharType="begin"/>
      </w:r>
      <w:r>
        <w:rPr>
          <w:noProof/>
        </w:rPr>
        <w:instrText xml:space="preserve"> PAGEREF _Toc485131159 \h </w:instrText>
      </w:r>
      <w:r>
        <w:rPr>
          <w:noProof/>
        </w:rPr>
      </w:r>
      <w:r>
        <w:rPr>
          <w:noProof/>
        </w:rPr>
        <w:fldChar w:fldCharType="separate"/>
      </w:r>
      <w:r w:rsidR="0065244E">
        <w:rPr>
          <w:noProof/>
        </w:rPr>
        <w:t>5</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snapToGrid w:val="0"/>
          <w:color w:val="000000"/>
          <w:w w:val="0"/>
        </w:rPr>
        <w:t>1.7</w:t>
      </w:r>
      <w:r>
        <w:rPr>
          <w:rFonts w:asciiTheme="minorHAnsi" w:eastAsiaTheme="minorEastAsia" w:hAnsiTheme="minorHAnsi" w:cstheme="minorBidi"/>
          <w:noProof/>
          <w:lang w:eastAsia="id-ID"/>
        </w:rPr>
        <w:tab/>
      </w:r>
      <w:r>
        <w:rPr>
          <w:noProof/>
        </w:rPr>
        <w:t>Sistematika Penulisan Laporan</w:t>
      </w:r>
      <w:r>
        <w:rPr>
          <w:noProof/>
        </w:rPr>
        <w:tab/>
      </w:r>
      <w:r>
        <w:rPr>
          <w:noProof/>
        </w:rPr>
        <w:fldChar w:fldCharType="begin"/>
      </w:r>
      <w:r>
        <w:rPr>
          <w:noProof/>
        </w:rPr>
        <w:instrText xml:space="preserve"> PAGEREF _Toc485131160 \h </w:instrText>
      </w:r>
      <w:r>
        <w:rPr>
          <w:noProof/>
        </w:rPr>
      </w:r>
      <w:r>
        <w:rPr>
          <w:noProof/>
        </w:rPr>
        <w:fldChar w:fldCharType="separate"/>
      </w:r>
      <w:r w:rsidR="0065244E">
        <w:rPr>
          <w:noProof/>
        </w:rPr>
        <w:t>5</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II TINJAUAN PUSTAKA</w:t>
      </w:r>
      <w:r>
        <w:tab/>
      </w:r>
      <w:r>
        <w:fldChar w:fldCharType="begin"/>
      </w:r>
      <w:r>
        <w:instrText xml:space="preserve"> PAGEREF _Toc485131161 \h </w:instrText>
      </w:r>
      <w:r>
        <w:fldChar w:fldCharType="separate"/>
      </w:r>
      <w:r w:rsidR="0065244E">
        <w:t>7</w:t>
      </w:r>
      <w:r>
        <w:fldChar w:fldCharType="end"/>
      </w:r>
    </w:p>
    <w:p w:rsidR="001457E8" w:rsidRDefault="001457E8">
      <w:pPr>
        <w:pStyle w:val="TOC2"/>
        <w:rPr>
          <w:rFonts w:asciiTheme="minorHAnsi" w:eastAsiaTheme="minorEastAsia" w:hAnsiTheme="minorHAnsi" w:cstheme="minorBidi"/>
          <w:noProof/>
          <w:lang w:eastAsia="id-ID"/>
        </w:rPr>
      </w:pPr>
      <w:r>
        <w:rPr>
          <w:noProof/>
        </w:rPr>
        <w:t>2.1</w:t>
      </w:r>
      <w:r>
        <w:rPr>
          <w:rFonts w:asciiTheme="minorHAnsi" w:eastAsiaTheme="minorEastAsia" w:hAnsiTheme="minorHAnsi" w:cstheme="minorBidi"/>
          <w:noProof/>
          <w:lang w:eastAsia="id-ID"/>
        </w:rPr>
        <w:tab/>
      </w:r>
      <w:r>
        <w:rPr>
          <w:noProof/>
        </w:rPr>
        <w:t>VANET (Vehicular Ad hoc Network)</w:t>
      </w:r>
      <w:r>
        <w:rPr>
          <w:noProof/>
        </w:rPr>
        <w:tab/>
      </w:r>
      <w:r>
        <w:rPr>
          <w:noProof/>
        </w:rPr>
        <w:fldChar w:fldCharType="begin"/>
      </w:r>
      <w:r>
        <w:rPr>
          <w:noProof/>
        </w:rPr>
        <w:instrText xml:space="preserve"> PAGEREF _Toc485131162 \h </w:instrText>
      </w:r>
      <w:r>
        <w:rPr>
          <w:noProof/>
        </w:rPr>
      </w:r>
      <w:r>
        <w:rPr>
          <w:noProof/>
        </w:rPr>
        <w:fldChar w:fldCharType="separate"/>
      </w:r>
      <w:r w:rsidR="0065244E">
        <w:rPr>
          <w:noProof/>
        </w:rPr>
        <w:t>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2.2</w:t>
      </w:r>
      <w:r>
        <w:rPr>
          <w:rFonts w:asciiTheme="minorHAnsi" w:eastAsiaTheme="minorEastAsia" w:hAnsiTheme="minorHAnsi" w:cstheme="minorBidi"/>
          <w:noProof/>
          <w:lang w:eastAsia="id-ID"/>
        </w:rPr>
        <w:tab/>
      </w:r>
      <w:r>
        <w:rPr>
          <w:noProof/>
        </w:rPr>
        <w:t>AODV (Ad hoc On-Demand Distance Vector)</w:t>
      </w:r>
      <w:r>
        <w:rPr>
          <w:noProof/>
        </w:rPr>
        <w:tab/>
      </w:r>
      <w:r>
        <w:rPr>
          <w:noProof/>
        </w:rPr>
        <w:fldChar w:fldCharType="begin"/>
      </w:r>
      <w:r>
        <w:rPr>
          <w:noProof/>
        </w:rPr>
        <w:instrText xml:space="preserve"> PAGEREF _Toc485131163 \h </w:instrText>
      </w:r>
      <w:r>
        <w:rPr>
          <w:noProof/>
        </w:rPr>
      </w:r>
      <w:r>
        <w:rPr>
          <w:noProof/>
        </w:rPr>
        <w:fldChar w:fldCharType="separate"/>
      </w:r>
      <w:r w:rsidR="0065244E">
        <w:rPr>
          <w:noProof/>
        </w:rPr>
        <w:t>8</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2.3</w:t>
      </w:r>
      <w:r>
        <w:rPr>
          <w:rFonts w:asciiTheme="minorHAnsi" w:eastAsiaTheme="minorEastAsia" w:hAnsiTheme="minorHAnsi" w:cstheme="minorBidi"/>
          <w:noProof/>
          <w:lang w:eastAsia="id-ID"/>
        </w:rPr>
        <w:tab/>
      </w:r>
      <w:r>
        <w:rPr>
          <w:noProof/>
        </w:rPr>
        <w:t>ECDSA (Elliptic Curve Digital Signature Algorithm)</w:t>
      </w:r>
      <w:r>
        <w:rPr>
          <w:noProof/>
        </w:rPr>
        <w:tab/>
      </w:r>
      <w:r>
        <w:rPr>
          <w:noProof/>
        </w:rPr>
        <w:fldChar w:fldCharType="begin"/>
      </w:r>
      <w:r>
        <w:rPr>
          <w:noProof/>
        </w:rPr>
        <w:instrText xml:space="preserve"> PAGEREF _Toc485131164 \h </w:instrText>
      </w:r>
      <w:r>
        <w:rPr>
          <w:noProof/>
        </w:rPr>
      </w:r>
      <w:r>
        <w:rPr>
          <w:noProof/>
        </w:rPr>
        <w:fldChar w:fldCharType="separate"/>
      </w:r>
      <w:r w:rsidR="0065244E">
        <w:rPr>
          <w:noProof/>
        </w:rPr>
        <w:t>10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2.4</w:t>
      </w:r>
      <w:r>
        <w:rPr>
          <w:rFonts w:asciiTheme="minorHAnsi" w:eastAsiaTheme="minorEastAsia" w:hAnsiTheme="minorHAnsi" w:cstheme="minorBidi"/>
          <w:noProof/>
          <w:lang w:eastAsia="id-ID"/>
        </w:rPr>
        <w:tab/>
      </w:r>
      <w:r w:rsidRPr="00DF7CD9">
        <w:rPr>
          <w:i/>
          <w:noProof/>
        </w:rPr>
        <w:t>Black hole Attack</w:t>
      </w:r>
      <w:r>
        <w:rPr>
          <w:noProof/>
        </w:rPr>
        <w:tab/>
      </w:r>
      <w:r>
        <w:rPr>
          <w:noProof/>
        </w:rPr>
        <w:fldChar w:fldCharType="begin"/>
      </w:r>
      <w:r>
        <w:rPr>
          <w:noProof/>
        </w:rPr>
        <w:instrText xml:space="preserve"> PAGEREF _Toc485131165 \h </w:instrText>
      </w:r>
      <w:r>
        <w:rPr>
          <w:noProof/>
        </w:rPr>
      </w:r>
      <w:r>
        <w:rPr>
          <w:noProof/>
        </w:rPr>
        <w:fldChar w:fldCharType="separate"/>
      </w:r>
      <w:r w:rsidR="0065244E">
        <w:rPr>
          <w:noProof/>
        </w:rPr>
        <w:t>11</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eastAsia="id-ID"/>
        </w:rPr>
        <w:t>2.5</w:t>
      </w:r>
      <w:r>
        <w:rPr>
          <w:rFonts w:asciiTheme="minorHAnsi" w:eastAsiaTheme="minorEastAsia" w:hAnsiTheme="minorHAnsi" w:cstheme="minorBidi"/>
          <w:noProof/>
          <w:lang w:eastAsia="id-ID"/>
        </w:rPr>
        <w:tab/>
      </w:r>
      <w:r w:rsidRPr="00DF7CD9">
        <w:rPr>
          <w:i/>
          <w:noProof/>
          <w:lang w:eastAsia="id-ID"/>
        </w:rPr>
        <w:t>Worm hole Attack</w:t>
      </w:r>
      <w:r>
        <w:rPr>
          <w:noProof/>
        </w:rPr>
        <w:tab/>
      </w:r>
      <w:r>
        <w:rPr>
          <w:noProof/>
        </w:rPr>
        <w:fldChar w:fldCharType="begin"/>
      </w:r>
      <w:r>
        <w:rPr>
          <w:noProof/>
        </w:rPr>
        <w:instrText xml:space="preserve"> PAGEREF _Toc485131166 \h </w:instrText>
      </w:r>
      <w:r>
        <w:rPr>
          <w:noProof/>
        </w:rPr>
      </w:r>
      <w:r>
        <w:rPr>
          <w:noProof/>
        </w:rPr>
        <w:fldChar w:fldCharType="separate"/>
      </w:r>
      <w:r w:rsidR="0065244E">
        <w:rPr>
          <w:noProof/>
        </w:rPr>
        <w:t>12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2.6</w:t>
      </w:r>
      <w:r>
        <w:rPr>
          <w:rFonts w:asciiTheme="minorHAnsi" w:eastAsiaTheme="minorEastAsia" w:hAnsiTheme="minorHAnsi" w:cstheme="minorBidi"/>
          <w:noProof/>
          <w:lang w:eastAsia="id-ID"/>
        </w:rPr>
        <w:tab/>
      </w:r>
      <w:r>
        <w:rPr>
          <w:noProof/>
        </w:rPr>
        <w:t>NS-2 (Network Simulator-2)</w:t>
      </w:r>
      <w:r>
        <w:rPr>
          <w:noProof/>
        </w:rPr>
        <w:tab/>
      </w:r>
      <w:r>
        <w:rPr>
          <w:noProof/>
        </w:rPr>
        <w:fldChar w:fldCharType="begin"/>
      </w:r>
      <w:r>
        <w:rPr>
          <w:noProof/>
        </w:rPr>
        <w:instrText xml:space="preserve"> PAGEREF _Toc485131167 \h </w:instrText>
      </w:r>
      <w:r>
        <w:rPr>
          <w:noProof/>
        </w:rPr>
      </w:r>
      <w:r>
        <w:rPr>
          <w:noProof/>
        </w:rPr>
        <w:fldChar w:fldCharType="separate"/>
      </w:r>
      <w:r w:rsidR="0065244E">
        <w:rPr>
          <w:noProof/>
        </w:rPr>
        <w:t>13</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2.6.1</w:t>
      </w:r>
      <w:r>
        <w:rPr>
          <w:rFonts w:asciiTheme="minorHAnsi" w:eastAsiaTheme="minorEastAsia" w:hAnsiTheme="minorHAnsi" w:cstheme="minorBidi"/>
          <w:noProof/>
          <w:lang w:eastAsia="id-ID"/>
        </w:rPr>
        <w:tab/>
      </w:r>
      <w:r>
        <w:rPr>
          <w:noProof/>
        </w:rPr>
        <w:t>Instalasi</w:t>
      </w:r>
      <w:r>
        <w:rPr>
          <w:noProof/>
        </w:rPr>
        <w:tab/>
      </w:r>
      <w:r>
        <w:rPr>
          <w:noProof/>
        </w:rPr>
        <w:fldChar w:fldCharType="begin"/>
      </w:r>
      <w:r>
        <w:rPr>
          <w:noProof/>
        </w:rPr>
        <w:instrText xml:space="preserve"> PAGEREF _Toc485131168 \h </w:instrText>
      </w:r>
      <w:r>
        <w:rPr>
          <w:noProof/>
        </w:rPr>
      </w:r>
      <w:r>
        <w:rPr>
          <w:noProof/>
        </w:rPr>
        <w:fldChar w:fldCharType="separate"/>
      </w:r>
      <w:r w:rsidR="0065244E">
        <w:rPr>
          <w:noProof/>
        </w:rPr>
        <w:t>14</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2.6.2</w:t>
      </w:r>
      <w:r>
        <w:rPr>
          <w:rFonts w:asciiTheme="minorHAnsi" w:eastAsiaTheme="minorEastAsia" w:hAnsiTheme="minorHAnsi" w:cstheme="minorBidi"/>
          <w:noProof/>
          <w:lang w:eastAsia="id-ID"/>
        </w:rPr>
        <w:tab/>
      </w:r>
      <w:r w:rsidRPr="00DF7CD9">
        <w:rPr>
          <w:i/>
          <w:noProof/>
        </w:rPr>
        <w:t>Trace File</w:t>
      </w:r>
      <w:r>
        <w:rPr>
          <w:noProof/>
        </w:rPr>
        <w:tab/>
      </w:r>
      <w:r>
        <w:rPr>
          <w:noProof/>
        </w:rPr>
        <w:fldChar w:fldCharType="begin"/>
      </w:r>
      <w:r>
        <w:rPr>
          <w:noProof/>
        </w:rPr>
        <w:instrText xml:space="preserve"> PAGEREF _Toc485131169 \h </w:instrText>
      </w:r>
      <w:r>
        <w:rPr>
          <w:noProof/>
        </w:rPr>
      </w:r>
      <w:r>
        <w:rPr>
          <w:noProof/>
        </w:rPr>
        <w:fldChar w:fldCharType="separate"/>
      </w:r>
      <w:r w:rsidR="0065244E">
        <w:rPr>
          <w:noProof/>
        </w:rPr>
        <w:t>14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2.7</w:t>
      </w:r>
      <w:r>
        <w:rPr>
          <w:rFonts w:asciiTheme="minorHAnsi" w:eastAsiaTheme="minorEastAsia" w:hAnsiTheme="minorHAnsi" w:cstheme="minorBidi"/>
          <w:noProof/>
          <w:lang w:eastAsia="id-ID"/>
        </w:rPr>
        <w:tab/>
      </w:r>
      <w:r>
        <w:rPr>
          <w:noProof/>
        </w:rPr>
        <w:t>OpenSSL</w:t>
      </w:r>
      <w:r>
        <w:rPr>
          <w:noProof/>
        </w:rPr>
        <w:tab/>
      </w:r>
      <w:r>
        <w:rPr>
          <w:noProof/>
        </w:rPr>
        <w:fldChar w:fldCharType="begin"/>
      </w:r>
      <w:r>
        <w:rPr>
          <w:noProof/>
        </w:rPr>
        <w:instrText xml:space="preserve"> PAGEREF _Toc485131170 \h </w:instrText>
      </w:r>
      <w:r>
        <w:rPr>
          <w:noProof/>
        </w:rPr>
      </w:r>
      <w:r>
        <w:rPr>
          <w:noProof/>
        </w:rPr>
        <w:fldChar w:fldCharType="separate"/>
      </w:r>
      <w:r w:rsidR="0065244E">
        <w:rPr>
          <w:noProof/>
        </w:rPr>
        <w:t>16</w:t>
      </w:r>
      <w:r>
        <w:rPr>
          <w:noProof/>
        </w:rPr>
        <w:fldChar w:fldCharType="end"/>
      </w:r>
    </w:p>
    <w:p w:rsidR="001457E8" w:rsidRDefault="001457E8">
      <w:pPr>
        <w:pStyle w:val="TOC2"/>
        <w:rPr>
          <w:rFonts w:asciiTheme="minorHAnsi" w:eastAsiaTheme="minorEastAsia" w:hAnsiTheme="minorHAnsi" w:cstheme="minorBidi"/>
          <w:noProof/>
          <w:lang w:eastAsia="id-ID"/>
        </w:rPr>
      </w:pPr>
      <w:r w:rsidRPr="00DF7CD9">
        <w:rPr>
          <w:noProof/>
          <w:lang w:val="en-US"/>
        </w:rPr>
        <w:t>2.8</w:t>
      </w:r>
      <w:r>
        <w:rPr>
          <w:rFonts w:asciiTheme="minorHAnsi" w:eastAsiaTheme="minorEastAsia" w:hAnsiTheme="minorHAnsi" w:cstheme="minorBidi"/>
          <w:noProof/>
          <w:lang w:eastAsia="id-ID"/>
        </w:rPr>
        <w:tab/>
      </w:r>
      <w:r>
        <w:rPr>
          <w:noProof/>
        </w:rPr>
        <w:t>SUMO (Simulation of Urban Mobility)</w:t>
      </w:r>
      <w:r>
        <w:rPr>
          <w:noProof/>
        </w:rPr>
        <w:tab/>
      </w:r>
      <w:r>
        <w:rPr>
          <w:noProof/>
        </w:rPr>
        <w:fldChar w:fldCharType="begin"/>
      </w:r>
      <w:r>
        <w:rPr>
          <w:noProof/>
        </w:rPr>
        <w:instrText xml:space="preserve"> PAGEREF _Toc485131171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2.9</w:t>
      </w:r>
      <w:r>
        <w:rPr>
          <w:rFonts w:asciiTheme="minorHAnsi" w:eastAsiaTheme="minorEastAsia" w:hAnsiTheme="minorHAnsi" w:cstheme="minorBidi"/>
          <w:noProof/>
          <w:lang w:eastAsia="id-ID"/>
        </w:rPr>
        <w:tab/>
      </w:r>
      <w:r>
        <w:rPr>
          <w:noProof/>
        </w:rPr>
        <w:t>OpenStreetMap</w:t>
      </w:r>
      <w:r>
        <w:rPr>
          <w:noProof/>
        </w:rPr>
        <w:tab/>
      </w:r>
      <w:r>
        <w:rPr>
          <w:noProof/>
        </w:rPr>
        <w:fldChar w:fldCharType="begin"/>
      </w:r>
      <w:r>
        <w:rPr>
          <w:noProof/>
        </w:rPr>
        <w:instrText xml:space="preserve"> PAGEREF _Toc485131172 \h </w:instrText>
      </w:r>
      <w:r>
        <w:rPr>
          <w:noProof/>
        </w:rPr>
      </w:r>
      <w:r>
        <w:rPr>
          <w:noProof/>
        </w:rPr>
        <w:fldChar w:fldCharType="separate"/>
      </w:r>
      <w:r w:rsidR="0065244E">
        <w:rPr>
          <w:noProof/>
        </w:rPr>
        <w:t>17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2.10</w:t>
      </w:r>
      <w:r>
        <w:rPr>
          <w:rFonts w:asciiTheme="minorHAnsi" w:eastAsiaTheme="minorEastAsia" w:hAnsiTheme="minorHAnsi" w:cstheme="minorBidi"/>
          <w:noProof/>
          <w:lang w:eastAsia="id-ID"/>
        </w:rPr>
        <w:tab/>
      </w:r>
      <w:r>
        <w:rPr>
          <w:noProof/>
        </w:rPr>
        <w:t>AWK</w:t>
      </w:r>
      <w:r>
        <w:rPr>
          <w:noProof/>
        </w:rPr>
        <w:tab/>
      </w:r>
      <w:r>
        <w:rPr>
          <w:noProof/>
        </w:rPr>
        <w:fldChar w:fldCharType="begin"/>
      </w:r>
      <w:r>
        <w:rPr>
          <w:noProof/>
        </w:rPr>
        <w:instrText xml:space="preserve"> PAGEREF _Toc485131173 \h </w:instrText>
      </w:r>
      <w:r>
        <w:rPr>
          <w:noProof/>
        </w:rPr>
      </w:r>
      <w:r>
        <w:rPr>
          <w:noProof/>
        </w:rPr>
        <w:fldChar w:fldCharType="separate"/>
      </w:r>
      <w:r w:rsidR="0065244E">
        <w:rPr>
          <w:noProof/>
        </w:rPr>
        <w:t>18</w:t>
      </w:r>
      <w:r>
        <w:rPr>
          <w:noProof/>
        </w:rPr>
        <w:fldChar w:fldCharType="end"/>
      </w:r>
    </w:p>
    <w:p w:rsidR="001457E8" w:rsidRDefault="001457E8" w:rsidP="001457E8">
      <w:pPr>
        <w:pStyle w:val="TOC1"/>
        <w:tabs>
          <w:tab w:val="left" w:pos="720"/>
        </w:tabs>
        <w:jc w:val="center"/>
        <w:rPr>
          <w:rFonts w:asciiTheme="minorHAnsi" w:eastAsiaTheme="minorEastAsia" w:hAnsiTheme="minorHAnsi" w:cstheme="minorBidi"/>
          <w:b w:val="0"/>
          <w:lang w:eastAsia="id-ID"/>
        </w:rPr>
      </w:pPr>
      <w:r w:rsidRPr="00DF7CD9">
        <w:rPr>
          <w:color w:val="FFFFFF" w:themeColor="background1"/>
        </w:rPr>
        <w:t>3.</w:t>
      </w:r>
      <w:r>
        <w:t>BAB III PERANCANGAN</w:t>
      </w:r>
      <w:r>
        <w:tab/>
      </w:r>
      <w:r>
        <w:fldChar w:fldCharType="begin"/>
      </w:r>
      <w:r>
        <w:instrText xml:space="preserve"> PAGEREF _Toc485131174 \h </w:instrText>
      </w:r>
      <w:r>
        <w:fldChar w:fldCharType="separate"/>
      </w:r>
      <w:r w:rsidR="0065244E">
        <w:t>19</w:t>
      </w:r>
      <w:r>
        <w:fldChar w:fldCharType="end"/>
      </w:r>
    </w:p>
    <w:p w:rsidR="001457E8" w:rsidRDefault="001457E8">
      <w:pPr>
        <w:pStyle w:val="TOC2"/>
        <w:rPr>
          <w:rFonts w:asciiTheme="minorHAnsi" w:eastAsiaTheme="minorEastAsia" w:hAnsiTheme="minorHAnsi" w:cstheme="minorBidi"/>
          <w:noProof/>
          <w:lang w:eastAsia="id-ID"/>
        </w:rPr>
      </w:pPr>
      <w:r>
        <w:rPr>
          <w:noProof/>
        </w:rPr>
        <w:lastRenderedPageBreak/>
        <w:t>1.1</w:t>
      </w:r>
      <w:r>
        <w:rPr>
          <w:rFonts w:asciiTheme="minorHAnsi" w:eastAsiaTheme="minorEastAsia" w:hAnsiTheme="minorHAnsi" w:cstheme="minorBidi"/>
          <w:noProof/>
          <w:lang w:eastAsia="id-ID"/>
        </w:rPr>
        <w:tab/>
      </w:r>
      <w:r>
        <w:rPr>
          <w:noProof/>
        </w:rPr>
        <w:t>Deskripi Umum</w:t>
      </w:r>
      <w:r>
        <w:rPr>
          <w:noProof/>
        </w:rPr>
        <w:tab/>
      </w:r>
      <w:r>
        <w:rPr>
          <w:noProof/>
        </w:rPr>
        <w:fldChar w:fldCharType="begin"/>
      </w:r>
      <w:r>
        <w:rPr>
          <w:noProof/>
        </w:rPr>
        <w:instrText xml:space="preserve"> PAGEREF _Toc485131175 \h </w:instrText>
      </w:r>
      <w:r>
        <w:rPr>
          <w:noProof/>
        </w:rPr>
      </w:r>
      <w:r>
        <w:rPr>
          <w:noProof/>
        </w:rPr>
        <w:fldChar w:fldCharType="separate"/>
      </w:r>
      <w:r w:rsidR="0065244E">
        <w:rPr>
          <w:noProof/>
        </w:rPr>
        <w:t>19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1.2</w:t>
      </w:r>
      <w:r>
        <w:rPr>
          <w:rFonts w:asciiTheme="minorHAnsi" w:eastAsiaTheme="minorEastAsia" w:hAnsiTheme="minorHAnsi" w:cstheme="minorBidi"/>
          <w:noProof/>
          <w:lang w:eastAsia="id-ID"/>
        </w:rPr>
        <w:tab/>
      </w:r>
      <w:r>
        <w:rPr>
          <w:noProof/>
        </w:rPr>
        <w:t>Perancangan Skenario Mobilitas</w:t>
      </w:r>
      <w:r>
        <w:rPr>
          <w:noProof/>
        </w:rPr>
        <w:tab/>
      </w:r>
      <w:r>
        <w:rPr>
          <w:noProof/>
        </w:rPr>
        <w:fldChar w:fldCharType="begin"/>
      </w:r>
      <w:r>
        <w:rPr>
          <w:noProof/>
        </w:rPr>
        <w:instrText xml:space="preserve"> PAGEREF _Toc485131176 \h </w:instrText>
      </w:r>
      <w:r>
        <w:rPr>
          <w:noProof/>
        </w:rPr>
      </w:r>
      <w:r>
        <w:rPr>
          <w:noProof/>
        </w:rPr>
        <w:fldChar w:fldCharType="separate"/>
      </w:r>
      <w:r w:rsidR="0065244E">
        <w:rPr>
          <w:noProof/>
        </w:rPr>
        <w:t>20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1.2.1</w:t>
      </w:r>
      <w:r>
        <w:rPr>
          <w:rFonts w:asciiTheme="minorHAnsi" w:eastAsiaTheme="minorEastAsia" w:hAnsiTheme="minorHAnsi" w:cstheme="minorBidi"/>
          <w:noProof/>
          <w:lang w:eastAsia="id-ID"/>
        </w:rPr>
        <w:tab/>
      </w:r>
      <w:r>
        <w:rPr>
          <w:noProof/>
        </w:rPr>
        <w:t xml:space="preserve">Perancangan Skenario Mobilitas </w:t>
      </w:r>
      <w:r w:rsidRPr="00DF7CD9">
        <w:rPr>
          <w:i/>
          <w:noProof/>
        </w:rPr>
        <w:t>Grid</w:t>
      </w:r>
      <w:r>
        <w:rPr>
          <w:noProof/>
        </w:rPr>
        <w:tab/>
      </w:r>
      <w:r>
        <w:rPr>
          <w:noProof/>
        </w:rPr>
        <w:fldChar w:fldCharType="begin"/>
      </w:r>
      <w:r>
        <w:rPr>
          <w:noProof/>
        </w:rPr>
        <w:instrText xml:space="preserve"> PAGEREF _Toc485131177 \h </w:instrText>
      </w:r>
      <w:r>
        <w:rPr>
          <w:noProof/>
        </w:rPr>
      </w:r>
      <w:r>
        <w:rPr>
          <w:noProof/>
        </w:rPr>
        <w:fldChar w:fldCharType="separate"/>
      </w:r>
      <w:r w:rsidR="0065244E">
        <w:rPr>
          <w:noProof/>
        </w:rPr>
        <w:t>21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1.2.2</w:t>
      </w:r>
      <w:r>
        <w:rPr>
          <w:rFonts w:asciiTheme="minorHAnsi" w:eastAsiaTheme="minorEastAsia" w:hAnsiTheme="minorHAnsi" w:cstheme="minorBidi"/>
          <w:noProof/>
          <w:lang w:eastAsia="id-ID"/>
        </w:rPr>
        <w:tab/>
      </w:r>
      <w:r>
        <w:rPr>
          <w:noProof/>
        </w:rPr>
        <w:t xml:space="preserve">Perancangan Skenario Mobilitas </w:t>
      </w:r>
      <w:r w:rsidRPr="00DF7CD9">
        <w:rPr>
          <w:i/>
          <w:noProof/>
        </w:rPr>
        <w:t>Real</w:t>
      </w:r>
      <w:r>
        <w:rPr>
          <w:noProof/>
        </w:rPr>
        <w:tab/>
      </w:r>
      <w:r>
        <w:rPr>
          <w:noProof/>
        </w:rPr>
        <w:fldChar w:fldCharType="begin"/>
      </w:r>
      <w:r>
        <w:rPr>
          <w:noProof/>
        </w:rPr>
        <w:instrText xml:space="preserve"> PAGEREF _Toc485131178 \h </w:instrText>
      </w:r>
      <w:r>
        <w:rPr>
          <w:noProof/>
        </w:rPr>
      </w:r>
      <w:r>
        <w:rPr>
          <w:noProof/>
        </w:rPr>
        <w:fldChar w:fldCharType="separate"/>
      </w:r>
      <w:r w:rsidR="0065244E">
        <w:rPr>
          <w:noProof/>
        </w:rPr>
        <w:t>22</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1.3</w:t>
      </w:r>
      <w:r>
        <w:rPr>
          <w:rFonts w:asciiTheme="minorHAnsi" w:eastAsiaTheme="minorEastAsia" w:hAnsiTheme="minorHAnsi" w:cstheme="minorBidi"/>
          <w:noProof/>
          <w:lang w:eastAsia="id-ID"/>
        </w:rPr>
        <w:tab/>
      </w:r>
      <w:r>
        <w:rPr>
          <w:noProof/>
        </w:rPr>
        <w:t>Perancangan Simulasi pada NS-2</w:t>
      </w:r>
      <w:r>
        <w:rPr>
          <w:noProof/>
        </w:rPr>
        <w:tab/>
      </w:r>
      <w:r>
        <w:rPr>
          <w:noProof/>
        </w:rPr>
        <w:fldChar w:fldCharType="begin"/>
      </w:r>
      <w:r>
        <w:rPr>
          <w:noProof/>
        </w:rPr>
        <w:instrText xml:space="preserve"> PAGEREF _Toc485131179 \h </w:instrText>
      </w:r>
      <w:r>
        <w:rPr>
          <w:noProof/>
        </w:rPr>
      </w:r>
      <w:r>
        <w:rPr>
          <w:noProof/>
        </w:rPr>
        <w:fldChar w:fldCharType="separate"/>
      </w:r>
      <w:r w:rsidR="0065244E">
        <w:rPr>
          <w:noProof/>
        </w:rPr>
        <w:t>24</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1.4</w:t>
      </w:r>
      <w:r>
        <w:rPr>
          <w:rFonts w:asciiTheme="minorHAnsi" w:eastAsiaTheme="minorEastAsia" w:hAnsiTheme="minorHAnsi" w:cstheme="minorBidi"/>
          <w:noProof/>
          <w:lang w:eastAsia="id-ID"/>
        </w:rPr>
        <w:tab/>
      </w:r>
      <w:r>
        <w:rPr>
          <w:noProof/>
        </w:rPr>
        <w:t>Perancangan Metrik Analisis</w:t>
      </w:r>
      <w:r>
        <w:rPr>
          <w:noProof/>
        </w:rPr>
        <w:tab/>
      </w:r>
      <w:r>
        <w:rPr>
          <w:noProof/>
        </w:rPr>
        <w:fldChar w:fldCharType="begin"/>
      </w:r>
      <w:r>
        <w:rPr>
          <w:noProof/>
        </w:rPr>
        <w:instrText xml:space="preserve"> PAGEREF _Toc485131180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1.4.1</w:t>
      </w:r>
      <w:r>
        <w:rPr>
          <w:rFonts w:asciiTheme="minorHAnsi" w:eastAsiaTheme="minorEastAsia" w:hAnsiTheme="minorHAnsi" w:cstheme="minorBidi"/>
          <w:noProof/>
          <w:lang w:eastAsia="id-ID"/>
        </w:rPr>
        <w:tab/>
      </w:r>
      <w:r w:rsidRPr="00DF7CD9">
        <w:rPr>
          <w:i/>
          <w:noProof/>
        </w:rPr>
        <w:t xml:space="preserve">Packet Delivery Ratio </w:t>
      </w:r>
      <w:r>
        <w:rPr>
          <w:noProof/>
        </w:rPr>
        <w:t>(PDR)</w:t>
      </w:r>
      <w:r>
        <w:rPr>
          <w:noProof/>
        </w:rPr>
        <w:tab/>
      </w:r>
      <w:r>
        <w:rPr>
          <w:noProof/>
        </w:rPr>
        <w:fldChar w:fldCharType="begin"/>
      </w:r>
      <w:r>
        <w:rPr>
          <w:noProof/>
        </w:rPr>
        <w:instrText xml:space="preserve"> PAGEREF _Toc485131181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1.4.2</w:t>
      </w:r>
      <w:r>
        <w:rPr>
          <w:rFonts w:asciiTheme="minorHAnsi" w:eastAsiaTheme="minorEastAsia" w:hAnsiTheme="minorHAnsi" w:cstheme="minorBidi"/>
          <w:noProof/>
          <w:lang w:eastAsia="id-ID"/>
        </w:rPr>
        <w:tab/>
      </w:r>
      <w:r>
        <w:rPr>
          <w:noProof/>
        </w:rPr>
        <w:t>Rata-rata</w:t>
      </w:r>
      <w:r w:rsidRPr="00DF7CD9">
        <w:rPr>
          <w:i/>
          <w:noProof/>
        </w:rPr>
        <w:t xml:space="preserve"> End to End Delay </w:t>
      </w:r>
      <w:r>
        <w:rPr>
          <w:noProof/>
        </w:rPr>
        <w:t>(E2E)</w:t>
      </w:r>
      <w:r>
        <w:rPr>
          <w:noProof/>
        </w:rPr>
        <w:tab/>
      </w:r>
      <w:r>
        <w:rPr>
          <w:noProof/>
        </w:rPr>
        <w:fldChar w:fldCharType="begin"/>
      </w:r>
      <w:r>
        <w:rPr>
          <w:noProof/>
        </w:rPr>
        <w:instrText xml:space="preserve"> PAGEREF _Toc485131182 \h </w:instrText>
      </w:r>
      <w:r>
        <w:rPr>
          <w:noProof/>
        </w:rPr>
      </w:r>
      <w:r>
        <w:rPr>
          <w:noProof/>
        </w:rPr>
        <w:fldChar w:fldCharType="separate"/>
      </w:r>
      <w:r w:rsidR="0065244E">
        <w:rPr>
          <w:noProof/>
        </w:rPr>
        <w:t>26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1.4.3</w:t>
      </w:r>
      <w:r>
        <w:rPr>
          <w:rFonts w:asciiTheme="minorHAnsi" w:eastAsiaTheme="minorEastAsia" w:hAnsiTheme="minorHAnsi" w:cstheme="minorBidi"/>
          <w:noProof/>
          <w:lang w:eastAsia="id-ID"/>
        </w:rPr>
        <w:tab/>
      </w:r>
      <w:r w:rsidRPr="00DF7CD9">
        <w:rPr>
          <w:i/>
          <w:noProof/>
        </w:rPr>
        <w:t xml:space="preserve">Routing Overhead </w:t>
      </w:r>
      <w:r>
        <w:rPr>
          <w:noProof/>
        </w:rPr>
        <w:t>(RO)</w:t>
      </w:r>
      <w:r>
        <w:rPr>
          <w:noProof/>
        </w:rPr>
        <w:tab/>
      </w:r>
      <w:r>
        <w:rPr>
          <w:noProof/>
        </w:rPr>
        <w:fldChar w:fldCharType="begin"/>
      </w:r>
      <w:r>
        <w:rPr>
          <w:noProof/>
        </w:rPr>
        <w:instrText xml:space="preserve"> PAGEREF _Toc485131183 \h </w:instrText>
      </w:r>
      <w:r>
        <w:rPr>
          <w:noProof/>
        </w:rPr>
      </w:r>
      <w:r>
        <w:rPr>
          <w:noProof/>
        </w:rPr>
        <w:fldChar w:fldCharType="separate"/>
      </w:r>
      <w:r w:rsidR="0065244E">
        <w:rPr>
          <w:noProof/>
        </w:rPr>
        <w:t>27</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1.5</w:t>
      </w:r>
      <w:r>
        <w:rPr>
          <w:rFonts w:asciiTheme="minorHAnsi" w:eastAsiaTheme="minorEastAsia" w:hAnsiTheme="minorHAnsi" w:cstheme="minorBidi"/>
          <w:noProof/>
          <w:lang w:eastAsia="id-ID"/>
        </w:rPr>
        <w:tab/>
      </w:r>
      <w:r w:rsidRPr="00DF7CD9">
        <w:rPr>
          <w:noProof/>
          <w:lang w:val="en-US"/>
        </w:rPr>
        <w:t xml:space="preserve">Perancangan </w:t>
      </w:r>
      <w:r>
        <w:rPr>
          <w:noProof/>
        </w:rPr>
        <w:t>Modifikasi pada</w:t>
      </w:r>
      <w:r w:rsidRPr="00DF7CD9">
        <w:rPr>
          <w:i/>
          <w:noProof/>
        </w:rPr>
        <w:t xml:space="preserve"> Protocol</w:t>
      </w:r>
      <w:r>
        <w:rPr>
          <w:noProof/>
        </w:rPr>
        <w:t xml:space="preserve"> AODV</w:t>
      </w:r>
      <w:r>
        <w:rPr>
          <w:noProof/>
        </w:rPr>
        <w:tab/>
      </w:r>
      <w:r>
        <w:rPr>
          <w:noProof/>
        </w:rPr>
        <w:fldChar w:fldCharType="begin"/>
      </w:r>
      <w:r>
        <w:rPr>
          <w:noProof/>
        </w:rPr>
        <w:instrText xml:space="preserve"> PAGEREF _Toc485131184 \h </w:instrText>
      </w:r>
      <w:r>
        <w:rPr>
          <w:noProof/>
        </w:rPr>
      </w:r>
      <w:r>
        <w:rPr>
          <w:noProof/>
        </w:rPr>
        <w:fldChar w:fldCharType="separate"/>
      </w:r>
      <w:r w:rsidR="0065244E">
        <w:rPr>
          <w:noProof/>
        </w:rPr>
        <w:t>27</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IV IMPLEMENTASI</w:t>
      </w:r>
      <w:r>
        <w:tab/>
      </w:r>
      <w:r>
        <w:fldChar w:fldCharType="begin"/>
      </w:r>
      <w:r>
        <w:instrText xml:space="preserve"> PAGEREF _Toc485131185 \h </w:instrText>
      </w:r>
      <w:r>
        <w:fldChar w:fldCharType="separate"/>
      </w:r>
      <w:r w:rsidR="0065244E">
        <w:t>29</w:t>
      </w:r>
      <w:r>
        <w:fldChar w:fldCharType="end"/>
      </w:r>
    </w:p>
    <w:p w:rsidR="001457E8" w:rsidRDefault="001457E8">
      <w:pPr>
        <w:pStyle w:val="TOC2"/>
        <w:rPr>
          <w:rFonts w:asciiTheme="minorHAnsi" w:eastAsiaTheme="minorEastAsia" w:hAnsiTheme="minorHAnsi" w:cstheme="minorBidi"/>
          <w:noProof/>
          <w:lang w:eastAsia="id-ID"/>
        </w:rPr>
      </w:pPr>
      <w:r>
        <w:rPr>
          <w:noProof/>
        </w:rPr>
        <w:t>4.1</w:t>
      </w:r>
      <w:r>
        <w:rPr>
          <w:rFonts w:asciiTheme="minorHAnsi" w:eastAsiaTheme="minorEastAsia" w:hAnsiTheme="minorHAnsi" w:cstheme="minorBidi"/>
          <w:noProof/>
          <w:lang w:eastAsia="id-ID"/>
        </w:rPr>
        <w:tab/>
      </w:r>
      <w:r>
        <w:rPr>
          <w:noProof/>
        </w:rPr>
        <w:t>Implementasi Skenario Mobilitas</w:t>
      </w:r>
      <w:r>
        <w:rPr>
          <w:noProof/>
        </w:rPr>
        <w:tab/>
      </w:r>
      <w:r>
        <w:rPr>
          <w:noProof/>
        </w:rPr>
        <w:fldChar w:fldCharType="begin"/>
      </w:r>
      <w:r>
        <w:rPr>
          <w:noProof/>
        </w:rPr>
        <w:instrText xml:space="preserve"> PAGEREF _Toc485131186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4.1.1</w:t>
      </w:r>
      <w:r>
        <w:rPr>
          <w:rFonts w:asciiTheme="minorHAnsi" w:eastAsiaTheme="minorEastAsia" w:hAnsiTheme="minorHAnsi" w:cstheme="minorBidi"/>
          <w:noProof/>
          <w:lang w:eastAsia="id-ID"/>
        </w:rPr>
        <w:tab/>
      </w:r>
      <w:r>
        <w:rPr>
          <w:noProof/>
        </w:rPr>
        <w:t xml:space="preserve">Skenario </w:t>
      </w:r>
      <w:r w:rsidRPr="00DF7CD9">
        <w:rPr>
          <w:i/>
          <w:noProof/>
        </w:rPr>
        <w:t>Grid</w:t>
      </w:r>
      <w:r>
        <w:rPr>
          <w:noProof/>
        </w:rPr>
        <w:tab/>
      </w:r>
      <w:r>
        <w:rPr>
          <w:noProof/>
        </w:rPr>
        <w:fldChar w:fldCharType="begin"/>
      </w:r>
      <w:r>
        <w:rPr>
          <w:noProof/>
        </w:rPr>
        <w:instrText xml:space="preserve"> PAGEREF _Toc485131187 \h </w:instrText>
      </w:r>
      <w:r>
        <w:rPr>
          <w:noProof/>
        </w:rPr>
      </w:r>
      <w:r>
        <w:rPr>
          <w:noProof/>
        </w:rPr>
        <w:fldChar w:fldCharType="separate"/>
      </w:r>
      <w:r w:rsidR="0065244E">
        <w:rPr>
          <w:noProof/>
        </w:rPr>
        <w:t>29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4.1.2</w:t>
      </w:r>
      <w:r>
        <w:rPr>
          <w:rFonts w:asciiTheme="minorHAnsi" w:eastAsiaTheme="minorEastAsia" w:hAnsiTheme="minorHAnsi" w:cstheme="minorBidi"/>
          <w:noProof/>
          <w:lang w:eastAsia="id-ID"/>
        </w:rPr>
        <w:tab/>
      </w:r>
      <w:r>
        <w:rPr>
          <w:noProof/>
        </w:rPr>
        <w:t xml:space="preserve">Skenario </w:t>
      </w:r>
      <w:r w:rsidRPr="00DF7CD9">
        <w:rPr>
          <w:i/>
          <w:noProof/>
        </w:rPr>
        <w:t>Real</w:t>
      </w:r>
      <w:r>
        <w:rPr>
          <w:noProof/>
        </w:rPr>
        <w:tab/>
      </w:r>
      <w:r>
        <w:rPr>
          <w:noProof/>
        </w:rPr>
        <w:fldChar w:fldCharType="begin"/>
      </w:r>
      <w:r>
        <w:rPr>
          <w:noProof/>
        </w:rPr>
        <w:instrText xml:space="preserve"> PAGEREF _Toc485131188 \h </w:instrText>
      </w:r>
      <w:r>
        <w:rPr>
          <w:noProof/>
        </w:rPr>
      </w:r>
      <w:r>
        <w:rPr>
          <w:noProof/>
        </w:rPr>
        <w:fldChar w:fldCharType="separate"/>
      </w:r>
      <w:r w:rsidR="0065244E">
        <w:rPr>
          <w:noProof/>
        </w:rPr>
        <w:t>33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4.2</w:t>
      </w:r>
      <w:r>
        <w:rPr>
          <w:rFonts w:asciiTheme="minorHAnsi" w:eastAsiaTheme="minorEastAsia" w:hAnsiTheme="minorHAnsi" w:cstheme="minorBidi"/>
          <w:noProof/>
          <w:lang w:eastAsia="id-ID"/>
        </w:rPr>
        <w:tab/>
      </w:r>
      <w:r>
        <w:rPr>
          <w:noProof/>
        </w:rPr>
        <w:t xml:space="preserve">Implementasi Modifikasi pada </w:t>
      </w:r>
      <w:r w:rsidRPr="00DF7CD9">
        <w:rPr>
          <w:i/>
          <w:noProof/>
        </w:rPr>
        <w:t>Protocol</w:t>
      </w:r>
      <w:r>
        <w:rPr>
          <w:noProof/>
        </w:rPr>
        <w:t xml:space="preserve"> AODV</w:t>
      </w:r>
      <w:r>
        <w:rPr>
          <w:noProof/>
        </w:rPr>
        <w:tab/>
      </w:r>
      <w:r>
        <w:rPr>
          <w:noProof/>
        </w:rPr>
        <w:fldChar w:fldCharType="begin"/>
      </w:r>
      <w:r>
        <w:rPr>
          <w:noProof/>
        </w:rPr>
        <w:instrText xml:space="preserve"> PAGEREF _Toc485131189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4.2.1</w:t>
      </w:r>
      <w:r>
        <w:rPr>
          <w:rFonts w:asciiTheme="minorHAnsi" w:eastAsiaTheme="minorEastAsia" w:hAnsiTheme="minorHAnsi" w:cstheme="minorBidi"/>
          <w:noProof/>
          <w:lang w:eastAsia="id-ID"/>
        </w:rPr>
        <w:tab/>
      </w:r>
      <w:r>
        <w:rPr>
          <w:noProof/>
        </w:rPr>
        <w:t>Modifikasi Makefile</w:t>
      </w:r>
      <w:r>
        <w:rPr>
          <w:noProof/>
        </w:rPr>
        <w:tab/>
      </w:r>
      <w:r>
        <w:rPr>
          <w:noProof/>
        </w:rPr>
        <w:fldChar w:fldCharType="begin"/>
      </w:r>
      <w:r>
        <w:rPr>
          <w:noProof/>
        </w:rPr>
        <w:instrText xml:space="preserve"> PAGEREF _Toc485131190 \h </w:instrText>
      </w:r>
      <w:r>
        <w:rPr>
          <w:noProof/>
        </w:rPr>
      </w:r>
      <w:r>
        <w:rPr>
          <w:noProof/>
        </w:rPr>
        <w:fldChar w:fldCharType="separate"/>
      </w:r>
      <w:r w:rsidR="0065244E">
        <w:rPr>
          <w:noProof/>
        </w:rPr>
        <w:t>35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4.2.2</w:t>
      </w:r>
      <w:r>
        <w:rPr>
          <w:rFonts w:asciiTheme="minorHAnsi" w:eastAsiaTheme="minorEastAsia" w:hAnsiTheme="minorHAnsi" w:cstheme="minorBidi"/>
          <w:noProof/>
          <w:lang w:eastAsia="id-ID"/>
        </w:rPr>
        <w:tab/>
      </w:r>
      <w:r>
        <w:rPr>
          <w:noProof/>
        </w:rPr>
        <w:t xml:space="preserve">Modifikasi </w:t>
      </w:r>
      <w:r w:rsidRPr="00DF7CD9">
        <w:rPr>
          <w:i/>
          <w:noProof/>
        </w:rPr>
        <w:t>Packet Header</w:t>
      </w:r>
      <w:r>
        <w:rPr>
          <w:noProof/>
        </w:rPr>
        <w:tab/>
      </w:r>
      <w:r>
        <w:rPr>
          <w:noProof/>
        </w:rPr>
        <w:fldChar w:fldCharType="begin"/>
      </w:r>
      <w:r>
        <w:rPr>
          <w:noProof/>
        </w:rPr>
        <w:instrText xml:space="preserve"> PAGEREF _Toc485131191 \h </w:instrText>
      </w:r>
      <w:r>
        <w:rPr>
          <w:noProof/>
        </w:rPr>
      </w:r>
      <w:r>
        <w:rPr>
          <w:noProof/>
        </w:rPr>
        <w:fldChar w:fldCharType="separate"/>
      </w:r>
      <w:r w:rsidR="0065244E">
        <w:rPr>
          <w:noProof/>
        </w:rPr>
        <w:t>36</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4.2.3</w:t>
      </w:r>
      <w:r>
        <w:rPr>
          <w:rFonts w:asciiTheme="minorHAnsi" w:eastAsiaTheme="minorEastAsia" w:hAnsiTheme="minorHAnsi" w:cstheme="minorBidi"/>
          <w:noProof/>
          <w:lang w:eastAsia="id-ID"/>
        </w:rPr>
        <w:tab/>
      </w:r>
      <w:r>
        <w:rPr>
          <w:noProof/>
        </w:rPr>
        <w:t xml:space="preserve">Penambahan Evaluasi pada Tiap </w:t>
      </w:r>
      <w:r w:rsidRPr="00DF7CD9">
        <w:rPr>
          <w:i/>
          <w:noProof/>
        </w:rPr>
        <w:t>Node</w:t>
      </w:r>
      <w:r>
        <w:rPr>
          <w:noProof/>
        </w:rPr>
        <w:tab/>
      </w:r>
      <w:r>
        <w:rPr>
          <w:noProof/>
        </w:rPr>
        <w:fldChar w:fldCharType="begin"/>
      </w:r>
      <w:r>
        <w:rPr>
          <w:noProof/>
        </w:rPr>
        <w:instrText xml:space="preserve"> PAGEREF _Toc485131192 \h </w:instrText>
      </w:r>
      <w:r>
        <w:rPr>
          <w:noProof/>
        </w:rPr>
      </w:r>
      <w:r>
        <w:rPr>
          <w:noProof/>
        </w:rPr>
        <w:fldChar w:fldCharType="separate"/>
      </w:r>
      <w:r w:rsidR="0065244E">
        <w:rPr>
          <w:noProof/>
        </w:rPr>
        <w:t>37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4.2.4</w:t>
      </w:r>
      <w:r>
        <w:rPr>
          <w:rFonts w:asciiTheme="minorHAnsi" w:eastAsiaTheme="minorEastAsia" w:hAnsiTheme="minorHAnsi" w:cstheme="minorBidi"/>
          <w:noProof/>
          <w:lang w:eastAsia="id-ID"/>
        </w:rPr>
        <w:tab/>
      </w:r>
      <w:r>
        <w:rPr>
          <w:noProof/>
        </w:rPr>
        <w:t>Implementasi ECDSA</w:t>
      </w:r>
      <w:r>
        <w:rPr>
          <w:noProof/>
        </w:rPr>
        <w:tab/>
      </w:r>
      <w:r>
        <w:rPr>
          <w:noProof/>
        </w:rPr>
        <w:fldChar w:fldCharType="begin"/>
      </w:r>
      <w:r>
        <w:rPr>
          <w:noProof/>
        </w:rPr>
        <w:instrText xml:space="preserve"> PAGEREF _Toc485131193 \h </w:instrText>
      </w:r>
      <w:r>
        <w:rPr>
          <w:noProof/>
        </w:rPr>
      </w:r>
      <w:r>
        <w:rPr>
          <w:noProof/>
        </w:rPr>
        <w:fldChar w:fldCharType="separate"/>
      </w:r>
      <w:r w:rsidR="0065244E">
        <w:rPr>
          <w:noProof/>
        </w:rPr>
        <w:t>39</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4.2.5</w:t>
      </w:r>
      <w:r>
        <w:rPr>
          <w:rFonts w:asciiTheme="minorHAnsi" w:eastAsiaTheme="minorEastAsia" w:hAnsiTheme="minorHAnsi" w:cstheme="minorBidi"/>
          <w:noProof/>
          <w:lang w:eastAsia="id-ID"/>
        </w:rPr>
        <w:tab/>
      </w:r>
      <w:r>
        <w:rPr>
          <w:noProof/>
        </w:rPr>
        <w:t xml:space="preserve">Modifikasi Pemilihan </w:t>
      </w:r>
      <w:r w:rsidRPr="00DF7CD9">
        <w:rPr>
          <w:i/>
          <w:noProof/>
        </w:rPr>
        <w:t>Node</w:t>
      </w:r>
      <w:r>
        <w:rPr>
          <w:noProof/>
        </w:rPr>
        <w:tab/>
      </w:r>
      <w:r>
        <w:rPr>
          <w:noProof/>
        </w:rPr>
        <w:fldChar w:fldCharType="begin"/>
      </w:r>
      <w:r>
        <w:rPr>
          <w:noProof/>
        </w:rPr>
        <w:instrText xml:space="preserve"> PAGEREF _Toc485131194 \h </w:instrText>
      </w:r>
      <w:r>
        <w:rPr>
          <w:noProof/>
        </w:rPr>
      </w:r>
      <w:r>
        <w:rPr>
          <w:noProof/>
        </w:rPr>
        <w:fldChar w:fldCharType="separate"/>
      </w:r>
      <w:r w:rsidR="0065244E">
        <w:rPr>
          <w:noProof/>
        </w:rPr>
        <w:t>40</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4.3</w:t>
      </w:r>
      <w:r>
        <w:rPr>
          <w:rFonts w:asciiTheme="minorHAnsi" w:eastAsiaTheme="minorEastAsia" w:hAnsiTheme="minorHAnsi" w:cstheme="minorBidi"/>
          <w:noProof/>
          <w:lang w:eastAsia="id-ID"/>
        </w:rPr>
        <w:tab/>
      </w:r>
      <w:r>
        <w:rPr>
          <w:noProof/>
        </w:rPr>
        <w:t>Implementasi Simulasi pada NS-2</w:t>
      </w:r>
      <w:r>
        <w:rPr>
          <w:noProof/>
        </w:rPr>
        <w:tab/>
      </w:r>
      <w:r>
        <w:rPr>
          <w:noProof/>
        </w:rPr>
        <w:fldChar w:fldCharType="begin"/>
      </w:r>
      <w:r>
        <w:rPr>
          <w:noProof/>
        </w:rPr>
        <w:instrText xml:space="preserve"> PAGEREF _Toc485131195 \h </w:instrText>
      </w:r>
      <w:r>
        <w:rPr>
          <w:noProof/>
        </w:rPr>
      </w:r>
      <w:r>
        <w:rPr>
          <w:noProof/>
        </w:rPr>
        <w:fldChar w:fldCharType="separate"/>
      </w:r>
      <w:r w:rsidR="0065244E">
        <w:rPr>
          <w:noProof/>
        </w:rPr>
        <w:t>40</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4.3.1</w:t>
      </w:r>
      <w:r>
        <w:rPr>
          <w:rFonts w:asciiTheme="minorHAnsi" w:eastAsiaTheme="minorEastAsia" w:hAnsiTheme="minorHAnsi" w:cstheme="minorBidi"/>
          <w:noProof/>
          <w:lang w:eastAsia="id-ID"/>
        </w:rPr>
        <w:tab/>
      </w:r>
      <w:r>
        <w:rPr>
          <w:noProof/>
        </w:rPr>
        <w:t xml:space="preserve">Implementasi </w:t>
      </w:r>
      <w:r w:rsidRPr="00DF7CD9">
        <w:rPr>
          <w:i/>
          <w:noProof/>
        </w:rPr>
        <w:t>Black hole Attack</w:t>
      </w:r>
      <w:r>
        <w:rPr>
          <w:noProof/>
        </w:rPr>
        <w:tab/>
      </w:r>
      <w:r>
        <w:rPr>
          <w:noProof/>
        </w:rPr>
        <w:fldChar w:fldCharType="begin"/>
      </w:r>
      <w:r>
        <w:rPr>
          <w:noProof/>
        </w:rPr>
        <w:instrText xml:space="preserve"> PAGEREF _Toc485131196 \h </w:instrText>
      </w:r>
      <w:r>
        <w:rPr>
          <w:noProof/>
        </w:rPr>
      </w:r>
      <w:r>
        <w:rPr>
          <w:noProof/>
        </w:rPr>
        <w:fldChar w:fldCharType="separate"/>
      </w:r>
      <w:r w:rsidR="0065244E">
        <w:rPr>
          <w:noProof/>
        </w:rPr>
        <w:t>41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4.3.2</w:t>
      </w:r>
      <w:r>
        <w:rPr>
          <w:rFonts w:asciiTheme="minorHAnsi" w:eastAsiaTheme="minorEastAsia" w:hAnsiTheme="minorHAnsi" w:cstheme="minorBidi"/>
          <w:noProof/>
          <w:lang w:eastAsia="id-ID"/>
        </w:rPr>
        <w:tab/>
      </w:r>
      <w:r>
        <w:rPr>
          <w:noProof/>
        </w:rPr>
        <w:t xml:space="preserve">Implementasi </w:t>
      </w:r>
      <w:r w:rsidRPr="00DF7CD9">
        <w:rPr>
          <w:i/>
          <w:noProof/>
        </w:rPr>
        <w:t>Worm hole Attack</w:t>
      </w:r>
      <w:r>
        <w:rPr>
          <w:noProof/>
        </w:rPr>
        <w:tab/>
      </w:r>
      <w:r>
        <w:rPr>
          <w:noProof/>
        </w:rPr>
        <w:fldChar w:fldCharType="begin"/>
      </w:r>
      <w:r>
        <w:rPr>
          <w:noProof/>
        </w:rPr>
        <w:instrText xml:space="preserve"> PAGEREF _Toc485131197 \h </w:instrText>
      </w:r>
      <w:r>
        <w:rPr>
          <w:noProof/>
        </w:rPr>
      </w:r>
      <w:r>
        <w:rPr>
          <w:noProof/>
        </w:rPr>
        <w:fldChar w:fldCharType="separate"/>
      </w:r>
      <w:r w:rsidR="0065244E">
        <w:rPr>
          <w:noProof/>
        </w:rPr>
        <w:t>43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4.4</w:t>
      </w:r>
      <w:r>
        <w:rPr>
          <w:rFonts w:asciiTheme="minorHAnsi" w:eastAsiaTheme="minorEastAsia" w:hAnsiTheme="minorHAnsi" w:cstheme="minorBidi"/>
          <w:noProof/>
          <w:lang w:eastAsia="id-ID"/>
        </w:rPr>
        <w:tab/>
      </w:r>
      <w:r>
        <w:rPr>
          <w:noProof/>
        </w:rPr>
        <w:t>Implementasi Metrik Analisis</w:t>
      </w:r>
      <w:r>
        <w:rPr>
          <w:noProof/>
        </w:rPr>
        <w:tab/>
      </w:r>
      <w:r>
        <w:rPr>
          <w:noProof/>
        </w:rPr>
        <w:fldChar w:fldCharType="begin"/>
      </w:r>
      <w:r>
        <w:rPr>
          <w:noProof/>
        </w:rPr>
        <w:instrText xml:space="preserve"> PAGEREF _Toc485131198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4.4.1</w:t>
      </w:r>
      <w:r>
        <w:rPr>
          <w:rFonts w:asciiTheme="minorHAnsi" w:eastAsiaTheme="minorEastAsia" w:hAnsiTheme="minorHAnsi" w:cstheme="minorBidi"/>
          <w:noProof/>
          <w:lang w:eastAsia="id-ID"/>
        </w:rPr>
        <w:tab/>
      </w:r>
      <w:r>
        <w:rPr>
          <w:noProof/>
        </w:rPr>
        <w:t xml:space="preserve">Implementasi </w:t>
      </w:r>
      <w:r w:rsidRPr="00DF7CD9">
        <w:rPr>
          <w:i/>
          <w:noProof/>
        </w:rPr>
        <w:t xml:space="preserve">Packet Delivery Ratio </w:t>
      </w:r>
      <w:r>
        <w:rPr>
          <w:noProof/>
        </w:rPr>
        <w:t>(PDR)</w:t>
      </w:r>
      <w:r>
        <w:rPr>
          <w:noProof/>
        </w:rPr>
        <w:tab/>
      </w:r>
      <w:r>
        <w:rPr>
          <w:noProof/>
        </w:rPr>
        <w:fldChar w:fldCharType="begin"/>
      </w:r>
      <w:r>
        <w:rPr>
          <w:noProof/>
        </w:rPr>
        <w:instrText xml:space="preserve"> PAGEREF _Toc485131199 \h </w:instrText>
      </w:r>
      <w:r>
        <w:rPr>
          <w:noProof/>
        </w:rPr>
      </w:r>
      <w:r>
        <w:rPr>
          <w:noProof/>
        </w:rPr>
        <w:fldChar w:fldCharType="separate"/>
      </w:r>
      <w:r w:rsidR="0065244E">
        <w:rPr>
          <w:noProof/>
        </w:rPr>
        <w:t>45</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4.4.2</w:t>
      </w:r>
      <w:r>
        <w:rPr>
          <w:rFonts w:asciiTheme="minorHAnsi" w:eastAsiaTheme="minorEastAsia" w:hAnsiTheme="minorHAnsi" w:cstheme="minorBidi"/>
          <w:noProof/>
          <w:lang w:eastAsia="id-ID"/>
        </w:rPr>
        <w:tab/>
      </w:r>
      <w:r>
        <w:rPr>
          <w:noProof/>
        </w:rPr>
        <w:t xml:space="preserve">Implementasi Rata-rata </w:t>
      </w:r>
      <w:r w:rsidRPr="00DF7CD9">
        <w:rPr>
          <w:i/>
          <w:noProof/>
        </w:rPr>
        <w:t xml:space="preserve">End to End Delay </w:t>
      </w:r>
      <w:r>
        <w:rPr>
          <w:noProof/>
        </w:rPr>
        <w:t>(E2E)</w:t>
      </w:r>
      <w:r>
        <w:rPr>
          <w:noProof/>
        </w:rPr>
        <w:tab/>
      </w:r>
      <w:r>
        <w:rPr>
          <w:noProof/>
        </w:rPr>
        <w:fldChar w:fldCharType="begin"/>
      </w:r>
      <w:r>
        <w:rPr>
          <w:noProof/>
        </w:rPr>
        <w:instrText xml:space="preserve"> PAGEREF _Toc485131200 \h </w:instrText>
      </w:r>
      <w:r>
        <w:rPr>
          <w:noProof/>
        </w:rPr>
      </w:r>
      <w:r>
        <w:rPr>
          <w:noProof/>
        </w:rPr>
        <w:fldChar w:fldCharType="separate"/>
      </w:r>
      <w:r w:rsidR="0065244E">
        <w:rPr>
          <w:noProof/>
        </w:rPr>
        <w:t>47</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4.4.3</w:t>
      </w:r>
      <w:r>
        <w:rPr>
          <w:rFonts w:asciiTheme="minorHAnsi" w:eastAsiaTheme="minorEastAsia" w:hAnsiTheme="minorHAnsi" w:cstheme="minorBidi"/>
          <w:noProof/>
          <w:lang w:eastAsia="id-ID"/>
        </w:rPr>
        <w:tab/>
      </w:r>
      <w:r>
        <w:rPr>
          <w:noProof/>
        </w:rPr>
        <w:t xml:space="preserve">Implementasi </w:t>
      </w:r>
      <w:r w:rsidRPr="00DF7CD9">
        <w:rPr>
          <w:i/>
          <w:noProof/>
        </w:rPr>
        <w:t xml:space="preserve">Routing Overhead </w:t>
      </w:r>
      <w:r>
        <w:rPr>
          <w:noProof/>
        </w:rPr>
        <w:t>(RO)</w:t>
      </w:r>
      <w:r>
        <w:rPr>
          <w:noProof/>
        </w:rPr>
        <w:tab/>
      </w:r>
      <w:r>
        <w:rPr>
          <w:noProof/>
        </w:rPr>
        <w:fldChar w:fldCharType="begin"/>
      </w:r>
      <w:r>
        <w:rPr>
          <w:noProof/>
        </w:rPr>
        <w:instrText xml:space="preserve"> PAGEREF _Toc485131201 \h </w:instrText>
      </w:r>
      <w:r>
        <w:rPr>
          <w:noProof/>
        </w:rPr>
      </w:r>
      <w:r>
        <w:rPr>
          <w:noProof/>
        </w:rPr>
        <w:fldChar w:fldCharType="separate"/>
      </w:r>
      <w:r w:rsidR="0065244E">
        <w:rPr>
          <w:noProof/>
        </w:rPr>
        <w:t>48</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 HASIL UJI COBA DAN EVALUASI</w:t>
      </w:r>
      <w:r>
        <w:tab/>
      </w:r>
      <w:r>
        <w:fldChar w:fldCharType="begin"/>
      </w:r>
      <w:r>
        <w:instrText xml:space="preserve"> PAGEREF _Toc485131202 \h </w:instrText>
      </w:r>
      <w:r>
        <w:fldChar w:fldCharType="separate"/>
      </w:r>
      <w:r w:rsidR="0065244E">
        <w:t>51</w:t>
      </w:r>
      <w:r>
        <w:fldChar w:fldCharType="end"/>
      </w:r>
    </w:p>
    <w:p w:rsidR="001457E8" w:rsidRDefault="001457E8">
      <w:pPr>
        <w:pStyle w:val="TOC2"/>
        <w:rPr>
          <w:rFonts w:asciiTheme="minorHAnsi" w:eastAsiaTheme="minorEastAsia" w:hAnsiTheme="minorHAnsi" w:cstheme="minorBidi"/>
          <w:noProof/>
          <w:lang w:eastAsia="id-ID"/>
        </w:rPr>
      </w:pPr>
      <w:r>
        <w:rPr>
          <w:noProof/>
        </w:rPr>
        <w:t>5.1</w:t>
      </w:r>
      <w:r>
        <w:rPr>
          <w:rFonts w:asciiTheme="minorHAnsi" w:eastAsiaTheme="minorEastAsia" w:hAnsiTheme="minorHAnsi" w:cstheme="minorBidi"/>
          <w:noProof/>
          <w:lang w:eastAsia="id-ID"/>
        </w:rPr>
        <w:tab/>
      </w:r>
      <w:r>
        <w:rPr>
          <w:noProof/>
        </w:rPr>
        <w:t>Lingkungan Uji Coba</w:t>
      </w:r>
      <w:r>
        <w:rPr>
          <w:noProof/>
        </w:rPr>
        <w:tab/>
      </w:r>
      <w:r>
        <w:rPr>
          <w:noProof/>
        </w:rPr>
        <w:fldChar w:fldCharType="begin"/>
      </w:r>
      <w:r>
        <w:rPr>
          <w:noProof/>
        </w:rPr>
        <w:instrText xml:space="preserve"> PAGEREF _Toc485131203 \h </w:instrText>
      </w:r>
      <w:r>
        <w:rPr>
          <w:noProof/>
        </w:rPr>
      </w:r>
      <w:r>
        <w:rPr>
          <w:noProof/>
        </w:rPr>
        <w:fldChar w:fldCharType="separate"/>
      </w:r>
      <w:r w:rsidR="0065244E">
        <w:rPr>
          <w:noProof/>
        </w:rPr>
        <w:t>51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5.2</w:t>
      </w:r>
      <w:r>
        <w:rPr>
          <w:rFonts w:asciiTheme="minorHAnsi" w:eastAsiaTheme="minorEastAsia" w:hAnsiTheme="minorHAnsi" w:cstheme="minorBidi"/>
          <w:noProof/>
          <w:lang w:eastAsia="id-ID"/>
        </w:rPr>
        <w:tab/>
      </w:r>
      <w:r>
        <w:rPr>
          <w:noProof/>
        </w:rPr>
        <w:t>Hasil Uji Coba</w:t>
      </w:r>
      <w:r>
        <w:rPr>
          <w:noProof/>
        </w:rPr>
        <w:tab/>
      </w:r>
      <w:r>
        <w:rPr>
          <w:noProof/>
        </w:rPr>
        <w:fldChar w:fldCharType="begin"/>
      </w:r>
      <w:r>
        <w:rPr>
          <w:noProof/>
        </w:rPr>
        <w:instrText xml:space="preserve"> PAGEREF _Toc485131204 \h </w:instrText>
      </w:r>
      <w:r>
        <w:rPr>
          <w:noProof/>
        </w:rPr>
      </w:r>
      <w:r>
        <w:rPr>
          <w:noProof/>
        </w:rPr>
        <w:fldChar w:fldCharType="separate"/>
      </w:r>
      <w:r w:rsidR="0065244E">
        <w:rPr>
          <w:noProof/>
        </w:rPr>
        <w:t>51</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5.2.1</w:t>
      </w:r>
      <w:r>
        <w:rPr>
          <w:rFonts w:asciiTheme="minorHAnsi" w:eastAsiaTheme="minorEastAsia" w:hAnsiTheme="minorHAnsi" w:cstheme="minorBidi"/>
          <w:noProof/>
          <w:lang w:eastAsia="id-ID"/>
        </w:rPr>
        <w:tab/>
      </w:r>
      <w:r>
        <w:rPr>
          <w:noProof/>
        </w:rPr>
        <w:t xml:space="preserve">Hasil Uji Coba Skenario </w:t>
      </w:r>
      <w:r w:rsidRPr="00DF7CD9">
        <w:rPr>
          <w:i/>
          <w:noProof/>
        </w:rPr>
        <w:t>Grid</w:t>
      </w:r>
      <w:r>
        <w:rPr>
          <w:noProof/>
        </w:rPr>
        <w:tab/>
      </w:r>
      <w:r>
        <w:rPr>
          <w:noProof/>
        </w:rPr>
        <w:fldChar w:fldCharType="begin"/>
      </w:r>
      <w:r>
        <w:rPr>
          <w:noProof/>
        </w:rPr>
        <w:instrText xml:space="preserve"> PAGEREF _Toc485131205 \h </w:instrText>
      </w:r>
      <w:r>
        <w:rPr>
          <w:noProof/>
        </w:rPr>
      </w:r>
      <w:r>
        <w:rPr>
          <w:noProof/>
        </w:rPr>
        <w:fldChar w:fldCharType="separate"/>
      </w:r>
      <w:r w:rsidR="0065244E">
        <w:rPr>
          <w:noProof/>
        </w:rPr>
        <w:t>52</w:t>
      </w:r>
      <w:r>
        <w:rPr>
          <w:noProof/>
        </w:rPr>
        <w:fldChar w:fldCharType="end"/>
      </w:r>
    </w:p>
    <w:p w:rsidR="001457E8" w:rsidRDefault="001457E8">
      <w:pPr>
        <w:pStyle w:val="TOC3"/>
        <w:rPr>
          <w:rFonts w:asciiTheme="minorHAnsi" w:eastAsiaTheme="minorEastAsia" w:hAnsiTheme="minorHAnsi" w:cstheme="minorBidi"/>
          <w:noProof/>
          <w:lang w:eastAsia="id-ID"/>
        </w:rPr>
      </w:pPr>
      <w:r>
        <w:rPr>
          <w:noProof/>
        </w:rPr>
        <w:t>5.2.2</w:t>
      </w:r>
      <w:r>
        <w:rPr>
          <w:rFonts w:asciiTheme="minorHAnsi" w:eastAsiaTheme="minorEastAsia" w:hAnsiTheme="minorHAnsi" w:cstheme="minorBidi"/>
          <w:noProof/>
          <w:lang w:eastAsia="id-ID"/>
        </w:rPr>
        <w:tab/>
      </w:r>
      <w:r>
        <w:rPr>
          <w:noProof/>
        </w:rPr>
        <w:t xml:space="preserve">Hasil Uji Coba Skenario </w:t>
      </w:r>
      <w:r w:rsidRPr="00DF7CD9">
        <w:rPr>
          <w:i/>
          <w:noProof/>
        </w:rPr>
        <w:t>Real</w:t>
      </w:r>
      <w:r>
        <w:rPr>
          <w:noProof/>
        </w:rPr>
        <w:tab/>
      </w:r>
      <w:r>
        <w:rPr>
          <w:noProof/>
        </w:rPr>
        <w:fldChar w:fldCharType="begin"/>
      </w:r>
      <w:r>
        <w:rPr>
          <w:noProof/>
        </w:rPr>
        <w:instrText xml:space="preserve"> PAGEREF _Toc485131206 \h </w:instrText>
      </w:r>
      <w:r>
        <w:rPr>
          <w:noProof/>
        </w:rPr>
      </w:r>
      <w:r>
        <w:rPr>
          <w:noProof/>
        </w:rPr>
        <w:fldChar w:fldCharType="separate"/>
      </w:r>
      <w:r w:rsidR="0065244E">
        <w:rPr>
          <w:noProof/>
        </w:rPr>
        <w:t>63</w:t>
      </w:r>
      <w:r>
        <w:rPr>
          <w:noProof/>
        </w:rPr>
        <w:fldChar w:fldCharType="end"/>
      </w:r>
    </w:p>
    <w:p w:rsidR="001457E8" w:rsidRDefault="001457E8" w:rsidP="001457E8">
      <w:pPr>
        <w:pStyle w:val="TOC1"/>
        <w:jc w:val="center"/>
        <w:rPr>
          <w:rFonts w:asciiTheme="minorHAnsi" w:eastAsiaTheme="minorEastAsia" w:hAnsiTheme="minorHAnsi" w:cstheme="minorBidi"/>
          <w:b w:val="0"/>
          <w:lang w:eastAsia="id-ID"/>
        </w:rPr>
      </w:pPr>
      <w:r>
        <w:t>BAB VI KESIMPULAN DAN SARAN</w:t>
      </w:r>
      <w:r>
        <w:tab/>
      </w:r>
      <w:r>
        <w:fldChar w:fldCharType="begin"/>
      </w:r>
      <w:r>
        <w:instrText xml:space="preserve"> PAGEREF _Toc485131207 \h </w:instrText>
      </w:r>
      <w:r>
        <w:fldChar w:fldCharType="separate"/>
      </w:r>
      <w:r w:rsidR="0065244E">
        <w:t>73</w:t>
      </w:r>
      <w:r>
        <w:fldChar w:fldCharType="end"/>
      </w:r>
    </w:p>
    <w:p w:rsidR="001457E8" w:rsidRDefault="001457E8">
      <w:pPr>
        <w:pStyle w:val="TOC2"/>
        <w:rPr>
          <w:rFonts w:asciiTheme="minorHAnsi" w:eastAsiaTheme="minorEastAsia" w:hAnsiTheme="minorHAnsi" w:cstheme="minorBidi"/>
          <w:noProof/>
          <w:lang w:eastAsia="id-ID"/>
        </w:rPr>
      </w:pPr>
      <w:r>
        <w:rPr>
          <w:noProof/>
        </w:rPr>
        <w:t>6.1</w:t>
      </w:r>
      <w:r>
        <w:rPr>
          <w:rFonts w:asciiTheme="minorHAnsi" w:eastAsiaTheme="minorEastAsia" w:hAnsiTheme="minorHAnsi" w:cstheme="minorBidi"/>
          <w:noProof/>
          <w:lang w:eastAsia="id-ID"/>
        </w:rPr>
        <w:tab/>
      </w:r>
      <w:r>
        <w:rPr>
          <w:noProof/>
        </w:rPr>
        <w:t>Kesimpulan</w:t>
      </w:r>
      <w:r>
        <w:rPr>
          <w:noProof/>
        </w:rPr>
        <w:tab/>
      </w:r>
      <w:r>
        <w:rPr>
          <w:noProof/>
        </w:rPr>
        <w:fldChar w:fldCharType="begin"/>
      </w:r>
      <w:r>
        <w:rPr>
          <w:noProof/>
        </w:rPr>
        <w:instrText xml:space="preserve"> PAGEREF _Toc485131208 \h </w:instrText>
      </w:r>
      <w:r>
        <w:rPr>
          <w:noProof/>
        </w:rPr>
      </w:r>
      <w:r>
        <w:rPr>
          <w:noProof/>
        </w:rPr>
        <w:fldChar w:fldCharType="separate"/>
      </w:r>
      <w:r w:rsidR="0065244E">
        <w:rPr>
          <w:noProof/>
        </w:rPr>
        <w:t>73</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6.2</w:t>
      </w:r>
      <w:r>
        <w:rPr>
          <w:rFonts w:asciiTheme="minorHAnsi" w:eastAsiaTheme="minorEastAsia" w:hAnsiTheme="minorHAnsi" w:cstheme="minorBidi"/>
          <w:noProof/>
          <w:lang w:eastAsia="id-ID"/>
        </w:rPr>
        <w:tab/>
      </w:r>
      <w:r>
        <w:rPr>
          <w:noProof/>
        </w:rPr>
        <w:t>Saran</w:t>
      </w:r>
      <w:r>
        <w:rPr>
          <w:noProof/>
        </w:rPr>
        <w:tab/>
      </w:r>
      <w:r>
        <w:rPr>
          <w:noProof/>
        </w:rPr>
        <w:fldChar w:fldCharType="begin"/>
      </w:r>
      <w:r>
        <w:rPr>
          <w:noProof/>
        </w:rPr>
        <w:instrText xml:space="preserve"> PAGEREF _Toc485131209 \h </w:instrText>
      </w:r>
      <w:r>
        <w:rPr>
          <w:noProof/>
        </w:rPr>
      </w:r>
      <w:r>
        <w:rPr>
          <w:noProof/>
        </w:rPr>
        <w:fldChar w:fldCharType="separate"/>
      </w:r>
      <w:r w:rsidR="0065244E">
        <w:rPr>
          <w:noProof/>
        </w:rPr>
        <w:t>75</w:t>
      </w:r>
      <w:r>
        <w:rPr>
          <w:noProof/>
        </w:rPr>
        <w:fldChar w:fldCharType="end"/>
      </w:r>
    </w:p>
    <w:p w:rsidR="001457E8" w:rsidRDefault="001457E8">
      <w:pPr>
        <w:pStyle w:val="TOC1"/>
        <w:rPr>
          <w:rFonts w:asciiTheme="minorHAnsi" w:eastAsiaTheme="minorEastAsia" w:hAnsiTheme="minorHAnsi" w:cstheme="minorBidi"/>
          <w:b w:val="0"/>
          <w:lang w:eastAsia="id-ID"/>
        </w:rPr>
      </w:pPr>
      <w:r>
        <w:lastRenderedPageBreak/>
        <w:t>DAFTAR PUSTAKA</w:t>
      </w:r>
      <w:r>
        <w:tab/>
      </w:r>
      <w:r>
        <w:fldChar w:fldCharType="begin"/>
      </w:r>
      <w:r>
        <w:instrText xml:space="preserve"> PAGEREF _Toc485131210 \h </w:instrText>
      </w:r>
      <w:r>
        <w:fldChar w:fldCharType="separate"/>
      </w:r>
      <w:r w:rsidR="0065244E">
        <w:t>77</w:t>
      </w:r>
      <w:r>
        <w:fldChar w:fldCharType="end"/>
      </w:r>
    </w:p>
    <w:p w:rsidR="001457E8" w:rsidRDefault="001457E8">
      <w:pPr>
        <w:pStyle w:val="TOC1"/>
        <w:rPr>
          <w:rFonts w:asciiTheme="minorHAnsi" w:eastAsiaTheme="minorEastAsia" w:hAnsiTheme="minorHAnsi" w:cstheme="minorBidi"/>
          <w:b w:val="0"/>
          <w:lang w:eastAsia="id-ID"/>
        </w:rPr>
      </w:pPr>
      <w:r>
        <w:t>LAMPIRAN</w:t>
      </w:r>
      <w:r>
        <w:tab/>
      </w:r>
      <w:r>
        <w:fldChar w:fldCharType="begin"/>
      </w:r>
      <w:r>
        <w:instrText xml:space="preserve"> PAGEREF _Toc485131211 \h </w:instrText>
      </w:r>
      <w:r>
        <w:fldChar w:fldCharType="separate"/>
      </w:r>
      <w:r w:rsidR="0065244E">
        <w:t>79</w:t>
      </w:r>
      <w:r>
        <w:fldChar w:fldCharType="end"/>
      </w:r>
    </w:p>
    <w:p w:rsidR="001457E8" w:rsidRDefault="001457E8">
      <w:pPr>
        <w:pStyle w:val="TOC2"/>
        <w:rPr>
          <w:rFonts w:asciiTheme="minorHAnsi" w:eastAsiaTheme="minorEastAsia" w:hAnsiTheme="minorHAnsi" w:cstheme="minorBidi"/>
          <w:noProof/>
          <w:lang w:eastAsia="id-ID"/>
        </w:rPr>
      </w:pPr>
      <w:r>
        <w:rPr>
          <w:noProof/>
        </w:rPr>
        <w:t>A.1 Kode Skenario NS-2</w:t>
      </w:r>
      <w:r>
        <w:rPr>
          <w:noProof/>
        </w:rPr>
        <w:tab/>
      </w:r>
      <w:r>
        <w:rPr>
          <w:noProof/>
        </w:rPr>
        <w:fldChar w:fldCharType="begin"/>
      </w:r>
      <w:r>
        <w:rPr>
          <w:noProof/>
        </w:rPr>
        <w:instrText xml:space="preserve"> PAGEREF _Toc485131212 \h </w:instrText>
      </w:r>
      <w:r>
        <w:rPr>
          <w:noProof/>
        </w:rPr>
      </w:r>
      <w:r>
        <w:rPr>
          <w:noProof/>
        </w:rPr>
        <w:fldChar w:fldCharType="separate"/>
      </w:r>
      <w:r w:rsidR="0065244E">
        <w:rPr>
          <w:noProof/>
        </w:rPr>
        <w:t>79</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A.2 Kode Fungsi AODV::recvHello</w:t>
      </w:r>
      <w:r>
        <w:rPr>
          <w:noProof/>
        </w:rPr>
        <w:tab/>
      </w:r>
      <w:r>
        <w:rPr>
          <w:noProof/>
        </w:rPr>
        <w:fldChar w:fldCharType="begin"/>
      </w:r>
      <w:r>
        <w:rPr>
          <w:noProof/>
        </w:rPr>
        <w:instrText xml:space="preserve"> PAGEREF _Toc485131213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A.3 Kode Fungsi AODV::recvRequest</w:t>
      </w:r>
      <w:r>
        <w:rPr>
          <w:noProof/>
        </w:rPr>
        <w:tab/>
      </w:r>
      <w:r>
        <w:rPr>
          <w:noProof/>
        </w:rPr>
        <w:fldChar w:fldCharType="begin"/>
      </w:r>
      <w:r>
        <w:rPr>
          <w:noProof/>
        </w:rPr>
        <w:instrText xml:space="preserve"> PAGEREF _Toc485131214 \h </w:instrText>
      </w:r>
      <w:r>
        <w:rPr>
          <w:noProof/>
        </w:rPr>
      </w:r>
      <w:r>
        <w:rPr>
          <w:noProof/>
        </w:rPr>
        <w:fldChar w:fldCharType="separate"/>
      </w:r>
      <w:r w:rsidR="0065244E">
        <w:rPr>
          <w:noProof/>
        </w:rPr>
        <w:t>81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A.4 Kode Fungsi AODV::sendRequest</w:t>
      </w:r>
      <w:r>
        <w:rPr>
          <w:noProof/>
        </w:rPr>
        <w:tab/>
      </w:r>
      <w:r>
        <w:rPr>
          <w:noProof/>
        </w:rPr>
        <w:fldChar w:fldCharType="begin"/>
      </w:r>
      <w:r>
        <w:rPr>
          <w:noProof/>
        </w:rPr>
        <w:instrText xml:space="preserve"> PAGEREF _Toc485131215 \h </w:instrText>
      </w:r>
      <w:r>
        <w:rPr>
          <w:noProof/>
        </w:rPr>
      </w:r>
      <w:r>
        <w:rPr>
          <w:noProof/>
        </w:rPr>
        <w:fldChar w:fldCharType="separate"/>
      </w:r>
      <w:r w:rsidR="0065244E">
        <w:rPr>
          <w:noProof/>
        </w:rPr>
        <w:t>86</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A.5 Kode Skrip AWK </w:t>
      </w:r>
      <w:r w:rsidRPr="00DF7CD9">
        <w:rPr>
          <w:i/>
          <w:noProof/>
        </w:rPr>
        <w:t>Packet Delivery Ratio</w:t>
      </w:r>
      <w:r>
        <w:rPr>
          <w:noProof/>
        </w:rPr>
        <w:tab/>
      </w:r>
      <w:r>
        <w:rPr>
          <w:noProof/>
        </w:rPr>
        <w:fldChar w:fldCharType="begin"/>
      </w:r>
      <w:r>
        <w:rPr>
          <w:noProof/>
        </w:rPr>
        <w:instrText xml:space="preserve"> PAGEREF _Toc485131216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A.6 Kode Skrip AWK Rata-rata </w:t>
      </w:r>
      <w:r w:rsidRPr="00DF7CD9">
        <w:rPr>
          <w:i/>
          <w:noProof/>
        </w:rPr>
        <w:t>End to End Delay</w:t>
      </w:r>
      <w:r>
        <w:rPr>
          <w:noProof/>
        </w:rPr>
        <w:tab/>
      </w:r>
      <w:r>
        <w:rPr>
          <w:noProof/>
        </w:rPr>
        <w:fldChar w:fldCharType="begin"/>
      </w:r>
      <w:r>
        <w:rPr>
          <w:noProof/>
        </w:rPr>
        <w:instrText xml:space="preserve"> PAGEREF _Toc485131217 \h </w:instrText>
      </w:r>
      <w:r>
        <w:rPr>
          <w:noProof/>
        </w:rPr>
      </w:r>
      <w:r>
        <w:rPr>
          <w:noProof/>
        </w:rPr>
        <w:fldChar w:fldCharType="separate"/>
      </w:r>
      <w:r w:rsidR="0065244E">
        <w:rPr>
          <w:noProof/>
        </w:rPr>
        <w:t>91</w:t>
      </w:r>
      <w:r>
        <w:rPr>
          <w:noProof/>
        </w:rPr>
        <w:fldChar w:fldCharType="end"/>
      </w:r>
    </w:p>
    <w:p w:rsidR="001457E8" w:rsidRDefault="001457E8">
      <w:pPr>
        <w:pStyle w:val="TOC2"/>
        <w:rPr>
          <w:rFonts w:asciiTheme="minorHAnsi" w:eastAsiaTheme="minorEastAsia" w:hAnsiTheme="minorHAnsi" w:cstheme="minorBidi"/>
          <w:noProof/>
          <w:lang w:eastAsia="id-ID"/>
        </w:rPr>
      </w:pPr>
      <w:r>
        <w:rPr>
          <w:noProof/>
        </w:rPr>
        <w:t xml:space="preserve">A.7 Kode Skrip AWK </w:t>
      </w:r>
      <w:r w:rsidRPr="00DF7CD9">
        <w:rPr>
          <w:i/>
          <w:noProof/>
        </w:rPr>
        <w:t>Routing Overhead</w:t>
      </w:r>
      <w:r>
        <w:rPr>
          <w:noProof/>
        </w:rPr>
        <w:tab/>
      </w:r>
      <w:r>
        <w:rPr>
          <w:noProof/>
        </w:rPr>
        <w:fldChar w:fldCharType="begin"/>
      </w:r>
      <w:r>
        <w:rPr>
          <w:noProof/>
        </w:rPr>
        <w:instrText xml:space="preserve"> PAGEREF _Toc485131218 \h </w:instrText>
      </w:r>
      <w:r>
        <w:rPr>
          <w:noProof/>
        </w:rPr>
      </w:r>
      <w:r>
        <w:rPr>
          <w:noProof/>
        </w:rPr>
        <w:fldChar w:fldCharType="separate"/>
      </w:r>
      <w:r w:rsidR="0065244E">
        <w:rPr>
          <w:noProof/>
        </w:rPr>
        <w:t>92</w:t>
      </w:r>
      <w:r>
        <w:rPr>
          <w:noProof/>
        </w:rPr>
        <w:fldChar w:fldCharType="end"/>
      </w:r>
    </w:p>
    <w:p w:rsidR="001457E8" w:rsidRDefault="001457E8">
      <w:pPr>
        <w:pStyle w:val="TOC1"/>
        <w:rPr>
          <w:rFonts w:asciiTheme="minorHAnsi" w:eastAsiaTheme="minorEastAsia" w:hAnsiTheme="minorHAnsi" w:cstheme="minorBidi"/>
          <w:b w:val="0"/>
          <w:lang w:eastAsia="id-ID"/>
        </w:rPr>
      </w:pPr>
      <w:r>
        <w:t>BIODATA PENULIS</w:t>
      </w:r>
      <w:r>
        <w:tab/>
      </w:r>
      <w:r>
        <w:fldChar w:fldCharType="begin"/>
      </w:r>
      <w:r>
        <w:instrText xml:space="preserve"> PAGEREF _Toc485131219 \h </w:instrText>
      </w:r>
      <w:r>
        <w:fldChar w:fldCharType="separate"/>
      </w:r>
      <w:r w:rsidR="0065244E">
        <w:t>93</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85131146"/>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054476" w:rsidRDefault="007D06E1">
      <w:pPr>
        <w:pStyle w:val="TableofFigures"/>
        <w:tabs>
          <w:tab w:val="right" w:leader="dot" w:pos="5802"/>
        </w:tabs>
        <w:rPr>
          <w:rFonts w:asciiTheme="minorHAnsi" w:eastAsiaTheme="minorEastAsia" w:hAnsiTheme="minorHAnsi" w:cstheme="minorBidi"/>
          <w:noProof/>
          <w:lang w:eastAsia="id-ID"/>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054476">
        <w:rPr>
          <w:noProof/>
        </w:rPr>
        <w:t xml:space="preserve">Gambar 2.1 </w:t>
      </w:r>
      <w:r w:rsidR="00054476" w:rsidRPr="00505945">
        <w:rPr>
          <w:noProof/>
        </w:rPr>
        <w:t>Ilustrasi Komunikasi pada VANET [4]</w:t>
      </w:r>
      <w:r w:rsidR="00054476">
        <w:rPr>
          <w:noProof/>
        </w:rPr>
        <w:tab/>
      </w:r>
      <w:r w:rsidR="00054476">
        <w:rPr>
          <w:noProof/>
        </w:rPr>
        <w:fldChar w:fldCharType="begin"/>
      </w:r>
      <w:r w:rsidR="00054476">
        <w:rPr>
          <w:noProof/>
        </w:rPr>
        <w:instrText xml:space="preserve"> PAGEREF _Toc485448589 \h </w:instrText>
      </w:r>
      <w:r w:rsidR="00054476">
        <w:rPr>
          <w:noProof/>
        </w:rPr>
      </w:r>
      <w:r w:rsidR="00054476">
        <w:rPr>
          <w:noProof/>
        </w:rPr>
        <w:fldChar w:fldCharType="separate"/>
      </w:r>
      <w:r w:rsidR="0065244E">
        <w:rPr>
          <w:noProof/>
        </w:rPr>
        <w:t>8</w:t>
      </w:r>
      <w:r w:rsidR="00054476">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2.2 </w:t>
      </w:r>
      <w:r w:rsidRPr="00505945">
        <w:rPr>
          <w:noProof/>
        </w:rPr>
        <w:t xml:space="preserve">Ilustrasi pencarian rute </w:t>
      </w:r>
      <w:r w:rsidRPr="00505945">
        <w:rPr>
          <w:i/>
          <w:noProof/>
        </w:rPr>
        <w:t>routing protocol</w:t>
      </w:r>
      <w:r w:rsidRPr="00505945">
        <w:rPr>
          <w:noProof/>
        </w:rPr>
        <w:t xml:space="preserve"> AODV [6]</w:t>
      </w:r>
      <w:r>
        <w:rPr>
          <w:noProof/>
        </w:rPr>
        <w:tab/>
      </w:r>
      <w:r>
        <w:rPr>
          <w:noProof/>
        </w:rPr>
        <w:fldChar w:fldCharType="begin"/>
      </w:r>
      <w:r>
        <w:rPr>
          <w:noProof/>
        </w:rPr>
        <w:instrText xml:space="preserve"> PAGEREF _Toc485448590 \h </w:instrText>
      </w:r>
      <w:r>
        <w:rPr>
          <w:noProof/>
        </w:rPr>
      </w:r>
      <w:r>
        <w:rPr>
          <w:noProof/>
        </w:rPr>
        <w:fldChar w:fldCharType="separate"/>
      </w:r>
      <w:r w:rsidR="0065244E">
        <w:rPr>
          <w:noProof/>
        </w:rPr>
        <w:t>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2.3 </w:t>
      </w:r>
      <w:r w:rsidRPr="00505945">
        <w:rPr>
          <w:noProof/>
        </w:rPr>
        <w:t>Ilustrasi Kurva pada ECDSA [7]</w:t>
      </w:r>
      <w:r>
        <w:rPr>
          <w:noProof/>
        </w:rPr>
        <w:tab/>
      </w:r>
      <w:r>
        <w:rPr>
          <w:noProof/>
        </w:rPr>
        <w:fldChar w:fldCharType="begin"/>
      </w:r>
      <w:r>
        <w:rPr>
          <w:noProof/>
        </w:rPr>
        <w:instrText xml:space="preserve"> PAGEREF _Toc485448591 \h </w:instrText>
      </w:r>
      <w:r>
        <w:rPr>
          <w:noProof/>
        </w:rPr>
      </w:r>
      <w:r>
        <w:rPr>
          <w:noProof/>
        </w:rPr>
        <w:fldChar w:fldCharType="separate"/>
      </w:r>
      <w:r w:rsidR="0065244E">
        <w:rPr>
          <w:noProof/>
        </w:rPr>
        <w:t>10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2.4 </w:t>
      </w:r>
      <w:r w:rsidRPr="00505945">
        <w:rPr>
          <w:noProof/>
        </w:rPr>
        <w:t xml:space="preserve">Ilustrasi </w:t>
      </w:r>
      <w:r w:rsidRPr="00505945">
        <w:rPr>
          <w:i/>
          <w:noProof/>
        </w:rPr>
        <w:t xml:space="preserve">Black Hole Attack </w:t>
      </w:r>
      <w:r w:rsidRPr="00505945">
        <w:rPr>
          <w:noProof/>
        </w:rPr>
        <w:t>[9]</w:t>
      </w:r>
      <w:r>
        <w:rPr>
          <w:noProof/>
        </w:rPr>
        <w:tab/>
      </w:r>
      <w:r>
        <w:rPr>
          <w:noProof/>
        </w:rPr>
        <w:fldChar w:fldCharType="begin"/>
      </w:r>
      <w:r>
        <w:rPr>
          <w:noProof/>
        </w:rPr>
        <w:instrText xml:space="preserve"> PAGEREF _Toc485448592 \h </w:instrText>
      </w:r>
      <w:r>
        <w:rPr>
          <w:noProof/>
        </w:rPr>
      </w:r>
      <w:r>
        <w:rPr>
          <w:noProof/>
        </w:rPr>
        <w:fldChar w:fldCharType="separate"/>
      </w:r>
      <w:r w:rsidR="0065244E">
        <w:rPr>
          <w:noProof/>
        </w:rPr>
        <w:t>12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2.5 </w:t>
      </w:r>
      <w:r w:rsidRPr="00505945">
        <w:rPr>
          <w:noProof/>
        </w:rPr>
        <w:t xml:space="preserve">Ilustrasi </w:t>
      </w:r>
      <w:r w:rsidRPr="00505945">
        <w:rPr>
          <w:i/>
          <w:noProof/>
        </w:rPr>
        <w:t xml:space="preserve">Worm Hole Attack </w:t>
      </w:r>
      <w:r w:rsidRPr="00505945">
        <w:rPr>
          <w:noProof/>
        </w:rPr>
        <w:t>[10]</w:t>
      </w:r>
      <w:r>
        <w:rPr>
          <w:noProof/>
        </w:rPr>
        <w:tab/>
      </w:r>
      <w:r>
        <w:rPr>
          <w:noProof/>
        </w:rPr>
        <w:fldChar w:fldCharType="begin"/>
      </w:r>
      <w:r>
        <w:rPr>
          <w:noProof/>
        </w:rPr>
        <w:instrText xml:space="preserve"> PAGEREF _Toc485448593 \h </w:instrText>
      </w:r>
      <w:r>
        <w:rPr>
          <w:noProof/>
        </w:rPr>
      </w:r>
      <w:r>
        <w:rPr>
          <w:noProof/>
        </w:rPr>
        <w:fldChar w:fldCharType="separate"/>
      </w:r>
      <w:r w:rsidR="0065244E">
        <w:rPr>
          <w:noProof/>
        </w:rPr>
        <w:t>13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2.6 </w:t>
      </w:r>
      <w:r w:rsidRPr="00505945">
        <w:rPr>
          <w:noProof/>
        </w:rPr>
        <w:t xml:space="preserve">Perintah untuk menginstall </w:t>
      </w:r>
      <w:r w:rsidRPr="00505945">
        <w:rPr>
          <w:i/>
          <w:noProof/>
        </w:rPr>
        <w:t>dependency</w:t>
      </w:r>
      <w:r w:rsidRPr="00505945">
        <w:rPr>
          <w:noProof/>
        </w:rPr>
        <w:t xml:space="preserve"> NS-2</w:t>
      </w:r>
      <w:r>
        <w:rPr>
          <w:noProof/>
        </w:rPr>
        <w:tab/>
      </w:r>
      <w:r>
        <w:rPr>
          <w:noProof/>
        </w:rPr>
        <w:fldChar w:fldCharType="begin"/>
      </w:r>
      <w:r>
        <w:rPr>
          <w:noProof/>
        </w:rPr>
        <w:instrText xml:space="preserve"> PAGEREF _Toc485448594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2.7 </w:t>
      </w:r>
      <w:r w:rsidRPr="00505945">
        <w:rPr>
          <w:noProof/>
        </w:rPr>
        <w:t xml:space="preserve">Baris kode yang diubah pada </w:t>
      </w:r>
      <w:r w:rsidRPr="00505945">
        <w:rPr>
          <w:i/>
          <w:noProof/>
        </w:rPr>
        <w:t>file</w:t>
      </w:r>
      <w:r w:rsidRPr="00505945">
        <w:rPr>
          <w:noProof/>
        </w:rPr>
        <w:t xml:space="preserve"> ls.h</w:t>
      </w:r>
      <w:r>
        <w:rPr>
          <w:noProof/>
        </w:rPr>
        <w:tab/>
      </w:r>
      <w:r>
        <w:rPr>
          <w:noProof/>
        </w:rPr>
        <w:fldChar w:fldCharType="begin"/>
      </w:r>
      <w:r>
        <w:rPr>
          <w:noProof/>
        </w:rPr>
        <w:instrText xml:space="preserve"> PAGEREF _Toc485448595 \h </w:instrText>
      </w:r>
      <w:r>
        <w:rPr>
          <w:noProof/>
        </w:rPr>
      </w:r>
      <w:r>
        <w:rPr>
          <w:noProof/>
        </w:rPr>
        <w:fldChar w:fldCharType="separate"/>
      </w:r>
      <w:r w:rsidR="0065244E">
        <w:rPr>
          <w:noProof/>
        </w:rPr>
        <w:t>14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2.8 </w:t>
      </w:r>
      <w:r w:rsidRPr="00505945">
        <w:rPr>
          <w:noProof/>
        </w:rPr>
        <w:t>Logo OpenSSL [12]</w:t>
      </w:r>
      <w:r>
        <w:rPr>
          <w:noProof/>
        </w:rPr>
        <w:tab/>
      </w:r>
      <w:r>
        <w:rPr>
          <w:noProof/>
        </w:rPr>
        <w:fldChar w:fldCharType="begin"/>
      </w:r>
      <w:r>
        <w:rPr>
          <w:noProof/>
        </w:rPr>
        <w:instrText xml:space="preserve"> PAGEREF _Toc485448596 \h </w:instrText>
      </w:r>
      <w:r>
        <w:rPr>
          <w:noProof/>
        </w:rPr>
      </w:r>
      <w:r>
        <w:rPr>
          <w:noProof/>
        </w:rPr>
        <w:fldChar w:fldCharType="separate"/>
      </w:r>
      <w:r w:rsidR="0065244E">
        <w:rPr>
          <w:noProof/>
        </w:rPr>
        <w:t>16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2.9 </w:t>
      </w:r>
      <w:r w:rsidRPr="00505945">
        <w:rPr>
          <w:noProof/>
        </w:rPr>
        <w:t>Logo SUMO [13]</w:t>
      </w:r>
      <w:r>
        <w:rPr>
          <w:noProof/>
        </w:rPr>
        <w:tab/>
      </w:r>
      <w:r>
        <w:rPr>
          <w:noProof/>
        </w:rPr>
        <w:fldChar w:fldCharType="begin"/>
      </w:r>
      <w:r>
        <w:rPr>
          <w:noProof/>
        </w:rPr>
        <w:instrText xml:space="preserve"> PAGEREF _Toc485448597 \h </w:instrText>
      </w:r>
      <w:r>
        <w:rPr>
          <w:noProof/>
        </w:rPr>
      </w:r>
      <w:r>
        <w:rPr>
          <w:noProof/>
        </w:rPr>
        <w:fldChar w:fldCharType="separate"/>
      </w:r>
      <w:r w:rsidR="0065244E">
        <w:rPr>
          <w:noProof/>
        </w:rPr>
        <w:t>17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2.10 </w:t>
      </w:r>
      <w:r w:rsidRPr="00505945">
        <w:rPr>
          <w:noProof/>
        </w:rPr>
        <w:t>Logo OpenStreetMap [14]</w:t>
      </w:r>
      <w:r>
        <w:rPr>
          <w:noProof/>
        </w:rPr>
        <w:tab/>
      </w:r>
      <w:r>
        <w:rPr>
          <w:noProof/>
        </w:rPr>
        <w:fldChar w:fldCharType="begin"/>
      </w:r>
      <w:r>
        <w:rPr>
          <w:noProof/>
        </w:rPr>
        <w:instrText xml:space="preserve"> PAGEREF _Toc485448598 \h </w:instrText>
      </w:r>
      <w:r>
        <w:rPr>
          <w:noProof/>
        </w:rPr>
      </w:r>
      <w:r>
        <w:rPr>
          <w:noProof/>
        </w:rPr>
        <w:fldChar w:fldCharType="separate"/>
      </w:r>
      <w:r w:rsidR="0065244E">
        <w:rPr>
          <w:noProof/>
        </w:rPr>
        <w:t>18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3.1 </w:t>
      </w:r>
      <w:r w:rsidRPr="00505945">
        <w:rPr>
          <w:noProof/>
        </w:rPr>
        <w:t>Diagram Rancangan Simulasi</w:t>
      </w:r>
      <w:r>
        <w:rPr>
          <w:noProof/>
        </w:rPr>
        <w:tab/>
      </w:r>
      <w:r>
        <w:rPr>
          <w:noProof/>
        </w:rPr>
        <w:fldChar w:fldCharType="begin"/>
      </w:r>
      <w:r>
        <w:rPr>
          <w:noProof/>
        </w:rPr>
        <w:instrText xml:space="preserve"> PAGEREF _Toc485448599 \h </w:instrText>
      </w:r>
      <w:r>
        <w:rPr>
          <w:noProof/>
        </w:rPr>
      </w:r>
      <w:r>
        <w:rPr>
          <w:noProof/>
        </w:rPr>
        <w:fldChar w:fldCharType="separate"/>
      </w:r>
      <w:r w:rsidR="0065244E">
        <w:rPr>
          <w:noProof/>
        </w:rPr>
        <w:t>20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3.2 </w:t>
      </w:r>
      <w:r w:rsidRPr="00505945">
        <w:rPr>
          <w:noProof/>
        </w:rPr>
        <w:t xml:space="preserve">Alur Pembuatan Skenario Mobilitas </w:t>
      </w:r>
      <w:r w:rsidRPr="00505945">
        <w:rPr>
          <w:i/>
          <w:noProof/>
        </w:rPr>
        <w:t>Grid</w:t>
      </w:r>
      <w:r>
        <w:rPr>
          <w:noProof/>
        </w:rPr>
        <w:tab/>
      </w:r>
      <w:r>
        <w:rPr>
          <w:noProof/>
        </w:rPr>
        <w:fldChar w:fldCharType="begin"/>
      </w:r>
      <w:r>
        <w:rPr>
          <w:noProof/>
        </w:rPr>
        <w:instrText xml:space="preserve"> PAGEREF _Toc485448600 \h </w:instrText>
      </w:r>
      <w:r>
        <w:rPr>
          <w:noProof/>
        </w:rPr>
      </w:r>
      <w:r>
        <w:rPr>
          <w:noProof/>
        </w:rPr>
        <w:fldChar w:fldCharType="separate"/>
      </w:r>
      <w:r w:rsidR="0065244E">
        <w:rPr>
          <w:noProof/>
        </w:rPr>
        <w:t>22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3.3 </w:t>
      </w:r>
      <w:r w:rsidRPr="00505945">
        <w:rPr>
          <w:noProof/>
        </w:rPr>
        <w:t xml:space="preserve">Alur Pembuatan Skenario Mobilitas </w:t>
      </w:r>
      <w:r w:rsidRPr="00505945">
        <w:rPr>
          <w:i/>
          <w:noProof/>
        </w:rPr>
        <w:t>Real</w:t>
      </w:r>
      <w:r>
        <w:rPr>
          <w:noProof/>
        </w:rPr>
        <w:tab/>
      </w:r>
      <w:r>
        <w:rPr>
          <w:noProof/>
        </w:rPr>
        <w:fldChar w:fldCharType="begin"/>
      </w:r>
      <w:r>
        <w:rPr>
          <w:noProof/>
        </w:rPr>
        <w:instrText xml:space="preserve"> PAGEREF _Toc485448601 \h </w:instrText>
      </w:r>
      <w:r>
        <w:rPr>
          <w:noProof/>
        </w:rPr>
      </w:r>
      <w:r>
        <w:rPr>
          <w:noProof/>
        </w:rPr>
        <w:fldChar w:fldCharType="separate"/>
      </w:r>
      <w:r w:rsidR="0065244E">
        <w:rPr>
          <w:noProof/>
        </w:rPr>
        <w:t>24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3.4 </w:t>
      </w:r>
      <w:r w:rsidRPr="00505945">
        <w:rPr>
          <w:noProof/>
        </w:rPr>
        <w:t xml:space="preserve">Pseudocode Modifikasi </w:t>
      </w:r>
      <w:r w:rsidRPr="00505945">
        <w:rPr>
          <w:i/>
          <w:noProof/>
        </w:rPr>
        <w:t>Protocol</w:t>
      </w:r>
      <w:r w:rsidRPr="00505945">
        <w:rPr>
          <w:noProof/>
        </w:rPr>
        <w:t xml:space="preserve"> AODV</w:t>
      </w:r>
      <w:r>
        <w:rPr>
          <w:noProof/>
        </w:rPr>
        <w:tab/>
      </w:r>
      <w:r>
        <w:rPr>
          <w:noProof/>
        </w:rPr>
        <w:fldChar w:fldCharType="begin"/>
      </w:r>
      <w:r>
        <w:rPr>
          <w:noProof/>
        </w:rPr>
        <w:instrText xml:space="preserve"> PAGEREF _Toc485448602 \h </w:instrText>
      </w:r>
      <w:r>
        <w:rPr>
          <w:noProof/>
        </w:rPr>
      </w:r>
      <w:r>
        <w:rPr>
          <w:noProof/>
        </w:rPr>
        <w:fldChar w:fldCharType="separate"/>
      </w:r>
      <w:r w:rsidR="0065244E">
        <w:rPr>
          <w:noProof/>
        </w:rPr>
        <w:t>28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 </w:t>
      </w:r>
      <w:r w:rsidRPr="00505945">
        <w:rPr>
          <w:noProof/>
        </w:rPr>
        <w:t>Perintah netgenerate</w:t>
      </w:r>
      <w:r>
        <w:rPr>
          <w:noProof/>
        </w:rPr>
        <w:tab/>
      </w:r>
      <w:r>
        <w:rPr>
          <w:noProof/>
        </w:rPr>
        <w:fldChar w:fldCharType="begin"/>
      </w:r>
      <w:r>
        <w:rPr>
          <w:noProof/>
        </w:rPr>
        <w:instrText xml:space="preserve"> PAGEREF _Toc485448603 \h </w:instrText>
      </w:r>
      <w:r>
        <w:rPr>
          <w:noProof/>
        </w:rPr>
      </w:r>
      <w:r>
        <w:rPr>
          <w:noProof/>
        </w:rPr>
        <w:fldChar w:fldCharType="separate"/>
      </w:r>
      <w:r w:rsidR="0065244E">
        <w:rPr>
          <w:noProof/>
        </w:rPr>
        <w:t>29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 </w:t>
      </w:r>
      <w:r w:rsidRPr="00505945">
        <w:rPr>
          <w:noProof/>
        </w:rPr>
        <w:t xml:space="preserve">Hasil </w:t>
      </w:r>
      <w:r w:rsidRPr="00505945">
        <w:rPr>
          <w:i/>
          <w:noProof/>
        </w:rPr>
        <w:t>Generate</w:t>
      </w:r>
      <w:r w:rsidRPr="00505945">
        <w:rPr>
          <w:noProof/>
        </w:rPr>
        <w:t xml:space="preserve"> Peta </w:t>
      </w:r>
      <w:r w:rsidRPr="00505945">
        <w:rPr>
          <w:i/>
          <w:noProof/>
        </w:rPr>
        <w:t>Grid</w:t>
      </w:r>
      <w:r>
        <w:rPr>
          <w:noProof/>
        </w:rPr>
        <w:tab/>
      </w:r>
      <w:r>
        <w:rPr>
          <w:noProof/>
        </w:rPr>
        <w:fldChar w:fldCharType="begin"/>
      </w:r>
      <w:r>
        <w:rPr>
          <w:noProof/>
        </w:rPr>
        <w:instrText xml:space="preserve"> PAGEREF _Toc485448604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 </w:t>
      </w:r>
      <w:r w:rsidRPr="00505945">
        <w:rPr>
          <w:noProof/>
        </w:rPr>
        <w:t>Perintah randomTrips</w:t>
      </w:r>
      <w:r>
        <w:rPr>
          <w:noProof/>
        </w:rPr>
        <w:tab/>
      </w:r>
      <w:r>
        <w:rPr>
          <w:noProof/>
        </w:rPr>
        <w:fldChar w:fldCharType="begin"/>
      </w:r>
      <w:r>
        <w:rPr>
          <w:noProof/>
        </w:rPr>
        <w:instrText xml:space="preserve"> PAGEREF _Toc485448605 \h </w:instrText>
      </w:r>
      <w:r>
        <w:rPr>
          <w:noProof/>
        </w:rPr>
      </w:r>
      <w:r>
        <w:rPr>
          <w:noProof/>
        </w:rPr>
        <w:fldChar w:fldCharType="separate"/>
      </w:r>
      <w:r w:rsidR="0065244E">
        <w:rPr>
          <w:noProof/>
        </w:rPr>
        <w:t>30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4.4 </w:t>
      </w:r>
      <w:r w:rsidRPr="00505945">
        <w:rPr>
          <w:noProof/>
        </w:rPr>
        <w:t>Perintah duarouter</w:t>
      </w:r>
      <w:r>
        <w:rPr>
          <w:noProof/>
        </w:rPr>
        <w:tab/>
      </w:r>
      <w:r>
        <w:rPr>
          <w:noProof/>
        </w:rPr>
        <w:fldChar w:fldCharType="begin"/>
      </w:r>
      <w:r>
        <w:rPr>
          <w:noProof/>
        </w:rPr>
        <w:instrText xml:space="preserve"> PAGEREF _Toc485448606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4.5 </w:t>
      </w:r>
      <w:r w:rsidRPr="00505945">
        <w:rPr>
          <w:noProof/>
        </w:rPr>
        <w:t>File Skrip sumocfg</w:t>
      </w:r>
      <w:r>
        <w:rPr>
          <w:noProof/>
        </w:rPr>
        <w:tab/>
      </w:r>
      <w:r>
        <w:rPr>
          <w:noProof/>
        </w:rPr>
        <w:fldChar w:fldCharType="begin"/>
      </w:r>
      <w:r>
        <w:rPr>
          <w:noProof/>
        </w:rPr>
        <w:instrText xml:space="preserve"> PAGEREF _Toc485448607 \h </w:instrText>
      </w:r>
      <w:r>
        <w:rPr>
          <w:noProof/>
        </w:rPr>
      </w:r>
      <w:r>
        <w:rPr>
          <w:noProof/>
        </w:rPr>
        <w:fldChar w:fldCharType="separate"/>
      </w:r>
      <w:r w:rsidR="0065244E">
        <w:rPr>
          <w:noProof/>
        </w:rPr>
        <w:t>31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4.6 </w:t>
      </w:r>
      <w:r w:rsidRPr="00505945">
        <w:rPr>
          <w:noProof/>
        </w:rPr>
        <w:t>Simulasi Pergerakan Kendaraan</w:t>
      </w:r>
      <w:r>
        <w:rPr>
          <w:noProof/>
        </w:rPr>
        <w:tab/>
      </w:r>
      <w:r>
        <w:rPr>
          <w:noProof/>
        </w:rPr>
        <w:fldChar w:fldCharType="begin"/>
      </w:r>
      <w:r>
        <w:rPr>
          <w:noProof/>
        </w:rPr>
        <w:instrText xml:space="preserve"> PAGEREF _Toc485448608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4.7 </w:t>
      </w:r>
      <w:r w:rsidRPr="00505945">
        <w:rPr>
          <w:noProof/>
        </w:rPr>
        <w:t>Perintah SUMO</w:t>
      </w:r>
      <w:r>
        <w:rPr>
          <w:noProof/>
        </w:rPr>
        <w:tab/>
      </w:r>
      <w:r>
        <w:rPr>
          <w:noProof/>
        </w:rPr>
        <w:fldChar w:fldCharType="begin"/>
      </w:r>
      <w:r>
        <w:rPr>
          <w:noProof/>
        </w:rPr>
        <w:instrText xml:space="preserve"> PAGEREF _Toc485448609 \h </w:instrText>
      </w:r>
      <w:r>
        <w:rPr>
          <w:noProof/>
        </w:rPr>
      </w:r>
      <w:r>
        <w:rPr>
          <w:noProof/>
        </w:rPr>
        <w:fldChar w:fldCharType="separate"/>
      </w:r>
      <w:r w:rsidR="0065244E">
        <w:rPr>
          <w:noProof/>
        </w:rPr>
        <w:t>32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4.8 </w:t>
      </w:r>
      <w:r w:rsidRPr="00505945">
        <w:rPr>
          <w:noProof/>
        </w:rPr>
        <w:t>Perintah traceExporter</w:t>
      </w:r>
      <w:r>
        <w:rPr>
          <w:noProof/>
        </w:rPr>
        <w:tab/>
      </w:r>
      <w:r>
        <w:rPr>
          <w:noProof/>
        </w:rPr>
        <w:fldChar w:fldCharType="begin"/>
      </w:r>
      <w:r>
        <w:rPr>
          <w:noProof/>
        </w:rPr>
        <w:instrText xml:space="preserve"> PAGEREF _Toc485448610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4.9 </w:t>
      </w:r>
      <w:r w:rsidRPr="00505945">
        <w:rPr>
          <w:noProof/>
        </w:rPr>
        <w:t>Ekspor peta dari OpenStreetMap</w:t>
      </w:r>
      <w:r>
        <w:rPr>
          <w:noProof/>
        </w:rPr>
        <w:tab/>
      </w:r>
      <w:r>
        <w:rPr>
          <w:noProof/>
        </w:rPr>
        <w:fldChar w:fldCharType="begin"/>
      </w:r>
      <w:r>
        <w:rPr>
          <w:noProof/>
        </w:rPr>
        <w:instrText xml:space="preserve"> PAGEREF _Toc485448611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4.10 </w:t>
      </w:r>
      <w:r w:rsidRPr="00505945">
        <w:rPr>
          <w:noProof/>
        </w:rPr>
        <w:t>Perintah netconvert</w:t>
      </w:r>
      <w:r>
        <w:rPr>
          <w:noProof/>
        </w:rPr>
        <w:tab/>
      </w:r>
      <w:r>
        <w:rPr>
          <w:noProof/>
        </w:rPr>
        <w:fldChar w:fldCharType="begin"/>
      </w:r>
      <w:r>
        <w:rPr>
          <w:noProof/>
        </w:rPr>
        <w:instrText xml:space="preserve"> PAGEREF _Toc485448612 \h </w:instrText>
      </w:r>
      <w:r>
        <w:rPr>
          <w:noProof/>
        </w:rPr>
      </w:r>
      <w:r>
        <w:rPr>
          <w:noProof/>
        </w:rPr>
        <w:fldChar w:fldCharType="separate"/>
      </w:r>
      <w:r w:rsidR="0065244E">
        <w:rPr>
          <w:noProof/>
        </w:rPr>
        <w:t>33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4.11 </w:t>
      </w:r>
      <w:r w:rsidRPr="00505945">
        <w:rPr>
          <w:noProof/>
        </w:rPr>
        <w:t xml:space="preserve">Hasil Konversi Peta </w:t>
      </w:r>
      <w:r w:rsidRPr="00505945">
        <w:rPr>
          <w:i/>
          <w:noProof/>
        </w:rPr>
        <w:t>Real</w:t>
      </w:r>
      <w:r>
        <w:rPr>
          <w:noProof/>
        </w:rPr>
        <w:tab/>
      </w:r>
      <w:r>
        <w:rPr>
          <w:noProof/>
        </w:rPr>
        <w:fldChar w:fldCharType="begin"/>
      </w:r>
      <w:r>
        <w:rPr>
          <w:noProof/>
        </w:rPr>
        <w:instrText xml:space="preserve"> PAGEREF _Toc485448613 \h </w:instrText>
      </w:r>
      <w:r>
        <w:rPr>
          <w:noProof/>
        </w:rPr>
      </w:r>
      <w:r>
        <w:rPr>
          <w:noProof/>
        </w:rPr>
        <w:fldChar w:fldCharType="separate"/>
      </w:r>
      <w:r w:rsidR="0065244E">
        <w:rPr>
          <w:noProof/>
        </w:rPr>
        <w:t>34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4.12 </w:t>
      </w:r>
      <w:r w:rsidRPr="00505945">
        <w:rPr>
          <w:noProof/>
        </w:rPr>
        <w:t>Modifikasi Makefile</w:t>
      </w:r>
      <w:r>
        <w:rPr>
          <w:noProof/>
        </w:rPr>
        <w:tab/>
      </w:r>
      <w:r>
        <w:rPr>
          <w:noProof/>
        </w:rPr>
        <w:fldChar w:fldCharType="begin"/>
      </w:r>
      <w:r>
        <w:rPr>
          <w:noProof/>
        </w:rPr>
        <w:instrText xml:space="preserve"> PAGEREF _Toc485448614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4.13 </w:t>
      </w:r>
      <w:r w:rsidRPr="00505945">
        <w:rPr>
          <w:noProof/>
        </w:rPr>
        <w:t xml:space="preserve">Daftar </w:t>
      </w:r>
      <w:r w:rsidRPr="00505945">
        <w:rPr>
          <w:i/>
          <w:noProof/>
        </w:rPr>
        <w:t>Library</w:t>
      </w:r>
      <w:r w:rsidRPr="00505945">
        <w:rPr>
          <w:noProof/>
        </w:rPr>
        <w:t xml:space="preserve"> OpenSSL yang Digunakan</w:t>
      </w:r>
      <w:r>
        <w:rPr>
          <w:noProof/>
        </w:rPr>
        <w:tab/>
      </w:r>
      <w:r>
        <w:rPr>
          <w:noProof/>
        </w:rPr>
        <w:fldChar w:fldCharType="begin"/>
      </w:r>
      <w:r>
        <w:rPr>
          <w:noProof/>
        </w:rPr>
        <w:instrText xml:space="preserve"> PAGEREF _Toc485448615 \h </w:instrText>
      </w:r>
      <w:r>
        <w:rPr>
          <w:noProof/>
        </w:rPr>
      </w:r>
      <w:r>
        <w:rPr>
          <w:noProof/>
        </w:rPr>
        <w:fldChar w:fldCharType="separate"/>
      </w:r>
      <w:r w:rsidR="0065244E">
        <w:rPr>
          <w:noProof/>
        </w:rPr>
        <w:t>36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4.14 </w:t>
      </w:r>
      <w:r w:rsidRPr="00505945">
        <w:rPr>
          <w:noProof/>
        </w:rPr>
        <w:t xml:space="preserve">Perubahan Struktur </w:t>
      </w:r>
      <w:r w:rsidRPr="00505945">
        <w:rPr>
          <w:i/>
          <w:noProof/>
        </w:rPr>
        <w:t>Packet Header</w:t>
      </w:r>
      <w:r>
        <w:rPr>
          <w:noProof/>
        </w:rPr>
        <w:tab/>
      </w:r>
      <w:r>
        <w:rPr>
          <w:noProof/>
        </w:rPr>
        <w:fldChar w:fldCharType="begin"/>
      </w:r>
      <w:r>
        <w:rPr>
          <w:noProof/>
        </w:rPr>
        <w:instrText xml:space="preserve"> PAGEREF _Toc485448616 \h </w:instrText>
      </w:r>
      <w:r>
        <w:rPr>
          <w:noProof/>
        </w:rPr>
      </w:r>
      <w:r>
        <w:rPr>
          <w:noProof/>
        </w:rPr>
        <w:fldChar w:fldCharType="separate"/>
      </w:r>
      <w:r w:rsidR="0065244E">
        <w:rPr>
          <w:noProof/>
        </w:rPr>
        <w:t>37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4.15 </w:t>
      </w:r>
      <w:r w:rsidRPr="00505945">
        <w:rPr>
          <w:noProof/>
        </w:rPr>
        <w:t xml:space="preserve">Pengaktifan </w:t>
      </w:r>
      <w:r w:rsidRPr="00505945">
        <w:rPr>
          <w:i/>
          <w:noProof/>
        </w:rPr>
        <w:t>Hello Packet</w:t>
      </w:r>
      <w:r>
        <w:rPr>
          <w:noProof/>
        </w:rPr>
        <w:tab/>
      </w:r>
      <w:r>
        <w:rPr>
          <w:noProof/>
        </w:rPr>
        <w:fldChar w:fldCharType="begin"/>
      </w:r>
      <w:r>
        <w:rPr>
          <w:noProof/>
        </w:rPr>
        <w:instrText xml:space="preserve"> PAGEREF _Toc485448617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4.16 </w:t>
      </w:r>
      <w:r w:rsidRPr="00505945">
        <w:rPr>
          <w:noProof/>
        </w:rPr>
        <w:t>Inisialisasi Variabel</w:t>
      </w:r>
      <w:r>
        <w:rPr>
          <w:noProof/>
        </w:rPr>
        <w:tab/>
      </w:r>
      <w:r>
        <w:rPr>
          <w:noProof/>
        </w:rPr>
        <w:fldChar w:fldCharType="begin"/>
      </w:r>
      <w:r>
        <w:rPr>
          <w:noProof/>
        </w:rPr>
        <w:instrText xml:space="preserve"> PAGEREF _Toc485448618 \h </w:instrText>
      </w:r>
      <w:r>
        <w:rPr>
          <w:noProof/>
        </w:rPr>
      </w:r>
      <w:r>
        <w:rPr>
          <w:noProof/>
        </w:rPr>
        <w:fldChar w:fldCharType="separate"/>
      </w:r>
      <w:r w:rsidR="0065244E">
        <w:rPr>
          <w:noProof/>
        </w:rPr>
        <w:t>38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4.17 </w:t>
      </w:r>
      <w:r w:rsidRPr="00505945">
        <w:rPr>
          <w:noProof/>
        </w:rPr>
        <w:t>Konfigurasi Lingkungan Simulasi</w:t>
      </w:r>
      <w:r>
        <w:rPr>
          <w:noProof/>
        </w:rPr>
        <w:tab/>
      </w:r>
      <w:r>
        <w:rPr>
          <w:noProof/>
        </w:rPr>
        <w:fldChar w:fldCharType="begin"/>
      </w:r>
      <w:r>
        <w:rPr>
          <w:noProof/>
        </w:rPr>
        <w:instrText xml:space="preserve"> PAGEREF _Toc485448619 \h </w:instrText>
      </w:r>
      <w:r>
        <w:rPr>
          <w:noProof/>
        </w:rPr>
      </w:r>
      <w:r>
        <w:rPr>
          <w:noProof/>
        </w:rPr>
        <w:fldChar w:fldCharType="separate"/>
      </w:r>
      <w:r w:rsidR="0065244E">
        <w:rPr>
          <w:noProof/>
        </w:rPr>
        <w:t>41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4.18 </w:t>
      </w:r>
      <w:r w:rsidRPr="00505945">
        <w:rPr>
          <w:noProof/>
        </w:rPr>
        <w:t xml:space="preserve">Potongan kode untuk menugaskan </w:t>
      </w:r>
      <w:r w:rsidRPr="00505945">
        <w:rPr>
          <w:i/>
          <w:noProof/>
        </w:rPr>
        <w:t>node</w:t>
      </w:r>
      <w:r w:rsidRPr="00505945">
        <w:rPr>
          <w:noProof/>
        </w:rPr>
        <w:t xml:space="preserve"> sebagai </w:t>
      </w:r>
      <w:r w:rsidRPr="00505945">
        <w:rPr>
          <w:i/>
          <w:noProof/>
        </w:rPr>
        <w:t>Black hole attacker</w:t>
      </w:r>
      <w:r>
        <w:rPr>
          <w:noProof/>
        </w:rPr>
        <w:tab/>
      </w:r>
      <w:r>
        <w:rPr>
          <w:noProof/>
        </w:rPr>
        <w:fldChar w:fldCharType="begin"/>
      </w:r>
      <w:r>
        <w:rPr>
          <w:noProof/>
        </w:rPr>
        <w:instrText xml:space="preserve"> PAGEREF _Toc485448620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4.19 </w:t>
      </w:r>
      <w:r w:rsidRPr="00505945">
        <w:rPr>
          <w:noProof/>
        </w:rPr>
        <w:t xml:space="preserve">Potongan Kode untuk Mengenali </w:t>
      </w:r>
      <w:r w:rsidRPr="00505945">
        <w:rPr>
          <w:i/>
          <w:noProof/>
        </w:rPr>
        <w:t>Black Hole Attacker</w:t>
      </w:r>
      <w:r>
        <w:rPr>
          <w:noProof/>
        </w:rPr>
        <w:tab/>
      </w:r>
      <w:r>
        <w:rPr>
          <w:noProof/>
        </w:rPr>
        <w:fldChar w:fldCharType="begin"/>
      </w:r>
      <w:r>
        <w:rPr>
          <w:noProof/>
        </w:rPr>
        <w:instrText xml:space="preserve"> PAGEREF _Toc485448621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4.20 </w:t>
      </w:r>
      <w:r w:rsidRPr="00505945">
        <w:rPr>
          <w:noProof/>
        </w:rPr>
        <w:t>Inisialisasi Variabel Malicious</w:t>
      </w:r>
      <w:r>
        <w:rPr>
          <w:noProof/>
        </w:rPr>
        <w:tab/>
      </w:r>
      <w:r>
        <w:rPr>
          <w:noProof/>
        </w:rPr>
        <w:fldChar w:fldCharType="begin"/>
      </w:r>
      <w:r>
        <w:rPr>
          <w:noProof/>
        </w:rPr>
        <w:instrText xml:space="preserve"> PAGEREF _Toc485448622 \h </w:instrText>
      </w:r>
      <w:r>
        <w:rPr>
          <w:noProof/>
        </w:rPr>
      </w:r>
      <w:r>
        <w:rPr>
          <w:noProof/>
        </w:rPr>
        <w:fldChar w:fldCharType="separate"/>
      </w:r>
      <w:r w:rsidR="0065244E">
        <w:rPr>
          <w:noProof/>
        </w:rPr>
        <w:t>42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4.21 </w:t>
      </w:r>
      <w:r w:rsidRPr="00505945">
        <w:rPr>
          <w:noProof/>
        </w:rPr>
        <w:t xml:space="preserve">Potongan Kode untuk Melakukan </w:t>
      </w:r>
      <w:r w:rsidRPr="00505945">
        <w:rPr>
          <w:i/>
          <w:noProof/>
        </w:rPr>
        <w:t>Drop</w:t>
      </w:r>
      <w:r w:rsidRPr="00505945">
        <w:rPr>
          <w:noProof/>
        </w:rPr>
        <w:t xml:space="preserve"> paket</w:t>
      </w:r>
      <w:r>
        <w:rPr>
          <w:noProof/>
        </w:rPr>
        <w:tab/>
      </w:r>
      <w:r>
        <w:rPr>
          <w:noProof/>
        </w:rPr>
        <w:fldChar w:fldCharType="begin"/>
      </w:r>
      <w:r>
        <w:rPr>
          <w:noProof/>
        </w:rPr>
        <w:instrText xml:space="preserve"> PAGEREF _Toc485448623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4.22 </w:t>
      </w:r>
      <w:r w:rsidRPr="00505945">
        <w:rPr>
          <w:noProof/>
        </w:rPr>
        <w:t xml:space="preserve">Potongan Kode </w:t>
      </w:r>
      <w:r w:rsidRPr="00505945">
        <w:rPr>
          <w:i/>
          <w:noProof/>
        </w:rPr>
        <w:t>Black Hole Attacker</w:t>
      </w:r>
      <w:r w:rsidRPr="00505945">
        <w:rPr>
          <w:noProof/>
        </w:rPr>
        <w:t xml:space="preserve"> Mengirim Paket </w:t>
      </w:r>
      <w:r w:rsidRPr="00505945">
        <w:rPr>
          <w:i/>
          <w:noProof/>
        </w:rPr>
        <w:t>Reply</w:t>
      </w:r>
      <w:r>
        <w:rPr>
          <w:noProof/>
        </w:rPr>
        <w:tab/>
      </w:r>
      <w:r>
        <w:rPr>
          <w:noProof/>
        </w:rPr>
        <w:fldChar w:fldCharType="begin"/>
      </w:r>
      <w:r>
        <w:rPr>
          <w:noProof/>
        </w:rPr>
        <w:instrText xml:space="preserve"> PAGEREF _Toc485448624 \h </w:instrText>
      </w:r>
      <w:r>
        <w:rPr>
          <w:noProof/>
        </w:rPr>
      </w:r>
      <w:r>
        <w:rPr>
          <w:noProof/>
        </w:rPr>
        <w:fldChar w:fldCharType="separate"/>
      </w:r>
      <w:r w:rsidR="0065244E">
        <w:rPr>
          <w:noProof/>
        </w:rPr>
        <w:t>43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4.23 </w:t>
      </w:r>
      <w:r w:rsidRPr="00505945">
        <w:rPr>
          <w:noProof/>
        </w:rPr>
        <w:t xml:space="preserve">Potongan Kode untuk Menugaskan </w:t>
      </w:r>
      <w:r w:rsidRPr="00505945">
        <w:rPr>
          <w:i/>
          <w:noProof/>
        </w:rPr>
        <w:t>Node</w:t>
      </w:r>
      <w:r w:rsidRPr="00505945">
        <w:rPr>
          <w:noProof/>
        </w:rPr>
        <w:t xml:space="preserve"> sebagai </w:t>
      </w:r>
      <w:r w:rsidRPr="00505945">
        <w:rPr>
          <w:i/>
          <w:noProof/>
        </w:rPr>
        <w:t>Worm Hole Attacker</w:t>
      </w:r>
      <w:r>
        <w:rPr>
          <w:noProof/>
        </w:rPr>
        <w:tab/>
      </w:r>
      <w:r>
        <w:rPr>
          <w:noProof/>
        </w:rPr>
        <w:fldChar w:fldCharType="begin"/>
      </w:r>
      <w:r>
        <w:rPr>
          <w:noProof/>
        </w:rPr>
        <w:instrText xml:space="preserve"> PAGEREF _Toc485448625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4.24 </w:t>
      </w:r>
      <w:r w:rsidRPr="00505945">
        <w:rPr>
          <w:noProof/>
        </w:rPr>
        <w:t xml:space="preserve">Potongan Kode untuk Mengenali </w:t>
      </w:r>
      <w:r w:rsidRPr="00505945">
        <w:rPr>
          <w:i/>
          <w:noProof/>
        </w:rPr>
        <w:t>Worm Hole Attacker</w:t>
      </w:r>
      <w:r>
        <w:rPr>
          <w:noProof/>
        </w:rPr>
        <w:tab/>
      </w:r>
      <w:r>
        <w:rPr>
          <w:noProof/>
        </w:rPr>
        <w:fldChar w:fldCharType="begin"/>
      </w:r>
      <w:r>
        <w:rPr>
          <w:noProof/>
        </w:rPr>
        <w:instrText xml:space="preserve"> PAGEREF _Toc485448626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4.25 </w:t>
      </w:r>
      <w:r w:rsidRPr="00505945">
        <w:rPr>
          <w:noProof/>
        </w:rPr>
        <w:t>Inisialisasi Variabel Worm</w:t>
      </w:r>
      <w:r>
        <w:rPr>
          <w:noProof/>
        </w:rPr>
        <w:tab/>
      </w:r>
      <w:r>
        <w:rPr>
          <w:noProof/>
        </w:rPr>
        <w:fldChar w:fldCharType="begin"/>
      </w:r>
      <w:r>
        <w:rPr>
          <w:noProof/>
        </w:rPr>
        <w:instrText xml:space="preserve"> PAGEREF _Toc485448627 \h </w:instrText>
      </w:r>
      <w:r>
        <w:rPr>
          <w:noProof/>
        </w:rPr>
      </w:r>
      <w:r>
        <w:rPr>
          <w:noProof/>
        </w:rPr>
        <w:fldChar w:fldCharType="separate"/>
      </w:r>
      <w:r w:rsidR="0065244E">
        <w:rPr>
          <w:noProof/>
        </w:rPr>
        <w:t>44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4.26 </w:t>
      </w:r>
      <w:r w:rsidRPr="00505945">
        <w:rPr>
          <w:noProof/>
        </w:rPr>
        <w:t xml:space="preserve">Potongan Kode untuk Mengirim Paket </w:t>
      </w:r>
      <w:r w:rsidRPr="00505945">
        <w:rPr>
          <w:i/>
          <w:noProof/>
        </w:rPr>
        <w:t>Reply</w:t>
      </w:r>
      <w:r w:rsidRPr="00505945">
        <w:rPr>
          <w:noProof/>
        </w:rPr>
        <w:t xml:space="preserve"> dan Memodifikasi Paket yang Diterima</w:t>
      </w:r>
      <w:r>
        <w:rPr>
          <w:noProof/>
        </w:rPr>
        <w:tab/>
      </w:r>
      <w:r>
        <w:rPr>
          <w:noProof/>
        </w:rPr>
        <w:fldChar w:fldCharType="begin"/>
      </w:r>
      <w:r>
        <w:rPr>
          <w:noProof/>
        </w:rPr>
        <w:instrText xml:space="preserve"> PAGEREF _Toc485448628 \h </w:instrText>
      </w:r>
      <w:r>
        <w:rPr>
          <w:noProof/>
        </w:rPr>
      </w:r>
      <w:r>
        <w:rPr>
          <w:noProof/>
        </w:rPr>
        <w:fldChar w:fldCharType="separate"/>
      </w:r>
      <w:r w:rsidR="0065244E">
        <w:rPr>
          <w:noProof/>
        </w:rPr>
        <w:t>45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4.27 </w:t>
      </w:r>
      <w:r w:rsidRPr="00505945">
        <w:rPr>
          <w:noProof/>
        </w:rPr>
        <w:t>Pseudocode untuk Menghitung PDR</w:t>
      </w:r>
      <w:r>
        <w:rPr>
          <w:noProof/>
        </w:rPr>
        <w:tab/>
      </w:r>
      <w:r>
        <w:rPr>
          <w:noProof/>
        </w:rPr>
        <w:fldChar w:fldCharType="begin"/>
      </w:r>
      <w:r>
        <w:rPr>
          <w:noProof/>
        </w:rPr>
        <w:instrText xml:space="preserve"> PAGEREF _Toc485448629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4.28 </w:t>
      </w:r>
      <w:r w:rsidRPr="00505945">
        <w:rPr>
          <w:noProof/>
        </w:rPr>
        <w:t>Perintah Pengeksekusian Skrip awk PDR</w:t>
      </w:r>
      <w:r>
        <w:rPr>
          <w:noProof/>
        </w:rPr>
        <w:tab/>
      </w:r>
      <w:r>
        <w:rPr>
          <w:noProof/>
        </w:rPr>
        <w:fldChar w:fldCharType="begin"/>
      </w:r>
      <w:r>
        <w:rPr>
          <w:noProof/>
        </w:rPr>
        <w:instrText xml:space="preserve"> PAGEREF _Toc485448630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4.29 </w:t>
      </w:r>
      <w:r w:rsidRPr="00505945">
        <w:rPr>
          <w:i/>
          <w:noProof/>
        </w:rPr>
        <w:t>Output</w:t>
      </w:r>
      <w:r w:rsidRPr="00505945">
        <w:rPr>
          <w:noProof/>
        </w:rPr>
        <w:t xml:space="preserve"> Skrip awk PDR</w:t>
      </w:r>
      <w:r>
        <w:rPr>
          <w:noProof/>
        </w:rPr>
        <w:tab/>
      </w:r>
      <w:r>
        <w:rPr>
          <w:noProof/>
        </w:rPr>
        <w:fldChar w:fldCharType="begin"/>
      </w:r>
      <w:r>
        <w:rPr>
          <w:noProof/>
        </w:rPr>
        <w:instrText xml:space="preserve"> PAGEREF _Toc485448631 \h </w:instrText>
      </w:r>
      <w:r>
        <w:rPr>
          <w:noProof/>
        </w:rPr>
      </w:r>
      <w:r>
        <w:rPr>
          <w:noProof/>
        </w:rPr>
        <w:fldChar w:fldCharType="separate"/>
      </w:r>
      <w:r w:rsidR="0065244E">
        <w:rPr>
          <w:noProof/>
        </w:rPr>
        <w:t>46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4.30 </w:t>
      </w:r>
      <w:r w:rsidRPr="00505945">
        <w:rPr>
          <w:noProof/>
        </w:rPr>
        <w:t>Pseudocode untuk Menghitung E2E</w:t>
      </w:r>
      <w:r>
        <w:rPr>
          <w:noProof/>
        </w:rPr>
        <w:tab/>
      </w:r>
      <w:r>
        <w:rPr>
          <w:noProof/>
        </w:rPr>
        <w:fldChar w:fldCharType="begin"/>
      </w:r>
      <w:r>
        <w:rPr>
          <w:noProof/>
        </w:rPr>
        <w:instrText xml:space="preserve"> PAGEREF _Toc485448632 \h </w:instrText>
      </w:r>
      <w:r>
        <w:rPr>
          <w:noProof/>
        </w:rPr>
      </w:r>
      <w:r>
        <w:rPr>
          <w:noProof/>
        </w:rPr>
        <w:fldChar w:fldCharType="separate"/>
      </w:r>
      <w:r w:rsidR="0065244E">
        <w:rPr>
          <w:noProof/>
        </w:rPr>
        <w:t>47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4.31 </w:t>
      </w:r>
      <w:r w:rsidRPr="00505945">
        <w:rPr>
          <w:noProof/>
        </w:rPr>
        <w:t>Perintah Pengeksekusian Skrip awk E2E</w:t>
      </w:r>
      <w:r>
        <w:rPr>
          <w:noProof/>
        </w:rPr>
        <w:tab/>
      </w:r>
      <w:r>
        <w:rPr>
          <w:noProof/>
        </w:rPr>
        <w:fldChar w:fldCharType="begin"/>
      </w:r>
      <w:r>
        <w:rPr>
          <w:noProof/>
        </w:rPr>
        <w:instrText xml:space="preserve"> PAGEREF _Toc485448633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4.32 </w:t>
      </w:r>
      <w:r w:rsidRPr="00505945">
        <w:rPr>
          <w:i/>
          <w:noProof/>
        </w:rPr>
        <w:t>Output</w:t>
      </w:r>
      <w:r w:rsidRPr="00505945">
        <w:rPr>
          <w:noProof/>
        </w:rPr>
        <w:t xml:space="preserve"> Skrip awk E2E</w:t>
      </w:r>
      <w:r>
        <w:rPr>
          <w:noProof/>
        </w:rPr>
        <w:tab/>
      </w:r>
      <w:r>
        <w:rPr>
          <w:noProof/>
        </w:rPr>
        <w:fldChar w:fldCharType="begin"/>
      </w:r>
      <w:r>
        <w:rPr>
          <w:noProof/>
        </w:rPr>
        <w:instrText xml:space="preserve"> PAGEREF _Toc485448634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4.33 </w:t>
      </w:r>
      <w:r w:rsidRPr="00505945">
        <w:rPr>
          <w:noProof/>
        </w:rPr>
        <w:t>Pseudocode untuk Menghitung RO</w:t>
      </w:r>
      <w:r>
        <w:rPr>
          <w:noProof/>
        </w:rPr>
        <w:tab/>
      </w:r>
      <w:r>
        <w:rPr>
          <w:noProof/>
        </w:rPr>
        <w:fldChar w:fldCharType="begin"/>
      </w:r>
      <w:r>
        <w:rPr>
          <w:noProof/>
        </w:rPr>
        <w:instrText xml:space="preserve"> PAGEREF _Toc485448635 \h </w:instrText>
      </w:r>
      <w:r>
        <w:rPr>
          <w:noProof/>
        </w:rPr>
      </w:r>
      <w:r>
        <w:rPr>
          <w:noProof/>
        </w:rPr>
        <w:fldChar w:fldCharType="separate"/>
      </w:r>
      <w:r w:rsidR="0065244E">
        <w:rPr>
          <w:noProof/>
        </w:rPr>
        <w:t>48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4.34 </w:t>
      </w:r>
      <w:r w:rsidRPr="00505945">
        <w:rPr>
          <w:noProof/>
        </w:rPr>
        <w:t>Perintah Pengeksekusian Skrip awk RO</w:t>
      </w:r>
      <w:r>
        <w:rPr>
          <w:noProof/>
        </w:rPr>
        <w:tab/>
      </w:r>
      <w:r>
        <w:rPr>
          <w:noProof/>
        </w:rPr>
        <w:fldChar w:fldCharType="begin"/>
      </w:r>
      <w:r>
        <w:rPr>
          <w:noProof/>
        </w:rPr>
        <w:instrText xml:space="preserve"> PAGEREF _Toc485448636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4.35 </w:t>
      </w:r>
      <w:r w:rsidRPr="00505945">
        <w:rPr>
          <w:i/>
          <w:noProof/>
        </w:rPr>
        <w:t>Output</w:t>
      </w:r>
      <w:r w:rsidRPr="00505945">
        <w:rPr>
          <w:noProof/>
        </w:rPr>
        <w:t xml:space="preserve"> Skrip awk RO</w:t>
      </w:r>
      <w:r>
        <w:rPr>
          <w:noProof/>
        </w:rPr>
        <w:tab/>
      </w:r>
      <w:r>
        <w:rPr>
          <w:noProof/>
        </w:rPr>
        <w:fldChar w:fldCharType="begin"/>
      </w:r>
      <w:r>
        <w:rPr>
          <w:noProof/>
        </w:rPr>
        <w:instrText xml:space="preserve"> PAGEREF _Toc485448637 \h </w:instrText>
      </w:r>
      <w:r>
        <w:rPr>
          <w:noProof/>
        </w:rPr>
      </w:r>
      <w:r>
        <w:rPr>
          <w:noProof/>
        </w:rPr>
        <w:fldChar w:fldCharType="separate"/>
      </w:r>
      <w:r w:rsidR="0065244E">
        <w:rPr>
          <w:noProof/>
        </w:rPr>
        <w:t>49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_Toc485448638 \h </w:instrText>
      </w:r>
      <w:r>
        <w:rPr>
          <w:noProof/>
        </w:rPr>
      </w:r>
      <w:r>
        <w:rPr>
          <w:noProof/>
        </w:rPr>
        <w:fldChar w:fldCharType="separate"/>
      </w:r>
      <w:r w:rsidR="0065244E">
        <w:rPr>
          <w:noProof/>
        </w:rPr>
        <w:t>53</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_Toc485448639 \h </w:instrText>
      </w:r>
      <w:r>
        <w:rPr>
          <w:noProof/>
        </w:rPr>
      </w:r>
      <w:r>
        <w:rPr>
          <w:noProof/>
        </w:rPr>
        <w:fldChar w:fldCharType="separate"/>
      </w:r>
      <w:r w:rsidR="0065244E">
        <w:rPr>
          <w:noProof/>
        </w:rPr>
        <w:t>54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5.3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_Toc485448640 \h </w:instrText>
      </w:r>
      <w:r>
        <w:rPr>
          <w:noProof/>
        </w:rPr>
      </w:r>
      <w:r>
        <w:rPr>
          <w:noProof/>
        </w:rPr>
        <w:fldChar w:fldCharType="separate"/>
      </w:r>
      <w:r w:rsidR="0065244E">
        <w:rPr>
          <w:noProof/>
        </w:rPr>
        <w:t>55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_Toc485448641 \h </w:instrText>
      </w:r>
      <w:r>
        <w:rPr>
          <w:noProof/>
        </w:rPr>
      </w:r>
      <w:r>
        <w:rPr>
          <w:noProof/>
        </w:rPr>
        <w:fldChar w:fldCharType="separate"/>
      </w:r>
      <w:r w:rsidR="0065244E">
        <w:rPr>
          <w:noProof/>
        </w:rPr>
        <w:t>57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_Toc485448642 \h </w:instrText>
      </w:r>
      <w:r>
        <w:rPr>
          <w:noProof/>
        </w:rPr>
      </w:r>
      <w:r>
        <w:rPr>
          <w:noProof/>
        </w:rPr>
        <w:fldChar w:fldCharType="separate"/>
      </w:r>
      <w:r w:rsidR="0065244E">
        <w:rPr>
          <w:noProof/>
        </w:rPr>
        <w:t>58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5.6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_Toc485448643 \h </w:instrText>
      </w:r>
      <w:r>
        <w:rPr>
          <w:noProof/>
        </w:rPr>
      </w:r>
      <w:r>
        <w:rPr>
          <w:noProof/>
        </w:rPr>
        <w:fldChar w:fldCharType="separate"/>
      </w:r>
      <w:r w:rsidR="0065244E">
        <w:rPr>
          <w:noProof/>
        </w:rPr>
        <w:t>59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lastRenderedPageBreak/>
        <w:t xml:space="preserve">Gambar 5.7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_Toc485448644 \h </w:instrText>
      </w:r>
      <w:r>
        <w:rPr>
          <w:noProof/>
        </w:rPr>
      </w:r>
      <w:r>
        <w:rPr>
          <w:noProof/>
        </w:rPr>
        <w:fldChar w:fldCharType="separate"/>
      </w:r>
      <w:r w:rsidR="0065244E">
        <w:rPr>
          <w:noProof/>
        </w:rPr>
        <w:t>60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_Toc485448645 \h </w:instrText>
      </w:r>
      <w:r>
        <w:rPr>
          <w:noProof/>
        </w:rPr>
      </w:r>
      <w:r>
        <w:rPr>
          <w:noProof/>
        </w:rPr>
        <w:fldChar w:fldCharType="separate"/>
      </w:r>
      <w:r w:rsidR="0065244E">
        <w:rPr>
          <w:noProof/>
        </w:rPr>
        <w:t>61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5.9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Grid</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_Toc485448646 \h </w:instrText>
      </w:r>
      <w:r>
        <w:rPr>
          <w:noProof/>
        </w:rPr>
      </w:r>
      <w:r>
        <w:rPr>
          <w:noProof/>
        </w:rPr>
        <w:fldChar w:fldCharType="separate"/>
      </w:r>
      <w:r w:rsidR="0065244E">
        <w:rPr>
          <w:noProof/>
        </w:rPr>
        <w:t>62</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5.10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_Toc485448647 \h </w:instrText>
      </w:r>
      <w:r>
        <w:rPr>
          <w:noProof/>
        </w:rPr>
      </w:r>
      <w:r>
        <w:rPr>
          <w:noProof/>
        </w:rPr>
        <w:fldChar w:fldCharType="separate"/>
      </w:r>
      <w:r w:rsidR="0065244E">
        <w:rPr>
          <w:noProof/>
        </w:rPr>
        <w:t>64</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5.11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_Toc485448648 \h </w:instrText>
      </w:r>
      <w:r>
        <w:rPr>
          <w:noProof/>
        </w:rPr>
      </w:r>
      <w:r>
        <w:rPr>
          <w:noProof/>
        </w:rPr>
        <w:fldChar w:fldCharType="separate"/>
      </w:r>
      <w:r w:rsidR="0065244E">
        <w:rPr>
          <w:noProof/>
        </w:rPr>
        <w:t>65</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5.12 </w:t>
      </w:r>
      <w:r w:rsidRPr="00505945">
        <w:rPr>
          <w:noProof/>
        </w:rPr>
        <w:t xml:space="preserve">Grafik PDR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_Toc485448649 \h </w:instrText>
      </w:r>
      <w:r>
        <w:rPr>
          <w:noProof/>
        </w:rPr>
      </w:r>
      <w:r>
        <w:rPr>
          <w:noProof/>
        </w:rPr>
        <w:fldChar w:fldCharType="separate"/>
      </w:r>
      <w:r w:rsidR="0065244E">
        <w:rPr>
          <w:noProof/>
        </w:rPr>
        <w:t>66</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5.13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_Toc485448650 \h </w:instrText>
      </w:r>
      <w:r>
        <w:rPr>
          <w:noProof/>
        </w:rPr>
      </w:r>
      <w:r>
        <w:rPr>
          <w:noProof/>
        </w:rPr>
        <w:fldChar w:fldCharType="separate"/>
      </w:r>
      <w:r w:rsidR="0065244E">
        <w:rPr>
          <w:noProof/>
        </w:rPr>
        <w:t>67</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5.14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_Toc485448651 \h </w:instrText>
      </w:r>
      <w:r>
        <w:rPr>
          <w:noProof/>
        </w:rPr>
      </w:r>
      <w:r>
        <w:rPr>
          <w:noProof/>
        </w:rPr>
        <w:fldChar w:fldCharType="separate"/>
      </w:r>
      <w:r w:rsidR="0065244E">
        <w:rPr>
          <w:noProof/>
        </w:rPr>
        <w:t>68</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5.15 </w:t>
      </w:r>
      <w:r w:rsidRPr="00505945">
        <w:rPr>
          <w:noProof/>
        </w:rPr>
        <w:t xml:space="preserve">Grafik E2E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_Toc485448652 \h </w:instrText>
      </w:r>
      <w:r>
        <w:rPr>
          <w:noProof/>
        </w:rPr>
      </w:r>
      <w:r>
        <w:rPr>
          <w:noProof/>
        </w:rPr>
        <w:fldChar w:fldCharType="separate"/>
      </w:r>
      <w:r w:rsidR="0065244E">
        <w:rPr>
          <w:noProof/>
        </w:rPr>
        <w:t>69</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5.16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30 </w:t>
      </w:r>
      <w:r w:rsidRPr="00505945">
        <w:rPr>
          <w:i/>
          <w:noProof/>
        </w:rPr>
        <w:t>Node</w:t>
      </w:r>
      <w:r>
        <w:rPr>
          <w:noProof/>
        </w:rPr>
        <w:tab/>
      </w:r>
      <w:r>
        <w:rPr>
          <w:noProof/>
        </w:rPr>
        <w:fldChar w:fldCharType="begin"/>
      </w:r>
      <w:r>
        <w:rPr>
          <w:noProof/>
        </w:rPr>
        <w:instrText xml:space="preserve"> PAGEREF _Toc485448653 \h </w:instrText>
      </w:r>
      <w:r>
        <w:rPr>
          <w:noProof/>
        </w:rPr>
      </w:r>
      <w:r>
        <w:rPr>
          <w:noProof/>
        </w:rPr>
        <w:fldChar w:fldCharType="separate"/>
      </w:r>
      <w:r w:rsidR="0065244E">
        <w:rPr>
          <w:noProof/>
        </w:rPr>
        <w:t>70</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5.17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40 </w:t>
      </w:r>
      <w:r w:rsidRPr="00505945">
        <w:rPr>
          <w:i/>
          <w:noProof/>
        </w:rPr>
        <w:t>Node</w:t>
      </w:r>
      <w:r>
        <w:rPr>
          <w:noProof/>
        </w:rPr>
        <w:tab/>
      </w:r>
      <w:r>
        <w:rPr>
          <w:noProof/>
        </w:rPr>
        <w:fldChar w:fldCharType="begin"/>
      </w:r>
      <w:r>
        <w:rPr>
          <w:noProof/>
        </w:rPr>
        <w:instrText xml:space="preserve"> PAGEREF _Toc485448654 \h </w:instrText>
      </w:r>
      <w:r>
        <w:rPr>
          <w:noProof/>
        </w:rPr>
      </w:r>
      <w:r>
        <w:rPr>
          <w:noProof/>
        </w:rPr>
        <w:fldChar w:fldCharType="separate"/>
      </w:r>
      <w:r w:rsidR="0065244E">
        <w:rPr>
          <w:noProof/>
        </w:rPr>
        <w:t>71</w:t>
      </w:r>
      <w:r>
        <w:rPr>
          <w:noProof/>
        </w:rPr>
        <w:fldChar w:fldCharType="end"/>
      </w:r>
    </w:p>
    <w:p w:rsidR="00054476" w:rsidRDefault="00054476">
      <w:pPr>
        <w:pStyle w:val="TableofFigures"/>
        <w:tabs>
          <w:tab w:val="right" w:leader="dot" w:pos="5802"/>
        </w:tabs>
        <w:rPr>
          <w:rFonts w:asciiTheme="minorHAnsi" w:eastAsiaTheme="minorEastAsia" w:hAnsiTheme="minorHAnsi" w:cstheme="minorBidi"/>
          <w:noProof/>
          <w:lang w:eastAsia="id-ID"/>
        </w:rPr>
      </w:pPr>
      <w:r>
        <w:rPr>
          <w:noProof/>
        </w:rPr>
        <w:t xml:space="preserve">Gambar 5.18 </w:t>
      </w:r>
      <w:r w:rsidRPr="00505945">
        <w:rPr>
          <w:noProof/>
        </w:rPr>
        <w:t xml:space="preserve">Grafik RO terhadap Banyak </w:t>
      </w:r>
      <w:r w:rsidRPr="00505945">
        <w:rPr>
          <w:i/>
          <w:noProof/>
        </w:rPr>
        <w:t>Malicious Node</w:t>
      </w:r>
      <w:r w:rsidRPr="00505945">
        <w:rPr>
          <w:noProof/>
        </w:rPr>
        <w:t xml:space="preserve"> dan Variasi Serangannya pada Skenario </w:t>
      </w:r>
      <w:r w:rsidRPr="00505945">
        <w:rPr>
          <w:i/>
          <w:noProof/>
        </w:rPr>
        <w:t>Real</w:t>
      </w:r>
      <w:r w:rsidRPr="00505945">
        <w:rPr>
          <w:noProof/>
        </w:rPr>
        <w:t xml:space="preserve"> 50 </w:t>
      </w:r>
      <w:r w:rsidRPr="00505945">
        <w:rPr>
          <w:i/>
          <w:noProof/>
        </w:rPr>
        <w:t>Node</w:t>
      </w:r>
      <w:r>
        <w:rPr>
          <w:noProof/>
        </w:rPr>
        <w:tab/>
      </w:r>
      <w:r>
        <w:rPr>
          <w:noProof/>
        </w:rPr>
        <w:fldChar w:fldCharType="begin"/>
      </w:r>
      <w:r>
        <w:rPr>
          <w:noProof/>
        </w:rPr>
        <w:instrText xml:space="preserve"> PAGEREF _Toc485448655 \h </w:instrText>
      </w:r>
      <w:r>
        <w:rPr>
          <w:noProof/>
        </w:rPr>
      </w:r>
      <w:r>
        <w:rPr>
          <w:noProof/>
        </w:rPr>
        <w:fldChar w:fldCharType="separate"/>
      </w:r>
      <w:r w:rsidR="0065244E">
        <w:rPr>
          <w:noProof/>
        </w:rPr>
        <w:t>72</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85131147"/>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4B6271" w:rsidRDefault="007D06E1">
      <w:pPr>
        <w:pStyle w:val="TableofFigures"/>
        <w:tabs>
          <w:tab w:val="right" w:leader="dot" w:pos="5802"/>
        </w:tabs>
        <w:rPr>
          <w:rFonts w:asciiTheme="minorHAnsi" w:eastAsiaTheme="minorEastAsia" w:hAnsiTheme="minorHAnsi" w:cstheme="minorBidi"/>
          <w:noProof/>
          <w:lang w:eastAsia="id-ID"/>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85131287" w:history="1">
        <w:r w:rsidR="004B6271" w:rsidRPr="00552010">
          <w:rPr>
            <w:rStyle w:val="Hyperlink"/>
            <w:noProof/>
          </w:rPr>
          <w:t xml:space="preserve">Tabel 2.1 Tabel Detail Penjelasan </w:t>
        </w:r>
        <w:r w:rsidR="004B6271" w:rsidRPr="00552010">
          <w:rPr>
            <w:rStyle w:val="Hyperlink"/>
            <w:i/>
            <w:noProof/>
          </w:rPr>
          <w:t>Trace File</w:t>
        </w:r>
        <w:r w:rsidR="004B6271" w:rsidRPr="00552010">
          <w:rPr>
            <w:rStyle w:val="Hyperlink"/>
            <w:noProof/>
          </w:rPr>
          <w:t xml:space="preserve"> AODV</w:t>
        </w:r>
        <w:r w:rsidR="004B6271">
          <w:rPr>
            <w:noProof/>
            <w:webHidden/>
          </w:rPr>
          <w:tab/>
        </w:r>
        <w:r w:rsidR="004B6271">
          <w:rPr>
            <w:noProof/>
            <w:webHidden/>
          </w:rPr>
          <w:fldChar w:fldCharType="begin"/>
        </w:r>
        <w:r w:rsidR="004B6271">
          <w:rPr>
            <w:noProof/>
            <w:webHidden/>
          </w:rPr>
          <w:instrText xml:space="preserve"> PAGEREF _Toc485131287 \h </w:instrText>
        </w:r>
        <w:r w:rsidR="004B6271">
          <w:rPr>
            <w:noProof/>
            <w:webHidden/>
          </w:rPr>
        </w:r>
        <w:r w:rsidR="004B6271">
          <w:rPr>
            <w:noProof/>
            <w:webHidden/>
          </w:rPr>
          <w:fldChar w:fldCharType="separate"/>
        </w:r>
        <w:r w:rsidR="0065244E">
          <w:rPr>
            <w:noProof/>
            <w:webHidden/>
          </w:rPr>
          <w:t>15</w:t>
        </w:r>
        <w:r w:rsidR="004B6271">
          <w:rPr>
            <w:noProof/>
            <w:webHidden/>
          </w:rPr>
          <w:fldChar w:fldCharType="end"/>
        </w:r>
      </w:hyperlink>
    </w:p>
    <w:p w:rsidR="004B6271" w:rsidRDefault="002F61C9">
      <w:pPr>
        <w:pStyle w:val="TableofFigures"/>
        <w:tabs>
          <w:tab w:val="right" w:leader="dot" w:pos="5802"/>
        </w:tabs>
        <w:rPr>
          <w:rFonts w:asciiTheme="minorHAnsi" w:eastAsiaTheme="minorEastAsia" w:hAnsiTheme="minorHAnsi" w:cstheme="minorBidi"/>
          <w:noProof/>
          <w:lang w:eastAsia="id-ID"/>
        </w:rPr>
      </w:pPr>
      <w:hyperlink w:anchor="_Toc485131288" w:history="1">
        <w:r w:rsidR="004B6271" w:rsidRPr="00552010">
          <w:rPr>
            <w:rStyle w:val="Hyperlink"/>
            <w:noProof/>
          </w:rPr>
          <w:t>Tabel 3.1 Parameter Lingkungan Simulasi dengan Skenario</w:t>
        </w:r>
        <w:r w:rsidR="004B6271">
          <w:rPr>
            <w:noProof/>
            <w:webHidden/>
          </w:rPr>
          <w:tab/>
        </w:r>
        <w:r w:rsidR="004B6271">
          <w:rPr>
            <w:noProof/>
            <w:webHidden/>
          </w:rPr>
          <w:fldChar w:fldCharType="begin"/>
        </w:r>
        <w:r w:rsidR="004B6271">
          <w:rPr>
            <w:noProof/>
            <w:webHidden/>
          </w:rPr>
          <w:instrText xml:space="preserve"> PAGEREF _Toc485131288 \h </w:instrText>
        </w:r>
        <w:r w:rsidR="004B6271">
          <w:rPr>
            <w:noProof/>
            <w:webHidden/>
          </w:rPr>
        </w:r>
        <w:r w:rsidR="004B6271">
          <w:rPr>
            <w:noProof/>
            <w:webHidden/>
          </w:rPr>
          <w:fldChar w:fldCharType="separate"/>
        </w:r>
        <w:r w:rsidR="0065244E">
          <w:rPr>
            <w:noProof/>
            <w:webHidden/>
          </w:rPr>
          <w:t>25</w:t>
        </w:r>
        <w:r w:rsidR="004B6271">
          <w:rPr>
            <w:noProof/>
            <w:webHidden/>
          </w:rPr>
          <w:fldChar w:fldCharType="end"/>
        </w:r>
      </w:hyperlink>
    </w:p>
    <w:p w:rsidR="004B6271" w:rsidRDefault="002F61C9">
      <w:pPr>
        <w:pStyle w:val="TableofFigures"/>
        <w:tabs>
          <w:tab w:val="right" w:leader="dot" w:pos="5802"/>
        </w:tabs>
        <w:rPr>
          <w:rFonts w:asciiTheme="minorHAnsi" w:eastAsiaTheme="minorEastAsia" w:hAnsiTheme="minorHAnsi" w:cstheme="minorBidi"/>
          <w:noProof/>
          <w:lang w:eastAsia="id-ID"/>
        </w:rPr>
      </w:pPr>
      <w:hyperlink w:anchor="_Toc485131289" w:history="1">
        <w:r w:rsidR="004B6271" w:rsidRPr="00552010">
          <w:rPr>
            <w:rStyle w:val="Hyperlink"/>
            <w:noProof/>
          </w:rPr>
          <w:t>Tabel 5.1 Spesifikasi Perangkat yang Digunakan</w:t>
        </w:r>
        <w:r w:rsidR="004B6271">
          <w:rPr>
            <w:noProof/>
            <w:webHidden/>
          </w:rPr>
          <w:tab/>
        </w:r>
        <w:r w:rsidR="004B6271">
          <w:rPr>
            <w:noProof/>
            <w:webHidden/>
          </w:rPr>
          <w:fldChar w:fldCharType="begin"/>
        </w:r>
        <w:r w:rsidR="004B6271">
          <w:rPr>
            <w:noProof/>
            <w:webHidden/>
          </w:rPr>
          <w:instrText xml:space="preserve"> PAGEREF _Toc485131289 \h </w:instrText>
        </w:r>
        <w:r w:rsidR="004B6271">
          <w:rPr>
            <w:noProof/>
            <w:webHidden/>
          </w:rPr>
        </w:r>
        <w:r w:rsidR="004B6271">
          <w:rPr>
            <w:noProof/>
            <w:webHidden/>
          </w:rPr>
          <w:fldChar w:fldCharType="separate"/>
        </w:r>
        <w:r w:rsidR="0065244E">
          <w:rPr>
            <w:noProof/>
            <w:webHidden/>
          </w:rPr>
          <w:t>51</w:t>
        </w:r>
        <w:r w:rsidR="004B6271">
          <w:rPr>
            <w:noProof/>
            <w:webHidden/>
          </w:rPr>
          <w:fldChar w:fldCharType="end"/>
        </w:r>
      </w:hyperlink>
    </w:p>
    <w:p w:rsidR="00B7082F" w:rsidRDefault="007D06E1" w:rsidP="00446BEE">
      <w:pPr>
        <w:pStyle w:val="biasaaja"/>
        <w:rPr>
          <w:lang w:eastAsia="zh-CN"/>
        </w:rPr>
      </w:pPr>
      <w:r w:rsidRPr="00442769">
        <w:rPr>
          <w:lang w:eastAsia="zh-CN"/>
        </w:rPr>
        <w:fldChar w:fldCharType="end"/>
      </w:r>
      <w:bookmarkStart w:id="31" w:name="_Toc406706480"/>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jc w:val="center"/>
        <w:rPr>
          <w:rFonts w:eastAsia="Times New Roman"/>
          <w:b/>
          <w:i/>
          <w:lang w:val="it-IT" w:eastAsia="ja-JP"/>
        </w:rPr>
      </w:pPr>
      <w:r w:rsidRPr="00551359">
        <w:rPr>
          <w:rFonts w:eastAsia="Times New Roman"/>
          <w:b/>
          <w:i/>
          <w:lang w:val="it-IT" w:eastAsia="ja-JP"/>
        </w:rPr>
        <w:lastRenderedPageBreak/>
        <w:t>[Halaman ini sengaja dikosongkan]</w:t>
      </w: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46BEE" w:rsidRDefault="00446BEE" w:rsidP="00446BEE">
      <w:pPr>
        <w:pStyle w:val="biasaaja"/>
        <w:rPr>
          <w:lang w:eastAsia="zh-CN"/>
        </w:rPr>
      </w:pPr>
    </w:p>
    <w:p w:rsidR="0041561A" w:rsidRDefault="0041561A" w:rsidP="00DA0D4F">
      <w:pPr>
        <w:pStyle w:val="Heading1"/>
        <w:numPr>
          <w:ilvl w:val="0"/>
          <w:numId w:val="26"/>
        </w:numPr>
        <w:spacing w:before="60" w:after="240"/>
        <w:ind w:left="284" w:hanging="284"/>
        <w:sectPr w:rsidR="0041561A" w:rsidSect="004555AE">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fmt="lowerRoman" w:start="1"/>
          <w:cols w:space="708"/>
          <w:titlePg/>
          <w:docGrid w:linePitch="360"/>
        </w:sectPr>
      </w:pPr>
    </w:p>
    <w:p w:rsidR="007D06E1" w:rsidRPr="00DB3E11" w:rsidRDefault="007D06E1" w:rsidP="00DB3E11">
      <w:pPr>
        <w:pStyle w:val="Heading1"/>
        <w:ind w:hanging="567"/>
      </w:pPr>
      <w:bookmarkStart w:id="32" w:name="_Toc485131148"/>
      <w:r w:rsidRPr="00DB3E11">
        <w:lastRenderedPageBreak/>
        <w:t>BAB I</w:t>
      </w:r>
      <w:bookmarkStart w:id="33" w:name="_Toc263602515"/>
      <w:bookmarkStart w:id="34" w:name="_Toc297322779"/>
      <w:r w:rsidRPr="00DB3E11">
        <w:t xml:space="preserve"> </w:t>
      </w:r>
      <w:r w:rsidRPr="00DB3E11">
        <w:br/>
        <w:t>PENDAHULUAN</w:t>
      </w:r>
      <w:bookmarkEnd w:id="31"/>
      <w:bookmarkEnd w:id="32"/>
      <w:bookmarkEnd w:id="33"/>
      <w:bookmarkEnd w:id="34"/>
    </w:p>
    <w:p w:rsidR="007D06E1" w:rsidRPr="003157DE" w:rsidRDefault="007D06E1" w:rsidP="001620D9">
      <w:pPr>
        <w:pStyle w:val="Heading2"/>
        <w:spacing w:before="200"/>
        <w:ind w:left="567" w:hanging="567"/>
        <w:jc w:val="both"/>
      </w:pPr>
      <w:bookmarkStart w:id="35" w:name="_Toc358965453"/>
      <w:bookmarkStart w:id="36" w:name="_Toc365962974"/>
      <w:bookmarkStart w:id="37" w:name="_Toc371760990"/>
      <w:bookmarkStart w:id="38" w:name="_Toc371761133"/>
      <w:bookmarkStart w:id="39" w:name="_Toc377600073"/>
      <w:bookmarkStart w:id="40" w:name="_Toc485131149"/>
      <w:r w:rsidRPr="003157DE">
        <w:t>Latar Belakan</w:t>
      </w:r>
      <w:bookmarkEnd w:id="35"/>
      <w:bookmarkEnd w:id="36"/>
      <w:bookmarkEnd w:id="37"/>
      <w:bookmarkEnd w:id="38"/>
      <w:bookmarkEnd w:id="39"/>
      <w:r w:rsidR="00993FF6">
        <w:t>g</w:t>
      </w:r>
      <w:bookmarkEnd w:id="40"/>
    </w:p>
    <w:p w:rsidR="007D06E1" w:rsidRPr="00852480" w:rsidRDefault="007D06E1" w:rsidP="007D06E1"/>
    <w:p w:rsidR="008D7FD8" w:rsidRPr="0088024C" w:rsidRDefault="00464D9F" w:rsidP="00033151">
      <w:pPr>
        <w:ind w:firstLine="567"/>
        <w:jc w:val="both"/>
      </w:pPr>
      <w:bookmarkStart w:id="41" w:name="_Toc358965456"/>
      <w:bookmarkStart w:id="42" w:name="_Toc365962977"/>
      <w:bookmarkStart w:id="43" w:name="_Toc371760993"/>
      <w:bookmarkStart w:id="44" w:name="_Toc371761136"/>
      <w:bookmarkStart w:id="45" w:name="_Toc377600076"/>
      <w:bookmarkStart w:id="46" w:name="_Toc358965454"/>
      <w:bookmarkStart w:id="47" w:name="_Toc365962975"/>
      <w:bookmarkStart w:id="48" w:name="_Toc371760991"/>
      <w:bookmarkStart w:id="49" w:name="_Toc371761134"/>
      <w:bookmarkStart w:id="50" w:name="_Toc377600074"/>
      <w:r>
        <w:t>Vehicular Ad-hoc Network (VANET) merupakan salah satu teknologi yang saat ini banyak dikembangkan di berbagai negara</w:t>
      </w:r>
      <w:r w:rsidR="0007133C">
        <w:rPr>
          <w:lang w:val="en-US"/>
        </w:rPr>
        <w:t>.</w:t>
      </w:r>
      <w:r w:rsidR="00D3239D">
        <w:t xml:space="preserve"> VANET menggunakan jaringan </w:t>
      </w:r>
      <w:r w:rsidR="00D3239D" w:rsidRPr="00D3239D">
        <w:rPr>
          <w:i/>
        </w:rPr>
        <w:t>wireless</w:t>
      </w:r>
      <w:r w:rsidR="00D3239D">
        <w:t xml:space="preserve"> </w:t>
      </w:r>
      <w:r w:rsidR="007506B4">
        <w:t xml:space="preserve">berbasis </w:t>
      </w:r>
      <w:r w:rsidR="007506B4" w:rsidRPr="007506B4">
        <w:rPr>
          <w:i/>
        </w:rPr>
        <w:t xml:space="preserve">ad </w:t>
      </w:r>
      <w:r w:rsidR="00D3239D" w:rsidRPr="007506B4">
        <w:rPr>
          <w:i/>
        </w:rPr>
        <w:t>hoc</w:t>
      </w:r>
      <w:r w:rsidR="00D3239D">
        <w:t xml:space="preserve"> pada likungan yang dinamis, sehingga rentan terjadi serangan.</w:t>
      </w:r>
      <w:r w:rsidR="00B43BFB">
        <w:t xml:space="preserve"> Terdapat beberapa area riset dalam teknologi VANET, </w:t>
      </w:r>
      <w:r w:rsidR="00075223">
        <w:t xml:space="preserve">diantaranya adalah </w:t>
      </w:r>
      <w:r w:rsidR="00075223" w:rsidRPr="00075223">
        <w:rPr>
          <w:i/>
        </w:rPr>
        <w:t>routing protocol</w:t>
      </w:r>
      <w:r w:rsidR="006D37CA">
        <w:t xml:space="preserve"> dan sekuritas</w:t>
      </w:r>
      <w:r w:rsidR="00A47084">
        <w:t xml:space="preserve"> </w:t>
      </w:r>
      <w:r w:rsidR="00A47084">
        <w:fldChar w:fldCharType="begin"/>
      </w:r>
      <w:r w:rsidR="00411B76">
        <w:instrText xml:space="preserve"> ADDIN ZOTERO_ITEM CSL_CITATION {"citationID":"2d9skm2k96","properties":{"formattedCitation":"[1]","plainCitation":"[1]"},"citationItems":[{"id":7,"uris":["http://zotero.org/users/local/qslOKPuo/items/B8N7QW3J"],"uri":["http://zotero.org/users/local/qslOKPuo/items/B8N7QW3J"],"itemData":{"id":7,"type":"paper-conference","title":"Research on Vehicular Ad Hoc Networks","container-title":"2009 Chinese Control and Decision Conference","page":"4430-4435","source":"IEEE Xplore","event":"2009 Chinese Control and Decision Conference","abstract":"Vehicular ad hoc networks is a kind of special wireless ad hoc network, which has the characteristics of high node mobility and fast topology changes. The vehicular networks can provide wide variety of services, range from safety-related warning systems to improved navigation mechanisms as well as information and entertainment applications. So a lot of work and research is being conducted to study problems of related to the vehicular communications. These problems include network architecture, protocols for physical and link layers, routing algorithms, as well as security issues. In this article we provide a review for the researches related to vehicular ad hoc networks.","DOI":"10.1109/CCDC.2009.5192343","author":[{"family":"Liu","given":"Yue"},{"family":"Bi","given":"J."},{"family":"Yang","given":"Ju"}],"issued":{"date-parts":[["2009",6]]}}}],"schema":"https://github.com/citation-style-language/schema/raw/master/csl-citation.json"} </w:instrText>
      </w:r>
      <w:r w:rsidR="00A47084">
        <w:fldChar w:fldCharType="separate"/>
      </w:r>
      <w:r w:rsidR="00411B76" w:rsidRPr="00411B76">
        <w:t>[1]</w:t>
      </w:r>
      <w:r w:rsidR="00A47084">
        <w:fldChar w:fldCharType="end"/>
      </w:r>
      <w:r w:rsidR="00075223">
        <w:t>.</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0D4602">
        <w:rPr>
          <w:i/>
        </w:rPr>
        <w:t>Black hole</w:t>
      </w:r>
      <w:r w:rsidR="005359EE">
        <w:t xml:space="preserve"> dan </w:t>
      </w:r>
      <w:r w:rsidR="000D4602">
        <w:rPr>
          <w:i/>
        </w:rPr>
        <w:t>Worm hole</w:t>
      </w:r>
      <w:r w:rsidR="005359EE" w:rsidRPr="005359EE">
        <w:rPr>
          <w:i/>
        </w:rPr>
        <w:t xml:space="preserve"> attack</w:t>
      </w:r>
      <w:r w:rsidR="005359EE">
        <w:rPr>
          <w:i/>
        </w:rPr>
        <w:t>.</w:t>
      </w:r>
    </w:p>
    <w:p w:rsidR="0007133C" w:rsidRPr="00B605BE" w:rsidRDefault="000D4602" w:rsidP="007D06E1">
      <w:pPr>
        <w:ind w:firstLine="709"/>
        <w:jc w:val="both"/>
        <w:rPr>
          <w:lang w:val="en-US"/>
        </w:rPr>
      </w:pPr>
      <w:r>
        <w:rPr>
          <w:i/>
        </w:rPr>
        <w:t>Black hole</w:t>
      </w:r>
      <w:r w:rsidR="009F4478">
        <w:rPr>
          <w:i/>
        </w:rPr>
        <w:t xml:space="preserve"> attack </w:t>
      </w:r>
      <w:r w:rsidR="009F4478" w:rsidRPr="009F4478">
        <w:t>merupakan</w:t>
      </w:r>
      <w:r w:rsidR="009F4478">
        <w:t xml:space="preserve"> serangan dimana </w:t>
      </w:r>
      <w:r w:rsidR="009F4478" w:rsidRPr="003A6D82">
        <w:rPr>
          <w:i/>
        </w:rPr>
        <w:t>malicious node</w:t>
      </w:r>
      <w:r w:rsidR="009F4478">
        <w:t xml:space="preserve"> selalu melakukan </w:t>
      </w:r>
      <w:r w:rsidR="009F4478" w:rsidRPr="008F3A42">
        <w:rPr>
          <w:i/>
        </w:rPr>
        <w:t>drop</w:t>
      </w:r>
      <w:r w:rsidR="009F4478">
        <w:t xml:space="preserve"> pada paket yang diterimanya dan membalas pada </w:t>
      </w:r>
      <w:r w:rsidR="009F4478" w:rsidRPr="009F4478">
        <w:rPr>
          <w:i/>
        </w:rPr>
        <w:t>source node</w:t>
      </w:r>
      <w:r w:rsidR="009F4478">
        <w:t xml:space="preserve"> seolah paket sudah diterima oleh </w:t>
      </w:r>
      <w:r w:rsidR="009F4478" w:rsidRPr="009F4478">
        <w:rPr>
          <w:i/>
        </w:rPr>
        <w:t>destination node</w:t>
      </w:r>
      <w:r w:rsidR="009F4478">
        <w:t>.</w:t>
      </w:r>
      <w:r w:rsidR="00B605BE">
        <w:t xml:space="preserve"> Sedangkan </w:t>
      </w:r>
      <w:r>
        <w:rPr>
          <w:i/>
        </w:rPr>
        <w:t>Worm hole</w:t>
      </w:r>
      <w:r w:rsidR="00B605BE" w:rsidRPr="00B605BE">
        <w:rPr>
          <w:i/>
        </w:rPr>
        <w:t xml:space="preserv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0D4602">
        <w:rPr>
          <w:i/>
        </w:rPr>
        <w:t>Black hole</w:t>
      </w:r>
      <w:r w:rsidR="0057685F">
        <w:t xml:space="preserve"> maupun </w:t>
      </w:r>
      <w:r w:rsidR="000D4602">
        <w:rPr>
          <w:i/>
        </w:rPr>
        <w:t>Worm hole</w:t>
      </w:r>
      <w:r w:rsidR="00E646E0">
        <w:rPr>
          <w:i/>
        </w:rPr>
        <w:t xml:space="preserve"> a</w:t>
      </w:r>
      <w:r w:rsidR="0057685F" w:rsidRPr="0057685F">
        <w:rPr>
          <w:i/>
        </w:rPr>
        <w:t>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913A63">
        <w:t xml:space="preserve"> </w:t>
      </w:r>
      <w:r w:rsidR="00913A63">
        <w:fldChar w:fldCharType="begin"/>
      </w:r>
      <w:r w:rsidR="00913A63">
        <w:instrText xml:space="preserve"> ADDIN ZOTERO_ITEM CSL_CITATION {"citationID":"1js3pk83vn","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913A63">
        <w:fldChar w:fldCharType="separate"/>
      </w:r>
      <w:r w:rsidR="00913A63" w:rsidRPr="00913A63">
        <w:t>[2]</w:t>
      </w:r>
      <w:r w:rsidR="00913A63">
        <w:fldChar w:fldCharType="end"/>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0D4602">
        <w:rPr>
          <w:i/>
        </w:rPr>
        <w:t>Black hole</w:t>
      </w:r>
      <w:r w:rsidR="00103A85">
        <w:t xml:space="preserve"> dan </w:t>
      </w:r>
      <w:r w:rsidR="000D4602">
        <w:rPr>
          <w:i/>
        </w:rPr>
        <w:t>Worm hole</w:t>
      </w:r>
      <w:r w:rsidR="00103A85" w:rsidRPr="00103A85">
        <w:rPr>
          <w:i/>
        </w:rPr>
        <w:t xml:space="preserv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51" w:name="_Toc485131150"/>
      <w:r w:rsidRPr="003157DE">
        <w:t>Rumusan Masalah</w:t>
      </w:r>
      <w:bookmarkEnd w:id="51"/>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000D4602">
        <w:rPr>
          <w:i/>
        </w:rPr>
        <w:t>Black hole</w:t>
      </w:r>
      <w:r w:rsidRPr="001B7CDE">
        <w:rPr>
          <w:i/>
        </w:rPr>
        <w:t xml:space="preserve"> </w:t>
      </w:r>
      <w:r w:rsidRPr="001B7CDE">
        <w:t xml:space="preserve">dan </w:t>
      </w:r>
      <w:r w:rsidR="000D4602">
        <w:rPr>
          <w:i/>
        </w:rPr>
        <w:t>Worm hole</w:t>
      </w:r>
      <w:r w:rsidRPr="001B7CDE">
        <w:rPr>
          <w:i/>
        </w:rPr>
        <w:t xml:space="preserv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000D4602">
        <w:rPr>
          <w:i/>
        </w:rPr>
        <w:t>Black hole</w:t>
      </w:r>
      <w:r w:rsidRPr="001B7CDE">
        <w:rPr>
          <w:i/>
        </w:rPr>
        <w:t xml:space="preserve"> </w:t>
      </w:r>
      <w:r w:rsidRPr="001B7CDE">
        <w:t xml:space="preserve">dan </w:t>
      </w:r>
      <w:r w:rsidR="000D4602">
        <w:rPr>
          <w:i/>
        </w:rPr>
        <w:t>Worm hole</w:t>
      </w:r>
      <w:r w:rsidRPr="001B7CDE">
        <w:rPr>
          <w:i/>
        </w:rPr>
        <w:t xml:space="preserv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52" w:name="_Toc358965455"/>
      <w:bookmarkStart w:id="53" w:name="_Toc365962976"/>
      <w:bookmarkStart w:id="54" w:name="_Toc371760992"/>
      <w:bookmarkStart w:id="55" w:name="_Toc371761135"/>
      <w:bookmarkStart w:id="56" w:name="_Toc377600075"/>
      <w:bookmarkStart w:id="57" w:name="_Toc485131151"/>
      <w:r w:rsidRPr="003157DE">
        <w:t xml:space="preserve">Batasan </w:t>
      </w:r>
      <w:bookmarkEnd w:id="52"/>
      <w:bookmarkEnd w:id="53"/>
      <w:bookmarkEnd w:id="54"/>
      <w:bookmarkEnd w:id="55"/>
      <w:bookmarkEnd w:id="56"/>
      <w:r w:rsidRPr="003157DE">
        <w:t>Permasalahan</w:t>
      </w:r>
      <w:bookmarkEnd w:id="57"/>
    </w:p>
    <w:p w:rsidR="007D06E1" w:rsidRPr="00852480" w:rsidRDefault="007D06E1" w:rsidP="007D06E1"/>
    <w:p w:rsidR="00992BA0" w:rsidRDefault="007D06E1" w:rsidP="00992BA0">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992BA0" w:rsidRPr="00992BA0" w:rsidRDefault="00992BA0" w:rsidP="00992BA0">
      <w:pPr>
        <w:pStyle w:val="ListParagraph"/>
        <w:numPr>
          <w:ilvl w:val="0"/>
          <w:numId w:val="34"/>
        </w:numPr>
        <w:jc w:val="both"/>
        <w:rPr>
          <w:color w:val="000000"/>
        </w:rPr>
      </w:pPr>
      <w:r w:rsidRPr="001B7CDE">
        <w:t>Simulator yang digunakan adalah simulator NS2.</w:t>
      </w:r>
    </w:p>
    <w:p w:rsidR="00DA0AC6" w:rsidRPr="00992BA0" w:rsidRDefault="00992BA0" w:rsidP="00992BA0">
      <w:pPr>
        <w:pStyle w:val="ListParagraph"/>
        <w:numPr>
          <w:ilvl w:val="0"/>
          <w:numId w:val="34"/>
        </w:numPr>
        <w:jc w:val="both"/>
        <w:rPr>
          <w:color w:val="00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992BA0" w:rsidRDefault="00992BA0" w:rsidP="00992BA0">
      <w:pPr>
        <w:pStyle w:val="ListParagraph"/>
        <w:numPr>
          <w:ilvl w:val="0"/>
          <w:numId w:val="34"/>
        </w:numPr>
        <w:jc w:val="both"/>
        <w:rPr>
          <w:color w:val="00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58" w:name="_Toc485131152"/>
      <w:r w:rsidRPr="003157DE">
        <w:t>Tujuan</w:t>
      </w:r>
      <w:bookmarkEnd w:id="41"/>
      <w:bookmarkEnd w:id="42"/>
      <w:bookmarkEnd w:id="43"/>
      <w:bookmarkEnd w:id="44"/>
      <w:bookmarkEnd w:id="45"/>
      <w:bookmarkEnd w:id="58"/>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000D4602">
        <w:rPr>
          <w:i/>
          <w:lang w:eastAsia="ja-JP"/>
        </w:rPr>
        <w:t>Black hole</w:t>
      </w:r>
      <w:r w:rsidRPr="00C20E39">
        <w:rPr>
          <w:i/>
          <w:lang w:eastAsia="ja-JP"/>
        </w:rPr>
        <w:t xml:space="preserve"> </w:t>
      </w:r>
      <w:r w:rsidRPr="00C20E39">
        <w:rPr>
          <w:lang w:eastAsia="ja-JP"/>
        </w:rPr>
        <w:t xml:space="preserve">dan </w:t>
      </w:r>
      <w:r w:rsidR="000D4602">
        <w:rPr>
          <w:i/>
          <w:lang w:eastAsia="ja-JP"/>
        </w:rPr>
        <w:t>Worm hole</w:t>
      </w:r>
      <w:r w:rsidRPr="00C20E39">
        <w:rPr>
          <w:i/>
          <w:lang w:eastAsia="ja-JP"/>
        </w:rPr>
        <w:t xml:space="preserv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59" w:name="_Toc485131153"/>
      <w:r w:rsidRPr="003157DE">
        <w:t>Manfaat</w:t>
      </w:r>
      <w:bookmarkEnd w:id="59"/>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897DE8" w:rsidRDefault="00897DE8" w:rsidP="00897DE8">
      <w:pPr>
        <w:ind w:left="567" w:hanging="567"/>
        <w:jc w:val="both"/>
        <w:rPr>
          <w:lang w:val="en-US"/>
        </w:rPr>
      </w:pPr>
      <w:r>
        <w:t xml:space="preserve">1.       </w:t>
      </w:r>
      <w:r w:rsidR="00461873" w:rsidRPr="00897DE8">
        <w:rPr>
          <w:lang w:val="en-US"/>
        </w:rPr>
        <w:t xml:space="preserve">Memberikan manfaat di bidang </w:t>
      </w:r>
      <w:r w:rsidR="00EE11CC" w:rsidRPr="00EE11CC">
        <w:t>VANET terutama pada area riset sekuritas</w:t>
      </w:r>
      <w:r w:rsidR="00EE11CC" w:rsidRPr="00897DE8">
        <w:rPr>
          <w:lang w:val="en-US"/>
        </w:rPr>
        <w:t xml:space="preserve"> dengan</w:t>
      </w:r>
      <w:r w:rsidR="00461873" w:rsidRPr="00897DE8">
        <w:rPr>
          <w:lang w:val="en-US"/>
        </w:rPr>
        <w:t xml:space="preserve"> </w:t>
      </w:r>
      <w:bookmarkEnd w:id="46"/>
      <w:bookmarkEnd w:id="47"/>
      <w:bookmarkEnd w:id="48"/>
      <w:bookmarkEnd w:id="49"/>
      <w:bookmarkEnd w:id="50"/>
      <w:r w:rsidR="00EE11CC" w:rsidRPr="00EE11CC">
        <w:t xml:space="preserve">mendapatkan performa </w:t>
      </w:r>
      <w:r w:rsidR="00EE11CC" w:rsidRPr="00897DE8">
        <w:rPr>
          <w:i/>
        </w:rPr>
        <w:t>routing protocol</w:t>
      </w:r>
      <w:r w:rsidR="00EE11CC" w:rsidRPr="00EE11CC">
        <w:t xml:space="preserve"> yang relatif stabil meskipun terdapat </w:t>
      </w:r>
      <w:r w:rsidR="00EE11CC" w:rsidRPr="00897DE8">
        <w:rPr>
          <w:i/>
        </w:rPr>
        <w:t>malicious node</w:t>
      </w:r>
      <w:r w:rsidR="00EE11CC" w:rsidRPr="00EE11CC">
        <w:t xml:space="preserve"> yang melakukan </w:t>
      </w:r>
      <w:r w:rsidR="000D4602" w:rsidRPr="00897DE8">
        <w:rPr>
          <w:i/>
        </w:rPr>
        <w:t>Black hole</w:t>
      </w:r>
      <w:r w:rsidR="00EE11CC" w:rsidRPr="00EE11CC">
        <w:t xml:space="preserve"> dan </w:t>
      </w:r>
      <w:r w:rsidR="000D4602" w:rsidRPr="00897DE8">
        <w:rPr>
          <w:i/>
        </w:rPr>
        <w:t>Worm hole</w:t>
      </w:r>
      <w:r w:rsidR="00EE11CC" w:rsidRPr="00897DE8">
        <w:rPr>
          <w:i/>
        </w:rPr>
        <w:t xml:space="preserve"> attack</w:t>
      </w:r>
      <w:r w:rsidR="00EE11CC" w:rsidRPr="00EE11CC">
        <w:t xml:space="preserve"> pada lingkungan VANET.</w:t>
      </w:r>
    </w:p>
    <w:p w:rsidR="00B13815" w:rsidRPr="00897DE8" w:rsidRDefault="00897DE8" w:rsidP="00897DE8">
      <w:pPr>
        <w:ind w:left="567" w:hanging="567"/>
        <w:jc w:val="both"/>
        <w:rPr>
          <w:lang w:val="en-US"/>
        </w:rPr>
      </w:pPr>
      <w:r>
        <w:t xml:space="preserve">2.     </w:t>
      </w:r>
      <w:r w:rsidR="00A9639D" w:rsidRPr="00897DE8">
        <w:rPr>
          <w:lang w:val="en-US"/>
        </w:rPr>
        <w:t>Menerapkan ilmu</w:t>
      </w:r>
      <w:r w:rsidR="00461873" w:rsidRPr="00897DE8">
        <w:rPr>
          <w:lang w:val="en-US"/>
        </w:rPr>
        <w:t xml:space="preserve"> yang dipelajari selama kuliah</w:t>
      </w:r>
      <w:r w:rsidR="00A9639D" w:rsidRPr="00897DE8">
        <w:rPr>
          <w:lang w:val="en-US"/>
        </w:rPr>
        <w:t xml:space="preserve"> di Teknik Informatika ITS</w:t>
      </w:r>
      <w:r w:rsidR="00461873" w:rsidRPr="00897DE8">
        <w:rPr>
          <w:lang w:val="en-US"/>
        </w:rPr>
        <w:t xml:space="preserve"> agar dapat berguna bagi orang banyak.</w:t>
      </w:r>
    </w:p>
    <w:p w:rsidR="007D06E1" w:rsidRPr="003157DE" w:rsidRDefault="007D06E1" w:rsidP="007D06E1">
      <w:pPr>
        <w:pStyle w:val="Heading2"/>
        <w:spacing w:before="240"/>
        <w:ind w:left="567" w:hanging="567"/>
        <w:jc w:val="both"/>
      </w:pPr>
      <w:bookmarkStart w:id="60" w:name="_Toc358965457"/>
      <w:bookmarkStart w:id="61" w:name="_Toc365962978"/>
      <w:bookmarkStart w:id="62" w:name="_Toc371760994"/>
      <w:bookmarkStart w:id="63" w:name="_Toc371761137"/>
      <w:bookmarkStart w:id="64" w:name="_Toc377600077"/>
      <w:bookmarkStart w:id="65" w:name="_Toc485131154"/>
      <w:r w:rsidRPr="003157DE">
        <w:t>Metodologi</w:t>
      </w:r>
      <w:bookmarkEnd w:id="60"/>
      <w:bookmarkEnd w:id="61"/>
      <w:bookmarkEnd w:id="62"/>
      <w:bookmarkEnd w:id="63"/>
      <w:bookmarkEnd w:id="64"/>
      <w:bookmarkEnd w:id="65"/>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66" w:name="_Toc485131155"/>
      <w:r w:rsidRPr="003157DE">
        <w:t>Penyusunan Proposal</w:t>
      </w:r>
      <w:r w:rsidR="00B65013">
        <w:rPr>
          <w:lang w:val="en-US"/>
        </w:rPr>
        <w:t xml:space="preserve"> Tugas Akhir</w:t>
      </w:r>
      <w:bookmarkEnd w:id="66"/>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w:t>
      </w:r>
      <w:r w:rsidR="00032A22">
        <w:rPr>
          <w:lang w:val="en-US"/>
        </w:rPr>
        <w:t>gas akhir yang akan dibuat. Pro</w:t>
      </w:r>
      <w:r w:rsidR="00CD14A1">
        <w:rPr>
          <w:lang w:val="en-US"/>
        </w:rPr>
        <w:t>posal juga berisi tentang garis besa</w:t>
      </w:r>
      <w:r w:rsidR="00032A22">
        <w:t>r</w:t>
      </w:r>
      <w:r w:rsidR="00CD14A1">
        <w:rPr>
          <w:lang w:val="en-US"/>
        </w:rPr>
        <w:t xml:space="preserve">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agasan untuk</w:t>
      </w:r>
      <w:r w:rsidR="00032A22">
        <w:t xml:space="preserve"> mengatasi </w:t>
      </w:r>
      <w:r w:rsidR="00032A22" w:rsidRPr="00032A22">
        <w:rPr>
          <w:i/>
        </w:rPr>
        <w:t>Black Hole</w:t>
      </w:r>
      <w:r w:rsidR="00032A22">
        <w:t xml:space="preserve"> dan </w:t>
      </w:r>
      <w:r w:rsidR="00032A22" w:rsidRPr="00032A22">
        <w:rPr>
          <w:i/>
        </w:rPr>
        <w:t>Worm Hole attack</w:t>
      </w:r>
      <w:r w:rsidR="00032A22">
        <w:t xml:space="preserve"> pada komunikasi V2V di lingkungan VANETs</w:t>
      </w:r>
      <w:r w:rsidR="007D06E1">
        <w:t>.</w:t>
      </w:r>
      <w:r w:rsidR="00CD14A1">
        <w:rPr>
          <w:lang w:val="en-US"/>
        </w:rPr>
        <w:t xml:space="preserve"> </w:t>
      </w:r>
    </w:p>
    <w:p w:rsidR="007D06E1" w:rsidRPr="003157DE" w:rsidRDefault="007D06E1" w:rsidP="007D06E1">
      <w:pPr>
        <w:pStyle w:val="Heading3"/>
        <w:ind w:left="567" w:hanging="567"/>
        <w:jc w:val="both"/>
      </w:pPr>
      <w:bookmarkStart w:id="67" w:name="_Toc485131156"/>
      <w:r w:rsidRPr="003157DE">
        <w:t>Studi Literatur</w:t>
      </w:r>
      <w:bookmarkEnd w:id="67"/>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 xml:space="preserve">ensi untuk </w:t>
      </w:r>
      <w:r w:rsidR="0079637F">
        <w:lastRenderedPageBreak/>
        <w:t>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Informasi didapatkan dari buku dan literatur yang berhubungan dengan metode yang digunakan. Informasi yang dicari adalah</w:t>
      </w:r>
      <w:r w:rsidR="00032A22">
        <w:t xml:space="preserve"> </w:t>
      </w:r>
      <w:r w:rsidR="00032A22" w:rsidRPr="00032A22">
        <w:rPr>
          <w:i/>
        </w:rPr>
        <w:t>Black Hole</w:t>
      </w:r>
      <w:r w:rsidR="00032A22">
        <w:t xml:space="preserve"> dan </w:t>
      </w:r>
      <w:r w:rsidR="00032A22" w:rsidRPr="00032A22">
        <w:rPr>
          <w:i/>
        </w:rPr>
        <w:t>Worm Hole attack</w:t>
      </w:r>
      <w:r w:rsidR="00032A22">
        <w:t>, dan ECDSA</w:t>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032A22" w:rsidRPr="000509B4">
        <w:rPr>
          <w:i/>
          <w:sz w:val="24"/>
        </w:rPr>
        <w:t>Secure and Efficient Protocol for Position-based Routing in VANET</w:t>
      </w:r>
      <w:r w:rsidR="00032A22">
        <w:rPr>
          <w:i/>
          <w:sz w:val="24"/>
        </w:rPr>
        <w:t xml:space="preserve">” </w:t>
      </w:r>
      <w:r w:rsidR="00032A22">
        <w:rPr>
          <w:i/>
          <w:sz w:val="24"/>
        </w:rPr>
        <w:fldChar w:fldCharType="begin"/>
      </w:r>
      <w:r w:rsidR="00032A22">
        <w:rPr>
          <w:i/>
          <w:sz w:val="24"/>
        </w:rPr>
        <w:instrText xml:space="preserve"> ADDIN ZOTERO_ITEM CSL_CITATION {"citationID":"1j9b94nrcr","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032A22">
        <w:rPr>
          <w:i/>
          <w:sz w:val="24"/>
        </w:rPr>
        <w:fldChar w:fldCharType="separate"/>
      </w:r>
      <w:r w:rsidR="00032A22" w:rsidRPr="00032A22">
        <w:rPr>
          <w:sz w:val="24"/>
        </w:rPr>
        <w:t>[2]</w:t>
      </w:r>
      <w:r w:rsidR="00032A22">
        <w:rPr>
          <w:i/>
          <w:sz w:val="24"/>
        </w:rPr>
        <w:fldChar w:fldCharType="end"/>
      </w:r>
      <w:r w:rsidR="00FF1AAB">
        <w:t>.</w:t>
      </w:r>
    </w:p>
    <w:p w:rsidR="007D06E1" w:rsidRPr="003157DE" w:rsidRDefault="007D06E1" w:rsidP="007D06E1">
      <w:pPr>
        <w:pStyle w:val="Heading3"/>
        <w:ind w:left="567" w:hanging="567"/>
      </w:pPr>
      <w:bookmarkStart w:id="68" w:name="_Toc485131157"/>
      <w:r w:rsidRPr="003157DE">
        <w:t xml:space="preserve">Implementasi </w:t>
      </w:r>
      <w:r w:rsidR="00032A22">
        <w:t>Sistem</w:t>
      </w:r>
      <w:bookmarkEnd w:id="68"/>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w:t>
      </w:r>
      <w:r w:rsidR="00032A22">
        <w:t xml:space="preserve"> NS-2 sebagai </w:t>
      </w:r>
      <w:r w:rsidR="00032A22" w:rsidRPr="00032A22">
        <w:rPr>
          <w:i/>
        </w:rPr>
        <w:t>Network Simulator</w:t>
      </w:r>
      <w:r w:rsidR="00032A22">
        <w:t xml:space="preserve">, bahasa C/C++ sebagai bahasa pemrograman, dan OpenSSL sebagai </w:t>
      </w:r>
      <w:r w:rsidR="00032A22" w:rsidRPr="00032A22">
        <w:rPr>
          <w:i/>
        </w:rPr>
        <w:t>library</w:t>
      </w:r>
      <w:r w:rsidR="00032A22">
        <w:t xml:space="preserve"> untuk mengimplementasikan ECDSA</w:t>
      </w:r>
      <w:r w:rsidR="0042785A">
        <w:rPr>
          <w:color w:val="000000"/>
        </w:rPr>
        <w:t>.</w:t>
      </w:r>
    </w:p>
    <w:p w:rsidR="007D06E1" w:rsidRPr="003157DE" w:rsidRDefault="007D06E1" w:rsidP="007D06E1">
      <w:pPr>
        <w:pStyle w:val="Heading3"/>
        <w:ind w:left="567" w:hanging="567"/>
      </w:pPr>
      <w:bookmarkStart w:id="69" w:name="_Toc485131158"/>
      <w:r w:rsidRPr="003157DE">
        <w:t>Pengujian dan Evaluasi</w:t>
      </w:r>
      <w:bookmarkEnd w:id="69"/>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 xml:space="preserve">Pada tahap ini algoritma yang telah disusun diuji coba dengan </w:t>
      </w:r>
      <w:r w:rsidR="008F72BC">
        <w:rPr>
          <w:color w:val="000000"/>
        </w:rPr>
        <w:t xml:space="preserve">melakukan </w:t>
      </w:r>
      <w:r w:rsidR="008F72BC" w:rsidRPr="008F72BC">
        <w:rPr>
          <w:i/>
          <w:color w:val="000000"/>
        </w:rPr>
        <w:t>generate</w:t>
      </w:r>
      <w:r w:rsidR="008F72BC">
        <w:rPr>
          <w:color w:val="000000"/>
        </w:rPr>
        <w:t xml:space="preserve"> skenario </w:t>
      </w:r>
      <w:r w:rsidR="008F72BC" w:rsidRPr="008F72BC">
        <w:rPr>
          <w:i/>
          <w:color w:val="000000"/>
        </w:rPr>
        <w:t>grid</w:t>
      </w:r>
      <w:r w:rsidR="008F72BC">
        <w:rPr>
          <w:color w:val="000000"/>
        </w:rPr>
        <w:t xml:space="preserve"> dan skenario </w:t>
      </w:r>
      <w:r w:rsidR="008F72BC" w:rsidRPr="008F72BC">
        <w:rPr>
          <w:i/>
          <w:color w:val="000000"/>
        </w:rPr>
        <w:t>real</w:t>
      </w:r>
      <w:r w:rsidR="008F72BC">
        <w:rPr>
          <w:color w:val="000000"/>
        </w:rPr>
        <w:t xml:space="preserve"> yang kemudian diberikan </w:t>
      </w:r>
      <w:r w:rsidR="008F72BC" w:rsidRPr="008F72BC">
        <w:rPr>
          <w:i/>
          <w:color w:val="000000"/>
        </w:rPr>
        <w:t>malicious node</w:t>
      </w:r>
      <w:r w:rsidR="008F72BC">
        <w:rPr>
          <w:color w:val="000000"/>
        </w:rPr>
        <w:t xml:space="preserve"> dalam jumlah tertentu dan melakukan serangan tertentu</w:t>
      </w:r>
      <w:r w:rsidRPr="003157DE">
        <w:rPr>
          <w:color w:val="000000"/>
        </w:rPr>
        <w:t>.</w:t>
      </w:r>
      <w:r w:rsidR="008F72BC">
        <w:rPr>
          <w:color w:val="000000"/>
        </w:rPr>
        <w:t xml:space="preserve"> Kemudian dari skenario tersebut akan didapatkan data uji </w:t>
      </w:r>
      <w:r w:rsidR="008F72BC" w:rsidRPr="008F72BC">
        <w:rPr>
          <w:i/>
          <w:color w:val="000000"/>
        </w:rPr>
        <w:t>packet delivery ratio</w:t>
      </w:r>
      <w:r w:rsidR="008F72BC">
        <w:rPr>
          <w:color w:val="000000"/>
        </w:rPr>
        <w:t xml:space="preserve"> (PDR), rata-rata </w:t>
      </w:r>
      <w:r w:rsidR="008F72BC" w:rsidRPr="008F72BC">
        <w:rPr>
          <w:i/>
          <w:color w:val="000000"/>
        </w:rPr>
        <w:t>end to end delay</w:t>
      </w:r>
      <w:r w:rsidR="008F72BC">
        <w:rPr>
          <w:color w:val="000000"/>
        </w:rPr>
        <w:t xml:space="preserve"> (E2E), dan </w:t>
      </w:r>
      <w:r w:rsidR="008F72BC" w:rsidRPr="008F72BC">
        <w:rPr>
          <w:i/>
          <w:color w:val="000000"/>
        </w:rPr>
        <w:t>routing overhead</w:t>
      </w:r>
      <w:r w:rsidR="008F72BC">
        <w:rPr>
          <w:color w:val="000000"/>
        </w:rPr>
        <w:t xml:space="preserve"> (RO)</w:t>
      </w:r>
      <w:r>
        <w:rPr>
          <w:color w:val="000000"/>
        </w:rPr>
        <w:t>.</w:t>
      </w:r>
      <w:r w:rsidR="007D06E1" w:rsidRPr="00490181">
        <w:t xml:space="preserve"> </w:t>
      </w:r>
      <w:r w:rsidR="008F72BC">
        <w:t xml:space="preserve">Dari data uji tersebut, dilakukan analisa untuk membandingkan performa </w:t>
      </w:r>
      <w:r w:rsidR="008F72BC" w:rsidRPr="008F72BC">
        <w:rPr>
          <w:i/>
        </w:rPr>
        <w:t>routing protocol</w:t>
      </w:r>
      <w:r w:rsidR="008F72BC">
        <w:t xml:space="preserve"> yang telah dimodifikasi dengan </w:t>
      </w:r>
      <w:r w:rsidR="008F72BC" w:rsidRPr="008F72BC">
        <w:rPr>
          <w:i/>
        </w:rPr>
        <w:t>routing protocol original</w:t>
      </w:r>
      <w:r w:rsidR="008F72BC">
        <w:t>.</w:t>
      </w:r>
    </w:p>
    <w:p w:rsidR="007D06E1" w:rsidRPr="00490181" w:rsidRDefault="007D06E1" w:rsidP="007D06E1">
      <w:pPr>
        <w:ind w:firstLine="567"/>
        <w:jc w:val="both"/>
        <w:rPr>
          <w:b/>
          <w:color w:val="000000"/>
        </w:rPr>
      </w:pPr>
    </w:p>
    <w:p w:rsidR="0063447F" w:rsidRDefault="0063447F">
      <w:pPr>
        <w:spacing w:after="160" w:line="259" w:lineRule="auto"/>
        <w:rPr>
          <w:rFonts w:eastAsia="Times New Roman"/>
          <w:b/>
          <w:bCs/>
          <w:szCs w:val="26"/>
        </w:rPr>
      </w:pPr>
      <w:r>
        <w:br w:type="page"/>
      </w:r>
    </w:p>
    <w:p w:rsidR="007D06E1" w:rsidRPr="003157DE" w:rsidRDefault="007D06E1" w:rsidP="007D06E1">
      <w:pPr>
        <w:pStyle w:val="Heading3"/>
        <w:ind w:left="567" w:hanging="567"/>
      </w:pPr>
      <w:bookmarkStart w:id="70" w:name="_Toc485131159"/>
      <w:r w:rsidRPr="003157DE">
        <w:lastRenderedPageBreak/>
        <w:t>Penyusunan Buku</w:t>
      </w:r>
      <w:bookmarkEnd w:id="70"/>
      <w:r w:rsidRPr="003157DE">
        <w:t xml:space="preserve"> </w:t>
      </w:r>
    </w:p>
    <w:p w:rsidR="007D06E1" w:rsidRPr="003157DE" w:rsidRDefault="007D06E1" w:rsidP="007D06E1">
      <w:pPr>
        <w:jc w:val="both"/>
        <w:rPr>
          <w:b/>
          <w:color w:val="000000"/>
        </w:rPr>
      </w:pPr>
    </w:p>
    <w:p w:rsidR="007D06E1"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5D50FF" w:rsidRPr="00AC5437" w:rsidRDefault="005D50FF" w:rsidP="00AC5437">
      <w:pPr>
        <w:ind w:firstLine="567"/>
        <w:jc w:val="both"/>
        <w:rPr>
          <w:color w:val="000000"/>
        </w:rPr>
      </w:pPr>
    </w:p>
    <w:p w:rsidR="007D06E1" w:rsidRPr="003157DE" w:rsidRDefault="007D06E1" w:rsidP="007D06E1">
      <w:pPr>
        <w:pStyle w:val="Heading2"/>
        <w:ind w:left="567" w:hanging="567"/>
      </w:pPr>
      <w:bookmarkStart w:id="71" w:name="_Toc485131160"/>
      <w:r w:rsidRPr="003157DE">
        <w:t>Sistematika Penulisan Laporan</w:t>
      </w:r>
      <w:bookmarkEnd w:id="71"/>
      <w:r w:rsidRPr="003157DE">
        <w:t xml:space="preserve"> </w:t>
      </w:r>
    </w:p>
    <w:p w:rsidR="007D06E1" w:rsidRPr="003157DE" w:rsidRDefault="007D06E1" w:rsidP="007D06E1">
      <w:pPr>
        <w:ind w:left="426" w:hanging="284"/>
        <w:jc w:val="both"/>
        <w:rPr>
          <w:color w:val="000000"/>
        </w:rPr>
      </w:pPr>
      <w:bookmarkStart w:id="72" w:name="_Toc358965458"/>
      <w:bookmarkStart w:id="73" w:name="_Toc365962979"/>
      <w:bookmarkStart w:id="74" w:name="_Toc371760995"/>
      <w:bookmarkStart w:id="75" w:name="_Toc371761138"/>
      <w:bookmarkStart w:id="76"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khir ini. Secara garis besar, bab ini berisi tentang</w:t>
      </w:r>
      <w:r w:rsidR="003C74C5">
        <w:rPr>
          <w:color w:val="000000"/>
        </w:rPr>
        <w:t xml:space="preserve"> VANET, AODV, ECDSA, </w:t>
      </w:r>
      <w:r w:rsidR="003C74C5" w:rsidRPr="003C74C5">
        <w:rPr>
          <w:i/>
          <w:color w:val="000000"/>
        </w:rPr>
        <w:t>Black Hole attack</w:t>
      </w:r>
      <w:r w:rsidR="003C74C5">
        <w:rPr>
          <w:color w:val="000000"/>
        </w:rPr>
        <w:t xml:space="preserve">, </w:t>
      </w:r>
      <w:r w:rsidR="003C74C5" w:rsidRPr="003C74C5">
        <w:rPr>
          <w:i/>
          <w:color w:val="000000"/>
        </w:rPr>
        <w:t>Worm Hole attack</w:t>
      </w:r>
      <w:r w:rsidR="003C74C5">
        <w:rPr>
          <w:color w:val="000000"/>
        </w:rPr>
        <w:t>, OpenSSL, OpenStreetMap, SUMO, NS-2, dan AWK</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w:t>
      </w:r>
      <w:r w:rsidR="003C74C5">
        <w:rPr>
          <w:color w:val="000000"/>
        </w:rPr>
        <w:t xml:space="preserve">mengenai perancangan dari metode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Bab ini menjelaskan implementasi</w:t>
      </w:r>
      <w:r w:rsidR="003C74C5" w:rsidRPr="003C74C5">
        <w:rPr>
          <w:color w:val="000000"/>
        </w:rPr>
        <w:t xml:space="preserve"> </w:t>
      </w:r>
      <w:r w:rsidR="003C74C5">
        <w:rPr>
          <w:color w:val="000000"/>
        </w:rPr>
        <w:t xml:space="preserve">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w:t>
      </w:r>
      <w:r w:rsidR="003C74C5">
        <w:rPr>
          <w:color w:val="000000"/>
        </w:rPr>
        <w:t xml:space="preserve">implementasi ECDSA untuk mengatasi </w:t>
      </w:r>
      <w:r w:rsidR="003C74C5" w:rsidRPr="003C74C5">
        <w:rPr>
          <w:i/>
          <w:color w:val="000000"/>
        </w:rPr>
        <w:t>Black Hole</w:t>
      </w:r>
      <w:r w:rsidR="003C74C5">
        <w:rPr>
          <w:color w:val="000000"/>
        </w:rPr>
        <w:t xml:space="preserve"> dan </w:t>
      </w:r>
      <w:r w:rsidR="003C74C5" w:rsidRPr="003C74C5">
        <w:rPr>
          <w:i/>
          <w:color w:val="000000"/>
        </w:rPr>
        <w:t>Worm Hole attack</w:t>
      </w:r>
      <w:r w:rsidR="003C74C5">
        <w:rPr>
          <w:color w:val="000000"/>
        </w:rPr>
        <w:t xml:space="preserve"> pada komunikasi V2V di lingkungan VANETs menggunakan NS-2 sebagai </w:t>
      </w:r>
      <w:r w:rsidR="003C74C5" w:rsidRPr="003C74C5">
        <w:rPr>
          <w:i/>
          <w:color w:val="000000"/>
        </w:rPr>
        <w:t>simulator</w:t>
      </w:r>
      <w:r w:rsidR="007D06E1">
        <w:t>.</w:t>
      </w:r>
      <w:r w:rsidR="003C74C5">
        <w:t xml:space="preserve"> Pengujian dilakukan dengan skenario yang di</w:t>
      </w:r>
      <w:r w:rsidR="003C74C5" w:rsidRPr="003C74C5">
        <w:rPr>
          <w:i/>
        </w:rPr>
        <w:t>generate</w:t>
      </w:r>
      <w:r w:rsidR="003C74C5">
        <w:t xml:space="preserve"> oleh SUMO untuk mendapatkan data uji PDR, E2E, </w:t>
      </w:r>
      <w:r w:rsidR="003C74C5">
        <w:lastRenderedPageBreak/>
        <w:t xml:space="preserve">dan RO yang nantinya akan dianalisa menggunakan skrip awk dan dilakukan perbandingan performa </w:t>
      </w:r>
      <w:r w:rsidR="003C74C5" w:rsidRPr="003C74C5">
        <w:rPr>
          <w:i/>
        </w:rPr>
        <w:t>routing protocol</w:t>
      </w:r>
      <w:r w:rsidR="003C74C5">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w:t>
      </w:r>
      <w:r w:rsidR="009A3F23">
        <w:rPr>
          <w:color w:val="000000"/>
          <w:lang w:val="en-US"/>
        </w:rPr>
        <w:t>kode</w:t>
      </w:r>
      <w:r w:rsidRPr="003157DE">
        <w:rPr>
          <w:color w:val="000000"/>
        </w:rPr>
        <w:t xml:space="preserve"> program secara keseluruhan.</w:t>
      </w:r>
    </w:p>
    <w:bookmarkEnd w:id="72"/>
    <w:bookmarkEnd w:id="73"/>
    <w:bookmarkEnd w:id="74"/>
    <w:bookmarkEnd w:id="75"/>
    <w:bookmarkEnd w:id="76"/>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B3E11" w:rsidRPr="003157DE" w:rsidRDefault="00DB3E11" w:rsidP="007D06E1">
      <w:pPr>
        <w:rPr>
          <w:rStyle w:val="biasaajaChar"/>
          <w:i/>
          <w:lang w:val="id-ID"/>
        </w:rPr>
        <w:sectPr w:rsidR="00DB3E11" w:rsidRPr="003157DE" w:rsidSect="007D06E1">
          <w:headerReference w:type="even" r:id="rId28"/>
          <w:headerReference w:type="default" r:id="rId29"/>
          <w:footerReference w:type="even" r:id="rId30"/>
          <w:footerReference w:type="default" r:id="rId31"/>
          <w:pgSz w:w="8392" w:h="11907"/>
          <w:pgMar w:top="1418" w:right="1162" w:bottom="1418" w:left="1418" w:header="709" w:footer="709" w:gutter="0"/>
          <w:pgNumType w:start="1"/>
          <w:cols w:space="708"/>
          <w:titlePg/>
          <w:docGrid w:linePitch="360"/>
        </w:sectPr>
      </w:pPr>
    </w:p>
    <w:p w:rsidR="007D06E1" w:rsidRPr="00DB3E11" w:rsidRDefault="007D06E1" w:rsidP="00DB3E11">
      <w:pPr>
        <w:pStyle w:val="Heading1"/>
        <w:ind w:hanging="567"/>
      </w:pPr>
      <w:bookmarkStart w:id="77" w:name="_Toc406706493"/>
      <w:bookmarkStart w:id="78" w:name="_Toc485131161"/>
      <w:r w:rsidRPr="00DB3E11">
        <w:lastRenderedPageBreak/>
        <w:t>BAB II</w:t>
      </w:r>
      <w:r w:rsidRPr="00DB3E11">
        <w:br/>
        <w:t>TINJAUAN PUSTAKA</w:t>
      </w:r>
      <w:bookmarkEnd w:id="77"/>
      <w:bookmarkEnd w:id="78"/>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0E1201">
        <w:rPr>
          <w:i/>
        </w:rPr>
        <w:t>Elliptic Curve Digital Signature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w:t>
      </w:r>
      <w:r w:rsidR="000E1201">
        <w:t>riset yang berkaitan</w:t>
      </w:r>
      <w:r w:rsidR="00E06EF1">
        <w:rPr>
          <w:lang w:val="en-US"/>
        </w:rPr>
        <w:t>.</w:t>
      </w:r>
    </w:p>
    <w:p w:rsidR="0089029B" w:rsidRDefault="0089029B" w:rsidP="007D06E1">
      <w:pPr>
        <w:autoSpaceDE w:val="0"/>
        <w:autoSpaceDN w:val="0"/>
        <w:adjustRightInd w:val="0"/>
        <w:ind w:firstLine="567"/>
        <w:jc w:val="both"/>
        <w:rPr>
          <w:lang w:val="en-US"/>
        </w:rPr>
      </w:pPr>
    </w:p>
    <w:p w:rsidR="0089029B" w:rsidRPr="0011296F" w:rsidRDefault="00F908FE" w:rsidP="00EE12EC">
      <w:pPr>
        <w:pStyle w:val="Heading2"/>
        <w:numPr>
          <w:ilvl w:val="1"/>
          <w:numId w:val="1"/>
        </w:numPr>
        <w:ind w:left="567" w:hanging="567"/>
        <w:jc w:val="both"/>
      </w:pPr>
      <w:bookmarkStart w:id="79" w:name="_Toc485131162"/>
      <w:r>
        <w:t>V</w:t>
      </w:r>
      <w:r w:rsidR="00FE0FA5">
        <w:t>ANET (Vehicular Ad hoc Network)</w:t>
      </w:r>
      <w:bookmarkEnd w:id="79"/>
    </w:p>
    <w:p w:rsidR="0089029B" w:rsidRPr="00852480" w:rsidRDefault="0089029B" w:rsidP="0089029B"/>
    <w:p w:rsidR="0089029B" w:rsidRDefault="00044D87" w:rsidP="0089029B">
      <w:pPr>
        <w:ind w:firstLine="576"/>
        <w:jc w:val="both"/>
        <w:rPr>
          <w:lang w:eastAsia="ja-JP"/>
        </w:rPr>
      </w:pPr>
      <w:r w:rsidRPr="00044D87">
        <w:rPr>
          <w:noProof/>
          <w:lang w:eastAsia="ja-JP"/>
        </w:rPr>
        <w:t>V</w:t>
      </w:r>
      <w:r w:rsidR="00FE0FA5">
        <w:rPr>
          <w:noProof/>
          <w:lang w:eastAsia="ja-JP"/>
        </w:rPr>
        <w:t>ANET</w:t>
      </w:r>
      <w:r>
        <w:rPr>
          <w:lang w:eastAsia="ja-JP"/>
        </w:rPr>
        <w:t xml:space="preserve"> </w:t>
      </w:r>
      <w:r w:rsidR="009210B2">
        <w:rPr>
          <w:lang w:eastAsia="ja-JP"/>
        </w:rPr>
        <w:t xml:space="preserve">merupakan bentuk dari </w:t>
      </w:r>
      <w:r w:rsidR="009210B2" w:rsidRPr="009210B2">
        <w:rPr>
          <w:i/>
          <w:lang w:eastAsia="ja-JP"/>
        </w:rPr>
        <w:t>wireless ad hoc network</w:t>
      </w:r>
      <w:r w:rsidR="009210B2">
        <w:rPr>
          <w:i/>
          <w:lang w:eastAsia="ja-JP"/>
        </w:rPr>
        <w:t xml:space="preserve"> </w:t>
      </w:r>
      <w:r w:rsidR="009210B2">
        <w:rPr>
          <w:lang w:eastAsia="ja-JP"/>
        </w:rPr>
        <w:t xml:space="preserve">untuk menyediakan komunikasi antar kendaraan dan </w:t>
      </w:r>
      <w:r w:rsidR="009210B2" w:rsidRPr="009210B2">
        <w:rPr>
          <w:i/>
          <w:lang w:eastAsia="ja-JP"/>
        </w:rPr>
        <w:t>roadside equipment</w:t>
      </w:r>
      <w:r w:rsidR="009210B2">
        <w:rPr>
          <w:lang w:eastAsia="ja-JP"/>
        </w:rPr>
        <w:t xml:space="preserve"> terdekat.</w:t>
      </w:r>
      <w:r w:rsidR="002B7D3C">
        <w:rPr>
          <w:lang w:eastAsia="ja-JP"/>
        </w:rPr>
        <w:t xml:space="preserve"> VANET muncul sebagai teknologi baru untuk mengintegrasikan kemampuan </w:t>
      </w:r>
      <w:r w:rsidR="002B7D3C" w:rsidRPr="002B7D3C">
        <w:rPr>
          <w:i/>
          <w:lang w:eastAsia="ja-JP"/>
        </w:rPr>
        <w:t>wireless network</w:t>
      </w:r>
      <w:r w:rsidR="002B7D3C">
        <w:rPr>
          <w:lang w:eastAsia="ja-JP"/>
        </w:rPr>
        <w:t xml:space="preserve"> baru dengan kendaraan.</w:t>
      </w:r>
      <w:r w:rsidR="003A2F6D">
        <w:rPr>
          <w:lang w:eastAsia="ja-JP"/>
        </w:rPr>
        <w:t xml:space="preserve"> Tujuan utama VANET adalah untuk menyediakan </w:t>
      </w:r>
      <w:r w:rsidR="003A2F6D" w:rsidRPr="003A2F6D">
        <w:rPr>
          <w:i/>
          <w:lang w:eastAsia="ja-JP"/>
        </w:rPr>
        <w:t>ubiquitos connectivity</w:t>
      </w:r>
      <w:r w:rsidR="003A2F6D">
        <w:rPr>
          <w:i/>
          <w:lang w:eastAsia="ja-JP"/>
        </w:rPr>
        <w:t xml:space="preserve"> </w:t>
      </w:r>
      <w:r w:rsidR="003A2F6D">
        <w:rPr>
          <w:lang w:eastAsia="ja-JP"/>
        </w:rPr>
        <w:t xml:space="preserve">kepada </w:t>
      </w:r>
      <w:r w:rsidR="003A2F6D" w:rsidRPr="003A2F6D">
        <w:rPr>
          <w:i/>
          <w:lang w:eastAsia="ja-JP"/>
        </w:rPr>
        <w:t>mobile user</w:t>
      </w:r>
      <w:r w:rsidR="003A2F6D">
        <w:rPr>
          <w:lang w:eastAsia="ja-JP"/>
        </w:rPr>
        <w:t xml:space="preserve"> ketika berada di jalan raya dan komunikasi antar kendaraan yang efisien menuju </w:t>
      </w:r>
      <w:r w:rsidR="003A2F6D" w:rsidRPr="003A2F6D">
        <w:rPr>
          <w:i/>
          <w:lang w:eastAsia="ja-JP"/>
        </w:rPr>
        <w:t>Intelligent Transportation System</w:t>
      </w:r>
      <w:r w:rsidR="00533A3D">
        <w:rPr>
          <w:i/>
          <w:lang w:eastAsia="ja-JP"/>
        </w:rPr>
        <w:t xml:space="preserve"> </w:t>
      </w:r>
      <w:r w:rsidR="00533A3D">
        <w:rPr>
          <w:i/>
          <w:lang w:eastAsia="ja-JP"/>
        </w:rPr>
        <w:fldChar w:fldCharType="begin"/>
      </w:r>
      <w:r w:rsidR="00032A22">
        <w:rPr>
          <w:i/>
          <w:lang w:eastAsia="ja-JP"/>
        </w:rPr>
        <w:instrText xml:space="preserve"> ADDIN ZOTERO_ITEM CSL_CITATION {"citationID":"8oad5i9s9","properties":{"formattedCitation":"[3]","plainCitation":"[3]"},"citationItems":[{"id":31,"uris":["http://zotero.org/users/local/qslOKPuo/items/2GBKWZK4"],"uri":["http://zotero.org/users/local/qslOKPuo/items/2GBKWZK4"],"itemData":{"id":31,"type":"chapter","title":"Vehicular Ad Hoc Networks","container-title":"Guide to Wireless Ad Hoc Networks","collection-title":"Computer Communications and Networks","publisher":"Springer London","page":"503-525","source":"link.springer.com","abstract":"A vehicular ad hoc network consists of smart vehicles on the road and provides communication services among nearby vehicles or with roadside infrastructure. It is envisioned to provide numerous interesting services in the near future. This chapter first introduces the basic application scenarios of vehicular ad hoc network and its unique characteristics, and then provides a brief survey of several research issues in vehicular ad hoc networks, such as routing, data sharing, mobility models, and security.","URL":"http://link.springer.com/chapter/10.1007/978-1-84800-328-6_20","ISBN":"978-1-84800-327-9","note":"DOI: 10.1007/978-1-84800-328-6_20","language":"en","author":[{"family":"Wang","given":"Yu"},{"family":"Li","given":"Fan"}],"editor":[{"family":"Misra","given":"Sudip"},{"family":"Woungang","given":"Isaac"},{"family":"Misra","given":"Subhas Chandra"}],"issued":{"date-parts":[["2009"]]},"accessed":{"date-parts":[["2017",5,8]]}}}],"schema":"https://github.com/citation-style-language/schema/raw/master/csl-citation.json"} </w:instrText>
      </w:r>
      <w:r w:rsidR="00533A3D">
        <w:rPr>
          <w:i/>
          <w:lang w:eastAsia="ja-JP"/>
        </w:rPr>
        <w:fldChar w:fldCharType="separate"/>
      </w:r>
      <w:r w:rsidR="00032A22" w:rsidRPr="00032A22">
        <w:t>[3]</w:t>
      </w:r>
      <w:r w:rsidR="00533A3D">
        <w:rPr>
          <w:i/>
          <w:lang w:eastAsia="ja-JP"/>
        </w:rPr>
        <w:fldChar w:fldCharType="end"/>
      </w:r>
      <w:r w:rsidR="003A2F6D">
        <w:rPr>
          <w:lang w:eastAsia="ja-JP"/>
        </w:rPr>
        <w:t>.</w:t>
      </w:r>
    </w:p>
    <w:p w:rsidR="00B0201E" w:rsidRDefault="00B0201E" w:rsidP="0089029B">
      <w:pPr>
        <w:ind w:firstLine="576"/>
        <w:jc w:val="both"/>
        <w:rPr>
          <w:lang w:eastAsia="ja-JP"/>
        </w:rPr>
      </w:pPr>
      <w:r>
        <w:rPr>
          <w:lang w:eastAsia="ja-JP"/>
        </w:rPr>
        <w:t xml:space="preserve">VANET merupakan pengembangan dari MANET (Mobile Ad hoc Network). Pada VANET maupun MANET, </w:t>
      </w:r>
      <w:r w:rsidRPr="008A5D43">
        <w:rPr>
          <w:i/>
          <w:lang w:eastAsia="ja-JP"/>
        </w:rPr>
        <w:t>node</w:t>
      </w:r>
      <w:r>
        <w:rPr>
          <w:lang w:eastAsia="ja-JP"/>
        </w:rPr>
        <w:t xml:space="preserve"> yang bergerak bergantung pada </w:t>
      </w:r>
      <w:r w:rsidRPr="008A5D43">
        <w:rPr>
          <w:i/>
          <w:lang w:eastAsia="ja-JP"/>
        </w:rPr>
        <w:t>ad hoc routing protocol</w:t>
      </w:r>
      <w:r>
        <w:rPr>
          <w:lang w:eastAsia="ja-JP"/>
        </w:rPr>
        <w:t xml:space="preserve"> untuk menentukan bagaimana mengirim pesan kepada tujuan.</w:t>
      </w:r>
      <w:r w:rsidR="00BA3FE0">
        <w:rPr>
          <w:lang w:eastAsia="ja-JP"/>
        </w:rPr>
        <w:t xml:space="preserve"> Perbedaan antara VANET dan MANET terletak pada kecepatan </w:t>
      </w:r>
      <w:r w:rsidR="00BA3FE0" w:rsidRPr="009A4E19">
        <w:rPr>
          <w:i/>
          <w:lang w:eastAsia="ja-JP"/>
        </w:rPr>
        <w:t>node</w:t>
      </w:r>
      <w:r w:rsidR="00BA3FE0">
        <w:rPr>
          <w:lang w:eastAsia="ja-JP"/>
        </w:rPr>
        <w:t xml:space="preserve">. Pada VANET, </w:t>
      </w:r>
      <w:r w:rsidR="00BA3FE0" w:rsidRPr="009A4E19">
        <w:rPr>
          <w:i/>
          <w:lang w:eastAsia="ja-JP"/>
        </w:rPr>
        <w:t>node</w:t>
      </w:r>
      <w:r w:rsidR="00BA3FE0">
        <w:rPr>
          <w:lang w:eastAsia="ja-JP"/>
        </w:rPr>
        <w:t xml:space="preserve"> bergerak dengan kecepatan yang relatif tinggi. Hal tersebut merupakan sebuah tantangan dan memiliki peranan penting dalam menentukan desain jaringan seperti apakah yang akan dibuat.</w:t>
      </w:r>
    </w:p>
    <w:p w:rsidR="00BA3FE0" w:rsidRDefault="000C64EF" w:rsidP="0089029B">
      <w:pPr>
        <w:ind w:firstLine="576"/>
        <w:jc w:val="both"/>
        <w:rPr>
          <w:lang w:eastAsia="ja-JP"/>
        </w:rPr>
      </w:pPr>
      <w:r>
        <w:rPr>
          <w:lang w:eastAsia="ja-JP"/>
        </w:rPr>
        <w:t xml:space="preserve">Terdapat dua jenis </w:t>
      </w:r>
      <w:r w:rsidRPr="009A4E19">
        <w:rPr>
          <w:i/>
          <w:lang w:eastAsia="ja-JP"/>
        </w:rPr>
        <w:t>node</w:t>
      </w:r>
      <w:r>
        <w:rPr>
          <w:lang w:eastAsia="ja-JP"/>
        </w:rPr>
        <w:t xml:space="preserve"> yang tergabung dalam VANET, yaitu </w:t>
      </w:r>
      <w:r w:rsidR="005779B4">
        <w:rPr>
          <w:lang w:eastAsia="ja-JP"/>
        </w:rPr>
        <w:t>RSU (</w:t>
      </w:r>
      <w:r w:rsidR="005779B4" w:rsidRPr="009A4E19">
        <w:rPr>
          <w:i/>
          <w:lang w:eastAsia="ja-JP"/>
        </w:rPr>
        <w:t>Road-side Unit</w:t>
      </w:r>
      <w:r w:rsidR="005779B4">
        <w:rPr>
          <w:lang w:eastAsia="ja-JP"/>
        </w:rPr>
        <w:t xml:space="preserve">) dan </w:t>
      </w:r>
      <w:r w:rsidR="009A4E19">
        <w:rPr>
          <w:lang w:eastAsia="ja-JP"/>
        </w:rPr>
        <w:t>OBU (</w:t>
      </w:r>
      <w:r w:rsidR="005779B4" w:rsidRPr="009A4E19">
        <w:rPr>
          <w:i/>
          <w:lang w:eastAsia="ja-JP"/>
        </w:rPr>
        <w:t>On-Board Unit</w:t>
      </w:r>
      <w:r w:rsidR="005779B4">
        <w:rPr>
          <w:lang w:eastAsia="ja-JP"/>
        </w:rPr>
        <w:t>)</w:t>
      </w:r>
      <w:r w:rsidR="00533A3D">
        <w:rPr>
          <w:lang w:eastAsia="ja-JP"/>
        </w:rPr>
        <w:t xml:space="preserve"> </w:t>
      </w:r>
      <w:r w:rsidR="00533A3D">
        <w:rPr>
          <w:lang w:eastAsia="ja-JP"/>
        </w:rPr>
        <w:fldChar w:fldCharType="begin"/>
      </w:r>
      <w:r w:rsidR="00032A22">
        <w:rPr>
          <w:lang w:eastAsia="ja-JP"/>
        </w:rPr>
        <w:instrText xml:space="preserve"> ADDIN ZOTERO_ITEM CSL_CITATION {"citationID":"2drl309abk","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533A3D">
        <w:rPr>
          <w:lang w:eastAsia="ja-JP"/>
        </w:rPr>
        <w:fldChar w:fldCharType="separate"/>
      </w:r>
      <w:r w:rsidR="00032A22" w:rsidRPr="00032A22">
        <w:t>[4]</w:t>
      </w:r>
      <w:r w:rsidR="00533A3D">
        <w:rPr>
          <w:lang w:eastAsia="ja-JP"/>
        </w:rPr>
        <w:fldChar w:fldCharType="end"/>
      </w:r>
      <w:r w:rsidR="005779B4">
        <w:rPr>
          <w:lang w:eastAsia="ja-JP"/>
        </w:rPr>
        <w:t>. Oleh karena itu terdapat dua tipe komunikasi dalam VANET, yaitu antara kendaraan dengan kendaraan, yang biasa disebut dengan komunikasi V2V dan antara kendaraan dengan RSU, yang biasa disebut dengan komunikasi V2I</w:t>
      </w:r>
      <w:r w:rsidR="00993FF6">
        <w:rPr>
          <w:lang w:eastAsia="ja-JP"/>
        </w:rPr>
        <w:t xml:space="preserve"> seperti pada </w:t>
      </w:r>
      <w:r w:rsidR="00993FF6">
        <w:rPr>
          <w:lang w:eastAsia="ja-JP"/>
        </w:rPr>
        <w:fldChar w:fldCharType="begin"/>
      </w:r>
      <w:r w:rsidR="00993FF6">
        <w:rPr>
          <w:lang w:eastAsia="ja-JP"/>
        </w:rPr>
        <w:instrText xml:space="preserve"> REF _Ref483347840 \h </w:instrText>
      </w:r>
      <w:r w:rsidR="00993FF6">
        <w:rPr>
          <w:lang w:eastAsia="ja-JP"/>
        </w:rPr>
      </w:r>
      <w:r w:rsidR="00993FF6">
        <w:rPr>
          <w:lang w:eastAsia="ja-JP"/>
        </w:rPr>
        <w:fldChar w:fldCharType="separate"/>
      </w:r>
      <w:r w:rsidR="0065244E">
        <w:t xml:space="preserve">Gambar </w:t>
      </w:r>
      <w:r w:rsidR="0065244E">
        <w:rPr>
          <w:noProof/>
        </w:rPr>
        <w:t>2</w:t>
      </w:r>
      <w:r w:rsidR="0065244E">
        <w:t>.</w:t>
      </w:r>
      <w:r w:rsidR="0065244E">
        <w:rPr>
          <w:noProof/>
        </w:rPr>
        <w:t>1</w:t>
      </w:r>
      <w:r w:rsidR="00993FF6">
        <w:rPr>
          <w:lang w:eastAsia="ja-JP"/>
        </w:rPr>
        <w:fldChar w:fldCharType="end"/>
      </w:r>
      <w:r w:rsidR="005779B4">
        <w:rPr>
          <w:lang w:eastAsia="ja-JP"/>
        </w:rPr>
        <w:t>.</w:t>
      </w:r>
    </w:p>
    <w:p w:rsidR="00713339" w:rsidRDefault="00713339" w:rsidP="0089029B">
      <w:pPr>
        <w:ind w:firstLine="576"/>
        <w:jc w:val="both"/>
        <w:rPr>
          <w:lang w:eastAsia="ja-JP"/>
        </w:rPr>
      </w:pPr>
    </w:p>
    <w:p w:rsidR="00DD652C" w:rsidRDefault="00713339" w:rsidP="00DD652C">
      <w:pPr>
        <w:keepNext/>
        <w:ind w:firstLine="993"/>
        <w:jc w:val="both"/>
      </w:pPr>
      <w:r>
        <w:rPr>
          <w:noProof/>
          <w:lang w:eastAsia="id-ID"/>
        </w:rPr>
        <w:drawing>
          <wp:inline distT="0" distB="0" distL="0" distR="0">
            <wp:extent cx="251460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net communication.png"/>
                    <pic:cNvPicPr/>
                  </pic:nvPicPr>
                  <pic:blipFill>
                    <a:blip r:embed="rId32">
                      <a:extLst>
                        <a:ext uri="{28A0092B-C50C-407E-A947-70E740481C1C}">
                          <a14:useLocalDpi xmlns:a14="http://schemas.microsoft.com/office/drawing/2010/main" val="0"/>
                        </a:ext>
                      </a:extLst>
                    </a:blip>
                    <a:stretch>
                      <a:fillRect/>
                    </a:stretch>
                  </pic:blipFill>
                  <pic:spPr>
                    <a:xfrm>
                      <a:off x="0" y="0"/>
                      <a:ext cx="2514600" cy="1819275"/>
                    </a:xfrm>
                    <a:prstGeom prst="rect">
                      <a:avLst/>
                    </a:prstGeom>
                  </pic:spPr>
                </pic:pic>
              </a:graphicData>
            </a:graphic>
          </wp:inline>
        </w:drawing>
      </w:r>
    </w:p>
    <w:p w:rsidR="00F63220" w:rsidRDefault="00DD652C" w:rsidP="00DD652C">
      <w:pPr>
        <w:pStyle w:val="Caption"/>
        <w:rPr>
          <w:b w:val="0"/>
        </w:rPr>
      </w:pPr>
      <w:bookmarkStart w:id="80" w:name="_Ref483347840"/>
      <w:bookmarkStart w:id="81" w:name="_Ref483347833"/>
      <w:bookmarkStart w:id="82" w:name="_Toc485448589"/>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w:t>
      </w:r>
      <w:r w:rsidR="002F61C9">
        <w:rPr>
          <w:noProof/>
        </w:rPr>
        <w:fldChar w:fldCharType="end"/>
      </w:r>
      <w:bookmarkEnd w:id="80"/>
      <w:r>
        <w:t xml:space="preserve"> </w:t>
      </w:r>
      <w:r w:rsidR="00DE6C31">
        <w:rPr>
          <w:b w:val="0"/>
        </w:rPr>
        <w:t>Ilustrasi K</w:t>
      </w:r>
      <w:r w:rsidRPr="009E6C66">
        <w:rPr>
          <w:b w:val="0"/>
        </w:rPr>
        <w:t>omunikasi pada VANET</w:t>
      </w:r>
      <w:bookmarkEnd w:id="81"/>
      <w:r w:rsidR="00A327E1">
        <w:rPr>
          <w:b w:val="0"/>
        </w:rPr>
        <w:t xml:space="preserve"> </w:t>
      </w:r>
      <w:r w:rsidR="00A327E1" w:rsidRPr="005D5CA2">
        <w:rPr>
          <w:b w:val="0"/>
        </w:rPr>
        <w:fldChar w:fldCharType="begin"/>
      </w:r>
      <w:r w:rsidR="00032A22" w:rsidRPr="005D5CA2">
        <w:rPr>
          <w:b w:val="0"/>
        </w:rPr>
        <w:instrText xml:space="preserve"> ADDIN ZOTERO_ITEM CSL_CITATION {"citationID":"1h03fl0s03","properties":{"formattedCitation":"[4]","plainCitation":"[4]"},"citationItems":[{"id":38,"uris":["http://zotero.org/users/local/qslOKPuo/items/QF8ZWTUJ"],"uri":["http://zotero.org/users/local/qslOKPuo/items/QF8ZWTUJ"],"itemData":{"id":38,"type":"book","title":"Vehicular Networking","publisher":"Cambridge University Press","number-of-pages":"373","source":"Google Books","abstract":"With this essential guide to vehicular networking, you will learn about everything from conceptual approaches and state-of-the-art protocols, to system designs and their evaluation. Covering both in- and inter-vehicle communication, this comprehensive work outlines the foundations of vehicular networking as well as demonstrating its commercial applications, from improved vehicle performance, to entertainment, and traffic information systems. All of this is supported by in-depth case studies and detailed information on proposed protocols and solutions for access technologies and information dissemination, as well as topics on rulemaking, regulations, and standardization. Importantly, for a field which is attracting increasing commercial interest, you will learn about the future trends of this technology, its problems, and solutions to overcome them. Whether you are a student, a communications professional or a researcher, this is an invaluable resource.","ISBN":"978-1-107-04671-9","language":"en","author":[{"family":"Sommer","given":"Christoph"},{"family":"Dressler","given":"Falko"}],"issued":{"date-parts":[["2014",12,4]]}}}],"schema":"https://github.com/citation-style-language/schema/raw/master/csl-citation.json"} </w:instrText>
      </w:r>
      <w:r w:rsidR="00A327E1" w:rsidRPr="005D5CA2">
        <w:rPr>
          <w:b w:val="0"/>
        </w:rPr>
        <w:fldChar w:fldCharType="separate"/>
      </w:r>
      <w:r w:rsidR="00032A22" w:rsidRPr="005D5CA2">
        <w:rPr>
          <w:b w:val="0"/>
        </w:rPr>
        <w:t>[4]</w:t>
      </w:r>
      <w:bookmarkEnd w:id="82"/>
      <w:r w:rsidR="00A327E1" w:rsidRPr="005D5CA2">
        <w:rPr>
          <w:b w:val="0"/>
        </w:rPr>
        <w:fldChar w:fldCharType="end"/>
      </w:r>
    </w:p>
    <w:p w:rsidR="00DD652C" w:rsidRPr="00DD652C" w:rsidRDefault="00DD652C" w:rsidP="00DD652C"/>
    <w:p w:rsidR="00713339" w:rsidRDefault="00F63220" w:rsidP="005D50FF">
      <w:pPr>
        <w:ind w:firstLine="567"/>
        <w:jc w:val="both"/>
      </w:pPr>
      <w:r>
        <w:t xml:space="preserve">Agar komunikasi antar </w:t>
      </w:r>
      <w:r w:rsidRPr="009A4E19">
        <w:rPr>
          <w:i/>
        </w:rPr>
        <w:t>node</w:t>
      </w:r>
      <w:r>
        <w:t xml:space="preserve"> pada VANET dapat berjalan dengan baik, diperlukan sebuah </w:t>
      </w:r>
      <w:r w:rsidRPr="009A4E19">
        <w:rPr>
          <w:i/>
        </w:rPr>
        <w:t>routing protocol</w:t>
      </w:r>
      <w:r>
        <w:t xml:space="preserve"> yang dapat beradaptasi dengan karakteristik VANET. Pada Tugas Akhir ini, penulis menggunakan </w:t>
      </w:r>
      <w:r w:rsidRPr="009A4E19">
        <w:rPr>
          <w:i/>
        </w:rPr>
        <w:t>routing protocol</w:t>
      </w:r>
      <w:r>
        <w:t xml:space="preserve"> AODV yang dimodifikasi untuk menambahkan aspek sekuritas sehingga dapat mengatasi serangan yang memungkinkan terjadi pada VANET, yaitu </w:t>
      </w:r>
      <w:r w:rsidR="000D4602">
        <w:rPr>
          <w:i/>
        </w:rPr>
        <w:t>Black hole</w:t>
      </w:r>
      <w:r>
        <w:t xml:space="preserve"> dan </w:t>
      </w:r>
      <w:r w:rsidR="000D4602">
        <w:rPr>
          <w:i/>
        </w:rPr>
        <w:t>Worm hole</w:t>
      </w:r>
      <w:r w:rsidRPr="009A4E19">
        <w:rPr>
          <w:i/>
        </w:rPr>
        <w:t xml:space="preserve"> attack</w:t>
      </w:r>
      <w:r>
        <w:t>. Implementasi VANET dilakukan pada NS-2 dan dilakukan pengujia</w:t>
      </w:r>
      <w:r w:rsidR="008F03BF">
        <w:t>n performa menggunakan skrip awk</w:t>
      </w:r>
      <w:r>
        <w:t>.</w:t>
      </w:r>
    </w:p>
    <w:p w:rsidR="005D50FF" w:rsidRDefault="005D50FF" w:rsidP="005D50FF">
      <w:pPr>
        <w:ind w:firstLine="567"/>
        <w:jc w:val="both"/>
      </w:pPr>
    </w:p>
    <w:p w:rsidR="007D06E1" w:rsidRPr="003157DE" w:rsidRDefault="00F908FE" w:rsidP="00EE12EC">
      <w:pPr>
        <w:pStyle w:val="Heading2"/>
        <w:numPr>
          <w:ilvl w:val="1"/>
          <w:numId w:val="1"/>
        </w:numPr>
        <w:spacing w:before="240"/>
        <w:ind w:left="567" w:hanging="567"/>
        <w:jc w:val="both"/>
      </w:pPr>
      <w:bookmarkStart w:id="83" w:name="_Toc485131163"/>
      <w:r>
        <w:t>AODV</w:t>
      </w:r>
      <w:r w:rsidR="00DE410F">
        <w:t xml:space="preserve"> (Ad hoc On-Demand Distance Vector)</w:t>
      </w:r>
      <w:bookmarkEnd w:id="83"/>
    </w:p>
    <w:p w:rsidR="007D06E1" w:rsidRPr="00852480" w:rsidRDefault="007D06E1" w:rsidP="007D06E1"/>
    <w:p w:rsidR="00B12652" w:rsidRDefault="00A27C10" w:rsidP="00452631">
      <w:pPr>
        <w:ind w:firstLine="567"/>
        <w:jc w:val="both"/>
      </w:pPr>
      <w:r w:rsidRPr="00B77B79">
        <w:t xml:space="preserve">AODV merupakan </w:t>
      </w:r>
      <w:r w:rsidRPr="00B77B79">
        <w:rPr>
          <w:i/>
        </w:rPr>
        <w:t>routing protocol</w:t>
      </w:r>
      <w:r w:rsidRPr="00B77B79">
        <w:t xml:space="preserve"> yang umum digunakan di MANET dan telah diaplikasikan juga di VANET. Pada AODV, rute dibuat hanya ketika diminta oleh </w:t>
      </w:r>
      <w:r w:rsidRPr="00B77B79">
        <w:rPr>
          <w:i/>
        </w:rPr>
        <w:t>node</w:t>
      </w:r>
      <w:r w:rsidRPr="00B77B79">
        <w:t xml:space="preserve"> asal (</w:t>
      </w:r>
      <w:r w:rsidRPr="00B77B79">
        <w:rPr>
          <w:i/>
        </w:rPr>
        <w:t>source node</w:t>
      </w:r>
      <w:r w:rsidRPr="00B77B79">
        <w:t xml:space="preserve">). Metode penemuan rute AODV berdasarkan pada </w:t>
      </w:r>
      <w:r w:rsidRPr="00B77B79">
        <w:rPr>
          <w:i/>
        </w:rPr>
        <w:t>routing table</w:t>
      </w:r>
      <w:r w:rsidRPr="00B77B79">
        <w:t xml:space="preserve"> yang menyimpan rute terhadap beberapa </w:t>
      </w:r>
      <w:r w:rsidRPr="00B77B79">
        <w:rPr>
          <w:i/>
        </w:rPr>
        <w:t>node</w:t>
      </w:r>
      <w:r w:rsidRPr="00B77B79">
        <w:t xml:space="preserve">. </w:t>
      </w:r>
      <w:r w:rsidRPr="00B77B79">
        <w:rPr>
          <w:i/>
        </w:rPr>
        <w:t>Source node</w:t>
      </w:r>
      <w:r w:rsidRPr="00B77B79">
        <w:t xml:space="preserve"> akan menyebarkan paket </w:t>
      </w:r>
      <w:r w:rsidRPr="00B77B79">
        <w:rPr>
          <w:i/>
        </w:rPr>
        <w:t>route request</w:t>
      </w:r>
      <w:r w:rsidRPr="00B77B79">
        <w:t xml:space="preserve"> (RREQ) ke tiap </w:t>
      </w:r>
      <w:r w:rsidRPr="00B77B79">
        <w:rPr>
          <w:i/>
        </w:rPr>
        <w:t>neighbor</w:t>
      </w:r>
      <w:r w:rsidRPr="00B77B79">
        <w:t xml:space="preserve">-nya yang akan mengirimkan paket RREQ juga ke tiap </w:t>
      </w:r>
      <w:r w:rsidRPr="00B77B79">
        <w:rPr>
          <w:i/>
        </w:rPr>
        <w:t>neighbor</w:t>
      </w:r>
      <w:r w:rsidRPr="00B77B79">
        <w:t xml:space="preserve">-nya, begitu seterusnya hingga mencapai </w:t>
      </w:r>
      <w:r w:rsidRPr="00B77B79">
        <w:rPr>
          <w:i/>
        </w:rPr>
        <w:t>node</w:t>
      </w:r>
      <w:r w:rsidRPr="00B77B79">
        <w:t xml:space="preserve"> tujuan (</w:t>
      </w:r>
      <w:r w:rsidRPr="00B77B79">
        <w:rPr>
          <w:i/>
        </w:rPr>
        <w:t>destination node</w:t>
      </w:r>
      <w:r w:rsidR="00B12652">
        <w:t>).</w:t>
      </w:r>
    </w:p>
    <w:p w:rsidR="007D06E1" w:rsidRDefault="00A27C10" w:rsidP="00452631">
      <w:pPr>
        <w:ind w:firstLine="567"/>
        <w:jc w:val="both"/>
      </w:pPr>
      <w:r w:rsidRPr="00B77B79">
        <w:lastRenderedPageBreak/>
        <w:t xml:space="preserve">Ketika paket RREQ mencapai </w:t>
      </w:r>
      <w:r w:rsidRPr="00B77B79">
        <w:rPr>
          <w:i/>
        </w:rPr>
        <w:t>destination node</w:t>
      </w:r>
      <w:r w:rsidRPr="00B77B79">
        <w:t xml:space="preserve"> atau </w:t>
      </w:r>
      <w:r w:rsidRPr="00B77B79">
        <w:rPr>
          <w:i/>
        </w:rPr>
        <w:t>node</w:t>
      </w:r>
      <w:r w:rsidRPr="00B77B79">
        <w:t xml:space="preserve"> yang mengetahui rute ke </w:t>
      </w:r>
      <w:r w:rsidRPr="00B77B79">
        <w:rPr>
          <w:i/>
        </w:rPr>
        <w:t>destination node</w:t>
      </w:r>
      <w:r w:rsidRPr="00B77B79">
        <w:t xml:space="preserve">, paket </w:t>
      </w:r>
      <w:r w:rsidRPr="00B77B79">
        <w:rPr>
          <w:i/>
        </w:rPr>
        <w:t>route replay</w:t>
      </w:r>
      <w:r w:rsidRPr="00B77B79">
        <w:t xml:space="preserve"> (RREP) akan dikirimkan kembali ke </w:t>
      </w:r>
      <w:r w:rsidRPr="00B77B79">
        <w:rPr>
          <w:i/>
        </w:rPr>
        <w:t>source node</w:t>
      </w:r>
      <w:r w:rsidRPr="00B77B79">
        <w:t xml:space="preserve"> melalui </w:t>
      </w:r>
      <w:r w:rsidRPr="00B77B79">
        <w:rPr>
          <w:i/>
        </w:rPr>
        <w:t>reverse route</w:t>
      </w:r>
      <w:r w:rsidRPr="00B77B79">
        <w:t xml:space="preserve">. AODV menggunakan sequence number untuk mendapatkan informasi rute yang paling update dan mencegah </w:t>
      </w:r>
      <w:r w:rsidRPr="00B77B79">
        <w:rPr>
          <w:i/>
        </w:rPr>
        <w:t>routing loop</w:t>
      </w:r>
      <w:r w:rsidR="00BA728D">
        <w:rPr>
          <w:i/>
        </w:rPr>
        <w:t xml:space="preserve"> </w:t>
      </w:r>
      <w:r w:rsidR="00BA728D">
        <w:rPr>
          <w:i/>
        </w:rPr>
        <w:fldChar w:fldCharType="begin"/>
      </w:r>
      <w:r w:rsidR="00032A22">
        <w:rPr>
          <w:i/>
        </w:rPr>
        <w:instrText xml:space="preserve"> ADDIN ZOTERO_ITEM CSL_CITATION {"citationID":"12u4gdu9jh","properties":{"formattedCitation":"[5]","plainCitation":"[5]"},"citationItems":[{"id":4,"uris":["http://zotero.org/users/local/qslOKPuo/items/WNN7CVGP"],"uri":["http://zotero.org/users/local/qslOKPuo/items/WNN7CVGP"],"itemData":{"id":4,"type":"article-journal","title":"HyBR: A Hybrid Bio-inspired Bee swarm Routing protocol for safety applications in Vehicular Ad hoc NETworks (VANETs)","container-title":"Journal of Systems Architecture","collection-title":"Advanced Smart Vehicular Communication System and Applications","page":"953-967","volume":"59","issue":"10, Part B","source":"ScienceDirect","abstract":"Increasing interests in Vehicular Ad hoc NETworks (VANETs) over the last decade have led to huge investments in technologies and research to improve road safety by providing timely and accurate information to drivers and authorities. To achieve the timely dissemination of messages, various routing protocols for VANETs have been recently proposed. We present a Hybrid Bee swarm Routing (HyBR) protocol for VANETs. HyBR is based on the continuous learning paradigm in order to take into account the dynamic environmental changes in real-time which constitute a key property of VANETs. The protocol combines the features of topology routing with those of geographic routing. HyBR is a unicast and a multipath routing protocol (aimed at both urban and rural scenarios) which guarantees road safety services by transmitting packets with minimum delays and high packet delivery. To demonstrate the effectiveness and the performance of HyBR, we conducted a performance evaluation based on several metrics such as end-to-end delay, packet delivery ratio, and normalized overhead load. We obtained better performance results with HyBR in contrast to results obtained from traditional routing algorithms such as Ad hoc On-Demand Distance Vector (AODV) topology-based routing protocol and Greedy Perimeter Stateless Routing (GPSR) geography-based protocol.","DOI":"10.1016/j.sysarc.2013.04.004","ISSN":"1383-7621","shortTitle":"HyBR","journalAbbreviation":"Journal of Systems Architecture","author":[{"family":"Bitam","given":"Salim"},{"family":"Mellouk","given":"Abdelhamid"},{"family":"Zeadally","given":"Sherali"}],"issued":{"date-parts":[["2013",11]]}}}],"schema":"https://github.com/citation-style-language/schema/raw/master/csl-citation.json"} </w:instrText>
      </w:r>
      <w:r w:rsidR="00BA728D">
        <w:rPr>
          <w:i/>
        </w:rPr>
        <w:fldChar w:fldCharType="separate"/>
      </w:r>
      <w:r w:rsidR="00032A22" w:rsidRPr="00032A22">
        <w:t>[5]</w:t>
      </w:r>
      <w:r w:rsidR="00BA728D">
        <w:rPr>
          <w:i/>
        </w:rPr>
        <w:fldChar w:fldCharType="end"/>
      </w:r>
      <w:r w:rsidRPr="00B77B79">
        <w:t>.</w:t>
      </w:r>
      <w:r w:rsidR="00A43D25">
        <w:t xml:space="preserve"> Ilustrasi pencarian rute </w:t>
      </w:r>
      <w:r w:rsidR="00A43D25" w:rsidRPr="00A43D25">
        <w:rPr>
          <w:i/>
        </w:rPr>
        <w:t>routing protocol</w:t>
      </w:r>
      <w:r w:rsidR="00A43D25">
        <w:t xml:space="preserve"> AODV dapat dilihat pada </w:t>
      </w:r>
      <w:r w:rsidR="0063447F">
        <w:fldChar w:fldCharType="begin"/>
      </w:r>
      <w:r w:rsidR="0063447F">
        <w:instrText xml:space="preserve"> REF _Ref483347878 \h </w:instrText>
      </w:r>
      <w:r w:rsidR="0063447F">
        <w:fldChar w:fldCharType="separate"/>
      </w:r>
      <w:r w:rsidR="0065244E">
        <w:t xml:space="preserve">Gambar </w:t>
      </w:r>
      <w:r w:rsidR="0065244E">
        <w:rPr>
          <w:noProof/>
        </w:rPr>
        <w:t>2</w:t>
      </w:r>
      <w:r w:rsidR="0065244E">
        <w:t>.</w:t>
      </w:r>
      <w:r w:rsidR="0065244E">
        <w:rPr>
          <w:noProof/>
        </w:rPr>
        <w:t>2</w:t>
      </w:r>
      <w:r w:rsidR="0063447F">
        <w:fldChar w:fldCharType="end"/>
      </w:r>
      <w:r w:rsidR="00A43D25">
        <w:t>.</w:t>
      </w:r>
    </w:p>
    <w:p w:rsidR="00A43D25" w:rsidRDefault="00A43D25" w:rsidP="00452631">
      <w:pPr>
        <w:ind w:firstLine="567"/>
        <w:jc w:val="both"/>
      </w:pPr>
    </w:p>
    <w:p w:rsidR="00433D75" w:rsidRDefault="00A43D25" w:rsidP="00433D75">
      <w:pPr>
        <w:keepNext/>
        <w:jc w:val="both"/>
      </w:pPr>
      <w:r>
        <w:rPr>
          <w:noProof/>
          <w:lang w:eastAsia="id-ID"/>
        </w:rPr>
        <w:drawing>
          <wp:inline distT="0" distB="0" distL="0" distR="0">
            <wp:extent cx="3708400" cy="1828165"/>
            <wp:effectExtent l="0" t="0" r="635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DV-routing-MANET.png"/>
                    <pic:cNvPicPr/>
                  </pic:nvPicPr>
                  <pic:blipFill>
                    <a:blip r:embed="rId33">
                      <a:extLst>
                        <a:ext uri="{28A0092B-C50C-407E-A947-70E740481C1C}">
                          <a14:useLocalDpi xmlns:a14="http://schemas.microsoft.com/office/drawing/2010/main" val="0"/>
                        </a:ext>
                      </a:extLst>
                    </a:blip>
                    <a:stretch>
                      <a:fillRect/>
                    </a:stretch>
                  </pic:blipFill>
                  <pic:spPr>
                    <a:xfrm>
                      <a:off x="0" y="0"/>
                      <a:ext cx="3708400" cy="1828165"/>
                    </a:xfrm>
                    <a:prstGeom prst="rect">
                      <a:avLst/>
                    </a:prstGeom>
                  </pic:spPr>
                </pic:pic>
              </a:graphicData>
            </a:graphic>
          </wp:inline>
        </w:drawing>
      </w:r>
    </w:p>
    <w:p w:rsidR="00A43D25" w:rsidRDefault="00433D75" w:rsidP="00433D75">
      <w:pPr>
        <w:pStyle w:val="Caption"/>
      </w:pPr>
      <w:bookmarkStart w:id="84" w:name="_Ref483347878"/>
      <w:bookmarkStart w:id="85" w:name="_Toc485448590"/>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w:t>
      </w:r>
      <w:r w:rsidR="002F61C9">
        <w:rPr>
          <w:noProof/>
        </w:rPr>
        <w:fldChar w:fldCharType="end"/>
      </w:r>
      <w:bookmarkEnd w:id="84"/>
      <w:r>
        <w:t xml:space="preserve"> </w:t>
      </w:r>
      <w:r w:rsidRPr="00A43D25">
        <w:rPr>
          <w:b w:val="0"/>
        </w:rPr>
        <w:t xml:space="preserve">Ilustrasi pencarian rute </w:t>
      </w:r>
      <w:r w:rsidRPr="00A43D25">
        <w:rPr>
          <w:b w:val="0"/>
          <w:i/>
        </w:rPr>
        <w:t>routing protocol</w:t>
      </w:r>
      <w:r w:rsidRPr="00A43D25">
        <w:rPr>
          <w:b w:val="0"/>
        </w:rPr>
        <w:t xml:space="preserve"> AODV</w:t>
      </w:r>
      <w:r w:rsidR="00475937">
        <w:rPr>
          <w:b w:val="0"/>
        </w:rPr>
        <w:t xml:space="preserve"> </w:t>
      </w:r>
      <w:r w:rsidR="00475937" w:rsidRPr="005D5CA2">
        <w:rPr>
          <w:b w:val="0"/>
        </w:rPr>
        <w:fldChar w:fldCharType="begin"/>
      </w:r>
      <w:r w:rsidR="00032A22" w:rsidRPr="005D5CA2">
        <w:rPr>
          <w:b w:val="0"/>
        </w:rPr>
        <w:instrText xml:space="preserve"> ADDIN ZOTERO_ITEM CSL_CITATION {"citationID":"sm3gv7n8","properties":{"formattedCitation":"[6]","plainCitation":"[6]"},"citationItems":[{"id":43,"uris":["http://zotero.org/users/local/qslOKPuo/items/QTTCK4XQ"],"uri":["http://zotero.org/users/local/qslOKPuo/items/QTTCK4XQ"],"itemData":{"id":43,"type":"post-weblog","title":"Routing Protocols in MANETs","container-title":"Eexploria","abstract":"Hope you are familiar with the term routing. We need to find a path from a source to the destination in the network to forward the packets. Finding the best possible path is often a matter of question here. We need to find a path with minimum packet loss, energy requirements and other costs. Apart …","URL":"http://www.eexploria.com/routing-protocols-in-manets/","author":[{"family":"Jamal","given":"Jesna"}],"issued":{"date-parts":[["2012",9,18]]},"accessed":{"date-parts":[["2017",5,22]]}}}],"schema":"https://github.com/citation-style-language/schema/raw/master/csl-citation.json"} </w:instrText>
      </w:r>
      <w:r w:rsidR="00475937" w:rsidRPr="005D5CA2">
        <w:rPr>
          <w:b w:val="0"/>
        </w:rPr>
        <w:fldChar w:fldCharType="separate"/>
      </w:r>
      <w:r w:rsidR="00032A22" w:rsidRPr="005D5CA2">
        <w:rPr>
          <w:b w:val="0"/>
        </w:rPr>
        <w:t>[6]</w:t>
      </w:r>
      <w:bookmarkEnd w:id="85"/>
      <w:r w:rsidR="00475937" w:rsidRPr="005D5CA2">
        <w:rPr>
          <w:b w:val="0"/>
        </w:rPr>
        <w:fldChar w:fldCharType="end"/>
      </w:r>
    </w:p>
    <w:p w:rsidR="009B4CF2" w:rsidRDefault="009B4CF2" w:rsidP="009B4CF2"/>
    <w:p w:rsidR="009B4CF2" w:rsidRDefault="009B4CF2" w:rsidP="009B4CF2">
      <w:pPr>
        <w:ind w:firstLine="567"/>
        <w:jc w:val="both"/>
      </w:pPr>
      <w:r>
        <w:t xml:space="preserve">Sebagai contoh pencarian rute, ilustrasi pada </w:t>
      </w:r>
      <w:r w:rsidR="00033151">
        <w:fldChar w:fldCharType="begin"/>
      </w:r>
      <w:r w:rsidR="00033151">
        <w:instrText xml:space="preserve"> REF _Ref483347878 \h </w:instrText>
      </w:r>
      <w:r w:rsidR="00033151">
        <w:fldChar w:fldCharType="separate"/>
      </w:r>
      <w:r w:rsidR="0065244E">
        <w:t xml:space="preserve">Gambar </w:t>
      </w:r>
      <w:r w:rsidR="0065244E">
        <w:rPr>
          <w:noProof/>
        </w:rPr>
        <w:t>2</w:t>
      </w:r>
      <w:r w:rsidR="0065244E">
        <w:t>.</w:t>
      </w:r>
      <w:r w:rsidR="0065244E">
        <w:rPr>
          <w:noProof/>
        </w:rPr>
        <w:t>2</w:t>
      </w:r>
      <w:r w:rsidR="00033151">
        <w:fldChar w:fldCharType="end"/>
      </w:r>
      <w:r w:rsidR="00033151">
        <w:t xml:space="preserve"> </w:t>
      </w:r>
      <w:r>
        <w:t xml:space="preserve">menggambarkan bagaimana </w:t>
      </w:r>
      <w:r w:rsidRPr="009B4CF2">
        <w:rPr>
          <w:i/>
        </w:rPr>
        <w:t>node</w:t>
      </w:r>
      <w:r>
        <w:t xml:space="preserve"> asal, yaitu </w:t>
      </w:r>
      <w:r w:rsidRPr="009B4CF2">
        <w:rPr>
          <w:i/>
        </w:rPr>
        <w:t>node</w:t>
      </w:r>
      <w:r>
        <w:t xml:space="preserve"> A mencari rute untuk menuju </w:t>
      </w:r>
      <w:r w:rsidRPr="009B4CF2">
        <w:rPr>
          <w:i/>
        </w:rPr>
        <w:t>node</w:t>
      </w:r>
      <w:r>
        <w:t xml:space="preserve"> destination yaitu </w:t>
      </w:r>
      <w:r w:rsidRPr="009B4CF2">
        <w:rPr>
          <w:i/>
        </w:rPr>
        <w:t>node</w:t>
      </w:r>
      <w:r>
        <w:t xml:space="preserve"> J. </w:t>
      </w:r>
      <w:r w:rsidRPr="009B4CF2">
        <w:rPr>
          <w:i/>
        </w:rPr>
        <w:t>Node</w:t>
      </w:r>
      <w:r>
        <w:t xml:space="preserve"> A mengirimkan RREQ kepada semua </w:t>
      </w:r>
      <w:r w:rsidRPr="009B4CF2">
        <w:rPr>
          <w:i/>
        </w:rPr>
        <w:t>neighbor</w:t>
      </w:r>
      <w:r>
        <w:t xml:space="preserve">nya dan diteruskan oleh </w:t>
      </w:r>
      <w:r w:rsidRPr="009B4CF2">
        <w:rPr>
          <w:i/>
        </w:rPr>
        <w:t>node</w:t>
      </w:r>
      <w:r>
        <w:t xml:space="preserve"> </w:t>
      </w:r>
      <w:r w:rsidRPr="009B4CF2">
        <w:rPr>
          <w:i/>
        </w:rPr>
        <w:t>neighbor</w:t>
      </w:r>
      <w:r>
        <w:t xml:space="preserve"> hingga mencapai </w:t>
      </w:r>
      <w:r w:rsidRPr="009B4CF2">
        <w:rPr>
          <w:i/>
        </w:rPr>
        <w:t>node</w:t>
      </w:r>
      <w:r>
        <w:t xml:space="preserve"> J. Kemudian </w:t>
      </w:r>
      <w:r w:rsidRPr="009B4CF2">
        <w:rPr>
          <w:i/>
        </w:rPr>
        <w:t>node</w:t>
      </w:r>
      <w:r>
        <w:t xml:space="preserve"> J mengirimkan RREP melalui rute terdekat yang telah dibuat.</w:t>
      </w:r>
    </w:p>
    <w:p w:rsidR="00125E45" w:rsidRDefault="00125E45" w:rsidP="009B4CF2">
      <w:pPr>
        <w:ind w:firstLine="567"/>
        <w:jc w:val="both"/>
      </w:pPr>
      <w:r w:rsidRPr="00460FC5">
        <w:rPr>
          <w:i/>
        </w:rPr>
        <w:t>Routing protocol</w:t>
      </w:r>
      <w:r>
        <w:t xml:space="preserve"> AODV termasuk ke dalam </w:t>
      </w:r>
      <w:r w:rsidRPr="00460FC5">
        <w:rPr>
          <w:i/>
        </w:rPr>
        <w:t>routing protocol</w:t>
      </w:r>
      <w:r>
        <w:t xml:space="preserve"> yang </w:t>
      </w:r>
      <w:r w:rsidR="00460FC5">
        <w:t>bersifat</w:t>
      </w:r>
      <w:r>
        <w:t xml:space="preserve"> reaktif, artinya </w:t>
      </w:r>
      <w:r w:rsidRPr="00460FC5">
        <w:rPr>
          <w:i/>
        </w:rPr>
        <w:t>node</w:t>
      </w:r>
      <w:r>
        <w:t xml:space="preserve"> hanya akan mencari rute jika diminta (</w:t>
      </w:r>
      <w:r w:rsidRPr="00460FC5">
        <w:rPr>
          <w:i/>
        </w:rPr>
        <w:t>on demand</w:t>
      </w:r>
      <w:r>
        <w:t xml:space="preserve">). Sehingga </w:t>
      </w:r>
      <w:r w:rsidRPr="00460FC5">
        <w:rPr>
          <w:i/>
        </w:rPr>
        <w:t>routing protocol</w:t>
      </w:r>
      <w:r>
        <w:t xml:space="preserve"> AODV</w:t>
      </w:r>
      <w:r w:rsidR="007A761E">
        <w:t xml:space="preserve"> dinilai</w:t>
      </w:r>
      <w:r>
        <w:t xml:space="preserve"> memiliki performa </w:t>
      </w:r>
      <w:r w:rsidR="00460FC5">
        <w:t>yang relatif baik jika diterapkan</w:t>
      </w:r>
      <w:r>
        <w:t xml:space="preserve"> pada lingkungan VANET yang memiliki karakteristik yaitu </w:t>
      </w:r>
      <w:r w:rsidRPr="00460FC5">
        <w:rPr>
          <w:i/>
        </w:rPr>
        <w:t>node</w:t>
      </w:r>
      <w:r>
        <w:t xml:space="preserve"> bergerak dengan kecepatan tinggi.</w:t>
      </w:r>
    </w:p>
    <w:p w:rsidR="007A761E" w:rsidRPr="009B4CF2" w:rsidRDefault="007A761E" w:rsidP="009B4CF2">
      <w:pPr>
        <w:ind w:firstLine="567"/>
        <w:jc w:val="both"/>
      </w:pPr>
      <w:r>
        <w:t xml:space="preserve">Pada Tugas Akhir ini, penulis menggunakan </w:t>
      </w:r>
      <w:r w:rsidRPr="00460FC5">
        <w:rPr>
          <w:i/>
        </w:rPr>
        <w:t>routing protocol</w:t>
      </w:r>
      <w:r>
        <w:t xml:space="preserve"> AODV sebagai algoritma </w:t>
      </w:r>
      <w:r w:rsidRPr="00460FC5">
        <w:rPr>
          <w:i/>
        </w:rPr>
        <w:t>routing protocol</w:t>
      </w:r>
      <w:r>
        <w:t xml:space="preserve"> yang </w:t>
      </w:r>
      <w:r>
        <w:lastRenderedPageBreak/>
        <w:t>digunakan untuk mengimplementasikan lingkungan VANET beserta skenario serangannya.</w:t>
      </w:r>
    </w:p>
    <w:p w:rsidR="00DA0AC6" w:rsidRPr="003157DE" w:rsidRDefault="00DA0AC6" w:rsidP="007D06E1">
      <w:pPr>
        <w:jc w:val="both"/>
      </w:pPr>
    </w:p>
    <w:p w:rsidR="007D06E1" w:rsidRPr="003157DE" w:rsidRDefault="0033455A" w:rsidP="00EE12EC">
      <w:pPr>
        <w:pStyle w:val="Heading2"/>
        <w:numPr>
          <w:ilvl w:val="1"/>
          <w:numId w:val="1"/>
        </w:numPr>
        <w:ind w:left="567" w:hanging="567"/>
        <w:jc w:val="both"/>
      </w:pPr>
      <w:bookmarkStart w:id="86" w:name="_Toc485131164"/>
      <w:r>
        <w:t>ECDSA (Elliptic Curve Digital Signature Algorithm)</w:t>
      </w:r>
      <w:bookmarkEnd w:id="86"/>
    </w:p>
    <w:p w:rsidR="007D06E1" w:rsidRPr="003157DE" w:rsidRDefault="007D06E1" w:rsidP="007D06E1"/>
    <w:p w:rsidR="007D06E1" w:rsidRDefault="00AE593F" w:rsidP="007D06E1">
      <w:pPr>
        <w:ind w:firstLine="567"/>
        <w:jc w:val="both"/>
      </w:pPr>
      <w:r w:rsidRPr="00B77B79">
        <w:rPr>
          <w:i/>
        </w:rPr>
        <w:t>Elliptic Curve Digital Signature Algorithm</w:t>
      </w:r>
      <w:r w:rsidRPr="00B77B79">
        <w:t xml:space="preserve"> (ECDSA) merupakan varian dari </w:t>
      </w:r>
      <w:r w:rsidRPr="00B77B79">
        <w:rPr>
          <w:i/>
        </w:rPr>
        <w:t xml:space="preserve">Digital Signature Algorithm </w:t>
      </w:r>
      <w:r w:rsidRPr="00B77B79">
        <w:t xml:space="preserve">(DSA) yang beroperasi pada grup </w:t>
      </w:r>
      <w:r w:rsidRPr="00B77B79">
        <w:rPr>
          <w:i/>
        </w:rPr>
        <w:t>elliptic curve</w:t>
      </w:r>
      <w:r w:rsidRPr="00B77B79">
        <w:t xml:space="preserve">. Untuk mengirim pesan yang tertandatangani dari node asal ke node tujuan, keduanya sepakat pada parameter domain </w:t>
      </w:r>
      <w:r w:rsidRPr="00B77B79">
        <w:rPr>
          <w:i/>
        </w:rPr>
        <w:t>elliptic curve</w:t>
      </w:r>
      <w:r w:rsidRPr="00B77B79">
        <w:t xml:space="preserve">. Pengirim memiliki </w:t>
      </w:r>
      <w:r w:rsidRPr="00B77B79">
        <w:rPr>
          <w:i/>
        </w:rPr>
        <w:t>key pair</w:t>
      </w:r>
      <w:r w:rsidRPr="00B77B79">
        <w:t xml:space="preserve"> yang terdiri dari </w:t>
      </w:r>
      <w:r w:rsidRPr="00B77B79">
        <w:rPr>
          <w:i/>
        </w:rPr>
        <w:t>private key</w:t>
      </w:r>
      <w:r w:rsidRPr="00B77B79">
        <w:t xml:space="preserve"> </w:t>
      </w:r>
      <m:oMath>
        <m:sSub>
          <m:sSubPr>
            <m:ctrlPr>
              <w:rPr>
                <w:rFonts w:ascii="Cambria Math" w:hAnsi="Cambria Math"/>
                <w:i/>
              </w:rPr>
            </m:ctrlPr>
          </m:sSubPr>
          <m:e>
            <m:r>
              <w:rPr>
                <w:rFonts w:ascii="Cambria Math" w:hAnsi="Cambria Math"/>
              </w:rPr>
              <m:t>d</m:t>
            </m:r>
          </m:e>
          <m:sub>
            <m:r>
              <w:rPr>
                <w:rFonts w:ascii="Cambria Math" w:hAnsi="Cambria Math"/>
              </w:rPr>
              <m:t>A</m:t>
            </m:r>
          </m:sub>
        </m:sSub>
      </m:oMath>
      <w:r w:rsidRPr="00B77B79">
        <w:t xml:space="preserve"> (sebuah </w:t>
      </w:r>
      <w:r w:rsidRPr="00B77B79">
        <w:rPr>
          <w:i/>
        </w:rPr>
        <w:t>integer</w:t>
      </w:r>
      <w:r w:rsidRPr="00B77B79">
        <w:t xml:space="preserve"> kurang dari n yang dipilih secara acak, dimana n merupakan urutan dari kurva, sebuah parameter domain </w:t>
      </w:r>
      <w:r w:rsidRPr="00B77B79">
        <w:rPr>
          <w:i/>
        </w:rPr>
        <w:t>elliptic curve</w:t>
      </w:r>
      <w:r w:rsidRPr="00B77B79">
        <w:t xml:space="preserve">) dan </w:t>
      </w:r>
      <w:r w:rsidRPr="00B77B79">
        <w:rPr>
          <w:i/>
        </w:rPr>
        <w:t>public key</w:t>
      </w:r>
      <w:r w:rsidRPr="00B77B79">
        <w:t xml:space="preserve"> </w:t>
      </w:r>
      <m:oMath>
        <m:sSub>
          <m:sSubPr>
            <m:ctrlPr>
              <w:rPr>
                <w:rFonts w:ascii="Cambria Math" w:hAnsi="Cambria Math"/>
                <w:i/>
              </w:rPr>
            </m:ctrlPr>
          </m:sSubPr>
          <m:e>
            <m:r>
              <w:rPr>
                <w:rFonts w:ascii="Cambria Math" w:hAnsi="Cambria Math"/>
              </w:rPr>
              <m:t>Q</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*G</m:t>
        </m:r>
      </m:oMath>
      <w:r w:rsidRPr="00B77B79">
        <w:t xml:space="preserve"> (G adalah </w:t>
      </w:r>
      <w:r w:rsidRPr="00B77B79">
        <w:rPr>
          <w:i/>
        </w:rPr>
        <w:t>generator point</w:t>
      </w:r>
      <w:r w:rsidRPr="00B77B79">
        <w:t xml:space="preserve">, sebuah parameter domain </w:t>
      </w:r>
      <w:r w:rsidRPr="00B77B79">
        <w:rPr>
          <w:i/>
        </w:rPr>
        <w:t>elliptic curve</w:t>
      </w:r>
      <w:r w:rsidRPr="00B77B79">
        <w:t>)</w:t>
      </w:r>
      <w:r w:rsidR="006919AD">
        <w:t xml:space="preserve"> </w:t>
      </w:r>
      <w:r w:rsidR="006919AD">
        <w:fldChar w:fldCharType="begin"/>
      </w:r>
      <w:r w:rsidR="00032A22">
        <w:instrText xml:space="preserve"> ADDIN ZOTERO_ITEM CSL_CITATION {"citationID":"2ag40nt043","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6919AD">
        <w:fldChar w:fldCharType="separate"/>
      </w:r>
      <w:r w:rsidR="00032A22" w:rsidRPr="00032A22">
        <w:t>[7]</w:t>
      </w:r>
      <w:r w:rsidR="006919AD">
        <w:fldChar w:fldCharType="end"/>
      </w:r>
      <w:r w:rsidRPr="00B77B79">
        <w:t>.</w:t>
      </w:r>
      <w:r w:rsidR="002C266D">
        <w:t xml:space="preserve"> Ilustrasi</w:t>
      </w:r>
      <w:r w:rsidR="00993FF6">
        <w:t xml:space="preserve"> kurva dapat dilihat pada </w:t>
      </w:r>
      <w:r w:rsidR="00993FF6">
        <w:fldChar w:fldCharType="begin"/>
      </w:r>
      <w:r w:rsidR="00993FF6">
        <w:instrText xml:space="preserve"> REF _Ref483347950 \h </w:instrText>
      </w:r>
      <w:r w:rsidR="00993FF6">
        <w:fldChar w:fldCharType="separate"/>
      </w:r>
      <w:r w:rsidR="0065244E">
        <w:t xml:space="preserve">Gambar </w:t>
      </w:r>
      <w:r w:rsidR="0065244E">
        <w:rPr>
          <w:noProof/>
        </w:rPr>
        <w:t>2</w:t>
      </w:r>
      <w:r w:rsidR="0065244E">
        <w:t>.</w:t>
      </w:r>
      <w:r w:rsidR="0065244E">
        <w:rPr>
          <w:noProof/>
        </w:rPr>
        <w:t>3</w:t>
      </w:r>
      <w:r w:rsidR="00993FF6">
        <w:fldChar w:fldCharType="end"/>
      </w:r>
      <w:r w:rsidR="002C266D">
        <w:t>.</w:t>
      </w:r>
    </w:p>
    <w:p w:rsidR="002C266D" w:rsidRDefault="002C266D" w:rsidP="002C266D">
      <w:pPr>
        <w:jc w:val="both"/>
      </w:pPr>
    </w:p>
    <w:p w:rsidR="00810A18" w:rsidRDefault="002C266D" w:rsidP="00810A18">
      <w:pPr>
        <w:keepNext/>
        <w:jc w:val="center"/>
      </w:pPr>
      <w:r>
        <w:rPr>
          <w:noProof/>
          <w:lang w:eastAsia="id-ID"/>
        </w:rPr>
        <w:drawing>
          <wp:inline distT="0" distB="0" distL="0" distR="0">
            <wp:extent cx="1948307"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liptic-curve-ecdsa.png"/>
                    <pic:cNvPicPr/>
                  </pic:nvPicPr>
                  <pic:blipFill>
                    <a:blip r:embed="rId34">
                      <a:extLst>
                        <a:ext uri="{28A0092B-C50C-407E-A947-70E740481C1C}">
                          <a14:useLocalDpi xmlns:a14="http://schemas.microsoft.com/office/drawing/2010/main" val="0"/>
                        </a:ext>
                      </a:extLst>
                    </a:blip>
                    <a:stretch>
                      <a:fillRect/>
                    </a:stretch>
                  </pic:blipFill>
                  <pic:spPr>
                    <a:xfrm>
                      <a:off x="0" y="0"/>
                      <a:ext cx="1959871" cy="2069611"/>
                    </a:xfrm>
                    <a:prstGeom prst="rect">
                      <a:avLst/>
                    </a:prstGeom>
                  </pic:spPr>
                </pic:pic>
              </a:graphicData>
            </a:graphic>
          </wp:inline>
        </w:drawing>
      </w:r>
    </w:p>
    <w:p w:rsidR="002C266D" w:rsidRDefault="00810A18" w:rsidP="00810A18">
      <w:pPr>
        <w:pStyle w:val="Caption"/>
      </w:pPr>
      <w:bookmarkStart w:id="87" w:name="_Ref483347950"/>
      <w:bookmarkStart w:id="88" w:name="_Toc485448591"/>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w:t>
      </w:r>
      <w:r w:rsidR="002F61C9">
        <w:rPr>
          <w:noProof/>
        </w:rPr>
        <w:fldChar w:fldCharType="end"/>
      </w:r>
      <w:bookmarkEnd w:id="87"/>
      <w:r>
        <w:t xml:space="preserve"> </w:t>
      </w:r>
      <w:r w:rsidR="00DE6C31">
        <w:rPr>
          <w:b w:val="0"/>
        </w:rPr>
        <w:t>Ilustrasi K</w:t>
      </w:r>
      <w:r w:rsidRPr="002C266D">
        <w:rPr>
          <w:b w:val="0"/>
        </w:rPr>
        <w:t>urva pada ECDSA</w:t>
      </w:r>
      <w:r w:rsidR="00272BA1">
        <w:rPr>
          <w:b w:val="0"/>
        </w:rPr>
        <w:t xml:space="preserve"> </w:t>
      </w:r>
      <w:r w:rsidR="00272BA1" w:rsidRPr="005D5CA2">
        <w:rPr>
          <w:b w:val="0"/>
        </w:rPr>
        <w:fldChar w:fldCharType="begin"/>
      </w:r>
      <w:r w:rsidR="00032A22" w:rsidRPr="005D5CA2">
        <w:rPr>
          <w:b w:val="0"/>
        </w:rPr>
        <w:instrText xml:space="preserve"> ADDIN ZOTERO_ITEM CSL_CITATION {"citationID":"2o1u2vh1dq","properties":{"formattedCitation":"[7]","plainCitation":"[7]"},"citationItems":[{"id":13,"uris":["http://zotero.org/users/local/qslOKPuo/items/ZI2MT8FT"],"uri":["http://zotero.org/users/local/qslOKPuo/items/ZI2MT8FT"],"itemData":{"id":13,"type":"paper-conference","title":"Message Authentication in Vehicular Ad Hoc Networks: ECDSA Based Approach","container-title":"2009 International Conference on Future Computer and Communication","page":"16-20","source":"IEEE Xplore","event":"2009 International Conference on Future Computer and Communication","abstract":"Vehicular ad hoc networks (VANETs) are promising approach for facilitating road safety, traffic management, and infotainment dissemination for drivers and passengers.However, it is subject to various malicious abuses and security attacks which hinder it from practical implementation.Effective and robust solutions for addressing security and privacy issues are critical for the wide-spread adoption of VANETs. In this paper, we propose an elliptic curve digital signature algorithm (ECDSA) based message authentication in a VANET. The operation sequence of the proposed scheme is as follows: 1) Source vehicle generates private key and public key. 2) Public key is made available to all the vehicles in the VANET. 3) Source vehicle creates a hash of the message using secured hash algorithm. 4) Secured has his encrypted using private key in the source vehicle and ends it to the destination vehicle. 5) At the destination vehicle, the received encrypted message is decrypted using the public key. The result of the decryption will be the hash of the message. 6) Destination vehicle can then hash the message in the same way as source vehicle did and compare the two hashes. Using this proposed scheme, strong authentication policy is provided for the destination vehicle.Because hashing is relatively unique, any changes in the message would change the message hash.","DOI":"10.1109/ICFCC.2009.120","shortTitle":"Message Authentication in Vehicular Ad Hoc Networks","author":[{"family":"Manvi","given":"S. S."},{"family":"Kakkasageri","given":"M. S."},{"family":"Adiga","given":"D. G."}],"issued":{"date-parts":[["2009",4]]}}}],"schema":"https://github.com/citation-style-language/schema/raw/master/csl-citation.json"} </w:instrText>
      </w:r>
      <w:r w:rsidR="00272BA1" w:rsidRPr="005D5CA2">
        <w:rPr>
          <w:b w:val="0"/>
        </w:rPr>
        <w:fldChar w:fldCharType="separate"/>
      </w:r>
      <w:r w:rsidR="00032A22" w:rsidRPr="005D5CA2">
        <w:rPr>
          <w:b w:val="0"/>
        </w:rPr>
        <w:t>[7]</w:t>
      </w:r>
      <w:bookmarkEnd w:id="88"/>
      <w:r w:rsidR="00272BA1" w:rsidRPr="005D5CA2">
        <w:rPr>
          <w:b w:val="0"/>
        </w:rPr>
        <w:fldChar w:fldCharType="end"/>
      </w:r>
    </w:p>
    <w:p w:rsidR="00A52D33" w:rsidRDefault="00A52D33" w:rsidP="00A52D33"/>
    <w:p w:rsidR="00A52D33" w:rsidRDefault="00A52D33" w:rsidP="00A52D33">
      <w:pPr>
        <w:ind w:firstLine="567"/>
        <w:jc w:val="both"/>
      </w:pPr>
      <w:r>
        <w:t xml:space="preserve">ECDSA merupakan salah satu algoritma </w:t>
      </w:r>
      <w:r w:rsidRPr="00F55188">
        <w:rPr>
          <w:i/>
        </w:rPr>
        <w:t>digital signature</w:t>
      </w:r>
      <w:r>
        <w:t xml:space="preserve"> yang umum digunakan selain RSA. Tingkat kemanan ECDSA dinilai cukup baik digunakan dalam jaringan. Di samping itu, ECDSA membutuhkan tempat yang lebih sedikit dibandingkan dengan RSA. Untuk tingkat keamanan yang sama, ECDSA </w:t>
      </w:r>
      <w:r>
        <w:lastRenderedPageBreak/>
        <w:t xml:space="preserve">memiliki ukuran </w:t>
      </w:r>
      <w:r w:rsidRPr="00F55188">
        <w:rPr>
          <w:i/>
        </w:rPr>
        <w:t>signature</w:t>
      </w:r>
      <w:r>
        <w:t xml:space="preserve"> dan </w:t>
      </w:r>
      <w:r w:rsidRPr="00F55188">
        <w:rPr>
          <w:i/>
        </w:rPr>
        <w:t>public key</w:t>
      </w:r>
      <w:r>
        <w:t xml:space="preserve"> yang lebih kecil</w:t>
      </w:r>
      <w:r w:rsidR="006C41E1">
        <w:t xml:space="preserve"> </w:t>
      </w:r>
      <w:r w:rsidR="006C41E1">
        <w:fldChar w:fldCharType="begin"/>
      </w:r>
      <w:r w:rsidR="00032A22">
        <w:instrText xml:space="preserve"> ADDIN ZOTERO_ITEM CSL_CITATION {"citationID":"131jc1co8o","properties":{"formattedCitation":"[8]","plainCitation":"[8]"},"citationItems":[{"id":45,"uris":["http://zotero.org/users/local/qslOKPuo/items/CG493633"],"uri":["http://zotero.org/users/local/qslOKPuo/items/CG493633"],"itemData":{"id":45,"type":"post-weblog","title":"Elliptic Curve IPSEC IKEv2 VPN Service - Next Gen Security","container-title":"Acevpn.com","abstract":"Your Internet is protected by the encryption algorithms that government agencies rely on. Our IKEv2 VPN servers use 384 Bits ECDSA, AES 256 bits encryption and SHA512 hash.","URL":"https://www.acevpn.com/2014/06/03/elliptic-curve-ipsec-ikev2-vpn-next-gen-security/","author":[{"literal":"Acevpn"}],"issued":{"date-parts":[["2014",6,3]]},"accessed":{"date-parts":[["2017",5,22]]}}}],"schema":"https://github.com/citation-style-language/schema/raw/master/csl-citation.json"} </w:instrText>
      </w:r>
      <w:r w:rsidR="006C41E1">
        <w:fldChar w:fldCharType="separate"/>
      </w:r>
      <w:r w:rsidR="00032A22" w:rsidRPr="00032A22">
        <w:t>[8]</w:t>
      </w:r>
      <w:r w:rsidR="006C41E1">
        <w:fldChar w:fldCharType="end"/>
      </w:r>
      <w:r>
        <w:t>.</w:t>
      </w:r>
      <w:r w:rsidR="00572787">
        <w:t xml:space="preserve"> Sehingga jika akan ditambahkan pada </w:t>
      </w:r>
      <w:r w:rsidR="00572787" w:rsidRPr="00F55188">
        <w:rPr>
          <w:i/>
        </w:rPr>
        <w:t>packet header</w:t>
      </w:r>
      <w:r w:rsidR="00572787">
        <w:t xml:space="preserve">, </w:t>
      </w:r>
      <w:r w:rsidR="00673C4D">
        <w:t>tidak akan te</w:t>
      </w:r>
      <w:r w:rsidR="00F55188">
        <w:t>rlalu membebani dengan menambah ukuran paket yang akan dikirimkan</w:t>
      </w:r>
      <w:r w:rsidR="00673C4D">
        <w:t>.</w:t>
      </w:r>
    </w:p>
    <w:p w:rsidR="00F55188" w:rsidRPr="00A52D33" w:rsidRDefault="00F55188" w:rsidP="00A52D33">
      <w:pPr>
        <w:ind w:firstLine="567"/>
        <w:jc w:val="both"/>
      </w:pPr>
      <w:r>
        <w:t xml:space="preserve">Pada Tugas Akhir ini, penulis menggunakan ECDSA sebagai algoritma </w:t>
      </w:r>
      <w:r w:rsidRPr="00F55188">
        <w:rPr>
          <w:i/>
        </w:rPr>
        <w:t>digital signature</w:t>
      </w:r>
      <w:r>
        <w:t xml:space="preserve"> yang diterapkan untuk menjaga keaslian paket yang dikirimkan. Dengan menjaga keaslian paket, </w:t>
      </w:r>
      <w:r w:rsidR="000D4602">
        <w:rPr>
          <w:i/>
        </w:rPr>
        <w:t>Worm hole</w:t>
      </w:r>
      <w:r w:rsidRPr="00F55188">
        <w:rPr>
          <w:i/>
        </w:rPr>
        <w:t xml:space="preserve"> attack</w:t>
      </w:r>
      <w:r>
        <w:t xml:space="preserve"> yang melakukan penyerangan dengan memodifikasi paket dapat diatasi.</w:t>
      </w:r>
    </w:p>
    <w:p w:rsidR="007D06E1" w:rsidRPr="003157DE" w:rsidRDefault="007D06E1" w:rsidP="000D1ED8">
      <w:pPr>
        <w:pStyle w:val="Caption"/>
        <w:jc w:val="left"/>
      </w:pPr>
    </w:p>
    <w:p w:rsidR="007D06E1" w:rsidRPr="00C604C1" w:rsidRDefault="000D4602" w:rsidP="00EE12EC">
      <w:pPr>
        <w:pStyle w:val="Heading2"/>
        <w:numPr>
          <w:ilvl w:val="1"/>
          <w:numId w:val="1"/>
        </w:numPr>
        <w:ind w:left="567" w:hanging="567"/>
        <w:jc w:val="both"/>
      </w:pPr>
      <w:bookmarkStart w:id="89" w:name="_Toc485131165"/>
      <w:r>
        <w:rPr>
          <w:i/>
        </w:rPr>
        <w:t>Black hole</w:t>
      </w:r>
      <w:r w:rsidR="00074993">
        <w:rPr>
          <w:i/>
        </w:rPr>
        <w:t xml:space="preserve"> Attack</w:t>
      </w:r>
      <w:bookmarkEnd w:id="89"/>
      <w:r w:rsidR="00452631">
        <w:t xml:space="preserve"> </w:t>
      </w:r>
    </w:p>
    <w:p w:rsidR="00E0535C" w:rsidRDefault="00E0535C" w:rsidP="00E0535C"/>
    <w:p w:rsidR="00633B43" w:rsidRPr="00030849" w:rsidRDefault="000D4602" w:rsidP="00633B43">
      <w:pPr>
        <w:ind w:firstLine="576"/>
        <w:jc w:val="both"/>
      </w:pPr>
      <w:r>
        <w:rPr>
          <w:i/>
        </w:rPr>
        <w:t>Black hole</w:t>
      </w:r>
      <w:r w:rsidR="00633B43" w:rsidRPr="00B77B79">
        <w:rPr>
          <w:i/>
        </w:rPr>
        <w:t xml:space="preserve"> attack</w:t>
      </w:r>
      <w:r w:rsidR="00633B43" w:rsidRPr="00B77B79">
        <w:t xml:space="preserve"> terjadi saat terdapat </w:t>
      </w:r>
      <w:r w:rsidR="00633B43" w:rsidRPr="00B77B79">
        <w:rPr>
          <w:i/>
        </w:rPr>
        <w:t>malicious node</w:t>
      </w:r>
      <w:r w:rsidR="00633B43" w:rsidRPr="00B77B79">
        <w:t xml:space="preserve"> yang menunggu mendapatkan paket RREQ dari </w:t>
      </w:r>
      <w:r w:rsidR="00633B43" w:rsidRPr="00B77B79">
        <w:rPr>
          <w:i/>
        </w:rPr>
        <w:t>neighbor</w:t>
      </w:r>
      <w:r w:rsidR="00633B43" w:rsidRPr="00B77B79">
        <w:t xml:space="preserve">-nya. Namun ketika sudah mendapatkan paket RREQ, </w:t>
      </w:r>
      <w:r w:rsidR="00633B43" w:rsidRPr="00B77B79">
        <w:rPr>
          <w:i/>
        </w:rPr>
        <w:t>malicious node</w:t>
      </w:r>
      <w:r w:rsidR="00633B43" w:rsidRPr="00B77B79">
        <w:t xml:space="preserve"> tersebut membalas seolah-olah dia memiliki rute terpendek menuju </w:t>
      </w:r>
      <w:r w:rsidR="00633B43" w:rsidRPr="00B77B79">
        <w:rPr>
          <w:i/>
        </w:rPr>
        <w:t>destination node</w:t>
      </w:r>
      <w:r w:rsidR="00633B43" w:rsidRPr="00B77B79">
        <w:t xml:space="preserve">. Sehingga </w:t>
      </w:r>
      <w:r w:rsidR="00633B43" w:rsidRPr="00B77B79">
        <w:rPr>
          <w:i/>
        </w:rPr>
        <w:t>source node</w:t>
      </w:r>
      <w:r w:rsidR="00633B43" w:rsidRPr="00B77B79">
        <w:t xml:space="preserve"> akan meneruskan dengan mengirim paket data ke </w:t>
      </w:r>
      <w:r w:rsidR="00633B43" w:rsidRPr="00B77B79">
        <w:rPr>
          <w:i/>
        </w:rPr>
        <w:t>destination node</w:t>
      </w:r>
      <w:r w:rsidR="00633B43" w:rsidRPr="00B77B79">
        <w:t xml:space="preserve"> melalui </w:t>
      </w:r>
      <w:r w:rsidR="00633B43" w:rsidRPr="00B77B79">
        <w:rPr>
          <w:i/>
        </w:rPr>
        <w:t>malicious node</w:t>
      </w:r>
      <w:r w:rsidR="00633B43" w:rsidRPr="00B77B79">
        <w:t xml:space="preserve"> tersebut. Ketika mendapatkan paket data dari </w:t>
      </w:r>
      <w:r w:rsidR="00633B43" w:rsidRPr="00B77B79">
        <w:rPr>
          <w:i/>
        </w:rPr>
        <w:t>source node</w:t>
      </w:r>
      <w:r w:rsidR="00633B43" w:rsidRPr="00B77B79">
        <w:t xml:space="preserve">, </w:t>
      </w:r>
      <w:r w:rsidR="00633B43" w:rsidRPr="00B77B79">
        <w:rPr>
          <w:i/>
        </w:rPr>
        <w:t>malicious node</w:t>
      </w:r>
      <w:r w:rsidR="00633B43" w:rsidRPr="00B77B79">
        <w:t xml:space="preserve"> tersebut tidak meneruskan paket data ke </w:t>
      </w:r>
      <w:r w:rsidR="00633B43" w:rsidRPr="00B77B79">
        <w:rPr>
          <w:i/>
        </w:rPr>
        <w:t>destination node</w:t>
      </w:r>
      <w:r w:rsidR="00633B43" w:rsidRPr="00B77B79">
        <w:t xml:space="preserve">, tetapi melakukan </w:t>
      </w:r>
      <w:r w:rsidR="00633B43" w:rsidRPr="00B77B79">
        <w:rPr>
          <w:i/>
        </w:rPr>
        <w:t>drop</w:t>
      </w:r>
      <w:r w:rsidR="00633B43" w:rsidRPr="00B77B79">
        <w:t xml:space="preserve"> terhadap paket data yang diterima. Sehingga paket data tersebut tidak mencapai </w:t>
      </w:r>
      <w:r w:rsidR="00633B43" w:rsidRPr="00B77B79">
        <w:rPr>
          <w:i/>
        </w:rPr>
        <w:t>destination source</w:t>
      </w:r>
      <w:r w:rsidR="00633B43" w:rsidRPr="00B77B79">
        <w:t xml:space="preserve">-nya dan </w:t>
      </w:r>
      <w:r w:rsidR="00633B43" w:rsidRPr="00B77B79">
        <w:rPr>
          <w:i/>
        </w:rPr>
        <w:t>malicious node</w:t>
      </w:r>
      <w:r w:rsidR="00633B43" w:rsidRPr="00B77B79">
        <w:t xml:space="preserve"> tidak memberi tahu </w:t>
      </w:r>
      <w:r w:rsidR="00633B43" w:rsidRPr="00B77B79">
        <w:rPr>
          <w:i/>
        </w:rPr>
        <w:t>source node</w:t>
      </w:r>
      <w:r w:rsidR="00633B43" w:rsidRPr="00B77B79">
        <w:t xml:space="preserve"> jika paket datanya tidak mencapai </w:t>
      </w:r>
      <w:r w:rsidR="00633B43" w:rsidRPr="00B77B79">
        <w:rPr>
          <w:i/>
        </w:rPr>
        <w:t>destination node</w:t>
      </w:r>
      <w:r w:rsidR="00B10B7A">
        <w:rPr>
          <w:i/>
        </w:rPr>
        <w:t xml:space="preserve"> </w:t>
      </w:r>
      <w:r w:rsidR="00B10B7A">
        <w:rPr>
          <w:i/>
        </w:rPr>
        <w:fldChar w:fldCharType="begin"/>
      </w:r>
      <w:r w:rsidR="00032A22">
        <w:rPr>
          <w:i/>
        </w:rPr>
        <w:instrText xml:space="preserve"> ADDIN ZOTERO_ITEM CSL_CITATION {"citationID":"fqeovqr77","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B10B7A">
        <w:rPr>
          <w:i/>
        </w:rPr>
        <w:fldChar w:fldCharType="separate"/>
      </w:r>
      <w:r w:rsidR="00032A22" w:rsidRPr="00032A22">
        <w:t>[2]</w:t>
      </w:r>
      <w:r w:rsidR="00B10B7A">
        <w:rPr>
          <w:i/>
        </w:rPr>
        <w:fldChar w:fldCharType="end"/>
      </w:r>
      <w:r w:rsidR="00633B43" w:rsidRPr="00B77B79">
        <w:rPr>
          <w:i/>
        </w:rPr>
        <w:t>.</w:t>
      </w:r>
      <w:r w:rsidR="00030849">
        <w:rPr>
          <w:i/>
        </w:rPr>
        <w:t xml:space="preserve"> </w:t>
      </w:r>
      <w:r w:rsidR="00030849">
        <w:t xml:space="preserve">Ilustrasi </w:t>
      </w:r>
      <w:r w:rsidR="00030849" w:rsidRPr="00030849">
        <w:rPr>
          <w:i/>
        </w:rPr>
        <w:t>Black hole attack</w:t>
      </w:r>
      <w:r w:rsidR="00030849">
        <w:t xml:space="preserve"> dapat dilihat pa</w:t>
      </w:r>
      <w:r w:rsidR="00993FF6">
        <w:t xml:space="preserve">da </w:t>
      </w:r>
      <w:r w:rsidR="00993FF6">
        <w:fldChar w:fldCharType="begin"/>
      </w:r>
      <w:r w:rsidR="00993FF6">
        <w:instrText xml:space="preserve"> REF _Ref483347996 \h </w:instrText>
      </w:r>
      <w:r w:rsidR="00993FF6">
        <w:fldChar w:fldCharType="separate"/>
      </w:r>
      <w:r w:rsidR="0065244E">
        <w:t xml:space="preserve">Gambar </w:t>
      </w:r>
      <w:r w:rsidR="0065244E">
        <w:rPr>
          <w:noProof/>
        </w:rPr>
        <w:t>2</w:t>
      </w:r>
      <w:r w:rsidR="0065244E">
        <w:t>.</w:t>
      </w:r>
      <w:r w:rsidR="0065244E">
        <w:rPr>
          <w:noProof/>
        </w:rPr>
        <w:t>4</w:t>
      </w:r>
      <w:r w:rsidR="00993FF6">
        <w:fldChar w:fldCharType="end"/>
      </w:r>
      <w:r w:rsidR="00B46AC0">
        <w:t>.</w:t>
      </w:r>
    </w:p>
    <w:p w:rsidR="00030849" w:rsidRDefault="00030849" w:rsidP="00030849">
      <w:pPr>
        <w:jc w:val="both"/>
      </w:pPr>
    </w:p>
    <w:p w:rsidR="00810A18" w:rsidRDefault="00030849" w:rsidP="00810A18">
      <w:pPr>
        <w:keepNext/>
        <w:jc w:val="both"/>
      </w:pPr>
      <w:r>
        <w:rPr>
          <w:noProof/>
          <w:lang w:eastAsia="id-ID"/>
        </w:rPr>
        <w:lastRenderedPageBreak/>
        <w:drawing>
          <wp:inline distT="0" distB="0" distL="0" distR="0">
            <wp:extent cx="3708400" cy="228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673_2011_3_MOESM1_ESM.jpeg"/>
                    <pic:cNvPicPr/>
                  </pic:nvPicPr>
                  <pic:blipFill rotWithShape="1">
                    <a:blip r:embed="rId35" cstate="print">
                      <a:extLst>
                        <a:ext uri="{28A0092B-C50C-407E-A947-70E740481C1C}">
                          <a14:useLocalDpi xmlns:a14="http://schemas.microsoft.com/office/drawing/2010/main" val="0"/>
                        </a:ext>
                      </a:extLst>
                    </a:blip>
                    <a:srcRect b="8187"/>
                    <a:stretch/>
                  </pic:blipFill>
                  <pic:spPr bwMode="auto">
                    <a:xfrm>
                      <a:off x="0" y="0"/>
                      <a:ext cx="3708400" cy="2286000"/>
                    </a:xfrm>
                    <a:prstGeom prst="rect">
                      <a:avLst/>
                    </a:prstGeom>
                    <a:ln>
                      <a:noFill/>
                    </a:ln>
                    <a:extLst>
                      <a:ext uri="{53640926-AAD7-44D8-BBD7-CCE9431645EC}">
                        <a14:shadowObscured xmlns:a14="http://schemas.microsoft.com/office/drawing/2010/main"/>
                      </a:ext>
                    </a:extLst>
                  </pic:spPr>
                </pic:pic>
              </a:graphicData>
            </a:graphic>
          </wp:inline>
        </w:drawing>
      </w:r>
    </w:p>
    <w:p w:rsidR="00C7234C" w:rsidRPr="005D5CA2" w:rsidRDefault="00810A18" w:rsidP="00810A18">
      <w:pPr>
        <w:pStyle w:val="Caption"/>
        <w:rPr>
          <w:b w:val="0"/>
        </w:rPr>
      </w:pPr>
      <w:bookmarkStart w:id="90" w:name="_Ref483347996"/>
      <w:bookmarkStart w:id="91" w:name="_Toc485448592"/>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4</w:t>
      </w:r>
      <w:r w:rsidR="002F61C9">
        <w:rPr>
          <w:noProof/>
        </w:rPr>
        <w:fldChar w:fldCharType="end"/>
      </w:r>
      <w:bookmarkEnd w:id="90"/>
      <w:r>
        <w:t xml:space="preserve"> </w:t>
      </w:r>
      <w:r w:rsidRPr="00C7234C">
        <w:rPr>
          <w:b w:val="0"/>
        </w:rPr>
        <w:t xml:space="preserve">Ilustrasi </w:t>
      </w:r>
      <w:r w:rsidR="00DE6C31">
        <w:rPr>
          <w:b w:val="0"/>
          <w:i/>
        </w:rPr>
        <w:t>Black Hole A</w:t>
      </w:r>
      <w:r w:rsidRPr="00C7234C">
        <w:rPr>
          <w:b w:val="0"/>
          <w:i/>
        </w:rPr>
        <w:t>ttack</w:t>
      </w:r>
      <w:r w:rsidR="00411B76">
        <w:rPr>
          <w:b w:val="0"/>
          <w:i/>
        </w:rPr>
        <w:t xml:space="preserve"> </w:t>
      </w:r>
      <w:r w:rsidR="007A2BE9" w:rsidRPr="005D5CA2">
        <w:rPr>
          <w:b w:val="0"/>
          <w:i/>
        </w:rPr>
        <w:fldChar w:fldCharType="begin"/>
      </w:r>
      <w:r w:rsidR="00957DBE" w:rsidRPr="005D5CA2">
        <w:rPr>
          <w:b w:val="0"/>
          <w:i/>
        </w:rPr>
        <w:instrText xml:space="preserve"> ADDIN ZOTERO_ITEM CSL_CITATION {"citationID":"14kjvjg9de","properties":{"formattedCitation":"[9]","plainCitation":"[9]"},"citationItems":[{"id":47,"uris":["http://zotero.org/users/local/qslOKPuo/items/MZ79P4IA"],"uri":["http://zotero.org/users/local/qslOKPuo/items/MZ79P4IA"],"itemData":{"id":47,"type":"article-journal","title":"A survey of black hole attacks in wireless mobile ad hoc networks","container-title":"Human-centric Computing and Information Sciences","page":"4","volume":"1","issue":"1","source":"hcis-journal.springeropen.com","abstract":"The black hole attack is one of the well-known security threats in wireless mobile ad hoc networks. The intruders utilize the loophole to carry out their malicious behaviors because the route discovery process is necessary and inevitable. Many researchers have conducted different detection techniques to propose different types of detection schemes. In this paper, we survey the existing solutions and discuss the state-of-the-art routing methods. We not only classify these proposals into single black hole attack and collaborative black hole attack but also analyze the categories of these solutions and provide a comparison table. We expect to furnish more researchers with a detailed work in anticipation.","DOI":"10.1186/2192-1962-1-4","ISSN":"2192-1962","language":"En","author":[{"family":"Tseng","given":"Fan-Hsun"},{"family":"Chou","given":"Li-Der"},{"family":"Chao","given":"Han-Chieh"}],"issued":{"date-parts":[["2011",11,22]]}}}],"schema":"https://github.com/citation-style-language/schema/raw/master/csl-citation.json"} </w:instrText>
      </w:r>
      <w:r w:rsidR="007A2BE9" w:rsidRPr="005D5CA2">
        <w:rPr>
          <w:b w:val="0"/>
          <w:i/>
        </w:rPr>
        <w:fldChar w:fldCharType="separate"/>
      </w:r>
      <w:r w:rsidR="00957DBE" w:rsidRPr="005D5CA2">
        <w:rPr>
          <w:b w:val="0"/>
        </w:rPr>
        <w:t>[9]</w:t>
      </w:r>
      <w:bookmarkEnd w:id="91"/>
      <w:r w:rsidR="007A2BE9" w:rsidRPr="005D5CA2">
        <w:rPr>
          <w:b w:val="0"/>
          <w:i/>
        </w:rPr>
        <w:fldChar w:fldCharType="end"/>
      </w:r>
    </w:p>
    <w:p w:rsidR="00C21542" w:rsidRDefault="00C21542" w:rsidP="00C21542"/>
    <w:p w:rsidR="00C21542" w:rsidRPr="00C21542" w:rsidRDefault="00C21542" w:rsidP="00C21542">
      <w:pPr>
        <w:ind w:firstLine="567"/>
        <w:jc w:val="both"/>
      </w:pPr>
      <w:r>
        <w:t xml:space="preserve">Pada Tugas Akhir ini, </w:t>
      </w:r>
      <w:r w:rsidRPr="00C21542">
        <w:rPr>
          <w:i/>
        </w:rPr>
        <w:t>Black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633B43" w:rsidRPr="00E0535C" w:rsidRDefault="00633B43" w:rsidP="00633B43">
      <w:pPr>
        <w:ind w:left="576"/>
      </w:pPr>
    </w:p>
    <w:p w:rsidR="007D06E1" w:rsidRPr="00EE12EC" w:rsidRDefault="000D4602" w:rsidP="00EE12EC">
      <w:pPr>
        <w:pStyle w:val="Heading2"/>
        <w:numPr>
          <w:ilvl w:val="1"/>
          <w:numId w:val="1"/>
        </w:numPr>
        <w:ind w:left="567" w:hanging="567"/>
        <w:jc w:val="both"/>
        <w:rPr>
          <w:lang w:val="en-US" w:eastAsia="id-ID"/>
        </w:rPr>
      </w:pPr>
      <w:bookmarkStart w:id="92" w:name="_Toc485131166"/>
      <w:r w:rsidRPr="00EE12EC">
        <w:rPr>
          <w:i/>
          <w:lang w:eastAsia="id-ID"/>
        </w:rPr>
        <w:t>Worm hole</w:t>
      </w:r>
      <w:r w:rsidR="00DB35DB" w:rsidRPr="00EE12EC">
        <w:rPr>
          <w:i/>
          <w:lang w:eastAsia="id-ID"/>
        </w:rPr>
        <w:t xml:space="preserve"> Attack</w:t>
      </w:r>
      <w:bookmarkEnd w:id="92"/>
    </w:p>
    <w:p w:rsidR="006146BE" w:rsidRDefault="006146BE" w:rsidP="006146BE">
      <w:pPr>
        <w:ind w:left="576"/>
        <w:rPr>
          <w:lang w:val="en-US" w:eastAsia="id-ID"/>
        </w:rPr>
      </w:pPr>
    </w:p>
    <w:p w:rsidR="00C604C1" w:rsidRDefault="000D4602" w:rsidP="0047659C">
      <w:pPr>
        <w:keepNext/>
        <w:ind w:firstLine="576"/>
        <w:jc w:val="both"/>
        <w:rPr>
          <w:iCs/>
          <w:color w:val="000000" w:themeColor="text1"/>
        </w:rPr>
      </w:pPr>
      <w:r>
        <w:rPr>
          <w:i/>
        </w:rPr>
        <w:t>Worm hole</w:t>
      </w:r>
      <w:r w:rsidR="0047659C" w:rsidRPr="0047659C">
        <w:rPr>
          <w:i/>
        </w:rPr>
        <w:t xml:space="preserve"> attack</w:t>
      </w:r>
      <w:r w:rsidR="0047659C" w:rsidRPr="0047659C">
        <w:t xml:space="preserve"> terdiri dari 2 fase yang dilancarkan oleh satu atau lebih </w:t>
      </w:r>
      <w:r w:rsidR="0047659C" w:rsidRPr="0047659C">
        <w:rPr>
          <w:i/>
        </w:rPr>
        <w:t>malicious node</w:t>
      </w:r>
      <w:r w:rsidR="0047659C" w:rsidRPr="0047659C">
        <w:t xml:space="preserve">. Pada fase pertama, </w:t>
      </w:r>
      <w:r w:rsidR="0047659C" w:rsidRPr="0047659C">
        <w:rPr>
          <w:i/>
        </w:rPr>
        <w:t>malicious node</w:t>
      </w:r>
      <w:r w:rsidR="0047659C" w:rsidRPr="0047659C">
        <w:t xml:space="preserve"> mencoba mengumpan </w:t>
      </w:r>
      <w:r w:rsidR="0047659C" w:rsidRPr="0047659C">
        <w:rPr>
          <w:i/>
        </w:rPr>
        <w:t>node neighbor</w:t>
      </w:r>
      <w:r w:rsidR="0047659C" w:rsidRPr="0047659C">
        <w:t xml:space="preserve">-nya agar mengirimkan paket melalui dirinya. Pada fase kedua, </w:t>
      </w:r>
      <w:r w:rsidR="0047659C" w:rsidRPr="0047659C">
        <w:rPr>
          <w:i/>
        </w:rPr>
        <w:t>malicious node</w:t>
      </w:r>
      <w:r w:rsidR="0047659C" w:rsidRPr="0047659C">
        <w:t xml:space="preserve"> tersebut memanfaatkan paket data yang diterimanya sesuai keinginannya, </w:t>
      </w:r>
      <w:r w:rsidR="0063447F">
        <w:lastRenderedPageBreak/>
        <w:t>s</w:t>
      </w:r>
      <w:r w:rsidR="0047659C" w:rsidRPr="0047659C">
        <w:t>alah satunya dengan mengubah isi paket data</w:t>
      </w:r>
      <w:r w:rsidR="00AD07A0">
        <w:t xml:space="preserve"> </w:t>
      </w:r>
      <w:r w:rsidR="00AD07A0">
        <w:fldChar w:fldCharType="begin"/>
      </w:r>
      <w:r w:rsidR="00032A22">
        <w:instrText xml:space="preserve"> ADDIN ZOTERO_ITEM CSL_CITATION {"citationID":"25lhi9cgme","properties":{"formattedCitation":"[2]","plainCitation":"[2]"},"citationItems":[{"id":9,"uris":["http://zotero.org/users/local/qslOKPuo/items/7N8WKUP5"],"uri":["http://zotero.org/users/local/qslOKPuo/items/7N8WKUP5"],"itemData":{"id":9,"type":"paper-conference","title":"Secure and efficient protocol for position-based routing in VANETs","container-title":"2012 IEEE International Conference on Intelligent Control, Automatic Detection and High-End Equipment","page":"142-148","source":"IEEE Xplore","event":"2012 IEEE International Conference on Intelligent Control, Automatic Detection and High-End Equipment","abstract":"Since VANETs have great potential in improving the traffic condition and position-based protocol is popular in VANETs, a scheme is proposed to enhance the security performances of position-based routing protocols. Like other security solutions, this scheme employs digital signature to guarantee the identity authentication, data integrity and non-repudiation. The difference to most of other existed solutions is that an evaluation mechanism is proposed, which can detect malicious nodes that drop or tamper routing data. This mechanism has been proved efficiency and has better security and network performance by comparing with the hybrid signature routing scheme via NS2 simulation.","DOI":"10.1109/ICADE.2012.6330116","author":[{"family":"Hou","given":"J."},{"family":"Liu","given":"J."},{"family":"Han","given":"L."},{"family":"Zhao","given":"J."}],"issued":{"date-parts":[["2012",7]]}}}],"schema":"https://github.com/citation-style-language/schema/raw/master/csl-citation.json"} </w:instrText>
      </w:r>
      <w:r w:rsidR="00AD07A0">
        <w:fldChar w:fldCharType="separate"/>
      </w:r>
      <w:r w:rsidR="00032A22" w:rsidRPr="00032A22">
        <w:t>[2]</w:t>
      </w:r>
      <w:r w:rsidR="00AD07A0">
        <w:fldChar w:fldCharType="end"/>
      </w:r>
      <w:r w:rsidR="0047659C" w:rsidRPr="0047659C">
        <w:rPr>
          <w:iCs/>
          <w:color w:val="000000" w:themeColor="text1"/>
        </w:rPr>
        <w:t>.</w:t>
      </w:r>
      <w:r w:rsidR="00001EB9">
        <w:rPr>
          <w:iCs/>
          <w:color w:val="000000" w:themeColor="text1"/>
        </w:rPr>
        <w:t xml:space="preserve"> Worm hole attack dapat di</w:t>
      </w:r>
      <w:r w:rsidR="00993FF6">
        <w:rPr>
          <w:iCs/>
          <w:color w:val="000000" w:themeColor="text1"/>
        </w:rPr>
        <w:t xml:space="preserve">ilustrasikan seperti pada </w:t>
      </w:r>
      <w:r w:rsidR="00993FF6">
        <w:rPr>
          <w:iCs/>
          <w:color w:val="000000" w:themeColor="text1"/>
        </w:rPr>
        <w:fldChar w:fldCharType="begin"/>
      </w:r>
      <w:r w:rsidR="00993FF6">
        <w:rPr>
          <w:iCs/>
          <w:color w:val="000000" w:themeColor="text1"/>
        </w:rPr>
        <w:instrText xml:space="preserve"> REF _Ref483348044 \h </w:instrText>
      </w:r>
      <w:r w:rsidR="00993FF6">
        <w:rPr>
          <w:iCs/>
          <w:color w:val="000000" w:themeColor="text1"/>
        </w:rPr>
      </w:r>
      <w:r w:rsidR="00993FF6">
        <w:rPr>
          <w:iCs/>
          <w:color w:val="000000" w:themeColor="text1"/>
        </w:rPr>
        <w:fldChar w:fldCharType="separate"/>
      </w:r>
      <w:r w:rsidR="0065244E">
        <w:t xml:space="preserve">Gambar </w:t>
      </w:r>
      <w:r w:rsidR="0065244E">
        <w:rPr>
          <w:noProof/>
        </w:rPr>
        <w:t>2</w:t>
      </w:r>
      <w:r w:rsidR="0065244E">
        <w:t>.</w:t>
      </w:r>
      <w:r w:rsidR="0065244E">
        <w:rPr>
          <w:noProof/>
        </w:rPr>
        <w:t>5</w:t>
      </w:r>
      <w:r w:rsidR="00993FF6">
        <w:rPr>
          <w:iCs/>
          <w:color w:val="000000" w:themeColor="text1"/>
        </w:rPr>
        <w:fldChar w:fldCharType="end"/>
      </w:r>
      <w:r w:rsidR="00A2493F">
        <w:rPr>
          <w:iCs/>
          <w:color w:val="000000" w:themeColor="text1"/>
        </w:rPr>
        <w:t>.</w:t>
      </w:r>
    </w:p>
    <w:p w:rsidR="00993FF6" w:rsidRDefault="00993FF6" w:rsidP="0047659C">
      <w:pPr>
        <w:keepNext/>
        <w:ind w:firstLine="576"/>
        <w:jc w:val="both"/>
        <w:rPr>
          <w:iCs/>
          <w:color w:val="000000" w:themeColor="text1"/>
        </w:rPr>
      </w:pPr>
    </w:p>
    <w:p w:rsidR="00001EB9" w:rsidRDefault="00001EB9" w:rsidP="00001EB9">
      <w:pPr>
        <w:keepNext/>
        <w:jc w:val="both"/>
        <w:rPr>
          <w:iCs/>
          <w:color w:val="000000" w:themeColor="text1"/>
        </w:rPr>
      </w:pPr>
    </w:p>
    <w:p w:rsidR="00A2493F" w:rsidRDefault="00001EB9" w:rsidP="00A2493F">
      <w:pPr>
        <w:keepNext/>
        <w:jc w:val="both"/>
      </w:pPr>
      <w:r>
        <w:rPr>
          <w:noProof/>
          <w:lang w:eastAsia="id-ID"/>
        </w:rPr>
        <w:drawing>
          <wp:inline distT="0" distB="0" distL="0" distR="0">
            <wp:extent cx="3708400" cy="15906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Worm-Hole-attack.png"/>
                    <pic:cNvPicPr/>
                  </pic:nvPicPr>
                  <pic:blipFill rotWithShape="1">
                    <a:blip r:embed="rId36">
                      <a:extLst>
                        <a:ext uri="{28A0092B-C50C-407E-A947-70E740481C1C}">
                          <a14:useLocalDpi xmlns:a14="http://schemas.microsoft.com/office/drawing/2010/main" val="0"/>
                        </a:ext>
                      </a:extLst>
                    </a:blip>
                    <a:srcRect b="21767"/>
                    <a:stretch/>
                  </pic:blipFill>
                  <pic:spPr bwMode="auto">
                    <a:xfrm>
                      <a:off x="0" y="0"/>
                      <a:ext cx="3708400" cy="1590675"/>
                    </a:xfrm>
                    <a:prstGeom prst="rect">
                      <a:avLst/>
                    </a:prstGeom>
                    <a:ln>
                      <a:noFill/>
                    </a:ln>
                    <a:extLst>
                      <a:ext uri="{53640926-AAD7-44D8-BBD7-CCE9431645EC}">
                        <a14:shadowObscured xmlns:a14="http://schemas.microsoft.com/office/drawing/2010/main"/>
                      </a:ext>
                    </a:extLst>
                  </pic:spPr>
                </pic:pic>
              </a:graphicData>
            </a:graphic>
          </wp:inline>
        </w:drawing>
      </w:r>
    </w:p>
    <w:p w:rsidR="00C21542" w:rsidRPr="005D5CA2" w:rsidRDefault="00A2493F" w:rsidP="00A2493F">
      <w:pPr>
        <w:pStyle w:val="Caption"/>
        <w:rPr>
          <w:b w:val="0"/>
        </w:rPr>
      </w:pPr>
      <w:bookmarkStart w:id="93" w:name="_Ref483348044"/>
      <w:bookmarkStart w:id="94" w:name="_Toc485448593"/>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5</w:t>
      </w:r>
      <w:r w:rsidR="002F61C9">
        <w:rPr>
          <w:noProof/>
        </w:rPr>
        <w:fldChar w:fldCharType="end"/>
      </w:r>
      <w:bookmarkEnd w:id="93"/>
      <w:r>
        <w:t xml:space="preserve"> </w:t>
      </w:r>
      <w:r w:rsidRPr="00001EB9">
        <w:rPr>
          <w:b w:val="0"/>
        </w:rPr>
        <w:t xml:space="preserve">Ilustrasi </w:t>
      </w:r>
      <w:r w:rsidR="00DE6C31">
        <w:rPr>
          <w:b w:val="0"/>
          <w:i/>
        </w:rPr>
        <w:t>Worm Hole A</w:t>
      </w:r>
      <w:r w:rsidRPr="00001EB9">
        <w:rPr>
          <w:b w:val="0"/>
          <w:i/>
        </w:rPr>
        <w:t>ttack</w:t>
      </w:r>
      <w:r w:rsidR="00411B76">
        <w:rPr>
          <w:b w:val="0"/>
          <w:i/>
        </w:rPr>
        <w:t xml:space="preserve"> </w:t>
      </w:r>
      <w:r w:rsidR="00411B76" w:rsidRPr="005D5CA2">
        <w:rPr>
          <w:b w:val="0"/>
          <w:i/>
        </w:rPr>
        <w:fldChar w:fldCharType="begin"/>
      </w:r>
      <w:r w:rsidR="00957DBE" w:rsidRPr="005D5CA2">
        <w:rPr>
          <w:b w:val="0"/>
          <w:i/>
        </w:rPr>
        <w:instrText xml:space="preserve"> ADDIN ZOTERO_ITEM CSL_CITATION {"citationID":"ne46lboj3","properties":{"formattedCitation":"[10]","plainCitation":"[10]"},"citationItems":[{"id":50,"uris":["http://zotero.org/users/local/qslOKPuo/items/5DCM6P4H"],"uri":["http://zotero.org/users/local/qslOKPuo/items/5DCM6P4H"],"itemData":{"id":50,"type":"webpage","title":"ResearchGate","container-title":"ResearchGate","abstract":"ResearchGate is a network dedicated to science and research. Connect, collaborate and discover scientific publications, jobs and conferences. All for free.","URL":"https://www.researchgate.net/publication/51956520_Different_types_of_attacks_in_Mobile_ADHOC_Network","accessed":{"date-parts":[["2017",5,23]]}}}],"schema":"https://github.com/citation-style-language/schema/raw/master/csl-citation.json"} </w:instrText>
      </w:r>
      <w:r w:rsidR="00411B76" w:rsidRPr="005D5CA2">
        <w:rPr>
          <w:b w:val="0"/>
          <w:i/>
        </w:rPr>
        <w:fldChar w:fldCharType="separate"/>
      </w:r>
      <w:r w:rsidR="00957DBE" w:rsidRPr="005D5CA2">
        <w:rPr>
          <w:b w:val="0"/>
        </w:rPr>
        <w:t>[10]</w:t>
      </w:r>
      <w:bookmarkEnd w:id="94"/>
      <w:r w:rsidR="00411B76" w:rsidRPr="005D5CA2">
        <w:rPr>
          <w:b w:val="0"/>
          <w:i/>
        </w:rPr>
        <w:fldChar w:fldCharType="end"/>
      </w:r>
    </w:p>
    <w:p w:rsidR="00A2493F" w:rsidRPr="00A2493F" w:rsidRDefault="00A2493F" w:rsidP="00A2493F"/>
    <w:p w:rsidR="00C21542" w:rsidRPr="00C21542" w:rsidRDefault="00C21542" w:rsidP="00C21542">
      <w:pPr>
        <w:ind w:firstLine="567"/>
        <w:jc w:val="both"/>
      </w:pPr>
      <w:r>
        <w:t xml:space="preserve">Pada Tugas Akhir ini, </w:t>
      </w:r>
      <w:r>
        <w:rPr>
          <w:i/>
        </w:rPr>
        <w:t>Worm</w:t>
      </w:r>
      <w:r w:rsidRPr="00C21542">
        <w:rPr>
          <w:i/>
        </w:rPr>
        <w:t xml:space="preserve"> hole attack</w:t>
      </w:r>
      <w:r>
        <w:t xml:space="preserve"> dilakukan sebagai skenario untuk menilai performa </w:t>
      </w:r>
      <w:r w:rsidRPr="00C21542">
        <w:rPr>
          <w:i/>
        </w:rPr>
        <w:t>routing protocol</w:t>
      </w:r>
      <w:r>
        <w:t xml:space="preserve"> dalam mengatasi serangan yang memungkinkan terjadi pada komunikasi V2V di lingkungan VANET.</w:t>
      </w:r>
    </w:p>
    <w:p w:rsidR="00DE6E02" w:rsidRPr="00DE6E02" w:rsidRDefault="00DE6E02" w:rsidP="00DE6E02">
      <w:pPr>
        <w:rPr>
          <w:lang w:val="en-US"/>
        </w:rPr>
      </w:pPr>
    </w:p>
    <w:p w:rsidR="00EB64B2" w:rsidRPr="00EB64B2" w:rsidRDefault="00C47DF4" w:rsidP="00EE12EC">
      <w:pPr>
        <w:pStyle w:val="Heading2"/>
        <w:numPr>
          <w:ilvl w:val="1"/>
          <w:numId w:val="1"/>
        </w:numPr>
        <w:ind w:left="567" w:hanging="567"/>
        <w:jc w:val="both"/>
      </w:pPr>
      <w:bookmarkStart w:id="95" w:name="_Toc485131167"/>
      <w:r>
        <w:t>NS-2 (Network Simulator-2)</w:t>
      </w:r>
      <w:bookmarkEnd w:id="95"/>
    </w:p>
    <w:p w:rsidR="007D06E1" w:rsidRDefault="007D06E1" w:rsidP="007D06E1">
      <w:pPr>
        <w:ind w:firstLine="709"/>
        <w:jc w:val="both"/>
      </w:pPr>
    </w:p>
    <w:p w:rsidR="007D06E1" w:rsidRDefault="00816F52" w:rsidP="00816F52">
      <w:pPr>
        <w:ind w:firstLine="576"/>
        <w:jc w:val="both"/>
        <w:rPr>
          <w:lang w:val="en-US"/>
        </w:rPr>
      </w:pPr>
      <w:r w:rsidRPr="00816F52">
        <w:rPr>
          <w:rStyle w:val="fontstyle01"/>
          <w:rFonts w:ascii="Times New Roman" w:hAnsi="Times New Roman"/>
        </w:rPr>
        <w:t xml:space="preserve">NS-2 merupakan sebuah </w:t>
      </w:r>
      <w:r w:rsidRPr="00816F52">
        <w:rPr>
          <w:rStyle w:val="fontstyle21"/>
          <w:rFonts w:ascii="Times New Roman" w:hAnsi="Times New Roman"/>
        </w:rPr>
        <w:t xml:space="preserve">discrete event simulator </w:t>
      </w:r>
      <w:r w:rsidRPr="00816F52">
        <w:rPr>
          <w:rStyle w:val="fontstyle01"/>
          <w:rFonts w:ascii="Times New Roman" w:hAnsi="Times New Roman"/>
        </w:rPr>
        <w:t>yang didesain untuk membantu penelitian pada bidang jaringan komputer. Pengembangan NS dimulai</w:t>
      </w:r>
      <w:r>
        <w:rPr>
          <w:rStyle w:val="fontstyle01"/>
          <w:rFonts w:ascii="Times New Roman" w:hAnsi="Times New Roman"/>
        </w:rPr>
        <w:t xml:space="preserve"> pada tahun 1989 sebagai sebuah </w:t>
      </w:r>
      <w:r w:rsidRPr="00816F52">
        <w:rPr>
          <w:rStyle w:val="fontstyle01"/>
          <w:rFonts w:ascii="Times New Roman" w:hAnsi="Times New Roman"/>
        </w:rPr>
        <w:t>varian</w:t>
      </w:r>
      <w:r>
        <w:rPr>
          <w:color w:val="000000"/>
        </w:rPr>
        <w:t xml:space="preserve"> </w:t>
      </w:r>
      <w:r w:rsidRPr="00816F52">
        <w:rPr>
          <w:rStyle w:val="fontstyle01"/>
          <w:rFonts w:ascii="Times New Roman" w:hAnsi="Times New Roman"/>
        </w:rPr>
        <w:t xml:space="preserve">dari REAL </w:t>
      </w:r>
      <w:r w:rsidRPr="00816F52">
        <w:rPr>
          <w:rStyle w:val="fontstyle21"/>
          <w:rFonts w:ascii="Times New Roman" w:hAnsi="Times New Roman"/>
        </w:rPr>
        <w:t>network simulator</w:t>
      </w:r>
      <w:r>
        <w:rPr>
          <w:rStyle w:val="fontstyle01"/>
          <w:rFonts w:ascii="Times New Roman" w:hAnsi="Times New Roman"/>
        </w:rPr>
        <w:t xml:space="preserve">, pada tahun 1995 pengembangan </w:t>
      </w:r>
      <w:r w:rsidRPr="00816F52">
        <w:rPr>
          <w:rStyle w:val="fontstyle01"/>
          <w:rFonts w:ascii="Times New Roman" w:hAnsi="Times New Roman"/>
        </w:rPr>
        <w:t>NS</w:t>
      </w:r>
      <w:r>
        <w:rPr>
          <w:color w:val="000000"/>
        </w:rPr>
        <w:t xml:space="preserve"> </w:t>
      </w:r>
      <w:r w:rsidRPr="00816F52">
        <w:rPr>
          <w:rStyle w:val="fontstyle01"/>
          <w:rFonts w:ascii="Times New Roman" w:hAnsi="Times New Roman"/>
        </w:rPr>
        <w:t>didukung oleh DARPA melalui VINT project di LBL, Xerox PARC,</w:t>
      </w:r>
      <w:r>
        <w:rPr>
          <w:color w:val="000000"/>
        </w:rPr>
        <w:t xml:space="preserve"> </w:t>
      </w:r>
      <w:r w:rsidRPr="00816F52">
        <w:rPr>
          <w:rStyle w:val="fontstyle01"/>
          <w:rFonts w:ascii="Times New Roman" w:hAnsi="Times New Roman"/>
        </w:rPr>
        <w:t>UCB dan USC/ISI. NS kemudian memasuki versi dua pada tanggal</w:t>
      </w:r>
      <w:r>
        <w:rPr>
          <w:color w:val="000000"/>
        </w:rPr>
        <w:t xml:space="preserve"> </w:t>
      </w:r>
      <w:r w:rsidRPr="00816F52">
        <w:rPr>
          <w:rStyle w:val="fontstyle01"/>
          <w:rFonts w:ascii="Times New Roman" w:hAnsi="Times New Roman"/>
        </w:rPr>
        <w:t>31 Juli 1995. Saat ini pengembangan NS didukung oleh DARPA</w:t>
      </w:r>
      <w:r>
        <w:rPr>
          <w:color w:val="000000"/>
        </w:rPr>
        <w:t xml:space="preserve"> </w:t>
      </w:r>
      <w:r w:rsidRPr="00816F52">
        <w:rPr>
          <w:rStyle w:val="fontstyle01"/>
          <w:rFonts w:ascii="Times New Roman" w:hAnsi="Times New Roman"/>
        </w:rPr>
        <w:t>melalui SAMAN dan NSF melalui CONSER beserta peneliti lainnya termasuk ACIRI</w:t>
      </w:r>
      <w:r w:rsidR="0074637C">
        <w:rPr>
          <w:rStyle w:val="fontstyle01"/>
          <w:rFonts w:ascii="Times New Roman" w:hAnsi="Times New Roman"/>
        </w:rPr>
        <w:t xml:space="preserve"> </w:t>
      </w:r>
      <w:r w:rsidR="0074637C">
        <w:rPr>
          <w:rStyle w:val="fontstyle01"/>
          <w:rFonts w:ascii="Times New Roman" w:hAnsi="Times New Roman"/>
        </w:rPr>
        <w:fldChar w:fldCharType="begin"/>
      </w:r>
      <w:r w:rsidR="00957DBE">
        <w:rPr>
          <w:rStyle w:val="fontstyle01"/>
          <w:rFonts w:ascii="Times New Roman" w:hAnsi="Times New Roman"/>
        </w:rPr>
        <w:instrText xml:space="preserve"> ADDIN ZOTERO_ITEM CSL_CITATION {"citationID":"1j1ecej4ro","properties":{"formattedCitation":"[11]","plainCitation":"[11]"},"citationItems":[{"id":17,"uris":["http://zotero.org/users/local/qslOKPuo/items/FFVUXJZT"],"uri":["http://zotero.org/users/local/qslOKPuo/items/FFVUXJZT"],"itemData":{"id":17,"type":"webpage","title":"The Network Simulator - ns-2","URL":"http://www.isi.edu/nsnam/ns/","accessed":{"date-parts":[["2017",4,13]]}}}],"schema":"https://github.com/citation-style-language/schema/raw/master/csl-citation.json"} </w:instrText>
      </w:r>
      <w:r w:rsidR="0074637C">
        <w:rPr>
          <w:rStyle w:val="fontstyle01"/>
          <w:rFonts w:ascii="Times New Roman" w:hAnsi="Times New Roman"/>
        </w:rPr>
        <w:fldChar w:fldCharType="separate"/>
      </w:r>
      <w:r w:rsidR="00957DBE" w:rsidRPr="00957DBE">
        <w:t>[11]</w:t>
      </w:r>
      <w:r w:rsidR="0074637C">
        <w:rPr>
          <w:rStyle w:val="fontstyle01"/>
          <w:rFonts w:ascii="Times New Roman" w:hAnsi="Times New Roman"/>
        </w:rPr>
        <w:fldChar w:fldCharType="end"/>
      </w:r>
      <w:r w:rsidR="008D2BD9" w:rsidRPr="00816F52">
        <w:rPr>
          <w:lang w:val="en-US"/>
        </w:rPr>
        <w:t>.</w:t>
      </w:r>
    </w:p>
    <w:p w:rsidR="00C77D49" w:rsidRDefault="00C77D49" w:rsidP="00816F52">
      <w:pPr>
        <w:ind w:firstLine="576"/>
        <w:jc w:val="both"/>
      </w:pPr>
      <w:r>
        <w:t xml:space="preserve">NS-2 dinilai lebih stabil untuk melakukan simulasi </w:t>
      </w:r>
      <w:r w:rsidR="008D7C74">
        <w:t>lingkungan VANET jika dibandingkan dengan versi terbarunya, yaitu NS-3.</w:t>
      </w:r>
    </w:p>
    <w:p w:rsidR="008D7C74" w:rsidRPr="00C77D49" w:rsidRDefault="008D7C74" w:rsidP="00816F52">
      <w:pPr>
        <w:ind w:firstLine="576"/>
        <w:jc w:val="both"/>
        <w:rPr>
          <w:color w:val="000000"/>
        </w:rPr>
      </w:pPr>
      <w:r>
        <w:lastRenderedPageBreak/>
        <w:t xml:space="preserve">Pada Tugas Akhir ini, NS-2 digunakan untuk melakukan simulasi lingkungan VANET beserta dengan skenario serangan yang memungkinkan terjadi, yaitu </w:t>
      </w:r>
      <w:r w:rsidRPr="008D7C74">
        <w:rPr>
          <w:i/>
        </w:rPr>
        <w:t>Black hole</w:t>
      </w:r>
      <w:r>
        <w:t xml:space="preserve"> dan </w:t>
      </w:r>
      <w:r w:rsidRPr="008D7C74">
        <w:rPr>
          <w:i/>
        </w:rPr>
        <w:t>Worm hole attack</w:t>
      </w:r>
      <w:r>
        <w:t>.</w:t>
      </w:r>
      <w:r w:rsidR="00BB6A9B">
        <w:t xml:space="preserve"> </w:t>
      </w:r>
      <w:r w:rsidR="00BB6A9B" w:rsidRPr="00BB6A9B">
        <w:rPr>
          <w:i/>
        </w:rPr>
        <w:t>Trace file</w:t>
      </w:r>
      <w:r w:rsidR="00BB6A9B">
        <w:t xml:space="preserve"> yang dihasilkan oleh NS-2 juga digunakan sebagai informasi untuk mengukur performa </w:t>
      </w:r>
      <w:r w:rsidR="00BB6A9B" w:rsidRPr="00BB6A9B">
        <w:rPr>
          <w:i/>
        </w:rPr>
        <w:t>routing protocol</w:t>
      </w:r>
      <w:r w:rsidR="00BB6A9B">
        <w:t>.</w:t>
      </w:r>
    </w:p>
    <w:p w:rsidR="006146BE" w:rsidRDefault="006146BE" w:rsidP="00816F52">
      <w:pPr>
        <w:keepNext/>
      </w:pPr>
    </w:p>
    <w:p w:rsidR="0068664F" w:rsidRDefault="00EB64B2" w:rsidP="00EE12EC">
      <w:pPr>
        <w:pStyle w:val="Heading3"/>
        <w:numPr>
          <w:ilvl w:val="2"/>
          <w:numId w:val="1"/>
        </w:numPr>
        <w:ind w:left="567" w:hanging="567"/>
        <w:jc w:val="both"/>
      </w:pPr>
      <w:bookmarkStart w:id="96" w:name="_Toc485131168"/>
      <w:r>
        <w:t>Instalasi</w:t>
      </w:r>
      <w:bookmarkEnd w:id="96"/>
    </w:p>
    <w:p w:rsidR="00E036A2" w:rsidRDefault="00E036A2" w:rsidP="00E036A2"/>
    <w:p w:rsidR="00E036A2" w:rsidRDefault="00E036A2" w:rsidP="003450D3">
      <w:pPr>
        <w:ind w:firstLine="567"/>
        <w:jc w:val="both"/>
      </w:pPr>
      <w:r>
        <w:t xml:space="preserve">NS-2 membutuhkan beberapa </w:t>
      </w:r>
      <w:r w:rsidRPr="007763C6">
        <w:rPr>
          <w:i/>
        </w:rPr>
        <w:t>pack</w:t>
      </w:r>
      <w:r w:rsidR="000B5DB9" w:rsidRPr="007763C6">
        <w:rPr>
          <w:i/>
        </w:rPr>
        <w:t>age</w:t>
      </w:r>
      <w:r w:rsidR="000B5DB9">
        <w:t xml:space="preserve"> yang harus sudah terinstall sebelum memulai i</w:t>
      </w:r>
      <w:r w:rsidR="008821C7">
        <w:t>nstalasi NS-2.</w:t>
      </w:r>
      <w:r w:rsidR="00B23A2A">
        <w:t xml:space="preserve"> Untuk meng</w:t>
      </w:r>
      <w:r w:rsidR="00B23A2A" w:rsidRPr="00542F00">
        <w:t>install</w:t>
      </w:r>
      <w:r w:rsidR="00B23A2A">
        <w:t xml:space="preserve"> </w:t>
      </w:r>
      <w:r w:rsidR="00B23A2A" w:rsidRPr="00B23A2A">
        <w:rPr>
          <w:i/>
        </w:rPr>
        <w:t>dependency</w:t>
      </w:r>
      <w:r w:rsidR="00B23A2A">
        <w:t xml:space="preserve"> yang dibutuhkan dapat dilakukan dengan </w:t>
      </w:r>
      <w:r w:rsidR="00B23A2A" w:rsidRPr="00B23A2A">
        <w:rPr>
          <w:i/>
        </w:rPr>
        <w:t>command</w:t>
      </w:r>
      <w:r w:rsidR="00542F00">
        <w:t xml:space="preserve"> berikut</w:t>
      </w:r>
      <w:r w:rsidR="00B23A2A">
        <w:t>:</w:t>
      </w:r>
    </w:p>
    <w:p w:rsidR="00343C3E" w:rsidRDefault="00343C3E" w:rsidP="00E036A2">
      <w:pPr>
        <w:ind w:firstLine="567"/>
      </w:pPr>
    </w:p>
    <w:p w:rsidR="00FA1785" w:rsidRDefault="00343C3E" w:rsidP="00FA1785">
      <w:pPr>
        <w:keepNext/>
      </w:pPr>
      <w:r>
        <w:rPr>
          <w:noProof/>
          <w:lang w:eastAsia="id-ID"/>
        </w:rPr>
        <mc:AlternateContent>
          <mc:Choice Requires="wps">
            <w:drawing>
              <wp:inline distT="0" distB="0" distL="0" distR="0">
                <wp:extent cx="3648075" cy="381000"/>
                <wp:effectExtent l="0" t="0" r="28575" b="19050"/>
                <wp:docPr id="2" name="Text Box 2"/>
                <wp:cNvGraphicFramePr/>
                <a:graphic xmlns:a="http://schemas.openxmlformats.org/drawingml/2006/main">
                  <a:graphicData uri="http://schemas.microsoft.com/office/word/2010/wordprocessingShape">
                    <wps:wsp>
                      <wps:cNvSpPr txBox="1"/>
                      <wps:spPr>
                        <a:xfrm>
                          <a:off x="0" y="0"/>
                          <a:ext cx="364807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29" type="#_x0000_t202" style="width:287.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" fillcolor="white [3201]" strokeweight=".5pt">
                <v:textbox>
                  <w:txbxContent>
                    <w:p w:rsidR="00F06D48" w:rsidRPr="00CC609B" w:rsidRDefault="00F06D48" w:rsidP="00542F00">
                      <w:pPr>
                        <w:jc w:val="both"/>
                        <w:rPr>
                          <w:rFonts w:ascii="Courier New" w:hAnsi="Courier New" w:cs="Courier New"/>
                          <w:sz w:val="20"/>
                          <w:szCs w:val="20"/>
                        </w:rPr>
                      </w:pPr>
                      <w:r w:rsidRPr="00CC609B">
                        <w:rPr>
                          <w:rFonts w:ascii="Courier New" w:hAnsi="Courier New" w:cs="Courier New"/>
                          <w:iCs/>
                          <w:sz w:val="20"/>
                          <w:szCs w:val="20"/>
                        </w:rPr>
                        <w:t>sudo apt-get install build-essential autoconf automake libxmu-dev</w:t>
                      </w:r>
                    </w:p>
                  </w:txbxContent>
                </v:textbox>
                <w10:anchorlock/>
              </v:shape>
            </w:pict>
          </mc:Fallback>
        </mc:AlternateContent>
      </w:r>
    </w:p>
    <w:p w:rsidR="00542F00" w:rsidRDefault="00FA1785" w:rsidP="00FA1785">
      <w:pPr>
        <w:pStyle w:val="Caption"/>
      </w:pPr>
      <w:bookmarkStart w:id="97" w:name="_Toc485448594"/>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6</w:t>
      </w:r>
      <w:r w:rsidR="002F61C9">
        <w:rPr>
          <w:noProof/>
        </w:rPr>
        <w:fldChar w:fldCharType="end"/>
      </w:r>
      <w:r>
        <w:t xml:space="preserve"> </w:t>
      </w:r>
      <w:r w:rsidRPr="00542F00">
        <w:rPr>
          <w:b w:val="0"/>
        </w:rPr>
        <w:t xml:space="preserve">Perintah untuk menginstall </w:t>
      </w:r>
      <w:r w:rsidRPr="00542F00">
        <w:rPr>
          <w:b w:val="0"/>
          <w:i/>
        </w:rPr>
        <w:t>dependency</w:t>
      </w:r>
      <w:r w:rsidRPr="00542F00">
        <w:rPr>
          <w:b w:val="0"/>
        </w:rPr>
        <w:t xml:space="preserve"> NS-2</w:t>
      </w:r>
      <w:bookmarkEnd w:id="97"/>
    </w:p>
    <w:p w:rsidR="005A0E1E" w:rsidRPr="005A0E1E" w:rsidRDefault="005A0E1E" w:rsidP="005A0E1E"/>
    <w:p w:rsidR="00343C3E" w:rsidRDefault="00EF5022" w:rsidP="003450D3">
      <w:pPr>
        <w:ind w:firstLine="567"/>
        <w:jc w:val="both"/>
      </w:pPr>
      <w:r>
        <w:t xml:space="preserve">Setelah </w:t>
      </w:r>
      <w:r w:rsidR="00EE0CF1">
        <w:t>meng</w:t>
      </w:r>
      <w:r w:rsidR="00EE0CF1" w:rsidRPr="00542F00">
        <w:t>install</w:t>
      </w:r>
      <w:r w:rsidR="00EE0CF1">
        <w:rPr>
          <w:i/>
        </w:rPr>
        <w:t xml:space="preserve"> </w:t>
      </w:r>
      <w:r w:rsidR="00EE0CF1" w:rsidRPr="00EE0CF1">
        <w:rPr>
          <w:i/>
        </w:rPr>
        <w:t>dependency</w:t>
      </w:r>
      <w:r w:rsidR="00EE0CF1">
        <w:t xml:space="preserve"> yang dibutuhkan</w:t>
      </w:r>
      <w:r w:rsidR="00E437C3">
        <w:t xml:space="preserve">, ekstrak </w:t>
      </w:r>
      <w:r w:rsidR="00E437C3" w:rsidRPr="00E437C3">
        <w:rPr>
          <w:i/>
        </w:rPr>
        <w:t>package</w:t>
      </w:r>
      <w:r w:rsidR="00E437C3">
        <w:t xml:space="preserve"> NS-2 dan ubah </w:t>
      </w:r>
      <w:r w:rsidR="00542F00">
        <w:t xml:space="preserve">baris kode ke-137 pada </w:t>
      </w:r>
      <w:r w:rsidR="00542F00" w:rsidRPr="00542F00">
        <w:rPr>
          <w:i/>
        </w:rPr>
        <w:t>file</w:t>
      </w:r>
      <w:r w:rsidR="00542F00">
        <w:t xml:space="preserve"> ls.h di folder linkstate menjadi seperti berikut:</w:t>
      </w:r>
    </w:p>
    <w:p w:rsidR="00865A20" w:rsidRDefault="00865A20" w:rsidP="00343C3E">
      <w:pPr>
        <w:ind w:firstLine="567"/>
      </w:pPr>
    </w:p>
    <w:p w:rsidR="00FA1785" w:rsidRDefault="00865A20" w:rsidP="00FA1785">
      <w:pPr>
        <w:keepNext/>
      </w:pPr>
      <w:r>
        <w:rPr>
          <w:noProof/>
          <w:lang w:eastAsia="id-ID"/>
        </w:rPr>
        <mc:AlternateContent>
          <mc:Choice Requires="wps">
            <w:drawing>
              <wp:inline distT="0" distB="0" distL="0" distR="0">
                <wp:extent cx="3629025" cy="428625"/>
                <wp:effectExtent l="0" t="0" r="28575" b="28575"/>
                <wp:docPr id="4" name="Text Box 4"/>
                <wp:cNvGraphicFramePr/>
                <a:graphic xmlns:a="http://schemas.openxmlformats.org/drawingml/2006/main">
                  <a:graphicData uri="http://schemas.microsoft.com/office/word/2010/wordprocessingShape">
                    <wps:wsp>
                      <wps:cNvSpPr txBox="1"/>
                      <wps:spPr>
                        <a:xfrm>
                          <a:off x="0" y="0"/>
                          <a:ext cx="3629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30" type="#_x0000_t202" style="width:285.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" fillcolor="white [3201]" strokeweight=".5pt">
                <v:textbox>
                  <w:txbxContent>
                    <w:p w:rsidR="00F06D48" w:rsidRDefault="00F06D48">
                      <w:r>
                        <w:rPr>
                          <w:rFonts w:ascii="Courier New" w:eastAsiaTheme="minorHAnsi" w:hAnsi="Courier New" w:cs="Courier New"/>
                          <w:color w:val="000000"/>
                          <w:sz w:val="20"/>
                          <w:szCs w:val="20"/>
                          <w:highlight w:val="white"/>
                        </w:rPr>
                        <w:t>void eraseAll(){</w:t>
                      </w:r>
                      <w:r w:rsidRPr="00865A20">
                        <w:rPr>
                          <w:rFonts w:ascii="Courier New" w:eastAsiaTheme="minorHAnsi" w:hAnsi="Courier New" w:cs="Courier New"/>
                          <w:b/>
                          <w:color w:val="000000"/>
                          <w:sz w:val="20"/>
                          <w:szCs w:val="20"/>
                          <w:highlight w:val="white"/>
                        </w:rPr>
                        <w:t>this-&gt;</w:t>
                      </w:r>
                      <w:r>
                        <w:rPr>
                          <w:rFonts w:ascii="Courier New" w:eastAsiaTheme="minorHAnsi" w:hAnsi="Courier New" w:cs="Courier New"/>
                          <w:color w:val="000000"/>
                          <w:sz w:val="20"/>
                          <w:szCs w:val="20"/>
                          <w:highlight w:val="white"/>
                        </w:rPr>
                        <w:t>erase(baseMap::begin(), baseMap::end()); }</w:t>
                      </w:r>
                    </w:p>
                  </w:txbxContent>
                </v:textbox>
                <w10:anchorlock/>
              </v:shape>
            </w:pict>
          </mc:Fallback>
        </mc:AlternateContent>
      </w:r>
    </w:p>
    <w:p w:rsidR="009279CB" w:rsidRDefault="00FA1785" w:rsidP="00FA1785">
      <w:pPr>
        <w:pStyle w:val="Caption"/>
      </w:pPr>
      <w:bookmarkStart w:id="98" w:name="_Toc485448595"/>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7</w:t>
      </w:r>
      <w:r w:rsidR="002F61C9">
        <w:rPr>
          <w:noProof/>
        </w:rPr>
        <w:fldChar w:fldCharType="end"/>
      </w:r>
      <w:r>
        <w:t xml:space="preserve"> </w:t>
      </w:r>
      <w:r w:rsidRPr="009279CB">
        <w:rPr>
          <w:b w:val="0"/>
        </w:rPr>
        <w:t>Baris kode yang diubah</w:t>
      </w:r>
      <w:r>
        <w:rPr>
          <w:b w:val="0"/>
        </w:rPr>
        <w:t xml:space="preserve"> pada </w:t>
      </w:r>
      <w:r w:rsidRPr="009279CB">
        <w:rPr>
          <w:b w:val="0"/>
          <w:i/>
        </w:rPr>
        <w:t>file</w:t>
      </w:r>
      <w:r>
        <w:rPr>
          <w:b w:val="0"/>
        </w:rPr>
        <w:t xml:space="preserve"> ls.h</w:t>
      </w:r>
      <w:bookmarkEnd w:id="98"/>
    </w:p>
    <w:p w:rsidR="00542F00" w:rsidRDefault="00542F00" w:rsidP="00343C3E">
      <w:pPr>
        <w:ind w:firstLine="567"/>
      </w:pPr>
    </w:p>
    <w:p w:rsidR="00542F00" w:rsidRDefault="0024409F" w:rsidP="003450D3">
      <w:pPr>
        <w:ind w:firstLine="567"/>
        <w:jc w:val="both"/>
      </w:pPr>
      <w:r>
        <w:t>Install NS-2 dengan menjalankan perintah ./install pada folder NS-2.</w:t>
      </w:r>
    </w:p>
    <w:p w:rsidR="0024409F" w:rsidRPr="00EE0CF1" w:rsidRDefault="0024409F" w:rsidP="00343C3E">
      <w:pPr>
        <w:ind w:firstLine="567"/>
      </w:pPr>
    </w:p>
    <w:p w:rsidR="00EB64B2" w:rsidRDefault="00EB64B2" w:rsidP="00EE12EC">
      <w:pPr>
        <w:pStyle w:val="Heading3"/>
        <w:numPr>
          <w:ilvl w:val="2"/>
          <w:numId w:val="1"/>
        </w:numPr>
        <w:ind w:left="567" w:hanging="567"/>
        <w:jc w:val="both"/>
        <w:rPr>
          <w:i/>
        </w:rPr>
      </w:pPr>
      <w:bookmarkStart w:id="99" w:name="_Toc485131169"/>
      <w:r w:rsidRPr="00EB64B2">
        <w:rPr>
          <w:i/>
        </w:rPr>
        <w:t>Trace File</w:t>
      </w:r>
      <w:bookmarkEnd w:id="99"/>
    </w:p>
    <w:p w:rsidR="002023EE" w:rsidRDefault="002023EE" w:rsidP="00036B4F">
      <w:pPr>
        <w:ind w:left="567"/>
      </w:pPr>
    </w:p>
    <w:p w:rsidR="00585496" w:rsidRPr="00585496" w:rsidRDefault="00036B4F" w:rsidP="009E612C">
      <w:pPr>
        <w:ind w:firstLine="567"/>
        <w:jc w:val="both"/>
      </w:pPr>
      <w:r w:rsidRPr="003450D3">
        <w:rPr>
          <w:i/>
        </w:rPr>
        <w:t>Trace file</w:t>
      </w:r>
      <w:r>
        <w:t xml:space="preserve"> merupakan </w:t>
      </w:r>
      <w:r w:rsidRPr="003450D3">
        <w:rPr>
          <w:i/>
        </w:rPr>
        <w:t>file</w:t>
      </w:r>
      <w:r>
        <w:t xml:space="preserve"> hasil simulasi yang dilakukan oleh NS-2 dan berisikan informasi detail </w:t>
      </w:r>
      <w:r w:rsidR="00571213">
        <w:t>pengiriman paket data.</w:t>
      </w:r>
      <w:r w:rsidR="001E6942">
        <w:t xml:space="preserve"> </w:t>
      </w:r>
      <w:r w:rsidR="001E6942" w:rsidRPr="003450D3">
        <w:rPr>
          <w:i/>
        </w:rPr>
        <w:t>Trace file</w:t>
      </w:r>
      <w:r w:rsidR="001E6942">
        <w:t xml:space="preserve"> digunakan untuk menganalisis performa </w:t>
      </w:r>
      <w:r w:rsidR="001E6942" w:rsidRPr="003450D3">
        <w:rPr>
          <w:i/>
        </w:rPr>
        <w:t>routing protocol</w:t>
      </w:r>
      <w:r w:rsidR="001E6942">
        <w:t xml:space="preserve"> yang disimulasikan.</w:t>
      </w:r>
    </w:p>
    <w:p w:rsidR="009E612C" w:rsidRDefault="009E612C" w:rsidP="009E612C">
      <w:pPr>
        <w:pStyle w:val="Caption"/>
        <w:keepNext/>
        <w:rPr>
          <w:b w:val="0"/>
        </w:rPr>
      </w:pPr>
      <w:bookmarkStart w:id="100" w:name="_Toc485131287"/>
      <w:r>
        <w:lastRenderedPageBreak/>
        <w:t xml:space="preserve">Tabel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F83397">
        <w:t>.</w:t>
      </w:r>
      <w:r w:rsidR="002F61C9">
        <w:fldChar w:fldCharType="begin"/>
      </w:r>
      <w:r w:rsidR="002F61C9">
        <w:instrText xml:space="preserve"> SEQ Tabel \* ARABIC \s 1 </w:instrText>
      </w:r>
      <w:r w:rsidR="002F61C9">
        <w:fldChar w:fldCharType="separate"/>
      </w:r>
      <w:r w:rsidR="0065244E">
        <w:rPr>
          <w:noProof/>
        </w:rPr>
        <w:t>1</w:t>
      </w:r>
      <w:r w:rsidR="002F61C9">
        <w:rPr>
          <w:noProof/>
        </w:rPr>
        <w:fldChar w:fldCharType="end"/>
      </w:r>
      <w:r w:rsidRPr="009E612C">
        <w:rPr>
          <w:b w:val="0"/>
        </w:rPr>
        <w:t xml:space="preserve"> </w:t>
      </w:r>
      <w:r w:rsidR="00CB2E68">
        <w:rPr>
          <w:b w:val="0"/>
        </w:rPr>
        <w:t>Tabel Detail P</w:t>
      </w:r>
      <w:r w:rsidRPr="004E062D">
        <w:rPr>
          <w:b w:val="0"/>
        </w:rPr>
        <w:t xml:space="preserve">enjelasan </w:t>
      </w:r>
      <w:r w:rsidR="00CB2E68">
        <w:rPr>
          <w:b w:val="0"/>
          <w:i/>
        </w:rPr>
        <w:t>T</w:t>
      </w:r>
      <w:r w:rsidRPr="004E062D">
        <w:rPr>
          <w:b w:val="0"/>
          <w:i/>
        </w:rPr>
        <w:t>r</w:t>
      </w:r>
      <w:r w:rsidR="00CB2E68">
        <w:rPr>
          <w:b w:val="0"/>
          <w:i/>
        </w:rPr>
        <w:t>ace F</w:t>
      </w:r>
      <w:r w:rsidRPr="004E062D">
        <w:rPr>
          <w:b w:val="0"/>
          <w:i/>
        </w:rPr>
        <w:t>ile</w:t>
      </w:r>
      <w:r w:rsidRPr="004E062D">
        <w:rPr>
          <w:b w:val="0"/>
        </w:rPr>
        <w:t xml:space="preserve"> AODV</w:t>
      </w:r>
      <w:bookmarkEnd w:id="100"/>
    </w:p>
    <w:p w:rsidR="009E612C" w:rsidRPr="009E612C" w:rsidRDefault="009E612C" w:rsidP="009E612C"/>
    <w:tbl>
      <w:tblPr>
        <w:tblStyle w:val="TableGrid"/>
        <w:tblW w:w="0" w:type="auto"/>
        <w:tblLook w:val="04A0" w:firstRow="1" w:lastRow="0" w:firstColumn="1" w:lastColumn="0" w:noHBand="0" w:noVBand="1"/>
      </w:tblPr>
      <w:tblGrid>
        <w:gridCol w:w="846"/>
        <w:gridCol w:w="1701"/>
        <w:gridCol w:w="3283"/>
      </w:tblGrid>
      <w:tr w:rsidR="004E062D" w:rsidTr="00D80A8E">
        <w:tc>
          <w:tcPr>
            <w:tcW w:w="846" w:type="dxa"/>
          </w:tcPr>
          <w:p w:rsidR="004E062D" w:rsidRDefault="004E062D" w:rsidP="00B77D7D">
            <w:pPr>
              <w:jc w:val="center"/>
            </w:pPr>
            <w:r>
              <w:t>Kolom ke-</w:t>
            </w:r>
          </w:p>
        </w:tc>
        <w:tc>
          <w:tcPr>
            <w:tcW w:w="1701" w:type="dxa"/>
          </w:tcPr>
          <w:p w:rsidR="004E062D" w:rsidRDefault="004E062D" w:rsidP="00B77D7D">
            <w:pPr>
              <w:jc w:val="center"/>
            </w:pPr>
            <w:r>
              <w:t>Penjelasan</w:t>
            </w:r>
          </w:p>
        </w:tc>
        <w:tc>
          <w:tcPr>
            <w:tcW w:w="3283" w:type="dxa"/>
          </w:tcPr>
          <w:p w:rsidR="004E062D" w:rsidRDefault="004E062D" w:rsidP="00B77D7D">
            <w:pPr>
              <w:jc w:val="center"/>
            </w:pPr>
            <w:r>
              <w:t>Isi</w:t>
            </w:r>
          </w:p>
        </w:tc>
      </w:tr>
      <w:tr w:rsidR="004E062D" w:rsidTr="00D80A8E">
        <w:tc>
          <w:tcPr>
            <w:tcW w:w="846" w:type="dxa"/>
          </w:tcPr>
          <w:p w:rsidR="004E062D" w:rsidRDefault="00B77D7D" w:rsidP="003450D3">
            <w:pPr>
              <w:jc w:val="both"/>
            </w:pPr>
            <w:r>
              <w:t>1</w:t>
            </w:r>
          </w:p>
        </w:tc>
        <w:tc>
          <w:tcPr>
            <w:tcW w:w="1701" w:type="dxa"/>
          </w:tcPr>
          <w:p w:rsidR="004E062D" w:rsidRPr="00B77D7D" w:rsidRDefault="00B77D7D" w:rsidP="003450D3">
            <w:pPr>
              <w:jc w:val="both"/>
              <w:rPr>
                <w:i/>
              </w:rPr>
            </w:pPr>
            <w:r w:rsidRPr="00B77D7D">
              <w:rPr>
                <w:i/>
              </w:rPr>
              <w:t>Event</w:t>
            </w:r>
          </w:p>
        </w:tc>
        <w:tc>
          <w:tcPr>
            <w:tcW w:w="3283" w:type="dxa"/>
          </w:tcPr>
          <w:p w:rsidR="004E062D" w:rsidRDefault="00B77D7D" w:rsidP="003450D3">
            <w:pPr>
              <w:jc w:val="both"/>
            </w:pPr>
            <w:r>
              <w:t xml:space="preserve">s : </w:t>
            </w:r>
            <w:r w:rsidRPr="00B77D7D">
              <w:rPr>
                <w:i/>
              </w:rPr>
              <w:t>sent</w:t>
            </w:r>
          </w:p>
          <w:p w:rsidR="00B77D7D" w:rsidRDefault="00B77D7D" w:rsidP="003450D3">
            <w:pPr>
              <w:jc w:val="both"/>
            </w:pPr>
            <w:r>
              <w:t xml:space="preserve">r : </w:t>
            </w:r>
            <w:r w:rsidRPr="00B77D7D">
              <w:rPr>
                <w:i/>
              </w:rPr>
              <w:t>received</w:t>
            </w:r>
          </w:p>
          <w:p w:rsidR="00B77D7D" w:rsidRDefault="00B77D7D" w:rsidP="003450D3">
            <w:pPr>
              <w:jc w:val="both"/>
            </w:pPr>
            <w:r>
              <w:t xml:space="preserve">f : </w:t>
            </w:r>
            <w:r w:rsidRPr="00B77D7D">
              <w:rPr>
                <w:i/>
              </w:rPr>
              <w:t>forwarded</w:t>
            </w:r>
          </w:p>
          <w:p w:rsidR="00B77D7D" w:rsidRDefault="00B77D7D" w:rsidP="003450D3">
            <w:pPr>
              <w:jc w:val="both"/>
            </w:pPr>
            <w:r>
              <w:t xml:space="preserve">D: </w:t>
            </w:r>
            <w:r w:rsidRPr="00B77D7D">
              <w:rPr>
                <w:i/>
              </w:rPr>
              <w:t>dropped</w:t>
            </w:r>
          </w:p>
        </w:tc>
      </w:tr>
      <w:tr w:rsidR="004E062D" w:rsidTr="00D80A8E">
        <w:tc>
          <w:tcPr>
            <w:tcW w:w="846" w:type="dxa"/>
          </w:tcPr>
          <w:p w:rsidR="004E062D" w:rsidRDefault="00B77D7D" w:rsidP="003450D3">
            <w:pPr>
              <w:jc w:val="both"/>
            </w:pPr>
            <w:r>
              <w:t>2</w:t>
            </w:r>
          </w:p>
        </w:tc>
        <w:tc>
          <w:tcPr>
            <w:tcW w:w="1701" w:type="dxa"/>
          </w:tcPr>
          <w:p w:rsidR="004E062D" w:rsidRPr="00B77D7D" w:rsidRDefault="00B77D7D" w:rsidP="003450D3">
            <w:pPr>
              <w:jc w:val="both"/>
              <w:rPr>
                <w:i/>
              </w:rPr>
            </w:pPr>
            <w:r w:rsidRPr="00B77D7D">
              <w:rPr>
                <w:i/>
              </w:rPr>
              <w:t>Time</w:t>
            </w:r>
          </w:p>
        </w:tc>
        <w:tc>
          <w:tcPr>
            <w:tcW w:w="3283" w:type="dxa"/>
          </w:tcPr>
          <w:p w:rsidR="004E062D" w:rsidRDefault="008E7AF1" w:rsidP="00F616BA">
            <w:pPr>
              <w:jc w:val="both"/>
            </w:pPr>
            <w:r>
              <w:t>W</w:t>
            </w:r>
            <w:r w:rsidR="00F616BA">
              <w:t xml:space="preserve">aktu terjadinya </w:t>
            </w:r>
            <w:r w:rsidR="00F616BA" w:rsidRPr="00F616BA">
              <w:rPr>
                <w:i/>
              </w:rPr>
              <w:t>event</w:t>
            </w:r>
          </w:p>
        </w:tc>
      </w:tr>
      <w:tr w:rsidR="004E062D" w:rsidTr="00D80A8E">
        <w:tc>
          <w:tcPr>
            <w:tcW w:w="846" w:type="dxa"/>
          </w:tcPr>
          <w:p w:rsidR="004E062D" w:rsidRDefault="00F616BA" w:rsidP="003450D3">
            <w:pPr>
              <w:jc w:val="both"/>
            </w:pPr>
            <w:r>
              <w:t>3</w:t>
            </w:r>
          </w:p>
        </w:tc>
        <w:tc>
          <w:tcPr>
            <w:tcW w:w="1701" w:type="dxa"/>
          </w:tcPr>
          <w:p w:rsidR="004E062D" w:rsidRDefault="00F616BA" w:rsidP="003450D3">
            <w:pPr>
              <w:jc w:val="both"/>
            </w:pPr>
            <w:r>
              <w:t xml:space="preserve">ID </w:t>
            </w:r>
            <w:r w:rsidRPr="00F616BA">
              <w:rPr>
                <w:i/>
              </w:rPr>
              <w:t>Node</w:t>
            </w:r>
          </w:p>
        </w:tc>
        <w:tc>
          <w:tcPr>
            <w:tcW w:w="3283" w:type="dxa"/>
          </w:tcPr>
          <w:p w:rsidR="004E062D" w:rsidRDefault="002F31DE" w:rsidP="003450D3">
            <w:pPr>
              <w:jc w:val="both"/>
            </w:pPr>
            <w:r>
              <w:t>_</w:t>
            </w:r>
            <w:r w:rsidR="00F616BA">
              <w:t xml:space="preserve">x_ : dari 0 hingga banyak </w:t>
            </w:r>
            <w:r w:rsidR="00F616BA" w:rsidRPr="00F616BA">
              <w:rPr>
                <w:i/>
              </w:rPr>
              <w:t>node</w:t>
            </w:r>
            <w:r w:rsidR="00F616BA">
              <w:t xml:space="preserve"> pada topologi</w:t>
            </w:r>
          </w:p>
        </w:tc>
      </w:tr>
      <w:tr w:rsidR="004E062D" w:rsidTr="00D80A8E">
        <w:tc>
          <w:tcPr>
            <w:tcW w:w="846" w:type="dxa"/>
          </w:tcPr>
          <w:p w:rsidR="004E062D" w:rsidRDefault="00C12BD6" w:rsidP="003450D3">
            <w:pPr>
              <w:jc w:val="both"/>
            </w:pPr>
            <w:r>
              <w:t>4</w:t>
            </w:r>
          </w:p>
        </w:tc>
        <w:tc>
          <w:tcPr>
            <w:tcW w:w="1701" w:type="dxa"/>
          </w:tcPr>
          <w:p w:rsidR="004E062D" w:rsidRPr="00C12BD6" w:rsidRDefault="00C12BD6" w:rsidP="003450D3">
            <w:pPr>
              <w:jc w:val="both"/>
              <w:rPr>
                <w:i/>
              </w:rPr>
            </w:pPr>
            <w:r w:rsidRPr="00C12BD6">
              <w:rPr>
                <w:i/>
              </w:rPr>
              <w:t>Layer</w:t>
            </w:r>
          </w:p>
        </w:tc>
        <w:tc>
          <w:tcPr>
            <w:tcW w:w="3283" w:type="dxa"/>
          </w:tcPr>
          <w:p w:rsidR="004E062D" w:rsidRDefault="00C12BD6" w:rsidP="003450D3">
            <w:pPr>
              <w:jc w:val="both"/>
            </w:pPr>
            <w:r>
              <w:t xml:space="preserve">AGT : </w:t>
            </w:r>
            <w:r w:rsidRPr="00C12BD6">
              <w:rPr>
                <w:i/>
              </w:rPr>
              <w:t>application</w:t>
            </w:r>
          </w:p>
          <w:p w:rsidR="00C12BD6" w:rsidRDefault="00C12BD6" w:rsidP="003450D3">
            <w:pPr>
              <w:jc w:val="both"/>
            </w:pPr>
            <w:r>
              <w:t xml:space="preserve">RTR : </w:t>
            </w:r>
            <w:r w:rsidRPr="00C12BD6">
              <w:rPr>
                <w:i/>
              </w:rPr>
              <w:t>routing</w:t>
            </w:r>
          </w:p>
          <w:p w:rsidR="00C12BD6" w:rsidRDefault="00C12BD6" w:rsidP="003450D3">
            <w:pPr>
              <w:jc w:val="both"/>
            </w:pPr>
            <w:r>
              <w:t xml:space="preserve">LL : </w:t>
            </w:r>
            <w:r w:rsidRPr="00C12BD6">
              <w:rPr>
                <w:i/>
              </w:rPr>
              <w:t>link layer</w:t>
            </w:r>
          </w:p>
          <w:p w:rsidR="00C12BD6" w:rsidRDefault="00C12BD6" w:rsidP="003450D3">
            <w:pPr>
              <w:jc w:val="both"/>
            </w:pPr>
            <w:r>
              <w:t xml:space="preserve">IFQ : </w:t>
            </w:r>
            <w:r w:rsidRPr="00C12BD6">
              <w:rPr>
                <w:i/>
              </w:rPr>
              <w:t>packet queue</w:t>
            </w:r>
          </w:p>
          <w:p w:rsidR="00C12BD6" w:rsidRDefault="00C12BD6" w:rsidP="003450D3">
            <w:pPr>
              <w:jc w:val="both"/>
            </w:pPr>
            <w:r>
              <w:t>MAC : MAC</w:t>
            </w:r>
          </w:p>
          <w:p w:rsidR="00C12BD6" w:rsidRDefault="00C12BD6" w:rsidP="003450D3">
            <w:pPr>
              <w:jc w:val="both"/>
            </w:pPr>
            <w:r>
              <w:t xml:space="preserve">PHY : </w:t>
            </w:r>
            <w:r w:rsidRPr="00C12BD6">
              <w:rPr>
                <w:i/>
              </w:rPr>
              <w:t>physical</w:t>
            </w:r>
          </w:p>
        </w:tc>
      </w:tr>
      <w:tr w:rsidR="004E062D" w:rsidTr="00D80A8E">
        <w:tc>
          <w:tcPr>
            <w:tcW w:w="846" w:type="dxa"/>
          </w:tcPr>
          <w:p w:rsidR="004E062D" w:rsidRDefault="009E6528" w:rsidP="003450D3">
            <w:pPr>
              <w:jc w:val="both"/>
            </w:pPr>
            <w:r>
              <w:t>5</w:t>
            </w:r>
          </w:p>
        </w:tc>
        <w:tc>
          <w:tcPr>
            <w:tcW w:w="1701" w:type="dxa"/>
          </w:tcPr>
          <w:p w:rsidR="004E062D" w:rsidRPr="009E6528" w:rsidRDefault="009E6528" w:rsidP="003450D3">
            <w:pPr>
              <w:jc w:val="both"/>
              <w:rPr>
                <w:i/>
              </w:rPr>
            </w:pPr>
            <w:r w:rsidRPr="009E6528">
              <w:rPr>
                <w:i/>
              </w:rPr>
              <w:t>Flag</w:t>
            </w:r>
          </w:p>
        </w:tc>
        <w:tc>
          <w:tcPr>
            <w:tcW w:w="3283" w:type="dxa"/>
          </w:tcPr>
          <w:p w:rsidR="004E062D" w:rsidRDefault="009E6528" w:rsidP="003450D3">
            <w:pPr>
              <w:jc w:val="both"/>
            </w:pPr>
            <w:r>
              <w:t>--- : Tidak ada</w:t>
            </w:r>
          </w:p>
        </w:tc>
      </w:tr>
      <w:tr w:rsidR="004E062D" w:rsidTr="00D80A8E">
        <w:tc>
          <w:tcPr>
            <w:tcW w:w="846" w:type="dxa"/>
          </w:tcPr>
          <w:p w:rsidR="004E062D" w:rsidRDefault="009E6528" w:rsidP="003450D3">
            <w:pPr>
              <w:jc w:val="both"/>
            </w:pPr>
            <w:r>
              <w:t>6</w:t>
            </w:r>
          </w:p>
        </w:tc>
        <w:tc>
          <w:tcPr>
            <w:tcW w:w="1701" w:type="dxa"/>
          </w:tcPr>
          <w:p w:rsidR="004E062D" w:rsidRPr="00EA6E46" w:rsidRDefault="00EA6E46" w:rsidP="003450D3">
            <w:pPr>
              <w:jc w:val="both"/>
              <w:rPr>
                <w:i/>
              </w:rPr>
            </w:pPr>
            <w:r w:rsidRPr="00EA6E46">
              <w:rPr>
                <w:i/>
              </w:rPr>
              <w:t>Sequence Number</w:t>
            </w:r>
          </w:p>
        </w:tc>
        <w:tc>
          <w:tcPr>
            <w:tcW w:w="3283" w:type="dxa"/>
          </w:tcPr>
          <w:p w:rsidR="004E062D" w:rsidRDefault="008E7AF1" w:rsidP="003450D3">
            <w:pPr>
              <w:jc w:val="both"/>
            </w:pPr>
            <w:r>
              <w:t>Nomor paket</w:t>
            </w:r>
          </w:p>
        </w:tc>
      </w:tr>
      <w:tr w:rsidR="004E062D" w:rsidTr="00D80A8E">
        <w:tc>
          <w:tcPr>
            <w:tcW w:w="846" w:type="dxa"/>
          </w:tcPr>
          <w:p w:rsidR="004E062D" w:rsidRDefault="00D80A8E" w:rsidP="003450D3">
            <w:pPr>
              <w:jc w:val="both"/>
            </w:pPr>
            <w:r>
              <w:t>7</w:t>
            </w:r>
          </w:p>
        </w:tc>
        <w:tc>
          <w:tcPr>
            <w:tcW w:w="1701" w:type="dxa"/>
          </w:tcPr>
          <w:p w:rsidR="004E062D" w:rsidRDefault="00D80A8E" w:rsidP="003450D3">
            <w:pPr>
              <w:jc w:val="both"/>
            </w:pPr>
            <w:r>
              <w:t>Tipe Paket</w:t>
            </w:r>
          </w:p>
        </w:tc>
        <w:tc>
          <w:tcPr>
            <w:tcW w:w="3283" w:type="dxa"/>
          </w:tcPr>
          <w:p w:rsidR="004E062D" w:rsidRDefault="00D80A8E" w:rsidP="003450D3">
            <w:pPr>
              <w:jc w:val="both"/>
            </w:pPr>
            <w:r>
              <w:t xml:space="preserve">AODV : paket </w:t>
            </w:r>
            <w:r w:rsidRPr="00D80A8E">
              <w:rPr>
                <w:i/>
              </w:rPr>
              <w:t>routing</w:t>
            </w:r>
            <w:r>
              <w:t xml:space="preserve"> AODV</w:t>
            </w:r>
          </w:p>
          <w:p w:rsidR="00D80A8E" w:rsidRDefault="00D80A8E" w:rsidP="003450D3">
            <w:pPr>
              <w:jc w:val="both"/>
            </w:pPr>
            <w:r>
              <w:t>cbr : berkas paket CBR (</w:t>
            </w:r>
            <w:r w:rsidRPr="00D80A8E">
              <w:rPr>
                <w:i/>
              </w:rPr>
              <w:t>Constant Bit Rate</w:t>
            </w:r>
            <w:r>
              <w:t>)</w:t>
            </w:r>
          </w:p>
          <w:p w:rsidR="00D80A8E" w:rsidRDefault="00D80A8E" w:rsidP="003450D3">
            <w:pPr>
              <w:jc w:val="both"/>
            </w:pPr>
            <w:r>
              <w:t xml:space="preserve">RTS : </w:t>
            </w:r>
            <w:r w:rsidRPr="00D80A8E">
              <w:rPr>
                <w:i/>
              </w:rPr>
              <w:t>Request To Send</w:t>
            </w:r>
            <w:r>
              <w:t xml:space="preserve"> yang dihasilkan MAC 802.11</w:t>
            </w:r>
          </w:p>
          <w:p w:rsidR="00D80A8E" w:rsidRDefault="00D80A8E" w:rsidP="003450D3">
            <w:pPr>
              <w:jc w:val="both"/>
            </w:pPr>
            <w:r>
              <w:t xml:space="preserve">CTS : </w:t>
            </w:r>
            <w:r w:rsidRPr="00D80A8E">
              <w:rPr>
                <w:i/>
              </w:rPr>
              <w:t>Clear To Send</w:t>
            </w:r>
            <w:r>
              <w:t xml:space="preserve"> yang dihasilkan MAC 802.11</w:t>
            </w:r>
          </w:p>
          <w:p w:rsidR="00D80A8E" w:rsidRDefault="00D80A8E" w:rsidP="003450D3">
            <w:pPr>
              <w:jc w:val="both"/>
            </w:pPr>
            <w:r>
              <w:t>ACK :</w:t>
            </w:r>
            <w:r w:rsidR="00655EB3">
              <w:t xml:space="preserve"> MAC ACK</w:t>
            </w:r>
          </w:p>
          <w:p w:rsidR="00D80A8E" w:rsidRDefault="00D80A8E" w:rsidP="003450D3">
            <w:pPr>
              <w:jc w:val="both"/>
            </w:pPr>
            <w:r>
              <w:t>ARP :</w:t>
            </w:r>
            <w:r w:rsidR="00655EB3">
              <w:t xml:space="preserve"> Paket </w:t>
            </w:r>
            <w:r w:rsidR="00655EB3" w:rsidRPr="00655EB3">
              <w:rPr>
                <w:i/>
              </w:rPr>
              <w:t>link layer address resolution protocol</w:t>
            </w:r>
          </w:p>
        </w:tc>
      </w:tr>
      <w:tr w:rsidR="009463F5" w:rsidTr="00D80A8E">
        <w:tc>
          <w:tcPr>
            <w:tcW w:w="846" w:type="dxa"/>
          </w:tcPr>
          <w:p w:rsidR="009463F5" w:rsidRDefault="009463F5" w:rsidP="003450D3">
            <w:pPr>
              <w:jc w:val="both"/>
            </w:pPr>
            <w:r>
              <w:t>8</w:t>
            </w:r>
          </w:p>
        </w:tc>
        <w:tc>
          <w:tcPr>
            <w:tcW w:w="1701" w:type="dxa"/>
          </w:tcPr>
          <w:p w:rsidR="009463F5" w:rsidRDefault="009463F5" w:rsidP="003450D3">
            <w:pPr>
              <w:jc w:val="both"/>
            </w:pPr>
            <w:r>
              <w:t>Ukuran</w:t>
            </w:r>
          </w:p>
        </w:tc>
        <w:tc>
          <w:tcPr>
            <w:tcW w:w="3283" w:type="dxa"/>
          </w:tcPr>
          <w:p w:rsidR="009463F5" w:rsidRPr="009463F5" w:rsidRDefault="009463F5" w:rsidP="003450D3">
            <w:pPr>
              <w:jc w:val="both"/>
            </w:pPr>
            <w:r>
              <w:t xml:space="preserve">Ukuran paket pada </w:t>
            </w:r>
            <w:r w:rsidRPr="009463F5">
              <w:rPr>
                <w:i/>
              </w:rPr>
              <w:t>layer</w:t>
            </w:r>
            <w:r>
              <w:rPr>
                <w:i/>
              </w:rPr>
              <w:t xml:space="preserve"> </w:t>
            </w:r>
            <w:r>
              <w:t>saat itu</w:t>
            </w:r>
          </w:p>
        </w:tc>
      </w:tr>
      <w:tr w:rsidR="009463F5" w:rsidTr="00D80A8E">
        <w:tc>
          <w:tcPr>
            <w:tcW w:w="846" w:type="dxa"/>
          </w:tcPr>
          <w:p w:rsidR="009463F5" w:rsidRDefault="009463F5" w:rsidP="003450D3">
            <w:pPr>
              <w:jc w:val="both"/>
            </w:pPr>
            <w:r>
              <w:t>9</w:t>
            </w:r>
          </w:p>
        </w:tc>
        <w:tc>
          <w:tcPr>
            <w:tcW w:w="1701" w:type="dxa"/>
          </w:tcPr>
          <w:p w:rsidR="009463F5" w:rsidRDefault="009463F5" w:rsidP="003450D3">
            <w:pPr>
              <w:jc w:val="both"/>
            </w:pPr>
            <w:r>
              <w:t>Detail MAC</w:t>
            </w:r>
          </w:p>
        </w:tc>
        <w:tc>
          <w:tcPr>
            <w:tcW w:w="3283" w:type="dxa"/>
          </w:tcPr>
          <w:p w:rsidR="009463F5" w:rsidRDefault="009463F5" w:rsidP="003450D3">
            <w:pPr>
              <w:jc w:val="both"/>
            </w:pPr>
            <w:r>
              <w:t>[a b c d]</w:t>
            </w:r>
          </w:p>
          <w:p w:rsidR="009463F5" w:rsidRDefault="009463F5" w:rsidP="003450D3">
            <w:pPr>
              <w:jc w:val="both"/>
            </w:pPr>
            <w:r>
              <w:t>a :</w:t>
            </w:r>
            <w:r w:rsidR="002D62E5">
              <w:t xml:space="preserve"> perkiraan waktu paket</w:t>
            </w:r>
          </w:p>
          <w:p w:rsidR="009463F5" w:rsidRDefault="009463F5" w:rsidP="003450D3">
            <w:pPr>
              <w:jc w:val="both"/>
            </w:pPr>
            <w:r>
              <w:t>b :</w:t>
            </w:r>
            <w:r w:rsidR="002D62E5">
              <w:t xml:space="preserve"> alamat penerima</w:t>
            </w:r>
          </w:p>
          <w:p w:rsidR="009463F5" w:rsidRDefault="009463F5" w:rsidP="003450D3">
            <w:pPr>
              <w:jc w:val="both"/>
            </w:pPr>
            <w:r>
              <w:t>c :</w:t>
            </w:r>
            <w:r w:rsidR="002D62E5">
              <w:t xml:space="preserve"> alamat asal</w:t>
            </w:r>
          </w:p>
          <w:p w:rsidR="009463F5" w:rsidRDefault="009463F5" w:rsidP="003450D3">
            <w:pPr>
              <w:jc w:val="both"/>
            </w:pPr>
            <w:r>
              <w:lastRenderedPageBreak/>
              <w:t>d :</w:t>
            </w:r>
            <w:r w:rsidR="002D62E5">
              <w:t xml:space="preserve"> IP </w:t>
            </w:r>
            <w:r w:rsidR="002D62E5" w:rsidRPr="002D62E5">
              <w:rPr>
                <w:i/>
              </w:rPr>
              <w:t>header</w:t>
            </w:r>
          </w:p>
        </w:tc>
      </w:tr>
      <w:tr w:rsidR="00BF6727" w:rsidTr="00D80A8E">
        <w:tc>
          <w:tcPr>
            <w:tcW w:w="846" w:type="dxa"/>
          </w:tcPr>
          <w:p w:rsidR="00BF6727" w:rsidRDefault="00BF6727" w:rsidP="003450D3">
            <w:pPr>
              <w:jc w:val="both"/>
            </w:pPr>
            <w:r>
              <w:lastRenderedPageBreak/>
              <w:t>10</w:t>
            </w:r>
          </w:p>
        </w:tc>
        <w:tc>
          <w:tcPr>
            <w:tcW w:w="1701" w:type="dxa"/>
          </w:tcPr>
          <w:p w:rsidR="00BF6727" w:rsidRPr="00BF6727" w:rsidRDefault="00BF6727" w:rsidP="003450D3">
            <w:pPr>
              <w:jc w:val="both"/>
              <w:rPr>
                <w:i/>
              </w:rPr>
            </w:pPr>
            <w:r w:rsidRPr="00BF6727">
              <w:rPr>
                <w:i/>
              </w:rPr>
              <w:t>Flag</w:t>
            </w:r>
          </w:p>
        </w:tc>
        <w:tc>
          <w:tcPr>
            <w:tcW w:w="3283" w:type="dxa"/>
          </w:tcPr>
          <w:p w:rsidR="00BF6727" w:rsidRDefault="00BF6727" w:rsidP="003450D3">
            <w:pPr>
              <w:jc w:val="both"/>
            </w:pPr>
            <w:r>
              <w:t>-------- : Tidak ada</w:t>
            </w:r>
          </w:p>
        </w:tc>
      </w:tr>
      <w:tr w:rsidR="00BF6727" w:rsidTr="00D80A8E">
        <w:tc>
          <w:tcPr>
            <w:tcW w:w="846" w:type="dxa"/>
          </w:tcPr>
          <w:p w:rsidR="00BF6727" w:rsidRDefault="00BF6727" w:rsidP="003450D3">
            <w:pPr>
              <w:jc w:val="both"/>
            </w:pPr>
            <w:r>
              <w:t>11</w:t>
            </w:r>
          </w:p>
        </w:tc>
        <w:tc>
          <w:tcPr>
            <w:tcW w:w="1701" w:type="dxa"/>
          </w:tcPr>
          <w:p w:rsidR="00BF6727" w:rsidRPr="006A3121" w:rsidRDefault="006A3121" w:rsidP="003450D3">
            <w:pPr>
              <w:jc w:val="both"/>
            </w:pPr>
            <w:r>
              <w:t>Detail</w:t>
            </w:r>
            <w:r w:rsidR="002F31DE">
              <w:t xml:space="preserve"> IP</w:t>
            </w:r>
            <w:r>
              <w:t xml:space="preserve"> </w:t>
            </w:r>
            <w:r w:rsidRPr="006A3121">
              <w:rPr>
                <w:i/>
              </w:rPr>
              <w:t>source</w:t>
            </w:r>
            <w:r>
              <w:t xml:space="preserve">, </w:t>
            </w:r>
            <w:r w:rsidRPr="006A3121">
              <w:rPr>
                <w:i/>
              </w:rPr>
              <w:t>destination</w:t>
            </w:r>
            <w:r>
              <w:t xml:space="preserve">, dan </w:t>
            </w:r>
            <w:r w:rsidRPr="006A3121">
              <w:rPr>
                <w:i/>
              </w:rPr>
              <w:t>nexthop</w:t>
            </w:r>
          </w:p>
        </w:tc>
        <w:tc>
          <w:tcPr>
            <w:tcW w:w="3283" w:type="dxa"/>
          </w:tcPr>
          <w:p w:rsidR="00BF6727" w:rsidRDefault="002F31DE" w:rsidP="003450D3">
            <w:pPr>
              <w:jc w:val="both"/>
            </w:pPr>
            <w:r>
              <w:t>[a:b c:d e f]</w:t>
            </w:r>
          </w:p>
          <w:p w:rsidR="002F31DE" w:rsidRDefault="002F31DE" w:rsidP="003450D3">
            <w:pPr>
              <w:jc w:val="both"/>
              <w:rPr>
                <w:i/>
              </w:rPr>
            </w:pPr>
            <w:r>
              <w:t xml:space="preserve">a : IP </w:t>
            </w:r>
            <w:r w:rsidRPr="002F31DE">
              <w:rPr>
                <w:i/>
              </w:rPr>
              <w:t>source node</w:t>
            </w:r>
          </w:p>
          <w:p w:rsidR="002F31DE" w:rsidRDefault="002F31DE" w:rsidP="003450D3">
            <w:pPr>
              <w:jc w:val="both"/>
            </w:pPr>
            <w:r>
              <w:t xml:space="preserve">b : </w:t>
            </w:r>
            <w:r w:rsidRPr="00A12F67">
              <w:rPr>
                <w:i/>
              </w:rPr>
              <w:t>port</w:t>
            </w:r>
            <w:r>
              <w:t xml:space="preserve"> </w:t>
            </w:r>
            <w:r w:rsidRPr="002F31DE">
              <w:rPr>
                <w:i/>
              </w:rPr>
              <w:t>source node</w:t>
            </w:r>
            <w:r>
              <w:rPr>
                <w:i/>
              </w:rPr>
              <w:t xml:space="preserve"> </w:t>
            </w:r>
          </w:p>
          <w:p w:rsidR="002F31DE" w:rsidRDefault="002F31DE" w:rsidP="003450D3">
            <w:pPr>
              <w:jc w:val="both"/>
            </w:pPr>
            <w:r>
              <w:t xml:space="preserve">c : IP </w:t>
            </w:r>
            <w:r w:rsidRPr="002F31DE">
              <w:rPr>
                <w:i/>
              </w:rPr>
              <w:t>destination node</w:t>
            </w:r>
            <w:r>
              <w:t xml:space="preserve"> (jika -1 berarti </w:t>
            </w:r>
            <w:r w:rsidRPr="002F31DE">
              <w:rPr>
                <w:i/>
              </w:rPr>
              <w:t>broadcast</w:t>
            </w:r>
            <w:r>
              <w:t>)</w:t>
            </w:r>
          </w:p>
          <w:p w:rsidR="002F31DE" w:rsidRDefault="002F31DE" w:rsidP="003450D3">
            <w:pPr>
              <w:jc w:val="both"/>
            </w:pPr>
            <w:r>
              <w:t xml:space="preserve">d : </w:t>
            </w:r>
            <w:r w:rsidRPr="00A12F67">
              <w:rPr>
                <w:i/>
              </w:rPr>
              <w:t>port destination node</w:t>
            </w:r>
          </w:p>
          <w:p w:rsidR="002F31DE" w:rsidRDefault="002F31DE" w:rsidP="003450D3">
            <w:pPr>
              <w:jc w:val="both"/>
            </w:pPr>
            <w:r>
              <w:t xml:space="preserve">e : IP </w:t>
            </w:r>
            <w:r w:rsidRPr="00A12F67">
              <w:rPr>
                <w:i/>
              </w:rPr>
              <w:t>header</w:t>
            </w:r>
            <w:r>
              <w:t xml:space="preserve"> ttl</w:t>
            </w:r>
          </w:p>
          <w:p w:rsidR="002F31DE" w:rsidRPr="002F31DE" w:rsidRDefault="002F31DE" w:rsidP="003450D3">
            <w:pPr>
              <w:jc w:val="both"/>
            </w:pPr>
            <w:r>
              <w:t xml:space="preserve">f : IP </w:t>
            </w:r>
            <w:r w:rsidRPr="00A12F67">
              <w:rPr>
                <w:i/>
              </w:rPr>
              <w:t>nexthop</w:t>
            </w:r>
            <w:r>
              <w:t xml:space="preserve"> (jika 0 berarti </w:t>
            </w:r>
            <w:r w:rsidRPr="00A12F67">
              <w:rPr>
                <w:i/>
              </w:rPr>
              <w:t>node</w:t>
            </w:r>
            <w:r>
              <w:t xml:space="preserve"> 0 atau </w:t>
            </w:r>
            <w:r w:rsidRPr="00A12F67">
              <w:rPr>
                <w:i/>
              </w:rPr>
              <w:t>broadcast</w:t>
            </w:r>
            <w:r>
              <w:t>)</w:t>
            </w:r>
          </w:p>
        </w:tc>
      </w:tr>
    </w:tbl>
    <w:p w:rsidR="0068664F" w:rsidRPr="0068664F" w:rsidRDefault="0068664F" w:rsidP="0068664F"/>
    <w:p w:rsidR="000354B6" w:rsidRPr="000354B6" w:rsidRDefault="001962E3" w:rsidP="00EE12EC">
      <w:pPr>
        <w:pStyle w:val="Heading2"/>
        <w:numPr>
          <w:ilvl w:val="1"/>
          <w:numId w:val="1"/>
        </w:numPr>
        <w:ind w:left="567" w:hanging="567"/>
        <w:jc w:val="both"/>
      </w:pPr>
      <w:bookmarkStart w:id="101" w:name="_Toc485131170"/>
      <w:r w:rsidRPr="001355D0">
        <w:t>Open</w:t>
      </w:r>
      <w:r w:rsidR="00705F1B">
        <w:t>SSL</w:t>
      </w:r>
      <w:bookmarkEnd w:id="101"/>
    </w:p>
    <w:p w:rsidR="00452631" w:rsidRPr="00852480" w:rsidRDefault="00452631" w:rsidP="00452631"/>
    <w:p w:rsidR="00FC6B4A" w:rsidRDefault="000354B6" w:rsidP="00FC6B4A">
      <w:pPr>
        <w:pStyle w:val="Caption"/>
        <w:ind w:firstLine="576"/>
        <w:jc w:val="both"/>
        <w:rPr>
          <w:b w:val="0"/>
        </w:rPr>
      </w:pPr>
      <w:r w:rsidRPr="000354B6">
        <w:rPr>
          <w:b w:val="0"/>
        </w:rPr>
        <w:t>OpenSSL</w:t>
      </w:r>
      <w:r w:rsidR="004600B3">
        <w:rPr>
          <w:b w:val="0"/>
        </w:rPr>
        <w:t xml:space="preserve"> adalah sebuah proyek </w:t>
      </w:r>
      <w:r>
        <w:rPr>
          <w:b w:val="0"/>
        </w:rPr>
        <w:t>open source yang menyediakan toolkit</w:t>
      </w:r>
      <w:r w:rsidR="004600B3">
        <w:rPr>
          <w:b w:val="0"/>
        </w:rPr>
        <w:t xml:space="preserve"> protokol</w:t>
      </w:r>
      <w:r>
        <w:rPr>
          <w:b w:val="0"/>
        </w:rPr>
        <w:t xml:space="preserve"> </w:t>
      </w:r>
      <w:r w:rsidR="004600B3">
        <w:rPr>
          <w:b w:val="0"/>
        </w:rPr>
        <w:t>Transport Layer Security (TLS) dan Secure Socket Layer (SSL). OpenSSL juga merupakan library yang umum digunakan untuk keperluan kriptografi. OpenSSL toolkit terlisensi di bawah lisensi Apache, yang bisa didapatkan secara gratis untuk tujuan komersial maupun non-komersial</w:t>
      </w:r>
      <w:r w:rsidR="00957DBE">
        <w:rPr>
          <w:b w:val="0"/>
        </w:rPr>
        <w:t xml:space="preserve"> </w:t>
      </w:r>
      <w:r w:rsidR="00957DBE" w:rsidRPr="00033151">
        <w:rPr>
          <w:b w:val="0"/>
        </w:rPr>
        <w:fldChar w:fldCharType="begin"/>
      </w:r>
      <w:r w:rsidR="00913A63" w:rsidRPr="00033151">
        <w:rPr>
          <w:b w:val="0"/>
        </w:rPr>
        <w:instrText xml:space="preserve"> ADDIN ZOTERO_ITEM CSL_CITATION {"citationID":"h0sfq8gph","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957DBE" w:rsidRPr="00033151">
        <w:rPr>
          <w:b w:val="0"/>
        </w:rPr>
        <w:fldChar w:fldCharType="separate"/>
      </w:r>
      <w:r w:rsidR="00913A63" w:rsidRPr="00033151">
        <w:rPr>
          <w:b w:val="0"/>
        </w:rPr>
        <w:t>[12]</w:t>
      </w:r>
      <w:r w:rsidR="00957DBE" w:rsidRPr="00033151">
        <w:rPr>
          <w:b w:val="0"/>
        </w:rPr>
        <w:fldChar w:fldCharType="end"/>
      </w:r>
      <w:r w:rsidR="004600B3">
        <w:rPr>
          <w:b w:val="0"/>
        </w:rPr>
        <w:t>.</w:t>
      </w:r>
    </w:p>
    <w:p w:rsidR="00FC6B4A" w:rsidRDefault="00647A7E" w:rsidP="00FC6B4A">
      <w:pPr>
        <w:pStyle w:val="Caption"/>
        <w:ind w:firstLine="576"/>
        <w:jc w:val="both"/>
        <w:rPr>
          <w:b w:val="0"/>
        </w:rPr>
      </w:pPr>
      <w:r>
        <w:rPr>
          <w:b w:val="0"/>
        </w:rPr>
        <w:t xml:space="preserve">Pada tugas akhir ini, penulis menggunakan OpenSSL untuk mengimplementasikan ECDSA yang digunakan sebagai algoritma </w:t>
      </w:r>
      <w:r w:rsidRPr="00647A7E">
        <w:rPr>
          <w:b w:val="0"/>
          <w:i/>
        </w:rPr>
        <w:t>digital signature</w:t>
      </w:r>
      <w:r>
        <w:rPr>
          <w:b w:val="0"/>
        </w:rPr>
        <w:t xml:space="preserve"> dalam mengatasi skenario serangan yang diberikan.</w:t>
      </w:r>
    </w:p>
    <w:p w:rsidR="00206B67" w:rsidRDefault="00206B67" w:rsidP="00206B67"/>
    <w:p w:rsidR="007C1835" w:rsidRDefault="00206B67" w:rsidP="007C1835">
      <w:pPr>
        <w:keepNext/>
      </w:pPr>
      <w:r>
        <w:rPr>
          <w:noProof/>
          <w:lang w:eastAsia="id-ID"/>
        </w:rPr>
        <w:drawing>
          <wp:inline distT="0" distB="0" distL="0" distR="0">
            <wp:extent cx="3708400" cy="1007745"/>
            <wp:effectExtent l="0" t="0" r="635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nssl-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08400" cy="1007745"/>
                    </a:xfrm>
                    <a:prstGeom prst="rect">
                      <a:avLst/>
                    </a:prstGeom>
                  </pic:spPr>
                </pic:pic>
              </a:graphicData>
            </a:graphic>
          </wp:inline>
        </w:drawing>
      </w:r>
    </w:p>
    <w:p w:rsidR="00BE2A6C" w:rsidRPr="007C1835" w:rsidRDefault="007C1835" w:rsidP="007C1835">
      <w:pPr>
        <w:pStyle w:val="Caption"/>
      </w:pPr>
      <w:bookmarkStart w:id="102" w:name="_Toc485448596"/>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8</w:t>
      </w:r>
      <w:r w:rsidR="002F61C9">
        <w:rPr>
          <w:noProof/>
        </w:rPr>
        <w:fldChar w:fldCharType="end"/>
      </w:r>
      <w:r>
        <w:t xml:space="preserve"> </w:t>
      </w:r>
      <w:r>
        <w:rPr>
          <w:b w:val="0"/>
        </w:rPr>
        <w:t>Logo OpenSSL</w:t>
      </w:r>
      <w:r w:rsidR="00032A22">
        <w:rPr>
          <w:b w:val="0"/>
        </w:rPr>
        <w:t xml:space="preserve"> </w:t>
      </w:r>
      <w:r w:rsidR="00032A22" w:rsidRPr="00033151">
        <w:rPr>
          <w:b w:val="0"/>
        </w:rPr>
        <w:fldChar w:fldCharType="begin"/>
      </w:r>
      <w:r w:rsidR="00913A63" w:rsidRPr="00033151">
        <w:rPr>
          <w:b w:val="0"/>
        </w:rPr>
        <w:instrText xml:space="preserve"> ADDIN ZOTERO_ITEM CSL_CITATION {"citationID":"2nudl3ou2p","properties":{"formattedCitation":"[12]","plainCitation":"[12]"},"citationItems":[{"id":19,"uris":["http://zotero.org/users/local/qslOKPuo/items/FFBZVUNB"],"uri":["http://zotero.org/users/local/qslOKPuo/items/FFBZVUNB"],"itemData":{"id":19,"type":"webpage","title":"/index.html","URL":"https://www.openssl.org/","accessed":{"date-parts":[["2017",4,13]]}}}],"schema":"https://github.com/citation-style-language/schema/raw/master/csl-citation.json"} </w:instrText>
      </w:r>
      <w:r w:rsidR="00032A22" w:rsidRPr="00033151">
        <w:rPr>
          <w:b w:val="0"/>
        </w:rPr>
        <w:fldChar w:fldCharType="separate"/>
      </w:r>
      <w:r w:rsidR="00913A63" w:rsidRPr="00033151">
        <w:rPr>
          <w:b w:val="0"/>
        </w:rPr>
        <w:t>[12]</w:t>
      </w:r>
      <w:bookmarkEnd w:id="102"/>
      <w:r w:rsidR="00032A22" w:rsidRPr="00033151">
        <w:rPr>
          <w:b w:val="0"/>
        </w:rPr>
        <w:fldChar w:fldCharType="end"/>
      </w:r>
    </w:p>
    <w:p w:rsidR="00993FF6" w:rsidRDefault="00993FF6">
      <w:pPr>
        <w:spacing w:after="160" w:line="259" w:lineRule="auto"/>
        <w:rPr>
          <w:rFonts w:eastAsia="Times New Roman"/>
          <w:b/>
          <w:bCs/>
          <w:iCs/>
          <w:szCs w:val="28"/>
        </w:rPr>
      </w:pPr>
      <w:r>
        <w:br w:type="page"/>
      </w:r>
    </w:p>
    <w:p w:rsidR="00BE2A6C" w:rsidRDefault="00EC32E6" w:rsidP="00EE12EC">
      <w:pPr>
        <w:pStyle w:val="Heading2"/>
        <w:numPr>
          <w:ilvl w:val="1"/>
          <w:numId w:val="1"/>
        </w:numPr>
        <w:ind w:left="567" w:hanging="567"/>
        <w:jc w:val="both"/>
        <w:rPr>
          <w:lang w:val="en-US"/>
        </w:rPr>
      </w:pPr>
      <w:bookmarkStart w:id="103" w:name="_Toc485131171"/>
      <w:r>
        <w:lastRenderedPageBreak/>
        <w:t>S</w:t>
      </w:r>
      <w:r w:rsidR="006E3867">
        <w:t>UMO</w:t>
      </w:r>
      <w:r w:rsidR="00882E8E">
        <w:t xml:space="preserve"> (Simulation of Urban Mobility)</w:t>
      </w:r>
      <w:bookmarkEnd w:id="103"/>
    </w:p>
    <w:p w:rsidR="00BE2A6C" w:rsidRDefault="00BE2A6C" w:rsidP="00BE2A6C">
      <w:pPr>
        <w:rPr>
          <w:lang w:val="en-US"/>
        </w:rPr>
      </w:pPr>
    </w:p>
    <w:p w:rsidR="00BE2A6C" w:rsidRDefault="003A2B12" w:rsidP="006E3867">
      <w:pPr>
        <w:pStyle w:val="Caption"/>
        <w:ind w:firstLine="576"/>
        <w:jc w:val="both"/>
        <w:rPr>
          <w:b w:val="0"/>
        </w:rPr>
      </w:pPr>
      <w:r>
        <w:rPr>
          <w:b w:val="0"/>
        </w:rPr>
        <w:t>Simulation of Ur</w:t>
      </w:r>
      <w:r w:rsidR="006E3867">
        <w:rPr>
          <w:b w:val="0"/>
        </w:rPr>
        <w:t>ban Mobility atau disingkat SUMO</w:t>
      </w:r>
      <w:r>
        <w:rPr>
          <w:b w:val="0"/>
        </w:rPr>
        <w:t xml:space="preserve"> merupakan simulasi lalu lintas jalan raya yang </w:t>
      </w:r>
      <w:r w:rsidRPr="0030210F">
        <w:rPr>
          <w:b w:val="0"/>
          <w:i/>
        </w:rPr>
        <w:t>open source</w:t>
      </w:r>
      <w:r>
        <w:rPr>
          <w:b w:val="0"/>
        </w:rPr>
        <w:t>,</w:t>
      </w:r>
      <w:r w:rsidRPr="0030210F">
        <w:rPr>
          <w:b w:val="0"/>
          <w:i/>
        </w:rPr>
        <w:t xml:space="preserve"> microscopic</w:t>
      </w:r>
      <w:r>
        <w:rPr>
          <w:b w:val="0"/>
        </w:rPr>
        <w:t xml:space="preserve">, dan </w:t>
      </w:r>
      <w:r w:rsidRPr="0030210F">
        <w:rPr>
          <w:b w:val="0"/>
          <w:i/>
        </w:rPr>
        <w:t>multi-modal</w:t>
      </w:r>
      <w:r>
        <w:rPr>
          <w:b w:val="0"/>
        </w:rPr>
        <w:t xml:space="preserve">. Sumo mensimulasikan bagaimana permintaan lalu lintas yang terdiri dari beberapa kendaraan berjalan pada </w:t>
      </w:r>
      <w:r w:rsidR="006E3867">
        <w:rPr>
          <w:b w:val="0"/>
        </w:rPr>
        <w:t xml:space="preserve">jalan raya yang telah ditentukan. Simulasi SUMO dapat menunjukkan beberapa topik manajemen lalu lintas dalam skala besar. SUMO murni </w:t>
      </w:r>
      <w:r w:rsidR="006E3867" w:rsidRPr="0030210F">
        <w:rPr>
          <w:b w:val="0"/>
          <w:i/>
        </w:rPr>
        <w:t>microscopic</w:t>
      </w:r>
      <w:r w:rsidR="006E3867">
        <w:rPr>
          <w:b w:val="0"/>
        </w:rPr>
        <w:t>, yang artinya setiap kendaraan dimodelkan secara eksplisit, memiliki rutenya sendiri, dan bergerak secara individu dalam jaringan</w:t>
      </w:r>
      <w:r w:rsidR="00A72ACA">
        <w:rPr>
          <w:b w:val="0"/>
        </w:rPr>
        <w:t xml:space="preserve"> </w:t>
      </w:r>
      <w:r w:rsidR="00A72ACA" w:rsidRPr="00033151">
        <w:rPr>
          <w:b w:val="0"/>
        </w:rPr>
        <w:fldChar w:fldCharType="begin"/>
      </w:r>
      <w:r w:rsidR="00913A63" w:rsidRPr="00033151">
        <w:rPr>
          <w:b w:val="0"/>
        </w:rPr>
        <w:instrText xml:space="preserve"> ADDIN ZOTERO_ITEM CSL_CITATION {"citationID":"19vsdthudo","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A72ACA" w:rsidRPr="00033151">
        <w:rPr>
          <w:b w:val="0"/>
        </w:rPr>
        <w:fldChar w:fldCharType="separate"/>
      </w:r>
      <w:r w:rsidR="00913A63" w:rsidRPr="00033151">
        <w:rPr>
          <w:b w:val="0"/>
        </w:rPr>
        <w:t>[13]</w:t>
      </w:r>
      <w:r w:rsidR="00A72ACA" w:rsidRPr="00033151">
        <w:rPr>
          <w:b w:val="0"/>
        </w:rPr>
        <w:fldChar w:fldCharType="end"/>
      </w:r>
      <w:r w:rsidR="006E3867">
        <w:rPr>
          <w:b w:val="0"/>
        </w:rPr>
        <w:t>.</w:t>
      </w:r>
    </w:p>
    <w:p w:rsidR="00CD1AFF" w:rsidRDefault="00CD1AFF" w:rsidP="00CD1AFF">
      <w:pPr>
        <w:ind w:firstLine="567"/>
        <w:jc w:val="both"/>
      </w:pPr>
      <w:r>
        <w:t>Pada Tugas Akhir ini, penulis menggunakan SUMO untuk men</w:t>
      </w:r>
      <w:r w:rsidRPr="00CD1AFF">
        <w:rPr>
          <w:i/>
        </w:rPr>
        <w:t>generate</w:t>
      </w:r>
      <w:r>
        <w:t xml:space="preserve"> skenario VANET, peta area simulasi, dan pergerakan </w:t>
      </w:r>
      <w:r w:rsidRPr="00CD1AFF">
        <w:rPr>
          <w:i/>
        </w:rPr>
        <w:t>node</w:t>
      </w:r>
      <w:r>
        <w:t xml:space="preserve"> sehingga menyerupai keadaan sebenarnya lalu lintas yang ingin disimulasikan.</w:t>
      </w:r>
    </w:p>
    <w:p w:rsidR="002E1E28" w:rsidRDefault="002E1E28" w:rsidP="002E1E28">
      <w:pPr>
        <w:jc w:val="both"/>
      </w:pPr>
    </w:p>
    <w:p w:rsidR="00E61C59" w:rsidRDefault="002E1E28" w:rsidP="00E61C59">
      <w:pPr>
        <w:keepNext/>
        <w:jc w:val="center"/>
      </w:pPr>
      <w:r>
        <w:rPr>
          <w:noProof/>
          <w:lang w:eastAsia="id-ID"/>
        </w:rPr>
        <w:drawing>
          <wp:inline distT="0" distB="0" distL="0" distR="0">
            <wp:extent cx="1771650" cy="1771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mo.png"/>
                    <pic:cNvPicPr/>
                  </pic:nvPicPr>
                  <pic:blipFill>
                    <a:blip r:embed="rId38">
                      <a:extLst>
                        <a:ext uri="{28A0092B-C50C-407E-A947-70E740481C1C}">
                          <a14:useLocalDpi xmlns:a14="http://schemas.microsoft.com/office/drawing/2010/main" val="0"/>
                        </a:ext>
                      </a:extLst>
                    </a:blip>
                    <a:stretch>
                      <a:fillRect/>
                    </a:stretch>
                  </pic:blipFill>
                  <pic:spPr>
                    <a:xfrm>
                      <a:off x="0" y="0"/>
                      <a:ext cx="1771705" cy="1771705"/>
                    </a:xfrm>
                    <a:prstGeom prst="rect">
                      <a:avLst/>
                    </a:prstGeom>
                  </pic:spPr>
                </pic:pic>
              </a:graphicData>
            </a:graphic>
          </wp:inline>
        </w:drawing>
      </w:r>
    </w:p>
    <w:p w:rsidR="002E1E28" w:rsidRDefault="00E61C59" w:rsidP="00E61C59">
      <w:pPr>
        <w:pStyle w:val="Caption"/>
      </w:pPr>
      <w:bookmarkStart w:id="104" w:name="_Toc485448597"/>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9</w:t>
      </w:r>
      <w:r w:rsidR="002F61C9">
        <w:rPr>
          <w:noProof/>
        </w:rPr>
        <w:fldChar w:fldCharType="end"/>
      </w:r>
      <w:r>
        <w:t xml:space="preserve"> </w:t>
      </w:r>
      <w:r w:rsidRPr="002E1E28">
        <w:rPr>
          <w:b w:val="0"/>
        </w:rPr>
        <w:t>Logo SUMO</w:t>
      </w:r>
      <w:r w:rsidR="00957DBE">
        <w:rPr>
          <w:b w:val="0"/>
        </w:rPr>
        <w:t xml:space="preserve"> </w:t>
      </w:r>
      <w:r w:rsidR="00957DBE" w:rsidRPr="00033151">
        <w:rPr>
          <w:b w:val="0"/>
        </w:rPr>
        <w:fldChar w:fldCharType="begin"/>
      </w:r>
      <w:r w:rsidR="00913A63" w:rsidRPr="00033151">
        <w:rPr>
          <w:b w:val="0"/>
        </w:rPr>
        <w:instrText xml:space="preserve"> ADDIN ZOTERO_ITEM CSL_CITATION {"citationID":"25u8f0fq33","properties":{"formattedCitation":"[13]","plainCitation":"[13]"},"citationItems":[{"id":21,"uris":["http://zotero.org/users/local/qslOKPuo/items/3GPMXIGR"],"uri":["http://zotero.org/users/local/qslOKPuo/items/3GPMXIGR"],"itemData":{"id":21,"type":"webpage","title":"Sumo_at_a_Glance - SUMO - Simulation of Urban Mobility","URL":"http://www.sumo.dlr.de/userdoc/Sumo_at_a_Glance.html","accessed":{"date-parts":[["2017",4,13]]}}}],"schema":"https://github.com/citation-style-language/schema/raw/master/csl-citation.json"} </w:instrText>
      </w:r>
      <w:r w:rsidR="00957DBE" w:rsidRPr="00033151">
        <w:rPr>
          <w:b w:val="0"/>
        </w:rPr>
        <w:fldChar w:fldCharType="separate"/>
      </w:r>
      <w:r w:rsidR="00913A63" w:rsidRPr="00033151">
        <w:rPr>
          <w:b w:val="0"/>
        </w:rPr>
        <w:t>[13]</w:t>
      </w:r>
      <w:bookmarkEnd w:id="104"/>
      <w:r w:rsidR="00957DBE" w:rsidRPr="00033151">
        <w:rPr>
          <w:b w:val="0"/>
        </w:rPr>
        <w:fldChar w:fldCharType="end"/>
      </w:r>
    </w:p>
    <w:p w:rsidR="00452631" w:rsidRDefault="00452631" w:rsidP="00452631">
      <w:pPr>
        <w:ind w:firstLine="576"/>
        <w:rPr>
          <w:lang w:eastAsia="ja-JP"/>
        </w:rPr>
      </w:pPr>
    </w:p>
    <w:p w:rsidR="00452631" w:rsidRDefault="00EC32E6" w:rsidP="00EE12EC">
      <w:pPr>
        <w:pStyle w:val="Heading2"/>
        <w:numPr>
          <w:ilvl w:val="1"/>
          <w:numId w:val="1"/>
        </w:numPr>
        <w:ind w:left="567" w:hanging="567"/>
        <w:jc w:val="both"/>
      </w:pPr>
      <w:bookmarkStart w:id="105" w:name="_Toc485131172"/>
      <w:r>
        <w:t>OpenStreetMap</w:t>
      </w:r>
      <w:bookmarkEnd w:id="105"/>
    </w:p>
    <w:p w:rsidR="00452631" w:rsidRPr="00852480" w:rsidRDefault="00452631" w:rsidP="00452631"/>
    <w:p w:rsidR="00194B0F" w:rsidRDefault="0030210F" w:rsidP="00343BC8">
      <w:pPr>
        <w:pStyle w:val="Caption"/>
        <w:ind w:firstLine="576"/>
        <w:jc w:val="both"/>
        <w:rPr>
          <w:b w:val="0"/>
        </w:rPr>
      </w:pPr>
      <w:r>
        <w:rPr>
          <w:b w:val="0"/>
        </w:rPr>
        <w:t xml:space="preserve">OpenStreetMap merupakan proyek kolaboratif untuk membuat sebuah peta dunia yang dapat dengan bebas disunting oleh siapapun. OpenStreetMap digunakan sebagai data peta pada berbagai </w:t>
      </w:r>
      <w:r w:rsidRPr="0030210F">
        <w:rPr>
          <w:b w:val="0"/>
          <w:i/>
        </w:rPr>
        <w:t>website</w:t>
      </w:r>
      <w:r>
        <w:rPr>
          <w:b w:val="0"/>
        </w:rPr>
        <w:t xml:space="preserve">, aplikasi </w:t>
      </w:r>
      <w:r w:rsidRPr="0030210F">
        <w:rPr>
          <w:b w:val="0"/>
          <w:i/>
        </w:rPr>
        <w:t>mobile</w:t>
      </w:r>
      <w:r>
        <w:rPr>
          <w:b w:val="0"/>
        </w:rPr>
        <w:t xml:space="preserve">, dan </w:t>
      </w:r>
      <w:r w:rsidRPr="0030210F">
        <w:rPr>
          <w:b w:val="0"/>
          <w:i/>
        </w:rPr>
        <w:t>hardware device</w:t>
      </w:r>
      <w:r>
        <w:rPr>
          <w:b w:val="0"/>
        </w:rPr>
        <w:t xml:space="preserve">. </w:t>
      </w:r>
      <w:r w:rsidR="00343BC8">
        <w:rPr>
          <w:b w:val="0"/>
        </w:rPr>
        <w:lastRenderedPageBreak/>
        <w:t>OpenStreetMap dibangun oleh komunitas pembuat peta yang berkontribusi dan mengelola data mengenai jalan raya, kafe, stasiun kereta api, dan sebagainya di seluruh dunia</w:t>
      </w:r>
      <w:r w:rsidR="00016D33">
        <w:rPr>
          <w:b w:val="0"/>
        </w:rPr>
        <w:t xml:space="preserve"> </w:t>
      </w:r>
      <w:r w:rsidR="00016D33" w:rsidRPr="00033151">
        <w:rPr>
          <w:b w:val="0"/>
        </w:rPr>
        <w:fldChar w:fldCharType="begin"/>
      </w:r>
      <w:r w:rsidR="00913A63" w:rsidRPr="00033151">
        <w:rPr>
          <w:b w:val="0"/>
        </w:rPr>
        <w:instrText xml:space="preserve"> ADDIN ZOTERO_ITEM CSL_CITATION {"citationID":"ut4e48k1","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016D33" w:rsidRPr="00033151">
        <w:rPr>
          <w:b w:val="0"/>
        </w:rPr>
        <w:fldChar w:fldCharType="separate"/>
      </w:r>
      <w:r w:rsidR="00913A63" w:rsidRPr="00033151">
        <w:rPr>
          <w:b w:val="0"/>
        </w:rPr>
        <w:t>[14]</w:t>
      </w:r>
      <w:r w:rsidR="00016D33" w:rsidRPr="00033151">
        <w:rPr>
          <w:b w:val="0"/>
        </w:rPr>
        <w:fldChar w:fldCharType="end"/>
      </w:r>
      <w:r w:rsidR="00343BC8">
        <w:rPr>
          <w:b w:val="0"/>
        </w:rPr>
        <w:t>.</w:t>
      </w:r>
    </w:p>
    <w:p w:rsidR="008B344D" w:rsidRDefault="008B344D" w:rsidP="008B344D"/>
    <w:p w:rsidR="00367020" w:rsidRDefault="008B344D" w:rsidP="00367020">
      <w:pPr>
        <w:keepNext/>
        <w:jc w:val="center"/>
      </w:pPr>
      <w:r>
        <w:rPr>
          <w:noProof/>
          <w:lang w:eastAsia="id-ID"/>
        </w:rPr>
        <w:drawing>
          <wp:inline distT="0" distB="0" distL="0" distR="0">
            <wp:extent cx="1695450" cy="169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m_logo_256-835a859acf0d378e1d14e88b15e7b4b95211ccd41a2c061b1629cfbbb8deb697.png"/>
                    <pic:cNvPicPr/>
                  </pic:nvPicPr>
                  <pic:blipFill>
                    <a:blip r:embed="rId39">
                      <a:extLst>
                        <a:ext uri="{28A0092B-C50C-407E-A947-70E740481C1C}">
                          <a14:useLocalDpi xmlns:a14="http://schemas.microsoft.com/office/drawing/2010/main" val="0"/>
                        </a:ext>
                      </a:extLst>
                    </a:blip>
                    <a:stretch>
                      <a:fillRect/>
                    </a:stretch>
                  </pic:blipFill>
                  <pic:spPr>
                    <a:xfrm>
                      <a:off x="0" y="0"/>
                      <a:ext cx="1696184" cy="1696184"/>
                    </a:xfrm>
                    <a:prstGeom prst="rect">
                      <a:avLst/>
                    </a:prstGeom>
                  </pic:spPr>
                </pic:pic>
              </a:graphicData>
            </a:graphic>
          </wp:inline>
        </w:drawing>
      </w:r>
    </w:p>
    <w:p w:rsidR="008B344D" w:rsidRDefault="00367020" w:rsidP="00367020">
      <w:pPr>
        <w:pStyle w:val="Caption"/>
      </w:pPr>
      <w:bookmarkStart w:id="106" w:name="_Toc485448598"/>
      <w:r>
        <w:t xml:space="preserve">Gambar </w:t>
      </w:r>
      <w:r w:rsidR="002F61C9">
        <w:fldChar w:fldCharType="begin"/>
      </w:r>
      <w:r w:rsidR="002F61C9">
        <w:instrText xml:space="preserve"> STYLEREF 1 \s </w:instrText>
      </w:r>
      <w:r w:rsidR="002F61C9">
        <w:fldChar w:fldCharType="separate"/>
      </w:r>
      <w:r w:rsidR="0065244E">
        <w:rPr>
          <w:noProof/>
        </w:rPr>
        <w:t>2</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10</w:t>
      </w:r>
      <w:r w:rsidR="002F61C9">
        <w:rPr>
          <w:noProof/>
        </w:rPr>
        <w:fldChar w:fldCharType="end"/>
      </w:r>
      <w:r>
        <w:t xml:space="preserve"> </w:t>
      </w:r>
      <w:r w:rsidRPr="008B344D">
        <w:rPr>
          <w:b w:val="0"/>
        </w:rPr>
        <w:t>Logo OpenStreetMap</w:t>
      </w:r>
      <w:r w:rsidR="00957DBE">
        <w:rPr>
          <w:b w:val="0"/>
        </w:rPr>
        <w:t xml:space="preserve"> </w:t>
      </w:r>
      <w:r w:rsidR="00957DBE" w:rsidRPr="00033151">
        <w:rPr>
          <w:b w:val="0"/>
        </w:rPr>
        <w:fldChar w:fldCharType="begin"/>
      </w:r>
      <w:r w:rsidR="00913A63" w:rsidRPr="00033151">
        <w:rPr>
          <w:b w:val="0"/>
        </w:rPr>
        <w:instrText xml:space="preserve"> ADDIN ZOTERO_ITEM CSL_CITATION {"citationID":"8ahdnaq0f","properties":{"formattedCitation":"[14]","plainCitation":"[14]"},"citationItems":[{"id":23,"uris":["http://zotero.org/users/local/qslOKPuo/items/EHFSQK4J"],"uri":["http://zotero.org/users/local/qslOKPuo/items/EHFSQK4J"],"itemData":{"id":23,"type":"webpage","title":"OpenStreetMap","container-title":"OpenStreetMap","abstract":"OpenStreetMap is a map of the world, created by people like you and free to use under an open license.","URL":"https://www.openstreetmap.org/about","accessed":{"date-parts":[["2017",4,13]]}}}],"schema":"https://github.com/citation-style-language/schema/raw/master/csl-citation.json"} </w:instrText>
      </w:r>
      <w:r w:rsidR="00957DBE" w:rsidRPr="00033151">
        <w:rPr>
          <w:b w:val="0"/>
        </w:rPr>
        <w:fldChar w:fldCharType="separate"/>
      </w:r>
      <w:r w:rsidR="00913A63" w:rsidRPr="00033151">
        <w:rPr>
          <w:b w:val="0"/>
        </w:rPr>
        <w:t>[14]</w:t>
      </w:r>
      <w:bookmarkEnd w:id="106"/>
      <w:r w:rsidR="00957DBE" w:rsidRPr="00033151">
        <w:rPr>
          <w:b w:val="0"/>
        </w:rPr>
        <w:fldChar w:fldCharType="end"/>
      </w:r>
    </w:p>
    <w:p w:rsidR="008B344D" w:rsidRDefault="008B344D" w:rsidP="008B344D"/>
    <w:p w:rsidR="008B344D" w:rsidRPr="008B344D" w:rsidRDefault="008B344D" w:rsidP="008B344D">
      <w:pPr>
        <w:ind w:firstLine="567"/>
        <w:jc w:val="both"/>
      </w:pPr>
      <w:r>
        <w:t xml:space="preserve">Pada Tugas Akhir ini, penulis menggunakan OpenStreetMap untuk mendapatkan peta sebenarnya guna melakukan simulasi dengan skenario </w:t>
      </w:r>
      <w:r w:rsidRPr="008B344D">
        <w:rPr>
          <w:i/>
        </w:rPr>
        <w:t>real</w:t>
      </w:r>
      <w:r>
        <w:t>.</w:t>
      </w:r>
    </w:p>
    <w:p w:rsidR="00E06EF1" w:rsidRPr="00E06EF1" w:rsidRDefault="00E06EF1" w:rsidP="00E06EF1">
      <w:pPr>
        <w:rPr>
          <w:lang w:val="en-US"/>
        </w:rPr>
      </w:pPr>
    </w:p>
    <w:p w:rsidR="00452631" w:rsidRPr="00194B0F" w:rsidRDefault="00336CD3" w:rsidP="00EE12EC">
      <w:pPr>
        <w:pStyle w:val="Heading2"/>
        <w:numPr>
          <w:ilvl w:val="1"/>
          <w:numId w:val="1"/>
        </w:numPr>
        <w:ind w:left="567" w:hanging="567"/>
        <w:jc w:val="both"/>
      </w:pPr>
      <w:bookmarkStart w:id="107" w:name="_Toc485131173"/>
      <w:r>
        <w:t>AWK</w:t>
      </w:r>
      <w:bookmarkEnd w:id="107"/>
    </w:p>
    <w:p w:rsidR="00452631" w:rsidRDefault="00452631" w:rsidP="00452631"/>
    <w:p w:rsidR="00D97CA9" w:rsidRDefault="00F13111" w:rsidP="00647A7E">
      <w:pPr>
        <w:ind w:firstLine="576"/>
        <w:jc w:val="both"/>
      </w:pPr>
      <w:r>
        <w:t xml:space="preserve">AWK merupakan sebuah bahasa pemrograman yag didesain untuk </w:t>
      </w:r>
      <w:r w:rsidRPr="00F901D7">
        <w:rPr>
          <w:i/>
        </w:rPr>
        <w:t>text-processing</w:t>
      </w:r>
      <w:r>
        <w:t xml:space="preserve"> dan biasanya digunakan sebagai alat ekstrasi data dan pelaporan.</w:t>
      </w:r>
      <w:r w:rsidR="00F901D7">
        <w:t xml:space="preserve"> AWK bersifat </w:t>
      </w:r>
      <w:r w:rsidR="00F901D7" w:rsidRPr="00F901D7">
        <w:rPr>
          <w:i/>
        </w:rPr>
        <w:t>data-driven</w:t>
      </w:r>
      <w:r w:rsidR="00F901D7">
        <w:t xml:space="preserve"> yang berisikan kumpulan perintah yang akan dijalankan pada data tekstural baik secara langsung pada </w:t>
      </w:r>
      <w:r w:rsidR="00F901D7" w:rsidRPr="00F901D7">
        <w:rPr>
          <w:i/>
        </w:rPr>
        <w:t>file</w:t>
      </w:r>
      <w:r w:rsidR="00F901D7">
        <w:t xml:space="preserve"> atau digunakan sebagai bagian dari </w:t>
      </w:r>
      <w:r w:rsidR="00F901D7" w:rsidRPr="00F901D7">
        <w:rPr>
          <w:i/>
        </w:rPr>
        <w:t>pipeline</w:t>
      </w:r>
      <w:r w:rsidR="00BC6B4B">
        <w:rPr>
          <w:i/>
        </w:rPr>
        <w:t xml:space="preserve"> </w:t>
      </w:r>
      <w:r w:rsidR="00BC6B4B">
        <w:rPr>
          <w:i/>
        </w:rPr>
        <w:fldChar w:fldCharType="begin"/>
      </w:r>
      <w:r w:rsidR="00913A63">
        <w:rPr>
          <w:i/>
        </w:rPr>
        <w:instrText xml:space="preserve"> ADDIN ZOTERO_ITEM CSL_CITATION {"citationID":"1018kt0r5","properties":{"formattedCitation":"[15]","plainCitation":"[15]"},"citationItems":[{"id":35,"uris":["http://zotero.org/users/local/qslOKPuo/items/W8SZDZU2"],"uri":["http://zotero.org/users/local/qslOKPuo/items/W8SZDZU2"],"itemData":{"id":35,"type":"entry-encyclopedia","title":"AWK","container-title":"Wikipedia","source":"Wikipedia","abstract":"AWK is a programming language designed for text processing and typically used as a data extraction and reporting tool. It is a standard feature of most Unix-like operating systems.\nThe AWK language is a data-driven scripting language consisting of a set of actions to be taken against streams of textual data – either run directly on files or used as part of a pipeline – for purposes of extracting or transforming text, such as producing formatted reports. The language extensively uses the string datatype, associative arrays (that is, arrays indexed by key strings), and regular expressions. While AWK has a limited intended application domain and was especially designed to support one-liner programs, the language is Turing-complete, and even the early Bell Labs users of AWK often wrote well-structured large AWK programs.\nAWK was created at Bell Labs in the 1970s, and its name is derived from the surnames of its authors—Alfred Aho, Peter Weinberger, and Brian Kernighan. The acronym is pronounced the same as the name of the bird auk (which acts as an emblem of the language such as on The AWK Programming Language book cover – the book is often referred to by the abbreviation TAPL). When written in all lowercase letters, as awk, it refers to the Unix or Plan 9 program that runs scripts written in the AWK programming language.","URL":"https://en.wikipedia.org/w/index.php?title=AWK&amp;oldid=777791389","note":"Page Version ID: 777791389","language":"en","issued":{"date-parts":[["2017",4,29]]},"accessed":{"date-parts":[["2017",5,9]]}}}],"schema":"https://github.com/citation-style-language/schema/raw/master/csl-citation.json"} </w:instrText>
      </w:r>
      <w:r w:rsidR="00BC6B4B">
        <w:rPr>
          <w:i/>
        </w:rPr>
        <w:fldChar w:fldCharType="separate"/>
      </w:r>
      <w:r w:rsidR="00913A63" w:rsidRPr="00913A63">
        <w:t>[15]</w:t>
      </w:r>
      <w:r w:rsidR="00BC6B4B">
        <w:rPr>
          <w:i/>
        </w:rPr>
        <w:fldChar w:fldCharType="end"/>
      </w:r>
      <w:r w:rsidR="00F901D7">
        <w:t>.</w:t>
      </w:r>
    </w:p>
    <w:p w:rsidR="004859AD" w:rsidRPr="00852480" w:rsidRDefault="00647A7E" w:rsidP="00647A7E">
      <w:pPr>
        <w:ind w:firstLine="576"/>
        <w:jc w:val="both"/>
      </w:pPr>
      <w:r>
        <w:t xml:space="preserve">Pada tugas akhir ini, penulis menggunakan AWK untuk memproses data yang diberikan oleh NS-2 agar mendapatkan analisis mengenai </w:t>
      </w:r>
      <w:r w:rsidRPr="00647A7E">
        <w:rPr>
          <w:i/>
        </w:rPr>
        <w:t>packet delivery ratio</w:t>
      </w:r>
      <w:r>
        <w:t xml:space="preserve">, </w:t>
      </w:r>
      <w:r w:rsidRPr="00647A7E">
        <w:rPr>
          <w:i/>
        </w:rPr>
        <w:t>end to end delay</w:t>
      </w:r>
      <w:r>
        <w:t xml:space="preserve">, dan </w:t>
      </w:r>
      <w:r w:rsidRPr="00647A7E">
        <w:rPr>
          <w:i/>
        </w:rPr>
        <w:t>routing overhead</w:t>
      </w:r>
      <w:r>
        <w:t>.</w:t>
      </w:r>
    </w:p>
    <w:p w:rsidR="00DB3E11" w:rsidRPr="00DB3E11" w:rsidRDefault="007D06E1" w:rsidP="00DB3E11">
      <w:pPr>
        <w:jc w:val="center"/>
        <w:sectPr w:rsidR="00DB3E11" w:rsidRPr="00DB3E11" w:rsidSect="004B1B4B">
          <w:type w:val="continuous"/>
          <w:pgSz w:w="8392" w:h="11907"/>
          <w:pgMar w:top="1418" w:right="1134" w:bottom="1418" w:left="1418" w:header="709" w:footer="709" w:gutter="0"/>
          <w:cols w:space="708"/>
          <w:titlePg/>
          <w:docGrid w:linePitch="360"/>
        </w:sectPr>
      </w:pPr>
      <w:r w:rsidRPr="003157DE">
        <w:br w:type="page"/>
      </w:r>
    </w:p>
    <w:p w:rsidR="007D06E1" w:rsidRPr="00DB3E11" w:rsidRDefault="007D06E1" w:rsidP="00DB3E11">
      <w:pPr>
        <w:pStyle w:val="Heading1"/>
        <w:ind w:hanging="567"/>
      </w:pPr>
      <w:bookmarkStart w:id="108" w:name="_Toc485131174"/>
      <w:r w:rsidRPr="00DB3E11">
        <w:lastRenderedPageBreak/>
        <w:t>BAB III</w:t>
      </w:r>
      <w:r w:rsidRPr="00DB3E11">
        <w:br/>
      </w:r>
      <w:bookmarkStart w:id="109" w:name="_Toc377600088"/>
      <w:bookmarkStart w:id="110" w:name="_Toc292235039"/>
      <w:r w:rsidRPr="00DB3E11">
        <w:t>PERANCANGAN</w:t>
      </w:r>
      <w:bookmarkEnd w:id="108"/>
      <w:bookmarkEnd w:id="109"/>
      <w:bookmarkEnd w:id="110"/>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 xml:space="preserve">Bab ini membahas mengenai perancangan </w:t>
      </w:r>
      <w:r w:rsidR="00583E0C">
        <w:t>implemetasi sistem yang dibuat pada Tugas Akhir</w:t>
      </w:r>
      <w:r w:rsidRPr="003157DE">
        <w:t>.</w:t>
      </w:r>
      <w:r w:rsidR="00583E0C">
        <w:t xml:space="preserve"> Bagian yang akan dijelaskan pada bab ini berawal dari deskripsi umum, perancangan skenario, hingga alur dan implementasinya.</w:t>
      </w:r>
      <w:r w:rsidRPr="003157DE">
        <w:t xml:space="preserve"> </w:t>
      </w:r>
    </w:p>
    <w:p w:rsidR="007D06E1" w:rsidRPr="003157DE" w:rsidRDefault="007D06E1" w:rsidP="007D06E1">
      <w:pPr>
        <w:autoSpaceDE w:val="0"/>
        <w:autoSpaceDN w:val="0"/>
        <w:adjustRightInd w:val="0"/>
        <w:ind w:firstLine="851"/>
        <w:jc w:val="both"/>
      </w:pPr>
    </w:p>
    <w:p w:rsidR="007D06E1" w:rsidRPr="003157DE" w:rsidRDefault="007D06E1" w:rsidP="00DB3E11">
      <w:pPr>
        <w:pStyle w:val="Heading2"/>
      </w:pPr>
      <w:bookmarkStart w:id="111" w:name="_Toc485131175"/>
      <w:r w:rsidRPr="003157DE">
        <w:t>D</w:t>
      </w:r>
      <w:r w:rsidR="002A4D1C">
        <w:t>eskripi Umum</w:t>
      </w:r>
      <w:bookmarkEnd w:id="111"/>
    </w:p>
    <w:p w:rsidR="007D06E1" w:rsidRPr="00852480" w:rsidRDefault="00841877" w:rsidP="00841877">
      <w:pPr>
        <w:tabs>
          <w:tab w:val="left" w:pos="3381"/>
        </w:tabs>
      </w:pPr>
      <w:r>
        <w:tab/>
      </w:r>
    </w:p>
    <w:p w:rsidR="00881FBE" w:rsidRDefault="007D06E1" w:rsidP="00881FBE">
      <w:pPr>
        <w:ind w:firstLine="576"/>
        <w:jc w:val="both"/>
      </w:pPr>
      <w:r w:rsidRPr="003157DE">
        <w:t>Pada</w:t>
      </w:r>
      <w:r w:rsidR="00F30666">
        <w:t xml:space="preserve"> Tugas Akhir ini penulis akan mengimplementasikan </w:t>
      </w:r>
      <w:r w:rsidR="00F30666" w:rsidRPr="009111DC">
        <w:rPr>
          <w:i/>
        </w:rPr>
        <w:t>routing protocol</w:t>
      </w:r>
      <w:r w:rsidR="00F30666">
        <w:t xml:space="preserve"> AODV yang dimodifikasi dengan menambahkan proses evaluasi untuk mengatasi </w:t>
      </w:r>
      <w:r w:rsidR="000D4602">
        <w:rPr>
          <w:i/>
        </w:rPr>
        <w:t>Black hole</w:t>
      </w:r>
      <w:r w:rsidR="00F30666">
        <w:t xml:space="preserve"> dan </w:t>
      </w:r>
      <w:r w:rsidR="000D4602">
        <w:rPr>
          <w:i/>
        </w:rPr>
        <w:t>Worm hole</w:t>
      </w:r>
      <w:r w:rsidR="00F30666" w:rsidRPr="009111DC">
        <w:rPr>
          <w:i/>
        </w:rPr>
        <w:t xml:space="preserve"> attack</w:t>
      </w:r>
      <w:r w:rsidR="00BF1C29">
        <w:rPr>
          <w:lang w:val="en-US"/>
        </w:rPr>
        <w:t>.</w:t>
      </w:r>
      <w:r w:rsidR="00F30666">
        <w:t xml:space="preserve"> Proses evaluasi pertama dilakukan dengan cara merekam keluar masuknya paket dalam suatu node</w:t>
      </w:r>
      <w:r w:rsidR="00643310">
        <w:t>.</w:t>
      </w:r>
      <w:r w:rsidR="001B2156">
        <w:t xml:space="preserve"> Proses evaluasi kedua dilakukan dengan mengimplementasikan ECDSA sebagai algoritma </w:t>
      </w:r>
      <w:r w:rsidR="001B2156" w:rsidRPr="009111DC">
        <w:rPr>
          <w:i/>
        </w:rPr>
        <w:t>digital signature</w:t>
      </w:r>
      <w:r w:rsidR="001B2156">
        <w:t xml:space="preserve"> untuk memvalidasi keaslian paket yang diterima.</w:t>
      </w:r>
      <w:r w:rsidR="00416A71">
        <w:t xml:space="preserve"> Diagram rancangan simulasi</w:t>
      </w:r>
      <w:r w:rsidR="002A4D1C">
        <w:t xml:space="preserve"> </w:t>
      </w:r>
      <w:r w:rsidR="00416A71">
        <w:t>dapat dilihat pada</w:t>
      </w:r>
      <w:r w:rsidR="00993FF6">
        <w:t xml:space="preserve"> </w:t>
      </w:r>
      <w:r w:rsidR="00993FF6">
        <w:fldChar w:fldCharType="begin"/>
      </w:r>
      <w:r w:rsidR="00993FF6">
        <w:instrText xml:space="preserve"> REF _Ref483348508 \h </w:instrText>
      </w:r>
      <w:r w:rsidR="00993FF6">
        <w:fldChar w:fldCharType="separate"/>
      </w:r>
      <w:r w:rsidR="0065244E">
        <w:t xml:space="preserve">Gambar </w:t>
      </w:r>
      <w:r w:rsidR="0065244E">
        <w:rPr>
          <w:noProof/>
        </w:rPr>
        <w:t>3</w:t>
      </w:r>
      <w:r w:rsidR="0065244E">
        <w:t>.</w:t>
      </w:r>
      <w:r w:rsidR="0065244E">
        <w:rPr>
          <w:noProof/>
        </w:rPr>
        <w:t>1</w:t>
      </w:r>
      <w:r w:rsidR="00993FF6">
        <w:fldChar w:fldCharType="end"/>
      </w:r>
      <w:r w:rsidR="000E6E39">
        <w:t>.</w:t>
      </w:r>
    </w:p>
    <w:p w:rsidR="000E6E39" w:rsidRDefault="006046CE" w:rsidP="00881FBE">
      <w:pPr>
        <w:ind w:firstLine="576"/>
        <w:jc w:val="both"/>
      </w:pPr>
      <w:r w:rsidRPr="009111DC">
        <w:rPr>
          <w:i/>
        </w:rPr>
        <w:t>Routing protocol</w:t>
      </w:r>
      <w:r>
        <w:t xml:space="preserve"> AODV yang telah dimodifikasi tersebut kemudian disimulasikan menggunakan skenario dari SUMO. Simulasi yang dilakukan akan menghasilkan </w:t>
      </w:r>
      <w:r w:rsidRPr="009111DC">
        <w:rPr>
          <w:i/>
        </w:rPr>
        <w:t>trace file</w:t>
      </w:r>
      <w:r>
        <w:t xml:space="preserve">, yang kemudian dianalisis menggunakan AWK untuk mendapatkan </w:t>
      </w:r>
      <w:r w:rsidRPr="009111DC">
        <w:rPr>
          <w:i/>
        </w:rPr>
        <w:t>packet delivery ratio</w:t>
      </w:r>
      <w:r>
        <w:t xml:space="preserve">, </w:t>
      </w:r>
      <w:r w:rsidRPr="009111DC">
        <w:rPr>
          <w:i/>
        </w:rPr>
        <w:t>average end to end delay</w:t>
      </w:r>
      <w:r>
        <w:t xml:space="preserve">, dan </w:t>
      </w:r>
      <w:r w:rsidRPr="009111DC">
        <w:rPr>
          <w:i/>
        </w:rPr>
        <w:t>routing overhead.</w:t>
      </w:r>
      <w:r>
        <w:rPr>
          <w:i/>
        </w:rPr>
        <w:t xml:space="preserve"> </w:t>
      </w:r>
      <w:r>
        <w:t xml:space="preserve">Analisis tersebut dapat mengukur performa </w:t>
      </w:r>
      <w:r w:rsidRPr="00E60DCC">
        <w:rPr>
          <w:i/>
        </w:rPr>
        <w:t>routing protocol</w:t>
      </w:r>
      <w:r>
        <w:t xml:space="preserve"> AODV yang telah dimodifikasi dibandingkan dengan </w:t>
      </w:r>
      <w:r w:rsidRPr="00E60DCC">
        <w:rPr>
          <w:i/>
        </w:rPr>
        <w:t>routing protocol</w:t>
      </w:r>
      <w:r>
        <w:t xml:space="preserve"> AODV sebelum dimodifikasi.</w:t>
      </w:r>
    </w:p>
    <w:p w:rsidR="00FE5BA9" w:rsidRDefault="000E6E39" w:rsidP="00FE5BA9">
      <w:pPr>
        <w:keepNext/>
        <w:jc w:val="both"/>
      </w:pPr>
      <w:r>
        <w:rPr>
          <w:noProof/>
          <w:lang w:eastAsia="id-ID"/>
        </w:rPr>
        <w:lastRenderedPageBreak/>
        <w:drawing>
          <wp:inline distT="0" distB="0" distL="0" distR="0">
            <wp:extent cx="3689909" cy="2914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ancangan simulasi.png"/>
                    <pic:cNvPicPr/>
                  </pic:nvPicPr>
                  <pic:blipFill>
                    <a:blip r:embed="rId40">
                      <a:extLst>
                        <a:ext uri="{28A0092B-C50C-407E-A947-70E740481C1C}">
                          <a14:useLocalDpi xmlns:a14="http://schemas.microsoft.com/office/drawing/2010/main" val="0"/>
                        </a:ext>
                      </a:extLst>
                    </a:blip>
                    <a:stretch>
                      <a:fillRect/>
                    </a:stretch>
                  </pic:blipFill>
                  <pic:spPr>
                    <a:xfrm>
                      <a:off x="0" y="0"/>
                      <a:ext cx="3741609" cy="2955488"/>
                    </a:xfrm>
                    <a:prstGeom prst="rect">
                      <a:avLst/>
                    </a:prstGeom>
                  </pic:spPr>
                </pic:pic>
              </a:graphicData>
            </a:graphic>
          </wp:inline>
        </w:drawing>
      </w:r>
    </w:p>
    <w:p w:rsidR="002C55D8" w:rsidRPr="00E60DCC" w:rsidRDefault="00FE5BA9" w:rsidP="006046CE">
      <w:pPr>
        <w:pStyle w:val="Caption"/>
      </w:pPr>
      <w:bookmarkStart w:id="112" w:name="_Ref483348508"/>
      <w:bookmarkStart w:id="113" w:name="_Toc485448599"/>
      <w:r>
        <w:t xml:space="preserve">Gambar </w:t>
      </w:r>
      <w:r w:rsidR="002F61C9">
        <w:fldChar w:fldCharType="begin"/>
      </w:r>
      <w:r w:rsidR="002F61C9">
        <w:instrText xml:space="preserve"> STYLEREF 1 \s </w:instrText>
      </w:r>
      <w:r w:rsidR="002F61C9">
        <w:fldChar w:fldCharType="separate"/>
      </w:r>
      <w:r w:rsidR="0065244E">
        <w:rPr>
          <w:noProof/>
        </w:rPr>
        <w:t>3</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w:t>
      </w:r>
      <w:r w:rsidR="002F61C9">
        <w:rPr>
          <w:noProof/>
        </w:rPr>
        <w:fldChar w:fldCharType="end"/>
      </w:r>
      <w:bookmarkEnd w:id="112"/>
      <w:r>
        <w:t xml:space="preserve"> </w:t>
      </w:r>
      <w:bookmarkStart w:id="114" w:name="_Ref483196086"/>
      <w:r w:rsidR="00DE6C31">
        <w:rPr>
          <w:b w:val="0"/>
        </w:rPr>
        <w:t>Diagram Rancangan S</w:t>
      </w:r>
      <w:r w:rsidRPr="000E6E39">
        <w:rPr>
          <w:b w:val="0"/>
        </w:rPr>
        <w:t>imulasi</w:t>
      </w:r>
      <w:bookmarkEnd w:id="113"/>
      <w:bookmarkEnd w:id="114"/>
    </w:p>
    <w:p w:rsidR="001E1CE4" w:rsidRPr="001E1CE4" w:rsidRDefault="001E1CE4" w:rsidP="001E1CE4">
      <w:pPr>
        <w:rPr>
          <w:lang w:val="en-US"/>
        </w:rPr>
      </w:pPr>
    </w:p>
    <w:p w:rsidR="007D06E1" w:rsidRDefault="002A4D1C" w:rsidP="00DB3E11">
      <w:pPr>
        <w:pStyle w:val="Heading2"/>
      </w:pPr>
      <w:bookmarkStart w:id="115" w:name="_Toc485131176"/>
      <w:r>
        <w:t>Perancangan Skenario Mobilitas</w:t>
      </w:r>
      <w:bookmarkEnd w:id="115"/>
    </w:p>
    <w:p w:rsidR="002A4D1C" w:rsidRDefault="002A4D1C" w:rsidP="006453F5">
      <w:pPr>
        <w:ind w:left="576"/>
      </w:pPr>
    </w:p>
    <w:p w:rsidR="006453F5" w:rsidRDefault="006453F5" w:rsidP="00274860">
      <w:pPr>
        <w:ind w:firstLine="576"/>
        <w:jc w:val="both"/>
      </w:pPr>
      <w:r>
        <w:t xml:space="preserve">Perancangan skenario </w:t>
      </w:r>
      <w:r w:rsidR="00D070B4">
        <w:t xml:space="preserve">mobilitas dimulai dengan </w:t>
      </w:r>
      <w:r w:rsidR="00D070B4" w:rsidRPr="00D070B4">
        <w:rPr>
          <w:i/>
        </w:rPr>
        <w:t>generate</w:t>
      </w:r>
      <w:r w:rsidR="00D070B4">
        <w:t xml:space="preserve"> area simulasi, pergerakan </w:t>
      </w:r>
      <w:r w:rsidR="00D070B4" w:rsidRPr="00D070B4">
        <w:rPr>
          <w:i/>
        </w:rPr>
        <w:t>node</w:t>
      </w:r>
      <w:r w:rsidR="00D070B4">
        <w:t xml:space="preserve">, implementasi pergerakan </w:t>
      </w:r>
      <w:r w:rsidR="00D070B4" w:rsidRPr="00D070B4">
        <w:rPr>
          <w:i/>
        </w:rPr>
        <w:t>node</w:t>
      </w:r>
      <w:r w:rsidR="00D070B4">
        <w:t xml:space="preserve">, dan memilih </w:t>
      </w:r>
      <w:r w:rsidR="00D070B4" w:rsidRPr="00D070B4">
        <w:rPr>
          <w:i/>
        </w:rPr>
        <w:t>node</w:t>
      </w:r>
      <w:r w:rsidR="00D070B4">
        <w:t xml:space="preserve"> yang akan dijadikan </w:t>
      </w:r>
      <w:r w:rsidR="00D070B4" w:rsidRPr="00D070B4">
        <w:rPr>
          <w:i/>
        </w:rPr>
        <w:t>attacker</w:t>
      </w:r>
      <w:r w:rsidR="00D070B4">
        <w:t>.</w:t>
      </w:r>
      <w:r w:rsidR="00274860">
        <w:t xml:space="preserve"> Dalam Tugas Akhir ini, terdapat dua macam area simulasi yang akan digunakan. Diantaranya adalah peta </w:t>
      </w:r>
      <w:r w:rsidR="00274860" w:rsidRPr="00974021">
        <w:rPr>
          <w:i/>
        </w:rPr>
        <w:t>grid</w:t>
      </w:r>
      <w:r w:rsidR="00274860">
        <w:t xml:space="preserve"> dan peta </w:t>
      </w:r>
      <w:r w:rsidR="00274860" w:rsidRPr="00974021">
        <w:rPr>
          <w:i/>
        </w:rPr>
        <w:t>real</w:t>
      </w:r>
      <w:r w:rsidR="00274860">
        <w:t xml:space="preserve">. Peta </w:t>
      </w:r>
      <w:r w:rsidR="00274860" w:rsidRPr="00974021">
        <w:rPr>
          <w:i/>
        </w:rPr>
        <w:t>grid</w:t>
      </w:r>
      <w:r w:rsidR="00274860">
        <w:t xml:space="preserve"> yang dimaksud adalah </w:t>
      </w:r>
      <w:r w:rsidR="006D3135">
        <w:t>bentuk jalan berpetak-petak</w:t>
      </w:r>
      <w:r w:rsidR="00274860">
        <w:t xml:space="preserve"> </w:t>
      </w:r>
      <w:r w:rsidR="006D3135">
        <w:t>sebagai</w:t>
      </w:r>
      <w:r w:rsidR="00274860">
        <w:t xml:space="preserve"> contoh jalan berpotongan yang sederhana. Peta </w:t>
      </w:r>
      <w:r w:rsidR="00274860" w:rsidRPr="00974021">
        <w:rPr>
          <w:i/>
        </w:rPr>
        <w:t>grid</w:t>
      </w:r>
      <w:r w:rsidR="00274860">
        <w:t xml:space="preserve"> digunakan sebagai simulasi awal VANET karena lebih seimbang dan stabil. Peta </w:t>
      </w:r>
      <w:r w:rsidR="00274860" w:rsidRPr="00974021">
        <w:rPr>
          <w:i/>
        </w:rPr>
        <w:t>grid</w:t>
      </w:r>
      <w:r w:rsidR="00274860">
        <w:t xml:space="preserve"> didapatkan dengan menentukan panjang dan jumlah petak area menggunakan SUMO. </w:t>
      </w:r>
      <w:r w:rsidR="00D04CA7">
        <w:t xml:space="preserve">Sedangkan yang dimaksud peta </w:t>
      </w:r>
      <w:r w:rsidR="00D04CA7" w:rsidRPr="00974021">
        <w:rPr>
          <w:i/>
        </w:rPr>
        <w:t>real</w:t>
      </w:r>
      <w:r w:rsidR="00D04CA7">
        <w:t xml:space="preserve"> adalah peta asli yang digunakan sebagai area simulasi. Peta </w:t>
      </w:r>
      <w:r w:rsidR="00D04CA7" w:rsidRPr="00974021">
        <w:rPr>
          <w:i/>
        </w:rPr>
        <w:t>real</w:t>
      </w:r>
      <w:r w:rsidR="00D04CA7">
        <w:t xml:space="preserve"> didapatkan dengan mengambil area yang dimaksudkan sebagai </w:t>
      </w:r>
      <w:r w:rsidR="00D04CA7">
        <w:lastRenderedPageBreak/>
        <w:t xml:space="preserve">area simulasi dari OpenStreetMap. Pada Tugas Akhir ini, peta </w:t>
      </w:r>
      <w:r w:rsidR="00D04CA7" w:rsidRPr="00974021">
        <w:rPr>
          <w:i/>
        </w:rPr>
        <w:t>real</w:t>
      </w:r>
      <w:r w:rsidR="00D04CA7">
        <w:t xml:space="preserve"> yang diambil penulis adalah salah satu area di Surabaya.</w:t>
      </w:r>
    </w:p>
    <w:p w:rsidR="00274860" w:rsidRDefault="00274860" w:rsidP="00274860">
      <w:pPr>
        <w:ind w:firstLine="576"/>
      </w:pPr>
    </w:p>
    <w:p w:rsidR="002A4D1C" w:rsidRDefault="002A4D1C" w:rsidP="00DB3E11">
      <w:pPr>
        <w:pStyle w:val="Heading3"/>
        <w:ind w:left="567" w:hanging="567"/>
        <w:jc w:val="both"/>
        <w:rPr>
          <w:i/>
        </w:rPr>
      </w:pPr>
      <w:bookmarkStart w:id="116" w:name="_Toc485131177"/>
      <w:r>
        <w:t xml:space="preserve">Perancangan Skenario Mobilitas </w:t>
      </w:r>
      <w:r w:rsidRPr="002A4D1C">
        <w:rPr>
          <w:i/>
        </w:rPr>
        <w:t>Grid</w:t>
      </w:r>
      <w:bookmarkEnd w:id="116"/>
    </w:p>
    <w:p w:rsidR="00991DB4" w:rsidRDefault="00991DB4" w:rsidP="00991DB4"/>
    <w:p w:rsidR="00991DB4" w:rsidRDefault="000954F1" w:rsidP="0082069B">
      <w:pPr>
        <w:ind w:firstLine="567"/>
        <w:jc w:val="both"/>
      </w:pPr>
      <w:r>
        <w:t xml:space="preserve">Perancangan skenario mobilitas </w:t>
      </w:r>
      <w:r w:rsidRPr="00974021">
        <w:rPr>
          <w:i/>
        </w:rPr>
        <w:t>grid</w:t>
      </w:r>
      <w:r>
        <w:t xml:space="preserve"> diawali dengan merancang luas area peta </w:t>
      </w:r>
      <w:r w:rsidRPr="00FA196A">
        <w:rPr>
          <w:i/>
        </w:rPr>
        <w:t>grid</w:t>
      </w:r>
      <w:r>
        <w:t xml:space="preserve"> yang dibutuhkan. Luas area tersebut bisa didapatkan dengan cara menentukan terlebih dahulu jumlah</w:t>
      </w:r>
      <w:r w:rsidR="00967D73">
        <w:t xml:space="preserve"> titik</w:t>
      </w:r>
      <w:r>
        <w:t xml:space="preserve"> persimpangan yang diinginkan pada peta </w:t>
      </w:r>
      <w:r w:rsidRPr="00FA196A">
        <w:rPr>
          <w:i/>
        </w:rPr>
        <w:t>grid</w:t>
      </w:r>
      <w:r>
        <w:t>, sehingga dari jumlah persimpangan tersebut dapat diketahui berapa banyak petak yang dibutuhkan. Dengan mengetahui jumlah petak yang dibutuhkan, dapat digunakan untuk menentukan panjang tiap petak sehingga mendapatkan luas area seperti yang diinginkan.</w:t>
      </w:r>
      <w:r w:rsidR="00C96C0C">
        <w:t xml:space="preserve"> Misalkan </w:t>
      </w:r>
      <w:r w:rsidR="00967D73">
        <w:t>luas area yang dibutuhkan adalah 1000 m x 1000 m. Dengan 11 titik persimpangan, maka akan didapatkan 10 petak. Dengan begitu panjang tiap petak untuk mendapatkan luas area 1000 m x 1000 m adalah 100 m.</w:t>
      </w:r>
    </w:p>
    <w:p w:rsidR="00550A3D" w:rsidRDefault="00550A3D" w:rsidP="00BD55DA">
      <w:pPr>
        <w:ind w:firstLine="720"/>
        <w:jc w:val="both"/>
      </w:pPr>
      <w:r>
        <w:t xml:space="preserve">Peta </w:t>
      </w:r>
      <w:r w:rsidRPr="00FA196A">
        <w:rPr>
          <w:i/>
        </w:rPr>
        <w:t>grid</w:t>
      </w:r>
      <w:r>
        <w:t xml:space="preserve"> yang telah ditentukan luas areanya tersebut kemudian dibuat dengan menggunakan tools SUMO yaitu </w:t>
      </w:r>
      <w:r w:rsidRPr="004127B6">
        <w:t>netgenerate</w:t>
      </w:r>
      <w:r>
        <w:t xml:space="preserve">. Selain titik persimpangan dan panjang tiap petak </w:t>
      </w:r>
      <w:r w:rsidRPr="00FA196A">
        <w:rPr>
          <w:i/>
        </w:rPr>
        <w:t>grid</w:t>
      </w:r>
      <w:r>
        <w:t xml:space="preserve">, dibutuhkan juga pengaturan kecepatan kendaraan dalam pembuatan peta </w:t>
      </w:r>
      <w:r w:rsidRPr="00FA196A">
        <w:rPr>
          <w:i/>
        </w:rPr>
        <w:t>grid</w:t>
      </w:r>
      <w:r>
        <w:t xml:space="preserve"> menggunakan </w:t>
      </w:r>
      <w:r w:rsidRPr="004127B6">
        <w:t>netgenerate</w:t>
      </w:r>
      <w:r>
        <w:t xml:space="preserve"> ini. Peta </w:t>
      </w:r>
      <w:r w:rsidRPr="00FA196A">
        <w:rPr>
          <w:i/>
        </w:rPr>
        <w:t>grid</w:t>
      </w:r>
      <w:r>
        <w:t xml:space="preserve"> yang dihasilkan oleh </w:t>
      </w:r>
      <w:r w:rsidRPr="004127B6">
        <w:t>netgenerate</w:t>
      </w:r>
      <w:r>
        <w:t xml:space="preserve"> akan memiliki ekstensi .net.xml.</w:t>
      </w:r>
      <w:r w:rsidR="00BF21C2">
        <w:t xml:space="preserve"> Peta </w:t>
      </w:r>
      <w:r w:rsidR="00BF21C2" w:rsidRPr="00FA196A">
        <w:rPr>
          <w:i/>
        </w:rPr>
        <w:t>grid</w:t>
      </w:r>
      <w:r w:rsidR="00BF21C2">
        <w:t xml:space="preserve"> ini kemudian digunakan untuk membuat pergerakan </w:t>
      </w:r>
      <w:r w:rsidR="00BF21C2" w:rsidRPr="00FA196A">
        <w:rPr>
          <w:i/>
        </w:rPr>
        <w:t>node</w:t>
      </w:r>
      <w:r w:rsidR="00BF21C2">
        <w:t xml:space="preserve"> dengan </w:t>
      </w:r>
      <w:r w:rsidR="00BF21C2" w:rsidRPr="00FA196A">
        <w:rPr>
          <w:i/>
        </w:rPr>
        <w:t>tools</w:t>
      </w:r>
      <w:r w:rsidR="00BF21C2">
        <w:t xml:space="preserve"> SUMO yaitu </w:t>
      </w:r>
      <w:r w:rsidR="00BF21C2" w:rsidRPr="004127B6">
        <w:t>randomTrips</w:t>
      </w:r>
      <w:r w:rsidR="00BF21C2">
        <w:t xml:space="preserve"> dan </w:t>
      </w:r>
      <w:r w:rsidR="00BF21C2" w:rsidRPr="004127B6">
        <w:t>duarouter</w:t>
      </w:r>
      <w:r w:rsidR="00BF21C2">
        <w:t>.</w:t>
      </w:r>
    </w:p>
    <w:p w:rsidR="00136622" w:rsidRDefault="00F64F94" w:rsidP="00136622">
      <w:pPr>
        <w:ind w:firstLine="720"/>
        <w:jc w:val="both"/>
      </w:pPr>
      <w:r>
        <w:t xml:space="preserve">Skenario mobilitas </w:t>
      </w:r>
      <w:r w:rsidRPr="00FA196A">
        <w:rPr>
          <w:i/>
        </w:rPr>
        <w:t>grid</w:t>
      </w:r>
      <w:r>
        <w:t xml:space="preserve"> dihasilkan dengan menggabungkan </w:t>
      </w:r>
      <w:r w:rsidRPr="00FA196A">
        <w:rPr>
          <w:i/>
        </w:rPr>
        <w:t>file</w:t>
      </w:r>
      <w:r>
        <w:t xml:space="preserve"> peta </w:t>
      </w:r>
      <w:r w:rsidRPr="00FA196A">
        <w:rPr>
          <w:i/>
        </w:rPr>
        <w:t>grid</w:t>
      </w:r>
      <w:r>
        <w:t xml:space="preserve"> dan </w:t>
      </w:r>
      <w:r w:rsidRPr="00FA196A">
        <w:rPr>
          <w:i/>
        </w:rPr>
        <w:t>file</w:t>
      </w:r>
      <w:r>
        <w:t xml:space="preserve"> pergerakan </w:t>
      </w:r>
      <w:r w:rsidRPr="00FA196A">
        <w:rPr>
          <w:i/>
        </w:rPr>
        <w:t>node</w:t>
      </w:r>
      <w:r>
        <w:t xml:space="preserve"> yang telah di</w:t>
      </w:r>
      <w:r w:rsidRPr="00FA196A">
        <w:rPr>
          <w:i/>
        </w:rPr>
        <w:t>generate</w:t>
      </w:r>
      <w:r>
        <w:t xml:space="preserve">, yang akan menghasilkan </w:t>
      </w:r>
      <w:r w:rsidRPr="00FA196A">
        <w:rPr>
          <w:i/>
        </w:rPr>
        <w:t>file</w:t>
      </w:r>
      <w:r>
        <w:t xml:space="preserve"> dengan ekstensi .xml. Selanjutnya, untuk dapat menerapkannya pada NS-2 file skenario mobilitas </w:t>
      </w:r>
      <w:r w:rsidRPr="00FA196A">
        <w:rPr>
          <w:i/>
        </w:rPr>
        <w:t>grid</w:t>
      </w:r>
      <w:r>
        <w:t xml:space="preserve"> yang berekstensi .xml dikonversi ke dalam bentuk file .tcl. Konversi ini dilakukan menggunakan </w:t>
      </w:r>
      <w:r w:rsidRPr="00FA196A">
        <w:rPr>
          <w:i/>
        </w:rPr>
        <w:t>tools</w:t>
      </w:r>
      <w:r>
        <w:t xml:space="preserve"> </w:t>
      </w:r>
      <w:r w:rsidRPr="004127B6">
        <w:t>traceExporter</w:t>
      </w:r>
      <w:r>
        <w:t xml:space="preserve">. Alur pembuatan skenario </w:t>
      </w:r>
      <w:r w:rsidRPr="00FA196A">
        <w:rPr>
          <w:i/>
        </w:rPr>
        <w:t>grid</w:t>
      </w:r>
      <w:r>
        <w:t xml:space="preserve"> dapat dilihat pada</w:t>
      </w:r>
      <w:r w:rsidR="00993FF6">
        <w:t xml:space="preserve"> </w:t>
      </w:r>
      <w:r w:rsidR="00993FF6">
        <w:fldChar w:fldCharType="begin"/>
      </w:r>
      <w:r w:rsidR="00993FF6">
        <w:instrText xml:space="preserve"> REF _Ref483197502 \h </w:instrText>
      </w:r>
      <w:r w:rsidR="00993FF6">
        <w:fldChar w:fldCharType="separate"/>
      </w:r>
      <w:r w:rsidR="0065244E">
        <w:t xml:space="preserve">Gambar </w:t>
      </w:r>
      <w:r w:rsidR="0065244E">
        <w:rPr>
          <w:noProof/>
        </w:rPr>
        <w:t>3</w:t>
      </w:r>
      <w:r w:rsidR="0065244E">
        <w:t>.</w:t>
      </w:r>
      <w:r w:rsidR="0065244E">
        <w:rPr>
          <w:noProof/>
        </w:rPr>
        <w:t>2</w:t>
      </w:r>
      <w:r w:rsidR="00993FF6">
        <w:fldChar w:fldCharType="end"/>
      </w:r>
      <w:r w:rsidR="00A101CC">
        <w:t>.</w:t>
      </w:r>
    </w:p>
    <w:p w:rsidR="00991DB4" w:rsidRDefault="00991DB4" w:rsidP="00991DB4"/>
    <w:p w:rsidR="00AE5606" w:rsidRDefault="00AE5606" w:rsidP="00AE5606">
      <w:pPr>
        <w:keepNext/>
      </w:pPr>
      <w:r>
        <w:rPr>
          <w:noProof/>
          <w:lang w:eastAsia="id-ID"/>
        </w:rPr>
        <w:lastRenderedPageBreak/>
        <w:drawing>
          <wp:inline distT="0" distB="0" distL="0" distR="0">
            <wp:extent cx="3708400" cy="341820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pembuatan skenario mobilitas grid.png"/>
                    <pic:cNvPicPr/>
                  </pic:nvPicPr>
                  <pic:blipFill>
                    <a:blip r:embed="rId41">
                      <a:extLst>
                        <a:ext uri="{28A0092B-C50C-407E-A947-70E740481C1C}">
                          <a14:useLocalDpi xmlns:a14="http://schemas.microsoft.com/office/drawing/2010/main" val="0"/>
                        </a:ext>
                      </a:extLst>
                    </a:blip>
                    <a:stretch>
                      <a:fillRect/>
                    </a:stretch>
                  </pic:blipFill>
                  <pic:spPr>
                    <a:xfrm>
                      <a:off x="0" y="0"/>
                      <a:ext cx="3708400" cy="3418205"/>
                    </a:xfrm>
                    <a:prstGeom prst="rect">
                      <a:avLst/>
                    </a:prstGeom>
                  </pic:spPr>
                </pic:pic>
              </a:graphicData>
            </a:graphic>
          </wp:inline>
        </w:drawing>
      </w:r>
    </w:p>
    <w:p w:rsidR="00AE5606" w:rsidRPr="00AE5606" w:rsidRDefault="00AE5606" w:rsidP="00AE5606">
      <w:pPr>
        <w:pStyle w:val="Caption"/>
        <w:rPr>
          <w:b w:val="0"/>
        </w:rPr>
      </w:pPr>
      <w:bookmarkStart w:id="117" w:name="_Ref483197502"/>
      <w:bookmarkStart w:id="118" w:name="_Toc485448600"/>
      <w:r>
        <w:t xml:space="preserve">Gambar </w:t>
      </w:r>
      <w:r w:rsidR="002F61C9">
        <w:fldChar w:fldCharType="begin"/>
      </w:r>
      <w:r w:rsidR="002F61C9">
        <w:instrText xml:space="preserve"> STYLEREF 1 \s </w:instrText>
      </w:r>
      <w:r w:rsidR="002F61C9">
        <w:fldChar w:fldCharType="separate"/>
      </w:r>
      <w:r w:rsidR="0065244E">
        <w:rPr>
          <w:noProof/>
        </w:rPr>
        <w:t>3</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w:t>
      </w:r>
      <w:r w:rsidR="002F61C9">
        <w:rPr>
          <w:noProof/>
        </w:rPr>
        <w:fldChar w:fldCharType="end"/>
      </w:r>
      <w:bookmarkEnd w:id="117"/>
      <w:r>
        <w:t xml:space="preserve"> </w:t>
      </w:r>
      <w:r w:rsidR="00DE6C31">
        <w:rPr>
          <w:b w:val="0"/>
        </w:rPr>
        <w:t>Alur Pembuatan Skenario M</w:t>
      </w:r>
      <w:r w:rsidRPr="00AE5606">
        <w:rPr>
          <w:b w:val="0"/>
        </w:rPr>
        <w:t xml:space="preserve">obilitas </w:t>
      </w:r>
      <w:r w:rsidR="00DE6C31">
        <w:rPr>
          <w:b w:val="0"/>
          <w:i/>
        </w:rPr>
        <w:t>G</w:t>
      </w:r>
      <w:r w:rsidRPr="00AE5606">
        <w:rPr>
          <w:b w:val="0"/>
          <w:i/>
        </w:rPr>
        <w:t>rid</w:t>
      </w:r>
      <w:bookmarkEnd w:id="118"/>
    </w:p>
    <w:p w:rsidR="00AE5606" w:rsidRPr="00991DB4" w:rsidRDefault="00AE5606" w:rsidP="00991DB4"/>
    <w:p w:rsidR="00557539" w:rsidRDefault="002A4D1C" w:rsidP="00DB3E11">
      <w:pPr>
        <w:pStyle w:val="Heading3"/>
        <w:ind w:left="567" w:hanging="567"/>
        <w:jc w:val="both"/>
        <w:rPr>
          <w:i/>
        </w:rPr>
      </w:pPr>
      <w:bookmarkStart w:id="119" w:name="_Toc485131178"/>
      <w:r>
        <w:t xml:space="preserve">Perancangan Skenario Mobilitas </w:t>
      </w:r>
      <w:r w:rsidRPr="002A4D1C">
        <w:rPr>
          <w:i/>
        </w:rPr>
        <w:t>Real</w:t>
      </w:r>
      <w:bookmarkEnd w:id="119"/>
    </w:p>
    <w:p w:rsidR="004D5E40" w:rsidRDefault="004D5E40" w:rsidP="004D5E40">
      <w:pPr>
        <w:rPr>
          <w:rFonts w:eastAsia="Times New Roman"/>
          <w:bCs/>
          <w:szCs w:val="26"/>
        </w:rPr>
      </w:pPr>
    </w:p>
    <w:p w:rsidR="004D5E40" w:rsidRDefault="004D5E40" w:rsidP="00A7656A">
      <w:pPr>
        <w:ind w:firstLine="576"/>
        <w:jc w:val="both"/>
        <w:rPr>
          <w:rFonts w:eastAsia="Times New Roman"/>
          <w:bCs/>
          <w:szCs w:val="26"/>
        </w:rPr>
      </w:pPr>
      <w:r>
        <w:rPr>
          <w:rFonts w:eastAsia="Times New Roman"/>
          <w:bCs/>
          <w:szCs w:val="26"/>
        </w:rPr>
        <w:t xml:space="preserve">Perancangan skenario mobilitas </w:t>
      </w:r>
      <w:r w:rsidRPr="00383B7D">
        <w:rPr>
          <w:rFonts w:eastAsia="Times New Roman"/>
          <w:bCs/>
          <w:i/>
          <w:szCs w:val="26"/>
        </w:rPr>
        <w:t>real</w:t>
      </w:r>
      <w:r>
        <w:rPr>
          <w:rFonts w:eastAsia="Times New Roman"/>
          <w:bCs/>
          <w:szCs w:val="26"/>
        </w:rPr>
        <w:t xml:space="preserve"> diawali dengan </w:t>
      </w:r>
      <w:r w:rsidR="00A7656A">
        <w:rPr>
          <w:rFonts w:eastAsia="Times New Roman"/>
          <w:bCs/>
          <w:szCs w:val="26"/>
        </w:rPr>
        <w:t xml:space="preserve">memilih area yang akan dijadikan simulasi. Pada Tugas Akhir ini, penulis menggunakan peta dari OpenStreetMap untuk mengambil area yang dijadikan model simulasi. Setelah memilih area, unduh dengan menggunakan fitur </w:t>
      </w:r>
      <w:r w:rsidR="00A7656A" w:rsidRPr="00383B7D">
        <w:rPr>
          <w:rFonts w:eastAsia="Times New Roman"/>
          <w:bCs/>
          <w:i/>
          <w:szCs w:val="26"/>
        </w:rPr>
        <w:t>export</w:t>
      </w:r>
      <w:r w:rsidR="00A7656A">
        <w:rPr>
          <w:rFonts w:eastAsia="Times New Roman"/>
          <w:bCs/>
          <w:szCs w:val="26"/>
        </w:rPr>
        <w:t xml:space="preserve"> dari OpenStreetMap. Peta hasil export dari OpenStreetMap ini memiliki ekstensi .osm.</w:t>
      </w:r>
    </w:p>
    <w:p w:rsidR="00A7656A" w:rsidRDefault="00A7656A" w:rsidP="00A7656A">
      <w:pPr>
        <w:jc w:val="both"/>
      </w:pPr>
      <w:r>
        <w:tab/>
        <w:t xml:space="preserve">Setelah mendapatkan peta area yang dijadikan simulasi, peta tersebut dikonversi ke dalam bentuk </w:t>
      </w:r>
      <w:r w:rsidRPr="00383B7D">
        <w:rPr>
          <w:i/>
        </w:rPr>
        <w:t>file</w:t>
      </w:r>
      <w:r>
        <w:t xml:space="preserve"> dengan ekstensi .net.xml menggunakan tools SUMO yaitu </w:t>
      </w:r>
      <w:r w:rsidRPr="004127B6">
        <w:t>netconvert</w:t>
      </w:r>
      <w:r>
        <w:t>.</w:t>
      </w:r>
      <w:r w:rsidR="0013671C">
        <w:t xml:space="preserve"> Tahap berikutnya memiliki tahapan yang sama seperti tahapan ketika </w:t>
      </w:r>
      <w:r w:rsidR="0013671C">
        <w:lastRenderedPageBreak/>
        <w:t xml:space="preserve">merancang skenario mobilitas </w:t>
      </w:r>
      <w:r w:rsidR="0013671C" w:rsidRPr="00383B7D">
        <w:rPr>
          <w:i/>
        </w:rPr>
        <w:t>grid</w:t>
      </w:r>
      <w:r w:rsidR="0013671C">
        <w:t xml:space="preserve">, yaitu membuat pergerakan </w:t>
      </w:r>
      <w:r w:rsidR="0013671C" w:rsidRPr="00383B7D">
        <w:rPr>
          <w:i/>
        </w:rPr>
        <w:t>node</w:t>
      </w:r>
      <w:r w:rsidR="0013671C">
        <w:t xml:space="preserve"> menggunakan </w:t>
      </w:r>
      <w:r w:rsidR="0013671C" w:rsidRPr="004127B6">
        <w:t>randomTrips</w:t>
      </w:r>
      <w:r w:rsidR="0013671C">
        <w:t xml:space="preserve"> dan </w:t>
      </w:r>
      <w:r w:rsidR="0013671C" w:rsidRPr="004127B6">
        <w:t>duarouter</w:t>
      </w:r>
      <w:r w:rsidR="0013671C">
        <w:t>.</w:t>
      </w:r>
      <w:r w:rsidR="000E4AE6">
        <w:t xml:space="preserve"> Kemudian gabungkan </w:t>
      </w:r>
      <w:r w:rsidR="000E4AE6" w:rsidRPr="00383B7D">
        <w:rPr>
          <w:i/>
        </w:rPr>
        <w:t>file</w:t>
      </w:r>
      <w:r w:rsidR="000E4AE6">
        <w:t xml:space="preserve"> peta </w:t>
      </w:r>
      <w:r w:rsidR="000E4AE6" w:rsidRPr="00383B7D">
        <w:rPr>
          <w:i/>
        </w:rPr>
        <w:t>real</w:t>
      </w:r>
      <w:r w:rsidR="000E4AE6">
        <w:t xml:space="preserve"> yang sudah dikonversi ke dalam </w:t>
      </w:r>
      <w:r w:rsidR="000E4AE6" w:rsidRPr="00383B7D">
        <w:rPr>
          <w:i/>
        </w:rPr>
        <w:t>file</w:t>
      </w:r>
      <w:r w:rsidR="000E4AE6">
        <w:t xml:space="preserve"> dengan ekstensi .net.xml dan </w:t>
      </w:r>
      <w:r w:rsidR="000E4AE6" w:rsidRPr="00383B7D">
        <w:rPr>
          <w:i/>
        </w:rPr>
        <w:t>file</w:t>
      </w:r>
      <w:r w:rsidR="000E4AE6">
        <w:t xml:space="preserve"> pergerakan </w:t>
      </w:r>
      <w:r w:rsidR="000E4AE6" w:rsidRPr="00383B7D">
        <w:rPr>
          <w:i/>
        </w:rPr>
        <w:t>node</w:t>
      </w:r>
      <w:r w:rsidR="000E4AE6">
        <w:t xml:space="preserve"> yang sudah di</w:t>
      </w:r>
      <w:r w:rsidR="000E4AE6" w:rsidRPr="00383B7D">
        <w:rPr>
          <w:i/>
        </w:rPr>
        <w:t>generate</w:t>
      </w:r>
      <w:r w:rsidR="000E4AE6">
        <w:t>.</w:t>
      </w:r>
      <w:r w:rsidR="00256316">
        <w:t xml:space="preserve"> Hasil dari penggabungan tersebut merupakan </w:t>
      </w:r>
      <w:r w:rsidR="00256316" w:rsidRPr="00383B7D">
        <w:rPr>
          <w:i/>
        </w:rPr>
        <w:t>file</w:t>
      </w:r>
      <w:r w:rsidR="00256316">
        <w:t xml:space="preserve"> </w:t>
      </w:r>
      <w:r w:rsidR="00AD03B8">
        <w:t xml:space="preserve">skenario yang berekstensi .xml. </w:t>
      </w:r>
      <w:r w:rsidR="00AD03B8" w:rsidRPr="00383B7D">
        <w:rPr>
          <w:i/>
        </w:rPr>
        <w:t>File</w:t>
      </w:r>
      <w:r w:rsidR="00AD03B8">
        <w:t xml:space="preserve"> yang dihasilkan tersebut dikonversi ke dalam bentuk </w:t>
      </w:r>
      <w:r w:rsidR="00AD03B8" w:rsidRPr="00383B7D">
        <w:rPr>
          <w:i/>
        </w:rPr>
        <w:t>file</w:t>
      </w:r>
      <w:r w:rsidR="00AD03B8">
        <w:t xml:space="preserve"> .tcl agar dapat diterapkan pada NS-2.</w:t>
      </w:r>
      <w:r w:rsidR="008350B5">
        <w:t xml:space="preserve"> Alur pembuatan skenario </w:t>
      </w:r>
      <w:r w:rsidR="008350B5" w:rsidRPr="00383B7D">
        <w:rPr>
          <w:i/>
        </w:rPr>
        <w:t>real</w:t>
      </w:r>
      <w:r w:rsidR="003F585D">
        <w:t xml:space="preserve"> dapat dilihat pada </w:t>
      </w:r>
      <w:r w:rsidR="003F585D">
        <w:fldChar w:fldCharType="begin"/>
      </w:r>
      <w:r w:rsidR="003F585D">
        <w:instrText xml:space="preserve"> REF _Ref483197462 \h </w:instrText>
      </w:r>
      <w:r w:rsidR="003F585D">
        <w:fldChar w:fldCharType="separate"/>
      </w:r>
      <w:r w:rsidR="0065244E">
        <w:t xml:space="preserve">Gambar </w:t>
      </w:r>
      <w:r w:rsidR="0065244E">
        <w:rPr>
          <w:noProof/>
        </w:rPr>
        <w:t>3</w:t>
      </w:r>
      <w:r w:rsidR="0065244E">
        <w:t>.</w:t>
      </w:r>
      <w:r w:rsidR="0065244E">
        <w:rPr>
          <w:noProof/>
        </w:rPr>
        <w:t>3</w:t>
      </w:r>
      <w:r w:rsidR="003F585D">
        <w:fldChar w:fldCharType="end"/>
      </w:r>
      <w:r w:rsidR="00E87382">
        <w:t>.</w:t>
      </w:r>
    </w:p>
    <w:p w:rsidR="008A78A3" w:rsidRDefault="008A78A3" w:rsidP="00A7656A">
      <w:pPr>
        <w:jc w:val="both"/>
      </w:pPr>
    </w:p>
    <w:p w:rsidR="008A78A3" w:rsidRDefault="008A78A3" w:rsidP="008A78A3">
      <w:pPr>
        <w:keepNext/>
        <w:jc w:val="both"/>
      </w:pPr>
      <w:r>
        <w:rPr>
          <w:noProof/>
          <w:lang w:eastAsia="id-ID"/>
        </w:rPr>
        <w:lastRenderedPageBreak/>
        <w:drawing>
          <wp:inline distT="0" distB="0" distL="0" distR="0">
            <wp:extent cx="3708400" cy="41611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ur pembuatan skenario mobilitas real.png"/>
                    <pic:cNvPicPr/>
                  </pic:nvPicPr>
                  <pic:blipFill>
                    <a:blip r:embed="rId42">
                      <a:extLst>
                        <a:ext uri="{28A0092B-C50C-407E-A947-70E740481C1C}">
                          <a14:useLocalDpi xmlns:a14="http://schemas.microsoft.com/office/drawing/2010/main" val="0"/>
                        </a:ext>
                      </a:extLst>
                    </a:blip>
                    <a:stretch>
                      <a:fillRect/>
                    </a:stretch>
                  </pic:blipFill>
                  <pic:spPr>
                    <a:xfrm>
                      <a:off x="0" y="0"/>
                      <a:ext cx="3708400" cy="4161155"/>
                    </a:xfrm>
                    <a:prstGeom prst="rect">
                      <a:avLst/>
                    </a:prstGeom>
                  </pic:spPr>
                </pic:pic>
              </a:graphicData>
            </a:graphic>
          </wp:inline>
        </w:drawing>
      </w:r>
    </w:p>
    <w:p w:rsidR="008A78A3" w:rsidRPr="004D5E40" w:rsidRDefault="008A78A3" w:rsidP="008A78A3">
      <w:pPr>
        <w:pStyle w:val="Caption"/>
      </w:pPr>
      <w:bookmarkStart w:id="120" w:name="_Ref483197462"/>
      <w:bookmarkStart w:id="121" w:name="_Ref483274198"/>
      <w:bookmarkStart w:id="122" w:name="_Toc485448601"/>
      <w:r>
        <w:t xml:space="preserve">Gambar </w:t>
      </w:r>
      <w:r w:rsidR="002F61C9">
        <w:fldChar w:fldCharType="begin"/>
      </w:r>
      <w:r w:rsidR="002F61C9">
        <w:instrText xml:space="preserve"> STYLEREF 1 \s </w:instrText>
      </w:r>
      <w:r w:rsidR="002F61C9">
        <w:fldChar w:fldCharType="separate"/>
      </w:r>
      <w:r w:rsidR="0065244E">
        <w:rPr>
          <w:noProof/>
        </w:rPr>
        <w:t>3</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w:t>
      </w:r>
      <w:r w:rsidR="002F61C9">
        <w:rPr>
          <w:noProof/>
        </w:rPr>
        <w:fldChar w:fldCharType="end"/>
      </w:r>
      <w:bookmarkEnd w:id="120"/>
      <w:r>
        <w:t xml:space="preserve"> </w:t>
      </w:r>
      <w:r w:rsidR="00DE6C31">
        <w:rPr>
          <w:b w:val="0"/>
        </w:rPr>
        <w:t>Alur Pembuatan Skenario M</w:t>
      </w:r>
      <w:r w:rsidRPr="008A78A3">
        <w:rPr>
          <w:b w:val="0"/>
        </w:rPr>
        <w:t xml:space="preserve">obilitas </w:t>
      </w:r>
      <w:r w:rsidR="00DE6C31">
        <w:rPr>
          <w:b w:val="0"/>
          <w:i/>
        </w:rPr>
        <w:t>R</w:t>
      </w:r>
      <w:r w:rsidRPr="008A78A3">
        <w:rPr>
          <w:b w:val="0"/>
          <w:i/>
        </w:rPr>
        <w:t>eal</w:t>
      </w:r>
      <w:bookmarkEnd w:id="121"/>
      <w:bookmarkEnd w:id="122"/>
    </w:p>
    <w:p w:rsidR="00E92890" w:rsidRPr="00852480" w:rsidRDefault="00E92890" w:rsidP="00383124"/>
    <w:p w:rsidR="007D06E1" w:rsidRPr="004563E4" w:rsidRDefault="000016DD" w:rsidP="00DB3E11">
      <w:pPr>
        <w:pStyle w:val="Heading2"/>
        <w:ind w:left="567" w:hanging="567"/>
        <w:jc w:val="both"/>
      </w:pPr>
      <w:bookmarkStart w:id="123" w:name="_Toc485131179"/>
      <w:r>
        <w:t>Perancangan Simulasi pada NS-2</w:t>
      </w:r>
      <w:bookmarkEnd w:id="123"/>
    </w:p>
    <w:p w:rsidR="00E74C26" w:rsidRDefault="00E74C26" w:rsidP="00E74C26">
      <w:pPr>
        <w:jc w:val="both"/>
      </w:pPr>
    </w:p>
    <w:p w:rsidR="00425613" w:rsidRPr="00425613" w:rsidRDefault="00E74C26" w:rsidP="00FE5BA9">
      <w:pPr>
        <w:ind w:firstLine="576"/>
        <w:jc w:val="both"/>
      </w:pPr>
      <w:r>
        <w:t xml:space="preserve">Simulasi VANET pada NS-2 dilakukan dengan menggabungkan </w:t>
      </w:r>
      <w:r w:rsidRPr="00B73894">
        <w:rPr>
          <w:i/>
        </w:rPr>
        <w:t>file</w:t>
      </w:r>
      <w:r>
        <w:t xml:space="preserve"> skenario yang telah dibuat menggunakan SUMO dan </w:t>
      </w:r>
      <w:r w:rsidRPr="00B73894">
        <w:rPr>
          <w:i/>
        </w:rPr>
        <w:t>file</w:t>
      </w:r>
      <w:r>
        <w:t xml:space="preserve"> skrip tcl yang berisikan konfigurasi lingkungan simulasi.</w:t>
      </w:r>
      <w:r w:rsidR="00120524">
        <w:t xml:space="preserve"> Konfigurasi lingkungan simulasi VANET pada NS-2 dapat dilihat pada tabel</w:t>
      </w:r>
    </w:p>
    <w:p w:rsidR="00FE5BA9" w:rsidRDefault="00FE5BA9" w:rsidP="00FE5BA9">
      <w:pPr>
        <w:pStyle w:val="Caption"/>
        <w:keepNext/>
        <w:rPr>
          <w:b w:val="0"/>
        </w:rPr>
      </w:pPr>
      <w:bookmarkStart w:id="124" w:name="_Ref483700128"/>
      <w:bookmarkStart w:id="125" w:name="_Toc485131288"/>
      <w:r>
        <w:lastRenderedPageBreak/>
        <w:t xml:space="preserve">Tabel </w:t>
      </w:r>
      <w:r w:rsidR="002F61C9">
        <w:fldChar w:fldCharType="begin"/>
      </w:r>
      <w:r w:rsidR="002F61C9">
        <w:instrText xml:space="preserve"> STYLEREF 1 \s </w:instrText>
      </w:r>
      <w:r w:rsidR="002F61C9">
        <w:fldChar w:fldCharType="separate"/>
      </w:r>
      <w:r w:rsidR="0065244E">
        <w:rPr>
          <w:noProof/>
        </w:rPr>
        <w:t>3</w:t>
      </w:r>
      <w:r w:rsidR="002F61C9">
        <w:rPr>
          <w:noProof/>
        </w:rPr>
        <w:fldChar w:fldCharType="end"/>
      </w:r>
      <w:r w:rsidR="00F83397">
        <w:t>.</w:t>
      </w:r>
      <w:r w:rsidR="002F61C9">
        <w:fldChar w:fldCharType="begin"/>
      </w:r>
      <w:r w:rsidR="002F61C9">
        <w:instrText xml:space="preserve"> SEQ Tabel \* ARABIC \s 1 </w:instrText>
      </w:r>
      <w:r w:rsidR="002F61C9">
        <w:fldChar w:fldCharType="separate"/>
      </w:r>
      <w:r w:rsidR="0065244E">
        <w:rPr>
          <w:noProof/>
        </w:rPr>
        <w:t>1</w:t>
      </w:r>
      <w:r w:rsidR="002F61C9">
        <w:rPr>
          <w:noProof/>
        </w:rPr>
        <w:fldChar w:fldCharType="end"/>
      </w:r>
      <w:bookmarkEnd w:id="124"/>
      <w:r>
        <w:t xml:space="preserve"> </w:t>
      </w:r>
      <w:r w:rsidR="0070682C">
        <w:rPr>
          <w:b w:val="0"/>
        </w:rPr>
        <w:t>Parameter Lingkungan Simulasi dengan S</w:t>
      </w:r>
      <w:r w:rsidRPr="00425613">
        <w:rPr>
          <w:b w:val="0"/>
        </w:rPr>
        <w:t>kenario</w:t>
      </w:r>
      <w:bookmarkEnd w:id="125"/>
    </w:p>
    <w:p w:rsidR="00FE5BA9" w:rsidRPr="00FE5BA9" w:rsidRDefault="00FE5BA9" w:rsidP="00FE5BA9"/>
    <w:tbl>
      <w:tblPr>
        <w:tblStyle w:val="TableGrid"/>
        <w:tblW w:w="0" w:type="auto"/>
        <w:tblLook w:val="04A0" w:firstRow="1" w:lastRow="0" w:firstColumn="1" w:lastColumn="0" w:noHBand="0" w:noVBand="1"/>
      </w:tblPr>
      <w:tblGrid>
        <w:gridCol w:w="704"/>
        <w:gridCol w:w="2552"/>
        <w:gridCol w:w="2574"/>
      </w:tblGrid>
      <w:tr w:rsidR="00425613" w:rsidTr="00425613">
        <w:tc>
          <w:tcPr>
            <w:tcW w:w="704" w:type="dxa"/>
          </w:tcPr>
          <w:p w:rsidR="00425613" w:rsidRPr="00425613" w:rsidRDefault="00425613" w:rsidP="00891A71">
            <w:pPr>
              <w:rPr>
                <w:b/>
              </w:rPr>
            </w:pPr>
            <w:r w:rsidRPr="00425613">
              <w:rPr>
                <w:b/>
              </w:rPr>
              <w:t>No.</w:t>
            </w:r>
          </w:p>
        </w:tc>
        <w:tc>
          <w:tcPr>
            <w:tcW w:w="2552" w:type="dxa"/>
          </w:tcPr>
          <w:p w:rsidR="00425613" w:rsidRPr="00425613" w:rsidRDefault="00425613" w:rsidP="00891A71">
            <w:pPr>
              <w:rPr>
                <w:b/>
              </w:rPr>
            </w:pPr>
            <w:r w:rsidRPr="00425613">
              <w:rPr>
                <w:b/>
              </w:rPr>
              <w:t>Parameter</w:t>
            </w:r>
          </w:p>
        </w:tc>
        <w:tc>
          <w:tcPr>
            <w:tcW w:w="2574" w:type="dxa"/>
          </w:tcPr>
          <w:p w:rsidR="00425613" w:rsidRPr="00425613" w:rsidRDefault="00425613" w:rsidP="00891A71">
            <w:pPr>
              <w:rPr>
                <w:b/>
              </w:rPr>
            </w:pPr>
            <w:r w:rsidRPr="00425613">
              <w:rPr>
                <w:b/>
              </w:rPr>
              <w:t>Spesifikasi</w:t>
            </w:r>
          </w:p>
        </w:tc>
      </w:tr>
      <w:tr w:rsidR="00425613" w:rsidTr="00425613">
        <w:tc>
          <w:tcPr>
            <w:tcW w:w="704" w:type="dxa"/>
          </w:tcPr>
          <w:p w:rsidR="00425613" w:rsidRDefault="00891A71" w:rsidP="00E74C26">
            <w:pPr>
              <w:jc w:val="both"/>
            </w:pPr>
            <w:r>
              <w:t>1.</w:t>
            </w:r>
          </w:p>
        </w:tc>
        <w:tc>
          <w:tcPr>
            <w:tcW w:w="2552" w:type="dxa"/>
          </w:tcPr>
          <w:p w:rsidR="00425613" w:rsidRPr="00891A71" w:rsidRDefault="00891A71" w:rsidP="00E74C26">
            <w:pPr>
              <w:jc w:val="both"/>
              <w:rPr>
                <w:i/>
              </w:rPr>
            </w:pPr>
            <w:r w:rsidRPr="00891A71">
              <w:rPr>
                <w:i/>
              </w:rPr>
              <w:t>Network simulator</w:t>
            </w:r>
          </w:p>
        </w:tc>
        <w:tc>
          <w:tcPr>
            <w:tcW w:w="2574" w:type="dxa"/>
          </w:tcPr>
          <w:p w:rsidR="00425613" w:rsidRDefault="00891A71" w:rsidP="00E74C26">
            <w:pPr>
              <w:jc w:val="both"/>
            </w:pPr>
            <w:r>
              <w:t>NS-2, 2.35</w:t>
            </w:r>
          </w:p>
        </w:tc>
      </w:tr>
      <w:tr w:rsidR="00425613" w:rsidTr="00425613">
        <w:tc>
          <w:tcPr>
            <w:tcW w:w="704" w:type="dxa"/>
          </w:tcPr>
          <w:p w:rsidR="00425613" w:rsidRDefault="00891A71" w:rsidP="00E74C26">
            <w:pPr>
              <w:jc w:val="both"/>
            </w:pPr>
            <w:r>
              <w:t>2.</w:t>
            </w:r>
          </w:p>
        </w:tc>
        <w:tc>
          <w:tcPr>
            <w:tcW w:w="2552" w:type="dxa"/>
          </w:tcPr>
          <w:p w:rsidR="00425613" w:rsidRPr="00891A71" w:rsidRDefault="00891A71" w:rsidP="00E74C26">
            <w:pPr>
              <w:jc w:val="both"/>
              <w:rPr>
                <w:i/>
              </w:rPr>
            </w:pPr>
            <w:r w:rsidRPr="00891A71">
              <w:rPr>
                <w:i/>
              </w:rPr>
              <w:t>Routing protocol</w:t>
            </w:r>
          </w:p>
        </w:tc>
        <w:tc>
          <w:tcPr>
            <w:tcW w:w="2574" w:type="dxa"/>
          </w:tcPr>
          <w:p w:rsidR="00425613" w:rsidRDefault="00891A71" w:rsidP="00E74C26">
            <w:pPr>
              <w:jc w:val="both"/>
            </w:pPr>
            <w:r>
              <w:t>AODV</w:t>
            </w:r>
          </w:p>
        </w:tc>
      </w:tr>
      <w:tr w:rsidR="00425613" w:rsidTr="00425613">
        <w:tc>
          <w:tcPr>
            <w:tcW w:w="704" w:type="dxa"/>
          </w:tcPr>
          <w:p w:rsidR="00425613" w:rsidRDefault="00891A71" w:rsidP="00E74C26">
            <w:pPr>
              <w:jc w:val="both"/>
            </w:pPr>
            <w:r>
              <w:t>3.</w:t>
            </w:r>
          </w:p>
        </w:tc>
        <w:tc>
          <w:tcPr>
            <w:tcW w:w="2552" w:type="dxa"/>
          </w:tcPr>
          <w:p w:rsidR="00425613" w:rsidRDefault="00891A71" w:rsidP="00E74C26">
            <w:pPr>
              <w:jc w:val="both"/>
            </w:pPr>
            <w:r>
              <w:t>Waktu simulasi</w:t>
            </w:r>
          </w:p>
        </w:tc>
        <w:tc>
          <w:tcPr>
            <w:tcW w:w="2574" w:type="dxa"/>
          </w:tcPr>
          <w:p w:rsidR="00425613" w:rsidRDefault="00891A71" w:rsidP="00E74C26">
            <w:pPr>
              <w:jc w:val="both"/>
            </w:pPr>
            <w:r>
              <w:t>200 detik</w:t>
            </w:r>
          </w:p>
        </w:tc>
      </w:tr>
      <w:tr w:rsidR="00425613" w:rsidTr="00425613">
        <w:tc>
          <w:tcPr>
            <w:tcW w:w="704" w:type="dxa"/>
          </w:tcPr>
          <w:p w:rsidR="00425613" w:rsidRDefault="00891A71" w:rsidP="00E74C26">
            <w:pPr>
              <w:jc w:val="both"/>
            </w:pPr>
            <w:r>
              <w:t>4.</w:t>
            </w:r>
          </w:p>
        </w:tc>
        <w:tc>
          <w:tcPr>
            <w:tcW w:w="2552" w:type="dxa"/>
          </w:tcPr>
          <w:p w:rsidR="00425613" w:rsidRDefault="00891A71" w:rsidP="00E74C26">
            <w:pPr>
              <w:jc w:val="both"/>
            </w:pPr>
            <w:r>
              <w:t>Area simulasi</w:t>
            </w:r>
          </w:p>
        </w:tc>
        <w:tc>
          <w:tcPr>
            <w:tcW w:w="2574" w:type="dxa"/>
          </w:tcPr>
          <w:p w:rsidR="00425613" w:rsidRDefault="00891A71" w:rsidP="00E74C26">
            <w:pPr>
              <w:jc w:val="both"/>
            </w:pPr>
            <w:r>
              <w:t>1700 m x 1700 m</w:t>
            </w:r>
          </w:p>
        </w:tc>
      </w:tr>
      <w:tr w:rsidR="00425613" w:rsidTr="00425613">
        <w:tc>
          <w:tcPr>
            <w:tcW w:w="704" w:type="dxa"/>
          </w:tcPr>
          <w:p w:rsidR="00425613" w:rsidRDefault="00891A71" w:rsidP="00E74C26">
            <w:pPr>
              <w:jc w:val="both"/>
            </w:pPr>
            <w:r>
              <w:t>5.</w:t>
            </w:r>
          </w:p>
        </w:tc>
        <w:tc>
          <w:tcPr>
            <w:tcW w:w="2552" w:type="dxa"/>
          </w:tcPr>
          <w:p w:rsidR="00425613" w:rsidRDefault="00891A71" w:rsidP="00E74C26">
            <w:pPr>
              <w:jc w:val="both"/>
            </w:pPr>
            <w:r>
              <w:t>Banyak kendaraan</w:t>
            </w:r>
          </w:p>
        </w:tc>
        <w:tc>
          <w:tcPr>
            <w:tcW w:w="2574" w:type="dxa"/>
          </w:tcPr>
          <w:p w:rsidR="00425613" w:rsidRDefault="00891A71" w:rsidP="00E74C26">
            <w:pPr>
              <w:jc w:val="both"/>
            </w:pPr>
            <w:r>
              <w:t>30, 40, 50</w:t>
            </w:r>
          </w:p>
        </w:tc>
      </w:tr>
      <w:tr w:rsidR="00425613" w:rsidTr="00425613">
        <w:tc>
          <w:tcPr>
            <w:tcW w:w="704" w:type="dxa"/>
          </w:tcPr>
          <w:p w:rsidR="00425613" w:rsidRDefault="00891A71" w:rsidP="00E74C26">
            <w:pPr>
              <w:jc w:val="both"/>
            </w:pPr>
            <w:r>
              <w:t>6.</w:t>
            </w:r>
          </w:p>
        </w:tc>
        <w:tc>
          <w:tcPr>
            <w:tcW w:w="2552" w:type="dxa"/>
          </w:tcPr>
          <w:p w:rsidR="00425613" w:rsidRDefault="00891A71" w:rsidP="00E74C26">
            <w:pPr>
              <w:jc w:val="both"/>
            </w:pPr>
            <w:r>
              <w:t>Agen pengirim</w:t>
            </w:r>
          </w:p>
        </w:tc>
        <w:tc>
          <w:tcPr>
            <w:tcW w:w="2574" w:type="dxa"/>
          </w:tcPr>
          <w:p w:rsidR="00425613" w:rsidRDefault="00891A71" w:rsidP="00E74C26">
            <w:pPr>
              <w:jc w:val="both"/>
            </w:pPr>
            <w:r w:rsidRPr="00891A71">
              <w:rPr>
                <w:i/>
              </w:rPr>
              <w:t>Constant Bit Rate</w:t>
            </w:r>
            <w:r>
              <w:t xml:space="preserve"> (CBR)</w:t>
            </w:r>
          </w:p>
        </w:tc>
      </w:tr>
      <w:tr w:rsidR="00425613" w:rsidTr="00425613">
        <w:tc>
          <w:tcPr>
            <w:tcW w:w="704" w:type="dxa"/>
          </w:tcPr>
          <w:p w:rsidR="00425613" w:rsidRDefault="00891A71" w:rsidP="00E74C26">
            <w:pPr>
              <w:jc w:val="both"/>
            </w:pPr>
            <w:r>
              <w:t>7.</w:t>
            </w:r>
          </w:p>
        </w:tc>
        <w:tc>
          <w:tcPr>
            <w:tcW w:w="2552" w:type="dxa"/>
          </w:tcPr>
          <w:p w:rsidR="00425613" w:rsidRDefault="00891A71" w:rsidP="00E74C26">
            <w:pPr>
              <w:jc w:val="both"/>
            </w:pPr>
            <w:r w:rsidRPr="00891A71">
              <w:rPr>
                <w:i/>
              </w:rPr>
              <w:t>Protocol</w:t>
            </w:r>
            <w:r>
              <w:t xml:space="preserve"> MAC</w:t>
            </w:r>
          </w:p>
        </w:tc>
        <w:tc>
          <w:tcPr>
            <w:tcW w:w="2574" w:type="dxa"/>
          </w:tcPr>
          <w:p w:rsidR="00425613" w:rsidRDefault="00891A71" w:rsidP="00E74C26">
            <w:pPr>
              <w:jc w:val="both"/>
            </w:pPr>
            <w:r>
              <w:t>IEEE 802.</w:t>
            </w:r>
            <w:r w:rsidR="000A7E04">
              <w:t>11</w:t>
            </w:r>
          </w:p>
        </w:tc>
      </w:tr>
      <w:tr w:rsidR="00425613" w:rsidTr="00425613">
        <w:tc>
          <w:tcPr>
            <w:tcW w:w="704" w:type="dxa"/>
          </w:tcPr>
          <w:p w:rsidR="00425613" w:rsidRDefault="00891A71" w:rsidP="00E74C26">
            <w:pPr>
              <w:jc w:val="both"/>
            </w:pPr>
            <w:r>
              <w:t>8.</w:t>
            </w:r>
          </w:p>
        </w:tc>
        <w:tc>
          <w:tcPr>
            <w:tcW w:w="2552" w:type="dxa"/>
          </w:tcPr>
          <w:p w:rsidR="00425613" w:rsidRDefault="00891A71" w:rsidP="00E74C26">
            <w:pPr>
              <w:jc w:val="both"/>
            </w:pPr>
            <w:r>
              <w:t>Propagasi sinyal</w:t>
            </w:r>
          </w:p>
        </w:tc>
        <w:tc>
          <w:tcPr>
            <w:tcW w:w="2574" w:type="dxa"/>
          </w:tcPr>
          <w:p w:rsidR="00425613" w:rsidRPr="002C44D5" w:rsidRDefault="002C44D5" w:rsidP="00E74C26">
            <w:pPr>
              <w:jc w:val="both"/>
              <w:rPr>
                <w:i/>
              </w:rPr>
            </w:pPr>
            <w:r w:rsidRPr="002C44D5">
              <w:rPr>
                <w:i/>
              </w:rPr>
              <w:t>Two-ray ground</w:t>
            </w:r>
          </w:p>
        </w:tc>
      </w:tr>
      <w:tr w:rsidR="00425613" w:rsidTr="00425613">
        <w:tc>
          <w:tcPr>
            <w:tcW w:w="704" w:type="dxa"/>
          </w:tcPr>
          <w:p w:rsidR="00425613" w:rsidRDefault="00891A71" w:rsidP="00E74C26">
            <w:pPr>
              <w:jc w:val="both"/>
            </w:pPr>
            <w:r>
              <w:t>9.</w:t>
            </w:r>
          </w:p>
        </w:tc>
        <w:tc>
          <w:tcPr>
            <w:tcW w:w="2552" w:type="dxa"/>
          </w:tcPr>
          <w:p w:rsidR="00425613" w:rsidRPr="00891A71" w:rsidRDefault="00891A71" w:rsidP="00E74C26">
            <w:pPr>
              <w:jc w:val="both"/>
              <w:rPr>
                <w:i/>
              </w:rPr>
            </w:pPr>
            <w:r w:rsidRPr="00891A71">
              <w:rPr>
                <w:i/>
              </w:rPr>
              <w:t>Source/Destination</w:t>
            </w:r>
          </w:p>
        </w:tc>
        <w:tc>
          <w:tcPr>
            <w:tcW w:w="2574" w:type="dxa"/>
          </w:tcPr>
          <w:p w:rsidR="00425613" w:rsidRDefault="002C44D5" w:rsidP="00E74C26">
            <w:pPr>
              <w:jc w:val="both"/>
            </w:pPr>
            <w:r>
              <w:t>Dinamis</w:t>
            </w:r>
          </w:p>
        </w:tc>
      </w:tr>
      <w:tr w:rsidR="00425613" w:rsidTr="00425613">
        <w:tc>
          <w:tcPr>
            <w:tcW w:w="704" w:type="dxa"/>
          </w:tcPr>
          <w:p w:rsidR="00425613" w:rsidRDefault="00891A71" w:rsidP="00E74C26">
            <w:pPr>
              <w:jc w:val="both"/>
            </w:pPr>
            <w:r>
              <w:t>10.</w:t>
            </w:r>
          </w:p>
        </w:tc>
        <w:tc>
          <w:tcPr>
            <w:tcW w:w="2552" w:type="dxa"/>
          </w:tcPr>
          <w:p w:rsidR="00425613" w:rsidRDefault="00891A71" w:rsidP="00E74C26">
            <w:pPr>
              <w:jc w:val="both"/>
            </w:pPr>
            <w:r>
              <w:t>Tipe Kanal</w:t>
            </w:r>
          </w:p>
        </w:tc>
        <w:tc>
          <w:tcPr>
            <w:tcW w:w="2574" w:type="dxa"/>
          </w:tcPr>
          <w:p w:rsidR="00425613" w:rsidRPr="002C44D5" w:rsidRDefault="002C44D5" w:rsidP="00E74C26">
            <w:pPr>
              <w:jc w:val="both"/>
              <w:rPr>
                <w:i/>
              </w:rPr>
            </w:pPr>
            <w:r w:rsidRPr="002C44D5">
              <w:rPr>
                <w:i/>
              </w:rPr>
              <w:t>Wireless channel</w:t>
            </w:r>
          </w:p>
        </w:tc>
      </w:tr>
    </w:tbl>
    <w:p w:rsidR="00425613" w:rsidRDefault="00425613" w:rsidP="00425613">
      <w:pPr>
        <w:jc w:val="both"/>
      </w:pPr>
    </w:p>
    <w:p w:rsidR="00190886" w:rsidRDefault="00190886" w:rsidP="00E74C26">
      <w:pPr>
        <w:ind w:firstLine="576"/>
        <w:jc w:val="both"/>
      </w:pPr>
      <w:r>
        <w:t xml:space="preserve">Selain konfigurasi lingkungan simulasi VANET, pada skrip tcl tersebut juga ditambahkan perintah untuk menugaskan </w:t>
      </w:r>
      <w:r w:rsidRPr="00B73894">
        <w:rPr>
          <w:i/>
        </w:rPr>
        <w:t>node</w:t>
      </w:r>
      <w:r>
        <w:t xml:space="preserve"> yang akan menjadi </w:t>
      </w:r>
      <w:r w:rsidRPr="00B73894">
        <w:rPr>
          <w:i/>
        </w:rPr>
        <w:t>attacker</w:t>
      </w:r>
      <w:r>
        <w:t xml:space="preserve"> untuk </w:t>
      </w:r>
      <w:r w:rsidR="000D4602">
        <w:rPr>
          <w:i/>
        </w:rPr>
        <w:t>Black hole</w:t>
      </w:r>
      <w:r w:rsidRPr="00B73894">
        <w:rPr>
          <w:i/>
        </w:rPr>
        <w:t xml:space="preserve"> attack</w:t>
      </w:r>
      <w:r w:rsidR="007A3018">
        <w:t xml:space="preserve"> maupun </w:t>
      </w:r>
      <w:r w:rsidR="000D4602">
        <w:rPr>
          <w:i/>
        </w:rPr>
        <w:t>Worm hole</w:t>
      </w:r>
      <w:r w:rsidR="007A3018" w:rsidRPr="00B73894">
        <w:rPr>
          <w:i/>
        </w:rPr>
        <w:t xml:space="preserve"> a</w:t>
      </w:r>
      <w:r w:rsidRPr="00B73894">
        <w:rPr>
          <w:i/>
        </w:rPr>
        <w:t>ttack</w:t>
      </w:r>
      <w:r>
        <w:t>.</w:t>
      </w:r>
    </w:p>
    <w:p w:rsidR="007A3018" w:rsidRDefault="007A3018" w:rsidP="00E74C26">
      <w:pPr>
        <w:ind w:firstLine="576"/>
        <w:jc w:val="both"/>
      </w:pPr>
      <w:r>
        <w:t xml:space="preserve">Agar </w:t>
      </w:r>
      <w:r w:rsidRPr="00B73894">
        <w:rPr>
          <w:i/>
        </w:rPr>
        <w:t>node attacker</w:t>
      </w:r>
      <w:r>
        <w:t xml:space="preserve"> dapat menjalankan tugasnya melakukan </w:t>
      </w:r>
      <w:r w:rsidR="000D4602">
        <w:rPr>
          <w:i/>
        </w:rPr>
        <w:t>Black hole</w:t>
      </w:r>
      <w:r w:rsidRPr="00B73894">
        <w:rPr>
          <w:i/>
        </w:rPr>
        <w:t xml:space="preserve"> attack</w:t>
      </w:r>
      <w:r>
        <w:t xml:space="preserve"> atau </w:t>
      </w:r>
      <w:r w:rsidR="000D4602">
        <w:rPr>
          <w:i/>
        </w:rPr>
        <w:t>Worm hole</w:t>
      </w:r>
      <w:r w:rsidRPr="00B73894">
        <w:rPr>
          <w:i/>
        </w:rPr>
        <w:t xml:space="preserve"> attack</w:t>
      </w:r>
      <w:r>
        <w:t>, ditambahkan</w:t>
      </w:r>
      <w:r w:rsidR="00580BB8">
        <w:t xml:space="preserve"> beberapa</w:t>
      </w:r>
      <w:r>
        <w:t xml:space="preserve"> kode untuk melakukan </w:t>
      </w:r>
      <w:r w:rsidR="000D4602">
        <w:rPr>
          <w:i/>
        </w:rPr>
        <w:t>Black hole</w:t>
      </w:r>
      <w:r w:rsidRPr="00B73894">
        <w:rPr>
          <w:i/>
        </w:rPr>
        <w:t xml:space="preserve"> attack</w:t>
      </w:r>
      <w:r>
        <w:t xml:space="preserve"> dan </w:t>
      </w:r>
      <w:r w:rsidR="000D4602">
        <w:rPr>
          <w:i/>
        </w:rPr>
        <w:t>Worm hole</w:t>
      </w:r>
      <w:r w:rsidRPr="00B73894">
        <w:rPr>
          <w:i/>
        </w:rPr>
        <w:t xml:space="preserve"> attack</w:t>
      </w:r>
      <w:r>
        <w:t xml:space="preserve"> pada kode routing protocol AODV di NS-2.</w:t>
      </w:r>
    </w:p>
    <w:p w:rsidR="001C2B37" w:rsidRDefault="000664C9" w:rsidP="00E74C26">
      <w:pPr>
        <w:ind w:firstLine="576"/>
        <w:jc w:val="both"/>
      </w:pPr>
      <w:r>
        <w:t>Kode yang ditambahkan diantaranya adalah deklarasi variabel pada</w:t>
      </w:r>
      <w:r w:rsidRPr="00B73894">
        <w:rPr>
          <w:i/>
        </w:rPr>
        <w:t xml:space="preserve"> file</w:t>
      </w:r>
      <w:r>
        <w:t xml:space="preserve"> aodv.h. Kemudian pada</w:t>
      </w:r>
      <w:r w:rsidRPr="00B73894">
        <w:rPr>
          <w:i/>
        </w:rPr>
        <w:t xml:space="preserve"> file</w:t>
      </w:r>
      <w:r>
        <w:t xml:space="preserve"> aodv.cc ditambahkan kode untuk mengenali </w:t>
      </w:r>
      <w:r w:rsidRPr="00B73894">
        <w:rPr>
          <w:i/>
        </w:rPr>
        <w:t>node attacker</w:t>
      </w:r>
      <w:r>
        <w:t xml:space="preserve"> dan </w:t>
      </w:r>
      <w:r w:rsidR="006F2798">
        <w:t xml:space="preserve">alur penyerangan. Ketika </w:t>
      </w:r>
      <w:r w:rsidR="00B23778">
        <w:t xml:space="preserve">simulasi NS-2 dijalankan </w:t>
      </w:r>
      <w:r w:rsidR="00B23778" w:rsidRPr="00B73894">
        <w:rPr>
          <w:i/>
        </w:rPr>
        <w:t>routing protocol</w:t>
      </w:r>
      <w:r w:rsidR="00B23778">
        <w:t xml:space="preserve"> AODV akan mengenali apakah suatu </w:t>
      </w:r>
      <w:r w:rsidR="00B23778" w:rsidRPr="00B73894">
        <w:rPr>
          <w:i/>
        </w:rPr>
        <w:t>node</w:t>
      </w:r>
      <w:r w:rsidR="00B23778">
        <w:t xml:space="preserve"> adalah </w:t>
      </w:r>
      <w:r w:rsidR="000D4602">
        <w:rPr>
          <w:i/>
        </w:rPr>
        <w:t>Black hole</w:t>
      </w:r>
      <w:r w:rsidR="00B23778" w:rsidRPr="00B73894">
        <w:rPr>
          <w:i/>
        </w:rPr>
        <w:t xml:space="preserve"> attacker</w:t>
      </w:r>
      <w:r w:rsidR="00B23778">
        <w:t xml:space="preserve"> atau </w:t>
      </w:r>
      <w:r w:rsidR="000D4602">
        <w:rPr>
          <w:i/>
        </w:rPr>
        <w:t>Worm hole</w:t>
      </w:r>
      <w:r w:rsidR="00B23778" w:rsidRPr="00B73894">
        <w:rPr>
          <w:i/>
        </w:rPr>
        <w:t xml:space="preserve"> attacker</w:t>
      </w:r>
      <w:r w:rsidR="00B23778">
        <w:t xml:space="preserve">. Jika </w:t>
      </w:r>
      <w:r w:rsidR="00B23778" w:rsidRPr="00B73894">
        <w:rPr>
          <w:i/>
        </w:rPr>
        <w:t>node</w:t>
      </w:r>
      <w:r w:rsidR="00B23778">
        <w:t xml:space="preserve"> tersebut adalah </w:t>
      </w:r>
      <w:r w:rsidR="000D4602">
        <w:rPr>
          <w:i/>
        </w:rPr>
        <w:t>Black hole</w:t>
      </w:r>
      <w:r w:rsidR="00B23778" w:rsidRPr="00B73894">
        <w:rPr>
          <w:i/>
        </w:rPr>
        <w:t xml:space="preserve"> attacker</w:t>
      </w:r>
      <w:r w:rsidR="00B23778">
        <w:t xml:space="preserve">, maka </w:t>
      </w:r>
      <w:r w:rsidR="00B23778" w:rsidRPr="00B73894">
        <w:rPr>
          <w:i/>
        </w:rPr>
        <w:t>node</w:t>
      </w:r>
      <w:r w:rsidR="00B23778">
        <w:t xml:space="preserve"> tersebut akan melakukan </w:t>
      </w:r>
      <w:r w:rsidR="00B23778" w:rsidRPr="00B73894">
        <w:rPr>
          <w:i/>
        </w:rPr>
        <w:t>drop</w:t>
      </w:r>
      <w:r w:rsidR="00B23778">
        <w:t xml:space="preserve"> pada setiap paket yang diterimanya, sedangkan jika </w:t>
      </w:r>
      <w:r w:rsidR="00B23778" w:rsidRPr="00B73894">
        <w:rPr>
          <w:i/>
        </w:rPr>
        <w:t>node</w:t>
      </w:r>
      <w:r w:rsidR="00B23778">
        <w:t xml:space="preserve"> tersebut adalah </w:t>
      </w:r>
      <w:r w:rsidR="000D4602">
        <w:rPr>
          <w:i/>
        </w:rPr>
        <w:t>Worm hole</w:t>
      </w:r>
      <w:r w:rsidR="00B23778" w:rsidRPr="00B73894">
        <w:rPr>
          <w:i/>
        </w:rPr>
        <w:t xml:space="preserve"> attacker</w:t>
      </w:r>
      <w:r w:rsidR="00B23778">
        <w:t xml:space="preserve">, maka </w:t>
      </w:r>
      <w:r w:rsidR="00B23778" w:rsidRPr="00B73894">
        <w:rPr>
          <w:i/>
        </w:rPr>
        <w:t>node</w:t>
      </w:r>
      <w:r w:rsidR="00B23778">
        <w:t xml:space="preserve"> tersebut akan mengubah </w:t>
      </w:r>
      <w:r w:rsidR="00B23778" w:rsidRPr="00B73894">
        <w:rPr>
          <w:i/>
        </w:rPr>
        <w:t>node</w:t>
      </w:r>
      <w:r w:rsidR="00B23778">
        <w:t xml:space="preserve"> tujuan yang ada pada paket </w:t>
      </w:r>
      <w:r w:rsidR="00B23778" w:rsidRPr="002B6DA6">
        <w:rPr>
          <w:i/>
        </w:rPr>
        <w:t>header</w:t>
      </w:r>
      <w:r w:rsidR="005D0BC5">
        <w:t>.</w:t>
      </w:r>
    </w:p>
    <w:p w:rsidR="00383124" w:rsidRPr="00FE7A36" w:rsidRDefault="00383124" w:rsidP="00FE7A36">
      <w:pPr>
        <w:ind w:left="576"/>
        <w:jc w:val="both"/>
      </w:pPr>
    </w:p>
    <w:p w:rsidR="003F585D" w:rsidRDefault="003F585D">
      <w:pPr>
        <w:spacing w:after="160" w:line="259" w:lineRule="auto"/>
        <w:rPr>
          <w:rFonts w:eastAsia="Times New Roman"/>
          <w:b/>
          <w:bCs/>
          <w:iCs/>
          <w:szCs w:val="28"/>
        </w:rPr>
      </w:pPr>
      <w:r>
        <w:br w:type="page"/>
      </w:r>
    </w:p>
    <w:p w:rsidR="00465EC1" w:rsidRPr="003F585D" w:rsidRDefault="000016DD" w:rsidP="00DB3E11">
      <w:pPr>
        <w:pStyle w:val="Heading2"/>
        <w:ind w:left="567" w:hanging="567"/>
        <w:jc w:val="both"/>
        <w:rPr>
          <w:i/>
        </w:rPr>
      </w:pPr>
      <w:bookmarkStart w:id="126" w:name="_Toc485131180"/>
      <w:r w:rsidRPr="003F585D">
        <w:lastRenderedPageBreak/>
        <w:t>Perancangan Metrik Analisis</w:t>
      </w:r>
      <w:bookmarkEnd w:id="126"/>
    </w:p>
    <w:p w:rsidR="009D59BC" w:rsidRDefault="009D59BC" w:rsidP="009D59BC"/>
    <w:p w:rsidR="009D59BC" w:rsidRPr="00A355E9" w:rsidRDefault="00A355E9" w:rsidP="00A355E9">
      <w:pPr>
        <w:ind w:firstLine="576"/>
        <w:jc w:val="both"/>
      </w:pPr>
      <w:r>
        <w:t xml:space="preserve">Berikut ini merupakan parameter-parameter yang akan dianalisis pada Tugas Akhir ini untuk dapat membandingkan performa dari </w:t>
      </w:r>
      <w:r w:rsidRPr="00BA5355">
        <w:rPr>
          <w:i/>
        </w:rPr>
        <w:t>routing protocol</w:t>
      </w:r>
      <w:r>
        <w:t xml:space="preserve"> AODV yang telah dilakukan modifikasi dan </w:t>
      </w:r>
      <w:r w:rsidRPr="00BA5355">
        <w:rPr>
          <w:i/>
        </w:rPr>
        <w:t>routing protocol</w:t>
      </w:r>
      <w:r>
        <w:t xml:space="preserve"> AODV yang asli:</w:t>
      </w:r>
    </w:p>
    <w:p w:rsidR="00465EC1" w:rsidRPr="004B1B4B" w:rsidRDefault="00465EC1" w:rsidP="00465EC1"/>
    <w:p w:rsidR="00465EC1" w:rsidRPr="008D2E82" w:rsidRDefault="000016DD" w:rsidP="00DB3E11">
      <w:pPr>
        <w:pStyle w:val="Heading3"/>
        <w:ind w:left="567" w:hanging="567"/>
        <w:jc w:val="both"/>
        <w:rPr>
          <w:i/>
        </w:rPr>
      </w:pPr>
      <w:bookmarkStart w:id="127" w:name="_Toc485131181"/>
      <w:r>
        <w:rPr>
          <w:i/>
        </w:rPr>
        <w:t>Packet Delivery Ratio</w:t>
      </w:r>
      <w:r w:rsidR="008A68FD">
        <w:rPr>
          <w:i/>
        </w:rPr>
        <w:t xml:space="preserve"> </w:t>
      </w:r>
      <w:r w:rsidR="008A68FD" w:rsidRPr="008A68FD">
        <w:t>(PDR)</w:t>
      </w:r>
      <w:bookmarkEnd w:id="127"/>
    </w:p>
    <w:p w:rsidR="005D2979" w:rsidRDefault="005D2979" w:rsidP="007D06E1">
      <w:pPr>
        <w:jc w:val="both"/>
        <w:rPr>
          <w:lang w:val="en-US"/>
        </w:rPr>
      </w:pPr>
    </w:p>
    <w:p w:rsidR="00991DB4" w:rsidRDefault="004F205D" w:rsidP="00033151">
      <w:pPr>
        <w:ind w:firstLine="567"/>
        <w:jc w:val="both"/>
      </w:pPr>
      <w:r w:rsidRPr="00BA5355">
        <w:rPr>
          <w:i/>
        </w:rPr>
        <w:t>Packet Delivery Ratio</w:t>
      </w:r>
      <w:r>
        <w:t xml:space="preserve"> merupakan perbandingan antara jumlah paket yang diterima dengan jumlah paket yang dikirimkan.</w:t>
      </w:r>
      <w:r w:rsidR="00065559">
        <w:t xml:space="preserve"> </w:t>
      </w:r>
      <w:r w:rsidR="00065559" w:rsidRPr="00BA5355">
        <w:rPr>
          <w:i/>
        </w:rPr>
        <w:t>Packet Delivery Ratio</w:t>
      </w:r>
      <w:r w:rsidR="00065559">
        <w:t xml:space="preserve"> dihitung dengan persamaan</w:t>
      </w:r>
      <w:r w:rsidR="0094474D">
        <w:t xml:space="preserve"> 3.</w:t>
      </w:r>
      <w:r w:rsidR="009069DD">
        <w:t>1.</w:t>
      </w:r>
    </w:p>
    <w:p w:rsidR="00E66397" w:rsidRDefault="00E66397" w:rsidP="004F205D">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3"/>
        <w:gridCol w:w="2007"/>
      </w:tblGrid>
      <w:tr w:rsidR="007F43F6" w:rsidTr="007F43F6">
        <w:tc>
          <w:tcPr>
            <w:tcW w:w="3823" w:type="dxa"/>
            <w:vMerge w:val="restart"/>
          </w:tcPr>
          <w:p w:rsidR="007F43F6" w:rsidRPr="007F43F6" w:rsidRDefault="007F43F6" w:rsidP="004F205D">
            <w:pPr>
              <w:jc w:val="both"/>
            </w:pPr>
            <m:oMathPara>
              <m:oMathParaPr>
                <m:jc m:val="right"/>
              </m:oMathParaPr>
              <m:oMath>
                <m:r>
                  <w:rPr>
                    <w:rFonts w:ascii="Cambria Math" w:hAnsi="Cambria Math"/>
                  </w:rPr>
                  <m:t xml:space="preserve">PDR= </m:t>
                </m:r>
                <m:f>
                  <m:fPr>
                    <m:ctrlPr>
                      <w:rPr>
                        <w:rFonts w:ascii="Cambria Math" w:hAnsi="Cambria Math"/>
                        <w:i/>
                      </w:rPr>
                    </m:ctrlPr>
                  </m:fPr>
                  <m:num>
                    <m:r>
                      <w:rPr>
                        <w:rFonts w:ascii="Cambria Math" w:hAnsi="Cambria Math"/>
                      </w:rPr>
                      <m:t>packet received</m:t>
                    </m:r>
                  </m:num>
                  <m:den>
                    <m:r>
                      <w:rPr>
                        <w:rFonts w:ascii="Cambria Math" w:hAnsi="Cambria Math"/>
                      </w:rPr>
                      <m:t>packet sent</m:t>
                    </m:r>
                  </m:den>
                </m:f>
              </m:oMath>
            </m:oMathPara>
          </w:p>
        </w:tc>
        <w:tc>
          <w:tcPr>
            <w:tcW w:w="2007" w:type="dxa"/>
          </w:tcPr>
          <w:p w:rsidR="007F43F6" w:rsidRDefault="007F43F6" w:rsidP="004F205D">
            <w:pPr>
              <w:jc w:val="both"/>
            </w:pPr>
          </w:p>
        </w:tc>
      </w:tr>
      <w:tr w:rsidR="007F43F6" w:rsidTr="007F43F6">
        <w:tc>
          <w:tcPr>
            <w:tcW w:w="3823" w:type="dxa"/>
            <w:vMerge/>
          </w:tcPr>
          <w:p w:rsidR="007F43F6" w:rsidRDefault="007F43F6" w:rsidP="004F205D">
            <w:pPr>
              <w:jc w:val="both"/>
            </w:pPr>
          </w:p>
        </w:tc>
        <w:tc>
          <w:tcPr>
            <w:tcW w:w="2007" w:type="dxa"/>
          </w:tcPr>
          <w:p w:rsidR="007F43F6" w:rsidRDefault="007F43F6" w:rsidP="007F43F6">
            <w:pPr>
              <w:jc w:val="right"/>
            </w:pPr>
            <w:r>
              <w:t>(3.1)</w:t>
            </w:r>
          </w:p>
        </w:tc>
      </w:tr>
    </w:tbl>
    <w:p w:rsidR="00E66397" w:rsidRDefault="00E66397" w:rsidP="002E79ED">
      <w:pPr>
        <w:jc w:val="both"/>
      </w:pPr>
    </w:p>
    <w:p w:rsidR="008A68FD" w:rsidRPr="004F205D" w:rsidRDefault="008A68FD" w:rsidP="004F205D">
      <w:pPr>
        <w:ind w:firstLine="720"/>
        <w:jc w:val="both"/>
      </w:pPr>
      <w:r w:rsidRPr="00BA5355">
        <w:rPr>
          <w:i/>
        </w:rPr>
        <w:t>Packet Delivery Ratio</w:t>
      </w:r>
      <w:r>
        <w:t xml:space="preserve"> dapat menunjukkan keberhasilan paket yang dikirimkan. Semakin tinggi </w:t>
      </w:r>
      <w:r w:rsidRPr="00BA5355">
        <w:rPr>
          <w:i/>
        </w:rPr>
        <w:t>Packet Delivery Ratio</w:t>
      </w:r>
      <w:r>
        <w:t>, artinya semakin berhasil pengiriman paket yang dilakukan.</w:t>
      </w:r>
    </w:p>
    <w:p w:rsidR="00991DB4" w:rsidRDefault="00991DB4" w:rsidP="007D06E1">
      <w:pPr>
        <w:jc w:val="both"/>
        <w:rPr>
          <w:b/>
          <w:sz w:val="28"/>
        </w:rPr>
      </w:pPr>
    </w:p>
    <w:p w:rsidR="00465EC1" w:rsidRPr="00EC5310" w:rsidRDefault="00901BCB" w:rsidP="00DB3E11">
      <w:pPr>
        <w:pStyle w:val="Heading3"/>
        <w:ind w:left="567" w:hanging="567"/>
        <w:jc w:val="both"/>
        <w:rPr>
          <w:i/>
        </w:rPr>
      </w:pPr>
      <w:bookmarkStart w:id="128" w:name="_Toc485131182"/>
      <w:r w:rsidRPr="00901BCB">
        <w:t>Rata-rata</w:t>
      </w:r>
      <w:r w:rsidR="000016DD">
        <w:rPr>
          <w:i/>
        </w:rPr>
        <w:t xml:space="preserve"> End to End Delay</w:t>
      </w:r>
      <w:r w:rsidR="008A68FD">
        <w:rPr>
          <w:i/>
        </w:rPr>
        <w:t xml:space="preserve"> </w:t>
      </w:r>
      <w:r w:rsidR="008A68FD" w:rsidRPr="008A68FD">
        <w:t>(E2E)</w:t>
      </w:r>
      <w:bookmarkEnd w:id="128"/>
    </w:p>
    <w:p w:rsidR="00277853" w:rsidRDefault="00277853" w:rsidP="00991DB4">
      <w:pPr>
        <w:jc w:val="both"/>
      </w:pPr>
    </w:p>
    <w:p w:rsidR="00991DB4" w:rsidRDefault="002F7471" w:rsidP="00033151">
      <w:pPr>
        <w:ind w:firstLine="567"/>
        <w:jc w:val="both"/>
      </w:pPr>
      <w:r>
        <w:t xml:space="preserve">Rata-rata </w:t>
      </w:r>
      <w:r w:rsidRPr="00BA5355">
        <w:rPr>
          <w:i/>
        </w:rPr>
        <w:t>End to End Delay</w:t>
      </w:r>
      <w:r>
        <w:t xml:space="preserve"> merupakan rata-rata dari </w:t>
      </w:r>
      <w:r w:rsidRPr="00BA5355">
        <w:rPr>
          <w:i/>
        </w:rPr>
        <w:t>delay</w:t>
      </w:r>
      <w:r>
        <w:t xml:space="preserve"> atau waktu yang dibutuhkan tiap paket untuk sampai ke </w:t>
      </w:r>
      <w:r w:rsidRPr="00BA5355">
        <w:rPr>
          <w:i/>
        </w:rPr>
        <w:t>node</w:t>
      </w:r>
      <w:r>
        <w:t xml:space="preserve"> tujuan</w:t>
      </w:r>
      <w:r w:rsidR="00DE6C31">
        <w:t xml:space="preserve"> dalam satuan detik</w:t>
      </w:r>
      <w:r>
        <w:t xml:space="preserve">. </w:t>
      </w:r>
      <w:r w:rsidRPr="00BA5355">
        <w:rPr>
          <w:i/>
        </w:rPr>
        <w:t>Delay</w:t>
      </w:r>
      <w:r>
        <w:t xml:space="preserve"> tiap paket didapatkan dari rentang waktu antara </w:t>
      </w:r>
      <w:r w:rsidRPr="00BA5355">
        <w:rPr>
          <w:i/>
        </w:rPr>
        <w:t>node</w:t>
      </w:r>
      <w:r>
        <w:t xml:space="preserve"> asal mengirimkan paket</w:t>
      </w:r>
      <w:r w:rsidR="003F585D">
        <w:t xml:space="preserve"> (</w:t>
      </w:r>
      <w:r w:rsidR="003F585D" w:rsidRPr="003F585D">
        <w:rPr>
          <w:rFonts w:ascii="Courier New" w:hAnsi="Courier New" w:cs="Courier New"/>
        </w:rPr>
        <w:t>CBRSentTime</w:t>
      </w:r>
      <w:r w:rsidR="003F585D">
        <w:t>)</w:t>
      </w:r>
      <w:r>
        <w:t xml:space="preserve"> dan </w:t>
      </w:r>
      <w:r w:rsidRPr="00BA5355">
        <w:rPr>
          <w:i/>
        </w:rPr>
        <w:t>node</w:t>
      </w:r>
      <w:r>
        <w:t xml:space="preserve"> tujuan menerima paket</w:t>
      </w:r>
      <w:r w:rsidR="003F585D">
        <w:t xml:space="preserve"> (</w:t>
      </w:r>
      <w:r w:rsidR="003F585D" w:rsidRPr="003F585D">
        <w:rPr>
          <w:rFonts w:ascii="Courier New" w:hAnsi="Courier New" w:cs="Courier New"/>
        </w:rPr>
        <w:t>CBRRecvTime</w:t>
      </w:r>
      <w:r w:rsidR="003F585D">
        <w:t>)</w:t>
      </w:r>
      <w:r>
        <w:t xml:space="preserve">. Dari </w:t>
      </w:r>
      <w:r w:rsidRPr="00BA5355">
        <w:rPr>
          <w:i/>
        </w:rPr>
        <w:t>delay</w:t>
      </w:r>
      <w:r>
        <w:t xml:space="preserve"> tiap paket tersebut</w:t>
      </w:r>
      <w:r w:rsidR="003F585D">
        <w:t xml:space="preserve"> semua dijumlahkan dan dibagi dengan jumlah paket yang berhasil diterima (</w:t>
      </w:r>
      <w:r w:rsidR="003F585D" w:rsidRPr="003F585D">
        <w:rPr>
          <w:rFonts w:ascii="Courier New" w:hAnsi="Courier New" w:cs="Courier New"/>
        </w:rPr>
        <w:t>recvnum</w:t>
      </w:r>
      <w:r w:rsidR="003F585D">
        <w:t>), maka</w:t>
      </w:r>
      <w:r>
        <w:t xml:space="preserve"> akan didapatkan rata-rata </w:t>
      </w:r>
      <w:r w:rsidRPr="00BA5355">
        <w:rPr>
          <w:i/>
        </w:rPr>
        <w:t>end to end delay</w:t>
      </w:r>
      <w:r w:rsidR="000F0C7A">
        <w:t>, yang dapat</w:t>
      </w:r>
      <w:r>
        <w:t xml:space="preserve"> dihitung dengan persamaan</w:t>
      </w:r>
      <w:r w:rsidR="0026576C">
        <w:t xml:space="preserve"> 3.2.</w:t>
      </w:r>
    </w:p>
    <w:p w:rsidR="0026576C" w:rsidRDefault="0026576C" w:rsidP="002F7471">
      <w:pPr>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gridCol w:w="731"/>
      </w:tblGrid>
      <w:tr w:rsidR="0026576C" w:rsidTr="007C2038">
        <w:tc>
          <w:tcPr>
            <w:tcW w:w="5099" w:type="dxa"/>
            <w:vMerge w:val="restart"/>
          </w:tcPr>
          <w:p w:rsidR="0026576C" w:rsidRPr="003F585D" w:rsidRDefault="0026576C" w:rsidP="0026576C">
            <w:pPr>
              <w:jc w:val="both"/>
            </w:pPr>
            <m:oMathPara>
              <m:oMathParaPr>
                <m:jc m:val="right"/>
              </m:oMathParaPr>
              <m:oMath>
                <m:r>
                  <w:rPr>
                    <w:rFonts w:ascii="Cambria Math" w:hAnsi="Cambria Math"/>
                  </w:rPr>
                  <m:t xml:space="preserve">E2E=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m=1</m:t>
                        </m:r>
                      </m:sub>
                      <m:sup>
                        <m:r>
                          <w:rPr>
                            <w:rFonts w:ascii="Cambria Math" w:hAnsi="Cambria Math"/>
                          </w:rPr>
                          <m:t>recvnum</m:t>
                        </m:r>
                      </m:sup>
                      <m:e>
                        <m:r>
                          <w:rPr>
                            <w:rFonts w:ascii="Cambria Math" w:hAnsi="Cambria Math"/>
                          </w:rPr>
                          <m:t>CBRRecvTime -CBRSentTime</m:t>
                        </m:r>
                      </m:e>
                    </m:nary>
                  </m:num>
                  <m:den>
                    <m:r>
                      <w:rPr>
                        <w:rFonts w:ascii="Cambria Math" w:hAnsi="Cambria Math"/>
                      </w:rPr>
                      <m:t>recvnum</m:t>
                    </m:r>
                  </m:den>
                </m:f>
              </m:oMath>
            </m:oMathPara>
          </w:p>
        </w:tc>
        <w:tc>
          <w:tcPr>
            <w:tcW w:w="731" w:type="dxa"/>
          </w:tcPr>
          <w:p w:rsidR="0026576C" w:rsidRDefault="0026576C" w:rsidP="000C64EF">
            <w:pPr>
              <w:jc w:val="both"/>
            </w:pPr>
          </w:p>
        </w:tc>
      </w:tr>
      <w:tr w:rsidR="0026576C" w:rsidTr="007C2038">
        <w:tc>
          <w:tcPr>
            <w:tcW w:w="5099" w:type="dxa"/>
            <w:vMerge/>
          </w:tcPr>
          <w:p w:rsidR="0026576C" w:rsidRDefault="0026576C" w:rsidP="000C64EF">
            <w:pPr>
              <w:jc w:val="both"/>
            </w:pPr>
          </w:p>
        </w:tc>
        <w:tc>
          <w:tcPr>
            <w:tcW w:w="731" w:type="dxa"/>
          </w:tcPr>
          <w:p w:rsidR="0026576C" w:rsidRDefault="0026576C" w:rsidP="000C64EF">
            <w:pPr>
              <w:jc w:val="right"/>
            </w:pPr>
            <w:r>
              <w:t>(3.2)</w:t>
            </w:r>
          </w:p>
        </w:tc>
      </w:tr>
    </w:tbl>
    <w:p w:rsidR="000016DD" w:rsidRDefault="000016DD" w:rsidP="000016DD">
      <w:pPr>
        <w:jc w:val="both"/>
        <w:rPr>
          <w:lang w:val="en-US"/>
        </w:rPr>
      </w:pPr>
    </w:p>
    <w:p w:rsidR="000016DD" w:rsidRDefault="000016DD" w:rsidP="00DB3E11">
      <w:pPr>
        <w:pStyle w:val="Heading3"/>
        <w:ind w:left="567" w:hanging="567"/>
        <w:jc w:val="both"/>
        <w:rPr>
          <w:i/>
        </w:rPr>
      </w:pPr>
      <w:bookmarkStart w:id="129" w:name="_Toc485131183"/>
      <w:r w:rsidRPr="000016DD">
        <w:rPr>
          <w:i/>
        </w:rPr>
        <w:lastRenderedPageBreak/>
        <w:t>Routing Overhead</w:t>
      </w:r>
      <w:r w:rsidR="00310D5A">
        <w:rPr>
          <w:i/>
        </w:rPr>
        <w:t xml:space="preserve"> </w:t>
      </w:r>
      <w:r w:rsidR="00310D5A" w:rsidRPr="00310D5A">
        <w:t>(RO)</w:t>
      </w:r>
      <w:bookmarkEnd w:id="129"/>
    </w:p>
    <w:p w:rsidR="001B6CED" w:rsidRDefault="001B6CED" w:rsidP="001B6CED"/>
    <w:p w:rsidR="001B6CED" w:rsidRDefault="001B6CED" w:rsidP="001B6CED">
      <w:pPr>
        <w:ind w:firstLine="576"/>
        <w:jc w:val="both"/>
      </w:pPr>
      <w:r w:rsidRPr="00BA5355">
        <w:rPr>
          <w:i/>
        </w:rPr>
        <w:t>Routing Overhead</w:t>
      </w:r>
      <w:r>
        <w:t xml:space="preserve"> adalah jumlah paket kontrol </w:t>
      </w:r>
      <w:r w:rsidRPr="00BA5355">
        <w:rPr>
          <w:i/>
        </w:rPr>
        <w:t>routing</w:t>
      </w:r>
      <w:r>
        <w:t xml:space="preserve"> yang ditransmisikan per data paket ke </w:t>
      </w:r>
      <w:r w:rsidRPr="00BA5355">
        <w:rPr>
          <w:i/>
        </w:rPr>
        <w:t>node</w:t>
      </w:r>
      <w:r>
        <w:t xml:space="preserve"> tujuan selama simulasi terjadi. </w:t>
      </w:r>
      <w:r w:rsidRPr="00BA5355">
        <w:rPr>
          <w:i/>
        </w:rPr>
        <w:t>Routing Overhead</w:t>
      </w:r>
      <w:r>
        <w:t xml:space="preserve"> didapatkan dengan menjumlahkan semua paket kontrol </w:t>
      </w:r>
      <w:r w:rsidRPr="00BA5355">
        <w:rPr>
          <w:i/>
        </w:rPr>
        <w:t>routing</w:t>
      </w:r>
      <w:r>
        <w:t xml:space="preserve"> yang ditransmisikan, baik itu paket </w:t>
      </w:r>
      <w:r w:rsidRPr="00BA5355">
        <w:rPr>
          <w:i/>
        </w:rPr>
        <w:t>route request</w:t>
      </w:r>
      <w:r>
        <w:t xml:space="preserve"> (RREQ), </w:t>
      </w:r>
      <w:r w:rsidRPr="00BA5355">
        <w:rPr>
          <w:i/>
        </w:rPr>
        <w:t>route reply</w:t>
      </w:r>
      <w:r>
        <w:t xml:space="preserve"> (RREP), maupun </w:t>
      </w:r>
      <w:r w:rsidRPr="00BA5355">
        <w:rPr>
          <w:i/>
        </w:rPr>
        <w:t>route error</w:t>
      </w:r>
      <w:r>
        <w:t xml:space="preserve"> (RERR).</w:t>
      </w:r>
      <w:r w:rsidR="00C500AE">
        <w:t xml:space="preserve"> Perhitungan </w:t>
      </w:r>
      <w:r w:rsidR="00C500AE" w:rsidRPr="00BA5355">
        <w:rPr>
          <w:i/>
        </w:rPr>
        <w:t>Routing Overhead</w:t>
      </w:r>
      <w:r w:rsidR="00C500AE">
        <w:t xml:space="preserve"> dapat dilihat dengan persamaan</w:t>
      </w:r>
      <w:r w:rsidR="007C2038">
        <w:t xml:space="preserve"> 3.3.</w:t>
      </w:r>
    </w:p>
    <w:p w:rsidR="007C2038" w:rsidRDefault="007C2038" w:rsidP="001B6CED">
      <w:pPr>
        <w:ind w:firstLine="576"/>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1724"/>
      </w:tblGrid>
      <w:tr w:rsidR="007C2038" w:rsidTr="007C2038">
        <w:tc>
          <w:tcPr>
            <w:tcW w:w="4106" w:type="dxa"/>
            <w:vMerge w:val="restart"/>
          </w:tcPr>
          <w:p w:rsidR="007C2038" w:rsidRPr="007F43F6" w:rsidRDefault="007C2038" w:rsidP="007C2038">
            <w:pPr>
              <w:jc w:val="both"/>
            </w:pPr>
            <m:oMathPara>
              <m:oMathParaPr>
                <m:jc m:val="right"/>
              </m:oMathParaPr>
              <m:oMath>
                <m:r>
                  <w:rPr>
                    <w:rFonts w:ascii="Cambria Math" w:hAnsi="Cambria Math"/>
                  </w:rPr>
                  <m:t xml:space="preserve">RO= </m:t>
                </m:r>
                <m:nary>
                  <m:naryPr>
                    <m:chr m:val="∑"/>
                    <m:limLoc m:val="subSup"/>
                    <m:ctrlPr>
                      <w:rPr>
                        <w:rFonts w:ascii="Cambria Math" w:hAnsi="Cambria Math"/>
                        <w:i/>
                      </w:rPr>
                    </m:ctrlPr>
                  </m:naryPr>
                  <m:sub>
                    <m:r>
                      <w:rPr>
                        <w:rFonts w:ascii="Cambria Math" w:hAnsi="Cambria Math"/>
                      </w:rPr>
                      <m:t>m=1</m:t>
                    </m:r>
                  </m:sub>
                  <m:sup>
                    <m:r>
                      <w:rPr>
                        <w:rFonts w:ascii="Cambria Math" w:hAnsi="Cambria Math"/>
                      </w:rPr>
                      <m:t>sentnum</m:t>
                    </m:r>
                  </m:sup>
                  <m:e>
                    <m:r>
                      <w:rPr>
                        <w:rFonts w:ascii="Cambria Math" w:hAnsi="Cambria Math"/>
                      </w:rPr>
                      <m:t>packet sent</m:t>
                    </m:r>
                  </m:e>
                </m:nary>
              </m:oMath>
            </m:oMathPara>
          </w:p>
        </w:tc>
        <w:tc>
          <w:tcPr>
            <w:tcW w:w="1724" w:type="dxa"/>
          </w:tcPr>
          <w:p w:rsidR="007C2038" w:rsidRDefault="007C2038" w:rsidP="000C64EF">
            <w:pPr>
              <w:jc w:val="both"/>
            </w:pPr>
          </w:p>
        </w:tc>
      </w:tr>
      <w:tr w:rsidR="007C2038" w:rsidTr="007C2038">
        <w:tc>
          <w:tcPr>
            <w:tcW w:w="4106" w:type="dxa"/>
            <w:vMerge/>
          </w:tcPr>
          <w:p w:rsidR="007C2038" w:rsidRDefault="007C2038" w:rsidP="000C64EF">
            <w:pPr>
              <w:jc w:val="both"/>
            </w:pPr>
          </w:p>
        </w:tc>
        <w:tc>
          <w:tcPr>
            <w:tcW w:w="1724" w:type="dxa"/>
          </w:tcPr>
          <w:p w:rsidR="007C2038" w:rsidRDefault="007C2038" w:rsidP="000C64EF">
            <w:pPr>
              <w:jc w:val="right"/>
            </w:pPr>
            <w:r>
              <w:t>(3.3)</w:t>
            </w:r>
          </w:p>
        </w:tc>
      </w:tr>
    </w:tbl>
    <w:p w:rsidR="004871ED" w:rsidRPr="00D87624" w:rsidRDefault="004871ED" w:rsidP="007C2038">
      <w:pPr>
        <w:jc w:val="both"/>
        <w:rPr>
          <w:lang w:val="en-US"/>
        </w:rPr>
      </w:pPr>
    </w:p>
    <w:p w:rsidR="00D43664" w:rsidRDefault="00B16A8A" w:rsidP="00DB3E11">
      <w:pPr>
        <w:pStyle w:val="Heading2"/>
        <w:ind w:left="567" w:hanging="567"/>
        <w:jc w:val="both"/>
      </w:pPr>
      <w:bookmarkStart w:id="130" w:name="_Toc485131184"/>
      <w:r>
        <w:rPr>
          <w:lang w:val="en-US"/>
        </w:rPr>
        <w:t xml:space="preserve">Perancangan </w:t>
      </w:r>
      <w:r w:rsidR="0080256F">
        <w:t>Modifikasi</w:t>
      </w:r>
      <w:r w:rsidR="000016DD">
        <w:t xml:space="preserve"> pada</w:t>
      </w:r>
      <w:r w:rsidR="0030413B" w:rsidRPr="0030413B">
        <w:rPr>
          <w:i/>
        </w:rPr>
        <w:t xml:space="preserve"> Protocol</w:t>
      </w:r>
      <w:r w:rsidR="000016DD">
        <w:t xml:space="preserve"> AODV</w:t>
      </w:r>
      <w:bookmarkStart w:id="131" w:name="_Toc371761019"/>
      <w:bookmarkStart w:id="132" w:name="_Toc371761162"/>
      <w:bookmarkEnd w:id="130"/>
    </w:p>
    <w:p w:rsidR="00E64621" w:rsidRDefault="00E64621" w:rsidP="00E64621"/>
    <w:p w:rsidR="00E64621" w:rsidRDefault="00BF1E40" w:rsidP="0043721E">
      <w:pPr>
        <w:ind w:firstLine="576"/>
        <w:jc w:val="both"/>
      </w:pPr>
      <w:r w:rsidRPr="005C3462">
        <w:rPr>
          <w:i/>
        </w:rPr>
        <w:t>Routing Protocol</w:t>
      </w:r>
      <w:r>
        <w:t xml:space="preserve"> AODV tidak memiliki benteng sekuritas sehingga rentan terjadi serangan, dalam hal ini adalah </w:t>
      </w:r>
      <w:r w:rsidR="000D4602">
        <w:rPr>
          <w:i/>
        </w:rPr>
        <w:t>Black hole</w:t>
      </w:r>
      <w:r>
        <w:t xml:space="preserve"> dan </w:t>
      </w:r>
      <w:r w:rsidR="000D4602">
        <w:rPr>
          <w:i/>
        </w:rPr>
        <w:t>Worm hole</w:t>
      </w:r>
      <w:r w:rsidRPr="005C3462">
        <w:rPr>
          <w:i/>
        </w:rPr>
        <w:t xml:space="preserve"> attack</w:t>
      </w:r>
      <w:r>
        <w:t xml:space="preserve">. </w:t>
      </w:r>
      <w:r w:rsidR="0043721E">
        <w:t xml:space="preserve">Modifikasi pada </w:t>
      </w:r>
      <w:r w:rsidR="0043721E" w:rsidRPr="005C3462">
        <w:rPr>
          <w:i/>
        </w:rPr>
        <w:t>Routing Protocol</w:t>
      </w:r>
      <w:r w:rsidR="0043721E">
        <w:t xml:space="preserve"> AODV dilakukan dengan adanya penambahan aspek sekuritas guna mengatasi </w:t>
      </w:r>
      <w:r w:rsidR="000D4602">
        <w:rPr>
          <w:i/>
        </w:rPr>
        <w:t>Black hole</w:t>
      </w:r>
      <w:r w:rsidR="0043721E">
        <w:t xml:space="preserve"> dan </w:t>
      </w:r>
      <w:r w:rsidR="000D4602">
        <w:rPr>
          <w:i/>
        </w:rPr>
        <w:t>Worm hole</w:t>
      </w:r>
      <w:r w:rsidR="0043721E" w:rsidRPr="005C3462">
        <w:rPr>
          <w:i/>
        </w:rPr>
        <w:t xml:space="preserve"> attack</w:t>
      </w:r>
      <w:r w:rsidR="0043721E">
        <w:t xml:space="preserve">. Aspek sekuritas yang ditambahkan adalah dengan mengimplementasikan ECDSA sebagai algoritma </w:t>
      </w:r>
      <w:r w:rsidR="0043721E" w:rsidRPr="005C3462">
        <w:rPr>
          <w:i/>
        </w:rPr>
        <w:t>digital signature</w:t>
      </w:r>
      <w:r w:rsidR="0043721E">
        <w:t xml:space="preserve"> untuk menjaga keaslian paket yang diterima. Penerapan evaluasi oleh tiap </w:t>
      </w:r>
      <w:r w:rsidR="0043721E" w:rsidRPr="005C3462">
        <w:rPr>
          <w:i/>
        </w:rPr>
        <w:t>node</w:t>
      </w:r>
      <w:r w:rsidR="0043721E">
        <w:t xml:space="preserve"> kepada </w:t>
      </w:r>
      <w:r w:rsidR="0043721E" w:rsidRPr="005C3462">
        <w:rPr>
          <w:i/>
        </w:rPr>
        <w:t>node</w:t>
      </w:r>
      <w:r w:rsidR="0043721E">
        <w:t xml:space="preserve"> tetangganya juga dilakukan untuk memilih </w:t>
      </w:r>
      <w:r w:rsidR="0043721E" w:rsidRPr="005C3462">
        <w:rPr>
          <w:i/>
        </w:rPr>
        <w:t>node nexthop</w:t>
      </w:r>
      <w:r w:rsidR="0043721E">
        <w:t xml:space="preserve"> yang aman.</w:t>
      </w:r>
      <w:r>
        <w:t xml:space="preserve"> </w:t>
      </w:r>
      <w:r w:rsidR="004144E2">
        <w:t xml:space="preserve">Alur modifikasi yang dilakukan pada </w:t>
      </w:r>
      <w:r w:rsidR="004144E2" w:rsidRPr="005C3462">
        <w:rPr>
          <w:i/>
        </w:rPr>
        <w:t>routing protocol</w:t>
      </w:r>
      <w:r w:rsidR="004144E2">
        <w:t xml:space="preserve"> AODV diwujudkan dalam bentuk </w:t>
      </w:r>
      <w:r w:rsidR="004144E2" w:rsidRPr="005C3462">
        <w:rPr>
          <w:i/>
        </w:rPr>
        <w:t>pseudocode</w:t>
      </w:r>
      <w:r w:rsidR="004144E2">
        <w:t>,</w:t>
      </w:r>
      <w:r w:rsidR="00134067">
        <w:t xml:space="preserve"> yang dapat dilihat pada </w:t>
      </w:r>
      <w:r w:rsidR="00134067">
        <w:fldChar w:fldCharType="begin"/>
      </w:r>
      <w:r w:rsidR="00134067">
        <w:instrText xml:space="preserve"> REF _Ref483274344 \h </w:instrText>
      </w:r>
      <w:r w:rsidR="00134067">
        <w:fldChar w:fldCharType="separate"/>
      </w:r>
      <w:r w:rsidR="0065244E">
        <w:t xml:space="preserve">Gambar </w:t>
      </w:r>
      <w:r w:rsidR="0065244E">
        <w:rPr>
          <w:noProof/>
        </w:rPr>
        <w:t>3</w:t>
      </w:r>
      <w:r w:rsidR="0065244E">
        <w:t>.</w:t>
      </w:r>
      <w:r w:rsidR="0065244E">
        <w:rPr>
          <w:noProof/>
        </w:rPr>
        <w:t>4</w:t>
      </w:r>
      <w:r w:rsidR="00134067">
        <w:fldChar w:fldCharType="end"/>
      </w:r>
      <w:r w:rsidR="007C7D3E">
        <w:t>.</w:t>
      </w: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3721E">
      <w:pPr>
        <w:ind w:firstLine="576"/>
        <w:jc w:val="both"/>
      </w:pPr>
    </w:p>
    <w:p w:rsidR="00837868" w:rsidRDefault="00837868" w:rsidP="00463963">
      <w:pPr>
        <w:jc w:val="both"/>
      </w:pPr>
    </w:p>
    <w:p w:rsidR="00DC6FAE" w:rsidRPr="00134067" w:rsidRDefault="00992ECE" w:rsidP="00134067">
      <w:pPr>
        <w:jc w:val="both"/>
        <w:sectPr w:rsidR="00DC6FAE" w:rsidRPr="00134067" w:rsidSect="00841877">
          <w:type w:val="continuous"/>
          <w:pgSz w:w="8392" w:h="11907"/>
          <w:pgMar w:top="1418" w:right="1134" w:bottom="1418" w:left="1418" w:header="709" w:footer="709" w:gutter="0"/>
          <w:cols w:space="708"/>
          <w:titlePg/>
          <w:docGrid w:linePitch="360"/>
        </w:sectPr>
      </w:pPr>
      <w:r>
        <w:rPr>
          <w:noProof/>
          <w:lang w:eastAsia="id-ID"/>
        </w:rPr>
        <w:lastRenderedPageBreak/>
        <mc:AlternateContent>
          <mc:Choice Requires="wps">
            <w:drawing>
              <wp:anchor distT="0" distB="0" distL="114300" distR="114300" simplePos="0" relativeHeight="251698176" behindDoc="0" locked="0" layoutInCell="1" allowOverlap="1" wp14:anchorId="7148119D" wp14:editId="74D89763">
                <wp:simplePos x="0" y="0"/>
                <wp:positionH relativeFrom="page">
                  <wp:posOffset>845185</wp:posOffset>
                </wp:positionH>
                <wp:positionV relativeFrom="paragraph">
                  <wp:posOffset>4890770</wp:posOffset>
                </wp:positionV>
                <wp:extent cx="3629025" cy="635"/>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a:effectLst/>
                      </wps:spPr>
                      <wps:txbx>
                        <w:txbxContent>
                          <w:p w:rsidR="00F06D48" w:rsidRPr="001C3BD3" w:rsidRDefault="00F06D48" w:rsidP="007C7D3E">
                            <w:pPr>
                              <w:pStyle w:val="Caption"/>
                              <w:rPr>
                                <w:noProof/>
                              </w:rPr>
                            </w:pPr>
                            <w:bookmarkStart w:id="133" w:name="_Ref483274344"/>
                            <w:bookmarkStart w:id="134" w:name="_Toc485448602"/>
                            <w:r>
                              <w:t xml:space="preserve">Gambar </w:t>
                            </w:r>
                            <w:r w:rsidR="002F61C9">
                              <w:fldChar w:fldCharType="begin"/>
                            </w:r>
                            <w:r w:rsidR="002F61C9">
                              <w:instrText xml:space="preserve"> STYLEREF 1 \s </w:instrText>
                            </w:r>
                            <w:r w:rsidR="002F61C9">
                              <w:fldChar w:fldCharType="separate"/>
                            </w:r>
                            <w:r>
                              <w:rPr>
                                <w:noProof/>
                              </w:rPr>
                              <w:t>3</w:t>
                            </w:r>
                            <w:r w:rsidR="002F61C9">
                              <w:rPr>
                                <w:noProof/>
                              </w:rPr>
                              <w:fldChar w:fldCharType="end"/>
                            </w:r>
                            <w:r>
                              <w:t>.</w:t>
                            </w:r>
                            <w:r w:rsidR="002F61C9">
                              <w:fldChar w:fldCharType="begin"/>
                            </w:r>
                            <w:r w:rsidR="002F61C9">
                              <w:instrText xml:space="preserve"> SEQ Gambar \* ARABIC \s 1 </w:instrText>
                            </w:r>
                            <w:r w:rsidR="002F61C9">
                              <w:fldChar w:fldCharType="separate"/>
                            </w:r>
                            <w:r>
                              <w:rPr>
                                <w:noProof/>
                              </w:rPr>
                              <w:t>4</w:t>
                            </w:r>
                            <w:r w:rsidR="002F61C9">
                              <w:rPr>
                                <w:noProof/>
                              </w:rPr>
                              <w:fldChar w:fldCharType="end"/>
                            </w:r>
                            <w:bookmarkEnd w:id="133"/>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8119D" id="Text Box 14" o:spid="_x0000_s1031" type="#_x0000_t202" style="position:absolute;left:0;text-align:left;margin-left:66.55pt;margin-top:385.1pt;width:285.75pt;height:.05pt;z-index:2516981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" stroked="f">
                <v:textbox style="mso-fit-shape-to-text:t" inset="0,0,0,0">
                  <w:txbxContent>
                    <w:p w:rsidR="00F06D48" w:rsidRPr="001C3BD3" w:rsidRDefault="00F06D48" w:rsidP="007C7D3E">
                      <w:pPr>
                        <w:pStyle w:val="Caption"/>
                        <w:rPr>
                          <w:noProof/>
                        </w:rPr>
                      </w:pPr>
                      <w:bookmarkStart w:id="135" w:name="_Ref483274344"/>
                      <w:bookmarkStart w:id="136" w:name="_Toc485448602"/>
                      <w:r>
                        <w:t xml:space="preserve">Gambar </w:t>
                      </w:r>
                      <w:r w:rsidR="002F61C9">
                        <w:fldChar w:fldCharType="begin"/>
                      </w:r>
                      <w:r w:rsidR="002F61C9">
                        <w:instrText xml:space="preserve"> STYLEREF 1 \s </w:instrText>
                      </w:r>
                      <w:r w:rsidR="002F61C9">
                        <w:fldChar w:fldCharType="separate"/>
                      </w:r>
                      <w:r>
                        <w:rPr>
                          <w:noProof/>
                        </w:rPr>
                        <w:t>3</w:t>
                      </w:r>
                      <w:r w:rsidR="002F61C9">
                        <w:rPr>
                          <w:noProof/>
                        </w:rPr>
                        <w:fldChar w:fldCharType="end"/>
                      </w:r>
                      <w:r>
                        <w:t>.</w:t>
                      </w:r>
                      <w:r w:rsidR="002F61C9">
                        <w:fldChar w:fldCharType="begin"/>
                      </w:r>
                      <w:r w:rsidR="002F61C9">
                        <w:instrText xml:space="preserve"> SEQ Gambar \* ARABIC \s 1 </w:instrText>
                      </w:r>
                      <w:r w:rsidR="002F61C9">
                        <w:fldChar w:fldCharType="separate"/>
                      </w:r>
                      <w:r>
                        <w:rPr>
                          <w:noProof/>
                        </w:rPr>
                        <w:t>4</w:t>
                      </w:r>
                      <w:r w:rsidR="002F61C9">
                        <w:rPr>
                          <w:noProof/>
                        </w:rPr>
                        <w:fldChar w:fldCharType="end"/>
                      </w:r>
                      <w:bookmarkEnd w:id="135"/>
                      <w:r>
                        <w:t xml:space="preserve"> </w:t>
                      </w:r>
                      <w:r>
                        <w:rPr>
                          <w:b w:val="0"/>
                        </w:rPr>
                        <w:t>Pseudocode M</w:t>
                      </w:r>
                      <w:r w:rsidRPr="007C7D3E">
                        <w:rPr>
                          <w:b w:val="0"/>
                        </w:rPr>
                        <w:t xml:space="preserve">odifikasi </w:t>
                      </w:r>
                      <w:r>
                        <w:rPr>
                          <w:b w:val="0"/>
                          <w:i/>
                        </w:rPr>
                        <w:t>P</w:t>
                      </w:r>
                      <w:r w:rsidRPr="007C7D3E">
                        <w:rPr>
                          <w:b w:val="0"/>
                          <w:i/>
                        </w:rPr>
                        <w:t>rotocol</w:t>
                      </w:r>
                      <w:r w:rsidRPr="007C7D3E">
                        <w:rPr>
                          <w:b w:val="0"/>
                        </w:rPr>
                        <w:t xml:space="preserve"> AODV</w:t>
                      </w:r>
                      <w:bookmarkEnd w:id="136"/>
                    </w:p>
                  </w:txbxContent>
                </v:textbox>
                <w10:wrap anchorx="page"/>
              </v:shape>
            </w:pict>
          </mc:Fallback>
        </mc:AlternateContent>
      </w:r>
      <w:r>
        <w:rPr>
          <w:noProof/>
          <w:lang w:eastAsia="id-ID"/>
        </w:rPr>
        <mc:AlternateContent>
          <mc:Choice Requires="wps">
            <w:drawing>
              <wp:inline distT="0" distB="0" distL="0" distR="0">
                <wp:extent cx="3629025" cy="4857750"/>
                <wp:effectExtent l="0" t="0" r="28575" b="19050"/>
                <wp:docPr id="8" name="Text Box 8"/>
                <wp:cNvGraphicFramePr/>
                <a:graphic xmlns:a="http://schemas.openxmlformats.org/drawingml/2006/main">
                  <a:graphicData uri="http://schemas.microsoft.com/office/word/2010/wordprocessingShape">
                    <wps:wsp>
                      <wps:cNvSpPr txBox="1"/>
                      <wps:spPr>
                        <a:xfrm>
                          <a:off x="0" y="0"/>
                          <a:ext cx="3629025" cy="485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 o:spid="_x0000_s1032" type="#_x0000_t202" style="width:285.75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" fillcolor="white [3201]" strokeweight=".5pt">
                <v:textbox>
                  <w:txbxContent>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source IP of packet != IP of this node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received from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verify of the signature successful then</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verified packet from node n ++</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drop packet and return</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if neighbor IP != destination IP of packet</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counter array of packet sent to node n ++</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if eval value of node n &gt; threshold</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record node n as nexthop</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else</w:t>
                      </w:r>
                    </w:p>
                    <w:p w:rsidR="00F06D48" w:rsidRPr="00992ECE" w:rsidRDefault="00F06D48">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packet</w:t>
                      </w:r>
                    </w:p>
                    <w:p w:rsidR="00F06D48" w:rsidRPr="00992ECE" w:rsidRDefault="00F06D48">
                      <w:pPr>
                        <w:rPr>
                          <w:rFonts w:ascii="Courier New" w:hAnsi="Courier New" w:cs="Courier New"/>
                          <w:sz w:val="20"/>
                          <w:szCs w:val="20"/>
                        </w:rPr>
                      </w:pPr>
                      <w:r w:rsidRPr="00992ECE">
                        <w:rPr>
                          <w:rFonts w:ascii="Courier New" w:hAnsi="Courier New" w:cs="Courier New"/>
                          <w:sz w:val="20"/>
                          <w:szCs w:val="20"/>
                        </w:rPr>
                        <w:t>end if</w:t>
                      </w:r>
                    </w:p>
                    <w:p w:rsidR="00F06D48" w:rsidRPr="00992ECE" w:rsidRDefault="00F06D48">
                      <w:pPr>
                        <w:rPr>
                          <w:rFonts w:ascii="Courier New" w:hAnsi="Courier New" w:cs="Courier New"/>
                          <w:sz w:val="20"/>
                          <w:szCs w:val="20"/>
                        </w:rPr>
                      </w:pPr>
                    </w:p>
                    <w:p w:rsidR="00F06D48" w:rsidRPr="00992ECE" w:rsidRDefault="00F06D48">
                      <w:pPr>
                        <w:rPr>
                          <w:rFonts w:ascii="Courier New" w:hAnsi="Courier New" w:cs="Courier New"/>
                          <w:b/>
                          <w:sz w:val="20"/>
                          <w:szCs w:val="20"/>
                        </w:rPr>
                      </w:pPr>
                      <w:r w:rsidRPr="00992ECE">
                        <w:rPr>
                          <w:rFonts w:ascii="Courier New" w:hAnsi="Courier New" w:cs="Courier New"/>
                          <w:b/>
                          <w:sz w:val="20"/>
                          <w:szCs w:val="20"/>
                        </w:rPr>
                        <w:t>Part III</w:t>
                      </w:r>
                    </w:p>
                    <w:p w:rsidR="00F06D48" w:rsidRPr="00992ECE" w:rsidRDefault="00F06D48">
                      <w:pPr>
                        <w:rPr>
                          <w:rFonts w:ascii="Courier New" w:hAnsi="Courier New" w:cs="Courier New"/>
                          <w:sz w:val="20"/>
                          <w:szCs w:val="20"/>
                        </w:rPr>
                      </w:pPr>
                      <w:r>
                        <w:rPr>
                          <w:rFonts w:ascii="Courier New" w:hAnsi="Courier New" w:cs="Courier New"/>
                          <w:sz w:val="20"/>
                          <w:szCs w:val="20"/>
                        </w:rPr>
                        <w:t>for i = 1</w:t>
                      </w:r>
                      <w:r w:rsidRPr="00992ECE">
                        <w:rPr>
                          <w:rFonts w:ascii="Courier New" w:hAnsi="Courier New" w:cs="Courier New"/>
                          <w:sz w:val="20"/>
                          <w:szCs w:val="20"/>
                        </w:rPr>
                        <w:t xml:space="preserve"> to the number of neighbors</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forward eval [i] = counter array of packet  received from node i / counter array of packet send to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backward eval [i]= counter array of verified packet from node i / counter array of packet received from node i</w:t>
                      </w:r>
                    </w:p>
                    <w:p w:rsidR="00F06D48" w:rsidRPr="00992ECE" w:rsidRDefault="00F06D48" w:rsidP="00992ECE">
                      <w:pPr>
                        <w:rPr>
                          <w:rFonts w:ascii="Courier New" w:hAnsi="Courier New" w:cs="Courier New"/>
                          <w:sz w:val="20"/>
                          <w:szCs w:val="20"/>
                        </w:rPr>
                      </w:pPr>
                      <w:r>
                        <w:rPr>
                          <w:rFonts w:ascii="Courier New" w:hAnsi="Courier New" w:cs="Courier New"/>
                          <w:sz w:val="20"/>
                          <w:szCs w:val="20"/>
                        </w:rPr>
                        <w:t xml:space="preserve">   </w:t>
                      </w:r>
                      <w:r w:rsidRPr="00992ECE">
                        <w:rPr>
                          <w:rFonts w:ascii="Courier New" w:hAnsi="Courier New" w:cs="Courier New"/>
                          <w:sz w:val="20"/>
                          <w:szCs w:val="20"/>
                        </w:rPr>
                        <w:t>eval value [i] = random number * forward eval [i] + random number * backward eval [i]</w:t>
                      </w:r>
                    </w:p>
                  </w:txbxContent>
                </v:textbox>
                <w10:anchorlock/>
              </v:shape>
            </w:pict>
          </mc:Fallback>
        </mc:AlternateContent>
      </w:r>
    </w:p>
    <w:p w:rsidR="0081051B" w:rsidRPr="00134067" w:rsidRDefault="0081051B" w:rsidP="00134067">
      <w:pPr>
        <w:tabs>
          <w:tab w:val="center" w:pos="2920"/>
        </w:tabs>
        <w:sectPr w:rsidR="0081051B" w:rsidRPr="00134067" w:rsidSect="005646E9">
          <w:type w:val="continuous"/>
          <w:pgSz w:w="8392" w:h="11907"/>
          <w:pgMar w:top="1418" w:right="1134" w:bottom="1418" w:left="1418" w:header="709" w:footer="709" w:gutter="0"/>
          <w:cols w:space="708"/>
          <w:titlePg/>
          <w:docGrid w:linePitch="360"/>
        </w:sectPr>
      </w:pPr>
    </w:p>
    <w:p w:rsidR="007D06E1" w:rsidRPr="003157DE" w:rsidRDefault="007D06E1" w:rsidP="00DB3E11">
      <w:pPr>
        <w:pStyle w:val="Heading1"/>
        <w:ind w:hanging="567"/>
      </w:pPr>
      <w:bookmarkStart w:id="137" w:name="_Toc485131185"/>
      <w:r w:rsidRPr="003157DE">
        <w:lastRenderedPageBreak/>
        <w:t>BAB IV</w:t>
      </w:r>
      <w:r w:rsidRPr="003157DE">
        <w:br/>
      </w:r>
      <w:bookmarkStart w:id="138" w:name="_Toc377600099"/>
      <w:r w:rsidRPr="003157DE">
        <w:t>IMPLEMENTASI</w:t>
      </w:r>
      <w:bookmarkEnd w:id="131"/>
      <w:bookmarkEnd w:id="132"/>
      <w:bookmarkEnd w:id="137"/>
      <w:bookmarkEnd w:id="138"/>
    </w:p>
    <w:p w:rsidR="007D06E1" w:rsidRPr="003157DE" w:rsidRDefault="007D06E1" w:rsidP="007D06E1">
      <w:pPr>
        <w:pStyle w:val="gambar"/>
        <w:jc w:val="both"/>
        <w:rPr>
          <w:b/>
        </w:rPr>
      </w:pPr>
    </w:p>
    <w:p w:rsidR="007D06E1" w:rsidRPr="003157DE" w:rsidRDefault="00AA7544" w:rsidP="00AA7544">
      <w:pPr>
        <w:tabs>
          <w:tab w:val="center" w:pos="2919"/>
          <w:tab w:val="left" w:pos="5016"/>
        </w:tabs>
        <w:ind w:firstLine="567"/>
        <w:jc w:val="both"/>
      </w:pPr>
      <w:r>
        <w:rPr>
          <w:color w:val="000000"/>
        </w:rPr>
        <w:tab/>
        <w:t>Bab ini membahas mengenai implementasi dari perancangan sistem yang telah dijabarkan pada bab sebelumnya.</w:t>
      </w:r>
    </w:p>
    <w:p w:rsidR="007D06E1" w:rsidRPr="003157DE" w:rsidRDefault="007D06E1" w:rsidP="007D06E1">
      <w:pPr>
        <w:tabs>
          <w:tab w:val="center" w:pos="2919"/>
          <w:tab w:val="left" w:pos="5016"/>
        </w:tabs>
        <w:ind w:firstLine="709"/>
        <w:jc w:val="both"/>
        <w:rPr>
          <w:color w:val="000000"/>
        </w:rPr>
      </w:pPr>
    </w:p>
    <w:p w:rsidR="007D06E1" w:rsidRDefault="00E44B1D" w:rsidP="001620D9">
      <w:pPr>
        <w:pStyle w:val="Heading2"/>
        <w:numPr>
          <w:ilvl w:val="1"/>
          <w:numId w:val="23"/>
        </w:numPr>
        <w:ind w:left="567" w:hanging="567"/>
        <w:jc w:val="both"/>
      </w:pPr>
      <w:bookmarkStart w:id="139" w:name="_Toc485131186"/>
      <w:r>
        <w:t>Implementasi Skenario Mobilitas</w:t>
      </w:r>
      <w:bookmarkEnd w:id="139"/>
    </w:p>
    <w:p w:rsidR="00753E41" w:rsidRDefault="00753E41" w:rsidP="00753E41"/>
    <w:p w:rsidR="00753E41" w:rsidRPr="00753E41" w:rsidRDefault="00753E41" w:rsidP="00753E41">
      <w:pPr>
        <w:ind w:firstLine="576"/>
        <w:jc w:val="both"/>
      </w:pPr>
      <w:r>
        <w:t xml:space="preserve">Implementasi skenario mobilitas VANET dibagi menjadi dua, yaitu skenario </w:t>
      </w:r>
      <w:r w:rsidRPr="000B5A14">
        <w:rPr>
          <w:i/>
        </w:rPr>
        <w:t>grid</w:t>
      </w:r>
      <w:r>
        <w:t xml:space="preserve"> yang menggunakan peta jalan berpetak dan skenario </w:t>
      </w:r>
      <w:r w:rsidRPr="000B5A14">
        <w:rPr>
          <w:i/>
        </w:rPr>
        <w:t>real</w:t>
      </w:r>
      <w:r>
        <w:t xml:space="preserve"> yang menggunakan peta</w:t>
      </w:r>
      <w:r w:rsidR="000B5A14">
        <w:t xml:space="preserve"> hasil pengambilan</w:t>
      </w:r>
      <w:r>
        <w:t xml:space="preserve"> suatu area di kota Surabaya.</w:t>
      </w:r>
    </w:p>
    <w:p w:rsidR="00E44B1D" w:rsidRDefault="00E44B1D" w:rsidP="00E44B1D"/>
    <w:p w:rsidR="00E44B1D" w:rsidRDefault="00E44B1D" w:rsidP="001620D9">
      <w:pPr>
        <w:pStyle w:val="Heading3"/>
        <w:numPr>
          <w:ilvl w:val="2"/>
          <w:numId w:val="23"/>
        </w:numPr>
        <w:ind w:left="567" w:hanging="567"/>
        <w:jc w:val="both"/>
        <w:rPr>
          <w:i/>
        </w:rPr>
      </w:pPr>
      <w:bookmarkStart w:id="140" w:name="_Toc485131187"/>
      <w:r>
        <w:t xml:space="preserve">Skenario </w:t>
      </w:r>
      <w:r w:rsidRPr="00E44B1D">
        <w:rPr>
          <w:i/>
        </w:rPr>
        <w:t>Grid</w:t>
      </w:r>
      <w:bookmarkEnd w:id="140"/>
    </w:p>
    <w:p w:rsidR="00847B9C" w:rsidRDefault="00847B9C" w:rsidP="00847B9C"/>
    <w:p w:rsidR="00847B9C" w:rsidRDefault="00847B9C" w:rsidP="0082069B">
      <w:pPr>
        <w:ind w:firstLine="567"/>
        <w:jc w:val="both"/>
      </w:pPr>
      <w:r>
        <w:t xml:space="preserve">Dalam mengimplementasikan skenario </w:t>
      </w:r>
      <w:r w:rsidRPr="00630920">
        <w:rPr>
          <w:i/>
        </w:rPr>
        <w:t>grid</w:t>
      </w:r>
      <w:r>
        <w:t xml:space="preserve">, SUMO menyediakan </w:t>
      </w:r>
      <w:r w:rsidRPr="00630920">
        <w:rPr>
          <w:i/>
        </w:rPr>
        <w:t>tools</w:t>
      </w:r>
      <w:r>
        <w:t xml:space="preserve"> untuk membuat peta </w:t>
      </w:r>
      <w:r w:rsidRPr="00630920">
        <w:rPr>
          <w:i/>
        </w:rPr>
        <w:t>grid</w:t>
      </w:r>
      <w:r>
        <w:t xml:space="preserve"> yaitu </w:t>
      </w:r>
      <w:r w:rsidRPr="004127B6">
        <w:t>netgenerate</w:t>
      </w:r>
      <w:r>
        <w:t xml:space="preserve">. </w:t>
      </w:r>
      <w:r w:rsidR="00E64AFF">
        <w:t xml:space="preserve">Pada Tugas Akhir ini, penulis membuat peta </w:t>
      </w:r>
      <w:r w:rsidR="00E64AFF" w:rsidRPr="00630920">
        <w:rPr>
          <w:i/>
        </w:rPr>
        <w:t>grid</w:t>
      </w:r>
      <w:r w:rsidR="00E64AFF">
        <w:t xml:space="preserve"> dengan luas 1500 m x 1500 m yang terdiri dari titik persimpangan antara jalan vertikal dan jalan horizontal </w:t>
      </w:r>
      <w:r w:rsidR="00AE3F83">
        <w:t>sebanyak 11 titik x 11 t</w:t>
      </w:r>
      <w:r w:rsidR="003A09D1">
        <w:t>itik. Dengan jumlah titik persimpangan sebanyak 11 titik tersebut, maka terbentuk 10 buah petak. Sehingga untuk mencapai luas area sebesar 1500 m x 1500 m dibutuhkan luas per petak sebesar 150 m x 150 m.</w:t>
      </w:r>
      <w:r w:rsidR="009221B3">
        <w:t xml:space="preserve"> Berikut perintah </w:t>
      </w:r>
      <w:r w:rsidR="009221B3" w:rsidRPr="004127B6">
        <w:t>netgenerate</w:t>
      </w:r>
      <w:r w:rsidR="009221B3">
        <w:t xml:space="preserve"> untuk membuat peta tersebut dengan kecepatan </w:t>
      </w:r>
      <w:r w:rsidR="009221B3" w:rsidRPr="00630920">
        <w:rPr>
          <w:i/>
        </w:rPr>
        <w:t>default</w:t>
      </w:r>
      <w:r w:rsidR="009221B3">
        <w:t xml:space="preserve"> kendaraan sebesar 20 m/s</w:t>
      </w:r>
      <w:r w:rsidR="009675BB">
        <w:t xml:space="preserve"> dap</w:t>
      </w:r>
      <w:r w:rsidR="003A2C5C">
        <w:t>at dilihat pada</w:t>
      </w:r>
      <w:r w:rsidR="00F83397">
        <w:t xml:space="preserve"> </w:t>
      </w:r>
      <w:r w:rsidR="00F83397">
        <w:fldChar w:fldCharType="begin"/>
      </w:r>
      <w:r w:rsidR="00F83397">
        <w:instrText xml:space="preserve"> REF _Ref485447586 \h </w:instrText>
      </w:r>
      <w:r w:rsidR="00F83397">
        <w:fldChar w:fldCharType="separate"/>
      </w:r>
      <w:r w:rsidR="0065244E">
        <w:t xml:space="preserve">Gambar </w:t>
      </w:r>
      <w:r w:rsidR="0065244E">
        <w:rPr>
          <w:noProof/>
        </w:rPr>
        <w:t>4</w:t>
      </w:r>
      <w:r w:rsidR="0065244E">
        <w:t>.</w:t>
      </w:r>
      <w:r w:rsidR="0065244E">
        <w:rPr>
          <w:noProof/>
        </w:rPr>
        <w:t>1</w:t>
      </w:r>
      <w:r w:rsidR="00F83397">
        <w:fldChar w:fldCharType="end"/>
      </w:r>
      <w:r w:rsidR="00F83598">
        <w:t>.</w:t>
      </w:r>
    </w:p>
    <w:p w:rsidR="00DD652C" w:rsidRDefault="00DD652C" w:rsidP="00DD652C">
      <w:pPr>
        <w:jc w:val="both"/>
      </w:pPr>
    </w:p>
    <w:p w:rsidR="00F83397" w:rsidRDefault="00DD652C" w:rsidP="00F83397">
      <w:pPr>
        <w:keepNext/>
        <w:jc w:val="both"/>
      </w:pPr>
      <w:r>
        <w:rPr>
          <w:noProof/>
          <w:lang w:eastAsia="id-ID"/>
        </w:rPr>
        <mc:AlternateContent>
          <mc:Choice Requires="wps">
            <w:drawing>
              <wp:inline distT="0" distB="0" distL="0" distR="0">
                <wp:extent cx="3695700" cy="514350"/>
                <wp:effectExtent l="0" t="0" r="19050" b="19050"/>
                <wp:docPr id="7" name="Text Box 7"/>
                <wp:cNvGraphicFramePr/>
                <a:graphic xmlns:a="http://schemas.openxmlformats.org/drawingml/2006/main">
                  <a:graphicData uri="http://schemas.microsoft.com/office/word/2010/wordprocessingShape">
                    <wps:wsp>
                      <wps:cNvSpPr txBox="1"/>
                      <wps:spPr>
                        <a:xfrm>
                          <a:off x="0" y="0"/>
                          <a:ext cx="369570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33" type="#_x0000_t202" style="width:291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" fillcolor="white [3201]" strokeweight=".5pt">
                <v:textbox>
                  <w:txbxContent>
                    <w:p w:rsidR="00F06D48" w:rsidRPr="00CC609B" w:rsidRDefault="00F06D48">
                      <w:pPr>
                        <w:rPr>
                          <w:rFonts w:ascii="Courier New" w:hAnsi="Courier New" w:cs="Courier New"/>
                          <w:sz w:val="20"/>
                          <w:szCs w:val="20"/>
                        </w:rPr>
                      </w:pPr>
                      <w:r w:rsidRPr="00CC609B">
                        <w:rPr>
                          <w:rFonts w:ascii="Courier New" w:hAnsi="Courier New" w:cs="Courier New"/>
                          <w:sz w:val="20"/>
                          <w:szCs w:val="20"/>
                        </w:rPr>
                        <w:t>netgenerate --grid --grid.number=11 --grid.length=150 --default.speed=20 --tls.guess=1 --output-file=map.net.xml</w:t>
                      </w:r>
                    </w:p>
                  </w:txbxContent>
                </v:textbox>
                <w10:anchorlock/>
              </v:shape>
            </w:pict>
          </mc:Fallback>
        </mc:AlternateContent>
      </w:r>
    </w:p>
    <w:p w:rsidR="00812216" w:rsidRDefault="00F83397" w:rsidP="00F83397">
      <w:pPr>
        <w:pStyle w:val="Caption"/>
      </w:pPr>
      <w:bookmarkStart w:id="141" w:name="_Ref485447586"/>
      <w:bookmarkStart w:id="142" w:name="_Toc485448603"/>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w:t>
      </w:r>
      <w:r w:rsidR="002F61C9">
        <w:rPr>
          <w:noProof/>
        </w:rPr>
        <w:fldChar w:fldCharType="end"/>
      </w:r>
      <w:bookmarkEnd w:id="141"/>
      <w:r>
        <w:t xml:space="preserve"> </w:t>
      </w:r>
      <w:r>
        <w:rPr>
          <w:b w:val="0"/>
        </w:rPr>
        <w:t>Perintah n</w:t>
      </w:r>
      <w:r w:rsidRPr="00192AC6">
        <w:rPr>
          <w:b w:val="0"/>
        </w:rPr>
        <w:t>etgenerate</w:t>
      </w:r>
      <w:bookmarkEnd w:id="142"/>
    </w:p>
    <w:p w:rsidR="00192AC6" w:rsidRPr="00192AC6" w:rsidRDefault="00192AC6" w:rsidP="00192AC6"/>
    <w:p w:rsidR="00304F74" w:rsidRDefault="005C343F" w:rsidP="0082069B">
      <w:pPr>
        <w:ind w:firstLine="567"/>
        <w:jc w:val="both"/>
      </w:pPr>
      <w:r>
        <w:t xml:space="preserve">Gambar hasil peta yang telah dibuat dengan </w:t>
      </w:r>
      <w:r w:rsidRPr="004127B6">
        <w:t>netgenerate</w:t>
      </w:r>
      <w:r w:rsidR="003A2C5C">
        <w:t xml:space="preserve"> dapat dilihat pada </w:t>
      </w:r>
      <w:r w:rsidR="003A2C5C">
        <w:fldChar w:fldCharType="begin"/>
      </w:r>
      <w:r w:rsidR="003A2C5C">
        <w:instrText xml:space="preserve"> REF _Ref483351978 \h </w:instrText>
      </w:r>
      <w:r w:rsidR="003A2C5C">
        <w:fldChar w:fldCharType="separate"/>
      </w:r>
      <w:r w:rsidR="0065244E">
        <w:t xml:space="preserve">Gambar </w:t>
      </w:r>
      <w:r w:rsidR="0065244E">
        <w:rPr>
          <w:noProof/>
        </w:rPr>
        <w:t>4</w:t>
      </w:r>
      <w:r w:rsidR="0065244E">
        <w:t>.</w:t>
      </w:r>
      <w:r w:rsidR="0065244E">
        <w:rPr>
          <w:noProof/>
        </w:rPr>
        <w:t>2</w:t>
      </w:r>
      <w:r w:rsidR="003A2C5C">
        <w:fldChar w:fldCharType="end"/>
      </w:r>
      <w:r w:rsidR="00BF2DCE">
        <w:t>.</w:t>
      </w:r>
    </w:p>
    <w:p w:rsidR="00864C2A" w:rsidRDefault="00864C2A" w:rsidP="00864C2A">
      <w:pPr>
        <w:jc w:val="both"/>
      </w:pPr>
    </w:p>
    <w:p w:rsidR="00864C2A" w:rsidRDefault="00864C2A" w:rsidP="00864C2A">
      <w:pPr>
        <w:keepNext/>
        <w:jc w:val="both"/>
      </w:pPr>
      <w:r>
        <w:rPr>
          <w:noProof/>
          <w:lang w:eastAsia="id-ID"/>
        </w:rPr>
        <w:lastRenderedPageBreak/>
        <w:drawing>
          <wp:inline distT="0" distB="0" distL="0" distR="0">
            <wp:extent cx="3708400" cy="266382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png"/>
                    <pic:cNvPicPr/>
                  </pic:nvPicPr>
                  <pic:blipFill>
                    <a:blip r:embed="rId43">
                      <a:extLst>
                        <a:ext uri="{28A0092B-C50C-407E-A947-70E740481C1C}">
                          <a14:useLocalDpi xmlns:a14="http://schemas.microsoft.com/office/drawing/2010/main" val="0"/>
                        </a:ext>
                      </a:extLst>
                    </a:blip>
                    <a:stretch>
                      <a:fillRect/>
                    </a:stretch>
                  </pic:blipFill>
                  <pic:spPr>
                    <a:xfrm>
                      <a:off x="0" y="0"/>
                      <a:ext cx="3708400" cy="2663825"/>
                    </a:xfrm>
                    <a:prstGeom prst="rect">
                      <a:avLst/>
                    </a:prstGeom>
                  </pic:spPr>
                </pic:pic>
              </a:graphicData>
            </a:graphic>
          </wp:inline>
        </w:drawing>
      </w:r>
    </w:p>
    <w:p w:rsidR="00864C2A" w:rsidRDefault="00864C2A" w:rsidP="00864C2A">
      <w:pPr>
        <w:pStyle w:val="Caption"/>
      </w:pPr>
      <w:bookmarkStart w:id="143" w:name="_Ref483351978"/>
      <w:bookmarkStart w:id="144" w:name="_Toc485448604"/>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w:t>
      </w:r>
      <w:r w:rsidR="002F61C9">
        <w:rPr>
          <w:noProof/>
        </w:rPr>
        <w:fldChar w:fldCharType="end"/>
      </w:r>
      <w:bookmarkEnd w:id="143"/>
      <w:r>
        <w:t xml:space="preserve"> </w:t>
      </w:r>
      <w:r w:rsidRPr="00864C2A">
        <w:rPr>
          <w:b w:val="0"/>
        </w:rPr>
        <w:t xml:space="preserve">Hasil </w:t>
      </w:r>
      <w:r w:rsidR="00277B74">
        <w:rPr>
          <w:b w:val="0"/>
          <w:i/>
        </w:rPr>
        <w:t>G</w:t>
      </w:r>
      <w:r w:rsidRPr="00864C2A">
        <w:rPr>
          <w:b w:val="0"/>
          <w:i/>
        </w:rPr>
        <w:t>enerate</w:t>
      </w:r>
      <w:r w:rsidR="00277B74">
        <w:rPr>
          <w:b w:val="0"/>
        </w:rPr>
        <w:t xml:space="preserve"> P</w:t>
      </w:r>
      <w:r w:rsidRPr="00864C2A">
        <w:rPr>
          <w:b w:val="0"/>
        </w:rPr>
        <w:t xml:space="preserve">eta </w:t>
      </w:r>
      <w:r w:rsidR="00277B74">
        <w:rPr>
          <w:b w:val="0"/>
          <w:i/>
        </w:rPr>
        <w:t>G</w:t>
      </w:r>
      <w:r w:rsidRPr="00864C2A">
        <w:rPr>
          <w:b w:val="0"/>
          <w:i/>
        </w:rPr>
        <w:t>rid</w:t>
      </w:r>
      <w:bookmarkEnd w:id="144"/>
    </w:p>
    <w:p w:rsidR="00864C2A" w:rsidRDefault="00864C2A" w:rsidP="00864C2A">
      <w:pPr>
        <w:jc w:val="both"/>
      </w:pPr>
    </w:p>
    <w:p w:rsidR="009F3E54" w:rsidRDefault="009F3E54" w:rsidP="00847B9C">
      <w:pPr>
        <w:ind w:firstLine="720"/>
        <w:jc w:val="both"/>
      </w:pPr>
      <w:r>
        <w:t xml:space="preserve">Setelah peta terbentuk, </w:t>
      </w:r>
      <w:r w:rsidR="00B05AFE">
        <w:t xml:space="preserve">maka dilakukan pembuatan </w:t>
      </w:r>
      <w:r w:rsidR="00B05AFE" w:rsidRPr="00B05AFE">
        <w:rPr>
          <w:i/>
        </w:rPr>
        <w:t>node</w:t>
      </w:r>
      <w:r w:rsidR="00B05AFE">
        <w:t xml:space="preserve"> dan pergerakan </w:t>
      </w:r>
      <w:r w:rsidR="00B05AFE" w:rsidRPr="00B05AFE">
        <w:rPr>
          <w:i/>
        </w:rPr>
        <w:t>node</w:t>
      </w:r>
      <w:r w:rsidR="00B05AFE">
        <w:t xml:space="preserve"> dengan menentukan titik awal dan titik akhir setiap </w:t>
      </w:r>
      <w:r w:rsidR="00B05AFE" w:rsidRPr="00B05AFE">
        <w:rPr>
          <w:i/>
        </w:rPr>
        <w:t>node</w:t>
      </w:r>
      <w:r w:rsidR="00B05AFE">
        <w:t xml:space="preserve"> secara random menggunakan </w:t>
      </w:r>
      <w:r w:rsidR="00B05AFE" w:rsidRPr="00B05AFE">
        <w:rPr>
          <w:i/>
        </w:rPr>
        <w:t xml:space="preserve">tools </w:t>
      </w:r>
      <w:r w:rsidR="00B05AFE" w:rsidRPr="004127B6">
        <w:t>randomTrips.</w:t>
      </w:r>
      <w:r w:rsidR="002F22F2" w:rsidRPr="004127B6">
        <w:t xml:space="preserve"> </w:t>
      </w:r>
      <w:r w:rsidR="002F22F2">
        <w:t xml:space="preserve">Perintah penggunaan </w:t>
      </w:r>
      <w:r w:rsidR="002F22F2" w:rsidRPr="002F22F2">
        <w:rPr>
          <w:i/>
        </w:rPr>
        <w:t xml:space="preserve">tools </w:t>
      </w:r>
      <w:r w:rsidR="002F22F2" w:rsidRPr="004127B6">
        <w:t>randomTrips</w:t>
      </w:r>
      <w:r w:rsidR="002F22F2">
        <w:t xml:space="preserve"> untuk membuat </w:t>
      </w:r>
      <w:r w:rsidR="002F22F2" w:rsidRPr="002F22F2">
        <w:rPr>
          <w:i/>
        </w:rPr>
        <w:t>node</w:t>
      </w:r>
      <w:r w:rsidR="002F22F2">
        <w:t xml:space="preserve"> sebanyak </w:t>
      </w:r>
      <w:r w:rsidR="002F22F2" w:rsidRPr="004127B6">
        <w:t>n</w:t>
      </w:r>
      <w:r w:rsidR="002F22F2" w:rsidRPr="002F22F2">
        <w:rPr>
          <w:i/>
        </w:rPr>
        <w:t xml:space="preserve"> node</w:t>
      </w:r>
      <w:r w:rsidR="002F22F2">
        <w:t xml:space="preserve"> dengan pergera</w:t>
      </w:r>
      <w:r w:rsidR="003A2C5C">
        <w:t xml:space="preserve">kannya dapat dilihat pada </w:t>
      </w:r>
      <w:r w:rsidR="003A2C5C">
        <w:fldChar w:fldCharType="begin"/>
      </w:r>
      <w:r w:rsidR="003A2C5C">
        <w:instrText xml:space="preserve"> REF _Ref483349757 \h </w:instrText>
      </w:r>
      <w:r w:rsidR="003A2C5C">
        <w:fldChar w:fldCharType="separate"/>
      </w:r>
      <w:r w:rsidR="0065244E">
        <w:t xml:space="preserve">Gambar </w:t>
      </w:r>
      <w:r w:rsidR="0065244E">
        <w:rPr>
          <w:noProof/>
        </w:rPr>
        <w:t>4</w:t>
      </w:r>
      <w:r w:rsidR="0065244E">
        <w:t>.</w:t>
      </w:r>
      <w:r w:rsidR="0065244E">
        <w:rPr>
          <w:noProof/>
        </w:rPr>
        <w:t>3</w:t>
      </w:r>
      <w:r w:rsidR="003A2C5C">
        <w:fldChar w:fldCharType="end"/>
      </w:r>
      <w:r w:rsidR="00CF115F">
        <w:t>.</w:t>
      </w:r>
    </w:p>
    <w:p w:rsidR="00CC609B" w:rsidRDefault="00CC609B" w:rsidP="00CC609B">
      <w:pPr>
        <w:jc w:val="both"/>
      </w:pPr>
    </w:p>
    <w:p w:rsidR="00CC609B" w:rsidRDefault="00CC609B" w:rsidP="00CC609B">
      <w:pPr>
        <w:keepNext/>
        <w:jc w:val="both"/>
      </w:pPr>
      <w:r>
        <w:rPr>
          <w:noProof/>
          <w:lang w:eastAsia="id-ID"/>
        </w:rPr>
        <mc:AlternateContent>
          <mc:Choice Requires="wps">
            <w:drawing>
              <wp:inline distT="0" distB="0" distL="0" distR="0">
                <wp:extent cx="3695700" cy="819150"/>
                <wp:effectExtent l="0" t="0" r="19050" b="19050"/>
                <wp:docPr id="10" name="Text Box 10"/>
                <wp:cNvGraphicFramePr/>
                <a:graphic xmlns:a="http://schemas.openxmlformats.org/drawingml/2006/main">
                  <a:graphicData uri="http://schemas.microsoft.com/office/word/2010/wordprocessingShape">
                    <wps:wsp>
                      <wps:cNvSpPr txBox="1"/>
                      <wps:spPr>
                        <a:xfrm>
                          <a:off x="0" y="0"/>
                          <a:ext cx="3695700" cy="819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 o:spid="_x0000_s1034" type="#_x0000_t202" style="width:291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" fillcolor="white [3201]" strokeweight=".5pt">
                <v:textbox>
                  <w:txbxContent>
                    <w:p w:rsidR="00F06D48" w:rsidRPr="00CC609B" w:rsidRDefault="00F06D48" w:rsidP="00CC609B">
                      <w:pPr>
                        <w:rPr>
                          <w:rFonts w:ascii="Courier New" w:hAnsi="Courier New" w:cs="Courier New"/>
                          <w:sz w:val="20"/>
                          <w:szCs w:val="20"/>
                        </w:rPr>
                      </w:pPr>
                      <w:r w:rsidRPr="00CC609B">
                        <w:rPr>
                          <w:rFonts w:ascii="Courier New" w:hAnsi="Courier New" w:cs="Courier New"/>
                          <w:sz w:val="20"/>
                          <w:szCs w:val="20"/>
                        </w:rPr>
                        <w:t>python sumo-0.27.1/tools/randomTrips.py –n map.net.xml –e 30 –l --trip-attributes=”departLane=\”best”\ departSpeed=\”max\” departPos=\”random_free\”” –o trip.trips.xml</w:t>
                      </w:r>
                    </w:p>
                  </w:txbxContent>
                </v:textbox>
                <w10:anchorlock/>
              </v:shape>
            </w:pict>
          </mc:Fallback>
        </mc:AlternateContent>
      </w:r>
    </w:p>
    <w:p w:rsidR="00CC609B" w:rsidRDefault="00CC609B" w:rsidP="00CC609B">
      <w:pPr>
        <w:pStyle w:val="Caption"/>
        <w:rPr>
          <w:b w:val="0"/>
        </w:rPr>
      </w:pPr>
      <w:bookmarkStart w:id="145" w:name="_Ref483349757"/>
      <w:bookmarkStart w:id="146" w:name="_Toc485448605"/>
      <w:r>
        <w:t xml:space="preserve">Gambar </w:t>
      </w:r>
      <w:r w:rsidR="002F61C9">
        <w:fldChar w:fldCharType="begin"/>
      </w:r>
      <w:r w:rsidR="002F61C9">
        <w:instrText xml:space="preserve"> STYLEREF 1 </w:instrText>
      </w:r>
      <w:r w:rsidR="002F61C9">
        <w:instrText xml:space="preserve">\s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w:t>
      </w:r>
      <w:r w:rsidR="002F61C9">
        <w:rPr>
          <w:noProof/>
        </w:rPr>
        <w:fldChar w:fldCharType="end"/>
      </w:r>
      <w:bookmarkEnd w:id="145"/>
      <w:r>
        <w:t xml:space="preserve"> </w:t>
      </w:r>
      <w:r w:rsidRPr="00CC609B">
        <w:rPr>
          <w:b w:val="0"/>
        </w:rPr>
        <w:t>Perintah randomTrips</w:t>
      </w:r>
      <w:bookmarkEnd w:id="146"/>
    </w:p>
    <w:p w:rsidR="00CC609B" w:rsidRPr="00CC609B" w:rsidRDefault="00CC609B" w:rsidP="00CC609B"/>
    <w:p w:rsidR="00D432F0" w:rsidRDefault="00C15F70" w:rsidP="00847B9C">
      <w:pPr>
        <w:ind w:firstLine="720"/>
        <w:jc w:val="both"/>
      </w:pPr>
      <w:r>
        <w:t>Selanjutnya dibuatkan rute yang digunakan kendaraan untuk mencapai tujuan</w:t>
      </w:r>
      <w:r w:rsidR="00F831B0">
        <w:t xml:space="preserve"> dari </w:t>
      </w:r>
      <w:r w:rsidR="00F831B0" w:rsidRPr="00986AC8">
        <w:rPr>
          <w:i/>
        </w:rPr>
        <w:t>file</w:t>
      </w:r>
      <w:r w:rsidR="00F831B0">
        <w:t xml:space="preserve"> hasil sebelumnya menggunakan </w:t>
      </w:r>
      <w:r w:rsidR="00F831B0" w:rsidRPr="00986AC8">
        <w:rPr>
          <w:i/>
        </w:rPr>
        <w:t xml:space="preserve">tools </w:t>
      </w:r>
      <w:r w:rsidR="00F831B0" w:rsidRPr="004127B6">
        <w:t>duarouter</w:t>
      </w:r>
      <w:r w:rsidR="00F831B0">
        <w:t xml:space="preserve">. Secara </w:t>
      </w:r>
      <w:r w:rsidR="00F831B0" w:rsidRPr="00986AC8">
        <w:rPr>
          <w:i/>
        </w:rPr>
        <w:t>default</w:t>
      </w:r>
      <w:r w:rsidR="00F831B0">
        <w:t xml:space="preserve"> algoritma yang digunakan untuk </w:t>
      </w:r>
      <w:r w:rsidR="00F831B0">
        <w:lastRenderedPageBreak/>
        <w:t xml:space="preserve">membuat rute ini adalah algoritma dijkstra. Perintah penggunaan </w:t>
      </w:r>
      <w:r w:rsidR="00F831B0" w:rsidRPr="00986AC8">
        <w:rPr>
          <w:i/>
        </w:rPr>
        <w:t xml:space="preserve">tools </w:t>
      </w:r>
      <w:r w:rsidR="00F831B0" w:rsidRPr="004127B6">
        <w:t>duarouter</w:t>
      </w:r>
      <w:r w:rsidR="00F831B0">
        <w:t xml:space="preserve"> dapat dilihat pada </w:t>
      </w:r>
      <w:r w:rsidR="003A2C5C">
        <w:fldChar w:fldCharType="begin"/>
      </w:r>
      <w:r w:rsidR="003A2C5C">
        <w:instrText xml:space="preserve"> REF _Ref483352001 \h </w:instrText>
      </w:r>
      <w:r w:rsidR="003A2C5C">
        <w:fldChar w:fldCharType="separate"/>
      </w:r>
      <w:r w:rsidR="0065244E">
        <w:t xml:space="preserve">Gambar </w:t>
      </w:r>
      <w:r w:rsidR="0065244E">
        <w:rPr>
          <w:noProof/>
        </w:rPr>
        <w:t>4</w:t>
      </w:r>
      <w:r w:rsidR="0065244E">
        <w:t>.</w:t>
      </w:r>
      <w:r w:rsidR="0065244E">
        <w:rPr>
          <w:noProof/>
        </w:rPr>
        <w:t>4</w:t>
      </w:r>
      <w:r w:rsidR="003A2C5C">
        <w:fldChar w:fldCharType="end"/>
      </w:r>
      <w:r w:rsidR="00992ECE">
        <w:t>.</w:t>
      </w:r>
    </w:p>
    <w:p w:rsidR="00256E6C" w:rsidRDefault="00256E6C" w:rsidP="00847B9C">
      <w:pPr>
        <w:ind w:firstLine="720"/>
        <w:jc w:val="both"/>
      </w:pPr>
    </w:p>
    <w:p w:rsidR="00256E6C" w:rsidRDefault="00256E6C" w:rsidP="00256E6C">
      <w:pPr>
        <w:keepNext/>
        <w:jc w:val="both"/>
      </w:pPr>
      <w:r>
        <w:rPr>
          <w:noProof/>
          <w:lang w:eastAsia="id-ID"/>
        </w:rPr>
        <mc:AlternateContent>
          <mc:Choice Requires="wps">
            <w:drawing>
              <wp:inline distT="0" distB="0" distL="0" distR="0">
                <wp:extent cx="3714750" cy="400050"/>
                <wp:effectExtent l="0" t="0" r="19050" b="19050"/>
                <wp:docPr id="11" name="Text Box 11"/>
                <wp:cNvGraphicFramePr/>
                <a:graphic xmlns:a="http://schemas.openxmlformats.org/drawingml/2006/main">
                  <a:graphicData uri="http://schemas.microsoft.com/office/word/2010/wordprocessingShape">
                    <wps:wsp>
                      <wps:cNvSpPr txBox="1"/>
                      <wps:spPr>
                        <a:xfrm>
                          <a:off x="0" y="0"/>
                          <a:ext cx="37147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1" o:spid="_x0000_s1035" type="#_x0000_t202" style="width:292.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" fillcolor="white [3201]" strokeweight=".5pt">
                <v:textbox>
                  <w:txbxContent>
                    <w:p w:rsidR="00F06D48" w:rsidRPr="00256E6C" w:rsidRDefault="00F06D48">
                      <w:pPr>
                        <w:rPr>
                          <w:rFonts w:ascii="Courier New" w:hAnsi="Courier New" w:cs="Courier New"/>
                          <w:sz w:val="20"/>
                          <w:szCs w:val="20"/>
                        </w:rPr>
                      </w:pPr>
                      <w:r w:rsidRPr="00256E6C">
                        <w:rPr>
                          <w:rFonts w:ascii="Courier New" w:hAnsi="Courier New" w:cs="Courier New"/>
                          <w:sz w:val="20"/>
                          <w:szCs w:val="20"/>
                        </w:rPr>
                        <w:t>duarouter –n map.net.xml –t trip.trips.xml –o route.rou.xml --ignore-errors --repair</w:t>
                      </w:r>
                    </w:p>
                  </w:txbxContent>
                </v:textbox>
                <w10:anchorlock/>
              </v:shape>
            </w:pict>
          </mc:Fallback>
        </mc:AlternateContent>
      </w:r>
    </w:p>
    <w:p w:rsidR="00256E6C" w:rsidRDefault="00256E6C" w:rsidP="00256E6C">
      <w:pPr>
        <w:pStyle w:val="Caption"/>
      </w:pPr>
      <w:bookmarkStart w:id="147" w:name="_Ref483352001"/>
      <w:bookmarkStart w:id="148" w:name="_Toc485448606"/>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4</w:t>
      </w:r>
      <w:r w:rsidR="002F61C9">
        <w:rPr>
          <w:noProof/>
        </w:rPr>
        <w:fldChar w:fldCharType="end"/>
      </w:r>
      <w:bookmarkEnd w:id="147"/>
      <w:r>
        <w:t xml:space="preserve"> </w:t>
      </w:r>
      <w:r w:rsidRPr="00256E6C">
        <w:rPr>
          <w:b w:val="0"/>
        </w:rPr>
        <w:t>Perintah duarouter</w:t>
      </w:r>
      <w:bookmarkEnd w:id="148"/>
    </w:p>
    <w:p w:rsidR="00256E6C" w:rsidRDefault="00256E6C" w:rsidP="00256E6C">
      <w:pPr>
        <w:jc w:val="both"/>
      </w:pPr>
    </w:p>
    <w:p w:rsidR="00F831B0" w:rsidRDefault="008C3E54" w:rsidP="00847B9C">
      <w:pPr>
        <w:ind w:firstLine="720"/>
        <w:jc w:val="both"/>
      </w:pPr>
      <w:r>
        <w:t xml:space="preserve">Untuk menjadikan peta dan pergerakan </w:t>
      </w:r>
      <w:r w:rsidRPr="00986AC8">
        <w:rPr>
          <w:i/>
        </w:rPr>
        <w:t>node</w:t>
      </w:r>
      <w:r>
        <w:t xml:space="preserve"> yang telah di</w:t>
      </w:r>
      <w:r w:rsidRPr="00986AC8">
        <w:rPr>
          <w:i/>
        </w:rPr>
        <w:t>generate</w:t>
      </w:r>
      <w:r>
        <w:t xml:space="preserve"> menjadi sebuah skenario dalam bentuk </w:t>
      </w:r>
      <w:r w:rsidRPr="00986AC8">
        <w:rPr>
          <w:i/>
        </w:rPr>
        <w:t>file</w:t>
      </w:r>
      <w:r>
        <w:t xml:space="preserve"> berekstensi .xml, dibutuhkan sebuah </w:t>
      </w:r>
      <w:r w:rsidRPr="00986AC8">
        <w:rPr>
          <w:i/>
        </w:rPr>
        <w:t>file</w:t>
      </w:r>
      <w:r>
        <w:t xml:space="preserve"> skrip dengan ekstensi .sumocfg guna menggabungkan </w:t>
      </w:r>
      <w:r w:rsidRPr="00986AC8">
        <w:rPr>
          <w:i/>
        </w:rPr>
        <w:t>file</w:t>
      </w:r>
      <w:r>
        <w:t xml:space="preserve"> peta dan rute pergerakan </w:t>
      </w:r>
      <w:r w:rsidRPr="00986AC8">
        <w:rPr>
          <w:i/>
        </w:rPr>
        <w:t>node</w:t>
      </w:r>
      <w:r>
        <w:t xml:space="preserve">. Isi dari </w:t>
      </w:r>
      <w:r w:rsidRPr="00986AC8">
        <w:rPr>
          <w:i/>
        </w:rPr>
        <w:t>file</w:t>
      </w:r>
      <w:r>
        <w:t xml:space="preserve"> skrip te</w:t>
      </w:r>
      <w:r w:rsidR="003A2C5C">
        <w:t xml:space="preserve">rsebut dapat dilihat pada </w:t>
      </w:r>
      <w:r w:rsidR="003A2C5C">
        <w:fldChar w:fldCharType="begin"/>
      </w:r>
      <w:r w:rsidR="003A2C5C">
        <w:instrText xml:space="preserve"> REF _Ref483352811 \h </w:instrText>
      </w:r>
      <w:r w:rsidR="003A2C5C">
        <w:fldChar w:fldCharType="separate"/>
      </w:r>
      <w:r w:rsidR="0065244E">
        <w:t xml:space="preserve">Gambar </w:t>
      </w:r>
      <w:r w:rsidR="0065244E">
        <w:rPr>
          <w:noProof/>
        </w:rPr>
        <w:t>4</w:t>
      </w:r>
      <w:r w:rsidR="0065244E">
        <w:t>.</w:t>
      </w:r>
      <w:r w:rsidR="0065244E">
        <w:rPr>
          <w:noProof/>
        </w:rPr>
        <w:t>5</w:t>
      </w:r>
      <w:r w:rsidR="003A2C5C">
        <w:fldChar w:fldCharType="end"/>
      </w:r>
      <w:r w:rsidR="00EE3709">
        <w:t>.</w:t>
      </w:r>
    </w:p>
    <w:p w:rsidR="00992ECE" w:rsidRDefault="00992ECE" w:rsidP="00992ECE">
      <w:pPr>
        <w:jc w:val="both"/>
      </w:pPr>
    </w:p>
    <w:p w:rsidR="001D2F3F" w:rsidRDefault="00992ECE" w:rsidP="001D2F3F">
      <w:pPr>
        <w:keepNext/>
        <w:jc w:val="both"/>
      </w:pPr>
      <w:r>
        <w:rPr>
          <w:noProof/>
          <w:lang w:eastAsia="id-ID"/>
        </w:rPr>
        <mc:AlternateContent>
          <mc:Choice Requires="wps">
            <w:drawing>
              <wp:inline distT="0" distB="0" distL="0" distR="0">
                <wp:extent cx="3714750" cy="2247900"/>
                <wp:effectExtent l="0" t="0" r="19050" b="19050"/>
                <wp:docPr id="23" name="Text Box 23"/>
                <wp:cNvGraphicFramePr/>
                <a:graphic xmlns:a="http://schemas.openxmlformats.org/drawingml/2006/main">
                  <a:graphicData uri="http://schemas.microsoft.com/office/word/2010/wordprocessingShape">
                    <wps:wsp>
                      <wps:cNvSpPr txBox="1"/>
                      <wps:spPr>
                        <a:xfrm>
                          <a:off x="0" y="0"/>
                          <a:ext cx="3714750" cy="2247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6" type="#_x0000_t202" style="width:292.5pt;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" fillcolor="white [3201]" strokeweight=".5pt">
                <v:textbox>
                  <w:txbxContent>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&lt;?xml version="1.0" encoding="UTF-8"?&gt;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&lt;configuration xmlns:xsi="http://www.w3.org/2001/XMLSchema-instance" xsi:noNamespaceSchemaLocation="http://sumo.dlr.de/xsd/sumoConfiguration.xsd"&gt;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&lt;net-file value="map.net.xml"/&gt;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&lt;route-files value="routes.rou.xml"/&gt;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&lt;/input&gt;</w:t>
                      </w:r>
                    </w:p>
                    <w:p w:rsidR="00F06D48" w:rsidRPr="001D2F3F" w:rsidRDefault="00F06D48" w:rsidP="001D2F3F">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&lt;begin value="0"/&gt;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&lt;end value="200"/&gt;</w:t>
                      </w:r>
                    </w:p>
                    <w:p w:rsidR="00F06D48" w:rsidRPr="001D2F3F" w:rsidRDefault="00F06D48">
                      <w:pPr>
                        <w:rPr>
                          <w:rFonts w:ascii="Courier New" w:hAnsi="Courier New" w:cs="Courier New"/>
                          <w:color w:val="24292E"/>
                          <w:sz w:val="20"/>
                          <w:szCs w:val="20"/>
                          <w:shd w:val="clear" w:color="auto" w:fill="FFFFFF"/>
                        </w:rPr>
                      </w:pPr>
                      <w:r w:rsidRPr="001D2F3F">
                        <w:rPr>
                          <w:rFonts w:ascii="Courier New" w:hAnsi="Courier New" w:cs="Courier New"/>
                          <w:color w:val="24292E"/>
                          <w:sz w:val="20"/>
                          <w:szCs w:val="20"/>
                          <w:shd w:val="clear" w:color="auto" w:fill="FFFFFF"/>
                        </w:rPr>
                        <w:t xml:space="preserve">   &lt;/time&gt;</w:t>
                      </w:r>
                    </w:p>
                    <w:p w:rsidR="00F06D48" w:rsidRPr="001D2F3F" w:rsidRDefault="00F06D48">
                      <w:pPr>
                        <w:rPr>
                          <w:rFonts w:ascii="Courier New" w:hAnsi="Courier New" w:cs="Courier New"/>
                          <w:sz w:val="20"/>
                          <w:szCs w:val="20"/>
                        </w:rPr>
                      </w:pPr>
                      <w:r w:rsidRPr="001D2F3F">
                        <w:rPr>
                          <w:rFonts w:ascii="Courier New" w:hAnsi="Courier New" w:cs="Courier New"/>
                          <w:color w:val="24292E"/>
                          <w:sz w:val="20"/>
                          <w:szCs w:val="20"/>
                          <w:shd w:val="clear" w:color="auto" w:fill="FFFFFF"/>
                        </w:rPr>
                        <w:t>&lt;/configuration&gt;</w:t>
                      </w:r>
                    </w:p>
                  </w:txbxContent>
                </v:textbox>
                <w10:anchorlock/>
              </v:shape>
            </w:pict>
          </mc:Fallback>
        </mc:AlternateContent>
      </w:r>
    </w:p>
    <w:p w:rsidR="00992ECE" w:rsidRDefault="001D2F3F" w:rsidP="001D2F3F">
      <w:pPr>
        <w:pStyle w:val="Caption"/>
      </w:pPr>
      <w:bookmarkStart w:id="149" w:name="_Ref483352811"/>
      <w:bookmarkStart w:id="150" w:name="_Toc485448607"/>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5</w:t>
      </w:r>
      <w:r w:rsidR="002F61C9">
        <w:rPr>
          <w:noProof/>
        </w:rPr>
        <w:fldChar w:fldCharType="end"/>
      </w:r>
      <w:bookmarkEnd w:id="149"/>
      <w:r>
        <w:t xml:space="preserve"> </w:t>
      </w:r>
      <w:r w:rsidR="00277B74">
        <w:rPr>
          <w:b w:val="0"/>
        </w:rPr>
        <w:t>File S</w:t>
      </w:r>
      <w:r w:rsidRPr="001D2F3F">
        <w:rPr>
          <w:b w:val="0"/>
        </w:rPr>
        <w:t>krip sumocfg</w:t>
      </w:r>
      <w:bookmarkEnd w:id="150"/>
    </w:p>
    <w:p w:rsidR="00992ECE" w:rsidRDefault="00992ECE" w:rsidP="00992ECE">
      <w:pPr>
        <w:jc w:val="both"/>
      </w:pPr>
    </w:p>
    <w:p w:rsidR="00372F5E" w:rsidRDefault="00372F5E" w:rsidP="00847B9C">
      <w:pPr>
        <w:ind w:firstLine="720"/>
        <w:jc w:val="both"/>
      </w:pPr>
      <w:r w:rsidRPr="00986AC8">
        <w:rPr>
          <w:i/>
        </w:rPr>
        <w:t>File</w:t>
      </w:r>
      <w:r>
        <w:t xml:space="preserve"> .sumocfg disimpan dalam direktori yang sama dengan </w:t>
      </w:r>
      <w:r w:rsidRPr="00986AC8">
        <w:rPr>
          <w:i/>
        </w:rPr>
        <w:t>file</w:t>
      </w:r>
      <w:r>
        <w:t xml:space="preserve"> peta dan </w:t>
      </w:r>
      <w:r w:rsidRPr="00986AC8">
        <w:rPr>
          <w:i/>
        </w:rPr>
        <w:t>file</w:t>
      </w:r>
      <w:r>
        <w:t xml:space="preserve"> rute pergerakan </w:t>
      </w:r>
      <w:r w:rsidRPr="00986AC8">
        <w:rPr>
          <w:i/>
        </w:rPr>
        <w:t>node</w:t>
      </w:r>
      <w:r>
        <w:t xml:space="preserve">. Untuk percobaan sebelum dikonversi, </w:t>
      </w:r>
      <w:r w:rsidRPr="00986AC8">
        <w:rPr>
          <w:i/>
        </w:rPr>
        <w:t>file</w:t>
      </w:r>
      <w:r>
        <w:t xml:space="preserve"> .sumocfg dapat dibuka dengan menggunakan </w:t>
      </w:r>
      <w:r w:rsidRPr="00986AC8">
        <w:rPr>
          <w:i/>
        </w:rPr>
        <w:t xml:space="preserve">tools </w:t>
      </w:r>
      <w:r w:rsidRPr="004127B6">
        <w:t>sumo-gui</w:t>
      </w:r>
      <w:r>
        <w:t xml:space="preserve">. Cuplikan pergerakan </w:t>
      </w:r>
      <w:r w:rsidR="003A2C5C">
        <w:t xml:space="preserve">kendaraan dapat dilihat pada </w:t>
      </w:r>
      <w:r w:rsidR="003A2C5C">
        <w:fldChar w:fldCharType="begin"/>
      </w:r>
      <w:r w:rsidR="003A2C5C">
        <w:instrText xml:space="preserve"> REF _Ref483353199 \h </w:instrText>
      </w:r>
      <w:r w:rsidR="003A2C5C">
        <w:fldChar w:fldCharType="separate"/>
      </w:r>
      <w:r w:rsidR="0065244E">
        <w:t xml:space="preserve">Gambar </w:t>
      </w:r>
      <w:r w:rsidR="0065244E">
        <w:rPr>
          <w:noProof/>
        </w:rPr>
        <w:t>4</w:t>
      </w:r>
      <w:r w:rsidR="0065244E">
        <w:t>.</w:t>
      </w:r>
      <w:r w:rsidR="0065244E">
        <w:rPr>
          <w:noProof/>
        </w:rPr>
        <w:t>6</w:t>
      </w:r>
      <w:r w:rsidR="003A2C5C">
        <w:fldChar w:fldCharType="end"/>
      </w:r>
      <w:r w:rsidR="00254EE5">
        <w:t>.</w:t>
      </w:r>
    </w:p>
    <w:p w:rsidR="00EA7C6C" w:rsidRDefault="00EA7C6C" w:rsidP="00EA7C6C">
      <w:pPr>
        <w:jc w:val="both"/>
      </w:pPr>
    </w:p>
    <w:p w:rsidR="009D490F" w:rsidRDefault="00EA7C6C" w:rsidP="009D490F">
      <w:pPr>
        <w:keepNext/>
        <w:jc w:val="both"/>
      </w:pPr>
      <w:r>
        <w:rPr>
          <w:noProof/>
          <w:lang w:eastAsia="id-ID"/>
        </w:rPr>
        <w:lastRenderedPageBreak/>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1118870</wp:posOffset>
                </wp:positionV>
                <wp:extent cx="1643380" cy="1314450"/>
                <wp:effectExtent l="0" t="0" r="13970" b="19050"/>
                <wp:wrapNone/>
                <wp:docPr id="26" name="Text Box 26"/>
                <wp:cNvGraphicFramePr/>
                <a:graphic xmlns:a="http://schemas.openxmlformats.org/drawingml/2006/main">
                  <a:graphicData uri="http://schemas.microsoft.com/office/word/2010/wordprocessingShape">
                    <wps:wsp>
                      <wps:cNvSpPr txBox="1"/>
                      <wps:spPr>
                        <a:xfrm>
                          <a:off x="0" y="0"/>
                          <a:ext cx="1643380" cy="1314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7" type="#_x0000_t202" style="position:absolute;left:0;text-align:left;margin-left:78.2pt;margin-top:88.1pt;width:129.4pt;height:103.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Zoom in</w:t>
                      </w:r>
                    </w:p>
                    <w:p w:rsidR="00F06D48" w:rsidRDefault="00F06D48">
                      <w:r>
                        <w:rPr>
                          <w:noProof/>
                          <w:lang w:eastAsia="id-ID"/>
                        </w:rPr>
                        <w:drawing>
                          <wp:inline distT="0" distB="0" distL="0" distR="0">
                            <wp:extent cx="1447800" cy="10191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mocfg.png"/>
                                    <pic:cNvPicPr/>
                                  </pic:nvPicPr>
                                  <pic:blipFill>
                                    <a:blip r:embed="rId44">
                                      <a:extLst>
                                        <a:ext uri="{28A0092B-C50C-407E-A947-70E740481C1C}">
                                          <a14:useLocalDpi xmlns:a14="http://schemas.microsoft.com/office/drawing/2010/main" val="0"/>
                                        </a:ext>
                                      </a:extLst>
                                    </a:blip>
                                    <a:stretch>
                                      <a:fillRect/>
                                    </a:stretch>
                                  </pic:blipFill>
                                  <pic:spPr>
                                    <a:xfrm>
                                      <a:off x="0" y="0"/>
                                      <a:ext cx="1447800" cy="1019175"/>
                                    </a:xfrm>
                                    <a:prstGeom prst="rect">
                                      <a:avLst/>
                                    </a:prstGeom>
                                  </pic:spPr>
                                </pic:pic>
                              </a:graphicData>
                            </a:graphic>
                          </wp:inline>
                        </w:drawing>
                      </w:r>
                    </w:p>
                  </w:txbxContent>
                </v:textbox>
                <w10:wrap anchorx="margin"/>
              </v:shape>
            </w:pict>
          </mc:Fallback>
        </mc:AlternateContent>
      </w:r>
      <w:r>
        <w:rPr>
          <w:noProof/>
          <w:lang w:eastAsia="id-ID"/>
        </w:rPr>
        <w:drawing>
          <wp:inline distT="0" distB="0" distL="0" distR="0">
            <wp:extent cx="3708400" cy="24720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umocfgzoomout.png"/>
                    <pic:cNvPicPr/>
                  </pic:nvPicPr>
                  <pic:blipFill>
                    <a:blip r:embed="rId45">
                      <a:extLst>
                        <a:ext uri="{28A0092B-C50C-407E-A947-70E740481C1C}">
                          <a14:useLocalDpi xmlns:a14="http://schemas.microsoft.com/office/drawing/2010/main" val="0"/>
                        </a:ext>
                      </a:extLst>
                    </a:blip>
                    <a:stretch>
                      <a:fillRect/>
                    </a:stretch>
                  </pic:blipFill>
                  <pic:spPr>
                    <a:xfrm>
                      <a:off x="0" y="0"/>
                      <a:ext cx="3708400" cy="2472055"/>
                    </a:xfrm>
                    <a:prstGeom prst="rect">
                      <a:avLst/>
                    </a:prstGeom>
                  </pic:spPr>
                </pic:pic>
              </a:graphicData>
            </a:graphic>
          </wp:inline>
        </w:drawing>
      </w:r>
    </w:p>
    <w:p w:rsidR="00EA7C6C" w:rsidRDefault="009D490F" w:rsidP="00254EE5">
      <w:pPr>
        <w:pStyle w:val="Caption"/>
      </w:pPr>
      <w:bookmarkStart w:id="151" w:name="_Ref483353199"/>
      <w:bookmarkStart w:id="152" w:name="_Toc485448608"/>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6</w:t>
      </w:r>
      <w:r w:rsidR="002F61C9">
        <w:rPr>
          <w:noProof/>
        </w:rPr>
        <w:fldChar w:fldCharType="end"/>
      </w:r>
      <w:bookmarkEnd w:id="151"/>
      <w:r w:rsidR="00254EE5">
        <w:t xml:space="preserve"> </w:t>
      </w:r>
      <w:r w:rsidR="00277B74">
        <w:rPr>
          <w:b w:val="0"/>
        </w:rPr>
        <w:t>Simulasi Pergerakan K</w:t>
      </w:r>
      <w:r w:rsidR="004637B8">
        <w:rPr>
          <w:b w:val="0"/>
        </w:rPr>
        <w:t>endaraan</w:t>
      </w:r>
      <w:bookmarkEnd w:id="152"/>
    </w:p>
    <w:p w:rsidR="00EA7C6C" w:rsidRDefault="00EA7C6C" w:rsidP="00EA7C6C">
      <w:pPr>
        <w:jc w:val="both"/>
      </w:pPr>
    </w:p>
    <w:p w:rsidR="007C45A0" w:rsidRDefault="007C45A0" w:rsidP="00847B9C">
      <w:pPr>
        <w:ind w:firstLine="720"/>
        <w:jc w:val="both"/>
      </w:pPr>
      <w:r>
        <w:t xml:space="preserve">Kemudian buat </w:t>
      </w:r>
      <w:r w:rsidRPr="00986AC8">
        <w:rPr>
          <w:i/>
        </w:rPr>
        <w:t>file</w:t>
      </w:r>
      <w:r>
        <w:t xml:space="preserve"> skenario dalam bentuk </w:t>
      </w:r>
      <w:r w:rsidRPr="00986AC8">
        <w:rPr>
          <w:i/>
        </w:rPr>
        <w:t>file</w:t>
      </w:r>
      <w:r>
        <w:t xml:space="preserve"> .xml dari sebuah </w:t>
      </w:r>
      <w:r w:rsidRPr="00986AC8">
        <w:rPr>
          <w:i/>
        </w:rPr>
        <w:t>file</w:t>
      </w:r>
      <w:r>
        <w:t xml:space="preserve"> skrip berekstensi .sumocfg menggunakan </w:t>
      </w:r>
      <w:r w:rsidRPr="00986AC8">
        <w:rPr>
          <w:i/>
        </w:rPr>
        <w:t>tools</w:t>
      </w:r>
      <w:r w:rsidR="004127B6">
        <w:t xml:space="preserve"> SUMO</w:t>
      </w:r>
      <w:r>
        <w:t xml:space="preserve">. Perintah untuk menggunakan </w:t>
      </w:r>
      <w:r w:rsidRPr="00986AC8">
        <w:rPr>
          <w:i/>
        </w:rPr>
        <w:t xml:space="preserve">tools </w:t>
      </w:r>
      <w:r w:rsidR="004127B6">
        <w:t xml:space="preserve">SUMO </w:t>
      </w:r>
      <w:r w:rsidR="003A2C5C">
        <w:t xml:space="preserve">dapat dilihat pada </w:t>
      </w:r>
      <w:r w:rsidR="003A2C5C">
        <w:fldChar w:fldCharType="begin"/>
      </w:r>
      <w:r w:rsidR="003A2C5C">
        <w:instrText xml:space="preserve"> REF _Ref483353697 \h </w:instrText>
      </w:r>
      <w:r w:rsidR="003A2C5C">
        <w:fldChar w:fldCharType="separate"/>
      </w:r>
      <w:r w:rsidR="0065244E">
        <w:t xml:space="preserve">Gambar </w:t>
      </w:r>
      <w:r w:rsidR="0065244E">
        <w:rPr>
          <w:noProof/>
        </w:rPr>
        <w:t>4</w:t>
      </w:r>
      <w:r w:rsidR="0065244E">
        <w:t>.</w:t>
      </w:r>
      <w:r w:rsidR="0065244E">
        <w:rPr>
          <w:noProof/>
        </w:rPr>
        <w:t>7</w:t>
      </w:r>
      <w:r w:rsidR="003A2C5C">
        <w:fldChar w:fldCharType="end"/>
      </w:r>
      <w:r w:rsidR="00EA56BB">
        <w:t>.</w:t>
      </w:r>
    </w:p>
    <w:p w:rsidR="00A00F56" w:rsidRDefault="00A00F56" w:rsidP="00847B9C">
      <w:pPr>
        <w:ind w:firstLine="720"/>
        <w:jc w:val="both"/>
      </w:pPr>
    </w:p>
    <w:p w:rsidR="00A00F56" w:rsidRDefault="00A00F56" w:rsidP="00A00F56">
      <w:pPr>
        <w:keepNext/>
        <w:jc w:val="both"/>
      </w:pPr>
      <w:r>
        <w:rPr>
          <w:noProof/>
          <w:lang w:eastAsia="id-ID"/>
        </w:rPr>
        <mc:AlternateContent>
          <mc:Choice Requires="wps">
            <w:drawing>
              <wp:inline distT="0" distB="0" distL="0" distR="0">
                <wp:extent cx="3691255" cy="400050"/>
                <wp:effectExtent l="0" t="0" r="23495" b="19050"/>
                <wp:docPr id="28" name="Text Box 28"/>
                <wp:cNvGraphicFramePr/>
                <a:graphic xmlns:a="http://schemas.openxmlformats.org/drawingml/2006/main">
                  <a:graphicData uri="http://schemas.microsoft.com/office/word/2010/wordprocessingShape">
                    <wps:wsp>
                      <wps:cNvSpPr txBox="1"/>
                      <wps:spPr>
                        <a:xfrm>
                          <a:off x="0" y="0"/>
                          <a:ext cx="369125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38" type="#_x0000_t202" style="width:290.6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" fillcolor="white [3201]" strokeweight=".5pt">
                <v:textbox>
                  <w:txbxContent>
                    <w:p w:rsidR="00F06D48" w:rsidRPr="00A00F56" w:rsidRDefault="00F06D48">
                      <w:pPr>
                        <w:rPr>
                          <w:rFonts w:ascii="Courier New" w:hAnsi="Courier New" w:cs="Courier New"/>
                          <w:sz w:val="20"/>
                          <w:szCs w:val="20"/>
                        </w:rPr>
                      </w:pPr>
                      <w:r w:rsidRPr="00A00F56">
                        <w:rPr>
                          <w:rFonts w:ascii="Courier New" w:hAnsi="Courier New" w:cs="Courier New"/>
                          <w:sz w:val="20"/>
                          <w:szCs w:val="20"/>
                        </w:rPr>
                        <w:t>sumo –c scenario.sumocfg --fcd-output scenario.xml</w:t>
                      </w:r>
                    </w:p>
                  </w:txbxContent>
                </v:textbox>
                <w10:anchorlock/>
              </v:shape>
            </w:pict>
          </mc:Fallback>
        </mc:AlternateContent>
      </w:r>
    </w:p>
    <w:p w:rsidR="00A00F56" w:rsidRDefault="00A00F56" w:rsidP="00A00F56">
      <w:pPr>
        <w:pStyle w:val="Caption"/>
      </w:pPr>
      <w:bookmarkStart w:id="153" w:name="_Ref483353697"/>
      <w:bookmarkStart w:id="154" w:name="_Toc485448609"/>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7</w:t>
      </w:r>
      <w:r w:rsidR="002F61C9">
        <w:rPr>
          <w:noProof/>
        </w:rPr>
        <w:fldChar w:fldCharType="end"/>
      </w:r>
      <w:bookmarkEnd w:id="153"/>
      <w:r>
        <w:t xml:space="preserve"> </w:t>
      </w:r>
      <w:r w:rsidRPr="00A00F56">
        <w:rPr>
          <w:b w:val="0"/>
        </w:rPr>
        <w:t xml:space="preserve">Perintah </w:t>
      </w:r>
      <w:r w:rsidR="00EA3010">
        <w:rPr>
          <w:b w:val="0"/>
        </w:rPr>
        <w:t>SUMO</w:t>
      </w:r>
      <w:bookmarkEnd w:id="154"/>
    </w:p>
    <w:p w:rsidR="00A00F56" w:rsidRDefault="00A00F56" w:rsidP="00A00F56">
      <w:pPr>
        <w:jc w:val="both"/>
      </w:pPr>
    </w:p>
    <w:p w:rsidR="003E7F7F" w:rsidRDefault="003E7F7F" w:rsidP="00847B9C">
      <w:pPr>
        <w:ind w:firstLine="720"/>
        <w:jc w:val="both"/>
      </w:pPr>
      <w:r w:rsidRPr="00986AC8">
        <w:rPr>
          <w:i/>
        </w:rPr>
        <w:t>File</w:t>
      </w:r>
      <w:r>
        <w:t xml:space="preserve"> skenario berekstensi .xml selanjutnya dikonversi ke dalam bentuk </w:t>
      </w:r>
      <w:r w:rsidRPr="00986AC8">
        <w:rPr>
          <w:i/>
        </w:rPr>
        <w:t>file</w:t>
      </w:r>
      <w:r>
        <w:t xml:space="preserve"> berekstensi .tcl agar dapat disimulasikan menggunakan NS-2. </w:t>
      </w:r>
      <w:r w:rsidRPr="00986AC8">
        <w:rPr>
          <w:i/>
        </w:rPr>
        <w:t>Tools</w:t>
      </w:r>
      <w:r>
        <w:t xml:space="preserve"> yang digunakan untuk melakukan konversi ini adalah </w:t>
      </w:r>
      <w:r w:rsidRPr="00986AC8">
        <w:rPr>
          <w:i/>
        </w:rPr>
        <w:t>traceExporter</w:t>
      </w:r>
      <w:r>
        <w:t xml:space="preserve">. Perintah untuk menggunakan </w:t>
      </w:r>
      <w:r w:rsidRPr="00986AC8">
        <w:rPr>
          <w:i/>
        </w:rPr>
        <w:t>traceExporter</w:t>
      </w:r>
      <w:r w:rsidR="003A2C5C">
        <w:t xml:space="preserve"> dapat dilihat pada </w:t>
      </w:r>
      <w:r w:rsidR="003A2C5C">
        <w:fldChar w:fldCharType="begin"/>
      </w:r>
      <w:r w:rsidR="003A2C5C">
        <w:instrText xml:space="preserve"> REF _Ref483353715 \h </w:instrText>
      </w:r>
      <w:r w:rsidR="003A2C5C">
        <w:fldChar w:fldCharType="separate"/>
      </w:r>
      <w:r w:rsidR="0065244E">
        <w:t xml:space="preserve">Gambar </w:t>
      </w:r>
      <w:r w:rsidR="0065244E">
        <w:rPr>
          <w:noProof/>
        </w:rPr>
        <w:t>4</w:t>
      </w:r>
      <w:r w:rsidR="0065244E">
        <w:t>.</w:t>
      </w:r>
      <w:r w:rsidR="0065244E">
        <w:rPr>
          <w:noProof/>
        </w:rPr>
        <w:t>8</w:t>
      </w:r>
      <w:r w:rsidR="003A2C5C">
        <w:fldChar w:fldCharType="end"/>
      </w:r>
      <w:r w:rsidR="00EA56BB">
        <w:t>.</w:t>
      </w:r>
    </w:p>
    <w:p w:rsidR="00B17534" w:rsidRDefault="00B17534" w:rsidP="00B17534">
      <w:pPr>
        <w:jc w:val="both"/>
      </w:pPr>
    </w:p>
    <w:p w:rsidR="00B17534" w:rsidRDefault="00B17534" w:rsidP="00B17534">
      <w:pPr>
        <w:keepNext/>
        <w:jc w:val="both"/>
      </w:pPr>
      <w:r>
        <w:rPr>
          <w:noProof/>
          <w:lang w:eastAsia="id-ID"/>
        </w:rPr>
        <w:lastRenderedPageBreak/>
        <mc:AlternateContent>
          <mc:Choice Requires="wps">
            <w:drawing>
              <wp:inline distT="0" distB="0" distL="0" distR="0">
                <wp:extent cx="3672205" cy="514350"/>
                <wp:effectExtent l="0" t="0" r="23495" b="19050"/>
                <wp:docPr id="29" name="Text Box 29"/>
                <wp:cNvGraphicFramePr/>
                <a:graphic xmlns:a="http://schemas.openxmlformats.org/drawingml/2006/main">
                  <a:graphicData uri="http://schemas.microsoft.com/office/word/2010/wordprocessingShape">
                    <wps:wsp>
                      <wps:cNvSpPr txBox="1"/>
                      <wps:spPr>
                        <a:xfrm>
                          <a:off x="0" y="0"/>
                          <a:ext cx="367220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9" o:spid="_x0000_s1039" type="#_x0000_t202" style="width:289.1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" fillcolor="white [3201]" strokeweight=".5pt">
                <v:textbox>
                  <w:txbxContent>
                    <w:p w:rsidR="00F06D48" w:rsidRPr="00B17534" w:rsidRDefault="00F06D48">
                      <w:pPr>
                        <w:rPr>
                          <w:rFonts w:ascii="Courier New" w:hAnsi="Courier New" w:cs="Courier New"/>
                          <w:sz w:val="20"/>
                          <w:szCs w:val="20"/>
                        </w:rPr>
                      </w:pPr>
                      <w:r w:rsidRPr="00B17534">
                        <w:rPr>
                          <w:rFonts w:ascii="Courier New" w:hAnsi="Courier New" w:cs="Courier New"/>
                          <w:sz w:val="20"/>
                          <w:szCs w:val="20"/>
                        </w:rPr>
                        <w:t>python sumo-0.27.1/tools/traceExporter.py --fcd-input=scenario.xml --ns2-mobility-output=scenario.tcl</w:t>
                      </w:r>
                    </w:p>
                  </w:txbxContent>
                </v:textbox>
                <w10:anchorlock/>
              </v:shape>
            </w:pict>
          </mc:Fallback>
        </mc:AlternateContent>
      </w:r>
    </w:p>
    <w:p w:rsidR="00B17534" w:rsidRPr="002F22F2" w:rsidRDefault="00B17534" w:rsidP="00B17534">
      <w:pPr>
        <w:pStyle w:val="Caption"/>
      </w:pPr>
      <w:bookmarkStart w:id="155" w:name="_Ref483353715"/>
      <w:bookmarkStart w:id="156" w:name="_Toc485448610"/>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8</w:t>
      </w:r>
      <w:r w:rsidR="002F61C9">
        <w:rPr>
          <w:noProof/>
        </w:rPr>
        <w:fldChar w:fldCharType="end"/>
      </w:r>
      <w:bookmarkEnd w:id="155"/>
      <w:r>
        <w:t xml:space="preserve"> </w:t>
      </w:r>
      <w:r w:rsidRPr="00B17534">
        <w:rPr>
          <w:b w:val="0"/>
        </w:rPr>
        <w:t>Perintah traceExporter</w:t>
      </w:r>
      <w:bookmarkEnd w:id="156"/>
    </w:p>
    <w:p w:rsidR="00847B9C" w:rsidRPr="00847B9C" w:rsidRDefault="00847B9C" w:rsidP="00847B9C"/>
    <w:p w:rsidR="007D06E1" w:rsidRDefault="00E44B1D" w:rsidP="001620D9">
      <w:pPr>
        <w:pStyle w:val="Heading3"/>
        <w:numPr>
          <w:ilvl w:val="2"/>
          <w:numId w:val="23"/>
        </w:numPr>
        <w:ind w:left="567" w:hanging="567"/>
        <w:jc w:val="both"/>
        <w:rPr>
          <w:i/>
        </w:rPr>
      </w:pPr>
      <w:bookmarkStart w:id="157" w:name="_Toc485131188"/>
      <w:r>
        <w:t xml:space="preserve">Skenario </w:t>
      </w:r>
      <w:r w:rsidRPr="00E44B1D">
        <w:rPr>
          <w:i/>
        </w:rPr>
        <w:t>Real</w:t>
      </w:r>
      <w:bookmarkEnd w:id="157"/>
    </w:p>
    <w:p w:rsidR="007449AA" w:rsidRDefault="007449AA" w:rsidP="007449AA"/>
    <w:p w:rsidR="007449AA" w:rsidRDefault="007449AA" w:rsidP="00941B55">
      <w:pPr>
        <w:ind w:firstLine="576"/>
        <w:jc w:val="both"/>
      </w:pPr>
      <w:r>
        <w:t xml:space="preserve">Dalam mengimplementasikan skenario </w:t>
      </w:r>
      <w:r w:rsidRPr="00A77081">
        <w:rPr>
          <w:i/>
        </w:rPr>
        <w:t>real</w:t>
      </w:r>
      <w:r>
        <w:t>, langkah pertama adalah dengan menentukan area yang akan dijadikan area simulasi. Pada Tugas Akhir ini penulis mengambil area jalan sekitar Kertajaya Surabaya. Setelah menentukan area simulasi, ekspor data peta tersebut dari OpenStreetMap</w:t>
      </w:r>
      <w:r w:rsidR="00941B55">
        <w:t xml:space="preserve"> sepe</w:t>
      </w:r>
      <w:r w:rsidR="003A2C5C">
        <w:t xml:space="preserve">rti yang ditunjukkan pada </w:t>
      </w:r>
      <w:r w:rsidR="003A2C5C">
        <w:fldChar w:fldCharType="begin"/>
      </w:r>
      <w:r w:rsidR="003A2C5C">
        <w:instrText xml:space="preserve"> REF _Ref483353735 \h </w:instrText>
      </w:r>
      <w:r w:rsidR="003A2C5C">
        <w:fldChar w:fldCharType="separate"/>
      </w:r>
      <w:r w:rsidR="0065244E">
        <w:t xml:space="preserve">Gambar </w:t>
      </w:r>
      <w:r w:rsidR="0065244E">
        <w:rPr>
          <w:noProof/>
        </w:rPr>
        <w:t>4</w:t>
      </w:r>
      <w:r w:rsidR="0065244E">
        <w:t>.</w:t>
      </w:r>
      <w:r w:rsidR="0065244E">
        <w:rPr>
          <w:noProof/>
        </w:rPr>
        <w:t>9</w:t>
      </w:r>
      <w:r w:rsidR="003A2C5C">
        <w:fldChar w:fldCharType="end"/>
      </w:r>
      <w:r w:rsidR="00EA56BB">
        <w:t>.</w:t>
      </w:r>
    </w:p>
    <w:p w:rsidR="00EA56BB" w:rsidRDefault="00EA56BB" w:rsidP="00EA56BB">
      <w:pPr>
        <w:jc w:val="both"/>
      </w:pPr>
    </w:p>
    <w:p w:rsidR="00EA56BB" w:rsidRDefault="00EA56BB" w:rsidP="00EA56BB">
      <w:pPr>
        <w:keepNext/>
        <w:jc w:val="both"/>
      </w:pPr>
      <w:r>
        <w:rPr>
          <w:noProof/>
          <w:lang w:eastAsia="id-ID"/>
        </w:rPr>
        <w:drawing>
          <wp:inline distT="0" distB="0" distL="0" distR="0">
            <wp:extent cx="3708400" cy="16840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penstreetmap.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708400" cy="1684020"/>
                    </a:xfrm>
                    <a:prstGeom prst="rect">
                      <a:avLst/>
                    </a:prstGeom>
                  </pic:spPr>
                </pic:pic>
              </a:graphicData>
            </a:graphic>
          </wp:inline>
        </w:drawing>
      </w:r>
    </w:p>
    <w:p w:rsidR="00EA56BB" w:rsidRDefault="00EA56BB" w:rsidP="00EA56BB">
      <w:pPr>
        <w:pStyle w:val="Caption"/>
      </w:pPr>
      <w:bookmarkStart w:id="158" w:name="_Ref483353735"/>
      <w:bookmarkStart w:id="159" w:name="_Toc485448611"/>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9</w:t>
      </w:r>
      <w:r w:rsidR="002F61C9">
        <w:rPr>
          <w:noProof/>
        </w:rPr>
        <w:fldChar w:fldCharType="end"/>
      </w:r>
      <w:bookmarkEnd w:id="158"/>
      <w:r>
        <w:t xml:space="preserve"> </w:t>
      </w:r>
      <w:r w:rsidRPr="00EA56BB">
        <w:rPr>
          <w:b w:val="0"/>
        </w:rPr>
        <w:t>Ekspor peta dari OpenStreetMap</w:t>
      </w:r>
      <w:bookmarkEnd w:id="159"/>
    </w:p>
    <w:p w:rsidR="00EA56BB" w:rsidRDefault="00EA56BB" w:rsidP="00EA56BB">
      <w:pPr>
        <w:jc w:val="both"/>
      </w:pPr>
    </w:p>
    <w:p w:rsidR="00371C8A" w:rsidRDefault="00371C8A" w:rsidP="00941B55">
      <w:pPr>
        <w:ind w:firstLine="576"/>
        <w:jc w:val="both"/>
      </w:pPr>
      <w:r w:rsidRPr="00A77081">
        <w:rPr>
          <w:i/>
        </w:rPr>
        <w:t>File</w:t>
      </w:r>
      <w:r>
        <w:t xml:space="preserve"> hasil ekspor dari OpenStreetMap tersebut adalah </w:t>
      </w:r>
      <w:r w:rsidRPr="00A77081">
        <w:rPr>
          <w:i/>
        </w:rPr>
        <w:t>file</w:t>
      </w:r>
      <w:r>
        <w:t xml:space="preserve"> peta dengan ekstensi .osm. Kemudian konversi </w:t>
      </w:r>
      <w:r w:rsidRPr="00A77081">
        <w:rPr>
          <w:i/>
        </w:rPr>
        <w:t>file</w:t>
      </w:r>
      <w:r>
        <w:t xml:space="preserve"> .osm tersebut menjadi peta dalam bentuk </w:t>
      </w:r>
      <w:r w:rsidRPr="00A77081">
        <w:rPr>
          <w:i/>
        </w:rPr>
        <w:t>file</w:t>
      </w:r>
      <w:r>
        <w:t xml:space="preserve"> berekstensi .xml menggunakan </w:t>
      </w:r>
      <w:r w:rsidRPr="00A77081">
        <w:rPr>
          <w:i/>
        </w:rPr>
        <w:t>tools</w:t>
      </w:r>
      <w:r>
        <w:t xml:space="preserve"> netconvert. Perintah untuk menggunakan netconver</w:t>
      </w:r>
      <w:r w:rsidR="003A2C5C">
        <w:t xml:space="preserve">t dapat dilihat pada </w:t>
      </w:r>
      <w:r w:rsidR="003A2C5C">
        <w:fldChar w:fldCharType="begin"/>
      </w:r>
      <w:r w:rsidR="003A2C5C">
        <w:instrText xml:space="preserve"> REF _Ref483353880 \h </w:instrText>
      </w:r>
      <w:r w:rsidR="003A2C5C">
        <w:fldChar w:fldCharType="separate"/>
      </w:r>
      <w:r w:rsidR="0065244E">
        <w:t xml:space="preserve">Gambar </w:t>
      </w:r>
      <w:r w:rsidR="0065244E">
        <w:rPr>
          <w:noProof/>
        </w:rPr>
        <w:t>4</w:t>
      </w:r>
      <w:r w:rsidR="0065244E">
        <w:t>.</w:t>
      </w:r>
      <w:r w:rsidR="0065244E">
        <w:rPr>
          <w:noProof/>
        </w:rPr>
        <w:t>10</w:t>
      </w:r>
      <w:r w:rsidR="003A2C5C">
        <w:fldChar w:fldCharType="end"/>
      </w:r>
      <w:r w:rsidR="00B65C60">
        <w:t>.</w:t>
      </w:r>
    </w:p>
    <w:p w:rsidR="00FF239D" w:rsidRDefault="00FF239D" w:rsidP="00FF239D">
      <w:pPr>
        <w:jc w:val="both"/>
      </w:pPr>
    </w:p>
    <w:p w:rsidR="00FF239D" w:rsidRDefault="00FF239D" w:rsidP="00FF239D">
      <w:pPr>
        <w:jc w:val="both"/>
      </w:pPr>
      <w:r>
        <w:rPr>
          <w:noProof/>
          <w:lang w:eastAsia="id-ID"/>
        </w:rPr>
        <mc:AlternateContent>
          <mc:Choice Requires="wps">
            <w:drawing>
              <wp:anchor distT="0" distB="0" distL="114300" distR="114300" simplePos="0" relativeHeight="251702272" behindDoc="0" locked="0" layoutInCell="1" allowOverlap="1" wp14:anchorId="15F797D8" wp14:editId="5688ECB8">
                <wp:simplePos x="0" y="0"/>
                <wp:positionH relativeFrom="column">
                  <wp:posOffset>0</wp:posOffset>
                </wp:positionH>
                <wp:positionV relativeFrom="paragraph">
                  <wp:posOffset>478155</wp:posOffset>
                </wp:positionV>
                <wp:extent cx="3708400" cy="635"/>
                <wp:effectExtent l="0" t="0" r="0" b="0"/>
                <wp:wrapNone/>
                <wp:docPr id="450784" name="Text Box 450784"/>
                <wp:cNvGraphicFramePr/>
                <a:graphic xmlns:a="http://schemas.openxmlformats.org/drawingml/2006/main">
                  <a:graphicData uri="http://schemas.microsoft.com/office/word/2010/wordprocessingShape">
                    <wps:wsp>
                      <wps:cNvSpPr txBox="1"/>
                      <wps:spPr>
                        <a:xfrm>
                          <a:off x="0" y="0"/>
                          <a:ext cx="3708400" cy="635"/>
                        </a:xfrm>
                        <a:prstGeom prst="rect">
                          <a:avLst/>
                        </a:prstGeom>
                        <a:solidFill>
                          <a:prstClr val="white"/>
                        </a:solidFill>
                        <a:ln>
                          <a:noFill/>
                        </a:ln>
                        <a:effectLst/>
                      </wps:spPr>
                      <wps:txbx>
                        <w:txbxContent>
                          <w:p w:rsidR="00F06D48" w:rsidRPr="003C37DD" w:rsidRDefault="00F06D48" w:rsidP="00FF239D">
                            <w:pPr>
                              <w:pStyle w:val="Caption"/>
                              <w:rPr>
                                <w:noProof/>
                              </w:rPr>
                            </w:pPr>
                            <w:bookmarkStart w:id="160" w:name="_Ref483353880"/>
                            <w:bookmarkStart w:id="161" w:name="_Toc485448612"/>
                            <w:r>
                              <w:t xml:space="preserve">Gambar </w:t>
                            </w:r>
                            <w:r w:rsidR="002F61C9">
                              <w:fldChar w:fldCharType="begin"/>
                            </w:r>
                            <w:r w:rsidR="002F61C9">
                              <w:instrText xml:space="preserve"> STYLEREF 1 \s </w:instrText>
                            </w:r>
                            <w:r w:rsidR="002F61C9">
                              <w:fldChar w:fldCharType="separate"/>
                            </w:r>
                            <w:r>
                              <w:rPr>
                                <w:noProof/>
                              </w:rPr>
                              <w:t>4</w:t>
                            </w:r>
                            <w:r w:rsidR="002F61C9">
                              <w:rPr>
                                <w:noProof/>
                              </w:rPr>
                              <w:fldChar w:fldCharType="end"/>
                            </w:r>
                            <w:r>
                              <w:t>.</w:t>
                            </w:r>
                            <w:r w:rsidR="002F61C9">
                              <w:fldChar w:fldCharType="begin"/>
                            </w:r>
                            <w:r w:rsidR="002F61C9">
                              <w:instrText xml:space="preserve"> SEQ Gambar \* ARABIC \s 1 </w:instrText>
                            </w:r>
                            <w:r w:rsidR="002F61C9">
                              <w:fldChar w:fldCharType="separate"/>
                            </w:r>
                            <w:r>
                              <w:rPr>
                                <w:noProof/>
                              </w:rPr>
                              <w:t>10</w:t>
                            </w:r>
                            <w:r w:rsidR="002F61C9">
                              <w:rPr>
                                <w:noProof/>
                              </w:rPr>
                              <w:fldChar w:fldCharType="end"/>
                            </w:r>
                            <w:bookmarkEnd w:id="160"/>
                            <w:r>
                              <w:t xml:space="preserve"> </w:t>
                            </w:r>
                            <w:r w:rsidRPr="001B471E">
                              <w:rPr>
                                <w:b w:val="0"/>
                              </w:rPr>
                              <w:t>Perintah netconvert</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97D8" id="Text Box 450784" o:spid="_x0000_s1040" type="#_x0000_t202" style="position:absolute;left:0;text-align:left;margin-left:0;margin-top:37.65pt;width:29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" stroked="f">
                <v:textbox style="mso-fit-shape-to-text:t" inset="0,0,0,0">
                  <w:txbxContent>
                    <w:p w:rsidR="00F06D48" w:rsidRPr="003C37DD" w:rsidRDefault="00F06D48" w:rsidP="00FF239D">
                      <w:pPr>
                        <w:pStyle w:val="Caption"/>
                        <w:rPr>
                          <w:noProof/>
                        </w:rPr>
                      </w:pPr>
                      <w:bookmarkStart w:id="162" w:name="_Ref483353880"/>
                      <w:bookmarkStart w:id="163" w:name="_Toc485448612"/>
                      <w:r>
                        <w:t xml:space="preserve">Gambar </w:t>
                      </w:r>
                      <w:r w:rsidR="002F61C9">
                        <w:fldChar w:fldCharType="begin"/>
                      </w:r>
                      <w:r w:rsidR="002F61C9">
                        <w:instrText xml:space="preserve"> STYLEREF 1 \s </w:instrText>
                      </w:r>
                      <w:r w:rsidR="002F61C9">
                        <w:fldChar w:fldCharType="separate"/>
                      </w:r>
                      <w:r>
                        <w:rPr>
                          <w:noProof/>
                        </w:rPr>
                        <w:t>4</w:t>
                      </w:r>
                      <w:r w:rsidR="002F61C9">
                        <w:rPr>
                          <w:noProof/>
                        </w:rPr>
                        <w:fldChar w:fldCharType="end"/>
                      </w:r>
                      <w:r>
                        <w:t>.</w:t>
                      </w:r>
                      <w:r w:rsidR="002F61C9">
                        <w:fldChar w:fldCharType="begin"/>
                      </w:r>
                      <w:r w:rsidR="002F61C9">
                        <w:instrText xml:space="preserve"> SEQ Gambar \* ARABIC \s 1 </w:instrText>
                      </w:r>
                      <w:r w:rsidR="002F61C9">
                        <w:fldChar w:fldCharType="separate"/>
                      </w:r>
                      <w:r>
                        <w:rPr>
                          <w:noProof/>
                        </w:rPr>
                        <w:t>10</w:t>
                      </w:r>
                      <w:r w:rsidR="002F61C9">
                        <w:rPr>
                          <w:noProof/>
                        </w:rPr>
                        <w:fldChar w:fldCharType="end"/>
                      </w:r>
                      <w:bookmarkEnd w:id="162"/>
                      <w:r>
                        <w:t xml:space="preserve"> </w:t>
                      </w:r>
                      <w:r w:rsidRPr="001B471E">
                        <w:rPr>
                          <w:b w:val="0"/>
                        </w:rPr>
                        <w:t>Perintah netconvert</w:t>
                      </w:r>
                      <w:bookmarkEnd w:id="163"/>
                    </w:p>
                  </w:txbxContent>
                </v:textbox>
              </v:shape>
            </w:pict>
          </mc:Fallback>
        </mc:AlternateContent>
      </w:r>
      <w:r>
        <w:rPr>
          <w:noProof/>
          <w:lang w:eastAsia="id-ID"/>
        </w:rPr>
        <mc:AlternateContent>
          <mc:Choice Requires="wps">
            <w:drawing>
              <wp:anchor distT="0" distB="0" distL="114300" distR="114300" simplePos="0" relativeHeight="251700224" behindDoc="0" locked="0" layoutInCell="1" allowOverlap="1">
                <wp:simplePos x="0" y="0"/>
                <wp:positionH relativeFrom="margin">
                  <wp:align>left</wp:align>
                </wp:positionH>
                <wp:positionV relativeFrom="paragraph">
                  <wp:posOffset>30480</wp:posOffset>
                </wp:positionV>
                <wp:extent cx="3708400" cy="390525"/>
                <wp:effectExtent l="0" t="0" r="25400" b="28575"/>
                <wp:wrapNone/>
                <wp:docPr id="31" name="Text Box 31"/>
                <wp:cNvGraphicFramePr/>
                <a:graphic xmlns:a="http://schemas.openxmlformats.org/drawingml/2006/main">
                  <a:graphicData uri="http://schemas.microsoft.com/office/word/2010/wordprocessingShape">
                    <wps:wsp>
                      <wps:cNvSpPr txBox="1"/>
                      <wps:spPr>
                        <a:xfrm>
                          <a:off x="0" y="0"/>
                          <a:ext cx="3708400" cy="390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41" type="#_x0000_t202" style="position:absolute;left:0;text-align:left;margin-left:0;margin-top:2.4pt;width:292pt;height:30.75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" fillcolor="white [3201]" strokeweight=".5pt">
                <v:textbox>
                  <w:txbxContent>
                    <w:p w:rsidR="00F06D48" w:rsidRPr="00FF239D" w:rsidRDefault="00F06D48">
                      <w:pPr>
                        <w:rPr>
                          <w:rFonts w:ascii="Courier New" w:hAnsi="Courier New" w:cs="Courier New"/>
                          <w:sz w:val="20"/>
                          <w:szCs w:val="20"/>
                        </w:rPr>
                      </w:pPr>
                      <w:r w:rsidRPr="00FF239D">
                        <w:rPr>
                          <w:rFonts w:ascii="Courier New" w:hAnsi="Courier New" w:cs="Courier New"/>
                          <w:sz w:val="20"/>
                          <w:szCs w:val="20"/>
                        </w:rPr>
                        <w:t>netconvert --osm-files map.osm --output-file map.net.xml</w:t>
                      </w:r>
                    </w:p>
                  </w:txbxContent>
                </v:textbox>
                <w10:wrap anchorx="margin"/>
              </v:shape>
            </w:pict>
          </mc:Fallback>
        </mc:AlternateContent>
      </w:r>
    </w:p>
    <w:p w:rsidR="00FF239D" w:rsidRDefault="00FF239D" w:rsidP="00FF239D">
      <w:pPr>
        <w:jc w:val="both"/>
      </w:pPr>
    </w:p>
    <w:p w:rsidR="0089633E" w:rsidRDefault="0089633E" w:rsidP="00941B55">
      <w:pPr>
        <w:ind w:firstLine="576"/>
        <w:jc w:val="both"/>
      </w:pPr>
      <w:r>
        <w:lastRenderedPageBreak/>
        <w:t xml:space="preserve">Hasil konversi peta dari </w:t>
      </w:r>
      <w:r w:rsidRPr="009476A8">
        <w:rPr>
          <w:i/>
        </w:rPr>
        <w:t>file</w:t>
      </w:r>
      <w:r>
        <w:t xml:space="preserve"> berekstensi .osm menjadi </w:t>
      </w:r>
      <w:r w:rsidRPr="009476A8">
        <w:rPr>
          <w:i/>
        </w:rPr>
        <w:t>file</w:t>
      </w:r>
      <w:r>
        <w:t xml:space="preserve"> berekstensi .xml dapat dilihat menggunakan </w:t>
      </w:r>
      <w:r w:rsidRPr="009476A8">
        <w:rPr>
          <w:i/>
        </w:rPr>
        <w:t>tools</w:t>
      </w:r>
      <w:r>
        <w:t xml:space="preserve"> sumo-gui sepe</w:t>
      </w:r>
      <w:r w:rsidR="00C77E67">
        <w:t xml:space="preserve">rti yang ditunjukkan pada </w:t>
      </w:r>
      <w:r w:rsidR="00C77E67">
        <w:fldChar w:fldCharType="begin"/>
      </w:r>
      <w:r w:rsidR="00C77E67">
        <w:instrText xml:space="preserve"> REF _Ref483353946 \h </w:instrText>
      </w:r>
      <w:r w:rsidR="00C77E67">
        <w:fldChar w:fldCharType="separate"/>
      </w:r>
      <w:r w:rsidR="0065244E">
        <w:t xml:space="preserve">Gambar </w:t>
      </w:r>
      <w:r w:rsidR="0065244E">
        <w:rPr>
          <w:noProof/>
        </w:rPr>
        <w:t>4</w:t>
      </w:r>
      <w:r w:rsidR="0065244E">
        <w:t>.</w:t>
      </w:r>
      <w:r w:rsidR="0065244E">
        <w:rPr>
          <w:noProof/>
        </w:rPr>
        <w:t>11</w:t>
      </w:r>
      <w:r w:rsidR="00C77E67">
        <w:fldChar w:fldCharType="end"/>
      </w:r>
      <w:r w:rsidR="00F90974">
        <w:t>.</w:t>
      </w:r>
    </w:p>
    <w:p w:rsidR="00F90974" w:rsidRDefault="00F90974" w:rsidP="00F90974">
      <w:pPr>
        <w:jc w:val="both"/>
      </w:pPr>
    </w:p>
    <w:p w:rsidR="00F90974" w:rsidRDefault="00F90974" w:rsidP="00F90974">
      <w:pPr>
        <w:keepNext/>
        <w:jc w:val="both"/>
      </w:pPr>
      <w:r>
        <w:rPr>
          <w:noProof/>
          <w:lang w:eastAsia="id-ID"/>
        </w:rPr>
        <w:drawing>
          <wp:inline distT="0" distB="0" distL="0" distR="0">
            <wp:extent cx="3708400" cy="2486660"/>
            <wp:effectExtent l="0" t="0" r="6350" b="8890"/>
            <wp:docPr id="450785" name="Picture 45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85" name="map-real.png"/>
                    <pic:cNvPicPr/>
                  </pic:nvPicPr>
                  <pic:blipFill>
                    <a:blip r:embed="rId47">
                      <a:extLst>
                        <a:ext uri="{28A0092B-C50C-407E-A947-70E740481C1C}">
                          <a14:useLocalDpi xmlns:a14="http://schemas.microsoft.com/office/drawing/2010/main" val="0"/>
                        </a:ext>
                      </a:extLst>
                    </a:blip>
                    <a:stretch>
                      <a:fillRect/>
                    </a:stretch>
                  </pic:blipFill>
                  <pic:spPr>
                    <a:xfrm>
                      <a:off x="0" y="0"/>
                      <a:ext cx="3708400" cy="2486660"/>
                    </a:xfrm>
                    <a:prstGeom prst="rect">
                      <a:avLst/>
                    </a:prstGeom>
                  </pic:spPr>
                </pic:pic>
              </a:graphicData>
            </a:graphic>
          </wp:inline>
        </w:drawing>
      </w:r>
    </w:p>
    <w:p w:rsidR="00F90974" w:rsidRDefault="00F90974" w:rsidP="00F90974">
      <w:pPr>
        <w:pStyle w:val="Caption"/>
      </w:pPr>
      <w:bookmarkStart w:id="164" w:name="_Ref483353946"/>
      <w:bookmarkStart w:id="165" w:name="_Toc485448613"/>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11</w:t>
      </w:r>
      <w:r w:rsidR="002F61C9">
        <w:rPr>
          <w:noProof/>
        </w:rPr>
        <w:fldChar w:fldCharType="end"/>
      </w:r>
      <w:bookmarkEnd w:id="164"/>
      <w:r>
        <w:t xml:space="preserve"> </w:t>
      </w:r>
      <w:r w:rsidR="00277B74">
        <w:rPr>
          <w:b w:val="0"/>
        </w:rPr>
        <w:t>Hasil Konversi P</w:t>
      </w:r>
      <w:r w:rsidRPr="00F90974">
        <w:rPr>
          <w:b w:val="0"/>
        </w:rPr>
        <w:t xml:space="preserve">eta </w:t>
      </w:r>
      <w:r w:rsidR="00277B74">
        <w:rPr>
          <w:b w:val="0"/>
          <w:i/>
        </w:rPr>
        <w:t>R</w:t>
      </w:r>
      <w:r w:rsidRPr="00B84914">
        <w:rPr>
          <w:b w:val="0"/>
          <w:i/>
        </w:rPr>
        <w:t>eal</w:t>
      </w:r>
      <w:bookmarkEnd w:id="165"/>
    </w:p>
    <w:p w:rsidR="00F90974" w:rsidRDefault="00F90974" w:rsidP="00F90974">
      <w:pPr>
        <w:jc w:val="both"/>
      </w:pPr>
    </w:p>
    <w:p w:rsidR="00E31895" w:rsidRDefault="00E31895" w:rsidP="00941B55">
      <w:pPr>
        <w:ind w:firstLine="576"/>
        <w:jc w:val="both"/>
      </w:pPr>
      <w:r>
        <w:t xml:space="preserve">Langkah selanjutnya sama dengan ketika membuat skenario mobilitas </w:t>
      </w:r>
      <w:r w:rsidRPr="009476A8">
        <w:rPr>
          <w:i/>
        </w:rPr>
        <w:t>grid</w:t>
      </w:r>
      <w:r>
        <w:t xml:space="preserve">, yaitu membuat </w:t>
      </w:r>
      <w:r w:rsidRPr="009476A8">
        <w:rPr>
          <w:i/>
        </w:rPr>
        <w:t>node</w:t>
      </w:r>
      <w:r>
        <w:t xml:space="preserve">, asal, dan tujuan </w:t>
      </w:r>
      <w:r w:rsidRPr="009476A8">
        <w:rPr>
          <w:i/>
        </w:rPr>
        <w:t>node</w:t>
      </w:r>
      <w:r>
        <w:t xml:space="preserve"> menggunakan </w:t>
      </w:r>
      <w:r w:rsidRPr="009476A8">
        <w:rPr>
          <w:i/>
        </w:rPr>
        <w:t>tools</w:t>
      </w:r>
      <w:r>
        <w:t xml:space="preserve"> randomTrips. Lalu membuat rute </w:t>
      </w:r>
      <w:r w:rsidRPr="009476A8">
        <w:rPr>
          <w:i/>
        </w:rPr>
        <w:t>node</w:t>
      </w:r>
      <w:r>
        <w:t xml:space="preserve"> untuk sampai ke tujuan menggunakan </w:t>
      </w:r>
      <w:r w:rsidRPr="00E51E1B">
        <w:rPr>
          <w:i/>
        </w:rPr>
        <w:t>tools</w:t>
      </w:r>
      <w:r>
        <w:t xml:space="preserve"> duarouter. Kemudian membuat </w:t>
      </w:r>
      <w:r w:rsidRPr="00E51E1B">
        <w:rPr>
          <w:i/>
        </w:rPr>
        <w:t>file</w:t>
      </w:r>
      <w:r>
        <w:t xml:space="preserve"> skenario berekstensi </w:t>
      </w:r>
      <w:r w:rsidR="00AE2D60">
        <w:t xml:space="preserve">.xml menggunakan </w:t>
      </w:r>
      <w:r w:rsidR="00AE2D60" w:rsidRPr="00E51E1B">
        <w:rPr>
          <w:i/>
        </w:rPr>
        <w:t>tools</w:t>
      </w:r>
      <w:r w:rsidR="00AE2D60">
        <w:t xml:space="preserve"> SUMO dengan bantuan </w:t>
      </w:r>
      <w:r w:rsidR="00AE2D60" w:rsidRPr="00E51E1B">
        <w:rPr>
          <w:i/>
        </w:rPr>
        <w:t>file</w:t>
      </w:r>
      <w:r w:rsidR="00AE2D60">
        <w:t xml:space="preserve"> skrip berekstensi .sumocfg. Selanjutnya konversikan </w:t>
      </w:r>
      <w:r w:rsidR="00AE2D60" w:rsidRPr="00E51E1B">
        <w:rPr>
          <w:i/>
        </w:rPr>
        <w:t>file</w:t>
      </w:r>
      <w:r w:rsidR="00AE2D60">
        <w:t xml:space="preserve"> skenario berekstensi .xml tersebut menjadi </w:t>
      </w:r>
      <w:r w:rsidR="00AE2D60" w:rsidRPr="00E51E1B">
        <w:rPr>
          <w:i/>
        </w:rPr>
        <w:t>file</w:t>
      </w:r>
      <w:r w:rsidR="00AE2D60">
        <w:t xml:space="preserve"> skenario berekstensi .tcl untuk dapat disimulasikan pada NS-2 menggunakan </w:t>
      </w:r>
      <w:r w:rsidR="00AE2D60" w:rsidRPr="00E51E1B">
        <w:rPr>
          <w:i/>
        </w:rPr>
        <w:t>tools</w:t>
      </w:r>
      <w:r w:rsidR="00AE2D60">
        <w:t xml:space="preserve"> traceExporter. Perintah untuk menggunakan </w:t>
      </w:r>
      <w:r w:rsidR="00AE2D60" w:rsidRPr="00E51E1B">
        <w:rPr>
          <w:i/>
        </w:rPr>
        <w:t>tools</w:t>
      </w:r>
      <w:r w:rsidR="00AE2D60">
        <w:t xml:space="preserve"> tersebut sama dengan ketika membuat skenario </w:t>
      </w:r>
      <w:r w:rsidR="00AE2D60" w:rsidRPr="00E51E1B">
        <w:rPr>
          <w:i/>
        </w:rPr>
        <w:t>grid</w:t>
      </w:r>
      <w:r w:rsidR="00AE2D60">
        <w:t xml:space="preserve"> di atas.</w:t>
      </w:r>
    </w:p>
    <w:p w:rsidR="007D06E1" w:rsidRPr="003157DE" w:rsidRDefault="007D06E1" w:rsidP="007D06E1">
      <w:pPr>
        <w:ind w:firstLine="576"/>
        <w:jc w:val="both"/>
      </w:pPr>
    </w:p>
    <w:p w:rsidR="00C77E67" w:rsidRDefault="00C77E67">
      <w:pPr>
        <w:spacing w:after="160" w:line="259" w:lineRule="auto"/>
        <w:rPr>
          <w:rFonts w:eastAsia="Times New Roman"/>
          <w:b/>
          <w:bCs/>
          <w:iCs/>
          <w:szCs w:val="28"/>
        </w:rPr>
      </w:pPr>
      <w:r>
        <w:br w:type="page"/>
      </w:r>
    </w:p>
    <w:p w:rsidR="007D06E1" w:rsidRDefault="007D06E1" w:rsidP="001620D9">
      <w:pPr>
        <w:pStyle w:val="Heading2"/>
        <w:numPr>
          <w:ilvl w:val="1"/>
          <w:numId w:val="23"/>
        </w:numPr>
        <w:ind w:left="567" w:hanging="567"/>
        <w:jc w:val="both"/>
      </w:pPr>
      <w:bookmarkStart w:id="166" w:name="_Toc485131189"/>
      <w:r w:rsidRPr="003157DE">
        <w:lastRenderedPageBreak/>
        <w:t>Implementasi</w:t>
      </w:r>
      <w:r w:rsidR="005E1154">
        <w:t xml:space="preserve"> Modifikasi pada </w:t>
      </w:r>
      <w:r w:rsidR="0030413B" w:rsidRPr="0030413B">
        <w:rPr>
          <w:i/>
        </w:rPr>
        <w:t>Protocol</w:t>
      </w:r>
      <w:r w:rsidR="0030413B">
        <w:t xml:space="preserve"> AODV</w:t>
      </w:r>
      <w:bookmarkEnd w:id="166"/>
    </w:p>
    <w:p w:rsidR="00DB4C91" w:rsidRDefault="00DB4C91" w:rsidP="00DB4C91"/>
    <w:p w:rsidR="00DB4C91" w:rsidRDefault="00DB4C91" w:rsidP="00DB4C91">
      <w:pPr>
        <w:ind w:firstLine="576"/>
        <w:jc w:val="both"/>
      </w:pPr>
      <w:r w:rsidRPr="00E51E1B">
        <w:rPr>
          <w:i/>
        </w:rPr>
        <w:t>Routing protocol</w:t>
      </w:r>
      <w:r>
        <w:t xml:space="preserve"> AODV merupakan salah satu </w:t>
      </w:r>
      <w:r w:rsidRPr="00E51E1B">
        <w:rPr>
          <w:i/>
        </w:rPr>
        <w:t>routing protocol</w:t>
      </w:r>
      <w:r>
        <w:t xml:space="preserve"> yang umum digunakan dalam simulasi VANET. Namun, </w:t>
      </w:r>
      <w:r w:rsidRPr="00E51E1B">
        <w:rPr>
          <w:i/>
        </w:rPr>
        <w:t>routing protocol</w:t>
      </w:r>
      <w:r>
        <w:t xml:space="preserve"> ini belum dilengkapi dengan aspek sekuritas sehingga memungkinkan penurunan performa yang cukup drastis ketika terjadi serangan. Beberapa serangan yang memungkinkan terjadi adalah </w:t>
      </w:r>
      <w:r w:rsidR="000D4602">
        <w:rPr>
          <w:i/>
        </w:rPr>
        <w:t>Black hole</w:t>
      </w:r>
      <w:r>
        <w:t xml:space="preserve"> dan </w:t>
      </w:r>
      <w:r w:rsidR="000D4602">
        <w:rPr>
          <w:i/>
        </w:rPr>
        <w:t>Worm hole</w:t>
      </w:r>
      <w:r w:rsidRPr="00E51E1B">
        <w:rPr>
          <w:i/>
        </w:rPr>
        <w:t xml:space="preserve"> attack</w:t>
      </w:r>
      <w:r>
        <w:t>.</w:t>
      </w:r>
    </w:p>
    <w:p w:rsidR="00DB4C91" w:rsidRDefault="00DB4C91" w:rsidP="00DB4C91">
      <w:pPr>
        <w:ind w:firstLine="576"/>
        <w:jc w:val="both"/>
      </w:pPr>
      <w:r>
        <w:t xml:space="preserve">Pada Tugas Akhir ini dilakukan modifikasi pada </w:t>
      </w:r>
      <w:r w:rsidRPr="00E51E1B">
        <w:rPr>
          <w:i/>
        </w:rPr>
        <w:t>routing protocol</w:t>
      </w:r>
      <w:r>
        <w:t xml:space="preserve"> AODV guna menambahkan aspek sekuritas untuk menjaga performa </w:t>
      </w:r>
      <w:r w:rsidRPr="00E51E1B">
        <w:rPr>
          <w:i/>
        </w:rPr>
        <w:t>routing protocol</w:t>
      </w:r>
      <w:r>
        <w:t>. Berikut perubahan yang dilakukan</w:t>
      </w:r>
      <w:r w:rsidR="00110D83">
        <w:t xml:space="preserve"> pada </w:t>
      </w:r>
      <w:r w:rsidR="00110D83" w:rsidRPr="00E51E1B">
        <w:rPr>
          <w:i/>
        </w:rPr>
        <w:t>routing protocol</w:t>
      </w:r>
      <w:r w:rsidR="00110D83">
        <w:t xml:space="preserve"> AODV:</w:t>
      </w:r>
    </w:p>
    <w:p w:rsidR="00110D83" w:rsidRDefault="00110D83" w:rsidP="00110D83">
      <w:pPr>
        <w:pStyle w:val="ListParagraph"/>
        <w:numPr>
          <w:ilvl w:val="0"/>
          <w:numId w:val="22"/>
        </w:numPr>
        <w:jc w:val="both"/>
      </w:pPr>
      <w:r>
        <w:t xml:space="preserve">Modifikasi </w:t>
      </w:r>
      <w:r w:rsidRPr="00E51E1B">
        <w:rPr>
          <w:i/>
        </w:rPr>
        <w:t>packet header</w:t>
      </w:r>
    </w:p>
    <w:p w:rsidR="00110D83" w:rsidRDefault="00110D83" w:rsidP="00110D83">
      <w:pPr>
        <w:pStyle w:val="ListParagraph"/>
        <w:numPr>
          <w:ilvl w:val="0"/>
          <w:numId w:val="22"/>
        </w:numPr>
        <w:jc w:val="both"/>
      </w:pPr>
      <w:r>
        <w:t xml:space="preserve">Penambahan evaluasi pada tiap </w:t>
      </w:r>
      <w:r w:rsidRPr="00E51E1B">
        <w:rPr>
          <w:i/>
        </w:rPr>
        <w:t>node</w:t>
      </w:r>
    </w:p>
    <w:p w:rsidR="00110D83" w:rsidRDefault="00110D83" w:rsidP="00110D83">
      <w:pPr>
        <w:pStyle w:val="ListParagraph"/>
        <w:numPr>
          <w:ilvl w:val="0"/>
          <w:numId w:val="22"/>
        </w:numPr>
        <w:jc w:val="both"/>
      </w:pPr>
      <w:r>
        <w:t>Implementasi ECDSA</w:t>
      </w:r>
    </w:p>
    <w:p w:rsidR="00110D83" w:rsidRDefault="00110D83" w:rsidP="00110D83">
      <w:pPr>
        <w:pStyle w:val="ListParagraph"/>
        <w:numPr>
          <w:ilvl w:val="0"/>
          <w:numId w:val="22"/>
        </w:numPr>
        <w:jc w:val="both"/>
      </w:pPr>
      <w:r>
        <w:t xml:space="preserve">Modifikasi pemilihan </w:t>
      </w:r>
      <w:r w:rsidRPr="00E51E1B">
        <w:rPr>
          <w:i/>
        </w:rPr>
        <w:t>node</w:t>
      </w:r>
    </w:p>
    <w:p w:rsidR="00110D83" w:rsidRDefault="009010C1" w:rsidP="009010C1">
      <w:pPr>
        <w:ind w:firstLine="720"/>
        <w:jc w:val="both"/>
      </w:pPr>
      <w:r>
        <w:t xml:space="preserve">Kode implementasi dari </w:t>
      </w:r>
      <w:r w:rsidRPr="00E51E1B">
        <w:rPr>
          <w:i/>
        </w:rPr>
        <w:t>routing protocol</w:t>
      </w:r>
      <w:r>
        <w:t xml:space="preserve"> AODV pada NS-2 versi 2.35 berada pada direktori ns-2.35/aodv. Di dalam diretori tersebut terdapat beberapa </w:t>
      </w:r>
      <w:r w:rsidRPr="00E51E1B">
        <w:rPr>
          <w:i/>
        </w:rPr>
        <w:t>file</w:t>
      </w:r>
      <w:r>
        <w:t>, diantaranya</w:t>
      </w:r>
      <w:r w:rsidR="001A3802">
        <w:t xml:space="preserve"> aodv.cc, aodv.h, dan aodv_packet.h.</w:t>
      </w:r>
      <w:r w:rsidR="00D75296">
        <w:t xml:space="preserve"> Ketiga </w:t>
      </w:r>
      <w:r w:rsidR="00D75296" w:rsidRPr="00385422">
        <w:rPr>
          <w:i/>
        </w:rPr>
        <w:t>file</w:t>
      </w:r>
      <w:r w:rsidR="00D75296">
        <w:t xml:space="preserve"> tersebut akan dimodifikasi untuk dapat mengatasi </w:t>
      </w:r>
      <w:r w:rsidR="000D4602">
        <w:rPr>
          <w:i/>
        </w:rPr>
        <w:t>Black hole</w:t>
      </w:r>
      <w:r w:rsidR="00D75296">
        <w:t xml:space="preserve"> dan </w:t>
      </w:r>
      <w:r w:rsidR="000D4602">
        <w:rPr>
          <w:i/>
        </w:rPr>
        <w:t>Worm hole</w:t>
      </w:r>
      <w:r w:rsidR="00D75296" w:rsidRPr="00E51E1B">
        <w:rPr>
          <w:i/>
        </w:rPr>
        <w:t xml:space="preserve"> attack</w:t>
      </w:r>
      <w:r w:rsidR="00D75296">
        <w:t xml:space="preserve"> yang telah disebutkan sebelumnya.</w:t>
      </w:r>
    </w:p>
    <w:p w:rsidR="00970F93" w:rsidRPr="00DB4C91" w:rsidRDefault="00970F93" w:rsidP="009010C1">
      <w:pPr>
        <w:ind w:firstLine="720"/>
        <w:jc w:val="both"/>
      </w:pPr>
      <w:r>
        <w:t xml:space="preserve">Pada bagian ini penulis akan menjelaskan langkah-langkah dalam mengimplementasikan modifikasi </w:t>
      </w:r>
      <w:r w:rsidRPr="00E51E1B">
        <w:rPr>
          <w:i/>
        </w:rPr>
        <w:t>routing protocol</w:t>
      </w:r>
      <w:r>
        <w:t xml:space="preserve"> AODV untuk mengatasi </w:t>
      </w:r>
      <w:r w:rsidR="000D4602">
        <w:rPr>
          <w:i/>
        </w:rPr>
        <w:t>Black hole</w:t>
      </w:r>
      <w:r>
        <w:t xml:space="preserve"> dan </w:t>
      </w:r>
      <w:r w:rsidR="000D4602">
        <w:rPr>
          <w:i/>
        </w:rPr>
        <w:t>Worm hole</w:t>
      </w:r>
      <w:r w:rsidRPr="00E51E1B">
        <w:rPr>
          <w:i/>
        </w:rPr>
        <w:t xml:space="preserve"> attack</w:t>
      </w:r>
      <w:r>
        <w:t>.</w:t>
      </w:r>
    </w:p>
    <w:p w:rsidR="0030413B" w:rsidRDefault="0030413B" w:rsidP="0030413B"/>
    <w:p w:rsidR="009F5298" w:rsidRDefault="009F5298" w:rsidP="001620D9">
      <w:pPr>
        <w:pStyle w:val="Heading3"/>
        <w:numPr>
          <w:ilvl w:val="2"/>
          <w:numId w:val="23"/>
        </w:numPr>
        <w:ind w:left="567" w:hanging="567"/>
        <w:jc w:val="both"/>
      </w:pPr>
      <w:bookmarkStart w:id="167" w:name="_Toc485131190"/>
      <w:r>
        <w:t>Modifikasi Makefile</w:t>
      </w:r>
      <w:bookmarkEnd w:id="167"/>
    </w:p>
    <w:p w:rsidR="0076017F" w:rsidRDefault="0076017F" w:rsidP="0076017F"/>
    <w:p w:rsidR="0076017F" w:rsidRDefault="0076017F" w:rsidP="0082069B">
      <w:pPr>
        <w:ind w:firstLine="567"/>
        <w:jc w:val="both"/>
      </w:pPr>
      <w:r>
        <w:t xml:space="preserve">Untuk dapat memanggil dan menjalankan </w:t>
      </w:r>
      <w:r w:rsidRPr="00385422">
        <w:rPr>
          <w:i/>
        </w:rPr>
        <w:t>library</w:t>
      </w:r>
      <w:r>
        <w:t xml:space="preserve"> OpenSSL pada NS-2 dilakukan modifikasi pada Makefile. </w:t>
      </w:r>
      <w:r w:rsidRPr="00385422">
        <w:rPr>
          <w:i/>
        </w:rPr>
        <w:t>File</w:t>
      </w:r>
      <w:r>
        <w:t xml:space="preserve"> ini terdapat pada direktori ns2.35.  Perubahan yang dilakukan pada Makefile ini </w:t>
      </w:r>
      <w:r w:rsidR="00C77E67">
        <w:t xml:space="preserve">dapat dilihat pada </w:t>
      </w:r>
      <w:r w:rsidR="00C77E67">
        <w:fldChar w:fldCharType="begin"/>
      </w:r>
      <w:r w:rsidR="00C77E67">
        <w:instrText xml:space="preserve"> REF _Ref483363462 \h </w:instrText>
      </w:r>
      <w:r w:rsidR="00C77E67">
        <w:fldChar w:fldCharType="separate"/>
      </w:r>
      <w:r w:rsidR="0065244E">
        <w:t xml:space="preserve">Gambar </w:t>
      </w:r>
      <w:r w:rsidR="0065244E">
        <w:rPr>
          <w:noProof/>
        </w:rPr>
        <w:t>4</w:t>
      </w:r>
      <w:r w:rsidR="0065244E">
        <w:t>.</w:t>
      </w:r>
      <w:r w:rsidR="0065244E">
        <w:rPr>
          <w:noProof/>
        </w:rPr>
        <w:t>12</w:t>
      </w:r>
      <w:r w:rsidR="00C77E67">
        <w:fldChar w:fldCharType="end"/>
      </w:r>
      <w:r w:rsidR="00F50D11">
        <w:t>.</w:t>
      </w:r>
    </w:p>
    <w:p w:rsidR="00EA41CA" w:rsidRDefault="00EA41CA" w:rsidP="0076017F">
      <w:pPr>
        <w:ind w:firstLine="720"/>
        <w:jc w:val="both"/>
      </w:pPr>
    </w:p>
    <w:p w:rsidR="00203FB3" w:rsidRDefault="00EA41CA" w:rsidP="00203FB3">
      <w:pPr>
        <w:keepNext/>
        <w:jc w:val="both"/>
      </w:pPr>
      <w:r>
        <w:rPr>
          <w:noProof/>
          <w:lang w:eastAsia="id-ID"/>
        </w:rPr>
        <w:lastRenderedPageBreak/>
        <mc:AlternateContent>
          <mc:Choice Requires="wps">
            <w:drawing>
              <wp:inline distT="0" distB="0" distL="0" distR="0">
                <wp:extent cx="3705225" cy="2000250"/>
                <wp:effectExtent l="0" t="0" r="28575" b="19050"/>
                <wp:docPr id="450787" name="Text Box 450787"/>
                <wp:cNvGraphicFramePr/>
                <a:graphic xmlns:a="http://schemas.openxmlformats.org/drawingml/2006/main">
                  <a:graphicData uri="http://schemas.microsoft.com/office/word/2010/wordprocessingShape">
                    <wps:wsp>
                      <wps:cNvSpPr txBox="1"/>
                      <wps:spPr>
                        <a:xfrm>
                          <a:off x="0" y="0"/>
                          <a:ext cx="3705225" cy="2000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7" o:spid="_x0000_s1042" type="#_x0000_t202" style="width:291.7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" fillcolor="white [3201]" strokeweight=".5pt">
                <v:textbox>
                  <w:txbxContent>
                    <w:p w:rsidR="00F06D48" w:rsidRPr="00EA41CA" w:rsidRDefault="00F06D48">
                      <w:pPr>
                        <w:rPr>
                          <w:rStyle w:val="pl-cce"/>
                          <w:rFonts w:ascii="Courier New" w:hAnsi="Courier New" w:cs="Courier New"/>
                          <w:color w:val="24292E"/>
                          <w:sz w:val="20"/>
                          <w:szCs w:val="20"/>
                          <w:shd w:val="clear" w:color="auto" w:fill="FFFFFF"/>
                        </w:rPr>
                      </w:pPr>
                      <w:r w:rsidRPr="00EA41CA">
                        <w:rPr>
                          <w:rStyle w:val="pl-smi"/>
                          <w:rFonts w:ascii="Courier New" w:hAnsi="Courier New" w:cs="Courier New"/>
                          <w:color w:val="333333"/>
                          <w:sz w:val="20"/>
                          <w:szCs w:val="20"/>
                          <w:shd w:val="clear" w:color="auto" w:fill="FFFFFF"/>
                        </w:rPr>
                        <w:t>LIB</w:t>
                      </w:r>
                      <w:r w:rsidRPr="00EA41CA">
                        <w:rPr>
                          <w:rFonts w:ascii="Courier New" w:hAnsi="Courier New" w:cs="Courier New"/>
                          <w:color w:val="24292E"/>
                          <w:sz w:val="20"/>
                          <w:szCs w:val="20"/>
                          <w:shd w:val="clear" w:color="auto" w:fill="FFFFFF"/>
                        </w:rPr>
                        <w:tab/>
                        <w:t xml:space="preserve">=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-L/home/tities/Documents/TA/ns-allinone-2.35/tclcl-1.20 -ltclcl -L/home/tities/Documents/TA/ns-allinone-2.35/otcl-1.14 -lotcl -L/home/tities/Documents/TA/ns-allinone-2.35/lib -ltk8.5 –</w:t>
                      </w:r>
                    </w:p>
                    <w:p w:rsidR="00F06D48" w:rsidRPr="00EA41CA" w:rsidRDefault="00F06D48">
                      <w:pPr>
                        <w:rPr>
                          <w:rStyle w:val="pl-cce"/>
                          <w:rFonts w:ascii="Courier New" w:hAnsi="Courier New" w:cs="Courier New"/>
                          <w:color w:val="24292E"/>
                          <w:sz w:val="20"/>
                          <w:szCs w:val="20"/>
                          <w:shd w:val="clear" w:color="auto" w:fill="FFFFFF"/>
                        </w:rPr>
                      </w:pPr>
                      <w:r w:rsidRPr="00EA41CA">
                        <w:rPr>
                          <w:rFonts w:ascii="Courier New" w:hAnsi="Courier New" w:cs="Courier New"/>
                          <w:color w:val="24292E"/>
                          <w:sz w:val="20"/>
                          <w:szCs w:val="20"/>
                          <w:shd w:val="clear" w:color="auto" w:fill="FFFFFF"/>
                        </w:rPr>
                        <w:t xml:space="preserve">L/home/tities/Documents/TA/ns-allinone-2.35/lib -ltcl8.5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b/>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b/>
                          <w:color w:val="24292E"/>
                          <w:sz w:val="20"/>
                          <w:szCs w:val="20"/>
                          <w:shd w:val="clear" w:color="auto" w:fill="FFFFFF"/>
                        </w:rPr>
                        <w:t>-L/usr/include/openssl -lssl -lcrypto</w:t>
                      </w:r>
                      <w:r w:rsidRPr="00EA41CA">
                        <w:rPr>
                          <w:rStyle w:val="pl-cce"/>
                          <w:rFonts w:ascii="Courier New" w:hAnsi="Courier New" w:cs="Courier New"/>
                          <w:b/>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-lXext -lX11 </w:t>
                      </w:r>
                      <w:r w:rsidRPr="00EA41CA">
                        <w:rPr>
                          <w:rStyle w:val="pl-cce"/>
                          <w:rFonts w:ascii="Courier New" w:hAnsi="Courier New" w:cs="Courier New"/>
                          <w:color w:val="24292E"/>
                          <w:sz w:val="20"/>
                          <w:szCs w:val="20"/>
                          <w:shd w:val="clear" w:color="auto" w:fill="FFFFFF"/>
                        </w:rPr>
                        <w:t>\</w:t>
                      </w:r>
                    </w:p>
                    <w:p w:rsidR="00F06D48" w:rsidRPr="00EA41CA" w:rsidRDefault="00F06D48">
                      <w:pPr>
                        <w:rPr>
                          <w:rStyle w:val="pl-cce"/>
                          <w:rFonts w:ascii="Courier New" w:hAnsi="Courier New" w:cs="Courier New"/>
                          <w:color w:val="24292E"/>
                          <w:sz w:val="20"/>
                          <w:szCs w:val="20"/>
                          <w:shd w:val="clear" w:color="auto" w:fill="FFFFFF"/>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 xml:space="preserve">-lnsl -ldl </w:t>
                      </w:r>
                      <w:r w:rsidRPr="00EA41CA">
                        <w:rPr>
                          <w:rStyle w:val="pl-cce"/>
                          <w:rFonts w:ascii="Courier New" w:hAnsi="Courier New" w:cs="Courier New"/>
                          <w:color w:val="24292E"/>
                          <w:sz w:val="20"/>
                          <w:szCs w:val="20"/>
                          <w:shd w:val="clear" w:color="auto" w:fill="FFFFFF"/>
                        </w:rPr>
                        <w:t>\</w:t>
                      </w:r>
                    </w:p>
                    <w:p w:rsidR="00F06D48" w:rsidRPr="00EA41CA" w:rsidRDefault="00F06D48">
                      <w:pPr>
                        <w:rPr>
                          <w:rFonts w:ascii="Courier New" w:hAnsi="Courier New" w:cs="Courier New"/>
                          <w:sz w:val="20"/>
                          <w:szCs w:val="20"/>
                        </w:rPr>
                      </w:pPr>
                      <w:r>
                        <w:rPr>
                          <w:rFonts w:ascii="Courier New" w:hAnsi="Courier New" w:cs="Courier New"/>
                          <w:color w:val="24292E"/>
                          <w:sz w:val="20"/>
                          <w:szCs w:val="20"/>
                          <w:shd w:val="clear" w:color="auto" w:fill="FFFFFF"/>
                        </w:rPr>
                        <w:t xml:space="preserve">      </w:t>
                      </w:r>
                      <w:r w:rsidRPr="00EA41CA">
                        <w:rPr>
                          <w:rFonts w:ascii="Courier New" w:hAnsi="Courier New" w:cs="Courier New"/>
                          <w:color w:val="24292E"/>
                          <w:sz w:val="20"/>
                          <w:szCs w:val="20"/>
                          <w:shd w:val="clear" w:color="auto" w:fill="FFFFFF"/>
                        </w:rPr>
                        <w:t>-lm -lm</w:t>
                      </w:r>
                    </w:p>
                  </w:txbxContent>
                </v:textbox>
                <w10:anchorlock/>
              </v:shape>
            </w:pict>
          </mc:Fallback>
        </mc:AlternateContent>
      </w:r>
    </w:p>
    <w:p w:rsidR="00161756" w:rsidRDefault="00203FB3" w:rsidP="00203FB3">
      <w:pPr>
        <w:pStyle w:val="Caption"/>
      </w:pPr>
      <w:bookmarkStart w:id="168" w:name="_Ref483363462"/>
      <w:bookmarkStart w:id="169" w:name="_Toc485448614"/>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12</w:t>
      </w:r>
      <w:r w:rsidR="002F61C9">
        <w:rPr>
          <w:noProof/>
        </w:rPr>
        <w:fldChar w:fldCharType="end"/>
      </w:r>
      <w:bookmarkEnd w:id="168"/>
      <w:r>
        <w:t xml:space="preserve"> </w:t>
      </w:r>
      <w:r w:rsidRPr="00203FB3">
        <w:rPr>
          <w:b w:val="0"/>
        </w:rPr>
        <w:t>Modifikasi Makefile</w:t>
      </w:r>
      <w:bookmarkEnd w:id="169"/>
    </w:p>
    <w:p w:rsidR="00EA41CA" w:rsidRPr="00161756" w:rsidRDefault="00EA41CA" w:rsidP="00EA41CA">
      <w:pPr>
        <w:jc w:val="both"/>
      </w:pPr>
    </w:p>
    <w:p w:rsidR="0030413B" w:rsidRDefault="001324AC" w:rsidP="001620D9">
      <w:pPr>
        <w:pStyle w:val="Heading3"/>
        <w:numPr>
          <w:ilvl w:val="2"/>
          <w:numId w:val="23"/>
        </w:numPr>
        <w:ind w:left="567" w:hanging="567"/>
        <w:jc w:val="both"/>
        <w:rPr>
          <w:i/>
        </w:rPr>
      </w:pPr>
      <w:bookmarkStart w:id="170" w:name="_Toc485131191"/>
      <w:r>
        <w:t xml:space="preserve">Modifikasi </w:t>
      </w:r>
      <w:r w:rsidRPr="001324AC">
        <w:rPr>
          <w:i/>
        </w:rPr>
        <w:t>Packet Header</w:t>
      </w:r>
      <w:bookmarkEnd w:id="170"/>
    </w:p>
    <w:p w:rsidR="00E51E1B" w:rsidRDefault="00E51E1B" w:rsidP="00E51E1B"/>
    <w:p w:rsidR="00E51E1B" w:rsidRDefault="00654A82" w:rsidP="0082069B">
      <w:pPr>
        <w:ind w:firstLine="567"/>
        <w:jc w:val="both"/>
      </w:pPr>
      <w:r>
        <w:t xml:space="preserve">Seperti yang telah dijelaskan pada subbab, aspek sekuritas yang ditambahkan adalah dengan mengimplementasikan ECDSA sebagai algoritma </w:t>
      </w:r>
      <w:r w:rsidRPr="00385422">
        <w:rPr>
          <w:i/>
        </w:rPr>
        <w:t>digital signature</w:t>
      </w:r>
      <w:r>
        <w:t xml:space="preserve"> untuk menjaga keaslian paket data. Oleh karena itu diperlukan beberapa variabel untuk menambahkan </w:t>
      </w:r>
      <w:r w:rsidRPr="00385422">
        <w:rPr>
          <w:i/>
        </w:rPr>
        <w:t>digital signature</w:t>
      </w:r>
      <w:r>
        <w:t xml:space="preserve"> pada </w:t>
      </w:r>
      <w:r w:rsidRPr="00385422">
        <w:rPr>
          <w:i/>
        </w:rPr>
        <w:t>packet header</w:t>
      </w:r>
      <w:r w:rsidR="00E176BB">
        <w:t xml:space="preserve"> yang dikirimkan</w:t>
      </w:r>
      <w:r>
        <w:t>.</w:t>
      </w:r>
    </w:p>
    <w:p w:rsidR="009F5298" w:rsidRDefault="009F5298" w:rsidP="0082069B">
      <w:pPr>
        <w:ind w:firstLine="567"/>
        <w:jc w:val="both"/>
      </w:pPr>
      <w:r>
        <w:t xml:space="preserve">Untuk menambahkan variabel tersebut pada </w:t>
      </w:r>
      <w:r w:rsidRPr="00385422">
        <w:rPr>
          <w:i/>
        </w:rPr>
        <w:t>packet header</w:t>
      </w:r>
      <w:r>
        <w:t xml:space="preserve">, dilakukan modifikasi pada </w:t>
      </w:r>
      <w:r w:rsidRPr="00385422">
        <w:rPr>
          <w:i/>
        </w:rPr>
        <w:t>file</w:t>
      </w:r>
      <w:r>
        <w:t xml:space="preserve"> aodv_packet.h. Variabel-variabel yang di</w:t>
      </w:r>
      <w:r w:rsidR="00385422">
        <w:t>tambahkan diletakkan pada struktur data</w:t>
      </w:r>
      <w:r>
        <w:t xml:space="preserve"> </w:t>
      </w:r>
      <w:r w:rsidRPr="00385422">
        <w:rPr>
          <w:i/>
        </w:rPr>
        <w:t>packet header request</w:t>
      </w:r>
      <w:r>
        <w:t xml:space="preserve">. Agar dapat menyimpan </w:t>
      </w:r>
      <w:r w:rsidRPr="00570038">
        <w:rPr>
          <w:i/>
        </w:rPr>
        <w:t>public key</w:t>
      </w:r>
      <w:r>
        <w:t xml:space="preserve"> dan </w:t>
      </w:r>
      <w:r w:rsidRPr="00570038">
        <w:rPr>
          <w:i/>
        </w:rPr>
        <w:t>digital signature</w:t>
      </w:r>
      <w:r>
        <w:t xml:space="preserve">, diperlukan inisialisasi untuk memanggil </w:t>
      </w:r>
      <w:r w:rsidRPr="00570038">
        <w:rPr>
          <w:i/>
        </w:rPr>
        <w:t>library</w:t>
      </w:r>
      <w:r>
        <w:t xml:space="preserve"> OpenSSL. Daftar </w:t>
      </w:r>
      <w:r w:rsidRPr="00570038">
        <w:rPr>
          <w:i/>
        </w:rPr>
        <w:t>library</w:t>
      </w:r>
      <w:r>
        <w:t xml:space="preserve"> OpenSSL</w:t>
      </w:r>
      <w:r w:rsidR="00161756">
        <w:t xml:space="preserve"> yang dili</w:t>
      </w:r>
      <w:r w:rsidR="00C77E67">
        <w:t xml:space="preserve">batkan dapat dilihat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2373B1">
        <w:t>.</w:t>
      </w:r>
    </w:p>
    <w:p w:rsidR="002373B1" w:rsidRDefault="002373B1" w:rsidP="002373B1">
      <w:pPr>
        <w:jc w:val="both"/>
      </w:pPr>
    </w:p>
    <w:p w:rsidR="002373B1" w:rsidRDefault="002373B1" w:rsidP="002373B1">
      <w:pPr>
        <w:keepNext/>
        <w:jc w:val="both"/>
      </w:pPr>
      <w:r>
        <w:rPr>
          <w:noProof/>
          <w:lang w:eastAsia="id-ID"/>
        </w:rPr>
        <mc:AlternateContent>
          <mc:Choice Requires="wps">
            <w:drawing>
              <wp:inline distT="0" distB="0" distL="0" distR="0">
                <wp:extent cx="3724275" cy="676275"/>
                <wp:effectExtent l="0" t="0" r="28575" b="28575"/>
                <wp:docPr id="450788" name="Text Box 450788"/>
                <wp:cNvGraphicFramePr/>
                <a:graphic xmlns:a="http://schemas.openxmlformats.org/drawingml/2006/main">
                  <a:graphicData uri="http://schemas.microsoft.com/office/word/2010/wordprocessingShape">
                    <wps:wsp>
                      <wps:cNvSpPr txBox="1"/>
                      <wps:spPr>
                        <a:xfrm>
                          <a:off x="0" y="0"/>
                          <a:ext cx="3724275" cy="676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8" o:spid="_x0000_s1043" type="#_x0000_t202" style="width:293.25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" fillcolor="white [3201]" strokeweight=".5pt">
                <v:textbox>
                  <w:txbxContent>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openssl/sha.h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openssl/ec.h</w:t>
                      </w:r>
                      <w:r w:rsidRPr="002373B1">
                        <w:rPr>
                          <w:rStyle w:val="pl-pds"/>
                          <w:rFonts w:ascii="Courier New" w:hAnsi="Courier New" w:cs="Courier New"/>
                          <w:sz w:val="20"/>
                          <w:szCs w:val="20"/>
                          <w:shd w:val="clear" w:color="auto" w:fill="FFFFFF"/>
                        </w:rPr>
                        <w:t>&gt;</w:t>
                      </w:r>
                    </w:p>
                    <w:p w:rsidR="00F06D48" w:rsidRPr="002373B1" w:rsidRDefault="00F06D48">
                      <w:pPr>
                        <w:rPr>
                          <w:rStyle w:val="pl-pds"/>
                          <w:rFonts w:ascii="Courier New" w:hAnsi="Courier New" w:cs="Courier New"/>
                          <w:sz w:val="20"/>
                          <w:szCs w:val="20"/>
                          <w:shd w:val="clear" w:color="auto" w:fill="FFFFFF"/>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openssl/obj_mac.h</w:t>
                      </w:r>
                      <w:r w:rsidRPr="002373B1">
                        <w:rPr>
                          <w:rStyle w:val="pl-pds"/>
                          <w:rFonts w:ascii="Courier New" w:hAnsi="Courier New" w:cs="Courier New"/>
                          <w:sz w:val="20"/>
                          <w:szCs w:val="20"/>
                          <w:shd w:val="clear" w:color="auto" w:fill="FFFFFF"/>
                        </w:rPr>
                        <w:t>&gt;</w:t>
                      </w:r>
                    </w:p>
                    <w:p w:rsidR="00F06D48" w:rsidRPr="002373B1" w:rsidRDefault="00F06D48">
                      <w:pPr>
                        <w:rPr>
                          <w:rFonts w:ascii="Courier New" w:hAnsi="Courier New" w:cs="Courier New"/>
                          <w:sz w:val="20"/>
                          <w:szCs w:val="20"/>
                        </w:rPr>
                      </w:pPr>
                      <w:r w:rsidRPr="002373B1">
                        <w:rPr>
                          <w:rFonts w:ascii="Courier New" w:hAnsi="Courier New" w:cs="Courier New"/>
                          <w:sz w:val="20"/>
                          <w:szCs w:val="20"/>
                          <w:shd w:val="clear" w:color="auto" w:fill="FFFFFF"/>
                        </w:rPr>
                        <w:t>#</w:t>
                      </w:r>
                      <w:r w:rsidRPr="002373B1">
                        <w:rPr>
                          <w:rStyle w:val="pl-k"/>
                          <w:rFonts w:ascii="Courier New" w:hAnsi="Courier New" w:cs="Courier New"/>
                          <w:sz w:val="20"/>
                          <w:szCs w:val="20"/>
                          <w:shd w:val="clear" w:color="auto" w:fill="FFFFFF"/>
                        </w:rPr>
                        <w:t>include</w:t>
                      </w:r>
                      <w:r w:rsidRPr="002373B1">
                        <w:rPr>
                          <w:rFonts w:ascii="Courier New" w:hAnsi="Courier New" w:cs="Courier New"/>
                          <w:sz w:val="20"/>
                          <w:szCs w:val="20"/>
                          <w:shd w:val="clear" w:color="auto" w:fill="FFFFFF"/>
                        </w:rPr>
                        <w:t xml:space="preserve"> </w:t>
                      </w:r>
                      <w:r w:rsidRPr="002373B1">
                        <w:rPr>
                          <w:rStyle w:val="pl-pds"/>
                          <w:rFonts w:ascii="Courier New" w:hAnsi="Courier New" w:cs="Courier New"/>
                          <w:sz w:val="20"/>
                          <w:szCs w:val="20"/>
                          <w:shd w:val="clear" w:color="auto" w:fill="FFFFFF"/>
                        </w:rPr>
                        <w:t>&lt;</w:t>
                      </w:r>
                      <w:r w:rsidRPr="002373B1">
                        <w:rPr>
                          <w:rStyle w:val="pl-s"/>
                          <w:rFonts w:ascii="Courier New" w:hAnsi="Courier New" w:cs="Courier New"/>
                          <w:sz w:val="20"/>
                          <w:szCs w:val="20"/>
                          <w:shd w:val="clear" w:color="auto" w:fill="FFFFFF"/>
                        </w:rPr>
                        <w:t>openssl/ecdsa.h</w:t>
                      </w:r>
                      <w:r w:rsidRPr="002373B1">
                        <w:rPr>
                          <w:rStyle w:val="pl-pds"/>
                          <w:rFonts w:ascii="Courier New" w:hAnsi="Courier New" w:cs="Courier New"/>
                          <w:sz w:val="20"/>
                          <w:szCs w:val="20"/>
                          <w:shd w:val="clear" w:color="auto" w:fill="FFFFFF"/>
                        </w:rPr>
                        <w:t>&gt;</w:t>
                      </w:r>
                    </w:p>
                  </w:txbxContent>
                </v:textbox>
                <w10:anchorlock/>
              </v:shape>
            </w:pict>
          </mc:Fallback>
        </mc:AlternateContent>
      </w:r>
    </w:p>
    <w:p w:rsidR="002373B1" w:rsidRDefault="002373B1" w:rsidP="002373B1">
      <w:pPr>
        <w:pStyle w:val="Caption"/>
      </w:pPr>
      <w:bookmarkStart w:id="171" w:name="_Ref483363698"/>
      <w:bookmarkStart w:id="172" w:name="_Toc485448615"/>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13</w:t>
      </w:r>
      <w:r w:rsidR="002F61C9">
        <w:rPr>
          <w:noProof/>
        </w:rPr>
        <w:fldChar w:fldCharType="end"/>
      </w:r>
      <w:bookmarkEnd w:id="171"/>
      <w:r>
        <w:t xml:space="preserve"> </w:t>
      </w:r>
      <w:r w:rsidRPr="002373B1">
        <w:rPr>
          <w:b w:val="0"/>
        </w:rPr>
        <w:t xml:space="preserve">Daftar </w:t>
      </w:r>
      <w:r w:rsidR="00277B74">
        <w:rPr>
          <w:b w:val="0"/>
          <w:i/>
        </w:rPr>
        <w:t>L</w:t>
      </w:r>
      <w:r w:rsidRPr="002373B1">
        <w:rPr>
          <w:b w:val="0"/>
          <w:i/>
        </w:rPr>
        <w:t>ibrary</w:t>
      </w:r>
      <w:r w:rsidRPr="002373B1">
        <w:rPr>
          <w:b w:val="0"/>
        </w:rPr>
        <w:t xml:space="preserve"> OpenS</w:t>
      </w:r>
      <w:r w:rsidR="00277B74">
        <w:rPr>
          <w:b w:val="0"/>
        </w:rPr>
        <w:t>SL yang D</w:t>
      </w:r>
      <w:r w:rsidR="00A76309">
        <w:rPr>
          <w:b w:val="0"/>
        </w:rPr>
        <w:t>igunakan</w:t>
      </w:r>
      <w:bookmarkEnd w:id="172"/>
    </w:p>
    <w:p w:rsidR="002373B1" w:rsidRDefault="002373B1" w:rsidP="002373B1">
      <w:pPr>
        <w:jc w:val="both"/>
      </w:pPr>
    </w:p>
    <w:p w:rsidR="00161756" w:rsidRDefault="00161756" w:rsidP="0082069B">
      <w:pPr>
        <w:ind w:firstLine="567"/>
        <w:jc w:val="both"/>
        <w:rPr>
          <w:shd w:val="clear" w:color="auto" w:fill="FFFFFF"/>
        </w:rPr>
      </w:pPr>
      <w:r>
        <w:t>Kemudian ditambahkan beberapa variabel dianta</w:t>
      </w:r>
      <w:r w:rsidR="003578CB">
        <w:t xml:space="preserve">ranya </w:t>
      </w:r>
      <w:r w:rsidR="003578CB">
        <w:rPr>
          <w:rStyle w:val="pl-k"/>
          <w:rFonts w:ascii="Consolas" w:hAnsi="Consolas" w:cs="Consolas"/>
          <w:color w:val="A71D5D"/>
          <w:sz w:val="18"/>
          <w:szCs w:val="18"/>
          <w:shd w:val="clear" w:color="auto" w:fill="FFFFFF"/>
        </w:rPr>
        <w:t>int</w:t>
      </w:r>
      <w:r w:rsidR="003578CB">
        <w:rPr>
          <w:rFonts w:ascii="Consolas" w:hAnsi="Consolas" w:cs="Consolas"/>
          <w:color w:val="24292E"/>
          <w:sz w:val="18"/>
          <w:szCs w:val="18"/>
          <w:shd w:val="clear" w:color="auto" w:fill="FFFFFF"/>
        </w:rPr>
        <w:t xml:space="preserve"> record</w:t>
      </w:r>
      <w:r w:rsidR="003578CB" w:rsidRPr="003578CB">
        <w:rPr>
          <w:color w:val="24292E"/>
          <w:shd w:val="clear" w:color="auto" w:fill="FFFFFF"/>
        </w:rPr>
        <w:t>,</w:t>
      </w:r>
      <w:r w:rsidR="003578CB">
        <w:rPr>
          <w:rFonts w:ascii="Consolas" w:hAnsi="Consolas" w:cs="Consolas"/>
          <w:color w:val="24292E"/>
          <w:sz w:val="18"/>
          <w:szCs w:val="18"/>
          <w:shd w:val="clear" w:color="auto" w:fill="FFFFFF"/>
        </w:rPr>
        <w:t xml:space="preserve"> </w:t>
      </w:r>
      <w:r w:rsidR="003578CB">
        <w:rPr>
          <w:rFonts w:ascii="Consolas" w:hAnsi="Consolas" w:cs="Consolas"/>
          <w:color w:val="A71D5D"/>
          <w:sz w:val="18"/>
          <w:szCs w:val="18"/>
          <w:shd w:val="clear" w:color="auto" w:fill="FFFFFF"/>
        </w:rPr>
        <w:t xml:space="preserve">char </w:t>
      </w:r>
      <w:r w:rsidR="003578CB">
        <w:rPr>
          <w:rFonts w:ascii="Consolas" w:hAnsi="Consolas" w:cs="Consolas"/>
          <w:color w:val="24292E"/>
          <w:sz w:val="18"/>
          <w:szCs w:val="18"/>
          <w:shd w:val="clear" w:color="auto" w:fill="FFFFFF"/>
        </w:rPr>
        <w:t>mdString[SHA256_DIGEST_LENGTH*</w:t>
      </w:r>
      <w:r w:rsidR="003578CB">
        <w:rPr>
          <w:rStyle w:val="pl-c1"/>
          <w:rFonts w:ascii="Consolas" w:hAnsi="Consolas" w:cs="Consolas"/>
          <w:color w:val="0086B3"/>
          <w:sz w:val="18"/>
          <w:szCs w:val="18"/>
          <w:shd w:val="clear" w:color="auto" w:fill="FFFFFF"/>
        </w:rPr>
        <w:t>2</w:t>
      </w:r>
      <w:r w:rsidR="003578CB">
        <w:rPr>
          <w:rFonts w:ascii="Consolas" w:hAnsi="Consolas" w:cs="Consolas"/>
          <w:color w:val="24292E"/>
          <w:sz w:val="18"/>
          <w:szCs w:val="18"/>
          <w:shd w:val="clear" w:color="auto" w:fill="FFFFFF"/>
        </w:rPr>
        <w:t>+</w:t>
      </w:r>
      <w:r w:rsidR="003578CB">
        <w:rPr>
          <w:rStyle w:val="pl-c1"/>
          <w:rFonts w:ascii="Consolas" w:hAnsi="Consolas" w:cs="Consolas"/>
          <w:color w:val="0086B3"/>
          <w:sz w:val="18"/>
          <w:szCs w:val="18"/>
          <w:shd w:val="clear" w:color="auto" w:fill="FFFFFF"/>
        </w:rPr>
        <w:t>1</w:t>
      </w:r>
      <w:r w:rsidR="003578CB">
        <w:rPr>
          <w:rFonts w:ascii="Consolas" w:hAnsi="Consolas" w:cs="Consolas"/>
          <w:color w:val="24292E"/>
          <w:sz w:val="18"/>
          <w:szCs w:val="18"/>
          <w:shd w:val="clear" w:color="auto" w:fill="FFFFFF"/>
        </w:rPr>
        <w:t>]</w:t>
      </w:r>
      <w:r w:rsidR="003578CB">
        <w:rPr>
          <w:color w:val="24292E"/>
          <w:shd w:val="clear" w:color="auto" w:fill="FFFFFF"/>
        </w:rPr>
        <w:t>,</w:t>
      </w:r>
      <w:r w:rsidR="003578CB">
        <w:rPr>
          <w:rFonts w:ascii="Consolas" w:hAnsi="Consolas" w:cs="Consolas"/>
          <w:color w:val="A71D5D"/>
          <w:sz w:val="18"/>
          <w:szCs w:val="18"/>
          <w:shd w:val="clear" w:color="auto" w:fill="FFFFFF"/>
        </w:rPr>
        <w:t xml:space="preserve"> </w:t>
      </w:r>
      <w:r w:rsidR="003578CB">
        <w:rPr>
          <w:rFonts w:ascii="Consolas" w:hAnsi="Consolas" w:cs="Consolas"/>
          <w:color w:val="24292E"/>
          <w:sz w:val="18"/>
          <w:szCs w:val="18"/>
          <w:shd w:val="clear" w:color="auto" w:fill="FFFFFF"/>
        </w:rPr>
        <w:t>EC_KEY *eckey</w:t>
      </w:r>
      <w:r w:rsidR="003578CB" w:rsidRPr="003578CB">
        <w:rPr>
          <w:color w:val="24292E"/>
          <w:shd w:val="clear" w:color="auto" w:fill="FFFFFF"/>
        </w:rPr>
        <w:t>,</w:t>
      </w:r>
      <w:r w:rsidR="003578CB">
        <w:rPr>
          <w:color w:val="24292E"/>
          <w:shd w:val="clear" w:color="auto" w:fill="FFFFFF"/>
        </w:rPr>
        <w:t xml:space="preserve"> </w:t>
      </w:r>
      <w:r w:rsidR="003578CB" w:rsidRPr="00C8278E">
        <w:rPr>
          <w:shd w:val="clear" w:color="auto" w:fill="FFFFFF"/>
        </w:rPr>
        <w:t>dan</w:t>
      </w:r>
      <w:r w:rsidR="003578CB">
        <w:rPr>
          <w:color w:val="24292E"/>
          <w:shd w:val="clear" w:color="auto" w:fill="FFFFFF"/>
        </w:rPr>
        <w:t xml:space="preserve"> </w:t>
      </w:r>
      <w:r w:rsidR="003578CB">
        <w:rPr>
          <w:rFonts w:ascii="Consolas" w:hAnsi="Consolas" w:cs="Consolas"/>
          <w:color w:val="24292E"/>
          <w:sz w:val="18"/>
          <w:szCs w:val="18"/>
          <w:shd w:val="clear" w:color="auto" w:fill="FFFFFF"/>
        </w:rPr>
        <w:t>ECDSA_SIG *signature</w:t>
      </w:r>
      <w:r w:rsidR="003578CB">
        <w:rPr>
          <w:color w:val="24292E"/>
          <w:shd w:val="clear" w:color="auto" w:fill="FFFFFF"/>
        </w:rPr>
        <w:t>.</w:t>
      </w:r>
      <w:r w:rsidR="00FA41C1">
        <w:rPr>
          <w:color w:val="24292E"/>
          <w:shd w:val="clear" w:color="auto" w:fill="FFFFFF"/>
        </w:rPr>
        <w:t xml:space="preserve"> </w:t>
      </w:r>
      <w:r w:rsidR="00FA41C1" w:rsidRPr="00C8278E">
        <w:rPr>
          <w:shd w:val="clear" w:color="auto" w:fill="FFFFFF"/>
        </w:rPr>
        <w:t>Variabel</w:t>
      </w:r>
      <w:r w:rsidR="00FA41C1">
        <w:rPr>
          <w:color w:val="24292E"/>
          <w:shd w:val="clear" w:color="auto" w:fill="FFFFFF"/>
        </w:rPr>
        <w:t xml:space="preserve"> </w:t>
      </w:r>
      <w:r w:rsidR="00FA41C1">
        <w:rPr>
          <w:rFonts w:ascii="Consolas" w:hAnsi="Consolas" w:cs="Consolas"/>
          <w:color w:val="24292E"/>
          <w:sz w:val="18"/>
          <w:szCs w:val="18"/>
          <w:shd w:val="clear" w:color="auto" w:fill="FFFFFF"/>
        </w:rPr>
        <w:t xml:space="preserve">record </w:t>
      </w:r>
      <w:r w:rsidR="00FA41C1" w:rsidRPr="00C8278E">
        <w:rPr>
          <w:shd w:val="clear" w:color="auto" w:fill="FFFFFF"/>
        </w:rPr>
        <w:t>digunakan untuk mengetahui darimana paket terse</w:t>
      </w:r>
      <w:r w:rsidR="00324981" w:rsidRPr="00C8278E">
        <w:rPr>
          <w:shd w:val="clear" w:color="auto" w:fill="FFFFFF"/>
        </w:rPr>
        <w:t>but dikirim atau di</w:t>
      </w:r>
      <w:r w:rsidR="00324981" w:rsidRPr="00570038">
        <w:rPr>
          <w:i/>
          <w:shd w:val="clear" w:color="auto" w:fill="FFFFFF"/>
        </w:rPr>
        <w:t>forward</w:t>
      </w:r>
      <w:r w:rsidR="00324981" w:rsidRPr="00C8278E">
        <w:rPr>
          <w:shd w:val="clear" w:color="auto" w:fill="FFFFFF"/>
        </w:rPr>
        <w:t>.</w:t>
      </w:r>
      <w:r w:rsidR="00324981">
        <w:rPr>
          <w:color w:val="24292E"/>
          <w:shd w:val="clear" w:color="auto" w:fill="FFFFFF"/>
        </w:rPr>
        <w:t xml:space="preserve"> </w:t>
      </w:r>
      <w:r w:rsidR="00324981" w:rsidRPr="00C8278E">
        <w:rPr>
          <w:shd w:val="clear" w:color="auto" w:fill="FFFFFF"/>
        </w:rPr>
        <w:t>Variabel ini digunakan pada saat proses evaluasi tiap node yang akan dijelaskan pada subbab,</w:t>
      </w:r>
      <w:r w:rsidR="00C8278E" w:rsidRPr="00C8278E">
        <w:rPr>
          <w:shd w:val="clear" w:color="auto" w:fill="FFFFFF"/>
        </w:rPr>
        <w:t xml:space="preserve"> Variabel</w:t>
      </w:r>
      <w:r w:rsidR="00C8278E">
        <w:rPr>
          <w:color w:val="24292E"/>
          <w:shd w:val="clear" w:color="auto" w:fill="FFFFFF"/>
        </w:rPr>
        <w:t xml:space="preserve"> </w:t>
      </w:r>
      <w:r w:rsidR="00C8278E">
        <w:rPr>
          <w:rFonts w:ascii="Consolas" w:hAnsi="Consolas" w:cs="Consolas"/>
          <w:color w:val="24292E"/>
          <w:sz w:val="18"/>
          <w:szCs w:val="18"/>
          <w:shd w:val="clear" w:color="auto" w:fill="FFFFFF"/>
        </w:rPr>
        <w:t>mdString</w:t>
      </w:r>
      <w:r w:rsidR="00C8278E">
        <w:rPr>
          <w:color w:val="24292E"/>
          <w:shd w:val="clear" w:color="auto" w:fill="FFFFFF"/>
        </w:rPr>
        <w:t xml:space="preserve"> </w:t>
      </w:r>
      <w:r w:rsidR="00C8278E" w:rsidRPr="00C8278E">
        <w:rPr>
          <w:shd w:val="clear" w:color="auto" w:fill="FFFFFF"/>
        </w:rPr>
        <w:t xml:space="preserve">digunakan untuk menyimpan nilai </w:t>
      </w:r>
      <w:r w:rsidR="00C8278E" w:rsidRPr="00570038">
        <w:rPr>
          <w:i/>
          <w:shd w:val="clear" w:color="auto" w:fill="FFFFFF"/>
        </w:rPr>
        <w:t>hash</w:t>
      </w:r>
      <w:r w:rsidR="00C8278E" w:rsidRPr="00C8278E">
        <w:rPr>
          <w:shd w:val="clear" w:color="auto" w:fill="FFFFFF"/>
        </w:rPr>
        <w:t xml:space="preserve"> dari isi paket. Variabel</w:t>
      </w:r>
      <w:r w:rsidR="00C8278E">
        <w:rPr>
          <w:color w:val="24292E"/>
          <w:shd w:val="clear" w:color="auto" w:fill="FFFFFF"/>
        </w:rPr>
        <w:t xml:space="preserve"> </w:t>
      </w:r>
      <w:r w:rsidR="00C15E9D">
        <w:rPr>
          <w:rFonts w:ascii="Consolas" w:hAnsi="Consolas" w:cs="Consolas"/>
          <w:color w:val="24292E"/>
          <w:sz w:val="18"/>
          <w:szCs w:val="18"/>
          <w:shd w:val="clear" w:color="auto" w:fill="FFFFFF"/>
        </w:rPr>
        <w:t>eckey</w:t>
      </w:r>
      <w:r w:rsidR="00C15E9D">
        <w:rPr>
          <w:shd w:val="clear" w:color="auto" w:fill="FFFFFF"/>
        </w:rPr>
        <w:t xml:space="preserve"> digunakan untuk menyimpan </w:t>
      </w:r>
      <w:r w:rsidR="00C15E9D" w:rsidRPr="00570038">
        <w:rPr>
          <w:i/>
          <w:shd w:val="clear" w:color="auto" w:fill="FFFFFF"/>
        </w:rPr>
        <w:t>public key</w:t>
      </w:r>
      <w:r w:rsidR="00C15E9D">
        <w:rPr>
          <w:shd w:val="clear" w:color="auto" w:fill="FFFFFF"/>
        </w:rPr>
        <w:t xml:space="preserve">, sedangkan variabel </w:t>
      </w:r>
      <w:r w:rsidR="00C15E9D">
        <w:rPr>
          <w:rFonts w:ascii="Consolas" w:hAnsi="Consolas" w:cs="Consolas"/>
          <w:color w:val="24292E"/>
          <w:sz w:val="18"/>
          <w:szCs w:val="18"/>
          <w:shd w:val="clear" w:color="auto" w:fill="FFFFFF"/>
        </w:rPr>
        <w:t>signature</w:t>
      </w:r>
      <w:r w:rsidR="00C15E9D">
        <w:rPr>
          <w:shd w:val="clear" w:color="auto" w:fill="FFFFFF"/>
        </w:rPr>
        <w:t xml:space="preserve"> digunakan untuk menyimpan </w:t>
      </w:r>
      <w:r w:rsidR="00C15E9D" w:rsidRPr="00570038">
        <w:rPr>
          <w:i/>
          <w:shd w:val="clear" w:color="auto" w:fill="FFFFFF"/>
        </w:rPr>
        <w:t>digital signature</w:t>
      </w:r>
      <w:r w:rsidR="00C15E9D">
        <w:rPr>
          <w:shd w:val="clear" w:color="auto" w:fill="FFFFFF"/>
        </w:rPr>
        <w:t xml:space="preserve">. Kode implementasi perubahan struktur </w:t>
      </w:r>
      <w:r w:rsidR="00C15E9D" w:rsidRPr="00570038">
        <w:rPr>
          <w:i/>
          <w:shd w:val="clear" w:color="auto" w:fill="FFFFFF"/>
        </w:rPr>
        <w:t>packet header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_Ref483363974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14</w:t>
      </w:r>
      <w:r w:rsidR="00C77E67">
        <w:rPr>
          <w:shd w:val="clear" w:color="auto" w:fill="FFFFFF"/>
        </w:rPr>
        <w:fldChar w:fldCharType="end"/>
      </w:r>
      <w:r w:rsidR="000E4C32">
        <w:rPr>
          <w:shd w:val="clear" w:color="auto" w:fill="FFFFFF"/>
        </w:rPr>
        <w:t>.</w:t>
      </w:r>
    </w:p>
    <w:p w:rsidR="009C2658" w:rsidRDefault="009C2658" w:rsidP="009C2658">
      <w:pPr>
        <w:jc w:val="both"/>
        <w:rPr>
          <w:shd w:val="clear" w:color="auto" w:fill="FFFFFF"/>
        </w:rPr>
      </w:pPr>
    </w:p>
    <w:p w:rsidR="00A64D9C" w:rsidRDefault="009C2658" w:rsidP="00A64D9C">
      <w:pPr>
        <w:keepNext/>
        <w:jc w:val="both"/>
      </w:pPr>
      <w:r>
        <w:rPr>
          <w:noProof/>
          <w:lang w:eastAsia="id-ID"/>
        </w:rPr>
        <mc:AlternateContent>
          <mc:Choice Requires="wps">
            <w:drawing>
              <wp:inline distT="0" distB="0" distL="0" distR="0">
                <wp:extent cx="3695700" cy="1266825"/>
                <wp:effectExtent l="0" t="0" r="19050" b="28575"/>
                <wp:docPr id="450789" name="Text Box 450789"/>
                <wp:cNvGraphicFramePr/>
                <a:graphic xmlns:a="http://schemas.openxmlformats.org/drawingml/2006/main">
                  <a:graphicData uri="http://schemas.microsoft.com/office/word/2010/wordprocessingShape">
                    <wps:wsp>
                      <wps:cNvSpPr txBox="1"/>
                      <wps:spPr>
                        <a:xfrm>
                          <a:off x="0" y="0"/>
                          <a:ext cx="3695700" cy="126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89" o:spid="_x0000_s1044" type="#_x0000_t202" style="width:291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" fillcolor="white [3201]" strokeweight=".5pt">
                <v:textbox>
                  <w:txbxContent>
                    <w:p w:rsidR="00F06D48" w:rsidRPr="009C2658" w:rsidRDefault="00F06D48">
                      <w:pPr>
                        <w:rPr>
                          <w:rFonts w:ascii="Courier New" w:hAnsi="Courier New" w:cs="Courier New"/>
                          <w:sz w:val="20"/>
                          <w:szCs w:val="20"/>
                          <w:shd w:val="clear" w:color="auto" w:fill="FFFFFF"/>
                        </w:rPr>
                      </w:pPr>
                      <w:r w:rsidRPr="009C2658">
                        <w:rPr>
                          <w:rStyle w:val="pl-k"/>
                          <w:rFonts w:ascii="Courier New" w:hAnsi="Courier New" w:cs="Courier New"/>
                          <w:sz w:val="20"/>
                          <w:szCs w:val="20"/>
                          <w:shd w:val="clear" w:color="auto" w:fill="FFFFFF"/>
                        </w:rPr>
                        <w:t>struct</w:t>
                      </w:r>
                      <w:r w:rsidRPr="009C2658">
                        <w:rPr>
                          <w:rFonts w:ascii="Courier New" w:hAnsi="Courier New" w:cs="Courier New"/>
                          <w:sz w:val="20"/>
                          <w:szCs w:val="20"/>
                          <w:shd w:val="clear" w:color="auto" w:fill="FFFFFF"/>
                        </w:rPr>
                        <w:t xml:space="preserve"> </w:t>
                      </w:r>
                      <w:r w:rsidRPr="009C2658">
                        <w:rPr>
                          <w:rStyle w:val="pl-en"/>
                          <w:rFonts w:ascii="Courier New" w:hAnsi="Courier New" w:cs="Courier New"/>
                          <w:sz w:val="20"/>
                          <w:szCs w:val="20"/>
                          <w:shd w:val="clear" w:color="auto" w:fill="FFFFFF"/>
                        </w:rPr>
                        <w:t>hdr_aodv_request</w:t>
                      </w:r>
                      <w:r w:rsidRPr="009C2658">
                        <w:rPr>
                          <w:rFonts w:ascii="Courier New" w:hAnsi="Courier New" w:cs="Courier New"/>
                          <w:sz w:val="20"/>
                          <w:szCs w:val="20"/>
                          <w:shd w:val="clear" w:color="auto" w:fill="FFFFFF"/>
                        </w:rPr>
                        <w:t xml:space="preserve"> {</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int</w:t>
                      </w:r>
                      <w:r w:rsidRPr="009C2658">
                        <w:rPr>
                          <w:rFonts w:ascii="Courier New" w:hAnsi="Courier New" w:cs="Courier New"/>
                          <w:sz w:val="20"/>
                          <w:szCs w:val="20"/>
                          <w:shd w:val="clear" w:color="auto" w:fill="FFFFFF"/>
                        </w:rPr>
                        <w:t xml:space="preserve"> record;</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r>
                      <w:r w:rsidRPr="009C2658">
                        <w:rPr>
                          <w:rStyle w:val="pl-k"/>
                          <w:rFonts w:ascii="Courier New" w:hAnsi="Courier New" w:cs="Courier New"/>
                          <w:sz w:val="20"/>
                          <w:szCs w:val="20"/>
                          <w:shd w:val="clear" w:color="auto" w:fill="FFFFFF"/>
                        </w:rPr>
                        <w:t>char</w:t>
                      </w:r>
                      <w:r w:rsidRPr="009C2658">
                        <w:rPr>
                          <w:rFonts w:ascii="Courier New" w:hAnsi="Courier New" w:cs="Courier New"/>
                          <w:sz w:val="20"/>
                          <w:szCs w:val="20"/>
                          <w:shd w:val="clear" w:color="auto" w:fill="FFFFFF"/>
                        </w:rPr>
                        <w:t xml:space="preserve"> mdString[SHA256_DIGEST_LENGTH*</w:t>
                      </w:r>
                      <w:r w:rsidRPr="009C2658">
                        <w:rPr>
                          <w:rStyle w:val="pl-c1"/>
                          <w:rFonts w:ascii="Courier New" w:hAnsi="Courier New" w:cs="Courier New"/>
                          <w:sz w:val="20"/>
                          <w:szCs w:val="20"/>
                          <w:shd w:val="clear" w:color="auto" w:fill="FFFFFF"/>
                        </w:rPr>
                        <w:t>2</w:t>
                      </w:r>
                      <w:r w:rsidRPr="009C2658">
                        <w:rPr>
                          <w:rFonts w:ascii="Courier New" w:hAnsi="Courier New" w:cs="Courier New"/>
                          <w:sz w:val="20"/>
                          <w:szCs w:val="20"/>
                          <w:shd w:val="clear" w:color="auto" w:fill="FFFFFF"/>
                        </w:rPr>
                        <w:t>+</w:t>
                      </w:r>
                      <w:r w:rsidRPr="009C2658">
                        <w:rPr>
                          <w:rStyle w:val="pl-c1"/>
                          <w:rFonts w:ascii="Courier New" w:hAnsi="Courier New" w:cs="Courier New"/>
                          <w:sz w:val="20"/>
                          <w:szCs w:val="20"/>
                          <w:shd w:val="clear" w:color="auto" w:fill="FFFFFF"/>
                        </w:rPr>
                        <w:t>1</w:t>
                      </w:r>
                      <w:r w:rsidRPr="009C2658">
                        <w:rPr>
                          <w:rFonts w:ascii="Courier New" w:hAnsi="Courier New" w:cs="Courier New"/>
                          <w:sz w:val="20"/>
                          <w:szCs w:val="20"/>
                          <w:shd w:val="clear" w:color="auto" w:fill="FFFFFF"/>
                        </w:rPr>
                        <w:t>];</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EC_KEY *eckey;</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ECDSA_SIG *signature;</w:t>
                      </w:r>
                    </w:p>
                    <w:p w:rsidR="00F06D48" w:rsidRPr="009C2658" w:rsidRDefault="00F06D48">
                      <w:pPr>
                        <w:rPr>
                          <w:rFonts w:ascii="Courier New" w:hAnsi="Courier New" w:cs="Courier New"/>
                          <w:sz w:val="20"/>
                          <w:szCs w:val="20"/>
                          <w:shd w:val="clear" w:color="auto" w:fill="FFFFFF"/>
                        </w:rPr>
                      </w:pPr>
                      <w:r w:rsidRPr="009C2658">
                        <w:rPr>
                          <w:rFonts w:ascii="Courier New" w:hAnsi="Courier New" w:cs="Courier New"/>
                          <w:sz w:val="20"/>
                          <w:szCs w:val="20"/>
                          <w:shd w:val="clear" w:color="auto" w:fill="FFFFFF"/>
                        </w:rPr>
                        <w:tab/>
                        <w:t>...</w:t>
                      </w:r>
                    </w:p>
                    <w:p w:rsidR="00F06D48" w:rsidRPr="009C2658" w:rsidRDefault="00F06D48">
                      <w:pPr>
                        <w:rPr>
                          <w:rFonts w:ascii="Courier New" w:hAnsi="Courier New" w:cs="Courier New"/>
                          <w:sz w:val="20"/>
                          <w:szCs w:val="20"/>
                        </w:rPr>
                      </w:pPr>
                      <w:r w:rsidRPr="009C2658">
                        <w:rPr>
                          <w:rFonts w:ascii="Courier New" w:hAnsi="Courier New" w:cs="Courier New"/>
                          <w:sz w:val="20"/>
                          <w:szCs w:val="20"/>
                          <w:shd w:val="clear" w:color="auto" w:fill="FFFFFF"/>
                        </w:rPr>
                        <w:t>}</w:t>
                      </w:r>
                    </w:p>
                  </w:txbxContent>
                </v:textbox>
                <w10:anchorlock/>
              </v:shape>
            </w:pict>
          </mc:Fallback>
        </mc:AlternateContent>
      </w:r>
    </w:p>
    <w:p w:rsidR="009C2658" w:rsidRPr="00C15E9D" w:rsidRDefault="00A64D9C" w:rsidP="00A64D9C">
      <w:pPr>
        <w:pStyle w:val="Caption"/>
      </w:pPr>
      <w:bookmarkStart w:id="173" w:name="_Ref483363974"/>
      <w:bookmarkStart w:id="174" w:name="_Toc485448616"/>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14</w:t>
      </w:r>
      <w:r w:rsidR="002F61C9">
        <w:rPr>
          <w:noProof/>
        </w:rPr>
        <w:fldChar w:fldCharType="end"/>
      </w:r>
      <w:bookmarkEnd w:id="173"/>
      <w:r>
        <w:t xml:space="preserve"> </w:t>
      </w:r>
      <w:r w:rsidR="00277B74">
        <w:rPr>
          <w:b w:val="0"/>
        </w:rPr>
        <w:t>Perubahan S</w:t>
      </w:r>
      <w:r w:rsidRPr="00A64D9C">
        <w:rPr>
          <w:b w:val="0"/>
        </w:rPr>
        <w:t xml:space="preserve">truktur </w:t>
      </w:r>
      <w:r w:rsidR="00277B74">
        <w:rPr>
          <w:b w:val="0"/>
          <w:i/>
        </w:rPr>
        <w:t>Packet H</w:t>
      </w:r>
      <w:r w:rsidRPr="00A64D9C">
        <w:rPr>
          <w:b w:val="0"/>
          <w:i/>
        </w:rPr>
        <w:t>eader</w:t>
      </w:r>
      <w:bookmarkEnd w:id="174"/>
    </w:p>
    <w:p w:rsidR="00E51E1B" w:rsidRPr="00E51E1B" w:rsidRDefault="00E51E1B" w:rsidP="00E51E1B"/>
    <w:p w:rsidR="001324AC" w:rsidRDefault="00617B42" w:rsidP="001620D9">
      <w:pPr>
        <w:pStyle w:val="Heading3"/>
        <w:numPr>
          <w:ilvl w:val="2"/>
          <w:numId w:val="23"/>
        </w:numPr>
        <w:ind w:left="567" w:hanging="567"/>
        <w:jc w:val="both"/>
        <w:rPr>
          <w:i/>
        </w:rPr>
      </w:pPr>
      <w:bookmarkStart w:id="175" w:name="_Toc485131192"/>
      <w:r>
        <w:t xml:space="preserve">Penambahan </w:t>
      </w:r>
      <w:r w:rsidR="001324AC">
        <w:t xml:space="preserve">Evaluasi pada Tiap </w:t>
      </w:r>
      <w:r w:rsidR="001324AC" w:rsidRPr="00365042">
        <w:rPr>
          <w:i/>
        </w:rPr>
        <w:t>Node</w:t>
      </w:r>
      <w:bookmarkEnd w:id="175"/>
    </w:p>
    <w:p w:rsidR="001551F1" w:rsidRDefault="001551F1" w:rsidP="001551F1"/>
    <w:p w:rsidR="001551F1" w:rsidRDefault="001551F1" w:rsidP="0082069B">
      <w:pPr>
        <w:ind w:firstLine="567"/>
        <w:jc w:val="both"/>
      </w:pPr>
      <w:r>
        <w:t xml:space="preserve">Evaluasi pada tiap </w:t>
      </w:r>
      <w:r w:rsidRPr="00E94D81">
        <w:rPr>
          <w:i/>
        </w:rPr>
        <w:t>node</w:t>
      </w:r>
      <w:r>
        <w:t xml:space="preserve"> ini dilakukan untuk dapat mendeteksi </w:t>
      </w:r>
      <w:r w:rsidRPr="00E94D81">
        <w:rPr>
          <w:i/>
        </w:rPr>
        <w:t>node neighbor</w:t>
      </w:r>
      <w:r>
        <w:t xml:space="preserve"> yang kemungkinan melakukan </w:t>
      </w:r>
      <w:r w:rsidR="000D4602">
        <w:rPr>
          <w:i/>
        </w:rPr>
        <w:t>Black hole</w:t>
      </w:r>
      <w:r w:rsidRPr="00E94D81">
        <w:rPr>
          <w:i/>
        </w:rPr>
        <w:t xml:space="preserve"> attack</w:t>
      </w:r>
      <w:r>
        <w:t>.</w:t>
      </w:r>
      <w:r w:rsidR="00F4732C">
        <w:t xml:space="preserve"> </w:t>
      </w:r>
      <w:r w:rsidR="001A74C1">
        <w:t xml:space="preserve">Secara teknis, tiap </w:t>
      </w:r>
      <w:r w:rsidR="001A74C1" w:rsidRPr="00E94D81">
        <w:rPr>
          <w:i/>
        </w:rPr>
        <w:t>node</w:t>
      </w:r>
      <w:r w:rsidR="001A74C1">
        <w:t xml:space="preserve"> akan menghitung jumlah paket yang diterima dan jumlah paket yang dikirimkan kepada </w:t>
      </w:r>
      <w:r w:rsidR="001A74C1" w:rsidRPr="00E94D81">
        <w:rPr>
          <w:i/>
        </w:rPr>
        <w:t>neighbor</w:t>
      </w:r>
      <w:r w:rsidR="001A74C1">
        <w:t>nya, kemudian dilakukan perbandingan dari hasil jumlah tersebut.</w:t>
      </w:r>
      <w:r w:rsidR="00785DDB">
        <w:t xml:space="preserve"> Penambahan evaluasi ini di</w:t>
      </w:r>
      <w:r w:rsidR="00E94D81">
        <w:t>letakkan</w:t>
      </w:r>
      <w:r w:rsidR="00785DDB">
        <w:t xml:space="preserve"> pada </w:t>
      </w:r>
      <w:r w:rsidR="00785DDB" w:rsidRPr="00E94D81">
        <w:rPr>
          <w:i/>
        </w:rPr>
        <w:t>file</w:t>
      </w:r>
      <w:r w:rsidR="00785DDB">
        <w:t xml:space="preserve"> aodv.cc.</w:t>
      </w:r>
      <w:r w:rsidR="001A74C1">
        <w:t xml:space="preserve"> </w:t>
      </w:r>
      <w:r w:rsidR="00F4732C">
        <w:t xml:space="preserve">Untuk dapat melakukan evaluasi ini, terlebih dahulu setiap </w:t>
      </w:r>
      <w:r w:rsidR="00F4732C" w:rsidRPr="00E94D81">
        <w:rPr>
          <w:i/>
        </w:rPr>
        <w:t>node</w:t>
      </w:r>
      <w:r w:rsidR="00F4732C">
        <w:t xml:space="preserve"> harus mengetahui siapa saja </w:t>
      </w:r>
      <w:r w:rsidR="00F4732C" w:rsidRPr="00E94D81">
        <w:rPr>
          <w:i/>
        </w:rPr>
        <w:t>node</w:t>
      </w:r>
      <w:r w:rsidR="00F4732C">
        <w:t xml:space="preserve"> tetangganya. Oleh karena itu</w:t>
      </w:r>
      <w:r w:rsidR="00E94D81">
        <w:t>,</w:t>
      </w:r>
      <w:r w:rsidR="00F4732C">
        <w:t xml:space="preserve"> </w:t>
      </w:r>
      <w:r w:rsidR="00F4732C" w:rsidRPr="00E94D81">
        <w:rPr>
          <w:i/>
        </w:rPr>
        <w:t>hello packet</w:t>
      </w:r>
      <w:r w:rsidR="00F4732C">
        <w:t xml:space="preserve"> harus diaktifkan terlebih dahulu. Pengaktifan </w:t>
      </w:r>
      <w:r w:rsidR="00F4732C" w:rsidRPr="00E94D81">
        <w:rPr>
          <w:i/>
        </w:rPr>
        <w:t>hello p</w:t>
      </w:r>
      <w:r w:rsidR="00BD588A" w:rsidRPr="00E94D81">
        <w:rPr>
          <w:i/>
        </w:rPr>
        <w:t>acket</w:t>
      </w:r>
      <w:r w:rsidR="00BD588A">
        <w:t xml:space="preserve"> dapat d</w:t>
      </w:r>
      <w:r w:rsidR="00C77E67">
        <w:t xml:space="preserve">ilihat pada </w:t>
      </w:r>
      <w:r w:rsidR="00C77E67">
        <w:fldChar w:fldCharType="begin"/>
      </w:r>
      <w:r w:rsidR="00C77E67">
        <w:instrText xml:space="preserve"> REF _Ref483365458 \h </w:instrText>
      </w:r>
      <w:r w:rsidR="00C77E67">
        <w:fldChar w:fldCharType="separate"/>
      </w:r>
      <w:r w:rsidR="0065244E">
        <w:t xml:space="preserve">Gambar </w:t>
      </w:r>
      <w:r w:rsidR="0065244E">
        <w:rPr>
          <w:noProof/>
        </w:rPr>
        <w:t>4</w:t>
      </w:r>
      <w:r w:rsidR="0065244E">
        <w:t>.</w:t>
      </w:r>
      <w:r w:rsidR="0065244E">
        <w:rPr>
          <w:noProof/>
        </w:rPr>
        <w:t>15</w:t>
      </w:r>
      <w:r w:rsidR="00C77E67">
        <w:fldChar w:fldCharType="end"/>
      </w:r>
      <w:r w:rsidR="00127C5A">
        <w:t>.</w:t>
      </w:r>
    </w:p>
    <w:p w:rsidR="00F21586" w:rsidRDefault="00F21586" w:rsidP="00F21586">
      <w:pPr>
        <w:jc w:val="both"/>
      </w:pPr>
    </w:p>
    <w:p w:rsidR="00F21586" w:rsidRDefault="00F21586" w:rsidP="00F21586">
      <w:pPr>
        <w:keepNext/>
        <w:jc w:val="both"/>
      </w:pPr>
      <w:r>
        <w:rPr>
          <w:noProof/>
          <w:lang w:eastAsia="id-ID"/>
        </w:rPr>
        <w:lastRenderedPageBreak/>
        <mc:AlternateContent>
          <mc:Choice Requires="wps">
            <w:drawing>
              <wp:inline distT="0" distB="0" distL="0" distR="0">
                <wp:extent cx="3714750" cy="647700"/>
                <wp:effectExtent l="0" t="0" r="19050" b="19050"/>
                <wp:docPr id="450790" name="Text Box 450790"/>
                <wp:cNvGraphicFramePr/>
                <a:graphic xmlns:a="http://schemas.openxmlformats.org/drawingml/2006/main">
                  <a:graphicData uri="http://schemas.microsoft.com/office/word/2010/wordprocessingShape">
                    <wps:wsp>
                      <wps:cNvSpPr txBox="1"/>
                      <wps:spPr>
                        <a:xfrm>
                          <a:off x="0" y="0"/>
                          <a:ext cx="37147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0" o:spid="_x0000_s1045" type="#_x0000_t202" style="width:29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" fillcolor="white [3201]" strokeweight=".5pt">
                <v:textbox>
                  <w:txbxContent>
                    <w:p w:rsidR="00F06D48" w:rsidRPr="00F21586" w:rsidRDefault="00F06D48">
                      <w:pPr>
                        <w:rPr>
                          <w:rFonts w:ascii="Courier New" w:hAnsi="Courier New" w:cs="Courier New"/>
                          <w:b/>
                          <w:sz w:val="20"/>
                          <w:szCs w:val="20"/>
                          <w:shd w:val="clear" w:color="auto" w:fill="FFFFFF"/>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#ifndef AODV_LINK_LAYER_DETECTION</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htimer.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sz w:val="20"/>
                          <w:szCs w:val="20"/>
                          <w:shd w:val="clear" w:color="auto" w:fill="FFFFFF"/>
                        </w:rPr>
                      </w:pPr>
                      <w:r w:rsidRPr="00F21586">
                        <w:rPr>
                          <w:rFonts w:ascii="Courier New" w:hAnsi="Courier New" w:cs="Courier New"/>
                          <w:sz w:val="20"/>
                          <w:szCs w:val="20"/>
                          <w:shd w:val="clear" w:color="auto" w:fill="FFFFFF"/>
                        </w:rPr>
                        <w:t>ntimer.</w:t>
                      </w:r>
                      <w:r w:rsidRPr="00F21586">
                        <w:rPr>
                          <w:rStyle w:val="pl-c1"/>
                          <w:rFonts w:ascii="Courier New" w:hAnsi="Courier New" w:cs="Courier New"/>
                          <w:sz w:val="20"/>
                          <w:szCs w:val="20"/>
                          <w:shd w:val="clear" w:color="auto" w:fill="FFFFFF"/>
                        </w:rPr>
                        <w:t>handle</w:t>
                      </w:r>
                      <w:r w:rsidRPr="00F21586">
                        <w:rPr>
                          <w:rFonts w:ascii="Courier New" w:hAnsi="Courier New" w:cs="Courier New"/>
                          <w:sz w:val="20"/>
                          <w:szCs w:val="20"/>
                          <w:shd w:val="clear" w:color="auto" w:fill="FFFFFF"/>
                        </w:rPr>
                        <w:t xml:space="preserve">((Event*) </w:t>
                      </w:r>
                      <w:r w:rsidRPr="00F21586">
                        <w:rPr>
                          <w:rStyle w:val="pl-c1"/>
                          <w:rFonts w:ascii="Courier New" w:hAnsi="Courier New" w:cs="Courier New"/>
                          <w:sz w:val="20"/>
                          <w:szCs w:val="20"/>
                          <w:shd w:val="clear" w:color="auto" w:fill="FFFFFF"/>
                        </w:rPr>
                        <w:t>0</w:t>
                      </w:r>
                      <w:r w:rsidRPr="00F21586">
                        <w:rPr>
                          <w:rFonts w:ascii="Courier New" w:hAnsi="Courier New" w:cs="Courier New"/>
                          <w:sz w:val="20"/>
                          <w:szCs w:val="20"/>
                          <w:shd w:val="clear" w:color="auto" w:fill="FFFFFF"/>
                        </w:rPr>
                        <w:t>);</w:t>
                      </w:r>
                    </w:p>
                    <w:p w:rsidR="00F06D48" w:rsidRPr="00F21586" w:rsidRDefault="00F06D48">
                      <w:pPr>
                        <w:rPr>
                          <w:rFonts w:ascii="Courier New" w:hAnsi="Courier New" w:cs="Courier New"/>
                          <w:b/>
                          <w:sz w:val="20"/>
                          <w:szCs w:val="20"/>
                        </w:rPr>
                      </w:pPr>
                      <w:r w:rsidRPr="00F21586">
                        <w:rPr>
                          <w:rStyle w:val="pl-c"/>
                          <w:rFonts w:ascii="Courier New" w:hAnsi="Courier New" w:cs="Courier New"/>
                          <w:b/>
                          <w:sz w:val="20"/>
                          <w:szCs w:val="20"/>
                          <w:shd w:val="clear" w:color="auto" w:fill="FFFFFF"/>
                        </w:rPr>
                        <w:t>//</w:t>
                      </w:r>
                      <w:r w:rsidRPr="00F21586">
                        <w:rPr>
                          <w:rFonts w:ascii="Courier New" w:hAnsi="Courier New" w:cs="Courier New"/>
                          <w:b/>
                          <w:sz w:val="20"/>
                          <w:szCs w:val="20"/>
                          <w:shd w:val="clear" w:color="auto" w:fill="FFFFFF"/>
                        </w:rPr>
                        <w:t>#endif // LINK LAYER DETECTION</w:t>
                      </w:r>
                    </w:p>
                  </w:txbxContent>
                </v:textbox>
                <w10:anchorlock/>
              </v:shape>
            </w:pict>
          </mc:Fallback>
        </mc:AlternateContent>
      </w:r>
    </w:p>
    <w:p w:rsidR="00F21586" w:rsidRDefault="00F21586" w:rsidP="00F21586">
      <w:pPr>
        <w:pStyle w:val="Caption"/>
      </w:pPr>
      <w:bookmarkStart w:id="176" w:name="_Ref483365458"/>
      <w:bookmarkStart w:id="177" w:name="_Toc485448617"/>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15</w:t>
      </w:r>
      <w:r w:rsidR="002F61C9">
        <w:rPr>
          <w:noProof/>
        </w:rPr>
        <w:fldChar w:fldCharType="end"/>
      </w:r>
      <w:bookmarkEnd w:id="176"/>
      <w:r>
        <w:t xml:space="preserve"> </w:t>
      </w:r>
      <w:r w:rsidRPr="00F21586">
        <w:rPr>
          <w:b w:val="0"/>
        </w:rPr>
        <w:t xml:space="preserve">Pengaktifan </w:t>
      </w:r>
      <w:r w:rsidR="00277B74">
        <w:rPr>
          <w:b w:val="0"/>
          <w:i/>
        </w:rPr>
        <w:t>Hello P</w:t>
      </w:r>
      <w:r w:rsidRPr="00F21586">
        <w:rPr>
          <w:b w:val="0"/>
          <w:i/>
        </w:rPr>
        <w:t>acket</w:t>
      </w:r>
      <w:bookmarkEnd w:id="177"/>
    </w:p>
    <w:p w:rsidR="00F21586" w:rsidRDefault="00F21586" w:rsidP="00F21586">
      <w:pPr>
        <w:jc w:val="both"/>
      </w:pPr>
    </w:p>
    <w:p w:rsidR="00851EA9" w:rsidRDefault="00163FD3" w:rsidP="00851EA9">
      <w:pPr>
        <w:ind w:firstLine="720"/>
        <w:jc w:val="both"/>
        <w:rPr>
          <w:shd w:val="clear" w:color="auto" w:fill="FFFFFF"/>
        </w:rPr>
      </w:pPr>
      <w:r>
        <w:t xml:space="preserve">Setelah </w:t>
      </w:r>
      <w:r w:rsidRPr="00E94D81">
        <w:rPr>
          <w:i/>
        </w:rPr>
        <w:t>hello packet</w:t>
      </w:r>
      <w:r>
        <w:t xml:space="preserve"> diaktifkan, diperlukan sebuah variabel yang digunakan untuk menyimpan </w:t>
      </w:r>
      <w:r w:rsidRPr="00E94D81">
        <w:rPr>
          <w:i/>
        </w:rPr>
        <w:t>node neighbor</w:t>
      </w:r>
      <w:r>
        <w:t xml:space="preserve"> dari tiap </w:t>
      </w:r>
      <w:r w:rsidRPr="00E94D81">
        <w:rPr>
          <w:i/>
        </w:rPr>
        <w:t>node</w:t>
      </w:r>
      <w:r>
        <w:t xml:space="preserve"> yaitu </w:t>
      </w:r>
      <w:r>
        <w:rPr>
          <w:rFonts w:ascii="Consolas" w:hAnsi="Consolas" w:cs="Consolas"/>
          <w:color w:val="24292E"/>
          <w:sz w:val="18"/>
          <w:szCs w:val="18"/>
          <w:shd w:val="clear" w:color="auto" w:fill="FFFFFF"/>
        </w:rPr>
        <w:t>std::vector&lt;std::vector&lt;</w:t>
      </w:r>
      <w:r>
        <w:rPr>
          <w:rStyle w:val="pl-k"/>
          <w:rFonts w:ascii="Consolas" w:hAnsi="Consolas" w:cs="Consolas"/>
          <w:color w:val="A71D5D"/>
          <w:sz w:val="18"/>
          <w:szCs w:val="18"/>
          <w:shd w:val="clear" w:color="auto" w:fill="FFFFFF"/>
        </w:rPr>
        <w:t>int</w:t>
      </w:r>
      <w:r>
        <w:rPr>
          <w:rFonts w:ascii="Consolas" w:hAnsi="Consolas" w:cs="Consolas"/>
          <w:color w:val="24292E"/>
          <w:sz w:val="18"/>
          <w:szCs w:val="18"/>
          <w:shd w:val="clear" w:color="auto" w:fill="FFFFFF"/>
        </w:rPr>
        <w:t xml:space="preserve">&gt;&gt; </w:t>
      </w:r>
      <w:r>
        <w:rPr>
          <w:rStyle w:val="pl-en"/>
          <w:rFonts w:ascii="Consolas" w:hAnsi="Consolas" w:cs="Consolas"/>
          <w:color w:val="795DA3"/>
          <w:sz w:val="18"/>
          <w:szCs w:val="18"/>
          <w:shd w:val="clear" w:color="auto" w:fill="FFFFFF"/>
        </w:rPr>
        <w:t>myneigh</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sidRPr="00163FD3">
        <w:rPr>
          <w:shd w:val="clear" w:color="auto" w:fill="FFFFFF"/>
        </w:rPr>
        <w:t>.</w:t>
      </w:r>
      <w:r w:rsidR="0021425E">
        <w:rPr>
          <w:shd w:val="clear" w:color="auto" w:fill="FFFFFF"/>
        </w:rPr>
        <w:t xml:space="preserve"> Kode implementasi penyimpanan </w:t>
      </w:r>
      <w:r w:rsidR="0021425E" w:rsidRPr="00E94D81">
        <w:rPr>
          <w:i/>
          <w:shd w:val="clear" w:color="auto" w:fill="FFFFFF"/>
        </w:rPr>
        <w:t>node neighbor</w:t>
      </w:r>
      <w:r w:rsidR="0021425E">
        <w:rPr>
          <w:shd w:val="clear" w:color="auto" w:fill="FFFFFF"/>
        </w:rPr>
        <w:t xml:space="preserve"> ini dilakukan pada fungsi </w:t>
      </w:r>
      <w:r w:rsidR="0021425E">
        <w:rPr>
          <w:rFonts w:ascii="Consolas" w:hAnsi="Consolas" w:cs="Consolas"/>
          <w:color w:val="795DA3"/>
          <w:sz w:val="18"/>
          <w:szCs w:val="18"/>
          <w:shd w:val="clear" w:color="auto" w:fill="FFFFFF"/>
        </w:rPr>
        <w:t>AODV::recvHello</w:t>
      </w:r>
      <w:r w:rsidR="0021425E">
        <w:rPr>
          <w:shd w:val="clear" w:color="auto" w:fill="FFFFFF"/>
        </w:rPr>
        <w:t xml:space="preserve"> </w:t>
      </w:r>
      <w:r w:rsidR="00D00586">
        <w:rPr>
          <w:shd w:val="clear" w:color="auto" w:fill="FFFFFF"/>
        </w:rPr>
        <w:t xml:space="preserve">dan </w:t>
      </w:r>
      <w:r w:rsidR="0021425E">
        <w:rPr>
          <w:shd w:val="clear" w:color="auto" w:fill="FFFFFF"/>
        </w:rPr>
        <w:t>dapat dilihat pada lampiran</w:t>
      </w:r>
      <w:r w:rsidR="00931775">
        <w:rPr>
          <w:shd w:val="clear" w:color="auto" w:fill="FFFFFF"/>
        </w:rPr>
        <w:t xml:space="preserve"> </w:t>
      </w:r>
      <w:r w:rsidR="00931775">
        <w:rPr>
          <w:shd w:val="clear" w:color="auto" w:fill="FFFFFF"/>
        </w:rPr>
        <w:fldChar w:fldCharType="begin"/>
      </w:r>
      <w:r w:rsidR="00931775">
        <w:rPr>
          <w:shd w:val="clear" w:color="auto" w:fill="FFFFFF"/>
        </w:rPr>
        <w:instrText xml:space="preserve"> REF _Ref483794079 \h </w:instrText>
      </w:r>
      <w:r w:rsidR="00931775">
        <w:rPr>
          <w:shd w:val="clear" w:color="auto" w:fill="FFFFFF"/>
        </w:rPr>
      </w:r>
      <w:r w:rsidR="00931775">
        <w:rPr>
          <w:shd w:val="clear" w:color="auto" w:fill="FFFFFF"/>
        </w:rPr>
        <w:fldChar w:fldCharType="separate"/>
      </w:r>
      <w:r w:rsidR="0065244E">
        <w:t>A.2 Kode Fungsi AODV::recvHello</w:t>
      </w:r>
      <w:r w:rsidR="00931775">
        <w:rPr>
          <w:shd w:val="clear" w:color="auto" w:fill="FFFFFF"/>
        </w:rPr>
        <w:fldChar w:fldCharType="end"/>
      </w:r>
      <w:r w:rsidR="00931775">
        <w:rPr>
          <w:shd w:val="clear" w:color="auto" w:fill="FFFFFF"/>
        </w:rPr>
        <w:t>.</w:t>
      </w:r>
    </w:p>
    <w:p w:rsidR="0021425E" w:rsidRDefault="00851EA9" w:rsidP="001551F1">
      <w:pPr>
        <w:ind w:firstLine="720"/>
        <w:jc w:val="both"/>
        <w:rPr>
          <w:shd w:val="clear" w:color="auto" w:fill="FFFFFF"/>
        </w:rPr>
      </w:pPr>
      <w:r>
        <w:t xml:space="preserve">Kemudian diperlukan beberapa variabel untuk menjumlahkan paket yang diterima oleh </w:t>
      </w:r>
      <w:r w:rsidRPr="00E94D81">
        <w:rPr>
          <w:i/>
        </w:rPr>
        <w:t>node</w:t>
      </w:r>
      <w:r>
        <w:t xml:space="preserve"> a dari </w:t>
      </w:r>
      <w:r w:rsidRPr="00E94D81">
        <w:rPr>
          <w:i/>
        </w:rPr>
        <w:t>node</w:t>
      </w:r>
      <w:r>
        <w:t xml:space="preserve"> b dan paket yang dikirim dari </w:t>
      </w:r>
      <w:r w:rsidRPr="00E94D81">
        <w:rPr>
          <w:i/>
        </w:rPr>
        <w:t>node</w:t>
      </w:r>
      <w:r>
        <w:t xml:space="preserve"> a ke </w:t>
      </w:r>
      <w:r w:rsidRPr="00E94D81">
        <w:rPr>
          <w:i/>
        </w:rPr>
        <w:t>node</w:t>
      </w:r>
      <w:r>
        <w:t xml:space="preserve"> b, serta variabel untuk membandingkan keduanya. Variabel-variabel tersebut diantaranya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kirimdari[</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int</w:t>
      </w:r>
      <w:r w:rsidR="00785DDB">
        <w:rPr>
          <w:rFonts w:ascii="Consolas" w:hAnsi="Consolas" w:cs="Consolas"/>
          <w:color w:val="24292E"/>
          <w:sz w:val="18"/>
          <w:szCs w:val="18"/>
          <w:shd w:val="clear" w:color="auto" w:fill="FFFFFF"/>
        </w:rPr>
        <w:t xml:space="preserve"> kirimke[</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shd w:val="clear" w:color="auto" w:fill="FFFFFF"/>
        </w:rPr>
        <w:t xml:space="preserve">, </w:t>
      </w:r>
      <w:r w:rsidR="00785DDB">
        <w:rPr>
          <w:rStyle w:val="pl-k"/>
          <w:rFonts w:ascii="Consolas" w:hAnsi="Consolas" w:cs="Consolas"/>
          <w:color w:val="A71D5D"/>
          <w:sz w:val="18"/>
          <w:szCs w:val="18"/>
          <w:shd w:val="clear" w:color="auto" w:fill="FFFFFF"/>
        </w:rPr>
        <w:t>double</w:t>
      </w:r>
      <w:r w:rsidR="00785DDB">
        <w:rPr>
          <w:rFonts w:ascii="Consolas" w:hAnsi="Consolas" w:cs="Consolas"/>
          <w:color w:val="24292E"/>
          <w:sz w:val="18"/>
          <w:szCs w:val="18"/>
          <w:shd w:val="clear" w:color="auto" w:fill="FFFFFF"/>
        </w:rPr>
        <w:t xml:space="preserve"> forward_eval[</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rStyle w:val="pl-c1"/>
          <w:rFonts w:ascii="Consolas" w:hAnsi="Consolas" w:cs="Consolas"/>
          <w:color w:val="0086B3"/>
          <w:sz w:val="18"/>
          <w:szCs w:val="18"/>
          <w:shd w:val="clear" w:color="auto" w:fill="FFFFFF"/>
        </w:rPr>
        <w:t>50</w:t>
      </w:r>
      <w:r w:rsidR="00785DDB">
        <w:rPr>
          <w:rFonts w:ascii="Consolas" w:hAnsi="Consolas" w:cs="Consolas"/>
          <w:color w:val="24292E"/>
          <w:sz w:val="18"/>
          <w:szCs w:val="18"/>
          <w:shd w:val="clear" w:color="auto" w:fill="FFFFFF"/>
        </w:rPr>
        <w:t>]</w:t>
      </w:r>
      <w:r w:rsidR="00785DDB">
        <w:rPr>
          <w:color w:val="24292E"/>
          <w:shd w:val="clear" w:color="auto" w:fill="FFFFFF"/>
        </w:rPr>
        <w:t xml:space="preserve">. </w:t>
      </w:r>
      <w:r w:rsidR="00785DDB">
        <w:rPr>
          <w:shd w:val="clear" w:color="auto" w:fill="FFFFFF"/>
        </w:rPr>
        <w:t>Gambaran inisialisasi variabel dapat d</w:t>
      </w:r>
      <w:r w:rsidR="00C77E67">
        <w:rPr>
          <w:shd w:val="clear" w:color="auto" w:fill="FFFFFF"/>
        </w:rPr>
        <w:t xml:space="preserve">ilihat pada </w:t>
      </w:r>
      <w:r w:rsidR="00C77E67">
        <w:rPr>
          <w:shd w:val="clear" w:color="auto" w:fill="FFFFFF"/>
        </w:rPr>
        <w:fldChar w:fldCharType="begin"/>
      </w:r>
      <w:r w:rsidR="00C77E67">
        <w:rPr>
          <w:shd w:val="clear" w:color="auto" w:fill="FFFFFF"/>
        </w:rPr>
        <w:instrText xml:space="preserve"> REF _Ref483365742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16</w:t>
      </w:r>
      <w:r w:rsidR="00C77E67">
        <w:rPr>
          <w:shd w:val="clear" w:color="auto" w:fill="FFFFFF"/>
        </w:rPr>
        <w:fldChar w:fldCharType="end"/>
      </w:r>
      <w:r w:rsidR="00CA2028">
        <w:rPr>
          <w:shd w:val="clear" w:color="auto" w:fill="FFFFFF"/>
        </w:rPr>
        <w:t>.</w:t>
      </w:r>
    </w:p>
    <w:p w:rsidR="00CA2028" w:rsidRDefault="00CA2028" w:rsidP="00CA2028">
      <w:pPr>
        <w:jc w:val="both"/>
        <w:rPr>
          <w:shd w:val="clear" w:color="auto" w:fill="FFFFFF"/>
        </w:rPr>
      </w:pPr>
    </w:p>
    <w:p w:rsidR="00CA2028" w:rsidRDefault="00CA2028" w:rsidP="00CA2028">
      <w:pPr>
        <w:keepNext/>
        <w:jc w:val="both"/>
      </w:pPr>
      <w:r>
        <w:rPr>
          <w:noProof/>
          <w:lang w:eastAsia="id-ID"/>
        </w:rPr>
        <mc:AlternateContent>
          <mc:Choice Requires="wps">
            <w:drawing>
              <wp:inline distT="0" distB="0" distL="0" distR="0">
                <wp:extent cx="3676650" cy="647700"/>
                <wp:effectExtent l="0" t="0" r="19050" b="19050"/>
                <wp:docPr id="450791" name="Text Box 450791"/>
                <wp:cNvGraphicFramePr/>
                <a:graphic xmlns:a="http://schemas.openxmlformats.org/drawingml/2006/main">
                  <a:graphicData uri="http://schemas.microsoft.com/office/word/2010/wordprocessingShape">
                    <wps:wsp>
                      <wps:cNvSpPr txBox="1"/>
                      <wps:spPr>
                        <a:xfrm>
                          <a:off x="0" y="0"/>
                          <a:ext cx="367665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1" o:spid="_x0000_s1046" type="#_x0000_t202" style="width:289.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" fillcolor="white [3201]" strokeweight=".5pt">
                <v:textbox>
                  <w:txbxContent>
                    <w:p w:rsidR="00F06D48" w:rsidRPr="00CA2028" w:rsidRDefault="00F06D48">
                      <w:pPr>
                        <w:rPr>
                          <w:rFonts w:ascii="Courier New" w:hAnsi="Courier New" w:cs="Courier New"/>
                          <w:sz w:val="20"/>
                          <w:szCs w:val="20"/>
                          <w:shd w:val="clear" w:color="auto" w:fill="FFFFFF"/>
                        </w:rPr>
                      </w:pPr>
                      <w:r w:rsidRPr="00CA2028">
                        <w:rPr>
                          <w:rFonts w:ascii="Courier New" w:hAnsi="Courier New" w:cs="Courier New"/>
                          <w:sz w:val="20"/>
                          <w:szCs w:val="20"/>
                          <w:shd w:val="clear" w:color="auto" w:fill="FFFFFF"/>
                        </w:rPr>
                        <w:t>std::vector&lt;std::vector&lt;</w:t>
                      </w: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&gt; &gt; </w:t>
                      </w:r>
                      <w:r w:rsidRPr="00CA2028">
                        <w:rPr>
                          <w:rStyle w:val="pl-en"/>
                          <w:rFonts w:ascii="Courier New" w:hAnsi="Courier New" w:cs="Courier New"/>
                          <w:sz w:val="20"/>
                          <w:szCs w:val="20"/>
                          <w:shd w:val="clear" w:color="auto" w:fill="FFFFFF"/>
                        </w:rPr>
                        <w:t>myneigh</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kirimdari[</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shd w:val="clear" w:color="auto" w:fill="FFFFFF"/>
                        </w:rPr>
                      </w:pPr>
                      <w:r w:rsidRPr="00CA2028">
                        <w:rPr>
                          <w:rStyle w:val="pl-k"/>
                          <w:rFonts w:ascii="Courier New" w:hAnsi="Courier New" w:cs="Courier New"/>
                          <w:sz w:val="20"/>
                          <w:szCs w:val="20"/>
                          <w:shd w:val="clear" w:color="auto" w:fill="FFFFFF"/>
                        </w:rPr>
                        <w:t>int</w:t>
                      </w:r>
                      <w:r w:rsidRPr="00CA2028">
                        <w:rPr>
                          <w:rFonts w:ascii="Courier New" w:hAnsi="Courier New" w:cs="Courier New"/>
                          <w:sz w:val="20"/>
                          <w:szCs w:val="20"/>
                          <w:shd w:val="clear" w:color="auto" w:fill="FFFFFF"/>
                        </w:rPr>
                        <w:t xml:space="preserve"> kirimke[</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w:t>
                      </w:r>
                      <w:r w:rsidRPr="00CA2028">
                        <w:rPr>
                          <w:rFonts w:ascii="Courier New" w:hAnsi="Courier New" w:cs="Courier New"/>
                          <w:sz w:val="20"/>
                          <w:szCs w:val="20"/>
                          <w:shd w:val="clear" w:color="auto" w:fill="FFFFFF"/>
                        </w:rPr>
                        <w:t>};</w:t>
                      </w:r>
                    </w:p>
                    <w:p w:rsidR="00F06D48" w:rsidRPr="00CA2028" w:rsidRDefault="00F06D48">
                      <w:pPr>
                        <w:rPr>
                          <w:rFonts w:ascii="Courier New" w:hAnsi="Courier New" w:cs="Courier New"/>
                          <w:sz w:val="20"/>
                          <w:szCs w:val="20"/>
                        </w:rPr>
                      </w:pPr>
                      <w:r w:rsidRPr="00CA2028">
                        <w:rPr>
                          <w:rStyle w:val="pl-k"/>
                          <w:rFonts w:ascii="Courier New" w:hAnsi="Courier New" w:cs="Courier New"/>
                          <w:sz w:val="20"/>
                          <w:szCs w:val="20"/>
                          <w:shd w:val="clear" w:color="auto" w:fill="FFFFFF"/>
                        </w:rPr>
                        <w:t>double</w:t>
                      </w:r>
                      <w:r w:rsidRPr="00CA2028">
                        <w:rPr>
                          <w:rFonts w:ascii="Courier New" w:hAnsi="Courier New" w:cs="Courier New"/>
                          <w:sz w:val="20"/>
                          <w:szCs w:val="20"/>
                          <w:shd w:val="clear" w:color="auto" w:fill="FFFFFF"/>
                        </w:rPr>
                        <w:t xml:space="preserve"> forward_eval[</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w:t>
                      </w:r>
                      <w:r w:rsidRPr="00CA2028">
                        <w:rPr>
                          <w:rStyle w:val="pl-c1"/>
                          <w:rFonts w:ascii="Courier New" w:hAnsi="Courier New" w:cs="Courier New"/>
                          <w:sz w:val="20"/>
                          <w:szCs w:val="20"/>
                          <w:shd w:val="clear" w:color="auto" w:fill="FFFFFF"/>
                        </w:rPr>
                        <w:t>50</w:t>
                      </w:r>
                      <w:r w:rsidRPr="00CA2028">
                        <w:rPr>
                          <w:rFonts w:ascii="Courier New" w:hAnsi="Courier New" w:cs="Courier New"/>
                          <w:sz w:val="20"/>
                          <w:szCs w:val="20"/>
                          <w:shd w:val="clear" w:color="auto" w:fill="FFFFFF"/>
                        </w:rPr>
                        <w:t>] = {</w:t>
                      </w:r>
                      <w:r w:rsidRPr="00CA2028">
                        <w:rPr>
                          <w:rStyle w:val="pl-c1"/>
                          <w:rFonts w:ascii="Courier New" w:hAnsi="Courier New" w:cs="Courier New"/>
                          <w:sz w:val="20"/>
                          <w:szCs w:val="20"/>
                          <w:shd w:val="clear" w:color="auto" w:fill="FFFFFF"/>
                        </w:rPr>
                        <w:t>0.0</w:t>
                      </w:r>
                      <w:r w:rsidRPr="00CA2028">
                        <w:rPr>
                          <w:rFonts w:ascii="Courier New" w:hAnsi="Courier New" w:cs="Courier New"/>
                          <w:sz w:val="20"/>
                          <w:szCs w:val="20"/>
                          <w:shd w:val="clear" w:color="auto" w:fill="FFFFFF"/>
                        </w:rPr>
                        <w:t>};</w:t>
                      </w:r>
                    </w:p>
                  </w:txbxContent>
                </v:textbox>
                <w10:anchorlock/>
              </v:shape>
            </w:pict>
          </mc:Fallback>
        </mc:AlternateContent>
      </w:r>
    </w:p>
    <w:p w:rsidR="00CA2028" w:rsidRDefault="00CA2028" w:rsidP="00CA2028">
      <w:pPr>
        <w:pStyle w:val="Caption"/>
        <w:rPr>
          <w:b w:val="0"/>
        </w:rPr>
      </w:pPr>
      <w:bookmarkStart w:id="178" w:name="_Ref483365742"/>
      <w:bookmarkStart w:id="179" w:name="_Toc485448618"/>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16</w:t>
      </w:r>
      <w:r w:rsidR="002F61C9">
        <w:rPr>
          <w:noProof/>
        </w:rPr>
        <w:fldChar w:fldCharType="end"/>
      </w:r>
      <w:bookmarkEnd w:id="178"/>
      <w:r>
        <w:t xml:space="preserve"> </w:t>
      </w:r>
      <w:r w:rsidR="00277B74">
        <w:rPr>
          <w:b w:val="0"/>
        </w:rPr>
        <w:t>Inisialisasi V</w:t>
      </w:r>
      <w:r w:rsidRPr="00CA2028">
        <w:rPr>
          <w:b w:val="0"/>
        </w:rPr>
        <w:t>ariabel</w:t>
      </w:r>
      <w:bookmarkEnd w:id="179"/>
    </w:p>
    <w:p w:rsidR="00CA2028" w:rsidRPr="00CA2028" w:rsidRDefault="00CA2028" w:rsidP="00CA2028"/>
    <w:p w:rsidR="00084320" w:rsidRPr="00EB0EA3" w:rsidRDefault="00084320" w:rsidP="001551F1">
      <w:pPr>
        <w:ind w:firstLine="720"/>
        <w:jc w:val="both"/>
      </w:pPr>
      <w:r>
        <w:rPr>
          <w:shd w:val="clear" w:color="auto" w:fill="FFFFFF"/>
        </w:rPr>
        <w:t xml:space="preserve">Selanjutnya setiap </w:t>
      </w:r>
      <w:r w:rsidRPr="00E94D81">
        <w:rPr>
          <w:i/>
          <w:shd w:val="clear" w:color="auto" w:fill="FFFFFF"/>
        </w:rPr>
        <w:t>node</w:t>
      </w:r>
      <w:r>
        <w:rPr>
          <w:shd w:val="clear" w:color="auto" w:fill="FFFFFF"/>
        </w:rPr>
        <w:t xml:space="preserve"> akan menjumlahkan paket yang diterima </w:t>
      </w:r>
      <w:r w:rsidR="00E94D81">
        <w:rPr>
          <w:shd w:val="clear" w:color="auto" w:fill="FFFFFF"/>
        </w:rPr>
        <w:t>dari</w:t>
      </w:r>
      <w:r>
        <w:rPr>
          <w:shd w:val="clear" w:color="auto" w:fill="FFFFFF"/>
        </w:rPr>
        <w:t xml:space="preserve"> </w:t>
      </w:r>
      <w:r w:rsidRPr="00E94D81">
        <w:rPr>
          <w:i/>
          <w:shd w:val="clear" w:color="auto" w:fill="FFFFFF"/>
        </w:rPr>
        <w:t>node</w:t>
      </w:r>
      <w:r>
        <w:rPr>
          <w:shd w:val="clear" w:color="auto" w:fill="FFFFFF"/>
        </w:rPr>
        <w:t xml:space="preserve"> tetangganya setiap kali menerima paket. </w:t>
      </w:r>
      <w:r w:rsidRPr="00E94D81">
        <w:rPr>
          <w:i/>
          <w:shd w:val="clear" w:color="auto" w:fill="FFFFFF"/>
        </w:rPr>
        <w:t>Node</w:t>
      </w:r>
      <w:r>
        <w:rPr>
          <w:shd w:val="clear" w:color="auto" w:fill="FFFFFF"/>
        </w:rPr>
        <w:t xml:space="preserve"> tersebut juga akan menjumlahkan paket yang dikirimkan kepada </w:t>
      </w:r>
      <w:r w:rsidRPr="00E94D81">
        <w:rPr>
          <w:i/>
          <w:shd w:val="clear" w:color="auto" w:fill="FFFFFF"/>
        </w:rPr>
        <w:t>node</w:t>
      </w:r>
      <w:r>
        <w:rPr>
          <w:shd w:val="clear" w:color="auto" w:fill="FFFFFF"/>
        </w:rPr>
        <w:t xml:space="preserve"> tetangganya setiap akan melakukan </w:t>
      </w:r>
      <w:r w:rsidRPr="00E94D81">
        <w:rPr>
          <w:i/>
          <w:shd w:val="clear" w:color="auto" w:fill="FFFFFF"/>
        </w:rPr>
        <w:t>forward</w:t>
      </w:r>
      <w:r>
        <w:rPr>
          <w:shd w:val="clear" w:color="auto" w:fill="FFFFFF"/>
        </w:rPr>
        <w:t>.</w:t>
      </w:r>
      <w:r w:rsidR="00BE1681">
        <w:rPr>
          <w:shd w:val="clear" w:color="auto" w:fill="FFFFFF"/>
        </w:rPr>
        <w:t xml:space="preserve"> Kemudian </w:t>
      </w:r>
      <w:r w:rsidR="00BE1681" w:rsidRPr="00E94D81">
        <w:rPr>
          <w:i/>
          <w:shd w:val="clear" w:color="auto" w:fill="FFFFFF"/>
        </w:rPr>
        <w:t>node</w:t>
      </w:r>
      <w:r w:rsidR="00BE1681">
        <w:rPr>
          <w:shd w:val="clear" w:color="auto" w:fill="FFFFFF"/>
        </w:rPr>
        <w:t xml:space="preserve"> tersebut membandingkan jumlah paket yang diterima dengan jumlah paket yang dikirimkan dan menyimpan nilainya pada variabel </w:t>
      </w:r>
      <w:r w:rsidR="00BE1681">
        <w:rPr>
          <w:rFonts w:ascii="Consolas" w:hAnsi="Consolas" w:cs="Consolas"/>
          <w:color w:val="24292E"/>
          <w:sz w:val="18"/>
          <w:szCs w:val="18"/>
          <w:shd w:val="clear" w:color="auto" w:fill="FFFFFF"/>
        </w:rPr>
        <w:t>forward_eval</w:t>
      </w:r>
      <w:r w:rsidR="00BE1681">
        <w:rPr>
          <w:shd w:val="clear" w:color="auto" w:fill="FFFFFF"/>
        </w:rPr>
        <w:t xml:space="preserve">. Nilai dari variabel tersebut akan dijadikan bahan evaluasi ketika akan memilih apakah </w:t>
      </w:r>
      <w:r w:rsidR="00BE1681" w:rsidRPr="00E94D81">
        <w:rPr>
          <w:i/>
          <w:shd w:val="clear" w:color="auto" w:fill="FFFFFF"/>
        </w:rPr>
        <w:t>node</w:t>
      </w:r>
      <w:r w:rsidR="00BE1681">
        <w:rPr>
          <w:shd w:val="clear" w:color="auto" w:fill="FFFFFF"/>
        </w:rPr>
        <w:t xml:space="preserve"> yang akan dijadikan </w:t>
      </w:r>
      <w:r w:rsidR="00BE1681" w:rsidRPr="00E94D81">
        <w:rPr>
          <w:i/>
          <w:shd w:val="clear" w:color="auto" w:fill="FFFFFF"/>
        </w:rPr>
        <w:t>nexthop node</w:t>
      </w:r>
      <w:r w:rsidR="00BE1681">
        <w:rPr>
          <w:shd w:val="clear" w:color="auto" w:fill="FFFFFF"/>
        </w:rPr>
        <w:t xml:space="preserve"> adalah </w:t>
      </w:r>
      <w:r w:rsidR="00BE1681" w:rsidRPr="00E94D81">
        <w:rPr>
          <w:i/>
          <w:shd w:val="clear" w:color="auto" w:fill="FFFFFF"/>
        </w:rPr>
        <w:t>node</w:t>
      </w:r>
      <w:r w:rsidR="00BE1681">
        <w:rPr>
          <w:shd w:val="clear" w:color="auto" w:fill="FFFFFF"/>
        </w:rPr>
        <w:t xml:space="preserve"> yang aman.</w:t>
      </w:r>
      <w:r w:rsidR="00EB0EA3">
        <w:rPr>
          <w:shd w:val="clear" w:color="auto" w:fill="FFFFFF"/>
        </w:rPr>
        <w:t xml:space="preserve"> Kode </w:t>
      </w:r>
      <w:r w:rsidR="00EB0EA3">
        <w:rPr>
          <w:shd w:val="clear" w:color="auto" w:fill="FFFFFF"/>
        </w:rPr>
        <w:lastRenderedPageBreak/>
        <w:t xml:space="preserve">implementasi evaluasi ini diletakkan pada fungsi </w:t>
      </w:r>
      <w:r w:rsidR="00EB0EA3">
        <w:rPr>
          <w:rFonts w:ascii="Consolas" w:hAnsi="Consolas" w:cs="Consolas"/>
          <w:color w:val="795DA3"/>
          <w:sz w:val="18"/>
          <w:szCs w:val="18"/>
          <w:shd w:val="clear" w:color="auto" w:fill="FFFFFF"/>
        </w:rPr>
        <w:t>AODV::recvRequest</w:t>
      </w:r>
      <w:r w:rsidR="00EB0EA3">
        <w:rPr>
          <w:shd w:val="clear" w:color="auto" w:fill="FFFFFF"/>
        </w:rPr>
        <w:t xml:space="preserve"> dan dapat dilihat pada lampiran</w:t>
      </w:r>
      <w:r w:rsidR="00230214">
        <w:rPr>
          <w:shd w:val="clear" w:color="auto" w:fill="FFFFFF"/>
        </w:rPr>
        <w:t xml:space="preserve"> </w:t>
      </w:r>
      <w:r w:rsidR="00230214">
        <w:rPr>
          <w:shd w:val="clear" w:color="auto" w:fill="FFFFFF"/>
        </w:rPr>
        <w:fldChar w:fldCharType="begin"/>
      </w:r>
      <w:r w:rsidR="00230214">
        <w:rPr>
          <w:shd w:val="clear" w:color="auto" w:fill="FFFFFF"/>
        </w:rPr>
        <w:instrText xml:space="preserve"> REF _Ref483794984 \h </w:instrText>
      </w:r>
      <w:r w:rsidR="00230214">
        <w:rPr>
          <w:shd w:val="clear" w:color="auto" w:fill="FFFFFF"/>
        </w:rPr>
      </w:r>
      <w:r w:rsidR="00230214">
        <w:rPr>
          <w:shd w:val="clear" w:color="auto" w:fill="FFFFFF"/>
        </w:rPr>
        <w:fldChar w:fldCharType="separate"/>
      </w:r>
      <w:r w:rsidR="0065244E">
        <w:t>A.3 Kode Fungsi AODV::recvRequest</w:t>
      </w:r>
      <w:r w:rsidR="00230214">
        <w:rPr>
          <w:shd w:val="clear" w:color="auto" w:fill="FFFFFF"/>
        </w:rPr>
        <w:fldChar w:fldCharType="end"/>
      </w:r>
      <w:r w:rsidR="00230214">
        <w:rPr>
          <w:shd w:val="clear" w:color="auto" w:fill="FFFFFF"/>
        </w:rPr>
        <w:t>.</w:t>
      </w:r>
    </w:p>
    <w:p w:rsidR="001551F1" w:rsidRPr="001551F1" w:rsidRDefault="001551F1" w:rsidP="001551F1"/>
    <w:p w:rsidR="001324AC" w:rsidRDefault="001D6531" w:rsidP="001620D9">
      <w:pPr>
        <w:pStyle w:val="Heading3"/>
        <w:numPr>
          <w:ilvl w:val="2"/>
          <w:numId w:val="23"/>
        </w:numPr>
        <w:ind w:left="567" w:hanging="567"/>
        <w:jc w:val="both"/>
      </w:pPr>
      <w:bookmarkStart w:id="180" w:name="_Toc485131193"/>
      <w:r>
        <w:t>Implementasi</w:t>
      </w:r>
      <w:r w:rsidR="001324AC">
        <w:t xml:space="preserve"> ECDSA</w:t>
      </w:r>
      <w:bookmarkEnd w:id="180"/>
    </w:p>
    <w:p w:rsidR="00342ED1" w:rsidRDefault="00342ED1" w:rsidP="00342ED1"/>
    <w:p w:rsidR="00044A11" w:rsidRDefault="00342ED1" w:rsidP="0082069B">
      <w:pPr>
        <w:ind w:firstLine="567"/>
        <w:jc w:val="both"/>
      </w:pPr>
      <w:r>
        <w:t>Implement</w:t>
      </w:r>
      <w:r w:rsidR="00BC7ADE">
        <w:t xml:space="preserve">asi ECDSA diletakkan pada </w:t>
      </w:r>
      <w:r w:rsidR="00BC7ADE" w:rsidRPr="00BC7ADE">
        <w:rPr>
          <w:i/>
        </w:rPr>
        <w:t>file</w:t>
      </w:r>
      <w:r w:rsidR="00BC7ADE">
        <w:t xml:space="preserve"> a</w:t>
      </w:r>
      <w:r>
        <w:t xml:space="preserve">odv.cc. ECDSA digunakan sebagai algoritma </w:t>
      </w:r>
      <w:r w:rsidRPr="00BC7ADE">
        <w:rPr>
          <w:i/>
        </w:rPr>
        <w:t>digital signature</w:t>
      </w:r>
      <w:r>
        <w:t xml:space="preserve"> untuk menjag</w:t>
      </w:r>
      <w:r w:rsidR="00FB486F">
        <w:t>a</w:t>
      </w:r>
      <w:r w:rsidR="00FC19A3">
        <w:t xml:space="preserve"> keaslian paket </w:t>
      </w:r>
      <w:r>
        <w:t xml:space="preserve">yang diterima oleh suatu </w:t>
      </w:r>
      <w:r w:rsidRPr="00BC7ADE">
        <w:rPr>
          <w:i/>
        </w:rPr>
        <w:t>node</w:t>
      </w:r>
      <w:r>
        <w:t xml:space="preserve">. </w:t>
      </w:r>
      <w:r w:rsidR="00F86EC1" w:rsidRPr="00BC7ADE">
        <w:rPr>
          <w:i/>
        </w:rPr>
        <w:t>Malicious node</w:t>
      </w:r>
      <w:r w:rsidR="00F86EC1">
        <w:t xml:space="preserve"> dapat dideteksi melakukan </w:t>
      </w:r>
      <w:r w:rsidR="000D4602">
        <w:rPr>
          <w:i/>
        </w:rPr>
        <w:t>Worm hole</w:t>
      </w:r>
      <w:r w:rsidR="00F86EC1" w:rsidRPr="00BC7ADE">
        <w:rPr>
          <w:i/>
        </w:rPr>
        <w:t xml:space="preserve"> attack</w:t>
      </w:r>
      <w:r w:rsidR="00F86EC1">
        <w:t xml:space="preserve"> oleh </w:t>
      </w:r>
      <w:r w:rsidR="00F86EC1" w:rsidRPr="00BC7ADE">
        <w:rPr>
          <w:i/>
        </w:rPr>
        <w:t>node</w:t>
      </w:r>
      <w:r w:rsidR="00F86EC1">
        <w:t xml:space="preserve"> tetangganya dengan melakukan pengecekan </w:t>
      </w:r>
      <w:r w:rsidR="00F86EC1" w:rsidRPr="00BC7ADE">
        <w:rPr>
          <w:i/>
        </w:rPr>
        <w:t>digital signature</w:t>
      </w:r>
      <w:r w:rsidR="00F86EC1">
        <w:t xml:space="preserve"> yang sebelumnya telah ditambahkan pada </w:t>
      </w:r>
      <w:r w:rsidR="00F86EC1" w:rsidRPr="00094D62">
        <w:rPr>
          <w:i/>
        </w:rPr>
        <w:t>packet header</w:t>
      </w:r>
      <w:r w:rsidR="00F86EC1">
        <w:t>.</w:t>
      </w:r>
      <w:r w:rsidR="00BF4DC9">
        <w:t xml:space="preserve"> Untuk mengimplementasikan ECDSA ini diperlukan </w:t>
      </w:r>
      <w:r w:rsidR="00BF4DC9" w:rsidRPr="00094D62">
        <w:rPr>
          <w:i/>
        </w:rPr>
        <w:t>library</w:t>
      </w:r>
      <w:r w:rsidR="00BF4DC9">
        <w:t xml:space="preserve"> OpenSSL yang dipanggil terlebih dahulu sepe</w:t>
      </w:r>
      <w:r w:rsidR="00C77E67">
        <w:t xml:space="preserve">rti yang ditunjukkan pada </w:t>
      </w:r>
      <w:r w:rsidR="00C77E67">
        <w:fldChar w:fldCharType="begin"/>
      </w:r>
      <w:r w:rsidR="00C77E67">
        <w:instrText xml:space="preserve"> REF _Ref483363698 \h </w:instrText>
      </w:r>
      <w:r w:rsidR="00C77E67">
        <w:fldChar w:fldCharType="separate"/>
      </w:r>
      <w:r w:rsidR="0065244E">
        <w:t xml:space="preserve">Gambar </w:t>
      </w:r>
      <w:r w:rsidR="0065244E">
        <w:rPr>
          <w:noProof/>
        </w:rPr>
        <w:t>4</w:t>
      </w:r>
      <w:r w:rsidR="0065244E">
        <w:t>.</w:t>
      </w:r>
      <w:r w:rsidR="0065244E">
        <w:rPr>
          <w:noProof/>
        </w:rPr>
        <w:t>13</w:t>
      </w:r>
      <w:r w:rsidR="00C77E67">
        <w:fldChar w:fldCharType="end"/>
      </w:r>
      <w:r w:rsidR="00A76309">
        <w:t>.</w:t>
      </w:r>
    </w:p>
    <w:p w:rsidR="009A3495" w:rsidRDefault="009A3495" w:rsidP="0082069B">
      <w:pPr>
        <w:ind w:firstLine="567"/>
        <w:jc w:val="both"/>
        <w:rPr>
          <w:shd w:val="clear" w:color="auto" w:fill="FFFFFF"/>
        </w:rPr>
      </w:pPr>
      <w:r>
        <w:t xml:space="preserve">Secara garis besar, implementasi ECDSA ini dibagi menjadi dua tahap yaitu penandatanganan </w:t>
      </w:r>
      <w:r w:rsidR="00FC19A3">
        <w:t xml:space="preserve">paket yang akan dikirim dan verifikasi </w:t>
      </w:r>
      <w:r w:rsidR="00FC19A3" w:rsidRPr="00094D62">
        <w:rPr>
          <w:i/>
        </w:rPr>
        <w:t>signature</w:t>
      </w:r>
      <w:r w:rsidR="00FC19A3">
        <w:t xml:space="preserve"> yang ditambahkan pada </w:t>
      </w:r>
      <w:r w:rsidR="00FC19A3" w:rsidRPr="00094D62">
        <w:rPr>
          <w:i/>
        </w:rPr>
        <w:t>packet header</w:t>
      </w:r>
      <w:r w:rsidR="00FC19A3">
        <w:t>.</w:t>
      </w:r>
      <w:r w:rsidR="005955FD">
        <w:t xml:space="preserve"> Tahap penandatanganan paket dilakukan setiap</w:t>
      </w:r>
      <w:r w:rsidR="006B4699">
        <w:t xml:space="preserve"> kali</w:t>
      </w:r>
      <w:r w:rsidR="005955FD">
        <w:t xml:space="preserve"> </w:t>
      </w:r>
      <w:r w:rsidR="005955FD" w:rsidRPr="00094D62">
        <w:rPr>
          <w:i/>
        </w:rPr>
        <w:t>node</w:t>
      </w:r>
      <w:r w:rsidR="005955FD">
        <w:t xml:space="preserve"> akan mengirimkan paket</w:t>
      </w:r>
      <w:r w:rsidR="00073E0E">
        <w:t xml:space="preserve"> </w:t>
      </w:r>
      <w:r w:rsidR="00073E0E" w:rsidRPr="00094D62">
        <w:rPr>
          <w:i/>
        </w:rPr>
        <w:t>request</w:t>
      </w:r>
      <w:r w:rsidR="005955FD">
        <w:t>.</w:t>
      </w:r>
      <w:r w:rsidR="00BF47D6">
        <w:t xml:space="preserve"> Kode implementasi penandatanganan paket diletakkan pada fungsi </w:t>
      </w:r>
      <w:r w:rsidR="00BF47D6">
        <w:rPr>
          <w:rFonts w:ascii="Consolas" w:hAnsi="Consolas" w:cs="Consolas"/>
          <w:color w:val="795DA3"/>
          <w:sz w:val="18"/>
          <w:szCs w:val="18"/>
          <w:shd w:val="clear" w:color="auto" w:fill="FFFFFF"/>
        </w:rPr>
        <w:t>AODV::sendRequest</w:t>
      </w:r>
      <w:r w:rsidR="00BF47D6">
        <w:rPr>
          <w:color w:val="795DA3"/>
          <w:shd w:val="clear" w:color="auto" w:fill="FFFFFF"/>
        </w:rPr>
        <w:t xml:space="preserve"> </w:t>
      </w:r>
      <w:r w:rsidR="00BF47D6">
        <w:rPr>
          <w:shd w:val="clear" w:color="auto" w:fill="FFFFFF"/>
        </w:rPr>
        <w:t>dan dapat dilihat pada lampiran</w:t>
      </w:r>
      <w:r w:rsidR="00C63046">
        <w:rPr>
          <w:shd w:val="clear" w:color="auto" w:fill="FFFFFF"/>
        </w:rPr>
        <w:t xml:space="preserve"> </w:t>
      </w:r>
      <w:r w:rsidR="00C63046">
        <w:rPr>
          <w:shd w:val="clear" w:color="auto" w:fill="FFFFFF"/>
        </w:rPr>
        <w:fldChar w:fldCharType="begin"/>
      </w:r>
      <w:r w:rsidR="00C63046">
        <w:rPr>
          <w:shd w:val="clear" w:color="auto" w:fill="FFFFFF"/>
        </w:rPr>
        <w:instrText xml:space="preserve"> REF _Ref483797058 \h </w:instrText>
      </w:r>
      <w:r w:rsidR="00C63046">
        <w:rPr>
          <w:shd w:val="clear" w:color="auto" w:fill="FFFFFF"/>
        </w:rPr>
      </w:r>
      <w:r w:rsidR="00C63046">
        <w:rPr>
          <w:shd w:val="clear" w:color="auto" w:fill="FFFFFF"/>
        </w:rPr>
        <w:fldChar w:fldCharType="separate"/>
      </w:r>
      <w:r w:rsidR="0065244E">
        <w:t>A.4 Kode Fungsi AODV::sendRequest</w:t>
      </w:r>
      <w:r w:rsidR="00C63046">
        <w:rPr>
          <w:shd w:val="clear" w:color="auto" w:fill="FFFFFF"/>
        </w:rPr>
        <w:fldChar w:fldCharType="end"/>
      </w:r>
      <w:r w:rsidR="00C63046">
        <w:rPr>
          <w:shd w:val="clear" w:color="auto" w:fill="FFFFFF"/>
        </w:rPr>
        <w:t>.</w:t>
      </w:r>
    </w:p>
    <w:p w:rsidR="00441B55" w:rsidRPr="00D94D33" w:rsidRDefault="00441B55" w:rsidP="0082069B">
      <w:pPr>
        <w:ind w:firstLine="567"/>
        <w:jc w:val="both"/>
      </w:pPr>
      <w:r>
        <w:rPr>
          <w:shd w:val="clear" w:color="auto" w:fill="FFFFFF"/>
        </w:rPr>
        <w:t xml:space="preserve">Tahap verifikasi </w:t>
      </w:r>
      <w:r w:rsidRPr="00094D62">
        <w:rPr>
          <w:i/>
          <w:shd w:val="clear" w:color="auto" w:fill="FFFFFF"/>
        </w:rPr>
        <w:t>signature</w:t>
      </w:r>
      <w:r>
        <w:rPr>
          <w:shd w:val="clear" w:color="auto" w:fill="FFFFFF"/>
        </w:rPr>
        <w:t xml:space="preserve"> yang ditambahkan pada </w:t>
      </w:r>
      <w:r w:rsidRPr="00094D62">
        <w:rPr>
          <w:i/>
          <w:shd w:val="clear" w:color="auto" w:fill="FFFFFF"/>
        </w:rPr>
        <w:t>packet header</w:t>
      </w:r>
      <w:r>
        <w:rPr>
          <w:shd w:val="clear" w:color="auto" w:fill="FFFFFF"/>
        </w:rPr>
        <w:t xml:space="preserve"> dilakukan setiap kali </w:t>
      </w:r>
      <w:r w:rsidRPr="00094D62">
        <w:rPr>
          <w:i/>
          <w:shd w:val="clear" w:color="auto" w:fill="FFFFFF"/>
        </w:rPr>
        <w:t>node</w:t>
      </w:r>
      <w:r>
        <w:rPr>
          <w:shd w:val="clear" w:color="auto" w:fill="FFFFFF"/>
        </w:rPr>
        <w:t xml:space="preserve"> menerima paket. Beberapa variabel yang dibutuhkan </w:t>
      </w:r>
      <w:r w:rsidR="00313E5F">
        <w:rPr>
          <w:shd w:val="clear" w:color="auto" w:fill="FFFFFF"/>
        </w:rPr>
        <w:t xml:space="preserve">yaitu </w:t>
      </w:r>
      <w:r w:rsidR="00313E5F">
        <w:rPr>
          <w:rStyle w:val="pl-k"/>
          <w:rFonts w:ascii="Consolas" w:hAnsi="Consolas" w:cs="Consolas"/>
          <w:color w:val="A71D5D"/>
          <w:sz w:val="18"/>
          <w:szCs w:val="18"/>
          <w:shd w:val="clear" w:color="auto" w:fill="FFFFFF"/>
        </w:rPr>
        <w:t>int</w:t>
      </w:r>
      <w:r w:rsidR="00313E5F">
        <w:rPr>
          <w:rFonts w:ascii="Consolas" w:hAnsi="Consolas" w:cs="Consolas"/>
          <w:color w:val="24292E"/>
          <w:sz w:val="18"/>
          <w:szCs w:val="18"/>
          <w:shd w:val="clear" w:color="auto" w:fill="FFFFFF"/>
        </w:rPr>
        <w:t xml:space="preserve"> verified[</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color w:val="24292E"/>
          <w:shd w:val="clear" w:color="auto" w:fill="FFFFFF"/>
        </w:rPr>
        <w:t xml:space="preserve">, dan </w:t>
      </w:r>
      <w:r w:rsidR="00313E5F">
        <w:rPr>
          <w:rStyle w:val="pl-k"/>
          <w:rFonts w:ascii="Consolas" w:hAnsi="Consolas" w:cs="Consolas"/>
          <w:color w:val="A71D5D"/>
          <w:sz w:val="18"/>
          <w:szCs w:val="18"/>
          <w:shd w:val="clear" w:color="auto" w:fill="FFFFFF"/>
        </w:rPr>
        <w:t>double</w:t>
      </w:r>
      <w:r w:rsidR="00313E5F">
        <w:rPr>
          <w:rFonts w:ascii="Consolas" w:hAnsi="Consolas" w:cs="Consolas"/>
          <w:color w:val="24292E"/>
          <w:sz w:val="18"/>
          <w:szCs w:val="18"/>
          <w:shd w:val="clear" w:color="auto" w:fill="FFFFFF"/>
        </w:rPr>
        <w:t xml:space="preserve"> backward_eval[</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Pr>
          <w:rStyle w:val="pl-c1"/>
          <w:rFonts w:ascii="Consolas" w:hAnsi="Consolas" w:cs="Consolas"/>
          <w:color w:val="0086B3"/>
          <w:sz w:val="18"/>
          <w:szCs w:val="18"/>
          <w:shd w:val="clear" w:color="auto" w:fill="FFFFFF"/>
        </w:rPr>
        <w:t>50</w:t>
      </w:r>
      <w:r w:rsidR="00313E5F">
        <w:rPr>
          <w:rFonts w:ascii="Consolas" w:hAnsi="Consolas" w:cs="Consolas"/>
          <w:color w:val="24292E"/>
          <w:sz w:val="18"/>
          <w:szCs w:val="18"/>
          <w:shd w:val="clear" w:color="auto" w:fill="FFFFFF"/>
        </w:rPr>
        <w:t>]</w:t>
      </w:r>
      <w:r w:rsidR="00313E5F" w:rsidRPr="00933A7D">
        <w:rPr>
          <w:shd w:val="clear" w:color="auto" w:fill="FFFFFF"/>
        </w:rPr>
        <w:t>.</w:t>
      </w:r>
      <w:r w:rsidR="00933A7D">
        <w:rPr>
          <w:shd w:val="clear" w:color="auto" w:fill="FFFFFF"/>
        </w:rPr>
        <w:t xml:space="preserve"> </w:t>
      </w:r>
      <w:r w:rsidR="00D94D33">
        <w:rPr>
          <w:shd w:val="clear" w:color="auto" w:fill="FFFFFF"/>
        </w:rPr>
        <w:t xml:space="preserve">Jika paket lolos verifikasi, maka </w:t>
      </w:r>
      <w:r w:rsidR="00D94D33" w:rsidRPr="00094D62">
        <w:rPr>
          <w:i/>
          <w:shd w:val="clear" w:color="auto" w:fill="FFFFFF"/>
        </w:rPr>
        <w:t>counter</w:t>
      </w:r>
      <w:r w:rsidR="00D94D33">
        <w:rPr>
          <w:shd w:val="clear" w:color="auto" w:fill="FFFFFF"/>
        </w:rPr>
        <w:t xml:space="preserve"> untuk paket terverifikasi dari </w:t>
      </w:r>
      <w:r w:rsidR="00D94D33" w:rsidRPr="00094D62">
        <w:rPr>
          <w:i/>
          <w:shd w:val="clear" w:color="auto" w:fill="FFFFFF"/>
        </w:rPr>
        <w:t>node</w:t>
      </w:r>
      <w:r w:rsidR="00D94D33">
        <w:rPr>
          <w:shd w:val="clear" w:color="auto" w:fill="FFFFFF"/>
        </w:rPr>
        <w:t xml:space="preserve"> tetangganya akan di</w:t>
      </w:r>
      <w:r w:rsidR="00D94D33" w:rsidRPr="00094D62">
        <w:rPr>
          <w:i/>
          <w:shd w:val="clear" w:color="auto" w:fill="FFFFFF"/>
        </w:rPr>
        <w:t>increment</w:t>
      </w:r>
      <w:r w:rsidR="00D94D33">
        <w:rPr>
          <w:shd w:val="clear" w:color="auto" w:fill="FFFFFF"/>
        </w:rPr>
        <w:t xml:space="preserve"> dengan disimpan pada variabel </w:t>
      </w:r>
      <w:r w:rsidR="00D94D33">
        <w:rPr>
          <w:rStyle w:val="pl-k"/>
          <w:rFonts w:ascii="Consolas" w:hAnsi="Consolas" w:cs="Consolas"/>
          <w:color w:val="A71D5D"/>
          <w:sz w:val="18"/>
          <w:szCs w:val="18"/>
          <w:shd w:val="clear" w:color="auto" w:fill="FFFFFF"/>
        </w:rPr>
        <w:t>int</w:t>
      </w:r>
      <w:r w:rsidR="00D94D33">
        <w:rPr>
          <w:rFonts w:ascii="Consolas" w:hAnsi="Consolas" w:cs="Consolas"/>
          <w:color w:val="24292E"/>
          <w:sz w:val="18"/>
          <w:szCs w:val="18"/>
          <w:shd w:val="clear" w:color="auto" w:fill="FFFFFF"/>
        </w:rPr>
        <w:t xml:space="preserve"> verified</w:t>
      </w:r>
      <w:r w:rsidR="00D94D33" w:rsidRPr="00D94D33">
        <w:rPr>
          <w:shd w:val="clear" w:color="auto" w:fill="FFFFFF"/>
        </w:rPr>
        <w:t>.</w:t>
      </w:r>
      <w:r w:rsidR="00D94D33">
        <w:rPr>
          <w:shd w:val="clear" w:color="auto" w:fill="FFFFFF"/>
        </w:rPr>
        <w:t xml:space="preserve"> Namun jika paket tidak lolos verifikasi, maka </w:t>
      </w:r>
      <w:r w:rsidR="00D94D33" w:rsidRPr="00094D62">
        <w:rPr>
          <w:i/>
          <w:shd w:val="clear" w:color="auto" w:fill="FFFFFF"/>
        </w:rPr>
        <w:t>counter</w:t>
      </w:r>
      <w:r w:rsidR="00D94D33">
        <w:rPr>
          <w:shd w:val="clear" w:color="auto" w:fill="FFFFFF"/>
        </w:rPr>
        <w:t xml:space="preserve"> tidak akan di</w:t>
      </w:r>
      <w:r w:rsidR="00D94D33" w:rsidRPr="00094D62">
        <w:rPr>
          <w:i/>
          <w:shd w:val="clear" w:color="auto" w:fill="FFFFFF"/>
        </w:rPr>
        <w:t>increment</w:t>
      </w:r>
      <w:r w:rsidR="00D94D33">
        <w:rPr>
          <w:shd w:val="clear" w:color="auto" w:fill="FFFFFF"/>
        </w:rPr>
        <w:t xml:space="preserve">. Jumlah dari </w:t>
      </w:r>
      <w:r w:rsidR="00D94D33" w:rsidRPr="00094D62">
        <w:rPr>
          <w:i/>
          <w:shd w:val="clear" w:color="auto" w:fill="FFFFFF"/>
        </w:rPr>
        <w:t>counter</w:t>
      </w:r>
      <w:r w:rsidR="00D94D33">
        <w:rPr>
          <w:shd w:val="clear" w:color="auto" w:fill="FFFFFF"/>
        </w:rPr>
        <w:t xml:space="preserve"> ini dapat digunakan untuk mendapatkan hasil evaluasi oleh suatu </w:t>
      </w:r>
      <w:r w:rsidR="00D94D33" w:rsidRPr="00094D62">
        <w:rPr>
          <w:i/>
          <w:shd w:val="clear" w:color="auto" w:fill="FFFFFF"/>
        </w:rPr>
        <w:t>node</w:t>
      </w:r>
      <w:r w:rsidR="00D94D33">
        <w:rPr>
          <w:shd w:val="clear" w:color="auto" w:fill="FFFFFF"/>
        </w:rPr>
        <w:t xml:space="preserve"> dari </w:t>
      </w:r>
      <w:r w:rsidR="00D94D33" w:rsidRPr="00094D62">
        <w:rPr>
          <w:i/>
          <w:shd w:val="clear" w:color="auto" w:fill="FFFFFF"/>
        </w:rPr>
        <w:t>node</w:t>
      </w:r>
      <w:r w:rsidR="00D94D33">
        <w:rPr>
          <w:shd w:val="clear" w:color="auto" w:fill="FFFFFF"/>
        </w:rPr>
        <w:t xml:space="preserve"> tetangganya yang disimpan dalam </w:t>
      </w:r>
      <w:r w:rsidR="00D94D33">
        <w:rPr>
          <w:rFonts w:ascii="Consolas" w:hAnsi="Consolas" w:cs="Consolas"/>
          <w:color w:val="24292E"/>
          <w:sz w:val="18"/>
          <w:szCs w:val="18"/>
          <w:shd w:val="clear" w:color="auto" w:fill="FFFFFF"/>
        </w:rPr>
        <w:t>backward_eval</w:t>
      </w:r>
      <w:r w:rsidR="00D94D33" w:rsidRPr="00D94D33">
        <w:rPr>
          <w:shd w:val="clear" w:color="auto" w:fill="FFFFFF"/>
        </w:rPr>
        <w:t>.</w:t>
      </w:r>
      <w:r w:rsidR="00D94D33">
        <w:rPr>
          <w:shd w:val="clear" w:color="auto" w:fill="FFFFFF"/>
        </w:rPr>
        <w:t xml:space="preserve"> Nilai dari variabel tersebut juga akan dijadikan bahan evaluasi ketika akan melakukan pemilihan </w:t>
      </w:r>
      <w:r w:rsidR="00D94D33" w:rsidRPr="00094D62">
        <w:rPr>
          <w:i/>
          <w:shd w:val="clear" w:color="auto" w:fill="FFFFFF"/>
        </w:rPr>
        <w:t>node</w:t>
      </w:r>
      <w:r w:rsidR="00D94D33">
        <w:rPr>
          <w:shd w:val="clear" w:color="auto" w:fill="FFFFFF"/>
        </w:rPr>
        <w:t xml:space="preserve">. Kode implementasi verifikasi </w:t>
      </w:r>
      <w:r w:rsidR="00D94D33" w:rsidRPr="00094D62">
        <w:rPr>
          <w:i/>
          <w:shd w:val="clear" w:color="auto" w:fill="FFFFFF"/>
        </w:rPr>
        <w:t>signature</w:t>
      </w:r>
      <w:r w:rsidR="00D94D33">
        <w:rPr>
          <w:shd w:val="clear" w:color="auto" w:fill="FFFFFF"/>
        </w:rPr>
        <w:t xml:space="preserve"> ini diletakkan pada fungsi </w:t>
      </w:r>
      <w:r w:rsidR="00D94D33">
        <w:rPr>
          <w:rFonts w:ascii="Consolas" w:hAnsi="Consolas" w:cs="Consolas"/>
          <w:color w:val="795DA3"/>
          <w:sz w:val="18"/>
          <w:szCs w:val="18"/>
          <w:shd w:val="clear" w:color="auto" w:fill="FFFFFF"/>
        </w:rPr>
        <w:lastRenderedPageBreak/>
        <w:t>AODV::recvRequest</w:t>
      </w:r>
      <w:r w:rsidR="00D94D33">
        <w:rPr>
          <w:shd w:val="clear" w:color="auto" w:fill="FFFFFF"/>
        </w:rPr>
        <w:t xml:space="preserve"> dan dapat dilihat pada lampiran</w:t>
      </w:r>
      <w:r w:rsidR="0045218A">
        <w:rPr>
          <w:shd w:val="clear" w:color="auto" w:fill="FFFFFF"/>
        </w:rPr>
        <w:t xml:space="preserve"> </w:t>
      </w:r>
      <w:r w:rsidR="0045218A">
        <w:rPr>
          <w:shd w:val="clear" w:color="auto" w:fill="FFFFFF"/>
        </w:rPr>
        <w:fldChar w:fldCharType="begin"/>
      </w:r>
      <w:r w:rsidR="0045218A">
        <w:rPr>
          <w:shd w:val="clear" w:color="auto" w:fill="FFFFFF"/>
        </w:rPr>
        <w:instrText xml:space="preserve"> REF _Ref483794984 \h </w:instrText>
      </w:r>
      <w:r w:rsidR="0045218A">
        <w:rPr>
          <w:shd w:val="clear" w:color="auto" w:fill="FFFFFF"/>
        </w:rPr>
      </w:r>
      <w:r w:rsidR="0045218A">
        <w:rPr>
          <w:shd w:val="clear" w:color="auto" w:fill="FFFFFF"/>
        </w:rPr>
        <w:fldChar w:fldCharType="separate"/>
      </w:r>
      <w:r w:rsidR="0065244E">
        <w:t>A.3 Kode Fungsi AODV::recvRequest</w:t>
      </w:r>
      <w:r w:rsidR="0045218A">
        <w:rPr>
          <w:shd w:val="clear" w:color="auto" w:fill="FFFFFF"/>
        </w:rPr>
        <w:fldChar w:fldCharType="end"/>
      </w:r>
      <w:r w:rsidR="0045218A">
        <w:rPr>
          <w:shd w:val="clear" w:color="auto" w:fill="FFFFFF"/>
        </w:rPr>
        <w:t>.</w:t>
      </w:r>
    </w:p>
    <w:p w:rsidR="009A3495" w:rsidRPr="00342ED1" w:rsidRDefault="009A3495" w:rsidP="009A3495">
      <w:pPr>
        <w:ind w:firstLine="720"/>
        <w:jc w:val="both"/>
      </w:pPr>
    </w:p>
    <w:p w:rsidR="001324AC" w:rsidRDefault="001324AC" w:rsidP="001620D9">
      <w:pPr>
        <w:pStyle w:val="Heading3"/>
        <w:numPr>
          <w:ilvl w:val="2"/>
          <w:numId w:val="23"/>
        </w:numPr>
        <w:ind w:left="567" w:hanging="567"/>
        <w:jc w:val="both"/>
        <w:rPr>
          <w:i/>
        </w:rPr>
      </w:pPr>
      <w:bookmarkStart w:id="181" w:name="_Toc485131194"/>
      <w:r>
        <w:t>Modifikasi Pemilihan</w:t>
      </w:r>
      <w:r w:rsidR="00CB76B9">
        <w:t xml:space="preserve"> </w:t>
      </w:r>
      <w:r w:rsidR="00CB76B9" w:rsidRPr="00CB76B9">
        <w:rPr>
          <w:i/>
        </w:rPr>
        <w:t>Nexthop</w:t>
      </w:r>
      <w:r>
        <w:t xml:space="preserve"> </w:t>
      </w:r>
      <w:r w:rsidRPr="00365042">
        <w:rPr>
          <w:i/>
        </w:rPr>
        <w:t>Node</w:t>
      </w:r>
      <w:bookmarkEnd w:id="181"/>
    </w:p>
    <w:p w:rsidR="00ED2CD5" w:rsidRDefault="00ED2CD5" w:rsidP="00ED2CD5"/>
    <w:p w:rsidR="002B60AD" w:rsidRDefault="00C561A2" w:rsidP="00C561A2">
      <w:pPr>
        <w:ind w:firstLine="576"/>
        <w:jc w:val="both"/>
        <w:rPr>
          <w:shd w:val="clear" w:color="auto" w:fill="FFFFFF"/>
        </w:rPr>
      </w:pPr>
      <w:r>
        <w:t xml:space="preserve">Modifikasi pemilihan </w:t>
      </w:r>
      <w:r w:rsidRPr="003548EB">
        <w:rPr>
          <w:i/>
        </w:rPr>
        <w:t>node</w:t>
      </w:r>
      <w:r>
        <w:t xml:space="preserve"> dilakukan ketika suatu </w:t>
      </w:r>
      <w:r w:rsidRPr="003548EB">
        <w:rPr>
          <w:i/>
        </w:rPr>
        <w:t>node</w:t>
      </w:r>
      <w:r>
        <w:t xml:space="preserve"> akan memilih </w:t>
      </w:r>
      <w:r w:rsidRPr="003548EB">
        <w:rPr>
          <w:i/>
        </w:rPr>
        <w:t>nexthop</w:t>
      </w:r>
      <w:r>
        <w:t xml:space="preserve"> untuk memastikan </w:t>
      </w:r>
      <w:r w:rsidRPr="003548EB">
        <w:rPr>
          <w:i/>
        </w:rPr>
        <w:t>node</w:t>
      </w:r>
      <w:r>
        <w:t xml:space="preserve"> yang akan dijadikan </w:t>
      </w:r>
      <w:r w:rsidRPr="003548EB">
        <w:rPr>
          <w:i/>
        </w:rPr>
        <w:t>nexthop</w:t>
      </w:r>
      <w:r>
        <w:t xml:space="preserve"> adalah </w:t>
      </w:r>
      <w:r w:rsidRPr="003548EB">
        <w:rPr>
          <w:i/>
        </w:rPr>
        <w:t>node</w:t>
      </w:r>
      <w:r>
        <w:t xml:space="preserve"> yang aman. Modifikasi ini diletakkan pada </w:t>
      </w:r>
      <w:r w:rsidRPr="003548EB">
        <w:rPr>
          <w:i/>
        </w:rPr>
        <w:t>file</w:t>
      </w:r>
      <w:r>
        <w:t xml:space="preserve"> aodv.cc.</w:t>
      </w:r>
      <w:r w:rsidR="001D5CDA">
        <w:t xml:space="preserve"> Sebelum </w:t>
      </w:r>
      <w:r w:rsidR="001D5CDA" w:rsidRPr="003548EB">
        <w:rPr>
          <w:i/>
        </w:rPr>
        <w:t>node</w:t>
      </w:r>
      <w:r w:rsidR="001D5CDA">
        <w:t xml:space="preserve"> memilih </w:t>
      </w:r>
      <w:r w:rsidR="001D5CDA" w:rsidRPr="003548EB">
        <w:rPr>
          <w:i/>
        </w:rPr>
        <w:t>nexthop</w:t>
      </w:r>
      <w:r w:rsidR="001D5CDA">
        <w:t xml:space="preserve">, </w:t>
      </w:r>
      <w:r w:rsidR="001D5CDA" w:rsidRPr="003548EB">
        <w:rPr>
          <w:i/>
        </w:rPr>
        <w:t>node</w:t>
      </w:r>
      <w:r w:rsidR="001D5CDA">
        <w:t xml:space="preserve"> tersebut akan mengakumulasikan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Tiap nilai </w:t>
      </w:r>
      <w:r w:rsidR="001D5CDA">
        <w:rPr>
          <w:rFonts w:ascii="Consolas" w:hAnsi="Consolas" w:cs="Consolas"/>
          <w:color w:val="24292E"/>
          <w:sz w:val="18"/>
          <w:szCs w:val="18"/>
          <w:shd w:val="clear" w:color="auto" w:fill="FFFFFF"/>
        </w:rPr>
        <w:t>forward_eval</w:t>
      </w:r>
      <w:r w:rsidR="001D5CDA">
        <w:rPr>
          <w:color w:val="24292E"/>
          <w:shd w:val="clear" w:color="auto" w:fill="FFFFFF"/>
        </w:rPr>
        <w:t xml:space="preserve"> </w:t>
      </w:r>
      <w:r w:rsidR="001D5CDA" w:rsidRPr="001D5CDA">
        <w:rPr>
          <w:shd w:val="clear" w:color="auto" w:fill="FFFFFF"/>
        </w:rPr>
        <w:t xml:space="preserve">dan </w:t>
      </w:r>
      <w:r w:rsidR="001D5CDA">
        <w:rPr>
          <w:rFonts w:ascii="Consolas" w:hAnsi="Consolas" w:cs="Consolas"/>
          <w:color w:val="24292E"/>
          <w:sz w:val="18"/>
          <w:szCs w:val="18"/>
          <w:shd w:val="clear" w:color="auto" w:fill="FFFFFF"/>
        </w:rPr>
        <w:t>backward_eval</w:t>
      </w:r>
      <w:r w:rsidR="001D5CDA">
        <w:rPr>
          <w:color w:val="24292E"/>
          <w:shd w:val="clear" w:color="auto" w:fill="FFFFFF"/>
        </w:rPr>
        <w:t xml:space="preserve"> </w:t>
      </w:r>
      <w:r w:rsidR="001D5CDA">
        <w:rPr>
          <w:shd w:val="clear" w:color="auto" w:fill="FFFFFF"/>
        </w:rPr>
        <w:t xml:space="preserve">dikalikan dengan angka desimal </w:t>
      </w:r>
      <w:r w:rsidR="001D5CDA" w:rsidRPr="003548EB">
        <w:rPr>
          <w:i/>
          <w:shd w:val="clear" w:color="auto" w:fill="FFFFFF"/>
        </w:rPr>
        <w:t>random</w:t>
      </w:r>
      <w:r w:rsidR="002B60AD">
        <w:rPr>
          <w:shd w:val="clear" w:color="auto" w:fill="FFFFFF"/>
        </w:rPr>
        <w:t xml:space="preserve"> dari 0 sampai 1.</w:t>
      </w:r>
    </w:p>
    <w:p w:rsidR="002B60AD" w:rsidRDefault="001D5CDA" w:rsidP="00C561A2">
      <w:pPr>
        <w:ind w:firstLine="576"/>
        <w:jc w:val="both"/>
        <w:rPr>
          <w:shd w:val="clear" w:color="auto" w:fill="FFFFFF"/>
        </w:rPr>
      </w:pPr>
      <w:r>
        <w:rPr>
          <w:shd w:val="clear" w:color="auto" w:fill="FFFFFF"/>
        </w:rPr>
        <w:t xml:space="preserve">Setelah dikalikan dengan angka </w:t>
      </w:r>
      <w:r w:rsidRPr="003548EB">
        <w:rPr>
          <w:i/>
          <w:shd w:val="clear" w:color="auto" w:fill="FFFFFF"/>
        </w:rPr>
        <w:t>random</w:t>
      </w:r>
      <w:r>
        <w:rPr>
          <w:shd w:val="clear" w:color="auto" w:fill="FFFFFF"/>
        </w:rPr>
        <w:t xml:space="preserve">, kedua nilai tersebut dijumlahkan dan disimpan pada variabel </w:t>
      </w:r>
      <w:r>
        <w:rPr>
          <w:rFonts w:ascii="Consolas" w:hAnsi="Consolas" w:cs="Consolas"/>
          <w:color w:val="24292E"/>
          <w:sz w:val="18"/>
          <w:szCs w:val="18"/>
          <w:shd w:val="clear" w:color="auto" w:fill="FFFFFF"/>
        </w:rPr>
        <w:t>eval_value[</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rStyle w:val="pl-c1"/>
          <w:rFonts w:ascii="Consolas" w:hAnsi="Consolas" w:cs="Consolas"/>
          <w:color w:val="0086B3"/>
          <w:sz w:val="18"/>
          <w:szCs w:val="18"/>
          <w:shd w:val="clear" w:color="auto" w:fill="FFFFFF"/>
        </w:rPr>
        <w:t>50</w:t>
      </w:r>
      <w:r>
        <w:rPr>
          <w:rFonts w:ascii="Consolas" w:hAnsi="Consolas" w:cs="Consolas"/>
          <w:color w:val="24292E"/>
          <w:sz w:val="18"/>
          <w:szCs w:val="18"/>
          <w:shd w:val="clear" w:color="auto" w:fill="FFFFFF"/>
        </w:rPr>
        <w:t>]</w:t>
      </w:r>
      <w:r>
        <w:rPr>
          <w:shd w:val="clear" w:color="auto" w:fill="FFFFFF"/>
        </w:rPr>
        <w:t xml:space="preserve">. Terdapat nilai </w:t>
      </w:r>
      <w:r w:rsidRPr="003548EB">
        <w:rPr>
          <w:i/>
          <w:shd w:val="clear" w:color="auto" w:fill="FFFFFF"/>
        </w:rPr>
        <w:t>threshold</w:t>
      </w:r>
      <w:r>
        <w:rPr>
          <w:shd w:val="clear" w:color="auto" w:fill="FFFFFF"/>
        </w:rPr>
        <w:t xml:space="preserve"> yang telah ditetapkan untuk membedakan apakah suatu </w:t>
      </w:r>
      <w:r w:rsidRPr="003548EB">
        <w:rPr>
          <w:i/>
          <w:shd w:val="clear" w:color="auto" w:fill="FFFFFF"/>
        </w:rPr>
        <w:t>node</w:t>
      </w:r>
      <w:r>
        <w:rPr>
          <w:shd w:val="clear" w:color="auto" w:fill="FFFFFF"/>
        </w:rPr>
        <w:t xml:space="preserve"> aman untuk dijadikan </w:t>
      </w:r>
      <w:r w:rsidRPr="003548EB">
        <w:rPr>
          <w:i/>
          <w:shd w:val="clear" w:color="auto" w:fill="FFFFFF"/>
        </w:rPr>
        <w:t>nexthop</w:t>
      </w:r>
      <w:r w:rsidR="002B60AD">
        <w:rPr>
          <w:shd w:val="clear" w:color="auto" w:fill="FFFFFF"/>
        </w:rPr>
        <w:t>.</w:t>
      </w:r>
    </w:p>
    <w:p w:rsidR="00ED2CD5" w:rsidRPr="005E6F59" w:rsidRDefault="001D5CDA" w:rsidP="00C561A2">
      <w:pPr>
        <w:ind w:firstLine="576"/>
        <w:jc w:val="both"/>
      </w:pPr>
      <w:r>
        <w:rPr>
          <w:shd w:val="clear" w:color="auto" w:fill="FFFFFF"/>
        </w:rPr>
        <w:t xml:space="preserve">Dalam Tugas Akhir ini, penulis menetapkan nilai </w:t>
      </w:r>
      <w:r w:rsidRPr="003548EB">
        <w:rPr>
          <w:i/>
          <w:shd w:val="clear" w:color="auto" w:fill="FFFFFF"/>
        </w:rPr>
        <w:t>threshold</w:t>
      </w:r>
      <w:r>
        <w:rPr>
          <w:shd w:val="clear" w:color="auto" w:fill="FFFFFF"/>
        </w:rPr>
        <w:t>nya adalah 0.7.</w:t>
      </w:r>
      <w:r w:rsidR="005E6F59">
        <w:rPr>
          <w:shd w:val="clear" w:color="auto" w:fill="FFFFFF"/>
        </w:rPr>
        <w:t xml:space="preserve"> Jika nilai </w:t>
      </w:r>
      <w:r w:rsidR="005E6F59">
        <w:rPr>
          <w:rFonts w:ascii="Consolas" w:hAnsi="Consolas" w:cs="Consolas"/>
          <w:color w:val="24292E"/>
          <w:sz w:val="18"/>
          <w:szCs w:val="18"/>
          <w:shd w:val="clear" w:color="auto" w:fill="FFFFFF"/>
        </w:rPr>
        <w:t>eval_value</w:t>
      </w:r>
      <w:r w:rsidR="005E6F59">
        <w:rPr>
          <w:color w:val="24292E"/>
          <w:shd w:val="clear" w:color="auto" w:fill="FFFFFF"/>
        </w:rPr>
        <w:t xml:space="preserve"> </w:t>
      </w:r>
      <w:r w:rsidR="005E6F59">
        <w:rPr>
          <w:shd w:val="clear" w:color="auto" w:fill="FFFFFF"/>
        </w:rPr>
        <w:t xml:space="preserve">lebih dari 0.7, </w:t>
      </w:r>
      <w:r w:rsidR="005E6F59" w:rsidRPr="003548EB">
        <w:rPr>
          <w:i/>
          <w:shd w:val="clear" w:color="auto" w:fill="FFFFFF"/>
        </w:rPr>
        <w:t>node</w:t>
      </w:r>
      <w:r w:rsidR="005E6F59">
        <w:rPr>
          <w:shd w:val="clear" w:color="auto" w:fill="FFFFFF"/>
        </w:rPr>
        <w:t xml:space="preserve"> tersebut bisa dijadikan </w:t>
      </w:r>
      <w:r w:rsidR="005E6F59" w:rsidRPr="003548EB">
        <w:rPr>
          <w:i/>
          <w:shd w:val="clear" w:color="auto" w:fill="FFFFFF"/>
        </w:rPr>
        <w:t>nexthop</w:t>
      </w:r>
      <w:r w:rsidR="005E6F59">
        <w:rPr>
          <w:shd w:val="clear" w:color="auto" w:fill="FFFFFF"/>
        </w:rPr>
        <w:t xml:space="preserve">. Namun jika sebaliknya, </w:t>
      </w:r>
      <w:r w:rsidR="00206F9C">
        <w:rPr>
          <w:shd w:val="clear" w:color="auto" w:fill="FFFFFF"/>
        </w:rPr>
        <w:t xml:space="preserve">maka </w:t>
      </w:r>
      <w:r w:rsidR="00206F9C" w:rsidRPr="003548EB">
        <w:rPr>
          <w:i/>
          <w:shd w:val="clear" w:color="auto" w:fill="FFFFFF"/>
        </w:rPr>
        <w:t>node</w:t>
      </w:r>
      <w:r w:rsidR="00206F9C">
        <w:rPr>
          <w:shd w:val="clear" w:color="auto" w:fill="FFFFFF"/>
        </w:rPr>
        <w:t xml:space="preserve"> tersebut tidak dijadikan </w:t>
      </w:r>
      <w:r w:rsidR="00206F9C" w:rsidRPr="003548EB">
        <w:rPr>
          <w:i/>
          <w:shd w:val="clear" w:color="auto" w:fill="FFFFFF"/>
        </w:rPr>
        <w:t>nexthop</w:t>
      </w:r>
      <w:r w:rsidR="00206F9C">
        <w:rPr>
          <w:shd w:val="clear" w:color="auto" w:fill="FFFFFF"/>
        </w:rPr>
        <w:t>.</w:t>
      </w:r>
      <w:r w:rsidR="00D614A2">
        <w:rPr>
          <w:shd w:val="clear" w:color="auto" w:fill="FFFFFF"/>
        </w:rPr>
        <w:t xml:space="preserve"> Kode modifikasi pemilihan </w:t>
      </w:r>
      <w:r w:rsidR="00D614A2" w:rsidRPr="003548EB">
        <w:rPr>
          <w:i/>
          <w:shd w:val="clear" w:color="auto" w:fill="FFFFFF"/>
        </w:rPr>
        <w:t>node</w:t>
      </w:r>
      <w:r w:rsidR="00D614A2">
        <w:rPr>
          <w:shd w:val="clear" w:color="auto" w:fill="FFFFFF"/>
        </w:rPr>
        <w:t xml:space="preserve"> ini diletakkan pada fungsi </w:t>
      </w:r>
      <w:r w:rsidR="00D614A2">
        <w:rPr>
          <w:rFonts w:ascii="Consolas" w:hAnsi="Consolas" w:cs="Consolas"/>
          <w:color w:val="795DA3"/>
          <w:sz w:val="18"/>
          <w:szCs w:val="18"/>
          <w:shd w:val="clear" w:color="auto" w:fill="FFFFFF"/>
        </w:rPr>
        <w:t>AODV::recvRequest</w:t>
      </w:r>
      <w:r w:rsidR="00D614A2">
        <w:rPr>
          <w:shd w:val="clear" w:color="auto" w:fill="FFFFFF"/>
        </w:rPr>
        <w:t xml:space="preserve"> dan dapat dilihat pada lampiran</w:t>
      </w:r>
      <w:r w:rsidR="000C75BC">
        <w:rPr>
          <w:shd w:val="clear" w:color="auto" w:fill="FFFFFF"/>
        </w:rPr>
        <w:t xml:space="preserve"> </w:t>
      </w:r>
      <w:r w:rsidR="000C75BC">
        <w:rPr>
          <w:shd w:val="clear" w:color="auto" w:fill="FFFFFF"/>
        </w:rPr>
        <w:fldChar w:fldCharType="begin"/>
      </w:r>
      <w:r w:rsidR="000C75BC">
        <w:rPr>
          <w:shd w:val="clear" w:color="auto" w:fill="FFFFFF"/>
        </w:rPr>
        <w:instrText xml:space="preserve"> REF _Ref483794984 \h </w:instrText>
      </w:r>
      <w:r w:rsidR="000C75BC">
        <w:rPr>
          <w:shd w:val="clear" w:color="auto" w:fill="FFFFFF"/>
        </w:rPr>
      </w:r>
      <w:r w:rsidR="000C75BC">
        <w:rPr>
          <w:shd w:val="clear" w:color="auto" w:fill="FFFFFF"/>
        </w:rPr>
        <w:fldChar w:fldCharType="separate"/>
      </w:r>
      <w:r w:rsidR="0065244E">
        <w:t>A.3 Kode Fungsi AODV::recvRequest</w:t>
      </w:r>
      <w:r w:rsidR="000C75BC">
        <w:rPr>
          <w:shd w:val="clear" w:color="auto" w:fill="FFFFFF"/>
        </w:rPr>
        <w:fldChar w:fldCharType="end"/>
      </w:r>
      <w:r w:rsidR="000C75BC">
        <w:rPr>
          <w:shd w:val="clear" w:color="auto" w:fill="FFFFFF"/>
        </w:rPr>
        <w:t>.</w:t>
      </w:r>
    </w:p>
    <w:p w:rsidR="001D6531" w:rsidRDefault="001D6531" w:rsidP="001D6531"/>
    <w:p w:rsidR="00AA760D" w:rsidRDefault="001D6531" w:rsidP="001620D9">
      <w:pPr>
        <w:pStyle w:val="Heading2"/>
        <w:numPr>
          <w:ilvl w:val="1"/>
          <w:numId w:val="23"/>
        </w:numPr>
        <w:ind w:left="567" w:hanging="567"/>
        <w:jc w:val="both"/>
      </w:pPr>
      <w:bookmarkStart w:id="182" w:name="_Toc485131195"/>
      <w:r>
        <w:t xml:space="preserve">Implementasi Simulasi </w:t>
      </w:r>
      <w:r w:rsidR="00365042">
        <w:t>pada NS-2</w:t>
      </w:r>
      <w:bookmarkEnd w:id="182"/>
    </w:p>
    <w:p w:rsidR="00C469B7" w:rsidRDefault="00C469B7" w:rsidP="00C469B7"/>
    <w:p w:rsidR="00C469B7" w:rsidRDefault="00C469B7" w:rsidP="00C469B7">
      <w:pPr>
        <w:ind w:firstLine="576"/>
        <w:jc w:val="both"/>
      </w:pPr>
      <w:r>
        <w:t xml:space="preserve">Implementasi simulasi VANET diawali dengan pendeskripsian lingkungan simulasi pada sebuah </w:t>
      </w:r>
      <w:r w:rsidRPr="0030758E">
        <w:rPr>
          <w:i/>
        </w:rPr>
        <w:t>file</w:t>
      </w:r>
      <w:r>
        <w:t xml:space="preserve"> tcl. </w:t>
      </w:r>
      <w:r w:rsidRPr="0030758E">
        <w:rPr>
          <w:i/>
        </w:rPr>
        <w:t>File</w:t>
      </w:r>
      <w:r>
        <w:t xml:space="preserve"> ini berisikan konfigurasi setiap </w:t>
      </w:r>
      <w:r w:rsidRPr="0030758E">
        <w:rPr>
          <w:i/>
        </w:rPr>
        <w:t>node</w:t>
      </w:r>
      <w:r>
        <w:t xml:space="preserve"> dan langkah-langkah yang dilakukan selama simulasi. Potongan konfigurasi lingkungan si</w:t>
      </w:r>
      <w:r w:rsidR="00C77E67">
        <w:t xml:space="preserve">mulasi dapat dilihat pada </w:t>
      </w:r>
      <w:r w:rsidR="00C77E67">
        <w:fldChar w:fldCharType="begin"/>
      </w:r>
      <w:r w:rsidR="00C77E67">
        <w:instrText xml:space="preserve"> REF _Ref483366605 \h </w:instrText>
      </w:r>
      <w:r w:rsidR="00C77E67">
        <w:fldChar w:fldCharType="separate"/>
      </w:r>
      <w:r w:rsidR="0065244E">
        <w:t xml:space="preserve">Gambar </w:t>
      </w:r>
      <w:r w:rsidR="0065244E">
        <w:rPr>
          <w:noProof/>
        </w:rPr>
        <w:t>4</w:t>
      </w:r>
      <w:r w:rsidR="0065244E">
        <w:t>.</w:t>
      </w:r>
      <w:r w:rsidR="0065244E">
        <w:rPr>
          <w:noProof/>
        </w:rPr>
        <w:t>17</w:t>
      </w:r>
      <w:r w:rsidR="00C77E67">
        <w:fldChar w:fldCharType="end"/>
      </w:r>
      <w:r w:rsidR="00C401F7">
        <w:t>.</w:t>
      </w:r>
    </w:p>
    <w:p w:rsidR="000B2990" w:rsidRDefault="000B2990" w:rsidP="000B2990">
      <w:pPr>
        <w:jc w:val="both"/>
      </w:pPr>
    </w:p>
    <w:p w:rsidR="000B2990" w:rsidRDefault="000B2990" w:rsidP="000B2990">
      <w:pPr>
        <w:keepNext/>
        <w:jc w:val="both"/>
      </w:pPr>
      <w:r>
        <w:rPr>
          <w:noProof/>
          <w:lang w:eastAsia="id-ID"/>
        </w:rPr>
        <w:lastRenderedPageBreak/>
        <mc:AlternateContent>
          <mc:Choice Requires="wps">
            <w:drawing>
              <wp:inline distT="0" distB="0" distL="0" distR="0">
                <wp:extent cx="3714750" cy="2676525"/>
                <wp:effectExtent l="0" t="0" r="19050" b="28575"/>
                <wp:docPr id="450792" name="Text Box 450792"/>
                <wp:cNvGraphicFramePr/>
                <a:graphic xmlns:a="http://schemas.openxmlformats.org/drawingml/2006/main">
                  <a:graphicData uri="http://schemas.microsoft.com/office/word/2010/wordprocessingShape">
                    <wps:wsp>
                      <wps:cNvSpPr txBox="1"/>
                      <wps:spPr>
                        <a:xfrm>
                          <a:off x="0" y="0"/>
                          <a:ext cx="3714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2" o:spid="_x0000_s1047" type="#_x0000_t202" style="width:292.5pt;height:2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" fillcolor="white [3201]" strokeweight=".5pt">
                <v:textbox>
                  <w:txbxContent>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val(chan)</w:t>
                      </w:r>
                      <w:r w:rsidRPr="000B2990">
                        <w:rPr>
                          <w:rFonts w:ascii="Courier New" w:hAnsi="Courier New" w:cs="Courier New"/>
                          <w:sz w:val="20"/>
                          <w:szCs w:val="20"/>
                          <w:shd w:val="clear" w:color="auto" w:fill="FFFFFF"/>
                        </w:rPr>
                        <w:tab/>
                        <w:t>Channel/WirelessChannel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val(prop)</w:t>
                      </w:r>
                      <w:r w:rsidRPr="000B2990">
                        <w:rPr>
                          <w:rFonts w:ascii="Courier New" w:hAnsi="Courier New" w:cs="Courier New"/>
                          <w:sz w:val="20"/>
                          <w:szCs w:val="20"/>
                          <w:shd w:val="clear" w:color="auto" w:fill="FFFFFF"/>
                        </w:rPr>
                        <w:tab/>
                        <w:t>Propagation/TwoRayGround</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val(netif)</w:t>
                      </w:r>
                      <w:r w:rsidRPr="000B2990">
                        <w:rPr>
                          <w:rFonts w:ascii="Courier New" w:hAnsi="Courier New" w:cs="Courier New"/>
                          <w:sz w:val="20"/>
                          <w:szCs w:val="20"/>
                          <w:shd w:val="clear" w:color="auto" w:fill="FFFFFF"/>
                        </w:rPr>
                        <w:tab/>
                        <w:t>Phy/WirelessPhy</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val(mac)</w:t>
                      </w:r>
                      <w:r w:rsidRPr="000B2990">
                        <w:rPr>
                          <w:rFonts w:ascii="Courier New" w:hAnsi="Courier New" w:cs="Courier New"/>
                          <w:sz w:val="20"/>
                          <w:szCs w:val="20"/>
                          <w:shd w:val="clear" w:color="auto" w:fill="FFFFFF"/>
                        </w:rPr>
                        <w:tab/>
                        <w:t>Mac/802_11</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w:t>
                      </w:r>
                      <w:r w:rsidRPr="000B2990">
                        <w:rPr>
                          <w:rFonts w:ascii="Courier New" w:hAnsi="Courier New" w:cs="Courier New"/>
                          <w:sz w:val="20"/>
                          <w:szCs w:val="20"/>
                          <w:shd w:val="clear" w:color="auto" w:fill="FFFFFF"/>
                        </w:rPr>
                        <w:tab/>
                        <w:t>Queue/DropTail/PriQueue</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val(ll)</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LL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val(ant)</w:t>
                      </w:r>
                      <w:r w:rsidRPr="000B2990">
                        <w:rPr>
                          <w:rFonts w:ascii="Courier New" w:hAnsi="Courier New" w:cs="Courier New"/>
                          <w:sz w:val="20"/>
                          <w:szCs w:val="20"/>
                          <w:shd w:val="clear" w:color="auto" w:fill="FFFFFF"/>
                        </w:rPr>
                        <w:tab/>
                        <w:t>Antenna/OmniAntenna</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val(ifqlen)</w:t>
                      </w:r>
                      <w:r w:rsidRPr="000B2990">
                        <w:rPr>
                          <w:rFonts w:ascii="Courier New" w:hAnsi="Courier New" w:cs="Courier New"/>
                          <w:sz w:val="20"/>
                          <w:szCs w:val="20"/>
                          <w:shd w:val="clear" w:color="auto" w:fill="FFFFFF"/>
                        </w:rPr>
                        <w:tab/>
                        <w:t>50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val(nn)</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30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val(rp)</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AODV</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val(energymodel)</w:t>
                      </w:r>
                      <w:r w:rsidRPr="000B2990">
                        <w:rPr>
                          <w:rFonts w:ascii="Courier New" w:hAnsi="Courier New" w:cs="Courier New"/>
                          <w:sz w:val="20"/>
                          <w:szCs w:val="20"/>
                          <w:shd w:val="clear" w:color="auto" w:fill="FFFFFF"/>
                        </w:rPr>
                        <w:tab/>
                        <w:t>EnergyModel</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val(initialenergy)</w:t>
                      </w:r>
                      <w:r w:rsidRPr="000B2990">
                        <w:rPr>
                          <w:rFonts w:ascii="Courier New" w:hAnsi="Courier New" w:cs="Courier New"/>
                          <w:sz w:val="20"/>
                          <w:szCs w:val="20"/>
                          <w:shd w:val="clear" w:color="auto" w:fill="FFFFFF"/>
                        </w:rPr>
                        <w:tab/>
                        <w:t>100</w:t>
                      </w:r>
                    </w:p>
                    <w:p w:rsidR="00F06D48" w:rsidRPr="000B2990" w:rsidRDefault="00F06D48">
                      <w:pPr>
                        <w:rPr>
                          <w:rStyle w:val="pl-pds"/>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val(lm)</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off</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val(x)</w:t>
                      </w:r>
                      <w:r w:rsidRPr="000B2990">
                        <w:rPr>
                          <w:rFonts w:ascii="Courier New" w:hAnsi="Courier New" w:cs="Courier New"/>
                          <w:sz w:val="20"/>
                          <w:szCs w:val="20"/>
                          <w:shd w:val="clear" w:color="auto" w:fill="FFFFFF"/>
                        </w:rPr>
                        <w:tab/>
                        <w:t xml:space="preserve">    </w:t>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val(y)</w:t>
                      </w:r>
                      <w:r w:rsidRPr="000B2990">
                        <w:rPr>
                          <w:rFonts w:ascii="Courier New" w:hAnsi="Courier New" w:cs="Courier New"/>
                          <w:sz w:val="20"/>
                          <w:szCs w:val="20"/>
                          <w:shd w:val="clear" w:color="auto" w:fill="FFFFFF"/>
                        </w:rPr>
                        <w:tab/>
                      </w:r>
                      <w:r w:rsidRPr="000B2990">
                        <w:rPr>
                          <w:rFonts w:ascii="Courier New" w:hAnsi="Courier New" w:cs="Courier New"/>
                          <w:sz w:val="20"/>
                          <w:szCs w:val="20"/>
                          <w:shd w:val="clear" w:color="auto" w:fill="FFFFFF"/>
                        </w:rPr>
                        <w:tab/>
                        <w:t>1700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val(stop)</w:t>
                      </w:r>
                      <w:r w:rsidRPr="000B2990">
                        <w:rPr>
                          <w:rFonts w:ascii="Courier New" w:hAnsi="Courier New" w:cs="Courier New"/>
                          <w:sz w:val="20"/>
                          <w:szCs w:val="20"/>
                          <w:shd w:val="clear" w:color="auto" w:fill="FFFFFF"/>
                        </w:rPr>
                        <w:tab/>
                        <w:t>200</w:t>
                      </w:r>
                    </w:p>
                    <w:p w:rsidR="00F06D48" w:rsidRPr="000B2990" w:rsidRDefault="00F06D48">
                      <w:pPr>
                        <w:rPr>
                          <w:rFonts w:ascii="Courier New" w:hAnsi="Courier New" w:cs="Courier New"/>
                          <w:sz w:val="20"/>
                          <w:szCs w:val="20"/>
                          <w:shd w:val="clear" w:color="auto" w:fill="FFFFFF"/>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val(cp)       </w:t>
                      </w:r>
                      <w:r w:rsidRPr="000B2990">
                        <w:rPr>
                          <w:rStyle w:val="pl-pds"/>
                          <w:rFonts w:ascii="Courier New" w:hAnsi="Courier New" w:cs="Courier New"/>
                          <w:sz w:val="20"/>
                          <w:szCs w:val="20"/>
                          <w:shd w:val="clear" w:color="auto" w:fill="FFFFFF"/>
                        </w:rPr>
                        <w:t>"</w:t>
                      </w:r>
                      <w:r>
                        <w:rPr>
                          <w:rStyle w:val="pl-s"/>
                          <w:rFonts w:ascii="Courier New" w:hAnsi="Courier New" w:cs="Courier New"/>
                          <w:sz w:val="20"/>
                          <w:szCs w:val="20"/>
                          <w:shd w:val="clear" w:color="auto" w:fill="FFFFFF"/>
                        </w:rPr>
                        <w:t>traffic</w:t>
                      </w:r>
                      <w:r w:rsidRPr="000B2990">
                        <w:rPr>
                          <w:rStyle w:val="pl-pds"/>
                          <w:rFonts w:ascii="Courier New" w:hAnsi="Courier New" w:cs="Courier New"/>
                          <w:sz w:val="20"/>
                          <w:szCs w:val="20"/>
                          <w:shd w:val="clear" w:color="auto" w:fill="FFFFFF"/>
                        </w:rPr>
                        <w:t>"</w:t>
                      </w:r>
                    </w:p>
                    <w:p w:rsidR="00F06D48" w:rsidRPr="000B2990" w:rsidRDefault="00F06D48">
                      <w:pPr>
                        <w:rPr>
                          <w:rFonts w:ascii="Courier New" w:hAnsi="Courier New" w:cs="Courier New"/>
                          <w:sz w:val="20"/>
                          <w:szCs w:val="20"/>
                        </w:rPr>
                      </w:pPr>
                      <w:r w:rsidRPr="000B2990">
                        <w:rPr>
                          <w:rStyle w:val="pl-k"/>
                          <w:rFonts w:ascii="Courier New" w:hAnsi="Courier New" w:cs="Courier New"/>
                          <w:sz w:val="20"/>
                          <w:szCs w:val="20"/>
                          <w:shd w:val="clear" w:color="auto" w:fill="FFFFFF"/>
                        </w:rPr>
                        <w:t>set</w:t>
                      </w:r>
                      <w:r w:rsidRPr="000B2990">
                        <w:rPr>
                          <w:rFonts w:ascii="Courier New" w:hAnsi="Courier New" w:cs="Courier New"/>
                          <w:sz w:val="20"/>
                          <w:szCs w:val="20"/>
                          <w:shd w:val="clear" w:color="auto" w:fill="FFFFFF"/>
                        </w:rPr>
                        <w:t xml:space="preserve"> val(sc)       </w:t>
                      </w:r>
                      <w:r w:rsidRPr="000B2990">
                        <w:rPr>
                          <w:rStyle w:val="pl-pds"/>
                          <w:rFonts w:ascii="Courier New" w:hAnsi="Courier New" w:cs="Courier New"/>
                          <w:sz w:val="20"/>
                          <w:szCs w:val="20"/>
                          <w:shd w:val="clear" w:color="auto" w:fill="FFFFFF"/>
                        </w:rPr>
                        <w:t>"</w:t>
                      </w:r>
                      <w:r w:rsidRPr="000B2990">
                        <w:rPr>
                          <w:rStyle w:val="pl-s"/>
                          <w:rFonts w:ascii="Courier New" w:hAnsi="Courier New" w:cs="Courier New"/>
                          <w:sz w:val="20"/>
                          <w:szCs w:val="20"/>
                          <w:shd w:val="clear" w:color="auto" w:fill="FFFFFF"/>
                        </w:rPr>
                        <w:t>scenario.tcl</w:t>
                      </w:r>
                      <w:r w:rsidRPr="000B2990">
                        <w:rPr>
                          <w:rStyle w:val="pl-pds"/>
                          <w:rFonts w:ascii="Courier New" w:hAnsi="Courier New" w:cs="Courier New"/>
                          <w:sz w:val="20"/>
                          <w:szCs w:val="20"/>
                          <w:shd w:val="clear" w:color="auto" w:fill="FFFFFF"/>
                        </w:rPr>
                        <w:t>"</w:t>
                      </w:r>
                    </w:p>
                  </w:txbxContent>
                </v:textbox>
                <w10:anchorlock/>
              </v:shape>
            </w:pict>
          </mc:Fallback>
        </mc:AlternateContent>
      </w:r>
    </w:p>
    <w:p w:rsidR="000B2990" w:rsidRDefault="000B2990" w:rsidP="000B2990">
      <w:pPr>
        <w:pStyle w:val="Caption"/>
      </w:pPr>
      <w:bookmarkStart w:id="183" w:name="_Ref483366605"/>
      <w:bookmarkStart w:id="184" w:name="_Toc485448619"/>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17</w:t>
      </w:r>
      <w:r w:rsidR="002F61C9">
        <w:rPr>
          <w:noProof/>
        </w:rPr>
        <w:fldChar w:fldCharType="end"/>
      </w:r>
      <w:bookmarkEnd w:id="183"/>
      <w:r>
        <w:t xml:space="preserve"> </w:t>
      </w:r>
      <w:r w:rsidR="00277B74">
        <w:rPr>
          <w:b w:val="0"/>
        </w:rPr>
        <w:t>Konfigurasi Lingkungan S</w:t>
      </w:r>
      <w:r w:rsidRPr="000B2990">
        <w:rPr>
          <w:b w:val="0"/>
        </w:rPr>
        <w:t>imulasi</w:t>
      </w:r>
      <w:bookmarkEnd w:id="184"/>
    </w:p>
    <w:p w:rsidR="000B2990" w:rsidRDefault="000B2990" w:rsidP="000B2990">
      <w:pPr>
        <w:jc w:val="both"/>
      </w:pPr>
    </w:p>
    <w:p w:rsidR="00ED1CB8" w:rsidRPr="00C469B7" w:rsidRDefault="00ED1CB8" w:rsidP="00C469B7">
      <w:pPr>
        <w:ind w:firstLine="576"/>
        <w:jc w:val="both"/>
      </w:pPr>
      <w:r>
        <w:t xml:space="preserve">Pada konfigurasi dilakukan pemanggilan terhadap </w:t>
      </w:r>
      <w:r w:rsidRPr="0030758E">
        <w:rPr>
          <w:i/>
        </w:rPr>
        <w:t>file</w:t>
      </w:r>
      <w:r>
        <w:t xml:space="preserve"> traffic yang berisikan konfigurasi </w:t>
      </w:r>
      <w:r w:rsidRPr="0030758E">
        <w:rPr>
          <w:i/>
        </w:rPr>
        <w:t>node</w:t>
      </w:r>
      <w:r>
        <w:t xml:space="preserve"> asal dan </w:t>
      </w:r>
      <w:r w:rsidRPr="0030758E">
        <w:rPr>
          <w:i/>
        </w:rPr>
        <w:t>node</w:t>
      </w:r>
      <w:r>
        <w:t xml:space="preserve"> tujuan, serta </w:t>
      </w:r>
      <w:r w:rsidRPr="0030758E">
        <w:rPr>
          <w:i/>
        </w:rPr>
        <w:t>file</w:t>
      </w:r>
      <w:r>
        <w:t xml:space="preserve"> skenario yang</w:t>
      </w:r>
      <w:r w:rsidR="005019A2">
        <w:t xml:space="preserve"> berisi pergerakan node yang</w:t>
      </w:r>
      <w:r>
        <w:t xml:space="preserve"> tela</w:t>
      </w:r>
      <w:r w:rsidR="00D53EE5">
        <w:t>h</w:t>
      </w:r>
      <w:r>
        <w:t xml:space="preserve"> di</w:t>
      </w:r>
      <w:r w:rsidRPr="0030758E">
        <w:rPr>
          <w:i/>
        </w:rPr>
        <w:t>generate</w:t>
      </w:r>
      <w:r>
        <w:t xml:space="preserve"> oleh SUMO.</w:t>
      </w:r>
      <w:r w:rsidR="00882953">
        <w:t xml:space="preserve"> Kode implementasi pada NS-2 dapat dilihat pada lampiran</w:t>
      </w:r>
    </w:p>
    <w:p w:rsidR="00365042" w:rsidRDefault="00365042" w:rsidP="00365042"/>
    <w:p w:rsidR="00365042" w:rsidRDefault="00365042" w:rsidP="001620D9">
      <w:pPr>
        <w:pStyle w:val="Heading3"/>
        <w:numPr>
          <w:ilvl w:val="2"/>
          <w:numId w:val="23"/>
        </w:numPr>
        <w:ind w:left="567" w:hanging="567"/>
        <w:jc w:val="both"/>
        <w:rPr>
          <w:i/>
        </w:rPr>
      </w:pPr>
      <w:bookmarkStart w:id="185" w:name="_Toc485131196"/>
      <w:r>
        <w:t xml:space="preserve">Implementasi </w:t>
      </w:r>
      <w:r w:rsidR="000D4602">
        <w:rPr>
          <w:i/>
        </w:rPr>
        <w:t>Black hole</w:t>
      </w:r>
      <w:r w:rsidRPr="00365042">
        <w:rPr>
          <w:i/>
        </w:rPr>
        <w:t xml:space="preserve"> Attack</w:t>
      </w:r>
      <w:bookmarkEnd w:id="185"/>
    </w:p>
    <w:p w:rsidR="00C73E0F" w:rsidRDefault="00C73E0F" w:rsidP="00C73E0F"/>
    <w:p w:rsidR="00C73E0F" w:rsidRDefault="00C73E0F" w:rsidP="0082069B">
      <w:pPr>
        <w:ind w:firstLine="567"/>
        <w:jc w:val="both"/>
      </w:pPr>
      <w:r>
        <w:t>Selain konfigurasi</w:t>
      </w:r>
      <w:r w:rsidR="00882953">
        <w:t xml:space="preserve"> lingkungan simulasi dan </w:t>
      </w:r>
      <w:r w:rsidR="00D8030D">
        <w:t xml:space="preserve">pergerakan </w:t>
      </w:r>
      <w:r w:rsidR="00D8030D" w:rsidRPr="001D7E60">
        <w:rPr>
          <w:i/>
        </w:rPr>
        <w:t>node</w:t>
      </w:r>
      <w:r w:rsidR="00D8030D">
        <w:t xml:space="preserve">, dilakukan juga konfigurasi untuk menugaskan </w:t>
      </w:r>
      <w:r w:rsidR="00D8030D" w:rsidRPr="001D7E60">
        <w:rPr>
          <w:i/>
        </w:rPr>
        <w:t>node</w:t>
      </w:r>
      <w:r w:rsidR="00D8030D">
        <w:t xml:space="preserve"> yang akan melak</w:t>
      </w:r>
      <w:r w:rsidR="00A971BF">
        <w:t xml:space="preserve">ukan </w:t>
      </w:r>
      <w:r w:rsidR="000D4602">
        <w:rPr>
          <w:i/>
        </w:rPr>
        <w:t>Black hole</w:t>
      </w:r>
      <w:r w:rsidR="00A971BF" w:rsidRPr="001D7E60">
        <w:rPr>
          <w:i/>
        </w:rPr>
        <w:t xml:space="preserve"> a</w:t>
      </w:r>
      <w:r w:rsidR="00D8030D" w:rsidRPr="001D7E60">
        <w:rPr>
          <w:i/>
        </w:rPr>
        <w:t>ttack</w:t>
      </w:r>
      <w:r w:rsidR="008410AC">
        <w:t xml:space="preserve"> dan bagaimana </w:t>
      </w:r>
      <w:r w:rsidR="008410AC" w:rsidRPr="001D7E60">
        <w:rPr>
          <w:i/>
        </w:rPr>
        <w:t>node</w:t>
      </w:r>
      <w:r w:rsidR="008410AC">
        <w:t xml:space="preserve"> tersebut melakukan tugasnya sebagai </w:t>
      </w:r>
      <w:r w:rsidR="008410AC" w:rsidRPr="001D7E60">
        <w:rPr>
          <w:i/>
        </w:rPr>
        <w:t>attacker</w:t>
      </w:r>
      <w:r w:rsidR="00D8030D">
        <w:t xml:space="preserve">. Konfigurasi dilakukan di beberapa </w:t>
      </w:r>
      <w:r w:rsidR="00D8030D" w:rsidRPr="001D7E60">
        <w:rPr>
          <w:i/>
        </w:rPr>
        <w:t>file</w:t>
      </w:r>
      <w:r w:rsidR="00D8030D">
        <w:t xml:space="preserve">, diantaranya </w:t>
      </w:r>
      <w:r w:rsidR="00D8030D" w:rsidRPr="001D7E60">
        <w:rPr>
          <w:i/>
        </w:rPr>
        <w:t>file</w:t>
      </w:r>
      <w:r w:rsidR="00D8030D">
        <w:t xml:space="preserve"> tcl, aodv.h, dan aodv.cc.</w:t>
      </w:r>
    </w:p>
    <w:p w:rsidR="00A971BF" w:rsidRDefault="00A971BF" w:rsidP="0082069B">
      <w:pPr>
        <w:ind w:firstLine="567"/>
        <w:jc w:val="both"/>
      </w:pPr>
      <w:r>
        <w:t xml:space="preserve">Pada </w:t>
      </w:r>
      <w:r w:rsidRPr="001D7E60">
        <w:rPr>
          <w:i/>
        </w:rPr>
        <w:t>file</w:t>
      </w:r>
      <w:r>
        <w:t xml:space="preserve"> tcl, suatu </w:t>
      </w:r>
      <w:r w:rsidRPr="001D7E60">
        <w:rPr>
          <w:i/>
        </w:rPr>
        <w:t>node</w:t>
      </w:r>
      <w:r>
        <w:t xml:space="preserve"> ditugaskan menjadi </w:t>
      </w:r>
      <w:r w:rsidR="000D4602">
        <w:rPr>
          <w:i/>
        </w:rPr>
        <w:t>Black hole</w:t>
      </w:r>
      <w:r w:rsidRPr="001D7E60">
        <w:rPr>
          <w:i/>
        </w:rPr>
        <w:t xml:space="preserve"> attacker</w:t>
      </w:r>
      <w:r>
        <w:t xml:space="preserve"> dengan memberikan tambahan </w:t>
      </w:r>
      <w:r w:rsidRPr="001D7E60">
        <w:rPr>
          <w:i/>
        </w:rPr>
        <w:t>kode</w:t>
      </w:r>
      <w:r>
        <w:t xml:space="preserve"> sepe</w:t>
      </w:r>
      <w:r w:rsidR="00C77E67">
        <w:t xml:space="preserve">rti yang ditunjukkan oleh </w:t>
      </w:r>
      <w:r w:rsidR="00C77E67">
        <w:fldChar w:fldCharType="begin"/>
      </w:r>
      <w:r w:rsidR="00C77E67">
        <w:instrText xml:space="preserve"> REF _Ref483366694 \h </w:instrText>
      </w:r>
      <w:r w:rsidR="00C77E67">
        <w:fldChar w:fldCharType="separate"/>
      </w:r>
      <w:r w:rsidR="0065244E">
        <w:t xml:space="preserve">Gambar </w:t>
      </w:r>
      <w:r w:rsidR="0065244E">
        <w:rPr>
          <w:noProof/>
        </w:rPr>
        <w:t>4</w:t>
      </w:r>
      <w:r w:rsidR="0065244E">
        <w:t>.</w:t>
      </w:r>
      <w:r w:rsidR="0065244E">
        <w:rPr>
          <w:noProof/>
        </w:rPr>
        <w:t>18</w:t>
      </w:r>
      <w:r w:rsidR="00C77E67">
        <w:fldChar w:fldCharType="end"/>
      </w:r>
      <w:r w:rsidR="005A16EC">
        <w:t>.</w:t>
      </w:r>
    </w:p>
    <w:p w:rsidR="00C401F7" w:rsidRDefault="00C401F7" w:rsidP="00D8030D">
      <w:pPr>
        <w:ind w:firstLine="720"/>
        <w:jc w:val="both"/>
      </w:pPr>
    </w:p>
    <w:p w:rsidR="00466E33" w:rsidRDefault="00C401F7" w:rsidP="00466E33">
      <w:pPr>
        <w:keepNext/>
        <w:jc w:val="both"/>
      </w:pPr>
      <w:r>
        <w:rPr>
          <w:noProof/>
          <w:lang w:eastAsia="id-ID"/>
        </w:rPr>
        <w:lastRenderedPageBreak/>
        <mc:AlternateContent>
          <mc:Choice Requires="wps">
            <w:drawing>
              <wp:inline distT="0" distB="0" distL="0" distR="0">
                <wp:extent cx="3724275" cy="257175"/>
                <wp:effectExtent l="0" t="0" r="28575" b="28575"/>
                <wp:docPr id="450793" name="Text Box 450793"/>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3" o:spid="_x0000_s1048" type="#_x0000_t202" style="width:293.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" fillcolor="white [3201]" strokeweight=".5pt">
                <v:textbox>
                  <w:txbxContent>
                    <w:p w:rsidR="00F06D48" w:rsidRPr="00C401F7" w:rsidRDefault="00F06D48">
                      <w:pPr>
                        <w:rPr>
                          <w:rFonts w:ascii="Courier New" w:hAnsi="Courier New" w:cs="Courier New"/>
                          <w:sz w:val="20"/>
                          <w:szCs w:val="20"/>
                        </w:rPr>
                      </w:pPr>
                      <w:r w:rsidRPr="00C401F7">
                        <w:rPr>
                          <w:rStyle w:val="pl-smi"/>
                          <w:rFonts w:ascii="Courier New" w:hAnsi="Courier New" w:cs="Courier New"/>
                          <w:sz w:val="20"/>
                          <w:szCs w:val="20"/>
                          <w:shd w:val="clear" w:color="auto" w:fill="FFFFFF"/>
                        </w:rPr>
                        <w:t>$ns_</w:t>
                      </w:r>
                      <w:r w:rsidRPr="00C401F7">
                        <w:rPr>
                          <w:rFonts w:ascii="Courier New" w:hAnsi="Courier New" w:cs="Courier New"/>
                          <w:sz w:val="20"/>
                          <w:szCs w:val="20"/>
                          <w:shd w:val="clear" w:color="auto" w:fill="FFFFFF"/>
                        </w:rPr>
                        <w:t xml:space="preserve"> at 0.0 </w:t>
                      </w:r>
                      <w:r w:rsidRPr="00C401F7">
                        <w:rPr>
                          <w:rStyle w:val="pl-pds"/>
                          <w:rFonts w:ascii="Courier New" w:hAnsi="Courier New" w:cs="Courier New"/>
                          <w:sz w:val="20"/>
                          <w:szCs w:val="20"/>
                          <w:shd w:val="clear" w:color="auto" w:fill="FFFFFF"/>
                        </w:rPr>
                        <w:t>"</w:t>
                      </w:r>
                      <w:r w:rsidRPr="00C401F7">
                        <w:rPr>
                          <w:rStyle w:val="pl-pse"/>
                          <w:rFonts w:ascii="Courier New" w:hAnsi="Courier New" w:cs="Courier New"/>
                          <w:sz w:val="20"/>
                          <w:szCs w:val="20"/>
                          <w:shd w:val="clear" w:color="auto" w:fill="FFFFFF"/>
                        </w:rPr>
                        <w:t>[</w:t>
                      </w:r>
                      <w:r w:rsidRPr="00C401F7">
                        <w:rPr>
                          <w:rStyle w:val="pl-smi"/>
                          <w:rFonts w:ascii="Courier New" w:hAnsi="Courier New" w:cs="Courier New"/>
                          <w:sz w:val="20"/>
                          <w:szCs w:val="20"/>
                          <w:shd w:val="clear" w:color="auto" w:fill="FFFFFF"/>
                        </w:rPr>
                        <w:t>$node_(4)</w:t>
                      </w:r>
                      <w:r w:rsidRPr="00C401F7">
                        <w:rPr>
                          <w:rStyle w:val="pl-s1"/>
                          <w:rFonts w:ascii="Courier New" w:hAnsi="Courier New" w:cs="Courier New"/>
                          <w:sz w:val="20"/>
                          <w:szCs w:val="20"/>
                          <w:shd w:val="clear" w:color="auto" w:fill="FFFFFF"/>
                        </w:rPr>
                        <w:t xml:space="preserve"> set ragent_</w:t>
                      </w:r>
                      <w:r w:rsidRPr="00C401F7">
                        <w:rPr>
                          <w:rStyle w:val="pl-pse"/>
                          <w:rFonts w:ascii="Courier New" w:hAnsi="Courier New" w:cs="Courier New"/>
                          <w:sz w:val="20"/>
                          <w:szCs w:val="20"/>
                          <w:shd w:val="clear" w:color="auto" w:fill="FFFFFF"/>
                        </w:rPr>
                        <w:t>]</w:t>
                      </w:r>
                      <w:r w:rsidRPr="00C401F7">
                        <w:rPr>
                          <w:rStyle w:val="pl-s"/>
                          <w:rFonts w:ascii="Courier New" w:hAnsi="Courier New" w:cs="Courier New"/>
                          <w:sz w:val="20"/>
                          <w:szCs w:val="20"/>
                          <w:shd w:val="clear" w:color="auto" w:fill="FFFFFF"/>
                        </w:rPr>
                        <w:t xml:space="preserve"> hacker</w:t>
                      </w:r>
                      <w:r w:rsidRPr="00C401F7">
                        <w:rPr>
                          <w:rStyle w:val="pl-pds"/>
                          <w:rFonts w:ascii="Courier New" w:hAnsi="Courier New" w:cs="Courier New"/>
                          <w:sz w:val="20"/>
                          <w:szCs w:val="20"/>
                          <w:shd w:val="clear" w:color="auto" w:fill="FFFFFF"/>
                        </w:rPr>
                        <w:t>"</w:t>
                      </w:r>
                    </w:p>
                  </w:txbxContent>
                </v:textbox>
                <w10:anchorlock/>
              </v:shape>
            </w:pict>
          </mc:Fallback>
        </mc:AlternateContent>
      </w:r>
    </w:p>
    <w:p w:rsidR="00C401F7" w:rsidRDefault="00466E33" w:rsidP="00466E33">
      <w:pPr>
        <w:pStyle w:val="Caption"/>
      </w:pPr>
      <w:bookmarkStart w:id="186" w:name="_Ref483366694"/>
      <w:bookmarkStart w:id="187" w:name="_Toc485448620"/>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18</w:t>
      </w:r>
      <w:r w:rsidR="002F61C9">
        <w:rPr>
          <w:noProof/>
        </w:rPr>
        <w:fldChar w:fldCharType="end"/>
      </w:r>
      <w:bookmarkEnd w:id="186"/>
      <w:r>
        <w:t xml:space="preserve"> </w:t>
      </w:r>
      <w:r w:rsidR="00173999">
        <w:rPr>
          <w:b w:val="0"/>
        </w:rPr>
        <w:t>Potongan k</w:t>
      </w:r>
      <w:r w:rsidRPr="00466E33">
        <w:rPr>
          <w:b w:val="0"/>
        </w:rPr>
        <w:t xml:space="preserve">ode untuk menugaskan </w:t>
      </w:r>
      <w:r w:rsidRPr="00466E33">
        <w:rPr>
          <w:b w:val="0"/>
          <w:i/>
        </w:rPr>
        <w:t>node</w:t>
      </w:r>
      <w:r w:rsidRPr="00466E33">
        <w:rPr>
          <w:b w:val="0"/>
        </w:rPr>
        <w:t xml:space="preserve"> sebagai </w:t>
      </w:r>
      <w:r w:rsidRPr="00466E33">
        <w:rPr>
          <w:b w:val="0"/>
          <w:i/>
        </w:rPr>
        <w:t>Black hole attacker</w:t>
      </w:r>
      <w:bookmarkEnd w:id="187"/>
    </w:p>
    <w:p w:rsidR="00C401F7" w:rsidRDefault="00C401F7" w:rsidP="00C401F7">
      <w:pPr>
        <w:jc w:val="both"/>
      </w:pPr>
    </w:p>
    <w:p w:rsidR="00A971BF" w:rsidRDefault="00A971BF" w:rsidP="00D8030D">
      <w:pPr>
        <w:ind w:firstLine="720"/>
        <w:jc w:val="both"/>
        <w:rPr>
          <w:shd w:val="clear" w:color="auto" w:fill="FFFFFF"/>
        </w:rPr>
      </w:pPr>
      <w:r>
        <w:t xml:space="preserve">Setelah itu, pada </w:t>
      </w:r>
      <w:r w:rsidRPr="001D7E60">
        <w:rPr>
          <w:i/>
        </w:rPr>
        <w:t>file</w:t>
      </w:r>
      <w:r>
        <w:t xml:space="preserve"> aodv.h dilakukan modifikasi dengan menambahkan variabel </w:t>
      </w:r>
      <w:r w:rsidR="0074181D">
        <w:rPr>
          <w:rFonts w:ascii="Consolas" w:hAnsi="Consolas" w:cs="Consolas"/>
          <w:color w:val="A71D5D"/>
          <w:sz w:val="18"/>
          <w:szCs w:val="18"/>
          <w:shd w:val="clear" w:color="auto" w:fill="FFFFFF"/>
        </w:rPr>
        <w:t xml:space="preserve">bool </w:t>
      </w:r>
      <w:r w:rsidR="0074181D">
        <w:rPr>
          <w:rFonts w:ascii="Consolas" w:hAnsi="Consolas" w:cs="Consolas"/>
          <w:color w:val="24292E"/>
          <w:sz w:val="18"/>
          <w:szCs w:val="18"/>
          <w:shd w:val="clear" w:color="auto" w:fill="FFFFFF"/>
        </w:rPr>
        <w:t>malicious</w:t>
      </w:r>
      <w:r w:rsidR="0074181D">
        <w:rPr>
          <w:color w:val="24292E"/>
          <w:shd w:val="clear" w:color="auto" w:fill="FFFFFF"/>
        </w:rPr>
        <w:t xml:space="preserve"> </w:t>
      </w:r>
      <w:r w:rsidR="0074181D">
        <w:rPr>
          <w:shd w:val="clear" w:color="auto" w:fill="FFFFFF"/>
        </w:rPr>
        <w:t xml:space="preserve">yang digunakan untuk menandai jika suatu </w:t>
      </w:r>
      <w:r w:rsidR="0074181D" w:rsidRPr="001D7E60">
        <w:rPr>
          <w:i/>
          <w:shd w:val="clear" w:color="auto" w:fill="FFFFFF"/>
        </w:rPr>
        <w:t>node</w:t>
      </w:r>
      <w:r w:rsidR="0074181D">
        <w:rPr>
          <w:shd w:val="clear" w:color="auto" w:fill="FFFFFF"/>
        </w:rPr>
        <w:t xml:space="preserve"> adalah </w:t>
      </w:r>
      <w:r w:rsidR="001D7E60" w:rsidRPr="001D7E60">
        <w:rPr>
          <w:i/>
          <w:shd w:val="clear" w:color="auto" w:fill="FFFFFF"/>
        </w:rPr>
        <w:t xml:space="preserve">malicious </w:t>
      </w:r>
      <w:r w:rsidR="001D7E60">
        <w:rPr>
          <w:i/>
          <w:shd w:val="clear" w:color="auto" w:fill="FFFFFF"/>
        </w:rPr>
        <w:t xml:space="preserve">node </w:t>
      </w:r>
      <w:r w:rsidR="0074181D">
        <w:rPr>
          <w:shd w:val="clear" w:color="auto" w:fill="FFFFFF"/>
        </w:rPr>
        <w:t xml:space="preserve">yang melakukan </w:t>
      </w:r>
      <w:r w:rsidR="000D4602">
        <w:rPr>
          <w:i/>
          <w:shd w:val="clear" w:color="auto" w:fill="FFFFFF"/>
        </w:rPr>
        <w:t>Black hole</w:t>
      </w:r>
      <w:r w:rsidR="0074181D" w:rsidRPr="001D7E60">
        <w:rPr>
          <w:i/>
          <w:shd w:val="clear" w:color="auto" w:fill="FFFFFF"/>
        </w:rPr>
        <w:t xml:space="preserve"> attack</w:t>
      </w:r>
      <w:r w:rsidR="0074181D">
        <w:rPr>
          <w:shd w:val="clear" w:color="auto" w:fill="FFFFFF"/>
        </w:rPr>
        <w:t>.</w:t>
      </w:r>
    </w:p>
    <w:p w:rsidR="00666C3E" w:rsidRDefault="00666C3E" w:rsidP="00D8030D">
      <w:pPr>
        <w:ind w:firstLine="720"/>
        <w:jc w:val="both"/>
        <w:rPr>
          <w:shd w:val="clear" w:color="auto" w:fill="FFFFFF"/>
        </w:rPr>
      </w:pPr>
      <w:r>
        <w:rPr>
          <w:shd w:val="clear" w:color="auto" w:fill="FFFFFF"/>
        </w:rPr>
        <w:t xml:space="preserve">Agar </w:t>
      </w:r>
      <w:r w:rsidRPr="00992373">
        <w:rPr>
          <w:i/>
          <w:shd w:val="clear" w:color="auto" w:fill="FFFFFF"/>
        </w:rPr>
        <w:t>node</w:t>
      </w:r>
      <w:r>
        <w:rPr>
          <w:shd w:val="clear" w:color="auto" w:fill="FFFFFF"/>
        </w:rPr>
        <w:t xml:space="preserve"> yang ditugaskan menjadi </w:t>
      </w:r>
      <w:r w:rsidR="000D4602">
        <w:rPr>
          <w:i/>
          <w:shd w:val="clear" w:color="auto" w:fill="FFFFFF"/>
        </w:rPr>
        <w:t>Black hole</w:t>
      </w:r>
      <w:r w:rsidRPr="00992373">
        <w:rPr>
          <w:i/>
          <w:shd w:val="clear" w:color="auto" w:fill="FFFFFF"/>
        </w:rPr>
        <w:t xml:space="preserve"> attacker</w:t>
      </w:r>
      <w:r>
        <w:rPr>
          <w:shd w:val="clear" w:color="auto" w:fill="FFFFFF"/>
        </w:rPr>
        <w:t xml:space="preserve"> dapat melakukan </w:t>
      </w:r>
      <w:r w:rsidR="000D4602">
        <w:rPr>
          <w:i/>
          <w:shd w:val="clear" w:color="auto" w:fill="FFFFFF"/>
        </w:rPr>
        <w:t>Black hole</w:t>
      </w:r>
      <w:r w:rsidRPr="00992373">
        <w:rPr>
          <w:i/>
          <w:shd w:val="clear" w:color="auto" w:fill="FFFFFF"/>
        </w:rPr>
        <w:t xml:space="preserve"> attack</w:t>
      </w:r>
      <w:r>
        <w:rPr>
          <w:shd w:val="clear" w:color="auto" w:fill="FFFFFF"/>
        </w:rPr>
        <w:t xml:space="preserve">, dilakukan modifikasi pada </w:t>
      </w:r>
      <w:r w:rsidRPr="00992373">
        <w:rPr>
          <w:i/>
          <w:shd w:val="clear" w:color="auto" w:fill="FFFFFF"/>
        </w:rPr>
        <w:t>file</w:t>
      </w:r>
      <w:r>
        <w:rPr>
          <w:shd w:val="clear" w:color="auto" w:fill="FFFFFF"/>
        </w:rPr>
        <w:t xml:space="preserve"> aodv.cc.</w:t>
      </w:r>
      <w:r w:rsidR="008D6CA0">
        <w:rPr>
          <w:shd w:val="clear" w:color="auto" w:fill="FFFFFF"/>
        </w:rPr>
        <w:t xml:space="preserve"> Modifikasi pertama yang dilakukan adalah mengenali </w:t>
      </w:r>
      <w:r w:rsidR="008D6CA0" w:rsidRPr="00992373">
        <w:rPr>
          <w:i/>
          <w:shd w:val="clear" w:color="auto" w:fill="FFFFFF"/>
        </w:rPr>
        <w:t>attacker</w:t>
      </w:r>
      <w:r w:rsidR="008D6CA0">
        <w:rPr>
          <w:shd w:val="clear" w:color="auto" w:fill="FFFFFF"/>
        </w:rPr>
        <w:t xml:space="preserve"> yang telah dideklarasikan di file tcl. Modifikasi ini diletakkan pada fungsi </w:t>
      </w:r>
      <w:r w:rsidR="008D6CA0">
        <w:rPr>
          <w:rFonts w:ascii="Consolas" w:hAnsi="Consolas" w:cs="Consolas"/>
          <w:color w:val="795DA3"/>
          <w:sz w:val="18"/>
          <w:szCs w:val="18"/>
          <w:shd w:val="clear" w:color="auto" w:fill="FFFFFF"/>
        </w:rPr>
        <w:t>AODV::command</w:t>
      </w:r>
      <w:r w:rsidR="008D6CA0">
        <w:rPr>
          <w:shd w:val="clear" w:color="auto" w:fill="FFFFFF"/>
        </w:rPr>
        <w:t xml:space="preserve">, kode untuk mengenali </w:t>
      </w:r>
      <w:r w:rsidR="008D6CA0" w:rsidRPr="00992373">
        <w:rPr>
          <w:i/>
          <w:shd w:val="clear" w:color="auto" w:fill="FFFFFF"/>
        </w:rPr>
        <w:t>attacker</w:t>
      </w:r>
      <w:r w:rsidR="00C77E67">
        <w:rPr>
          <w:shd w:val="clear" w:color="auto" w:fill="FFFFFF"/>
        </w:rPr>
        <w:t xml:space="preserve"> dapat dilihat pada </w:t>
      </w:r>
      <w:r w:rsidR="00C77E67">
        <w:rPr>
          <w:shd w:val="clear" w:color="auto" w:fill="FFFFFF"/>
        </w:rPr>
        <w:fldChar w:fldCharType="begin"/>
      </w:r>
      <w:r w:rsidR="00C77E67">
        <w:rPr>
          <w:shd w:val="clear" w:color="auto" w:fill="FFFFFF"/>
        </w:rPr>
        <w:instrText xml:space="preserve"> REF _Ref483366942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19</w:t>
      </w:r>
      <w:r w:rsidR="00C77E67">
        <w:rPr>
          <w:shd w:val="clear" w:color="auto" w:fill="FFFFFF"/>
        </w:rPr>
        <w:fldChar w:fldCharType="end"/>
      </w:r>
      <w:r w:rsidR="007257B8">
        <w:rPr>
          <w:shd w:val="clear" w:color="auto" w:fill="FFFFFF"/>
        </w:rPr>
        <w:t>.</w:t>
      </w:r>
    </w:p>
    <w:p w:rsidR="00173999" w:rsidRDefault="00173999" w:rsidP="00173999">
      <w:pPr>
        <w:jc w:val="both"/>
        <w:rPr>
          <w:shd w:val="clear" w:color="auto" w:fill="FFFFFF"/>
        </w:rPr>
      </w:pPr>
    </w:p>
    <w:p w:rsidR="00173999" w:rsidRDefault="00173999" w:rsidP="00173999">
      <w:pPr>
        <w:keepNext/>
        <w:jc w:val="both"/>
      </w:pPr>
      <w:r>
        <w:rPr>
          <w:noProof/>
          <w:lang w:eastAsia="id-ID"/>
        </w:rPr>
        <mc:AlternateContent>
          <mc:Choice Requires="wps">
            <w:drawing>
              <wp:inline distT="0" distB="0" distL="0" distR="0">
                <wp:extent cx="3714750" cy="666750"/>
                <wp:effectExtent l="0" t="0" r="19050" b="19050"/>
                <wp:docPr id="450794" name="Text Box 450794"/>
                <wp:cNvGraphicFramePr/>
                <a:graphic xmlns:a="http://schemas.openxmlformats.org/drawingml/2006/main">
                  <a:graphicData uri="http://schemas.microsoft.com/office/word/2010/wordprocessingShape">
                    <wps:wsp>
                      <wps:cNvSpPr txBox="1"/>
                      <wps:spPr>
                        <a:xfrm>
                          <a:off x="0" y="0"/>
                          <a:ext cx="3714750"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4" o:spid="_x0000_s1049" type="#_x0000_t202" style="width:292.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" fillcolor="white [3201]" strokeweight=".5pt">
                <v:textbox>
                  <w:txbxContent>
                    <w:p w:rsidR="00F06D48" w:rsidRPr="00173999" w:rsidRDefault="00F06D48">
                      <w:pPr>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if</w:t>
                      </w:r>
                      <w:r w:rsidRPr="00173999">
                        <w:rPr>
                          <w:rFonts w:ascii="Courier New" w:hAnsi="Courier New" w:cs="Courier New"/>
                          <w:sz w:val="20"/>
                          <w:szCs w:val="20"/>
                          <w:shd w:val="clear" w:color="auto" w:fill="FFFFFF"/>
                        </w:rPr>
                        <w:t>(</w:t>
                      </w:r>
                      <w:r w:rsidRPr="00173999">
                        <w:rPr>
                          <w:rStyle w:val="pl-c1"/>
                          <w:rFonts w:ascii="Courier New" w:hAnsi="Courier New" w:cs="Courier New"/>
                          <w:sz w:val="20"/>
                          <w:szCs w:val="20"/>
                          <w:shd w:val="clear" w:color="auto" w:fill="FFFFFF"/>
                        </w:rPr>
                        <w:t>strncasecmp</w:t>
                      </w:r>
                      <w:r w:rsidRPr="00173999">
                        <w:rPr>
                          <w:rFonts w:ascii="Courier New" w:hAnsi="Courier New" w:cs="Courier New"/>
                          <w:sz w:val="20"/>
                          <w:szCs w:val="20"/>
                          <w:shd w:val="clear" w:color="auto" w:fill="FFFFFF"/>
                        </w:rPr>
                        <w:t>(argv[</w:t>
                      </w:r>
                      <w:r w:rsidRPr="00173999">
                        <w:rPr>
                          <w:rStyle w:val="pl-c1"/>
                          <w:rFonts w:ascii="Courier New" w:hAnsi="Courier New" w:cs="Courier New"/>
                          <w:sz w:val="20"/>
                          <w:szCs w:val="20"/>
                          <w:shd w:val="clear" w:color="auto" w:fill="FFFFFF"/>
                        </w:rPr>
                        <w:t>1</w:t>
                      </w:r>
                      <w:r w:rsidRPr="00173999">
                        <w:rPr>
                          <w:rFonts w:ascii="Courier New" w:hAnsi="Courier New" w:cs="Courier New"/>
                          <w:sz w:val="20"/>
                          <w:szCs w:val="20"/>
                          <w:shd w:val="clear" w:color="auto" w:fill="FFFFFF"/>
                        </w:rPr>
                        <w:t xml:space="preserve">], </w:t>
                      </w:r>
                      <w:r w:rsidRPr="00173999">
                        <w:rPr>
                          <w:rStyle w:val="pl-pds"/>
                          <w:rFonts w:ascii="Courier New" w:hAnsi="Courier New" w:cs="Courier New"/>
                          <w:sz w:val="20"/>
                          <w:szCs w:val="20"/>
                          <w:shd w:val="clear" w:color="auto" w:fill="FFFFFF"/>
                        </w:rPr>
                        <w:t>"</w:t>
                      </w:r>
                      <w:r w:rsidRPr="00173999">
                        <w:rPr>
                          <w:rStyle w:val="pl-s"/>
                          <w:rFonts w:ascii="Courier New" w:hAnsi="Courier New" w:cs="Courier New"/>
                          <w:sz w:val="20"/>
                          <w:szCs w:val="20"/>
                          <w:shd w:val="clear" w:color="auto" w:fill="FFFFFF"/>
                        </w:rPr>
                        <w:t>hacker</w:t>
                      </w:r>
                      <w:r w:rsidRPr="00173999">
                        <w:rPr>
                          <w:rStyle w:val="pl-pds"/>
                          <w:rFonts w:ascii="Courier New" w:hAnsi="Courier New" w:cs="Courier New"/>
                          <w:sz w:val="20"/>
                          <w:szCs w:val="20"/>
                          <w:shd w:val="clear" w:color="auto" w:fill="FFFFFF"/>
                        </w:rPr>
                        <w:t>"</w:t>
                      </w:r>
                      <w:r w:rsidRPr="00173999">
                        <w:rPr>
                          <w:rFonts w:ascii="Courier New" w:hAnsi="Courier New" w:cs="Courier New"/>
                          <w:sz w:val="20"/>
                          <w:szCs w:val="20"/>
                          <w:shd w:val="clear" w:color="auto" w:fill="FFFFFF"/>
                        </w:rPr>
                        <w:t xml:space="preserve">, </w:t>
                      </w:r>
                      <w:r w:rsidRPr="00173999">
                        <w:rPr>
                          <w:rStyle w:val="pl-c1"/>
                          <w:rFonts w:ascii="Courier New" w:hAnsi="Courier New" w:cs="Courier New"/>
                          <w:sz w:val="20"/>
                          <w:szCs w:val="20"/>
                          <w:shd w:val="clear" w:color="auto" w:fill="FFFFFF"/>
                        </w:rPr>
                        <w:t>6</w:t>
                      </w:r>
                      <w:r w:rsidRPr="00173999">
                        <w:rPr>
                          <w:rFonts w:ascii="Courier New" w:hAnsi="Courier New" w:cs="Courier New"/>
                          <w:sz w:val="20"/>
                          <w:szCs w:val="20"/>
                          <w:shd w:val="clear" w:color="auto" w:fill="FFFFFF"/>
                        </w:rPr>
                        <w:t xml:space="preserve">) == </w:t>
                      </w:r>
                      <w:r w:rsidRPr="00173999">
                        <w:rPr>
                          <w:rStyle w:val="pl-c1"/>
                          <w:rFonts w:ascii="Courier New" w:hAnsi="Courier New" w:cs="Courier New"/>
                          <w:sz w:val="20"/>
                          <w:szCs w:val="20"/>
                          <w:shd w:val="clear" w:color="auto" w:fill="FFFFFF"/>
                        </w:rPr>
                        <w:t>0</w:t>
                      </w:r>
                      <w:r w:rsidRPr="00173999">
                        <w:rPr>
                          <w:rFonts w:ascii="Courier New" w:hAnsi="Courier New" w:cs="Courier New"/>
                          <w:sz w:val="20"/>
                          <w:szCs w:val="20"/>
                          <w:shd w:val="clear" w:color="auto" w:fill="FFFFFF"/>
                        </w:rPr>
                        <w:t>) {</w:t>
                      </w:r>
                    </w:p>
                    <w:p w:rsidR="00F06D48" w:rsidRPr="00173999" w:rsidRDefault="00F06D48" w:rsidP="00173999">
                      <w:pPr>
                        <w:ind w:firstLine="720"/>
                        <w:rPr>
                          <w:rFonts w:ascii="Courier New" w:hAnsi="Courier New" w:cs="Courier New"/>
                          <w:sz w:val="20"/>
                          <w:szCs w:val="20"/>
                          <w:shd w:val="clear" w:color="auto" w:fill="FFFFFF"/>
                        </w:rPr>
                      </w:pPr>
                      <w:r w:rsidRPr="00173999">
                        <w:rPr>
                          <w:rFonts w:ascii="Courier New" w:hAnsi="Courier New" w:cs="Courier New"/>
                          <w:sz w:val="20"/>
                          <w:szCs w:val="20"/>
                          <w:shd w:val="clear" w:color="auto" w:fill="FFFFFF"/>
                        </w:rPr>
                        <w:t xml:space="preserve">malicious = </w:t>
                      </w:r>
                      <w:r w:rsidRPr="00173999">
                        <w:rPr>
                          <w:rStyle w:val="pl-c1"/>
                          <w:rFonts w:ascii="Courier New" w:hAnsi="Courier New" w:cs="Courier New"/>
                          <w:sz w:val="20"/>
                          <w:szCs w:val="20"/>
                          <w:shd w:val="clear" w:color="auto" w:fill="FFFFFF"/>
                        </w:rPr>
                        <w:t>true</w:t>
                      </w:r>
                      <w:r w:rsidRPr="00173999">
                        <w:rPr>
                          <w:rFonts w:ascii="Courier New" w:hAnsi="Courier New" w:cs="Courier New"/>
                          <w:sz w:val="20"/>
                          <w:szCs w:val="20"/>
                          <w:shd w:val="clear" w:color="auto" w:fill="FFFFFF"/>
                        </w:rPr>
                        <w:t>;</w:t>
                      </w:r>
                    </w:p>
                    <w:p w:rsidR="00F06D48" w:rsidRPr="00173999" w:rsidRDefault="00F06D48" w:rsidP="00173999">
                      <w:pPr>
                        <w:ind w:firstLine="720"/>
                        <w:rPr>
                          <w:rFonts w:ascii="Courier New" w:hAnsi="Courier New" w:cs="Courier New"/>
                          <w:sz w:val="20"/>
                          <w:szCs w:val="20"/>
                          <w:shd w:val="clear" w:color="auto" w:fill="FFFFFF"/>
                        </w:rPr>
                      </w:pPr>
                      <w:r w:rsidRPr="00173999">
                        <w:rPr>
                          <w:rStyle w:val="pl-k"/>
                          <w:rFonts w:ascii="Courier New" w:hAnsi="Courier New" w:cs="Courier New"/>
                          <w:sz w:val="20"/>
                          <w:szCs w:val="20"/>
                          <w:shd w:val="clear" w:color="auto" w:fill="FFFFFF"/>
                        </w:rPr>
                        <w:t>return</w:t>
                      </w:r>
                      <w:r w:rsidRPr="00173999">
                        <w:rPr>
                          <w:rFonts w:ascii="Courier New" w:hAnsi="Courier New" w:cs="Courier New"/>
                          <w:sz w:val="20"/>
                          <w:szCs w:val="20"/>
                          <w:shd w:val="clear" w:color="auto" w:fill="FFFFFF"/>
                        </w:rPr>
                        <w:t xml:space="preserve"> TCL_OK;</w:t>
                      </w:r>
                    </w:p>
                    <w:p w:rsidR="00F06D48" w:rsidRPr="00173999" w:rsidRDefault="00F06D48">
                      <w:pPr>
                        <w:rPr>
                          <w:rFonts w:ascii="Courier New" w:hAnsi="Courier New" w:cs="Courier New"/>
                          <w:sz w:val="20"/>
                          <w:szCs w:val="20"/>
                        </w:rPr>
                      </w:pPr>
                      <w:r w:rsidRPr="00173999">
                        <w:rPr>
                          <w:rFonts w:ascii="Courier New" w:hAnsi="Courier New" w:cs="Courier New"/>
                          <w:sz w:val="20"/>
                          <w:szCs w:val="20"/>
                          <w:shd w:val="clear" w:color="auto" w:fill="FFFFFF"/>
                        </w:rPr>
                        <w:t>}</w:t>
                      </w:r>
                    </w:p>
                  </w:txbxContent>
                </v:textbox>
                <w10:anchorlock/>
              </v:shape>
            </w:pict>
          </mc:Fallback>
        </mc:AlternateContent>
      </w:r>
    </w:p>
    <w:p w:rsidR="00173999" w:rsidRDefault="00173999" w:rsidP="00173999">
      <w:pPr>
        <w:pStyle w:val="Caption"/>
        <w:rPr>
          <w:shd w:val="clear" w:color="auto" w:fill="FFFFFF"/>
        </w:rPr>
      </w:pPr>
      <w:bookmarkStart w:id="188" w:name="_Ref483366942"/>
      <w:bookmarkStart w:id="189" w:name="_Toc485448621"/>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19</w:t>
      </w:r>
      <w:r w:rsidR="002F61C9">
        <w:rPr>
          <w:noProof/>
        </w:rPr>
        <w:fldChar w:fldCharType="end"/>
      </w:r>
      <w:bookmarkEnd w:id="188"/>
      <w:r>
        <w:t xml:space="preserve"> </w:t>
      </w:r>
      <w:r w:rsidR="00277B74">
        <w:rPr>
          <w:b w:val="0"/>
        </w:rPr>
        <w:t>Potongan Kode untuk M</w:t>
      </w:r>
      <w:r w:rsidRPr="00173999">
        <w:rPr>
          <w:b w:val="0"/>
        </w:rPr>
        <w:t xml:space="preserve">engenali </w:t>
      </w:r>
      <w:r w:rsidR="00277B74">
        <w:rPr>
          <w:b w:val="0"/>
          <w:i/>
        </w:rPr>
        <w:t>Black Hole A</w:t>
      </w:r>
      <w:r w:rsidRPr="00173999">
        <w:rPr>
          <w:b w:val="0"/>
          <w:i/>
        </w:rPr>
        <w:t>ttacker</w:t>
      </w:r>
      <w:bookmarkEnd w:id="189"/>
    </w:p>
    <w:p w:rsidR="00173999" w:rsidRDefault="00173999" w:rsidP="00173999">
      <w:pPr>
        <w:jc w:val="both"/>
        <w:rPr>
          <w:shd w:val="clear" w:color="auto" w:fill="FFFFFF"/>
        </w:rPr>
      </w:pPr>
    </w:p>
    <w:p w:rsidR="006C4402" w:rsidRDefault="006C4402" w:rsidP="00D8030D">
      <w:pPr>
        <w:ind w:firstLine="720"/>
        <w:jc w:val="both"/>
        <w:rPr>
          <w:shd w:val="clear" w:color="auto" w:fill="FFFFFF"/>
        </w:rPr>
      </w:pPr>
      <w:r>
        <w:rPr>
          <w:shd w:val="clear" w:color="auto" w:fill="FFFFFF"/>
        </w:rPr>
        <w:t xml:space="preserve">Selanjutnya menginisialisasi variabel </w:t>
      </w:r>
      <w:r>
        <w:rPr>
          <w:rFonts w:ascii="Consolas" w:hAnsi="Consolas" w:cs="Consolas"/>
          <w:color w:val="24292E"/>
          <w:sz w:val="18"/>
          <w:szCs w:val="18"/>
          <w:shd w:val="clear" w:color="auto" w:fill="FFFFFF"/>
        </w:rPr>
        <w:t>malicious</w:t>
      </w:r>
      <w:r>
        <w:rPr>
          <w:color w:val="24292E"/>
          <w:shd w:val="clear" w:color="auto" w:fill="FFFFFF"/>
        </w:rPr>
        <w:t xml:space="preserve"> </w:t>
      </w:r>
      <w:r>
        <w:rPr>
          <w:shd w:val="clear" w:color="auto" w:fill="FFFFFF"/>
        </w:rPr>
        <w:t xml:space="preserve">diletakkan pada fungsi </w:t>
      </w:r>
      <w:r>
        <w:rPr>
          <w:rFonts w:ascii="Consolas" w:hAnsi="Consolas" w:cs="Consolas"/>
          <w:color w:val="795DA3"/>
          <w:sz w:val="18"/>
          <w:szCs w:val="18"/>
          <w:shd w:val="clear" w:color="auto" w:fill="FFFFFF"/>
        </w:rPr>
        <w:t>AODV::AODV</w:t>
      </w:r>
      <w:r w:rsidR="003E0636">
        <w:rPr>
          <w:shd w:val="clear" w:color="auto" w:fill="FFFFFF"/>
        </w:rPr>
        <w:t>, inisia</w:t>
      </w:r>
      <w:r w:rsidR="00C77E67">
        <w:rPr>
          <w:shd w:val="clear" w:color="auto" w:fill="FFFFFF"/>
        </w:rPr>
        <w:t xml:space="preserve">lisasi dapat dilihat pada </w:t>
      </w:r>
      <w:r w:rsidR="00C77E67">
        <w:rPr>
          <w:shd w:val="clear" w:color="auto" w:fill="FFFFFF"/>
        </w:rPr>
        <w:fldChar w:fldCharType="begin"/>
      </w:r>
      <w:r w:rsidR="00C77E67">
        <w:rPr>
          <w:shd w:val="clear" w:color="auto" w:fill="FFFFFF"/>
        </w:rPr>
        <w:instrText xml:space="preserve"> REF _Ref483367044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20</w:t>
      </w:r>
      <w:r w:rsidR="00C77E67">
        <w:rPr>
          <w:shd w:val="clear" w:color="auto" w:fill="FFFFFF"/>
        </w:rPr>
        <w:fldChar w:fldCharType="end"/>
      </w:r>
      <w:r w:rsidR="00FA4393">
        <w:rPr>
          <w:shd w:val="clear" w:color="auto" w:fill="FFFFFF"/>
        </w:rPr>
        <w:t>.</w:t>
      </w:r>
    </w:p>
    <w:p w:rsidR="00FA4393" w:rsidRDefault="00FA4393" w:rsidP="00FA4393">
      <w:pPr>
        <w:jc w:val="both"/>
        <w:rPr>
          <w:shd w:val="clear" w:color="auto" w:fill="FFFFFF"/>
        </w:rPr>
      </w:pPr>
    </w:p>
    <w:p w:rsidR="00FA4393" w:rsidRDefault="00FA4393" w:rsidP="00FA4393">
      <w:pPr>
        <w:keepNext/>
        <w:jc w:val="both"/>
      </w:pPr>
      <w:r>
        <w:rPr>
          <w:noProof/>
          <w:lang w:eastAsia="id-ID"/>
        </w:rPr>
        <mc:AlternateContent>
          <mc:Choice Requires="wps">
            <w:drawing>
              <wp:inline distT="0" distB="0" distL="0" distR="0">
                <wp:extent cx="3695700" cy="228600"/>
                <wp:effectExtent l="0" t="0" r="19050" b="19050"/>
                <wp:docPr id="450795" name="Text Box 450795"/>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5" o:spid="_x0000_s1050"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IoVr0C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pPr>
                        <w:rPr>
                          <w:rFonts w:ascii="Courier New" w:hAnsi="Courier New" w:cs="Courier New"/>
                          <w:sz w:val="20"/>
                          <w:szCs w:val="20"/>
                        </w:rPr>
                      </w:pPr>
                      <w:r w:rsidRPr="00FA4393">
                        <w:rPr>
                          <w:rFonts w:ascii="Courier New" w:hAnsi="Courier New" w:cs="Courier New"/>
                          <w:sz w:val="20"/>
                          <w:szCs w:val="20"/>
                          <w:shd w:val="clear" w:color="auto" w:fill="FFFFFF"/>
                        </w:rPr>
                        <w:t xml:space="preserve">malicious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FA4393" w:rsidRDefault="00FA4393" w:rsidP="00FA4393">
      <w:pPr>
        <w:pStyle w:val="Caption"/>
        <w:rPr>
          <w:shd w:val="clear" w:color="auto" w:fill="FFFFFF"/>
        </w:rPr>
      </w:pPr>
      <w:bookmarkStart w:id="190" w:name="_Ref483367044"/>
      <w:bookmarkStart w:id="191" w:name="_Toc485448622"/>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20</w:t>
      </w:r>
      <w:r w:rsidR="002F61C9">
        <w:rPr>
          <w:noProof/>
        </w:rPr>
        <w:fldChar w:fldCharType="end"/>
      </w:r>
      <w:bookmarkEnd w:id="190"/>
      <w:r>
        <w:t xml:space="preserve"> </w:t>
      </w:r>
      <w:r w:rsidRPr="00FA4393">
        <w:rPr>
          <w:b w:val="0"/>
        </w:rPr>
        <w:t xml:space="preserve">Inisialisasi </w:t>
      </w:r>
      <w:r w:rsidR="00277B74">
        <w:rPr>
          <w:b w:val="0"/>
        </w:rPr>
        <w:t>V</w:t>
      </w:r>
      <w:r w:rsidR="00651750">
        <w:rPr>
          <w:b w:val="0"/>
        </w:rPr>
        <w:t xml:space="preserve">ariabel </w:t>
      </w:r>
      <w:r w:rsidR="00277B74">
        <w:rPr>
          <w:b w:val="0"/>
        </w:rPr>
        <w:t>M</w:t>
      </w:r>
      <w:r w:rsidRPr="00FA4393">
        <w:rPr>
          <w:b w:val="0"/>
        </w:rPr>
        <w:t>alicious</w:t>
      </w:r>
      <w:bookmarkEnd w:id="191"/>
    </w:p>
    <w:p w:rsidR="00FA4393" w:rsidRDefault="00FA4393" w:rsidP="00FA4393">
      <w:pPr>
        <w:jc w:val="both"/>
        <w:rPr>
          <w:shd w:val="clear" w:color="auto" w:fill="FFFFFF"/>
        </w:rPr>
      </w:pPr>
    </w:p>
    <w:p w:rsidR="003E0636" w:rsidRDefault="000D4602" w:rsidP="00D8030D">
      <w:pPr>
        <w:ind w:firstLine="720"/>
        <w:jc w:val="both"/>
        <w:rPr>
          <w:shd w:val="clear" w:color="auto" w:fill="FFFFFF"/>
        </w:rPr>
      </w:pPr>
      <w:r>
        <w:rPr>
          <w:i/>
          <w:shd w:val="clear" w:color="auto" w:fill="FFFFFF"/>
        </w:rPr>
        <w:t>Black hole</w:t>
      </w:r>
      <w:r w:rsidR="003E0636" w:rsidRPr="00992373">
        <w:rPr>
          <w:i/>
          <w:shd w:val="clear" w:color="auto" w:fill="FFFFFF"/>
        </w:rPr>
        <w:t xml:space="preserve"> attack</w:t>
      </w:r>
      <w:r w:rsidR="003E0636">
        <w:rPr>
          <w:shd w:val="clear" w:color="auto" w:fill="FFFFFF"/>
        </w:rPr>
        <w:t xml:space="preserve"> dilakukan dengan melakukan </w:t>
      </w:r>
      <w:r w:rsidR="003E0636" w:rsidRPr="00992373">
        <w:rPr>
          <w:i/>
          <w:shd w:val="clear" w:color="auto" w:fill="FFFFFF"/>
        </w:rPr>
        <w:t>drop</w:t>
      </w:r>
      <w:r w:rsidR="003E0636">
        <w:rPr>
          <w:shd w:val="clear" w:color="auto" w:fill="FFFFFF"/>
        </w:rPr>
        <w:t xml:space="preserve"> pada setiap paket yang diterima. Untuk dapat melakukan itu, dilakukan modifikasi pada fungsi </w:t>
      </w:r>
      <w:r w:rsidR="003E0636">
        <w:rPr>
          <w:rFonts w:ascii="Consolas" w:hAnsi="Consolas" w:cs="Consolas"/>
          <w:color w:val="795DA3"/>
          <w:sz w:val="18"/>
          <w:szCs w:val="18"/>
          <w:shd w:val="clear" w:color="auto" w:fill="FFFFFF"/>
        </w:rPr>
        <w:t>AODV::rt_resolve</w:t>
      </w:r>
      <w:r w:rsidR="003E0636">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_Ref483367477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21</w:t>
      </w:r>
      <w:r w:rsidR="00C77E67">
        <w:rPr>
          <w:shd w:val="clear" w:color="auto" w:fill="FFFFFF"/>
        </w:rPr>
        <w:fldChar w:fldCharType="end"/>
      </w:r>
      <w:r w:rsidR="009E6FB5">
        <w:rPr>
          <w:shd w:val="clear" w:color="auto" w:fill="FFFFFF"/>
        </w:rPr>
        <w:t>.</w:t>
      </w:r>
    </w:p>
    <w:p w:rsidR="004543AF" w:rsidRDefault="004543AF" w:rsidP="004543AF">
      <w:pPr>
        <w:jc w:val="both"/>
        <w:rPr>
          <w:shd w:val="clear" w:color="auto" w:fill="FFFFFF"/>
        </w:rPr>
      </w:pPr>
    </w:p>
    <w:p w:rsidR="004543AF" w:rsidRDefault="004543AF" w:rsidP="004543AF">
      <w:pPr>
        <w:keepNext/>
        <w:jc w:val="both"/>
      </w:pPr>
      <w:r>
        <w:rPr>
          <w:noProof/>
          <w:lang w:eastAsia="id-ID"/>
        </w:rPr>
        <w:lastRenderedPageBreak/>
        <mc:AlternateContent>
          <mc:Choice Requires="wps">
            <w:drawing>
              <wp:inline distT="0" distB="0" distL="0" distR="0">
                <wp:extent cx="3724275" cy="647700"/>
                <wp:effectExtent l="0" t="0" r="28575" b="19050"/>
                <wp:docPr id="450796" name="Text Box 450796"/>
                <wp:cNvGraphicFramePr/>
                <a:graphic xmlns:a="http://schemas.openxmlformats.org/drawingml/2006/main">
                  <a:graphicData uri="http://schemas.microsoft.com/office/word/2010/wordprocessingShape">
                    <wps:wsp>
                      <wps:cNvSpPr txBox="1"/>
                      <wps:spPr>
                        <a:xfrm>
                          <a:off x="0" y="0"/>
                          <a:ext cx="3724275"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6" o:spid="_x0000_s1051" type="#_x0000_t202" style="width:293.25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" fillcolor="white [3201]" strokeweight=".5pt">
                <v:textbox>
                  <w:txbxContent>
                    <w:p w:rsidR="00F06D48" w:rsidRPr="004543AF" w:rsidRDefault="00F06D48">
                      <w:pPr>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if</w:t>
                      </w:r>
                      <w:r w:rsidRPr="004543AF">
                        <w:rPr>
                          <w:rFonts w:ascii="Courier New" w:hAnsi="Courier New" w:cs="Courier New"/>
                          <w:sz w:val="20"/>
                          <w:szCs w:val="20"/>
                          <w:shd w:val="clear" w:color="auto" w:fill="FFFFFF"/>
                        </w:rPr>
                        <w:t xml:space="preserve"> (malicious == </w:t>
                      </w:r>
                      <w:r w:rsidRPr="004543AF">
                        <w:rPr>
                          <w:rStyle w:val="pl-c1"/>
                          <w:rFonts w:ascii="Courier New" w:hAnsi="Courier New" w:cs="Courier New"/>
                          <w:sz w:val="20"/>
                          <w:szCs w:val="20"/>
                          <w:shd w:val="clear" w:color="auto" w:fill="FFFFFF"/>
                        </w:rPr>
                        <w:t>true</w:t>
                      </w:r>
                      <w:r w:rsidRPr="004543AF">
                        <w:rPr>
                          <w:rFonts w:ascii="Courier New" w:hAnsi="Courier New" w:cs="Courier New"/>
                          <w:sz w:val="20"/>
                          <w:szCs w:val="20"/>
                          <w:shd w:val="clear" w:color="auto" w:fill="FFFFFF"/>
                        </w:rPr>
                        <w:t xml:space="preserve"> ) {</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c1"/>
                          <w:rFonts w:ascii="Courier New" w:hAnsi="Courier New" w:cs="Courier New"/>
                          <w:sz w:val="20"/>
                          <w:szCs w:val="20"/>
                          <w:shd w:val="clear" w:color="auto" w:fill="FFFFFF"/>
                        </w:rPr>
                        <w:t>drop</w:t>
                      </w:r>
                      <w:r w:rsidRPr="004543AF">
                        <w:rPr>
                          <w:rFonts w:ascii="Courier New" w:hAnsi="Courier New" w:cs="Courier New"/>
                          <w:sz w:val="20"/>
                          <w:szCs w:val="20"/>
                          <w:shd w:val="clear" w:color="auto" w:fill="FFFFFF"/>
                        </w:rPr>
                        <w:t>(p, DROP_RTR_ROUTE_LOOP);</w:t>
                      </w:r>
                    </w:p>
                    <w:p w:rsidR="00F06D48" w:rsidRPr="004543AF" w:rsidRDefault="00F06D48" w:rsidP="004543AF">
                      <w:pPr>
                        <w:ind w:firstLine="720"/>
                        <w:rPr>
                          <w:rFonts w:ascii="Courier New" w:hAnsi="Courier New" w:cs="Courier New"/>
                          <w:sz w:val="20"/>
                          <w:szCs w:val="20"/>
                          <w:shd w:val="clear" w:color="auto" w:fill="FFFFFF"/>
                        </w:rPr>
                      </w:pPr>
                      <w:r w:rsidRPr="004543AF">
                        <w:rPr>
                          <w:rStyle w:val="pl-k"/>
                          <w:rFonts w:ascii="Courier New" w:hAnsi="Courier New" w:cs="Courier New"/>
                          <w:sz w:val="20"/>
                          <w:szCs w:val="20"/>
                          <w:shd w:val="clear" w:color="auto" w:fill="FFFFFF"/>
                        </w:rPr>
                        <w:t>return</w:t>
                      </w:r>
                      <w:r w:rsidRPr="004543AF">
                        <w:rPr>
                          <w:rFonts w:ascii="Courier New" w:hAnsi="Courier New" w:cs="Courier New"/>
                          <w:sz w:val="20"/>
                          <w:szCs w:val="20"/>
                          <w:shd w:val="clear" w:color="auto" w:fill="FFFFFF"/>
                        </w:rPr>
                        <w:t>;</w:t>
                      </w:r>
                    </w:p>
                    <w:p w:rsidR="00F06D48" w:rsidRPr="004543AF" w:rsidRDefault="00F06D48">
                      <w:pPr>
                        <w:rPr>
                          <w:rFonts w:ascii="Courier New" w:hAnsi="Courier New" w:cs="Courier New"/>
                          <w:sz w:val="20"/>
                          <w:szCs w:val="20"/>
                        </w:rPr>
                      </w:pPr>
                      <w:r w:rsidRPr="004543AF">
                        <w:rPr>
                          <w:rFonts w:ascii="Courier New" w:hAnsi="Courier New" w:cs="Courier New"/>
                          <w:sz w:val="20"/>
                          <w:szCs w:val="20"/>
                          <w:shd w:val="clear" w:color="auto" w:fill="FFFFFF"/>
                        </w:rPr>
                        <w:t>}</w:t>
                      </w:r>
                    </w:p>
                  </w:txbxContent>
                </v:textbox>
                <w10:anchorlock/>
              </v:shape>
            </w:pict>
          </mc:Fallback>
        </mc:AlternateContent>
      </w:r>
    </w:p>
    <w:p w:rsidR="004543AF" w:rsidRDefault="004543AF" w:rsidP="004543AF">
      <w:pPr>
        <w:pStyle w:val="Caption"/>
        <w:rPr>
          <w:shd w:val="clear" w:color="auto" w:fill="FFFFFF"/>
        </w:rPr>
      </w:pPr>
      <w:bookmarkStart w:id="192" w:name="_Ref483367477"/>
      <w:bookmarkStart w:id="193" w:name="_Toc485448623"/>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21</w:t>
      </w:r>
      <w:r w:rsidR="002F61C9">
        <w:rPr>
          <w:noProof/>
        </w:rPr>
        <w:fldChar w:fldCharType="end"/>
      </w:r>
      <w:bookmarkEnd w:id="192"/>
      <w:r>
        <w:t xml:space="preserve"> </w:t>
      </w:r>
      <w:r w:rsidR="00277B74">
        <w:rPr>
          <w:b w:val="0"/>
        </w:rPr>
        <w:t>Potongan Kode untuk M</w:t>
      </w:r>
      <w:r w:rsidRPr="004543AF">
        <w:rPr>
          <w:b w:val="0"/>
        </w:rPr>
        <w:t xml:space="preserve">elakukan </w:t>
      </w:r>
      <w:r w:rsidR="00277B74">
        <w:rPr>
          <w:b w:val="0"/>
          <w:i/>
        </w:rPr>
        <w:t>D</w:t>
      </w:r>
      <w:r w:rsidRPr="004543AF">
        <w:rPr>
          <w:b w:val="0"/>
          <w:i/>
        </w:rPr>
        <w:t>rop</w:t>
      </w:r>
      <w:r w:rsidRPr="004543AF">
        <w:rPr>
          <w:b w:val="0"/>
        </w:rPr>
        <w:t xml:space="preserve"> paket</w:t>
      </w:r>
      <w:bookmarkEnd w:id="193"/>
    </w:p>
    <w:p w:rsidR="004543AF" w:rsidRDefault="004543AF" w:rsidP="004543AF">
      <w:pPr>
        <w:jc w:val="both"/>
        <w:rPr>
          <w:shd w:val="clear" w:color="auto" w:fill="FFFFFF"/>
        </w:rPr>
      </w:pPr>
    </w:p>
    <w:p w:rsidR="00F83D50" w:rsidRDefault="00F83D50" w:rsidP="00D8030D">
      <w:pPr>
        <w:ind w:firstLine="720"/>
        <w:jc w:val="both"/>
        <w:rPr>
          <w:shd w:val="clear" w:color="auto" w:fill="FFFFFF"/>
        </w:rPr>
      </w:pPr>
      <w:r>
        <w:rPr>
          <w:shd w:val="clear" w:color="auto" w:fill="FFFFFF"/>
        </w:rPr>
        <w:t xml:space="preserve">Selain melakukan </w:t>
      </w:r>
      <w:r w:rsidRPr="00992373">
        <w:rPr>
          <w:i/>
          <w:shd w:val="clear" w:color="auto" w:fill="FFFFFF"/>
        </w:rPr>
        <w:t>drop</w:t>
      </w:r>
      <w:r>
        <w:rPr>
          <w:shd w:val="clear" w:color="auto" w:fill="FFFFFF"/>
        </w:rPr>
        <w:t xml:space="preserve"> pada paket, </w:t>
      </w:r>
      <w:r w:rsidRPr="00992373">
        <w:rPr>
          <w:i/>
          <w:shd w:val="clear" w:color="auto" w:fill="FFFFFF"/>
        </w:rPr>
        <w:t>attacker</w:t>
      </w:r>
      <w:r>
        <w:rPr>
          <w:shd w:val="clear" w:color="auto" w:fill="FFFFFF"/>
        </w:rPr>
        <w:t xml:space="preserve"> juga mengirimkan respon kepada </w:t>
      </w:r>
      <w:r w:rsidRPr="00992373">
        <w:rPr>
          <w:i/>
          <w:shd w:val="clear" w:color="auto" w:fill="FFFFFF"/>
        </w:rPr>
        <w:t>node</w:t>
      </w:r>
      <w:r>
        <w:rPr>
          <w:shd w:val="clear" w:color="auto" w:fill="FFFFFF"/>
        </w:rPr>
        <w:t xml:space="preserve"> asal sehingga </w:t>
      </w:r>
      <w:r w:rsidRPr="00992373">
        <w:rPr>
          <w:i/>
          <w:shd w:val="clear" w:color="auto" w:fill="FFFFFF"/>
        </w:rPr>
        <w:t>node</w:t>
      </w:r>
      <w:r>
        <w:rPr>
          <w:shd w:val="clear" w:color="auto" w:fill="FFFFFF"/>
        </w:rPr>
        <w:t xml:space="preserve"> asal mengira bahwa paket yang ia kirimkan telah diterima. Untuk dapat melakukan hal tersebut, dilakukan modifikasi pada fungsi </w:t>
      </w:r>
      <w:r>
        <w:rPr>
          <w:rFonts w:ascii="Consolas" w:hAnsi="Consolas" w:cs="Consolas"/>
          <w:color w:val="795DA3"/>
          <w:sz w:val="18"/>
          <w:szCs w:val="18"/>
          <w:shd w:val="clear" w:color="auto" w:fill="FFFFFF"/>
        </w:rPr>
        <w:t>AODV::recvRequest</w:t>
      </w:r>
      <w:r>
        <w:rPr>
          <w:shd w:val="clear" w:color="auto" w:fill="FFFFFF"/>
        </w:rPr>
        <w:t xml:space="preserve"> dengan mena</w:t>
      </w:r>
      <w:r w:rsidR="00C77E67">
        <w:rPr>
          <w:shd w:val="clear" w:color="auto" w:fill="FFFFFF"/>
        </w:rPr>
        <w:t xml:space="preserve">mbahkan kode seperti pada </w:t>
      </w:r>
      <w:r w:rsidR="00C77E67">
        <w:rPr>
          <w:shd w:val="clear" w:color="auto" w:fill="FFFFFF"/>
        </w:rPr>
        <w:fldChar w:fldCharType="begin"/>
      </w:r>
      <w:r w:rsidR="00C77E67">
        <w:rPr>
          <w:shd w:val="clear" w:color="auto" w:fill="FFFFFF"/>
        </w:rPr>
        <w:instrText xml:space="preserve"> REF _Ref483367495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22</w:t>
      </w:r>
      <w:r w:rsidR="00C77E67">
        <w:rPr>
          <w:shd w:val="clear" w:color="auto" w:fill="FFFFFF"/>
        </w:rPr>
        <w:fldChar w:fldCharType="end"/>
      </w:r>
      <w:r w:rsidR="009E6FB5">
        <w:rPr>
          <w:shd w:val="clear" w:color="auto" w:fill="FFFFFF"/>
        </w:rPr>
        <w:t>.</w:t>
      </w:r>
    </w:p>
    <w:p w:rsidR="00340F71" w:rsidRDefault="00340F71" w:rsidP="00340F71">
      <w:pPr>
        <w:jc w:val="both"/>
        <w:rPr>
          <w:shd w:val="clear" w:color="auto" w:fill="FFFFFF"/>
        </w:rPr>
      </w:pPr>
    </w:p>
    <w:p w:rsidR="00340F71" w:rsidRDefault="00340F71" w:rsidP="00340F71">
      <w:pPr>
        <w:keepNext/>
        <w:jc w:val="both"/>
      </w:pPr>
      <w:r>
        <w:rPr>
          <w:noProof/>
          <w:lang w:eastAsia="id-ID"/>
        </w:rPr>
        <mc:AlternateContent>
          <mc:Choice Requires="wps">
            <w:drawing>
              <wp:inline distT="0" distB="0" distL="0" distR="0">
                <wp:extent cx="3714750" cy="1676400"/>
                <wp:effectExtent l="0" t="0" r="19050" b="19050"/>
                <wp:docPr id="450797" name="Text Box 450797"/>
                <wp:cNvGraphicFramePr/>
                <a:graphic xmlns:a="http://schemas.openxmlformats.org/drawingml/2006/main">
                  <a:graphicData uri="http://schemas.microsoft.com/office/word/2010/wordprocessingShape">
                    <wps:wsp>
                      <wps:cNvSpPr txBox="1"/>
                      <wps:spPr>
                        <a:xfrm>
                          <a:off x="0" y="0"/>
                          <a:ext cx="3714750" cy="1676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7" o:spid="_x0000_s1052" type="#_x0000_t202" style="width:29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" fillcolor="white [3201]" strokeweight=".5pt">
                <v:textbox>
                  <w:txbxContent>
                    <w:p w:rsidR="00F06D48" w:rsidRPr="00340F71" w:rsidRDefault="00F06D48">
                      <w:pPr>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else</w:t>
                      </w:r>
                      <w:r w:rsidRPr="00340F71">
                        <w:rPr>
                          <w:rFonts w:ascii="Courier New" w:hAnsi="Courier New" w:cs="Courier New"/>
                          <w:sz w:val="20"/>
                          <w:szCs w:val="20"/>
                          <w:shd w:val="clear" w:color="auto" w:fill="FFFFFF"/>
                        </w:rPr>
                        <w:t xml:space="preserve"> </w:t>
                      </w: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(malicious == </w:t>
                      </w:r>
                      <w:r w:rsidRPr="00340F71">
                        <w:rPr>
                          <w:rStyle w:val="pl-c1"/>
                          <w:rFonts w:ascii="Courier New" w:hAnsi="Courier New" w:cs="Courier New"/>
                          <w:sz w:val="20"/>
                          <w:szCs w:val="20"/>
                          <w:shd w:val="clear" w:color="auto" w:fill="FFFFFF"/>
                        </w:rPr>
                        <w:t>true</w:t>
                      </w:r>
                      <w:r w:rsidRPr="00340F71">
                        <w:rPr>
                          <w:rFonts w:ascii="Courier New" w:hAnsi="Courier New" w:cs="Courier New"/>
                          <w:sz w:val="20"/>
                          <w:szCs w:val="20"/>
                          <w:shd w:val="clear" w:color="auto" w:fill="FFFFFF"/>
                        </w:rPr>
                        <w:t>) {</w:t>
                      </w:r>
                    </w:p>
                    <w:p w:rsidR="00F06D48" w:rsidRPr="00340F71" w:rsidRDefault="00F06D48" w:rsidP="00340F71">
                      <w:pPr>
                        <w:ind w:firstLine="720"/>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 xml:space="preserve">seqno = </w:t>
                      </w:r>
                      <w:r w:rsidRPr="00340F71">
                        <w:rPr>
                          <w:rStyle w:val="pl-c1"/>
                          <w:rFonts w:ascii="Courier New" w:hAnsi="Courier New" w:cs="Courier New"/>
                          <w:sz w:val="20"/>
                          <w:szCs w:val="20"/>
                          <w:shd w:val="clear" w:color="auto" w:fill="FFFFFF"/>
                        </w:rPr>
                        <w:t>max</w:t>
                      </w:r>
                      <w:r w:rsidRPr="00340F71">
                        <w:rPr>
                          <w:rFonts w:ascii="Courier New" w:hAnsi="Courier New" w:cs="Courier New"/>
                          <w:sz w:val="20"/>
                          <w:szCs w:val="20"/>
                          <w:shd w:val="clear" w:color="auto" w:fill="FFFFFF"/>
                        </w:rPr>
                        <w:t>(seqno, rq-&gt;rq_dst_seqno)+</w:t>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k"/>
                          <w:rFonts w:ascii="Courier New" w:hAnsi="Courier New" w:cs="Courier New"/>
                          <w:sz w:val="20"/>
                          <w:szCs w:val="20"/>
                          <w:shd w:val="clear" w:color="auto" w:fill="FFFFFF"/>
                        </w:rPr>
                        <w:t>if</w:t>
                      </w:r>
                      <w:r w:rsidRPr="00340F71">
                        <w:rPr>
                          <w:rFonts w:ascii="Courier New" w:hAnsi="Courier New" w:cs="Courier New"/>
                          <w:sz w:val="20"/>
                          <w:szCs w:val="20"/>
                          <w:shd w:val="clear" w:color="auto" w:fill="FFFFFF"/>
                        </w:rPr>
                        <w:t xml:space="preserve"> (seqno%</w:t>
                      </w:r>
                      <w:r w:rsidRPr="00340F71">
                        <w:rPr>
                          <w:rStyle w:val="pl-c1"/>
                          <w:rFonts w:ascii="Courier New" w:hAnsi="Courier New" w:cs="Courier New"/>
                          <w:sz w:val="20"/>
                          <w:szCs w:val="20"/>
                          <w:shd w:val="clear" w:color="auto" w:fill="FFFFFF"/>
                        </w:rPr>
                        <w:t>2</w:t>
                      </w:r>
                      <w:r w:rsidRPr="00340F71">
                        <w:rPr>
                          <w:rFonts w:ascii="Courier New" w:hAnsi="Courier New" w:cs="Courier New"/>
                          <w:sz w:val="20"/>
                          <w:szCs w:val="20"/>
                          <w:shd w:val="clear" w:color="auto" w:fill="FFFFFF"/>
                        </w:rPr>
                        <w:t>) seqno++;</w:t>
                      </w:r>
                    </w:p>
                    <w:p w:rsidR="00F06D48" w:rsidRPr="00340F71" w:rsidRDefault="00F06D48" w:rsidP="00340F71">
                      <w:pPr>
                        <w:ind w:firstLine="720"/>
                        <w:rPr>
                          <w:rFonts w:ascii="Courier New" w:hAnsi="Courier New" w:cs="Courier New"/>
                          <w:sz w:val="20"/>
                          <w:szCs w:val="20"/>
                          <w:shd w:val="clear" w:color="auto" w:fill="FFFFFF"/>
                        </w:rPr>
                      </w:pPr>
                      <w:r w:rsidRPr="00340F71">
                        <w:rPr>
                          <w:rStyle w:val="pl-c1"/>
                          <w:rFonts w:ascii="Courier New" w:hAnsi="Courier New" w:cs="Courier New"/>
                          <w:sz w:val="20"/>
                          <w:szCs w:val="20"/>
                          <w:shd w:val="clear" w:color="auto" w:fill="FFFFFF"/>
                        </w:rPr>
                        <w:t>sendReply</w:t>
                      </w:r>
                      <w:r w:rsidRPr="00340F71">
                        <w:rPr>
                          <w:rFonts w:ascii="Courier New" w:hAnsi="Courier New" w:cs="Courier New"/>
                          <w:sz w:val="20"/>
                          <w:szCs w:val="20"/>
                          <w:shd w:val="clear" w:color="auto" w:fill="FFFFFF"/>
                        </w:rPr>
                        <w:t>(rq-&gt;rq_src,</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rPr>
                        <w:tab/>
                      </w:r>
                      <w:r w:rsidRPr="00340F71">
                        <w:rPr>
                          <w:rFonts w:ascii="Courier New" w:hAnsi="Courier New" w:cs="Courier New"/>
                          <w:sz w:val="20"/>
                          <w:szCs w:val="20"/>
                        </w:rPr>
                        <w:tab/>
                      </w:r>
                      <w:r w:rsidRPr="00340F71">
                        <w:rPr>
                          <w:rStyle w:val="pl-c1"/>
                          <w:rFonts w:ascii="Courier New" w:hAnsi="Courier New" w:cs="Courier New"/>
                          <w:sz w:val="20"/>
                          <w:szCs w:val="20"/>
                          <w:shd w:val="clear" w:color="auto" w:fill="FFFFFF"/>
                        </w:rPr>
                        <w:t>1</w:t>
                      </w:r>
                      <w:r w:rsidRPr="00340F71">
                        <w:rPr>
                          <w:rFonts w:ascii="Courier New" w:hAnsi="Courier New" w:cs="Courier New"/>
                          <w:sz w:val="20"/>
                          <w:szCs w:val="20"/>
                          <w:shd w:val="clear" w:color="auto" w:fill="FFFFFF"/>
                        </w:rPr>
                        <w: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rq-&gt;rq_dst,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seqno,</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MY_ROUTE_TIMEOUT,</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Fonts w:ascii="Courier New" w:hAnsi="Courier New" w:cs="Courier New"/>
                          <w:sz w:val="20"/>
                          <w:szCs w:val="20"/>
                          <w:shd w:val="clear" w:color="auto" w:fill="FFFFFF"/>
                        </w:rPr>
                        <w:tab/>
                        <w:t>rq-&gt;rq_timestamp);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ab/>
                      </w:r>
                      <w:r w:rsidRPr="00340F71">
                        <w:rPr>
                          <w:rStyle w:val="pl-c1"/>
                          <w:rFonts w:ascii="Courier New" w:hAnsi="Courier New" w:cs="Courier New"/>
                          <w:sz w:val="20"/>
                          <w:szCs w:val="20"/>
                          <w:shd w:val="clear" w:color="auto" w:fill="FFFFFF"/>
                        </w:rPr>
                        <w:t>Packet::free</w:t>
                      </w:r>
                      <w:r w:rsidRPr="00340F71">
                        <w:rPr>
                          <w:rFonts w:ascii="Courier New" w:hAnsi="Courier New" w:cs="Courier New"/>
                          <w:sz w:val="20"/>
                          <w:szCs w:val="20"/>
                          <w:shd w:val="clear" w:color="auto" w:fill="FFFFFF"/>
                        </w:rPr>
                        <w:t>(p);</w:t>
                      </w:r>
                    </w:p>
                    <w:p w:rsidR="00F06D48" w:rsidRPr="00340F71" w:rsidRDefault="00F06D48">
                      <w:pPr>
                        <w:rPr>
                          <w:rFonts w:ascii="Courier New" w:hAnsi="Courier New" w:cs="Courier New"/>
                          <w:sz w:val="20"/>
                          <w:szCs w:val="20"/>
                          <w:shd w:val="clear" w:color="auto" w:fill="FFFFFF"/>
                        </w:rPr>
                      </w:pPr>
                      <w:r w:rsidRPr="00340F71">
                        <w:rPr>
                          <w:rFonts w:ascii="Courier New" w:hAnsi="Courier New" w:cs="Courier New"/>
                          <w:sz w:val="20"/>
                          <w:szCs w:val="20"/>
                          <w:shd w:val="clear" w:color="auto" w:fill="FFFFFF"/>
                        </w:rPr>
                        <w:t>}</w:t>
                      </w:r>
                    </w:p>
                  </w:txbxContent>
                </v:textbox>
                <w10:anchorlock/>
              </v:shape>
            </w:pict>
          </mc:Fallback>
        </mc:AlternateContent>
      </w:r>
    </w:p>
    <w:p w:rsidR="00340F71" w:rsidRPr="00F83D50" w:rsidRDefault="00340F71" w:rsidP="00340F71">
      <w:pPr>
        <w:pStyle w:val="Caption"/>
      </w:pPr>
      <w:bookmarkStart w:id="194" w:name="_Ref483367495"/>
      <w:bookmarkStart w:id="195" w:name="_Toc485448624"/>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22</w:t>
      </w:r>
      <w:r w:rsidR="002F61C9">
        <w:rPr>
          <w:noProof/>
        </w:rPr>
        <w:fldChar w:fldCharType="end"/>
      </w:r>
      <w:bookmarkEnd w:id="194"/>
      <w:r>
        <w:t xml:space="preserve"> </w:t>
      </w:r>
      <w:r w:rsidR="00277B74">
        <w:rPr>
          <w:b w:val="0"/>
        </w:rPr>
        <w:t>Potongan K</w:t>
      </w:r>
      <w:r w:rsidRPr="00340F71">
        <w:rPr>
          <w:b w:val="0"/>
        </w:rPr>
        <w:t xml:space="preserve">ode </w:t>
      </w:r>
      <w:r w:rsidR="00277B74">
        <w:rPr>
          <w:b w:val="0"/>
          <w:i/>
        </w:rPr>
        <w:t>Black Hole A</w:t>
      </w:r>
      <w:r w:rsidRPr="00340F71">
        <w:rPr>
          <w:b w:val="0"/>
          <w:i/>
        </w:rPr>
        <w:t>ttacker</w:t>
      </w:r>
      <w:r w:rsidR="00277B74">
        <w:rPr>
          <w:b w:val="0"/>
        </w:rPr>
        <w:t xml:space="preserve"> Mengirim P</w:t>
      </w:r>
      <w:r w:rsidRPr="00340F71">
        <w:rPr>
          <w:b w:val="0"/>
        </w:rPr>
        <w:t xml:space="preserve">aket </w:t>
      </w:r>
      <w:r w:rsidR="00277B74">
        <w:rPr>
          <w:b w:val="0"/>
          <w:i/>
        </w:rPr>
        <w:t>R</w:t>
      </w:r>
      <w:r w:rsidRPr="00340F71">
        <w:rPr>
          <w:b w:val="0"/>
          <w:i/>
        </w:rPr>
        <w:t>eply</w:t>
      </w:r>
      <w:bookmarkEnd w:id="195"/>
    </w:p>
    <w:p w:rsidR="00C73E0F" w:rsidRPr="00C73E0F" w:rsidRDefault="00C73E0F" w:rsidP="00C73E0F"/>
    <w:p w:rsidR="00365042" w:rsidRDefault="00365042" w:rsidP="001620D9">
      <w:pPr>
        <w:pStyle w:val="Heading3"/>
        <w:numPr>
          <w:ilvl w:val="2"/>
          <w:numId w:val="23"/>
        </w:numPr>
        <w:ind w:left="567" w:hanging="567"/>
        <w:jc w:val="both"/>
        <w:rPr>
          <w:i/>
        </w:rPr>
      </w:pPr>
      <w:bookmarkStart w:id="196" w:name="_Toc485131197"/>
      <w:r>
        <w:t xml:space="preserve">Implementasi </w:t>
      </w:r>
      <w:r w:rsidR="000D4602">
        <w:rPr>
          <w:i/>
        </w:rPr>
        <w:t>Worm hole</w:t>
      </w:r>
      <w:r w:rsidRPr="00365042">
        <w:rPr>
          <w:i/>
        </w:rPr>
        <w:t xml:space="preserve"> Attack</w:t>
      </w:r>
      <w:bookmarkEnd w:id="196"/>
    </w:p>
    <w:p w:rsidR="00542AE6" w:rsidRDefault="00542AE6" w:rsidP="00542AE6"/>
    <w:p w:rsidR="002844CD" w:rsidRDefault="000B2B54" w:rsidP="000B2B54">
      <w:pPr>
        <w:ind w:firstLine="576"/>
        <w:jc w:val="both"/>
      </w:pPr>
      <w:r>
        <w:t xml:space="preserve">Sama seperti implementasi </w:t>
      </w:r>
      <w:r w:rsidR="000D4602">
        <w:rPr>
          <w:i/>
        </w:rPr>
        <w:t>Black hole</w:t>
      </w:r>
      <w:r w:rsidRPr="00A820AD">
        <w:rPr>
          <w:i/>
        </w:rPr>
        <w:t xml:space="preserve"> attack</w:t>
      </w:r>
      <w:r>
        <w:t xml:space="preserve">, </w:t>
      </w:r>
      <w:r w:rsidRPr="00A820AD">
        <w:rPr>
          <w:i/>
        </w:rPr>
        <w:t>file</w:t>
      </w:r>
      <w:r>
        <w:t xml:space="preserve"> yang diperlukan untuk konfigurasi antara lain </w:t>
      </w:r>
      <w:r w:rsidRPr="00A820AD">
        <w:rPr>
          <w:i/>
        </w:rPr>
        <w:t>file</w:t>
      </w:r>
      <w:r>
        <w:t xml:space="preserve"> tcl, aodv.h dan aodv.cc.</w:t>
      </w:r>
      <w:r w:rsidR="00B4388A">
        <w:t xml:space="preserve"> Konfigurasi pertama yang dilakukan adalah dengan menugaskan suatu </w:t>
      </w:r>
      <w:r w:rsidR="00B4388A" w:rsidRPr="00A820AD">
        <w:rPr>
          <w:i/>
        </w:rPr>
        <w:t>node</w:t>
      </w:r>
      <w:r w:rsidR="00B4388A">
        <w:t xml:space="preserve"> untuk menjadi </w:t>
      </w:r>
      <w:r w:rsidR="000D4602">
        <w:rPr>
          <w:i/>
        </w:rPr>
        <w:t>Worm hole</w:t>
      </w:r>
      <w:r w:rsidR="00B4388A" w:rsidRPr="00A820AD">
        <w:rPr>
          <w:i/>
        </w:rPr>
        <w:t xml:space="preserve"> attacker</w:t>
      </w:r>
      <w:r w:rsidR="00B4388A">
        <w:t xml:space="preserve"> dengan menambahkan kode pada </w:t>
      </w:r>
      <w:r w:rsidR="00B4388A" w:rsidRPr="00A820AD">
        <w:rPr>
          <w:i/>
        </w:rPr>
        <w:t>file</w:t>
      </w:r>
      <w:r w:rsidR="00B4388A">
        <w:t xml:space="preserve"> tcl seperti pada </w:t>
      </w:r>
      <w:r w:rsidR="00C77E67">
        <w:fldChar w:fldCharType="begin"/>
      </w:r>
      <w:r w:rsidR="00C77E67">
        <w:instrText xml:space="preserve"> REF _Ref483367696 \h </w:instrText>
      </w:r>
      <w:r w:rsidR="00C77E67">
        <w:fldChar w:fldCharType="separate"/>
      </w:r>
      <w:r w:rsidR="0065244E">
        <w:t xml:space="preserve">Gambar </w:t>
      </w:r>
      <w:r w:rsidR="0065244E">
        <w:rPr>
          <w:noProof/>
        </w:rPr>
        <w:t>4</w:t>
      </w:r>
      <w:r w:rsidR="0065244E">
        <w:t>.</w:t>
      </w:r>
      <w:r w:rsidR="0065244E">
        <w:rPr>
          <w:noProof/>
        </w:rPr>
        <w:t>23</w:t>
      </w:r>
      <w:r w:rsidR="00C77E67">
        <w:fldChar w:fldCharType="end"/>
      </w:r>
      <w:r w:rsidR="00C24B2C">
        <w:t>.</w:t>
      </w:r>
    </w:p>
    <w:p w:rsidR="00410C38" w:rsidRDefault="00410C38" w:rsidP="00410C38">
      <w:pPr>
        <w:jc w:val="both"/>
      </w:pPr>
    </w:p>
    <w:p w:rsidR="00410C38" w:rsidRDefault="00410C38" w:rsidP="00410C38">
      <w:pPr>
        <w:keepNext/>
        <w:jc w:val="both"/>
      </w:pPr>
      <w:r>
        <w:rPr>
          <w:noProof/>
          <w:lang w:eastAsia="id-ID"/>
        </w:rPr>
        <w:lastRenderedPageBreak/>
        <mc:AlternateContent>
          <mc:Choice Requires="wps">
            <w:drawing>
              <wp:inline distT="0" distB="0" distL="0" distR="0">
                <wp:extent cx="3676650" cy="371475"/>
                <wp:effectExtent l="0" t="0" r="19050" b="28575"/>
                <wp:docPr id="450798" name="Text Box 450798"/>
                <wp:cNvGraphicFramePr/>
                <a:graphic xmlns:a="http://schemas.openxmlformats.org/drawingml/2006/main">
                  <a:graphicData uri="http://schemas.microsoft.com/office/word/2010/wordprocessingShape">
                    <wps:wsp>
                      <wps:cNvSpPr txBox="1"/>
                      <wps:spPr>
                        <a:xfrm>
                          <a:off x="0" y="0"/>
                          <a:ext cx="3676650" cy="37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8" o:spid="_x0000_s1053" type="#_x0000_t202" style="width:28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" fillcolor="white [3201]" strokeweight=".5pt">
                <v:textbox>
                  <w:txbxContent>
                    <w:p w:rsidR="00F06D48" w:rsidRPr="00410C38" w:rsidRDefault="00F06D48">
                      <w:pPr>
                        <w:rPr>
                          <w:rFonts w:ascii="Courier New" w:hAnsi="Courier New" w:cs="Courier New"/>
                          <w:sz w:val="20"/>
                          <w:szCs w:val="20"/>
                        </w:rPr>
                      </w:pPr>
                      <w:r w:rsidRPr="00410C38">
                        <w:rPr>
                          <w:rFonts w:ascii="Courier New" w:hAnsi="Courier New" w:cs="Courier New"/>
                          <w:sz w:val="20"/>
                          <w:szCs w:val="20"/>
                          <w:shd w:val="clear" w:color="auto" w:fill="FFFFFF"/>
                        </w:rPr>
                        <w:t>$ns_ at 0.0 "[$node_(4) set ragent_] wormhole"</w:t>
                      </w:r>
                    </w:p>
                  </w:txbxContent>
                </v:textbox>
                <w10:anchorlock/>
              </v:shape>
            </w:pict>
          </mc:Fallback>
        </mc:AlternateContent>
      </w:r>
    </w:p>
    <w:p w:rsidR="00410C38" w:rsidRDefault="00410C38" w:rsidP="00410C38">
      <w:pPr>
        <w:pStyle w:val="Caption"/>
      </w:pPr>
      <w:bookmarkStart w:id="197" w:name="_Ref483367696"/>
      <w:bookmarkStart w:id="198" w:name="_Toc485448625"/>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23</w:t>
      </w:r>
      <w:r w:rsidR="002F61C9">
        <w:rPr>
          <w:noProof/>
        </w:rPr>
        <w:fldChar w:fldCharType="end"/>
      </w:r>
      <w:bookmarkEnd w:id="197"/>
      <w:r>
        <w:t xml:space="preserve"> </w:t>
      </w:r>
      <w:r w:rsidR="00277B74">
        <w:rPr>
          <w:b w:val="0"/>
        </w:rPr>
        <w:t>Potongan Kode untuk M</w:t>
      </w:r>
      <w:r w:rsidRPr="00410C38">
        <w:rPr>
          <w:b w:val="0"/>
        </w:rPr>
        <w:t xml:space="preserve">enugaskan </w:t>
      </w:r>
      <w:r w:rsidR="00277B74">
        <w:rPr>
          <w:b w:val="0"/>
          <w:i/>
        </w:rPr>
        <w:t>N</w:t>
      </w:r>
      <w:r w:rsidRPr="00410C38">
        <w:rPr>
          <w:b w:val="0"/>
          <w:i/>
        </w:rPr>
        <w:t>ode</w:t>
      </w:r>
      <w:r w:rsidRPr="00410C38">
        <w:rPr>
          <w:b w:val="0"/>
        </w:rPr>
        <w:t xml:space="preserve"> sebagai </w:t>
      </w:r>
      <w:r w:rsidR="00277B74">
        <w:rPr>
          <w:b w:val="0"/>
          <w:i/>
        </w:rPr>
        <w:t>Worm Hole A</w:t>
      </w:r>
      <w:r w:rsidRPr="00410C38">
        <w:rPr>
          <w:b w:val="0"/>
          <w:i/>
        </w:rPr>
        <w:t>ttacker</w:t>
      </w:r>
      <w:bookmarkEnd w:id="198"/>
    </w:p>
    <w:p w:rsidR="00410C38" w:rsidRPr="00410C38" w:rsidRDefault="00410C38" w:rsidP="00410C38"/>
    <w:p w:rsidR="00570D74" w:rsidRDefault="00570D74" w:rsidP="000B2B54">
      <w:pPr>
        <w:ind w:firstLine="576"/>
        <w:jc w:val="both"/>
        <w:rPr>
          <w:shd w:val="clear" w:color="auto" w:fill="FFFFFF"/>
        </w:rPr>
      </w:pPr>
      <w:r>
        <w:t xml:space="preserve">Kemudian pada </w:t>
      </w:r>
      <w:r w:rsidRPr="00A820AD">
        <w:rPr>
          <w:i/>
        </w:rPr>
        <w:t>file</w:t>
      </w:r>
      <w:r>
        <w:t xml:space="preserve"> aodv.h dilakukan modifikasi dengan menambahkan variabel </w:t>
      </w:r>
      <w:r>
        <w:rPr>
          <w:rFonts w:ascii="Consolas" w:hAnsi="Consolas" w:cs="Consolas"/>
          <w:color w:val="A71D5D"/>
          <w:sz w:val="18"/>
          <w:szCs w:val="18"/>
          <w:shd w:val="clear" w:color="auto" w:fill="FFFFFF"/>
        </w:rPr>
        <w:t xml:space="preserve">bool </w:t>
      </w:r>
      <w:r>
        <w:rPr>
          <w:rFonts w:ascii="Consolas" w:hAnsi="Consolas" w:cs="Consolas"/>
          <w:color w:val="24292E"/>
          <w:sz w:val="18"/>
          <w:szCs w:val="18"/>
          <w:shd w:val="clear" w:color="auto" w:fill="FFFFFF"/>
        </w:rPr>
        <w:t>worm</w:t>
      </w:r>
      <w:r>
        <w:rPr>
          <w:shd w:val="clear" w:color="auto" w:fill="FFFFFF"/>
        </w:rPr>
        <w:t xml:space="preserve"> yang digunakan untuk menandai apakah suatu </w:t>
      </w:r>
      <w:r w:rsidRPr="00A820AD">
        <w:rPr>
          <w:i/>
          <w:shd w:val="clear" w:color="auto" w:fill="FFFFFF"/>
        </w:rPr>
        <w:t>node</w:t>
      </w:r>
      <w:r>
        <w:rPr>
          <w:shd w:val="clear" w:color="auto" w:fill="FFFFFF"/>
        </w:rPr>
        <w:t xml:space="preserve"> adalah </w:t>
      </w:r>
      <w:r w:rsidRPr="00A820AD">
        <w:rPr>
          <w:i/>
          <w:shd w:val="clear" w:color="auto" w:fill="FFFFFF"/>
        </w:rPr>
        <w:t>malicious node</w:t>
      </w:r>
      <w:r>
        <w:rPr>
          <w:shd w:val="clear" w:color="auto" w:fill="FFFFFF"/>
        </w:rPr>
        <w:t xml:space="preserve"> yang melakukan </w:t>
      </w:r>
      <w:r w:rsidR="000D4602">
        <w:rPr>
          <w:i/>
          <w:shd w:val="clear" w:color="auto" w:fill="FFFFFF"/>
        </w:rPr>
        <w:t>Worm hole</w:t>
      </w:r>
      <w:r w:rsidRPr="00A820AD">
        <w:rPr>
          <w:i/>
          <w:shd w:val="clear" w:color="auto" w:fill="FFFFFF"/>
        </w:rPr>
        <w:t xml:space="preserve"> attack</w:t>
      </w:r>
      <w:r w:rsidR="00A23078">
        <w:rPr>
          <w:shd w:val="clear" w:color="auto" w:fill="FFFFFF"/>
        </w:rPr>
        <w:t>.</w:t>
      </w:r>
    </w:p>
    <w:p w:rsidR="00A42354" w:rsidRDefault="00A42354" w:rsidP="000B2B54">
      <w:pPr>
        <w:ind w:firstLine="576"/>
        <w:jc w:val="both"/>
        <w:rPr>
          <w:shd w:val="clear" w:color="auto" w:fill="FFFFFF"/>
        </w:rPr>
      </w:pPr>
      <w:r>
        <w:rPr>
          <w:shd w:val="clear" w:color="auto" w:fill="FFFFFF"/>
        </w:rPr>
        <w:t xml:space="preserve">Selanjutnya dilakukan modifikasi pada </w:t>
      </w:r>
      <w:r w:rsidRPr="00A820AD">
        <w:rPr>
          <w:i/>
          <w:shd w:val="clear" w:color="auto" w:fill="FFFFFF"/>
        </w:rPr>
        <w:t>file</w:t>
      </w:r>
      <w:r>
        <w:rPr>
          <w:shd w:val="clear" w:color="auto" w:fill="FFFFFF"/>
        </w:rPr>
        <w:t xml:space="preserve"> aodv.cc agar </w:t>
      </w:r>
      <w:r w:rsidRPr="00A820AD">
        <w:rPr>
          <w:i/>
          <w:shd w:val="clear" w:color="auto" w:fill="FFFFFF"/>
        </w:rPr>
        <w:t>node</w:t>
      </w:r>
      <w:r>
        <w:rPr>
          <w:shd w:val="clear" w:color="auto" w:fill="FFFFFF"/>
        </w:rPr>
        <w:t xml:space="preserve"> dapat melakukan </w:t>
      </w:r>
      <w:r w:rsidR="000D4602">
        <w:rPr>
          <w:i/>
          <w:shd w:val="clear" w:color="auto" w:fill="FFFFFF"/>
        </w:rPr>
        <w:t>Worm hole</w:t>
      </w:r>
      <w:r w:rsidRPr="00A820AD">
        <w:rPr>
          <w:i/>
          <w:shd w:val="clear" w:color="auto" w:fill="FFFFFF"/>
        </w:rPr>
        <w:t xml:space="preserve"> attack</w:t>
      </w:r>
      <w:r>
        <w:rPr>
          <w:shd w:val="clear" w:color="auto" w:fill="FFFFFF"/>
        </w:rPr>
        <w:t xml:space="preserve">. Sama seperti implementasi </w:t>
      </w:r>
      <w:r w:rsidR="000D4602">
        <w:rPr>
          <w:i/>
          <w:shd w:val="clear" w:color="auto" w:fill="FFFFFF"/>
        </w:rPr>
        <w:t>Black hole</w:t>
      </w:r>
      <w:r w:rsidRPr="00A820AD">
        <w:rPr>
          <w:i/>
          <w:shd w:val="clear" w:color="auto" w:fill="FFFFFF"/>
        </w:rPr>
        <w:t xml:space="preserve"> attack</w:t>
      </w:r>
      <w:r>
        <w:rPr>
          <w:shd w:val="clear" w:color="auto" w:fill="FFFFFF"/>
        </w:rPr>
        <w:t xml:space="preserve">, hal pertama yang dilakukan adalah mengenali jika suatu </w:t>
      </w:r>
      <w:r w:rsidRPr="00A820AD">
        <w:rPr>
          <w:i/>
          <w:shd w:val="clear" w:color="auto" w:fill="FFFFFF"/>
        </w:rPr>
        <w:t>node</w:t>
      </w:r>
      <w:r>
        <w:rPr>
          <w:shd w:val="clear" w:color="auto" w:fill="FFFFFF"/>
        </w:rPr>
        <w:t xml:space="preserve"> ditugaskan melakukan </w:t>
      </w:r>
      <w:r w:rsidR="000D4602">
        <w:rPr>
          <w:i/>
          <w:shd w:val="clear" w:color="auto" w:fill="FFFFFF"/>
        </w:rPr>
        <w:t>Worm hole</w:t>
      </w:r>
      <w:r w:rsidRPr="00A820AD">
        <w:rPr>
          <w:i/>
          <w:shd w:val="clear" w:color="auto" w:fill="FFFFFF"/>
        </w:rPr>
        <w:t xml:space="preserve"> attack</w:t>
      </w:r>
      <w:r>
        <w:rPr>
          <w:shd w:val="clear" w:color="auto" w:fill="FFFFFF"/>
        </w:rPr>
        <w:t xml:space="preserve"> dengan menambahkan kode pada fungsi </w:t>
      </w:r>
      <w:r>
        <w:rPr>
          <w:rFonts w:ascii="Consolas" w:hAnsi="Consolas" w:cs="Consolas"/>
          <w:color w:val="795DA3"/>
          <w:sz w:val="18"/>
          <w:szCs w:val="18"/>
          <w:shd w:val="clear" w:color="auto" w:fill="FFFFFF"/>
        </w:rPr>
        <w:t>AODV::command</w:t>
      </w:r>
      <w:r>
        <w:rPr>
          <w:color w:val="795DA3"/>
          <w:shd w:val="clear" w:color="auto" w:fill="FFFFFF"/>
        </w:rPr>
        <w:t xml:space="preserve"> </w:t>
      </w:r>
      <w:r w:rsidR="00C77E67">
        <w:rPr>
          <w:shd w:val="clear" w:color="auto" w:fill="FFFFFF"/>
        </w:rPr>
        <w:t xml:space="preserve">seperti pada </w:t>
      </w:r>
      <w:r w:rsidR="00C77E67">
        <w:rPr>
          <w:shd w:val="clear" w:color="auto" w:fill="FFFFFF"/>
        </w:rPr>
        <w:fldChar w:fldCharType="begin"/>
      </w:r>
      <w:r w:rsidR="00C77E67">
        <w:rPr>
          <w:shd w:val="clear" w:color="auto" w:fill="FFFFFF"/>
        </w:rPr>
        <w:instrText xml:space="preserve"> REF _Ref483367934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24</w:t>
      </w:r>
      <w:r w:rsidR="00C77E67">
        <w:rPr>
          <w:shd w:val="clear" w:color="auto" w:fill="FFFFFF"/>
        </w:rPr>
        <w:fldChar w:fldCharType="end"/>
      </w:r>
      <w:r w:rsidR="00651750">
        <w:rPr>
          <w:shd w:val="clear" w:color="auto" w:fill="FFFFFF"/>
        </w:rPr>
        <w:t>.</w:t>
      </w:r>
    </w:p>
    <w:p w:rsidR="00185C2E" w:rsidRDefault="00185C2E" w:rsidP="000B2B54">
      <w:pPr>
        <w:ind w:firstLine="576"/>
        <w:jc w:val="both"/>
        <w:rPr>
          <w:shd w:val="clear" w:color="auto" w:fill="FFFFFF"/>
        </w:rPr>
      </w:pPr>
    </w:p>
    <w:p w:rsidR="00185C2E" w:rsidRDefault="00185C2E" w:rsidP="00185C2E">
      <w:pPr>
        <w:keepNext/>
        <w:jc w:val="both"/>
      </w:pPr>
      <w:r>
        <w:rPr>
          <w:noProof/>
          <w:lang w:eastAsia="id-ID"/>
        </w:rPr>
        <mc:AlternateContent>
          <mc:Choice Requires="wps">
            <w:drawing>
              <wp:inline distT="0" distB="0" distL="0" distR="0">
                <wp:extent cx="3657600" cy="647700"/>
                <wp:effectExtent l="0" t="0" r="19050" b="19050"/>
                <wp:docPr id="450799" name="Text Box 450799"/>
                <wp:cNvGraphicFramePr/>
                <a:graphic xmlns:a="http://schemas.openxmlformats.org/drawingml/2006/main">
                  <a:graphicData uri="http://schemas.microsoft.com/office/word/2010/wordprocessingShape">
                    <wps:wsp>
                      <wps:cNvSpPr txBox="1"/>
                      <wps:spPr>
                        <a:xfrm>
                          <a:off x="0" y="0"/>
                          <a:ext cx="3657600" cy="647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799" o:spid="_x0000_s1054" type="#_x0000_t202" style="width:4in;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" fillcolor="white [3201]" strokeweight=".5pt">
                <v:textbox>
                  <w:txbxContent>
                    <w:p w:rsidR="00F06D48" w:rsidRPr="00185C2E" w:rsidRDefault="00F06D48">
                      <w:pPr>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if</w:t>
                      </w:r>
                      <w:r w:rsidRPr="00185C2E">
                        <w:rPr>
                          <w:rFonts w:ascii="Courier New" w:hAnsi="Courier New" w:cs="Courier New"/>
                          <w:sz w:val="20"/>
                          <w:szCs w:val="20"/>
                          <w:shd w:val="clear" w:color="auto" w:fill="FFFFFF"/>
                        </w:rPr>
                        <w:t>(</w:t>
                      </w:r>
                      <w:r w:rsidRPr="00185C2E">
                        <w:rPr>
                          <w:rStyle w:val="pl-c1"/>
                          <w:rFonts w:ascii="Courier New" w:hAnsi="Courier New" w:cs="Courier New"/>
                          <w:sz w:val="20"/>
                          <w:szCs w:val="20"/>
                          <w:shd w:val="clear" w:color="auto" w:fill="FFFFFF"/>
                        </w:rPr>
                        <w:t>strncasecmp</w:t>
                      </w:r>
                      <w:r w:rsidRPr="00185C2E">
                        <w:rPr>
                          <w:rFonts w:ascii="Courier New" w:hAnsi="Courier New" w:cs="Courier New"/>
                          <w:sz w:val="20"/>
                          <w:szCs w:val="20"/>
                          <w:shd w:val="clear" w:color="auto" w:fill="FFFFFF"/>
                        </w:rPr>
                        <w:t>(argv[</w:t>
                      </w:r>
                      <w:r w:rsidRPr="00185C2E">
                        <w:rPr>
                          <w:rStyle w:val="pl-c1"/>
                          <w:rFonts w:ascii="Courier New" w:hAnsi="Courier New" w:cs="Courier New"/>
                          <w:sz w:val="20"/>
                          <w:szCs w:val="20"/>
                          <w:shd w:val="clear" w:color="auto" w:fill="FFFFFF"/>
                        </w:rPr>
                        <w:t>1</w:t>
                      </w:r>
                      <w:r w:rsidRPr="00185C2E">
                        <w:rPr>
                          <w:rFonts w:ascii="Courier New" w:hAnsi="Courier New" w:cs="Courier New"/>
                          <w:sz w:val="20"/>
                          <w:szCs w:val="20"/>
                          <w:shd w:val="clear" w:color="auto" w:fill="FFFFFF"/>
                        </w:rPr>
                        <w:t xml:space="preserve">], </w:t>
                      </w:r>
                      <w:r w:rsidRPr="00185C2E">
                        <w:rPr>
                          <w:rStyle w:val="pl-pds"/>
                          <w:rFonts w:ascii="Courier New" w:hAnsi="Courier New" w:cs="Courier New"/>
                          <w:sz w:val="20"/>
                          <w:szCs w:val="20"/>
                          <w:shd w:val="clear" w:color="auto" w:fill="FFFFFF"/>
                        </w:rPr>
                        <w:t>"</w:t>
                      </w:r>
                      <w:r w:rsidRPr="00185C2E">
                        <w:rPr>
                          <w:rStyle w:val="pl-s"/>
                          <w:rFonts w:ascii="Courier New" w:hAnsi="Courier New" w:cs="Courier New"/>
                          <w:sz w:val="20"/>
                          <w:szCs w:val="20"/>
                          <w:shd w:val="clear" w:color="auto" w:fill="FFFFFF"/>
                        </w:rPr>
                        <w:t>wormhole</w:t>
                      </w:r>
                      <w:r w:rsidRPr="00185C2E">
                        <w:rPr>
                          <w:rStyle w:val="pl-pds"/>
                          <w:rFonts w:ascii="Courier New" w:hAnsi="Courier New" w:cs="Courier New"/>
                          <w:sz w:val="20"/>
                          <w:szCs w:val="20"/>
                          <w:shd w:val="clear" w:color="auto" w:fill="FFFFFF"/>
                        </w:rPr>
                        <w:t>"</w:t>
                      </w:r>
                      <w:r w:rsidRPr="00185C2E">
                        <w:rPr>
                          <w:rFonts w:ascii="Courier New" w:hAnsi="Courier New" w:cs="Courier New"/>
                          <w:sz w:val="20"/>
                          <w:szCs w:val="20"/>
                          <w:shd w:val="clear" w:color="auto" w:fill="FFFFFF"/>
                        </w:rPr>
                        <w:t xml:space="preserve">, </w:t>
                      </w:r>
                      <w:r w:rsidRPr="00185C2E">
                        <w:rPr>
                          <w:rStyle w:val="pl-c1"/>
                          <w:rFonts w:ascii="Courier New" w:hAnsi="Courier New" w:cs="Courier New"/>
                          <w:sz w:val="20"/>
                          <w:szCs w:val="20"/>
                          <w:shd w:val="clear" w:color="auto" w:fill="FFFFFF"/>
                        </w:rPr>
                        <w:t>8</w:t>
                      </w:r>
                      <w:r w:rsidRPr="00185C2E">
                        <w:rPr>
                          <w:rFonts w:ascii="Courier New" w:hAnsi="Courier New" w:cs="Courier New"/>
                          <w:sz w:val="20"/>
                          <w:szCs w:val="20"/>
                          <w:shd w:val="clear" w:color="auto" w:fill="FFFFFF"/>
                        </w:rPr>
                        <w:t xml:space="preserve">) == </w:t>
                      </w:r>
                      <w:r w:rsidRPr="00185C2E">
                        <w:rPr>
                          <w:rStyle w:val="pl-c1"/>
                          <w:rFonts w:ascii="Courier New" w:hAnsi="Courier New" w:cs="Courier New"/>
                          <w:sz w:val="20"/>
                          <w:szCs w:val="20"/>
                          <w:shd w:val="clear" w:color="auto" w:fill="FFFFFF"/>
                        </w:rPr>
                        <w:t>0</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Fonts w:ascii="Courier New" w:hAnsi="Courier New" w:cs="Courier New"/>
                          <w:sz w:val="20"/>
                          <w:szCs w:val="20"/>
                          <w:shd w:val="clear" w:color="auto" w:fill="FFFFFF"/>
                        </w:rPr>
                        <w:t xml:space="preserve">worm = </w:t>
                      </w:r>
                      <w:r w:rsidRPr="00185C2E">
                        <w:rPr>
                          <w:rStyle w:val="pl-c1"/>
                          <w:rFonts w:ascii="Courier New" w:hAnsi="Courier New" w:cs="Courier New"/>
                          <w:sz w:val="20"/>
                          <w:szCs w:val="20"/>
                          <w:shd w:val="clear" w:color="auto" w:fill="FFFFFF"/>
                        </w:rPr>
                        <w:t>true</w:t>
                      </w:r>
                      <w:r w:rsidRPr="00185C2E">
                        <w:rPr>
                          <w:rFonts w:ascii="Courier New" w:hAnsi="Courier New" w:cs="Courier New"/>
                          <w:sz w:val="20"/>
                          <w:szCs w:val="20"/>
                          <w:shd w:val="clear" w:color="auto" w:fill="FFFFFF"/>
                        </w:rPr>
                        <w:t>;</w:t>
                      </w:r>
                    </w:p>
                    <w:p w:rsidR="00F06D48" w:rsidRPr="00185C2E" w:rsidRDefault="00F06D48" w:rsidP="00185C2E">
                      <w:pPr>
                        <w:ind w:firstLine="720"/>
                        <w:rPr>
                          <w:rFonts w:ascii="Courier New" w:hAnsi="Courier New" w:cs="Courier New"/>
                          <w:sz w:val="20"/>
                          <w:szCs w:val="20"/>
                          <w:shd w:val="clear" w:color="auto" w:fill="FFFFFF"/>
                        </w:rPr>
                      </w:pPr>
                      <w:r w:rsidRPr="00185C2E">
                        <w:rPr>
                          <w:rStyle w:val="pl-k"/>
                          <w:rFonts w:ascii="Courier New" w:hAnsi="Courier New" w:cs="Courier New"/>
                          <w:sz w:val="20"/>
                          <w:szCs w:val="20"/>
                          <w:shd w:val="clear" w:color="auto" w:fill="FFFFFF"/>
                        </w:rPr>
                        <w:t>return</w:t>
                      </w:r>
                      <w:r w:rsidRPr="00185C2E">
                        <w:rPr>
                          <w:rFonts w:ascii="Courier New" w:hAnsi="Courier New" w:cs="Courier New"/>
                          <w:sz w:val="20"/>
                          <w:szCs w:val="20"/>
                          <w:shd w:val="clear" w:color="auto" w:fill="FFFFFF"/>
                        </w:rPr>
                        <w:t xml:space="preserve"> TCL_OK;</w:t>
                      </w:r>
                    </w:p>
                    <w:p w:rsidR="00F06D48" w:rsidRPr="00185C2E" w:rsidRDefault="00F06D48">
                      <w:pPr>
                        <w:rPr>
                          <w:rFonts w:ascii="Courier New" w:hAnsi="Courier New" w:cs="Courier New"/>
                          <w:sz w:val="20"/>
                          <w:szCs w:val="20"/>
                        </w:rPr>
                      </w:pPr>
                      <w:r w:rsidRPr="00185C2E">
                        <w:rPr>
                          <w:rFonts w:ascii="Courier New" w:hAnsi="Courier New" w:cs="Courier New"/>
                          <w:sz w:val="20"/>
                          <w:szCs w:val="20"/>
                          <w:shd w:val="clear" w:color="auto" w:fill="FFFFFF"/>
                        </w:rPr>
                        <w:t>}</w:t>
                      </w:r>
                    </w:p>
                  </w:txbxContent>
                </v:textbox>
                <w10:anchorlock/>
              </v:shape>
            </w:pict>
          </mc:Fallback>
        </mc:AlternateContent>
      </w:r>
    </w:p>
    <w:p w:rsidR="007232D1" w:rsidRPr="00185C2E" w:rsidRDefault="00185C2E" w:rsidP="00185C2E">
      <w:pPr>
        <w:pStyle w:val="Caption"/>
        <w:rPr>
          <w:b w:val="0"/>
          <w:shd w:val="clear" w:color="auto" w:fill="FFFFFF"/>
        </w:rPr>
      </w:pPr>
      <w:bookmarkStart w:id="199" w:name="_Ref483367934"/>
      <w:bookmarkStart w:id="200" w:name="_Toc485448626"/>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24</w:t>
      </w:r>
      <w:r w:rsidR="002F61C9">
        <w:rPr>
          <w:noProof/>
        </w:rPr>
        <w:fldChar w:fldCharType="end"/>
      </w:r>
      <w:bookmarkEnd w:id="199"/>
      <w:r>
        <w:t xml:space="preserve"> </w:t>
      </w:r>
      <w:r w:rsidR="00277B74">
        <w:rPr>
          <w:b w:val="0"/>
        </w:rPr>
        <w:t>Potongan Kode untuk M</w:t>
      </w:r>
      <w:r w:rsidRPr="00185C2E">
        <w:rPr>
          <w:b w:val="0"/>
        </w:rPr>
        <w:t xml:space="preserve">engenali </w:t>
      </w:r>
      <w:r w:rsidR="00277B74">
        <w:rPr>
          <w:b w:val="0"/>
          <w:i/>
        </w:rPr>
        <w:t>Worm Hole A</w:t>
      </w:r>
      <w:r w:rsidRPr="00185C2E">
        <w:rPr>
          <w:b w:val="0"/>
          <w:i/>
        </w:rPr>
        <w:t>ttacker</w:t>
      </w:r>
      <w:bookmarkEnd w:id="200"/>
    </w:p>
    <w:p w:rsidR="007232D1" w:rsidRDefault="007232D1" w:rsidP="007232D1">
      <w:pPr>
        <w:jc w:val="both"/>
        <w:rPr>
          <w:shd w:val="clear" w:color="auto" w:fill="FFFFFF"/>
        </w:rPr>
      </w:pPr>
    </w:p>
    <w:p w:rsidR="006B53EB" w:rsidRDefault="005F4537" w:rsidP="000B2B54">
      <w:pPr>
        <w:ind w:firstLine="576"/>
        <w:jc w:val="both"/>
        <w:rPr>
          <w:shd w:val="clear" w:color="auto" w:fill="FFFFFF"/>
        </w:rPr>
      </w:pPr>
      <w:r>
        <w:rPr>
          <w:shd w:val="clear" w:color="auto" w:fill="FFFFFF"/>
        </w:rPr>
        <w:t xml:space="preserve">Variabel </w:t>
      </w:r>
      <w:r>
        <w:rPr>
          <w:rFonts w:ascii="Consolas" w:hAnsi="Consolas" w:cs="Consolas"/>
          <w:color w:val="24292E"/>
          <w:sz w:val="18"/>
          <w:szCs w:val="18"/>
          <w:shd w:val="clear" w:color="auto" w:fill="FFFFFF"/>
        </w:rPr>
        <w:t>worm</w:t>
      </w:r>
      <w:r>
        <w:rPr>
          <w:shd w:val="clear" w:color="auto" w:fill="FFFFFF"/>
        </w:rPr>
        <w:t xml:space="preserve"> diinisialisasi terlebih dahulu nilainya dengan melakukan modifikasi pada fungsi </w:t>
      </w:r>
      <w:r>
        <w:rPr>
          <w:rFonts w:ascii="Consolas" w:hAnsi="Consolas" w:cs="Consolas"/>
          <w:color w:val="795DA3"/>
          <w:sz w:val="18"/>
          <w:szCs w:val="18"/>
          <w:shd w:val="clear" w:color="auto" w:fill="FFFFFF"/>
        </w:rPr>
        <w:t>AODV::AODV</w:t>
      </w:r>
      <w:r>
        <w:rPr>
          <w:shd w:val="clear" w:color="auto" w:fill="FFFFFF"/>
        </w:rPr>
        <w:t xml:space="preserve"> sepe</w:t>
      </w:r>
      <w:r w:rsidR="00C77E67">
        <w:rPr>
          <w:shd w:val="clear" w:color="auto" w:fill="FFFFFF"/>
        </w:rPr>
        <w:t xml:space="preserve">rti yang ditunjukkan pada </w:t>
      </w:r>
      <w:r w:rsidR="00C77E67">
        <w:rPr>
          <w:shd w:val="clear" w:color="auto" w:fill="FFFFFF"/>
        </w:rPr>
        <w:fldChar w:fldCharType="begin"/>
      </w:r>
      <w:r w:rsidR="00C77E67">
        <w:rPr>
          <w:shd w:val="clear" w:color="auto" w:fill="FFFFFF"/>
        </w:rPr>
        <w:instrText xml:space="preserve"> REF _Ref483368020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25</w:t>
      </w:r>
      <w:r w:rsidR="00C77E67">
        <w:rPr>
          <w:shd w:val="clear" w:color="auto" w:fill="FFFFFF"/>
        </w:rPr>
        <w:fldChar w:fldCharType="end"/>
      </w:r>
      <w:r w:rsidR="00651750">
        <w:rPr>
          <w:shd w:val="clear" w:color="auto" w:fill="FFFFFF"/>
        </w:rPr>
        <w:t>.</w:t>
      </w:r>
    </w:p>
    <w:p w:rsidR="00651750" w:rsidRDefault="00651750" w:rsidP="00651750">
      <w:pPr>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14:anchorId="2133E167" wp14:editId="5E5AFB77">
                <wp:extent cx="3695700" cy="228600"/>
                <wp:effectExtent l="0" t="0" r="19050" b="19050"/>
                <wp:docPr id="450800" name="Text Box 450800"/>
                <wp:cNvGraphicFramePr/>
                <a:graphic xmlns:a="http://schemas.openxmlformats.org/drawingml/2006/main">
                  <a:graphicData uri="http://schemas.microsoft.com/office/word/2010/wordprocessingShape">
                    <wps:wsp>
                      <wps:cNvSpPr txBox="1"/>
                      <wps:spPr>
                        <a:xfrm>
                          <a:off x="0" y="0"/>
                          <a:ext cx="369570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33E167" id="Text Box 450800" o:spid="_x0000_s1055" type="#_x0000_t202" style="width:291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" fillcolor="white [3201]" strokeweight=".5pt">
                <v:textbox>
                  <w:txbxContent>
                    <w:p w:rsidR="00F06D48" w:rsidRPr="00FA4393" w:rsidRDefault="00F06D48" w:rsidP="00651750">
                      <w:pPr>
                        <w:rPr>
                          <w:rFonts w:ascii="Courier New" w:hAnsi="Courier New" w:cs="Courier New"/>
                          <w:sz w:val="20"/>
                          <w:szCs w:val="20"/>
                        </w:rPr>
                      </w:pPr>
                      <w:r>
                        <w:rPr>
                          <w:rFonts w:ascii="Courier New" w:hAnsi="Courier New" w:cs="Courier New"/>
                          <w:sz w:val="20"/>
                          <w:szCs w:val="20"/>
                          <w:shd w:val="clear" w:color="auto" w:fill="FFFFFF"/>
                        </w:rPr>
                        <w:t>worm</w:t>
                      </w:r>
                      <w:r w:rsidRPr="00FA4393">
                        <w:rPr>
                          <w:rFonts w:ascii="Courier New" w:hAnsi="Courier New" w:cs="Courier New"/>
                          <w:sz w:val="20"/>
                          <w:szCs w:val="20"/>
                          <w:shd w:val="clear" w:color="auto" w:fill="FFFFFF"/>
                        </w:rPr>
                        <w:t xml:space="preserve"> = </w:t>
                      </w:r>
                      <w:r w:rsidRPr="00FA4393">
                        <w:rPr>
                          <w:rStyle w:val="pl-c1"/>
                          <w:rFonts w:ascii="Courier New" w:hAnsi="Courier New" w:cs="Courier New"/>
                          <w:sz w:val="20"/>
                          <w:szCs w:val="20"/>
                          <w:shd w:val="clear" w:color="auto" w:fill="FFFFFF"/>
                        </w:rPr>
                        <w:t>false</w:t>
                      </w:r>
                      <w:r w:rsidRPr="00FA4393">
                        <w:rPr>
                          <w:rFonts w:ascii="Courier New" w:hAnsi="Courier New" w:cs="Courier New"/>
                          <w:sz w:val="20"/>
                          <w:szCs w:val="20"/>
                          <w:shd w:val="clear" w:color="auto" w:fill="FFFFFF"/>
                        </w:rPr>
                        <w:t>;</w:t>
                      </w:r>
                    </w:p>
                  </w:txbxContent>
                </v:textbox>
                <w10:anchorlock/>
              </v:shape>
            </w:pict>
          </mc:Fallback>
        </mc:AlternateContent>
      </w:r>
    </w:p>
    <w:p w:rsidR="00651750" w:rsidRDefault="00651750" w:rsidP="00651750">
      <w:pPr>
        <w:pStyle w:val="Caption"/>
        <w:rPr>
          <w:shd w:val="clear" w:color="auto" w:fill="FFFFFF"/>
        </w:rPr>
      </w:pPr>
      <w:bookmarkStart w:id="201" w:name="_Ref483368020"/>
      <w:bookmarkStart w:id="202" w:name="_Toc485448627"/>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25</w:t>
      </w:r>
      <w:r w:rsidR="002F61C9">
        <w:rPr>
          <w:noProof/>
        </w:rPr>
        <w:fldChar w:fldCharType="end"/>
      </w:r>
      <w:bookmarkEnd w:id="201"/>
      <w:r>
        <w:t xml:space="preserve"> </w:t>
      </w:r>
      <w:r w:rsidR="00277B74">
        <w:rPr>
          <w:b w:val="0"/>
        </w:rPr>
        <w:t>Inisialisasi Variabel W</w:t>
      </w:r>
      <w:r w:rsidRPr="00651750">
        <w:rPr>
          <w:b w:val="0"/>
        </w:rPr>
        <w:t>orm</w:t>
      </w:r>
      <w:bookmarkEnd w:id="202"/>
    </w:p>
    <w:p w:rsidR="00651750" w:rsidRDefault="00651750" w:rsidP="00651750">
      <w:pPr>
        <w:jc w:val="both"/>
        <w:rPr>
          <w:shd w:val="clear" w:color="auto" w:fill="FFFFFF"/>
        </w:rPr>
      </w:pPr>
    </w:p>
    <w:p w:rsidR="00F956DC" w:rsidRDefault="000D4602" w:rsidP="000B2B54">
      <w:pPr>
        <w:ind w:firstLine="576"/>
        <w:jc w:val="both"/>
        <w:rPr>
          <w:shd w:val="clear" w:color="auto" w:fill="FFFFFF"/>
        </w:rPr>
      </w:pPr>
      <w:r>
        <w:rPr>
          <w:i/>
          <w:shd w:val="clear" w:color="auto" w:fill="FFFFFF"/>
        </w:rPr>
        <w:t>Worm hole</w:t>
      </w:r>
      <w:r w:rsidR="00F956DC" w:rsidRPr="00A820AD">
        <w:rPr>
          <w:i/>
          <w:shd w:val="clear" w:color="auto" w:fill="FFFFFF"/>
        </w:rPr>
        <w:t xml:space="preserve"> attack</w:t>
      </w:r>
      <w:r w:rsidR="00F956DC">
        <w:rPr>
          <w:shd w:val="clear" w:color="auto" w:fill="FFFFFF"/>
        </w:rPr>
        <w:t xml:space="preserve"> dilakukan dengan memodifikasi isi paket oleh </w:t>
      </w:r>
      <w:r w:rsidR="00F956DC" w:rsidRPr="00A820AD">
        <w:rPr>
          <w:i/>
          <w:shd w:val="clear" w:color="auto" w:fill="FFFFFF"/>
        </w:rPr>
        <w:t>node</w:t>
      </w:r>
      <w:r w:rsidR="00F956DC">
        <w:rPr>
          <w:shd w:val="clear" w:color="auto" w:fill="FFFFFF"/>
        </w:rPr>
        <w:t xml:space="preserve"> yang berada di antara </w:t>
      </w:r>
      <w:r w:rsidR="00F956DC" w:rsidRPr="00A820AD">
        <w:rPr>
          <w:i/>
          <w:shd w:val="clear" w:color="auto" w:fill="FFFFFF"/>
        </w:rPr>
        <w:t>node</w:t>
      </w:r>
      <w:r w:rsidR="00F956DC">
        <w:rPr>
          <w:shd w:val="clear" w:color="auto" w:fill="FFFFFF"/>
        </w:rPr>
        <w:t xml:space="preserve"> asal dan </w:t>
      </w:r>
      <w:r w:rsidR="00F956DC" w:rsidRPr="00A820AD">
        <w:rPr>
          <w:i/>
          <w:shd w:val="clear" w:color="auto" w:fill="FFFFFF"/>
        </w:rPr>
        <w:t>node</w:t>
      </w:r>
      <w:r w:rsidR="00F956DC">
        <w:rPr>
          <w:shd w:val="clear" w:color="auto" w:fill="FFFFFF"/>
        </w:rPr>
        <w:t xml:space="preserve"> tujuan. Dalam Tugas Akhir ini, isi paket yang diubah adalah </w:t>
      </w:r>
      <w:r w:rsidR="00F956DC" w:rsidRPr="00A820AD">
        <w:rPr>
          <w:i/>
          <w:shd w:val="clear" w:color="auto" w:fill="FFFFFF"/>
        </w:rPr>
        <w:t>node</w:t>
      </w:r>
      <w:r w:rsidR="00F956DC">
        <w:rPr>
          <w:shd w:val="clear" w:color="auto" w:fill="FFFFFF"/>
        </w:rPr>
        <w:t xml:space="preserve"> tujuan. Selain mengubah isi paket, </w:t>
      </w:r>
      <w:r>
        <w:rPr>
          <w:i/>
          <w:shd w:val="clear" w:color="auto" w:fill="FFFFFF"/>
        </w:rPr>
        <w:t>Worm hole</w:t>
      </w:r>
      <w:r w:rsidR="00F956DC" w:rsidRPr="00A820AD">
        <w:rPr>
          <w:i/>
          <w:shd w:val="clear" w:color="auto" w:fill="FFFFFF"/>
        </w:rPr>
        <w:t xml:space="preserve"> attacker</w:t>
      </w:r>
      <w:r w:rsidR="00F956DC">
        <w:rPr>
          <w:shd w:val="clear" w:color="auto" w:fill="FFFFFF"/>
        </w:rPr>
        <w:t xml:space="preserve"> mengirimkan respon </w:t>
      </w:r>
      <w:r w:rsidR="00F956DC">
        <w:rPr>
          <w:shd w:val="clear" w:color="auto" w:fill="FFFFFF"/>
        </w:rPr>
        <w:lastRenderedPageBreak/>
        <w:t xml:space="preserve">kepada </w:t>
      </w:r>
      <w:r w:rsidR="00F956DC" w:rsidRPr="00A820AD">
        <w:rPr>
          <w:i/>
          <w:shd w:val="clear" w:color="auto" w:fill="FFFFFF"/>
        </w:rPr>
        <w:t>node</w:t>
      </w:r>
      <w:r w:rsidR="00F956DC">
        <w:rPr>
          <w:shd w:val="clear" w:color="auto" w:fill="FFFFFF"/>
        </w:rPr>
        <w:t xml:space="preserve"> asal sehingga </w:t>
      </w:r>
      <w:r w:rsidR="00F956DC" w:rsidRPr="00A820AD">
        <w:rPr>
          <w:i/>
          <w:shd w:val="clear" w:color="auto" w:fill="FFFFFF"/>
        </w:rPr>
        <w:t>node</w:t>
      </w:r>
      <w:r w:rsidR="00F956DC">
        <w:rPr>
          <w:shd w:val="clear" w:color="auto" w:fill="FFFFFF"/>
        </w:rPr>
        <w:t xml:space="preserve"> asal mengira bahwa paketnya telah tersampaikan dengan aman. Modifikasi untuk mengimplementasikan hal tersebut diletakkan pada fungsi </w:t>
      </w:r>
      <w:r w:rsidR="00F956DC">
        <w:rPr>
          <w:rFonts w:ascii="Consolas" w:hAnsi="Consolas" w:cs="Consolas"/>
          <w:color w:val="795DA3"/>
          <w:sz w:val="18"/>
          <w:szCs w:val="18"/>
          <w:shd w:val="clear" w:color="auto" w:fill="FFFFFF"/>
        </w:rPr>
        <w:t>AODV::recvRequest</w:t>
      </w:r>
      <w:r w:rsidR="00F956DC">
        <w:rPr>
          <w:color w:val="795DA3"/>
          <w:shd w:val="clear" w:color="auto" w:fill="FFFFFF"/>
        </w:rPr>
        <w:t xml:space="preserve"> </w:t>
      </w:r>
      <w:r w:rsidR="00F956DC">
        <w:rPr>
          <w:shd w:val="clear" w:color="auto" w:fill="FFFFFF"/>
        </w:rPr>
        <w:t>dengan menambahkan kode seperti yang</w:t>
      </w:r>
      <w:r w:rsidR="00C77E67">
        <w:rPr>
          <w:shd w:val="clear" w:color="auto" w:fill="FFFFFF"/>
        </w:rPr>
        <w:t xml:space="preserve"> ditunjukkan pada </w:t>
      </w:r>
      <w:r w:rsidR="00C77E67">
        <w:rPr>
          <w:shd w:val="clear" w:color="auto" w:fill="FFFFFF"/>
        </w:rPr>
        <w:fldChar w:fldCharType="begin"/>
      </w:r>
      <w:r w:rsidR="00C77E67">
        <w:rPr>
          <w:shd w:val="clear" w:color="auto" w:fill="FFFFFF"/>
        </w:rPr>
        <w:instrText xml:space="preserve"> REF _Ref483368286 \h </w:instrText>
      </w:r>
      <w:r w:rsidR="00C77E67">
        <w:rPr>
          <w:shd w:val="clear" w:color="auto" w:fill="FFFFFF"/>
        </w:rPr>
      </w:r>
      <w:r w:rsidR="00C77E67">
        <w:rPr>
          <w:shd w:val="clear" w:color="auto" w:fill="FFFFFF"/>
        </w:rPr>
        <w:fldChar w:fldCharType="separate"/>
      </w:r>
      <w:r w:rsidR="0065244E">
        <w:t xml:space="preserve">Gambar </w:t>
      </w:r>
      <w:r w:rsidR="0065244E">
        <w:rPr>
          <w:noProof/>
        </w:rPr>
        <w:t>4</w:t>
      </w:r>
      <w:r w:rsidR="0065244E">
        <w:t>.</w:t>
      </w:r>
      <w:r w:rsidR="0065244E">
        <w:rPr>
          <w:noProof/>
        </w:rPr>
        <w:t>26</w:t>
      </w:r>
      <w:r w:rsidR="00C77E67">
        <w:rPr>
          <w:shd w:val="clear" w:color="auto" w:fill="FFFFFF"/>
        </w:rPr>
        <w:fldChar w:fldCharType="end"/>
      </w:r>
      <w:r w:rsidR="00651750">
        <w:rPr>
          <w:shd w:val="clear" w:color="auto" w:fill="FFFFFF"/>
        </w:rPr>
        <w:t>.</w:t>
      </w:r>
    </w:p>
    <w:p w:rsidR="00651750" w:rsidRDefault="00651750" w:rsidP="000B2B54">
      <w:pPr>
        <w:ind w:firstLine="576"/>
        <w:jc w:val="both"/>
        <w:rPr>
          <w:shd w:val="clear" w:color="auto" w:fill="FFFFFF"/>
        </w:rPr>
      </w:pPr>
    </w:p>
    <w:p w:rsidR="00651750" w:rsidRDefault="00651750" w:rsidP="00651750">
      <w:pPr>
        <w:keepNext/>
        <w:jc w:val="both"/>
      </w:pPr>
      <w:r>
        <w:rPr>
          <w:noProof/>
          <w:lang w:eastAsia="id-ID"/>
        </w:rPr>
        <mc:AlternateContent>
          <mc:Choice Requires="wps">
            <w:drawing>
              <wp:inline distT="0" distB="0" distL="0" distR="0">
                <wp:extent cx="3714750" cy="1647825"/>
                <wp:effectExtent l="0" t="0" r="19050" b="28575"/>
                <wp:docPr id="450801" name="Text Box 450801"/>
                <wp:cNvGraphicFramePr/>
                <a:graphic xmlns:a="http://schemas.openxmlformats.org/drawingml/2006/main">
                  <a:graphicData uri="http://schemas.microsoft.com/office/word/2010/wordprocessingShape">
                    <wps:wsp>
                      <wps:cNvSpPr txBox="1"/>
                      <wps:spPr>
                        <a:xfrm>
                          <a:off x="0" y="0"/>
                          <a:ext cx="3714750" cy="1647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1" o:spid="_x0000_s1056" type="#_x0000_t202" style="width:292.5pt;height:12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" fillcolor="white [3201]" strokeweight=".5pt">
                <v:textbox>
                  <w:txbxContent>
                    <w:p w:rsidR="00F06D48" w:rsidRPr="00651750" w:rsidRDefault="00F06D48">
                      <w:pPr>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(worm == </w:t>
                      </w:r>
                      <w:r w:rsidRPr="00651750">
                        <w:rPr>
                          <w:rStyle w:val="pl-c1"/>
                          <w:rFonts w:ascii="Courier New" w:hAnsi="Courier New" w:cs="Courier New"/>
                          <w:sz w:val="20"/>
                          <w:szCs w:val="20"/>
                          <w:shd w:val="clear" w:color="auto" w:fill="FFFFFF"/>
                        </w:rPr>
                        <w:t>true</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seqno = </w:t>
                      </w:r>
                      <w:r w:rsidRPr="00651750">
                        <w:rPr>
                          <w:rStyle w:val="pl-c1"/>
                          <w:rFonts w:ascii="Courier New" w:hAnsi="Courier New" w:cs="Courier New"/>
                          <w:sz w:val="20"/>
                          <w:szCs w:val="20"/>
                          <w:shd w:val="clear" w:color="auto" w:fill="FFFFFF"/>
                        </w:rPr>
                        <w:t>max</w:t>
                      </w:r>
                      <w:r w:rsidRPr="00651750">
                        <w:rPr>
                          <w:rFonts w:ascii="Courier New" w:hAnsi="Courier New" w:cs="Courier New"/>
                          <w:sz w:val="20"/>
                          <w:szCs w:val="20"/>
                          <w:shd w:val="clear" w:color="auto" w:fill="FFFFFF"/>
                        </w:rPr>
                        <w:t>(seqno, rq-&gt;rq_dst_seqno)+</w:t>
                      </w: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k"/>
                          <w:rFonts w:ascii="Courier New" w:hAnsi="Courier New" w:cs="Courier New"/>
                          <w:sz w:val="20"/>
                          <w:szCs w:val="20"/>
                          <w:shd w:val="clear" w:color="auto" w:fill="FFFFFF"/>
                        </w:rPr>
                        <w:t>if</w:t>
                      </w:r>
                      <w:r w:rsidRPr="00651750">
                        <w:rPr>
                          <w:rFonts w:ascii="Courier New" w:hAnsi="Courier New" w:cs="Courier New"/>
                          <w:sz w:val="20"/>
                          <w:szCs w:val="20"/>
                          <w:shd w:val="clear" w:color="auto" w:fill="FFFFFF"/>
                        </w:rPr>
                        <w:t xml:space="preserve"> (seqno%</w:t>
                      </w:r>
                      <w:r w:rsidRPr="00651750">
                        <w:rPr>
                          <w:rStyle w:val="pl-c1"/>
                          <w:rFonts w:ascii="Courier New" w:hAnsi="Courier New" w:cs="Courier New"/>
                          <w:sz w:val="20"/>
                          <w:szCs w:val="20"/>
                          <w:shd w:val="clear" w:color="auto" w:fill="FFFFFF"/>
                        </w:rPr>
                        <w:t>2</w:t>
                      </w:r>
                      <w:r w:rsidRPr="00651750">
                        <w:rPr>
                          <w:rFonts w:ascii="Courier New" w:hAnsi="Courier New" w:cs="Courier New"/>
                          <w:sz w:val="20"/>
                          <w:szCs w:val="20"/>
                          <w:shd w:val="clear" w:color="auto" w:fill="FFFFFF"/>
                        </w:rPr>
                        <w:t>) seqno++;</w:t>
                      </w:r>
                    </w:p>
                    <w:p w:rsidR="00F06D48" w:rsidRPr="00651750" w:rsidRDefault="00F06D48" w:rsidP="00651750">
                      <w:pPr>
                        <w:ind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sendReply</w:t>
                      </w:r>
                      <w:r w:rsidRPr="00651750">
                        <w:rPr>
                          <w:rFonts w:ascii="Courier New" w:hAnsi="Courier New" w:cs="Courier New"/>
                          <w:sz w:val="20"/>
                          <w:szCs w:val="20"/>
                          <w:shd w:val="clear" w:color="auto" w:fill="FFFFFF"/>
                        </w:rPr>
                        <w:t>(rq-&gt;rq_src,</w:t>
                      </w:r>
                    </w:p>
                    <w:p w:rsidR="00F06D48" w:rsidRPr="00651750" w:rsidRDefault="00F06D48" w:rsidP="00651750">
                      <w:pPr>
                        <w:ind w:left="720" w:firstLine="720"/>
                        <w:rPr>
                          <w:rFonts w:ascii="Courier New" w:hAnsi="Courier New" w:cs="Courier New"/>
                          <w:sz w:val="20"/>
                          <w:szCs w:val="20"/>
                          <w:shd w:val="clear" w:color="auto" w:fill="FFFFFF"/>
                        </w:rPr>
                      </w:pPr>
                      <w:r w:rsidRPr="00651750">
                        <w:rPr>
                          <w:rStyle w:val="pl-c1"/>
                          <w:rFonts w:ascii="Courier New" w:hAnsi="Courier New" w:cs="Courier New"/>
                          <w:sz w:val="20"/>
                          <w:szCs w:val="20"/>
                          <w:shd w:val="clear" w:color="auto" w:fill="FFFFFF"/>
                        </w:rPr>
                        <w:t>1</w:t>
                      </w:r>
                      <w:r w:rsidRPr="00651750">
                        <w:rPr>
                          <w:rFonts w:ascii="Courier New" w:hAnsi="Courier New" w:cs="Courier New"/>
                          <w:sz w:val="20"/>
                          <w:szCs w:val="20"/>
                          <w:shd w:val="clear" w:color="auto" w:fill="FFFFFF"/>
                        </w:rPr>
                        <w: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rq-&gt;rq_dst,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seqno,</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MY_ROUTE_TIMEOUT,</w:t>
                      </w:r>
                    </w:p>
                    <w:p w:rsidR="00F06D48" w:rsidRPr="00651750" w:rsidRDefault="00F06D48" w:rsidP="00651750">
                      <w:pPr>
                        <w:ind w:left="720"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rq-&gt;rq_timestamp);</w:t>
                      </w:r>
                    </w:p>
                    <w:p w:rsidR="00F06D48" w:rsidRPr="00651750" w:rsidRDefault="00F06D48" w:rsidP="00651750">
                      <w:pPr>
                        <w:ind w:firstLine="720"/>
                        <w:rPr>
                          <w:rFonts w:ascii="Courier New" w:hAnsi="Courier New" w:cs="Courier New"/>
                          <w:sz w:val="20"/>
                          <w:szCs w:val="20"/>
                          <w:shd w:val="clear" w:color="auto" w:fill="FFFFFF"/>
                        </w:rPr>
                      </w:pPr>
                      <w:r w:rsidRPr="00651750">
                        <w:rPr>
                          <w:rFonts w:ascii="Courier New" w:hAnsi="Courier New" w:cs="Courier New"/>
                          <w:sz w:val="20"/>
                          <w:szCs w:val="20"/>
                          <w:shd w:val="clear" w:color="auto" w:fill="FFFFFF"/>
                        </w:rPr>
                        <w:t xml:space="preserve">rq-&gt;rq_dst = </w:t>
                      </w:r>
                      <w:r>
                        <w:rPr>
                          <w:rStyle w:val="pl-c1"/>
                          <w:rFonts w:ascii="Courier New" w:hAnsi="Courier New" w:cs="Courier New"/>
                          <w:sz w:val="20"/>
                          <w:szCs w:val="20"/>
                          <w:shd w:val="clear" w:color="auto" w:fill="FFFFFF"/>
                        </w:rPr>
                        <w:t>3</w:t>
                      </w:r>
                      <w:r w:rsidRPr="00651750">
                        <w:rPr>
                          <w:rFonts w:ascii="Courier New" w:hAnsi="Courier New" w:cs="Courier New"/>
                          <w:sz w:val="20"/>
                          <w:szCs w:val="20"/>
                          <w:shd w:val="clear" w:color="auto" w:fill="FFFFFF"/>
                        </w:rPr>
                        <w:t>;</w:t>
                      </w:r>
                    </w:p>
                    <w:p w:rsidR="00F06D48" w:rsidRPr="00651750" w:rsidRDefault="00F06D48">
                      <w:pPr>
                        <w:rPr>
                          <w:rFonts w:ascii="Courier New" w:hAnsi="Courier New" w:cs="Courier New"/>
                          <w:sz w:val="20"/>
                          <w:szCs w:val="20"/>
                        </w:rPr>
                      </w:pPr>
                      <w:r w:rsidRPr="00651750">
                        <w:rPr>
                          <w:rFonts w:ascii="Courier New" w:hAnsi="Courier New" w:cs="Courier New"/>
                          <w:sz w:val="20"/>
                          <w:szCs w:val="20"/>
                          <w:shd w:val="clear" w:color="auto" w:fill="FFFFFF"/>
                        </w:rPr>
                        <w:t>}</w:t>
                      </w:r>
                    </w:p>
                  </w:txbxContent>
                </v:textbox>
                <w10:anchorlock/>
              </v:shape>
            </w:pict>
          </mc:Fallback>
        </mc:AlternateContent>
      </w:r>
    </w:p>
    <w:p w:rsidR="00651750" w:rsidRPr="00651750" w:rsidRDefault="00651750" w:rsidP="00651750">
      <w:pPr>
        <w:pStyle w:val="Caption"/>
        <w:rPr>
          <w:shd w:val="clear" w:color="auto" w:fill="FFFFFF"/>
        </w:rPr>
      </w:pPr>
      <w:bookmarkStart w:id="203" w:name="_Ref483368286"/>
      <w:bookmarkStart w:id="204" w:name="_Toc485448628"/>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26</w:t>
      </w:r>
      <w:r w:rsidR="002F61C9">
        <w:rPr>
          <w:noProof/>
        </w:rPr>
        <w:fldChar w:fldCharType="end"/>
      </w:r>
      <w:bookmarkEnd w:id="203"/>
      <w:r>
        <w:t xml:space="preserve"> </w:t>
      </w:r>
      <w:r w:rsidR="00277B74">
        <w:rPr>
          <w:b w:val="0"/>
        </w:rPr>
        <w:t>Potongan Kode untuk Mengirim P</w:t>
      </w:r>
      <w:r w:rsidRPr="00651750">
        <w:rPr>
          <w:b w:val="0"/>
        </w:rPr>
        <w:t xml:space="preserve">aket </w:t>
      </w:r>
      <w:r w:rsidR="00277B74">
        <w:rPr>
          <w:b w:val="0"/>
          <w:i/>
        </w:rPr>
        <w:t>R</w:t>
      </w:r>
      <w:r w:rsidRPr="00651750">
        <w:rPr>
          <w:b w:val="0"/>
          <w:i/>
        </w:rPr>
        <w:t>eply</w:t>
      </w:r>
      <w:r w:rsidR="00277B74">
        <w:rPr>
          <w:b w:val="0"/>
        </w:rPr>
        <w:t xml:space="preserve"> dan Memodifikasi Paket yang D</w:t>
      </w:r>
      <w:r w:rsidRPr="00651750">
        <w:rPr>
          <w:b w:val="0"/>
        </w:rPr>
        <w:t>iterima</w:t>
      </w:r>
      <w:bookmarkEnd w:id="204"/>
    </w:p>
    <w:p w:rsidR="000B2B54" w:rsidRDefault="000B2B54" w:rsidP="00542AE6"/>
    <w:p w:rsidR="00542AE6" w:rsidRDefault="00542AE6" w:rsidP="001620D9">
      <w:pPr>
        <w:pStyle w:val="Heading2"/>
        <w:numPr>
          <w:ilvl w:val="1"/>
          <w:numId w:val="23"/>
        </w:numPr>
        <w:ind w:left="567" w:hanging="567"/>
        <w:jc w:val="both"/>
      </w:pPr>
      <w:bookmarkStart w:id="205" w:name="_Toc485131198"/>
      <w:r>
        <w:t>Implementasi Metrik Analisis</w:t>
      </w:r>
      <w:bookmarkEnd w:id="205"/>
    </w:p>
    <w:p w:rsidR="00564E75" w:rsidRDefault="00564E75" w:rsidP="00564E75"/>
    <w:p w:rsidR="001500AA" w:rsidRDefault="001500AA" w:rsidP="001500AA">
      <w:pPr>
        <w:ind w:firstLine="576"/>
        <w:jc w:val="both"/>
      </w:pPr>
      <w:r>
        <w:t xml:space="preserve">Simulasi yang telah dijalankan oleh NS-2 menghasilkan keluaran sebuah </w:t>
      </w:r>
      <w:r w:rsidR="009A345A">
        <w:rPr>
          <w:i/>
        </w:rPr>
        <w:t>trace file</w:t>
      </w:r>
      <w:r>
        <w:t xml:space="preserve"> yang berisikan data mengenai apa saja yang terjadi selama simulasi dalam bentuk </w:t>
      </w:r>
      <w:r w:rsidRPr="00522918">
        <w:rPr>
          <w:i/>
        </w:rPr>
        <w:t>plain text</w:t>
      </w:r>
      <w:r>
        <w:t xml:space="preserve">. Dari data </w:t>
      </w:r>
      <w:r w:rsidR="009A345A">
        <w:rPr>
          <w:i/>
        </w:rPr>
        <w:t>trace file</w:t>
      </w:r>
      <w:r>
        <w:t xml:space="preserve">, dapat dilakukan analisis performa </w:t>
      </w:r>
      <w:r w:rsidRPr="00522918">
        <w:rPr>
          <w:i/>
        </w:rPr>
        <w:t>routing protocol</w:t>
      </w:r>
      <w:r>
        <w:t xml:space="preserve"> dengan mengukur beberapa metrik. Pada Tugas Akhir ini, metrik yang akan dianalisis adalah </w:t>
      </w:r>
      <w:r w:rsidRPr="00522918">
        <w:rPr>
          <w:i/>
        </w:rPr>
        <w:t>Packet Delivery Ratio</w:t>
      </w:r>
      <w:r>
        <w:t xml:space="preserve"> (PDR), Rata-rata </w:t>
      </w:r>
      <w:r w:rsidRPr="00522918">
        <w:rPr>
          <w:i/>
        </w:rPr>
        <w:t>End to End Delay</w:t>
      </w:r>
      <w:r>
        <w:t xml:space="preserve"> (E2E), dan </w:t>
      </w:r>
      <w:r w:rsidRPr="00522918">
        <w:rPr>
          <w:i/>
        </w:rPr>
        <w:t>Routing Overhead</w:t>
      </w:r>
      <w:r>
        <w:t xml:space="preserve"> (RO).</w:t>
      </w:r>
    </w:p>
    <w:p w:rsidR="001500AA" w:rsidRDefault="001500AA" w:rsidP="00564E75"/>
    <w:p w:rsidR="00564E75" w:rsidRDefault="00564E75" w:rsidP="001620D9">
      <w:pPr>
        <w:pStyle w:val="Heading3"/>
        <w:numPr>
          <w:ilvl w:val="2"/>
          <w:numId w:val="23"/>
        </w:numPr>
        <w:ind w:left="567" w:hanging="567"/>
        <w:jc w:val="both"/>
        <w:rPr>
          <w:i/>
        </w:rPr>
      </w:pPr>
      <w:bookmarkStart w:id="206" w:name="_Toc485131199"/>
      <w:r>
        <w:t xml:space="preserve">Implementasi </w:t>
      </w:r>
      <w:r w:rsidRPr="005F5BF9">
        <w:rPr>
          <w:i/>
        </w:rPr>
        <w:t>Packet Delivery Ratio</w:t>
      </w:r>
      <w:r w:rsidR="004E1051">
        <w:rPr>
          <w:i/>
        </w:rPr>
        <w:t xml:space="preserve"> </w:t>
      </w:r>
      <w:r w:rsidR="004E1051" w:rsidRPr="004E1051">
        <w:t>(PDR)</w:t>
      </w:r>
      <w:bookmarkEnd w:id="206"/>
    </w:p>
    <w:p w:rsidR="008244EA" w:rsidRDefault="008244EA" w:rsidP="008244EA"/>
    <w:p w:rsidR="008244EA" w:rsidRDefault="008244EA" w:rsidP="0082069B">
      <w:pPr>
        <w:ind w:firstLine="567"/>
        <w:jc w:val="both"/>
      </w:pPr>
      <w:r>
        <w:t xml:space="preserve">Pada bagian telah ditunjukkan contoh struktur data </w:t>
      </w:r>
      <w:r w:rsidRPr="00522918">
        <w:rPr>
          <w:i/>
        </w:rPr>
        <w:t>event</w:t>
      </w:r>
      <w:r>
        <w:t xml:space="preserve"> yang dicatat dalam </w:t>
      </w:r>
      <w:r w:rsidR="009A345A">
        <w:rPr>
          <w:i/>
        </w:rPr>
        <w:t>trace file</w:t>
      </w:r>
      <w:r>
        <w:t xml:space="preserve"> oleh NS-2. Kemud</w:t>
      </w:r>
      <w:r w:rsidR="00FC4A33">
        <w:t xml:space="preserve">ian, pada persamaan </w:t>
      </w:r>
      <w:r>
        <w:t xml:space="preserve">telah dijelaskan bagaimana menghitung PDR. Dengan begitu, dilakukan penghitungan PDR melalui bantuan skrip awk. </w:t>
      </w:r>
      <w:r>
        <w:lastRenderedPageBreak/>
        <w:t xml:space="preserve">Skrip awk untuk menghitung PDR </w:t>
      </w:r>
      <w:r w:rsidR="00B40F7B">
        <w:t xml:space="preserve">berdasarkan kedua informasi tersebut </w:t>
      </w:r>
      <w:r>
        <w:t>dapat dilihat pada lampiran</w:t>
      </w:r>
      <w:r w:rsidR="00424AC8">
        <w:t xml:space="preserve"> </w:t>
      </w:r>
      <w:r w:rsidR="00424AC8">
        <w:fldChar w:fldCharType="begin"/>
      </w:r>
      <w:r w:rsidR="00424AC8">
        <w:instrText xml:space="preserve"> REF _Ref483799437 \h </w:instrText>
      </w:r>
      <w:r w:rsidR="00424AC8">
        <w:fldChar w:fldCharType="separate"/>
      </w:r>
      <w:r w:rsidR="0065244E">
        <w:t xml:space="preserve">A.5 Kode Skrip AWK </w:t>
      </w:r>
      <w:r w:rsidR="0065244E" w:rsidRPr="00041785">
        <w:rPr>
          <w:i/>
        </w:rPr>
        <w:t>Packet Delivery Ratio</w:t>
      </w:r>
      <w:r w:rsidR="00424AC8">
        <w:fldChar w:fldCharType="end"/>
      </w:r>
      <w:r>
        <w:t>.</w:t>
      </w:r>
    </w:p>
    <w:p w:rsidR="0053473B" w:rsidRDefault="0053473B" w:rsidP="008244EA">
      <w:pPr>
        <w:ind w:firstLine="720"/>
        <w:jc w:val="both"/>
      </w:pPr>
      <w:r>
        <w:t xml:space="preserve">Dalam perhitungan PDR, kata kunci yang perlu diperhatikan dari </w:t>
      </w:r>
      <w:r w:rsidR="009A345A">
        <w:rPr>
          <w:i/>
        </w:rPr>
        <w:t>trace file</w:t>
      </w:r>
      <w:r>
        <w:t xml:space="preserve"> adalah </w:t>
      </w:r>
      <w:r w:rsidRPr="00522918">
        <w:rPr>
          <w:i/>
        </w:rPr>
        <w:t>layer</w:t>
      </w:r>
      <w:r>
        <w:t xml:space="preserve"> AGT, karena kata kunci tersebut menunjukkan </w:t>
      </w:r>
      <w:r w:rsidRPr="00522918">
        <w:rPr>
          <w:i/>
        </w:rPr>
        <w:t>event</w:t>
      </w:r>
      <w:r>
        <w:t xml:space="preserve"> yang bersangkutan dengan paket komunikasi data. Kemudian hitung jumlah paket yang dikirimkan dan paket yang diterima dengan menggunakan karakter</w:t>
      </w:r>
      <w:r w:rsidR="004E1051">
        <w:t xml:space="preserve"> pada kolom pertama</w:t>
      </w:r>
      <w:r>
        <w:t xml:space="preserve"> sebagai </w:t>
      </w:r>
      <w:r w:rsidRPr="00522918">
        <w:rPr>
          <w:i/>
        </w:rPr>
        <w:t>filter</w:t>
      </w:r>
      <w:r w:rsidR="004E1051">
        <w:t>, karena kolom</w:t>
      </w:r>
      <w:r>
        <w:t xml:space="preserve"> pertama yang menunjukkan </w:t>
      </w:r>
      <w:r w:rsidRPr="00522918">
        <w:rPr>
          <w:i/>
        </w:rPr>
        <w:t>event</w:t>
      </w:r>
      <w:r>
        <w:t xml:space="preserve"> yang terjadi dari sebuah paket.</w:t>
      </w:r>
      <w:r w:rsidR="00004BBD">
        <w:t xml:space="preserve"> Setelah itu nilai PDR dapat dihitung dengan persamaan yang telah dijelaskan. </w:t>
      </w:r>
      <w:r w:rsidR="00004BBD" w:rsidRPr="00522918">
        <w:rPr>
          <w:i/>
        </w:rPr>
        <w:t>Pseudocode</w:t>
      </w:r>
      <w:r w:rsidR="00004BBD">
        <w:t xml:space="preserve"> untuk menghitu</w:t>
      </w:r>
      <w:r w:rsidR="00C77E67">
        <w:t xml:space="preserve">ng PDR dapat dilihat pada </w:t>
      </w:r>
      <w:r w:rsidR="00C77E67">
        <w:fldChar w:fldCharType="begin"/>
      </w:r>
      <w:r w:rsidR="00C77E67">
        <w:instrText xml:space="preserve"> REF _Ref483388394 \h </w:instrText>
      </w:r>
      <w:r w:rsidR="00C77E67">
        <w:fldChar w:fldCharType="separate"/>
      </w:r>
      <w:r w:rsidR="0065244E">
        <w:t xml:space="preserve">Gambar </w:t>
      </w:r>
      <w:r w:rsidR="0065244E">
        <w:rPr>
          <w:noProof/>
        </w:rPr>
        <w:t>4</w:t>
      </w:r>
      <w:r w:rsidR="0065244E">
        <w:t>.</w:t>
      </w:r>
      <w:r w:rsidR="0065244E">
        <w:rPr>
          <w:noProof/>
        </w:rPr>
        <w:t>27</w:t>
      </w:r>
      <w:r w:rsidR="00C77E67">
        <w:fldChar w:fldCharType="end"/>
      </w:r>
      <w:r w:rsidR="004C12EE">
        <w:t>.</w:t>
      </w:r>
    </w:p>
    <w:p w:rsidR="00F439FF" w:rsidRDefault="00F439FF" w:rsidP="00F439FF">
      <w:pPr>
        <w:jc w:val="both"/>
      </w:pPr>
    </w:p>
    <w:p w:rsidR="00D65719" w:rsidRDefault="00F439FF" w:rsidP="00D65719">
      <w:pPr>
        <w:keepNext/>
        <w:jc w:val="both"/>
      </w:pPr>
      <w:r>
        <w:rPr>
          <w:noProof/>
          <w:lang w:eastAsia="id-ID"/>
        </w:rPr>
        <mc:AlternateContent>
          <mc:Choice Requires="wps">
            <w:drawing>
              <wp:inline distT="0" distB="0" distL="0" distR="0">
                <wp:extent cx="3676650" cy="1552575"/>
                <wp:effectExtent l="0" t="0" r="19050" b="28575"/>
                <wp:docPr id="450802" name="Text Box 450802"/>
                <wp:cNvGraphicFramePr/>
                <a:graphic xmlns:a="http://schemas.openxmlformats.org/drawingml/2006/main">
                  <a:graphicData uri="http://schemas.microsoft.com/office/word/2010/wordprocessingShape">
                    <wps:wsp>
                      <wps:cNvSpPr txBox="1"/>
                      <wps:spPr>
                        <a:xfrm>
                          <a:off x="0" y="0"/>
                          <a:ext cx="3676650"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2" o:spid="_x0000_s1057" type="#_x0000_t202" style="width:289.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" fillcolor="white [3201]" strokeweight=".5pt">
                <v:textbox>
                  <w:txbxContent>
                    <w:p w:rsidR="00F06D48" w:rsidRPr="00D65719" w:rsidRDefault="00F06D48">
                      <w:pPr>
                        <w:rPr>
                          <w:rFonts w:ascii="Courier New" w:hAnsi="Courier New" w:cs="Courier New"/>
                          <w:sz w:val="20"/>
                          <w:szCs w:val="20"/>
                        </w:rPr>
                      </w:pPr>
                      <w:r>
                        <w:rPr>
                          <w:rFonts w:ascii="Courier New" w:hAnsi="Courier New" w:cs="Courier New"/>
                          <w:sz w:val="20"/>
                          <w:szCs w:val="20"/>
                        </w:rPr>
                        <w:t>sent</w:t>
                      </w:r>
                      <w:r w:rsidRPr="00D65719">
                        <w:rPr>
                          <w:rFonts w:ascii="Courier New" w:hAnsi="Courier New" w:cs="Courier New"/>
                          <w:sz w:val="20"/>
                          <w:szCs w:val="20"/>
                        </w:rPr>
                        <w:t xml:space="preserve">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received = 0</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for i = 1 to the number of rows</w:t>
                      </w:r>
                    </w:p>
                    <w:p w:rsidR="00F06D48" w:rsidRPr="00D65719" w:rsidRDefault="00F06D48" w:rsidP="001378B8">
                      <w:pPr>
                        <w:rPr>
                          <w:rFonts w:ascii="Courier New" w:hAnsi="Courier New" w:cs="Courier New"/>
                          <w:sz w:val="20"/>
                          <w:szCs w:val="20"/>
                        </w:rPr>
                      </w:pPr>
                      <w:r w:rsidRPr="00D65719">
                        <w:rPr>
                          <w:rFonts w:ascii="Courier New" w:hAnsi="Courier New" w:cs="Courier New"/>
                          <w:sz w:val="20"/>
                          <w:szCs w:val="20"/>
                        </w:rPr>
                        <w:t xml:space="preserve">     if in a row contains </w:t>
                      </w:r>
                      <w:r>
                        <w:rPr>
                          <w:rFonts w:ascii="Courier New" w:hAnsi="Courier New" w:cs="Courier New"/>
                          <w:sz w:val="20"/>
                          <w:szCs w:val="20"/>
                        </w:rPr>
                        <w:t>“</w:t>
                      </w:r>
                      <w:r w:rsidRPr="00D65719">
                        <w:rPr>
                          <w:rFonts w:ascii="Courier New" w:hAnsi="Courier New" w:cs="Courier New"/>
                          <w:sz w:val="20"/>
                          <w:szCs w:val="20"/>
                        </w:rPr>
                        <w:t>s</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Pr>
                          <w:rFonts w:ascii="Courier New" w:hAnsi="Courier New" w:cs="Courier New"/>
                          <w:sz w:val="20"/>
                          <w:szCs w:val="20"/>
                        </w:rPr>
                        <w:t xml:space="preserve">          sent</w:t>
                      </w:r>
                      <w:r w:rsidRPr="00D65719">
                        <w:rPr>
                          <w:rFonts w:ascii="Courier New" w:hAnsi="Courier New" w:cs="Courier New"/>
                          <w:sz w:val="20"/>
                          <w:szCs w:val="20"/>
                        </w:rPr>
                        <w:t>++</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else if in a row contains </w:t>
                      </w:r>
                      <w:r>
                        <w:rPr>
                          <w:rFonts w:ascii="Courier New" w:hAnsi="Courier New" w:cs="Courier New"/>
                          <w:sz w:val="20"/>
                          <w:szCs w:val="20"/>
                        </w:rPr>
                        <w:t>“</w:t>
                      </w:r>
                      <w:r w:rsidRPr="00D65719">
                        <w:rPr>
                          <w:rFonts w:ascii="Courier New" w:hAnsi="Courier New" w:cs="Courier New"/>
                          <w:sz w:val="20"/>
                          <w:szCs w:val="20"/>
                        </w:rPr>
                        <w:t>r</w:t>
                      </w:r>
                      <w:r>
                        <w:rPr>
                          <w:rFonts w:ascii="Courier New" w:hAnsi="Courier New" w:cs="Courier New"/>
                          <w:sz w:val="20"/>
                          <w:szCs w:val="20"/>
                        </w:rPr>
                        <w:t>”</w:t>
                      </w:r>
                      <w:r w:rsidRPr="00D65719">
                        <w:rPr>
                          <w:rFonts w:ascii="Courier New" w:hAnsi="Courier New" w:cs="Courier New"/>
                          <w:sz w:val="20"/>
                          <w:szCs w:val="20"/>
                        </w:rPr>
                        <w:t xml:space="preserve"> and AGT then</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received++</w:t>
                      </w:r>
                    </w:p>
                    <w:p w:rsidR="00F06D48" w:rsidRPr="00D65719" w:rsidRDefault="00F06D48">
                      <w:pPr>
                        <w:rPr>
                          <w:rFonts w:ascii="Courier New" w:hAnsi="Courier New" w:cs="Courier New"/>
                          <w:sz w:val="20"/>
                          <w:szCs w:val="20"/>
                        </w:rPr>
                      </w:pPr>
                      <w:r w:rsidRPr="00D65719">
                        <w:rPr>
                          <w:rFonts w:ascii="Courier New" w:hAnsi="Courier New" w:cs="Courier New"/>
                          <w:sz w:val="20"/>
                          <w:szCs w:val="20"/>
                        </w:rPr>
                        <w:t xml:space="preserve">     end if</w:t>
                      </w:r>
                    </w:p>
                    <w:p w:rsidR="00F06D48" w:rsidRPr="00D65719" w:rsidRDefault="00F06D48">
                      <w:pPr>
                        <w:rPr>
                          <w:rFonts w:ascii="Courier New" w:hAnsi="Courier New" w:cs="Courier New"/>
                          <w:sz w:val="20"/>
                          <w:szCs w:val="20"/>
                        </w:rPr>
                      </w:pPr>
                      <w:r>
                        <w:rPr>
                          <w:rFonts w:ascii="Courier New" w:hAnsi="Courier New" w:cs="Courier New"/>
                          <w:sz w:val="20"/>
                          <w:szCs w:val="20"/>
                        </w:rPr>
                        <w:t>pdr = received / sent</w:t>
                      </w:r>
                    </w:p>
                  </w:txbxContent>
                </v:textbox>
                <w10:anchorlock/>
              </v:shape>
            </w:pict>
          </mc:Fallback>
        </mc:AlternateContent>
      </w:r>
    </w:p>
    <w:p w:rsidR="00F439FF" w:rsidRDefault="00D65719" w:rsidP="00D65719">
      <w:pPr>
        <w:pStyle w:val="Caption"/>
      </w:pPr>
      <w:bookmarkStart w:id="207" w:name="_Ref483388394"/>
      <w:bookmarkStart w:id="208" w:name="_Toc485448629"/>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27</w:t>
      </w:r>
      <w:r w:rsidR="002F61C9">
        <w:rPr>
          <w:noProof/>
        </w:rPr>
        <w:fldChar w:fldCharType="end"/>
      </w:r>
      <w:bookmarkEnd w:id="207"/>
      <w:r>
        <w:t xml:space="preserve"> </w:t>
      </w:r>
      <w:r w:rsidR="00277B74">
        <w:rPr>
          <w:b w:val="0"/>
        </w:rPr>
        <w:t>Pseudocode untuk M</w:t>
      </w:r>
      <w:r w:rsidRPr="00D65719">
        <w:rPr>
          <w:b w:val="0"/>
        </w:rPr>
        <w:t>enghitung PDR</w:t>
      </w:r>
      <w:bookmarkEnd w:id="208"/>
    </w:p>
    <w:p w:rsidR="00F439FF" w:rsidRDefault="00F439FF" w:rsidP="00F439FF">
      <w:pPr>
        <w:jc w:val="both"/>
      </w:pPr>
    </w:p>
    <w:p w:rsidR="007B4875" w:rsidRDefault="003A33C7" w:rsidP="007B4875">
      <w:pPr>
        <w:ind w:firstLine="720"/>
        <w:jc w:val="both"/>
      </w:pPr>
      <w:r>
        <w:t xml:space="preserve">Contoh perintah pengeksekusian skrip awk untuk menganalisis </w:t>
      </w:r>
      <w:r w:rsidR="009A345A">
        <w:rPr>
          <w:i/>
        </w:rPr>
        <w:t>trace file</w:t>
      </w:r>
      <w:r>
        <w:t xml:space="preserve"> beserta </w:t>
      </w:r>
      <w:r w:rsidRPr="00387317">
        <w:rPr>
          <w:i/>
        </w:rPr>
        <w:t>output</w:t>
      </w:r>
      <w:r>
        <w:t>nya dapat dilihat</w:t>
      </w:r>
      <w:r w:rsidR="009530E6">
        <w:t xml:space="preserve"> masing-masing</w:t>
      </w:r>
      <w:r w:rsidR="00C77E67">
        <w:t xml:space="preserve"> pada </w:t>
      </w:r>
      <w:r w:rsidR="00C77E67">
        <w:fldChar w:fldCharType="begin"/>
      </w:r>
      <w:r w:rsidR="00C77E67">
        <w:instrText xml:space="preserve"> REF _Ref483391175 \h </w:instrText>
      </w:r>
      <w:r w:rsidR="00C77E67">
        <w:fldChar w:fldCharType="separate"/>
      </w:r>
      <w:r w:rsidR="0065244E">
        <w:t xml:space="preserve">Gambar </w:t>
      </w:r>
      <w:r w:rsidR="0065244E">
        <w:rPr>
          <w:noProof/>
        </w:rPr>
        <w:t>4</w:t>
      </w:r>
      <w:r w:rsidR="0065244E">
        <w:t>.</w:t>
      </w:r>
      <w:r w:rsidR="0065244E">
        <w:rPr>
          <w:noProof/>
        </w:rPr>
        <w:t>28</w:t>
      </w:r>
      <w:r w:rsidR="00C77E67">
        <w:fldChar w:fldCharType="end"/>
      </w:r>
      <w:r w:rsidR="00C77E67">
        <w:t xml:space="preserve"> dan </w:t>
      </w:r>
      <w:r w:rsidR="00C77E67">
        <w:fldChar w:fldCharType="begin"/>
      </w:r>
      <w:r w:rsidR="00C77E67">
        <w:instrText xml:space="preserve"> REF _Ref483391189 \h </w:instrText>
      </w:r>
      <w:r w:rsidR="00C77E67">
        <w:fldChar w:fldCharType="separate"/>
      </w:r>
      <w:r w:rsidR="0065244E">
        <w:t xml:space="preserve">Gambar </w:t>
      </w:r>
      <w:r w:rsidR="0065244E">
        <w:rPr>
          <w:noProof/>
        </w:rPr>
        <w:t>4</w:t>
      </w:r>
      <w:r w:rsidR="0065244E">
        <w:t>.</w:t>
      </w:r>
      <w:r w:rsidR="0065244E">
        <w:rPr>
          <w:noProof/>
        </w:rPr>
        <w:t>29</w:t>
      </w:r>
      <w:r w:rsidR="00C77E67">
        <w:fldChar w:fldCharType="end"/>
      </w:r>
      <w:r w:rsidR="0019468B">
        <w:t>.</w:t>
      </w:r>
    </w:p>
    <w:p w:rsidR="007B4875" w:rsidRDefault="007B4875" w:rsidP="007B4875">
      <w:pPr>
        <w:jc w:val="both"/>
      </w:pPr>
    </w:p>
    <w:p w:rsidR="007B4875" w:rsidRDefault="007B4875" w:rsidP="007B4875">
      <w:pPr>
        <w:keepNext/>
        <w:jc w:val="both"/>
      </w:pPr>
      <w:r>
        <w:rPr>
          <w:noProof/>
          <w:lang w:eastAsia="id-ID"/>
        </w:rPr>
        <mc:AlternateContent>
          <mc:Choice Requires="wps">
            <w:drawing>
              <wp:inline distT="0" distB="0" distL="0" distR="0">
                <wp:extent cx="3695700" cy="219075"/>
                <wp:effectExtent l="0" t="0" r="19050" b="28575"/>
                <wp:docPr id="450810" name="Text Box 450810"/>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10" o:spid="_x0000_s1058"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ZyQnu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pPr>
                        <w:rPr>
                          <w:rFonts w:ascii="Courier New" w:hAnsi="Courier New" w:cs="Courier New"/>
                          <w:sz w:val="20"/>
                          <w:szCs w:val="20"/>
                        </w:rPr>
                      </w:pPr>
                      <w:r w:rsidRPr="007B4875">
                        <w:rPr>
                          <w:rFonts w:ascii="Courier New" w:hAnsi="Courier New" w:cs="Courier New"/>
                          <w:sz w:val="20"/>
                          <w:szCs w:val="20"/>
                        </w:rPr>
                        <w:t>awk –f pdr.awk s-aodv2.tr</w:t>
                      </w:r>
                    </w:p>
                  </w:txbxContent>
                </v:textbox>
                <w10:anchorlock/>
              </v:shape>
            </w:pict>
          </mc:Fallback>
        </mc:AlternateContent>
      </w:r>
    </w:p>
    <w:p w:rsidR="007B4875" w:rsidRDefault="007B4875" w:rsidP="007B4875">
      <w:pPr>
        <w:pStyle w:val="Caption"/>
        <w:rPr>
          <w:b w:val="0"/>
        </w:rPr>
      </w:pPr>
      <w:bookmarkStart w:id="209" w:name="_Ref483391175"/>
      <w:bookmarkStart w:id="210" w:name="_Toc485448630"/>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28</w:t>
      </w:r>
      <w:r w:rsidR="002F61C9">
        <w:rPr>
          <w:noProof/>
        </w:rPr>
        <w:fldChar w:fldCharType="end"/>
      </w:r>
      <w:bookmarkEnd w:id="209"/>
      <w:r>
        <w:t xml:space="preserve"> </w:t>
      </w:r>
      <w:r w:rsidR="00277B74">
        <w:rPr>
          <w:b w:val="0"/>
        </w:rPr>
        <w:t>Perintah Pengeksekusian S</w:t>
      </w:r>
      <w:r w:rsidRPr="007B4875">
        <w:rPr>
          <w:b w:val="0"/>
        </w:rPr>
        <w:t>krip awk PDR</w:t>
      </w:r>
      <w:bookmarkEnd w:id="210"/>
    </w:p>
    <w:p w:rsidR="00387317" w:rsidRDefault="00387317" w:rsidP="00387317">
      <w:r>
        <w:rPr>
          <w:noProof/>
          <w:lang w:eastAsia="id-ID"/>
        </w:rPr>
        <mc:AlternateContent>
          <mc:Choice Requires="wps">
            <w:drawing>
              <wp:anchor distT="0" distB="0" distL="114300" distR="114300" simplePos="0" relativeHeight="251705344" behindDoc="0" locked="0" layoutInCell="1" allowOverlap="1" wp14:anchorId="589D506D" wp14:editId="26235518">
                <wp:simplePos x="0" y="0"/>
                <wp:positionH relativeFrom="column">
                  <wp:posOffset>0</wp:posOffset>
                </wp:positionH>
                <wp:positionV relativeFrom="paragraph">
                  <wp:posOffset>450850</wp:posOffset>
                </wp:positionV>
                <wp:extent cx="3714750" cy="635"/>
                <wp:effectExtent l="0" t="0" r="0" b="0"/>
                <wp:wrapNone/>
                <wp:docPr id="450812" name="Text Box 450812"/>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a:effectLst/>
                      </wps:spPr>
                      <wps:txbx>
                        <w:txbxContent>
                          <w:p w:rsidR="00F06D48" w:rsidRPr="00F82925" w:rsidRDefault="00F06D48" w:rsidP="00387317">
                            <w:pPr>
                              <w:pStyle w:val="Caption"/>
                              <w:rPr>
                                <w:noProof/>
                              </w:rPr>
                            </w:pPr>
                            <w:bookmarkStart w:id="211" w:name="_Ref483391189"/>
                            <w:bookmarkStart w:id="212" w:name="_Toc485448631"/>
                            <w:r>
                              <w:t xml:space="preserve">Gambar </w:t>
                            </w:r>
                            <w:r w:rsidR="002F61C9">
                              <w:fldChar w:fldCharType="begin"/>
                            </w:r>
                            <w:r w:rsidR="002F61C9">
                              <w:instrText xml:space="preserve"> STYLEREF 1 \s </w:instrText>
                            </w:r>
                            <w:r w:rsidR="002F61C9">
                              <w:fldChar w:fldCharType="separate"/>
                            </w:r>
                            <w:r>
                              <w:rPr>
                                <w:noProof/>
                              </w:rPr>
                              <w:t>4</w:t>
                            </w:r>
                            <w:r w:rsidR="002F61C9">
                              <w:rPr>
                                <w:noProof/>
                              </w:rPr>
                              <w:fldChar w:fldCharType="end"/>
                            </w:r>
                            <w:r>
                              <w:t>.</w:t>
                            </w:r>
                            <w:r w:rsidR="002F61C9">
                              <w:fldChar w:fldCharType="begin"/>
                            </w:r>
                            <w:r w:rsidR="002F61C9">
                              <w:instrText xml:space="preserve"> SEQ Gambar \* ARABIC \s 1 </w:instrText>
                            </w:r>
                            <w:r w:rsidR="002F61C9">
                              <w:fldChar w:fldCharType="separate"/>
                            </w:r>
                            <w:r>
                              <w:rPr>
                                <w:noProof/>
                              </w:rPr>
                              <w:t>29</w:t>
                            </w:r>
                            <w:r w:rsidR="002F61C9">
                              <w:rPr>
                                <w:noProof/>
                              </w:rPr>
                              <w:fldChar w:fldCharType="end"/>
                            </w:r>
                            <w:bookmarkEnd w:id="211"/>
                            <w:r>
                              <w:t xml:space="preserve"> </w:t>
                            </w:r>
                            <w:r w:rsidRPr="00387317">
                              <w:rPr>
                                <w:b w:val="0"/>
                                <w:i/>
                              </w:rPr>
                              <w:t>Output</w:t>
                            </w:r>
                            <w:r>
                              <w:rPr>
                                <w:b w:val="0"/>
                              </w:rPr>
                              <w:t xml:space="preserve"> S</w:t>
                            </w:r>
                            <w:r w:rsidRPr="00387317">
                              <w:rPr>
                                <w:b w:val="0"/>
                              </w:rPr>
                              <w:t>krip awk PDR</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D506D" id="Text Box 450812" o:spid="_x0000_s1059" type="#_x0000_t202" style="position:absolute;margin-left:0;margin-top:35.5pt;width:29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" stroked="f">
                <v:textbox style="mso-fit-shape-to-text:t" inset="0,0,0,0">
                  <w:txbxContent>
                    <w:p w:rsidR="00F06D48" w:rsidRPr="00F82925" w:rsidRDefault="00F06D48" w:rsidP="00387317">
                      <w:pPr>
                        <w:pStyle w:val="Caption"/>
                        <w:rPr>
                          <w:noProof/>
                        </w:rPr>
                      </w:pPr>
                      <w:bookmarkStart w:id="213" w:name="_Ref483391189"/>
                      <w:bookmarkStart w:id="214" w:name="_Toc485448631"/>
                      <w:r>
                        <w:t xml:space="preserve">Gambar </w:t>
                      </w:r>
                      <w:r w:rsidR="002F61C9">
                        <w:fldChar w:fldCharType="begin"/>
                      </w:r>
                      <w:r w:rsidR="002F61C9">
                        <w:instrText xml:space="preserve"> STYLEREF 1 \s </w:instrText>
                      </w:r>
                      <w:r w:rsidR="002F61C9">
                        <w:fldChar w:fldCharType="separate"/>
                      </w:r>
                      <w:r>
                        <w:rPr>
                          <w:noProof/>
                        </w:rPr>
                        <w:t>4</w:t>
                      </w:r>
                      <w:r w:rsidR="002F61C9">
                        <w:rPr>
                          <w:noProof/>
                        </w:rPr>
                        <w:fldChar w:fldCharType="end"/>
                      </w:r>
                      <w:r>
                        <w:t>.</w:t>
                      </w:r>
                      <w:r w:rsidR="002F61C9">
                        <w:fldChar w:fldCharType="begin"/>
                      </w:r>
                      <w:r w:rsidR="002F61C9">
                        <w:instrText xml:space="preserve"> SEQ Gambar \* ARABIC \s 1 </w:instrText>
                      </w:r>
                      <w:r w:rsidR="002F61C9">
                        <w:fldChar w:fldCharType="separate"/>
                      </w:r>
                      <w:r>
                        <w:rPr>
                          <w:noProof/>
                        </w:rPr>
                        <w:t>29</w:t>
                      </w:r>
                      <w:r w:rsidR="002F61C9">
                        <w:rPr>
                          <w:noProof/>
                        </w:rPr>
                        <w:fldChar w:fldCharType="end"/>
                      </w:r>
                      <w:bookmarkEnd w:id="213"/>
                      <w:r>
                        <w:t xml:space="preserve"> </w:t>
                      </w:r>
                      <w:r w:rsidRPr="00387317">
                        <w:rPr>
                          <w:b w:val="0"/>
                          <w:i/>
                        </w:rPr>
                        <w:t>Output</w:t>
                      </w:r>
                      <w:r>
                        <w:rPr>
                          <w:b w:val="0"/>
                        </w:rPr>
                        <w:t xml:space="preserve"> S</w:t>
                      </w:r>
                      <w:r w:rsidRPr="00387317">
                        <w:rPr>
                          <w:b w:val="0"/>
                        </w:rPr>
                        <w:t>krip awk PDR</w:t>
                      </w:r>
                      <w:bookmarkEnd w:id="214"/>
                    </w:p>
                  </w:txbxContent>
                </v:textbox>
              </v:shape>
            </w:pict>
          </mc:Fallback>
        </mc:AlternateContent>
      </w:r>
      <w:r>
        <w:rPr>
          <w:noProof/>
          <w:lang w:eastAsia="id-ID"/>
        </w:rPr>
        <mc:AlternateContent>
          <mc:Choice Requires="wps">
            <w:drawing>
              <wp:anchor distT="0" distB="0" distL="114300" distR="114300" simplePos="0" relativeHeight="251703296" behindDoc="0" locked="0" layoutInCell="1" allowOverlap="1">
                <wp:simplePos x="0" y="0"/>
                <wp:positionH relativeFrom="margin">
                  <wp:align>left</wp:align>
                </wp:positionH>
                <wp:positionV relativeFrom="paragraph">
                  <wp:posOffset>165100</wp:posOffset>
                </wp:positionV>
                <wp:extent cx="3714750" cy="228600"/>
                <wp:effectExtent l="0" t="0" r="19050" b="19050"/>
                <wp:wrapNone/>
                <wp:docPr id="450811" name="Text Box 450811"/>
                <wp:cNvGraphicFramePr/>
                <a:graphic xmlns:a="http://schemas.openxmlformats.org/drawingml/2006/main">
                  <a:graphicData uri="http://schemas.microsoft.com/office/word/2010/wordprocessingShape">
                    <wps:wsp>
                      <wps:cNvSpPr txBox="1"/>
                      <wps:spPr>
                        <a:xfrm>
                          <a:off x="0" y="0"/>
                          <a:ext cx="3714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0811" o:spid="_x0000_s1060" type="#_x0000_t202" style="position:absolute;margin-left:0;margin-top:13pt;width:292.5pt;height:18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" fillcolor="white [3201]" strokeweight=".5pt">
                <v:textbox>
                  <w:txbxContent>
                    <w:p w:rsidR="00F06D48" w:rsidRPr="00387317" w:rsidRDefault="00F06D48">
                      <w:pPr>
                        <w:rPr>
                          <w:rFonts w:ascii="Courier New" w:hAnsi="Courier New" w:cs="Courier New"/>
                          <w:sz w:val="20"/>
                          <w:szCs w:val="20"/>
                        </w:rPr>
                      </w:pPr>
                      <w:r w:rsidRPr="00387317">
                        <w:rPr>
                          <w:rFonts w:ascii="Courier New" w:hAnsi="Courier New" w:cs="Courier New"/>
                          <w:sz w:val="20"/>
                          <w:szCs w:val="20"/>
                        </w:rPr>
                        <w:t>pdr: xx.xx (float number)</w:t>
                      </w:r>
                    </w:p>
                  </w:txbxContent>
                </v:textbox>
                <w10:wrap anchorx="margin"/>
              </v:shape>
            </w:pict>
          </mc:Fallback>
        </mc:AlternateContent>
      </w:r>
    </w:p>
    <w:p w:rsidR="00387317" w:rsidRPr="00387317" w:rsidRDefault="00387317" w:rsidP="00387317"/>
    <w:p w:rsidR="008244EA" w:rsidRPr="008244EA" w:rsidRDefault="008244EA" w:rsidP="008244EA"/>
    <w:p w:rsidR="00564E75" w:rsidRDefault="00564E75" w:rsidP="001620D9">
      <w:pPr>
        <w:pStyle w:val="Heading3"/>
        <w:numPr>
          <w:ilvl w:val="2"/>
          <w:numId w:val="23"/>
        </w:numPr>
        <w:ind w:left="567" w:hanging="567"/>
        <w:jc w:val="both"/>
        <w:rPr>
          <w:i/>
        </w:rPr>
      </w:pPr>
      <w:bookmarkStart w:id="215" w:name="_Toc485131200"/>
      <w:r>
        <w:lastRenderedPageBreak/>
        <w:t xml:space="preserve">Implementasi </w:t>
      </w:r>
      <w:r w:rsidR="004E1051">
        <w:t xml:space="preserve">Rata-rata </w:t>
      </w:r>
      <w:r w:rsidRPr="005F5BF9">
        <w:rPr>
          <w:i/>
        </w:rPr>
        <w:t>End to End Delay</w:t>
      </w:r>
      <w:r w:rsidR="004E1051">
        <w:rPr>
          <w:i/>
        </w:rPr>
        <w:t xml:space="preserve"> </w:t>
      </w:r>
      <w:r w:rsidR="004E1051" w:rsidRPr="004E1051">
        <w:t>(E2E)</w:t>
      </w:r>
      <w:bookmarkEnd w:id="215"/>
    </w:p>
    <w:p w:rsidR="004E1051" w:rsidRDefault="004E1051" w:rsidP="004E1051"/>
    <w:p w:rsidR="002057CB" w:rsidRDefault="002057CB" w:rsidP="0082069B">
      <w:pPr>
        <w:ind w:firstLine="567"/>
        <w:jc w:val="both"/>
      </w:pPr>
      <w:r>
        <w:t xml:space="preserve">Perhitungan E2E </w:t>
      </w:r>
      <w:r w:rsidR="00FC4A33">
        <w:t>telah dijelaskan melalui persamaan. Skrip awk untuk menghitung E2E dapat dilihat pada lampiran</w:t>
      </w:r>
      <w:r w:rsidR="00424AC8">
        <w:t xml:space="preserve"> </w:t>
      </w:r>
      <w:r w:rsidR="00424AC8">
        <w:fldChar w:fldCharType="begin"/>
      </w:r>
      <w:r w:rsidR="00424AC8">
        <w:instrText xml:space="preserve"> REF _Ref483799473 \h </w:instrText>
      </w:r>
      <w:r w:rsidR="00424AC8">
        <w:fldChar w:fldCharType="separate"/>
      </w:r>
      <w:r w:rsidR="0065244E">
        <w:t xml:space="preserve">A.6 Kode Skrip AWK Rata-rata </w:t>
      </w:r>
      <w:r w:rsidR="0065244E" w:rsidRPr="00041785">
        <w:rPr>
          <w:i/>
        </w:rPr>
        <w:t>End to End Delay</w:t>
      </w:r>
      <w:r w:rsidR="00424AC8">
        <w:fldChar w:fldCharType="end"/>
      </w:r>
      <w:r w:rsidR="00424AC8">
        <w:t>.</w:t>
      </w:r>
    </w:p>
    <w:p w:rsidR="004E1051" w:rsidRDefault="00FC4A33" w:rsidP="0082069B">
      <w:pPr>
        <w:ind w:firstLine="567"/>
        <w:jc w:val="both"/>
      </w:pPr>
      <w:r>
        <w:t>Dalam perhitungan E2E, l</w:t>
      </w:r>
      <w:r w:rsidR="004E1051">
        <w:t xml:space="preserve">angkah yang digunakan untuk mendapatkan E2E hampir sama dengan ketika mencari PDR, hanya saja yang perlu diperhatikan adalah waktu dari sebuah </w:t>
      </w:r>
      <w:r w:rsidR="004E1051" w:rsidRPr="00C27E25">
        <w:rPr>
          <w:i/>
        </w:rPr>
        <w:t>event</w:t>
      </w:r>
      <w:r w:rsidR="004E1051">
        <w:t xml:space="preserve"> yang tercatat pada kolom ke-2</w:t>
      </w:r>
      <w:r w:rsidR="00DC7782">
        <w:t xml:space="preserve"> dengan </w:t>
      </w:r>
      <w:r w:rsidR="00DC7782" w:rsidRPr="00C27E25">
        <w:rPr>
          <w:i/>
        </w:rPr>
        <w:t>filter event</w:t>
      </w:r>
      <w:r w:rsidR="00DC7782">
        <w:t xml:space="preserve"> pada kolom ke-4 adalah layer AGT dan </w:t>
      </w:r>
      <w:r w:rsidR="00DC7782" w:rsidRPr="00C27E25">
        <w:rPr>
          <w:i/>
        </w:rPr>
        <w:t>event</w:t>
      </w:r>
      <w:r w:rsidR="00DC7782">
        <w:t xml:space="preserve"> pada kolom pertama guna membedakan paket dikirim atau diterima</w:t>
      </w:r>
      <w:r w:rsidR="004E1051">
        <w:t>.</w:t>
      </w:r>
      <w:r w:rsidR="00DC7782">
        <w:t xml:space="preserve"> Setelah seluruh baris yang memenuhi didapatkan, akan dihitung </w:t>
      </w:r>
      <w:r w:rsidR="00DC7782" w:rsidRPr="00C27E25">
        <w:rPr>
          <w:i/>
        </w:rPr>
        <w:t>delay</w:t>
      </w:r>
      <w:r w:rsidR="00DC7782">
        <w:t xml:space="preserve"> dari paket dengan mengurangi waktu dari paket diterima dengan waktu dari paket dikirim dengan sayarat memiliki </w:t>
      </w:r>
      <w:r w:rsidR="00DC7782" w:rsidRPr="00C27E25">
        <w:rPr>
          <w:i/>
        </w:rPr>
        <w:t>id</w:t>
      </w:r>
      <w:r w:rsidR="00DC7782">
        <w:t xml:space="preserve"> paket yang sama.</w:t>
      </w:r>
    </w:p>
    <w:p w:rsidR="005E47A2" w:rsidRDefault="005E47A2" w:rsidP="0082069B">
      <w:pPr>
        <w:ind w:firstLine="567"/>
        <w:jc w:val="both"/>
      </w:pPr>
      <w:r>
        <w:t xml:space="preserve">Setelah mendapatkan </w:t>
      </w:r>
      <w:r w:rsidRPr="00C27E25">
        <w:rPr>
          <w:i/>
        </w:rPr>
        <w:t>delay</w:t>
      </w:r>
      <w:r>
        <w:t xml:space="preserve"> paket, langkah selanjutnya adalah dengan mencari rata-rata dari </w:t>
      </w:r>
      <w:r w:rsidRPr="00C27E25">
        <w:rPr>
          <w:i/>
        </w:rPr>
        <w:t>delay</w:t>
      </w:r>
      <w:r>
        <w:t xml:space="preserve"> tersebut dengan menjumlahkan semua </w:t>
      </w:r>
      <w:r w:rsidRPr="00C27E25">
        <w:rPr>
          <w:i/>
        </w:rPr>
        <w:t>delay</w:t>
      </w:r>
      <w:r>
        <w:t xml:space="preserve"> paket dan membaginya dengan jumlah paket. </w:t>
      </w:r>
      <w:r w:rsidRPr="00C27E25">
        <w:rPr>
          <w:i/>
        </w:rPr>
        <w:t>Pseudocode</w:t>
      </w:r>
      <w:r>
        <w:t xml:space="preserve"> untuk menghitung rata-rata </w:t>
      </w:r>
      <w:r w:rsidRPr="00C27E25">
        <w:rPr>
          <w:i/>
        </w:rPr>
        <w:t>end to end delay</w:t>
      </w:r>
      <w:r w:rsidR="00C77E67">
        <w:t xml:space="preserve"> dapat dilihat pada </w:t>
      </w:r>
      <w:r w:rsidR="00C77E67">
        <w:fldChar w:fldCharType="begin"/>
      </w:r>
      <w:r w:rsidR="00C77E67">
        <w:instrText xml:space="preserve"> REF _Ref483389061 \h </w:instrText>
      </w:r>
      <w:r w:rsidR="00C77E67">
        <w:fldChar w:fldCharType="separate"/>
      </w:r>
      <w:r w:rsidR="0065244E">
        <w:t xml:space="preserve">Gambar </w:t>
      </w:r>
      <w:r w:rsidR="0065244E">
        <w:rPr>
          <w:noProof/>
        </w:rPr>
        <w:t>4</w:t>
      </w:r>
      <w:r w:rsidR="0065244E">
        <w:t>.</w:t>
      </w:r>
      <w:r w:rsidR="0065244E">
        <w:rPr>
          <w:noProof/>
        </w:rPr>
        <w:t>30</w:t>
      </w:r>
      <w:r w:rsidR="00C77E67">
        <w:fldChar w:fldCharType="end"/>
      </w:r>
      <w:r w:rsidR="00DC367E">
        <w:t>.</w:t>
      </w:r>
    </w:p>
    <w:p w:rsidR="00A07CBC" w:rsidRDefault="00A07CBC" w:rsidP="00A07CBC">
      <w:pPr>
        <w:jc w:val="both"/>
      </w:pPr>
    </w:p>
    <w:p w:rsidR="00DC367E" w:rsidRDefault="00A07CBC" w:rsidP="00DC367E">
      <w:pPr>
        <w:keepNext/>
        <w:jc w:val="both"/>
      </w:pPr>
      <w:r>
        <w:rPr>
          <w:noProof/>
          <w:lang w:eastAsia="id-ID"/>
        </w:rPr>
        <mc:AlternateContent>
          <mc:Choice Requires="wps">
            <w:drawing>
              <wp:inline distT="0" distB="0" distL="0" distR="0">
                <wp:extent cx="3705225" cy="1971675"/>
                <wp:effectExtent l="0" t="0" r="28575" b="28575"/>
                <wp:docPr id="12" name="Text Box 12"/>
                <wp:cNvGraphicFramePr/>
                <a:graphic xmlns:a="http://schemas.openxmlformats.org/drawingml/2006/main">
                  <a:graphicData uri="http://schemas.microsoft.com/office/word/2010/wordprocessingShape">
                    <wps:wsp>
                      <wps:cNvSpPr txBox="1"/>
                      <wps:spPr>
                        <a:xfrm>
                          <a:off x="0" y="0"/>
                          <a:ext cx="3705225" cy="1971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 o:spid="_x0000_s1061" type="#_x0000_t202" style="width:291.75pt;height:1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" fillcolor="white [3201]" strokeweight=".5pt">
                <v:textbox>
                  <w:txbxContent>
                    <w:p w:rsidR="00F06D48" w:rsidRPr="00DC367E" w:rsidRDefault="00F06D48">
                      <w:pPr>
                        <w:rPr>
                          <w:rFonts w:ascii="Courier New" w:hAnsi="Courier New" w:cs="Courier New"/>
                          <w:sz w:val="20"/>
                          <w:szCs w:val="20"/>
                        </w:rPr>
                      </w:pPr>
                      <w:r w:rsidRPr="00DC367E">
                        <w:rPr>
                          <w:rFonts w:ascii="Courier New" w:hAnsi="Courier New" w:cs="Courier New"/>
                          <w:sz w:val="20"/>
                          <w:szCs w:val="20"/>
                        </w:rPr>
                        <w:t>sum_delay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counter = 0</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for i = 1 to the number of rows</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counter++</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if layer == AGT and event == s then</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ab/>
                        <w:t>start_time[packet_id] = time</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else if layer == AGT and event == r then</w:t>
                      </w:r>
                    </w:p>
                    <w:p w:rsidR="00F06D48" w:rsidRDefault="00F06D48">
                      <w:pPr>
                        <w:rPr>
                          <w:rFonts w:ascii="Courier New" w:hAnsi="Courier New" w:cs="Courier New"/>
                          <w:sz w:val="20"/>
                          <w:szCs w:val="20"/>
                        </w:rPr>
                      </w:pPr>
                      <w:r w:rsidRPr="00DC367E">
                        <w:rPr>
                          <w:rFonts w:ascii="Courier New" w:hAnsi="Courier New" w:cs="Courier New"/>
                          <w:sz w:val="20"/>
                          <w:szCs w:val="20"/>
                        </w:rPr>
                        <w:tab/>
                        <w:t>end_time[packet_id] = time</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end if</w:t>
                      </w:r>
                    </w:p>
                    <w:p w:rsidR="00F06D48" w:rsidRPr="00DC367E" w:rsidRDefault="00F06D48">
                      <w:pPr>
                        <w:rPr>
                          <w:rFonts w:ascii="Courier New" w:hAnsi="Courier New" w:cs="Courier New"/>
                          <w:sz w:val="20"/>
                          <w:szCs w:val="20"/>
                        </w:rPr>
                      </w:pPr>
                      <w:r>
                        <w:rPr>
                          <w:rFonts w:ascii="Courier New" w:hAnsi="Courier New" w:cs="Courier New"/>
                          <w:sz w:val="20"/>
                          <w:szCs w:val="20"/>
                        </w:rPr>
                        <w:t xml:space="preserve">     </w:t>
                      </w:r>
                      <w:r w:rsidRPr="00DC367E">
                        <w:rPr>
                          <w:rFonts w:ascii="Courier New" w:hAnsi="Courier New" w:cs="Courier New"/>
                          <w:sz w:val="20"/>
                          <w:szCs w:val="20"/>
                        </w:rPr>
                        <w:t>delay[packet_id] = end_time[packet_id] – start_time[packet_id]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 xml:space="preserve">     sum_delay += delay[packet_id]</w:t>
                      </w:r>
                    </w:p>
                    <w:p w:rsidR="00F06D48" w:rsidRPr="00DC367E" w:rsidRDefault="00F06D48">
                      <w:pPr>
                        <w:rPr>
                          <w:rFonts w:ascii="Courier New" w:hAnsi="Courier New" w:cs="Courier New"/>
                          <w:sz w:val="20"/>
                          <w:szCs w:val="20"/>
                        </w:rPr>
                      </w:pPr>
                      <w:r w:rsidRPr="00DC367E">
                        <w:rPr>
                          <w:rFonts w:ascii="Courier New" w:hAnsi="Courier New" w:cs="Courier New"/>
                          <w:sz w:val="20"/>
                          <w:szCs w:val="20"/>
                        </w:rPr>
                        <w:t>e2e = sum_delay / counter</w:t>
                      </w:r>
                    </w:p>
                  </w:txbxContent>
                </v:textbox>
                <w10:anchorlock/>
              </v:shape>
            </w:pict>
          </mc:Fallback>
        </mc:AlternateContent>
      </w:r>
    </w:p>
    <w:p w:rsidR="00A07CBC" w:rsidRDefault="00DC367E" w:rsidP="00DC367E">
      <w:pPr>
        <w:pStyle w:val="Caption"/>
      </w:pPr>
      <w:bookmarkStart w:id="216" w:name="_Ref483389061"/>
      <w:bookmarkStart w:id="217" w:name="_Toc485448632"/>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30</w:t>
      </w:r>
      <w:r w:rsidR="002F61C9">
        <w:rPr>
          <w:noProof/>
        </w:rPr>
        <w:fldChar w:fldCharType="end"/>
      </w:r>
      <w:bookmarkEnd w:id="216"/>
      <w:r>
        <w:t xml:space="preserve"> </w:t>
      </w:r>
      <w:r w:rsidR="00277B74">
        <w:rPr>
          <w:b w:val="0"/>
        </w:rPr>
        <w:t>Pseudocode untuk M</w:t>
      </w:r>
      <w:r w:rsidRPr="00DC367E">
        <w:rPr>
          <w:b w:val="0"/>
        </w:rPr>
        <w:t>enghitung E2E</w:t>
      </w:r>
      <w:bookmarkEnd w:id="217"/>
    </w:p>
    <w:p w:rsidR="00A07CBC" w:rsidRDefault="00A07CBC" w:rsidP="00A07CBC">
      <w:pPr>
        <w:jc w:val="both"/>
      </w:pPr>
    </w:p>
    <w:p w:rsidR="007B4875" w:rsidRDefault="00637E0F" w:rsidP="007B4875">
      <w:pPr>
        <w:ind w:firstLine="720"/>
        <w:jc w:val="both"/>
      </w:pPr>
      <w:r>
        <w:lastRenderedPageBreak/>
        <w:t xml:space="preserve">Contoh perintah pengeksekusian skrip awk untuk menganalisis </w:t>
      </w:r>
      <w:r w:rsidR="009A345A">
        <w:rPr>
          <w:i/>
        </w:rPr>
        <w:t>trace file</w:t>
      </w:r>
      <w:r>
        <w:t xml:space="preserve"> beserta </w:t>
      </w:r>
      <w:r w:rsidRPr="009A345A">
        <w:rPr>
          <w:i/>
        </w:rPr>
        <w:t>output</w:t>
      </w:r>
      <w:r>
        <w:t>nya dapat d</w:t>
      </w:r>
      <w:r w:rsidR="00C77E67">
        <w:t xml:space="preserve">ilihat masing-masing pada </w:t>
      </w:r>
      <w:r w:rsidR="00C77E67">
        <w:fldChar w:fldCharType="begin"/>
      </w:r>
      <w:r w:rsidR="00C77E67">
        <w:instrText xml:space="preserve"> REF _Ref483391400 \h </w:instrText>
      </w:r>
      <w:r w:rsidR="00C77E67">
        <w:fldChar w:fldCharType="separate"/>
      </w:r>
      <w:r w:rsidR="0065244E">
        <w:t xml:space="preserve">Gambar </w:t>
      </w:r>
      <w:r w:rsidR="0065244E">
        <w:rPr>
          <w:noProof/>
        </w:rPr>
        <w:t>4</w:t>
      </w:r>
      <w:r w:rsidR="0065244E">
        <w:t>.</w:t>
      </w:r>
      <w:r w:rsidR="0065244E">
        <w:rPr>
          <w:noProof/>
        </w:rPr>
        <w:t>31</w:t>
      </w:r>
      <w:r w:rsidR="00C77E67">
        <w:fldChar w:fldCharType="end"/>
      </w:r>
      <w:r w:rsidR="00C77E67">
        <w:t xml:space="preserve"> dan </w:t>
      </w:r>
      <w:r w:rsidR="00C77E67">
        <w:fldChar w:fldCharType="begin"/>
      </w:r>
      <w:r w:rsidR="00C77E67">
        <w:instrText xml:space="preserve"> REF _Ref483391413 \h </w:instrText>
      </w:r>
      <w:r w:rsidR="00C77E67">
        <w:fldChar w:fldCharType="separate"/>
      </w:r>
      <w:r w:rsidR="0065244E">
        <w:t xml:space="preserve">Gambar </w:t>
      </w:r>
      <w:r w:rsidR="0065244E">
        <w:rPr>
          <w:noProof/>
        </w:rPr>
        <w:t>4</w:t>
      </w:r>
      <w:r w:rsidR="0065244E">
        <w:t>.</w:t>
      </w:r>
      <w:r w:rsidR="0065244E">
        <w:rPr>
          <w:noProof/>
        </w:rPr>
        <w:t>32</w:t>
      </w:r>
      <w:r w:rsidR="00C77E67">
        <w:fldChar w:fldCharType="end"/>
      </w:r>
      <w:r w:rsidR="009A345A">
        <w:t>.</w:t>
      </w:r>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3" name="Text Box 450813"/>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3" o:spid="_x0000_s1062"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" fillcolor="white [3201]" strokeweight=".5pt">
                <v:textbox>
                  <w:txbxContent>
                    <w:p w:rsidR="00F06D48" w:rsidRPr="007B4875" w:rsidRDefault="00F06D48" w:rsidP="009A345A">
                      <w:pPr>
                        <w:rPr>
                          <w:rFonts w:ascii="Courier New" w:hAnsi="Courier New" w:cs="Courier New"/>
                          <w:sz w:val="20"/>
                          <w:szCs w:val="20"/>
                        </w:rPr>
                      </w:pPr>
                      <w:r w:rsidRPr="007B4875">
                        <w:rPr>
                          <w:rFonts w:ascii="Courier New" w:hAnsi="Courier New" w:cs="Courier New"/>
                          <w:sz w:val="20"/>
                          <w:szCs w:val="20"/>
                        </w:rPr>
                        <w:t xml:space="preserve">awk –f </w:t>
                      </w:r>
                      <w:r>
                        <w:rPr>
                          <w:rFonts w:ascii="Courier New" w:hAnsi="Courier New" w:cs="Courier New"/>
                          <w:sz w:val="20"/>
                          <w:szCs w:val="20"/>
                        </w:rPr>
                        <w:t>e2e</w:t>
                      </w:r>
                      <w:r w:rsidRPr="007B4875">
                        <w:rPr>
                          <w:rFonts w:ascii="Courier New" w:hAnsi="Courier New" w:cs="Courier New"/>
                          <w:sz w:val="20"/>
                          <w:szCs w:val="20"/>
                        </w:rPr>
                        <w:t>.awk s-aodv2.tr</w:t>
                      </w:r>
                    </w:p>
                  </w:txbxContent>
                </v:textbox>
                <w10:anchorlock/>
              </v:shape>
            </w:pict>
          </mc:Fallback>
        </mc:AlternateContent>
      </w:r>
    </w:p>
    <w:p w:rsidR="009A345A" w:rsidRDefault="009A345A" w:rsidP="009A345A">
      <w:pPr>
        <w:pStyle w:val="Caption"/>
      </w:pPr>
      <w:bookmarkStart w:id="218" w:name="_Ref483391400"/>
      <w:bookmarkStart w:id="219" w:name="_Toc485448633"/>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w:instrText>
      </w:r>
      <w:r w:rsidR="002F61C9">
        <w:instrText xml:space="preserve"> 1 </w:instrText>
      </w:r>
      <w:r w:rsidR="002F61C9">
        <w:fldChar w:fldCharType="separate"/>
      </w:r>
      <w:r w:rsidR="0065244E">
        <w:rPr>
          <w:noProof/>
        </w:rPr>
        <w:t>31</w:t>
      </w:r>
      <w:r w:rsidR="002F61C9">
        <w:rPr>
          <w:noProof/>
        </w:rPr>
        <w:fldChar w:fldCharType="end"/>
      </w:r>
      <w:bookmarkEnd w:id="218"/>
      <w:r>
        <w:t xml:space="preserve"> </w:t>
      </w:r>
      <w:r w:rsidR="00277B74">
        <w:rPr>
          <w:b w:val="0"/>
        </w:rPr>
        <w:t>Perintah Pengeksekusian S</w:t>
      </w:r>
      <w:r w:rsidRPr="009A345A">
        <w:rPr>
          <w:b w:val="0"/>
        </w:rPr>
        <w:t>krip awk E2E</w:t>
      </w:r>
      <w:bookmarkEnd w:id="219"/>
    </w:p>
    <w:p w:rsidR="009A345A" w:rsidRDefault="009A345A" w:rsidP="009A345A">
      <w:pPr>
        <w:jc w:val="both"/>
      </w:pPr>
    </w:p>
    <w:p w:rsidR="009A345A" w:rsidRDefault="009A345A" w:rsidP="009A345A">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4" name="Text Box 450814"/>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4" o:spid="_x0000_s1063"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jO&#10;BqNRGv58GI0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Aq9fab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9A345A">
                      <w:pPr>
                        <w:rPr>
                          <w:rFonts w:ascii="Courier New" w:hAnsi="Courier New" w:cs="Courier New"/>
                          <w:sz w:val="20"/>
                          <w:szCs w:val="20"/>
                        </w:rPr>
                      </w:pPr>
                      <w:r>
                        <w:rPr>
                          <w:rFonts w:ascii="Courier New" w:hAnsi="Courier New" w:cs="Courier New"/>
                          <w:sz w:val="20"/>
                          <w:szCs w:val="20"/>
                        </w:rPr>
                        <w:t>e2e: xx.xx (float number)</w:t>
                      </w:r>
                    </w:p>
                  </w:txbxContent>
                </v:textbox>
                <w10:anchorlock/>
              </v:shape>
            </w:pict>
          </mc:Fallback>
        </mc:AlternateContent>
      </w:r>
    </w:p>
    <w:p w:rsidR="009A345A" w:rsidRDefault="009A345A" w:rsidP="009A345A">
      <w:pPr>
        <w:pStyle w:val="Caption"/>
      </w:pPr>
      <w:bookmarkStart w:id="220" w:name="_Ref483391413"/>
      <w:bookmarkStart w:id="221" w:name="_Toc485448634"/>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32</w:t>
      </w:r>
      <w:r w:rsidR="002F61C9">
        <w:rPr>
          <w:noProof/>
        </w:rPr>
        <w:fldChar w:fldCharType="end"/>
      </w:r>
      <w:bookmarkEnd w:id="220"/>
      <w:r>
        <w:t xml:space="preserve"> </w:t>
      </w:r>
      <w:r w:rsidRPr="009A345A">
        <w:rPr>
          <w:b w:val="0"/>
          <w:i/>
        </w:rPr>
        <w:t>Output</w:t>
      </w:r>
      <w:r w:rsidR="00277B74">
        <w:rPr>
          <w:b w:val="0"/>
        </w:rPr>
        <w:t xml:space="preserve"> S</w:t>
      </w:r>
      <w:r w:rsidRPr="009A345A">
        <w:rPr>
          <w:b w:val="0"/>
        </w:rPr>
        <w:t>krip awk E2E</w:t>
      </w:r>
      <w:bookmarkEnd w:id="221"/>
    </w:p>
    <w:p w:rsidR="004E1051" w:rsidRPr="004E1051" w:rsidRDefault="004E1051" w:rsidP="004E1051"/>
    <w:p w:rsidR="005F5BF9" w:rsidRDefault="00564E75" w:rsidP="001620D9">
      <w:pPr>
        <w:pStyle w:val="Heading3"/>
        <w:numPr>
          <w:ilvl w:val="2"/>
          <w:numId w:val="23"/>
        </w:numPr>
        <w:ind w:left="567" w:hanging="567"/>
        <w:jc w:val="both"/>
        <w:rPr>
          <w:i/>
        </w:rPr>
      </w:pPr>
      <w:bookmarkStart w:id="222" w:name="_Toc485131201"/>
      <w:r>
        <w:t xml:space="preserve">Implementasi </w:t>
      </w:r>
      <w:r w:rsidRPr="005F5BF9">
        <w:rPr>
          <w:i/>
        </w:rPr>
        <w:t>Routing Overhead</w:t>
      </w:r>
      <w:r w:rsidR="00CF2317">
        <w:rPr>
          <w:i/>
        </w:rPr>
        <w:t xml:space="preserve"> </w:t>
      </w:r>
      <w:r w:rsidR="00CF2317" w:rsidRPr="00CF2317">
        <w:t>(</w:t>
      </w:r>
      <w:r w:rsidR="00CF2317">
        <w:t>RO</w:t>
      </w:r>
      <w:r w:rsidR="00CF2317" w:rsidRPr="00CF2317">
        <w:t>)</w:t>
      </w:r>
      <w:bookmarkEnd w:id="222"/>
    </w:p>
    <w:p w:rsidR="00CF2317" w:rsidRDefault="00CF2317" w:rsidP="00CF2317"/>
    <w:p w:rsidR="00CF2317" w:rsidRDefault="00CF2317" w:rsidP="0082069B">
      <w:pPr>
        <w:ind w:firstLine="567"/>
        <w:jc w:val="both"/>
      </w:pPr>
      <w:r>
        <w:t>Perhitungan RO telah dijelaskan pada persamaan. Skrip awk untuk menghitung RO dapat dilihat pada lampiran</w:t>
      </w:r>
      <w:r w:rsidR="00424AC8">
        <w:t xml:space="preserve"> </w:t>
      </w:r>
      <w:r w:rsidR="00424AC8">
        <w:fldChar w:fldCharType="begin"/>
      </w:r>
      <w:r w:rsidR="00424AC8">
        <w:instrText xml:space="preserve"> REF _Ref483799501 \h </w:instrText>
      </w:r>
      <w:r w:rsidR="00424AC8">
        <w:fldChar w:fldCharType="separate"/>
      </w:r>
      <w:r w:rsidR="0065244E">
        <w:t xml:space="preserve">A.7 Kode Skrip AWK </w:t>
      </w:r>
      <w:r w:rsidR="0065244E" w:rsidRPr="00376EA6">
        <w:rPr>
          <w:i/>
        </w:rPr>
        <w:t>Routing Overhead</w:t>
      </w:r>
      <w:r w:rsidR="00424AC8">
        <w:fldChar w:fldCharType="end"/>
      </w:r>
      <w:r w:rsidR="00424AC8">
        <w:t>.</w:t>
      </w:r>
    </w:p>
    <w:p w:rsidR="007E6CE9" w:rsidRDefault="007E6CE9" w:rsidP="0082069B">
      <w:pPr>
        <w:ind w:firstLine="567"/>
        <w:jc w:val="both"/>
      </w:pPr>
      <w:r>
        <w:t xml:space="preserve">Seperti yang telah dijelaskan sebelumnya, </w:t>
      </w:r>
      <w:r w:rsidRPr="00C27E25">
        <w:rPr>
          <w:i/>
        </w:rPr>
        <w:t>routing overhead</w:t>
      </w:r>
      <w:r>
        <w:t xml:space="preserve"> merupakan jumlah dari paket kontrol </w:t>
      </w:r>
      <w:r w:rsidRPr="00C27E25">
        <w:rPr>
          <w:i/>
        </w:rPr>
        <w:t>routing</w:t>
      </w:r>
      <w:r>
        <w:t xml:space="preserve"> baik itu RREQ, RREP, maupun RERR. Dengan begitu, untuk mendapatkan RO yang perlu dilakukan adalah menjumlahkan tiap paket dengan </w:t>
      </w:r>
      <w:r w:rsidRPr="00C27E25">
        <w:rPr>
          <w:i/>
        </w:rPr>
        <w:t>filter event sent</w:t>
      </w:r>
      <w:r>
        <w:t xml:space="preserve"> pada kolom pertama dan </w:t>
      </w:r>
      <w:r w:rsidRPr="00C27E25">
        <w:rPr>
          <w:i/>
        </w:rPr>
        <w:t>event layer</w:t>
      </w:r>
      <w:r>
        <w:t xml:space="preserve"> RTR pada kolom ke-4. </w:t>
      </w:r>
      <w:r w:rsidRPr="00C27E25">
        <w:rPr>
          <w:i/>
        </w:rPr>
        <w:t>Pseudocode</w:t>
      </w:r>
      <w:r>
        <w:t xml:space="preserve"> untuk menghit</w:t>
      </w:r>
      <w:r w:rsidR="00C77E67">
        <w:t xml:space="preserve">ung RO dapat dilihat pada </w:t>
      </w:r>
      <w:r w:rsidR="00C77E67">
        <w:fldChar w:fldCharType="begin"/>
      </w:r>
      <w:r w:rsidR="00C77E67">
        <w:instrText xml:space="preserve"> REF _Ref483391439 \h </w:instrText>
      </w:r>
      <w:r w:rsidR="00C77E67">
        <w:fldChar w:fldCharType="separate"/>
      </w:r>
      <w:r w:rsidR="0065244E">
        <w:t xml:space="preserve">Gambar </w:t>
      </w:r>
      <w:r w:rsidR="0065244E">
        <w:rPr>
          <w:noProof/>
        </w:rPr>
        <w:t>4</w:t>
      </w:r>
      <w:r w:rsidR="0065244E">
        <w:t>.</w:t>
      </w:r>
      <w:r w:rsidR="0065244E">
        <w:rPr>
          <w:noProof/>
        </w:rPr>
        <w:t>33</w:t>
      </w:r>
      <w:r w:rsidR="00C77E67">
        <w:fldChar w:fldCharType="end"/>
      </w:r>
      <w:r w:rsidR="00B912B7">
        <w:t>.</w:t>
      </w:r>
    </w:p>
    <w:p w:rsidR="00110BA5" w:rsidRDefault="00110BA5" w:rsidP="00110BA5">
      <w:pPr>
        <w:jc w:val="both"/>
      </w:pPr>
    </w:p>
    <w:p w:rsidR="00110BA5" w:rsidRDefault="00110BA5" w:rsidP="00110BA5">
      <w:pPr>
        <w:keepNext/>
        <w:jc w:val="both"/>
      </w:pPr>
      <w:r>
        <w:rPr>
          <w:noProof/>
          <w:lang w:eastAsia="id-ID"/>
        </w:rPr>
        <mc:AlternateContent>
          <mc:Choice Requires="wps">
            <w:drawing>
              <wp:inline distT="0" distB="0" distL="0" distR="0">
                <wp:extent cx="3724275" cy="971550"/>
                <wp:effectExtent l="0" t="0" r="28575" b="19050"/>
                <wp:docPr id="24" name="Text Box 24"/>
                <wp:cNvGraphicFramePr/>
                <a:graphic xmlns:a="http://schemas.openxmlformats.org/drawingml/2006/main">
                  <a:graphicData uri="http://schemas.microsoft.com/office/word/2010/wordprocessingShape">
                    <wps:wsp>
                      <wps:cNvSpPr txBox="1"/>
                      <wps:spPr>
                        <a:xfrm>
                          <a:off x="0" y="0"/>
                          <a:ext cx="372427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64" type="#_x0000_t202" style="width:293.2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" fillcolor="white [3201]" strokeweight=".5pt">
                <v:textbox>
                  <w:txbxContent>
                    <w:p w:rsidR="00F06D48" w:rsidRPr="00110BA5" w:rsidRDefault="00F06D48">
                      <w:pPr>
                        <w:rPr>
                          <w:rFonts w:ascii="Courier New" w:hAnsi="Courier New" w:cs="Courier New"/>
                          <w:sz w:val="20"/>
                          <w:szCs w:val="20"/>
                        </w:rPr>
                      </w:pPr>
                      <w:r w:rsidRPr="00110BA5">
                        <w:rPr>
                          <w:rFonts w:ascii="Courier New" w:hAnsi="Courier New" w:cs="Courier New"/>
                          <w:sz w:val="20"/>
                          <w:szCs w:val="20"/>
                        </w:rPr>
                        <w:t>ro = 0</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for i = 1 to the number of rows</w:t>
                      </w:r>
                    </w:p>
                    <w:p w:rsidR="00F06D48" w:rsidRPr="00110BA5" w:rsidRDefault="00F06D48">
                      <w:pPr>
                        <w:rPr>
                          <w:rFonts w:ascii="Courier New" w:hAnsi="Courier New" w:cs="Courier New"/>
                          <w:sz w:val="20"/>
                          <w:szCs w:val="20"/>
                        </w:rPr>
                      </w:pPr>
                      <w:r w:rsidRPr="00110BA5">
                        <w:rPr>
                          <w:rFonts w:ascii="Courier New" w:hAnsi="Courier New" w:cs="Courier New"/>
                          <w:sz w:val="20"/>
                          <w:szCs w:val="20"/>
                        </w:rPr>
                        <w:t xml:space="preserve">     if in a row contains “s” and RTR and is not hello packet then</w:t>
                      </w:r>
                    </w:p>
                    <w:p w:rsidR="00F06D48" w:rsidRDefault="00F06D48">
                      <w:pPr>
                        <w:rPr>
                          <w:rFonts w:ascii="Courier New" w:hAnsi="Courier New" w:cs="Courier New"/>
                          <w:sz w:val="20"/>
                          <w:szCs w:val="20"/>
                        </w:rPr>
                      </w:pPr>
                      <w:r w:rsidRPr="00110BA5">
                        <w:rPr>
                          <w:rFonts w:ascii="Courier New" w:hAnsi="Courier New" w:cs="Courier New"/>
                          <w:sz w:val="20"/>
                          <w:szCs w:val="20"/>
                        </w:rPr>
                        <w:t xml:space="preserve">          ro++</w:t>
                      </w:r>
                    </w:p>
                    <w:p w:rsidR="00F06D48" w:rsidRPr="00110BA5" w:rsidRDefault="00F06D48">
                      <w:pPr>
                        <w:rPr>
                          <w:rFonts w:ascii="Courier New" w:hAnsi="Courier New" w:cs="Courier New"/>
                          <w:sz w:val="20"/>
                          <w:szCs w:val="20"/>
                        </w:rPr>
                      </w:pPr>
                      <w:r>
                        <w:rPr>
                          <w:rFonts w:ascii="Courier New" w:hAnsi="Courier New" w:cs="Courier New"/>
                          <w:sz w:val="20"/>
                          <w:szCs w:val="20"/>
                        </w:rPr>
                        <w:t xml:space="preserve">     end if</w:t>
                      </w:r>
                    </w:p>
                  </w:txbxContent>
                </v:textbox>
                <w10:anchorlock/>
              </v:shape>
            </w:pict>
          </mc:Fallback>
        </mc:AlternateContent>
      </w:r>
    </w:p>
    <w:p w:rsidR="00110BA5" w:rsidRDefault="00110BA5" w:rsidP="00110BA5">
      <w:pPr>
        <w:pStyle w:val="Caption"/>
      </w:pPr>
      <w:bookmarkStart w:id="223" w:name="_Ref483391439"/>
      <w:bookmarkStart w:id="224" w:name="_Toc485448635"/>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33</w:t>
      </w:r>
      <w:r w:rsidR="002F61C9">
        <w:rPr>
          <w:noProof/>
        </w:rPr>
        <w:fldChar w:fldCharType="end"/>
      </w:r>
      <w:bookmarkEnd w:id="223"/>
      <w:r>
        <w:t xml:space="preserve"> </w:t>
      </w:r>
      <w:r w:rsidR="00277B74">
        <w:rPr>
          <w:b w:val="0"/>
        </w:rPr>
        <w:t>Pseudocode untuk M</w:t>
      </w:r>
      <w:r w:rsidRPr="00110BA5">
        <w:rPr>
          <w:b w:val="0"/>
        </w:rPr>
        <w:t>enghitung RO</w:t>
      </w:r>
      <w:bookmarkEnd w:id="224"/>
    </w:p>
    <w:p w:rsidR="00110BA5" w:rsidRDefault="00110BA5" w:rsidP="00110BA5">
      <w:pPr>
        <w:jc w:val="both"/>
      </w:pPr>
    </w:p>
    <w:p w:rsidR="007E6CE9" w:rsidRDefault="007E6CE9" w:rsidP="0082069B">
      <w:pPr>
        <w:ind w:firstLine="567"/>
        <w:jc w:val="both"/>
      </w:pPr>
      <w:r>
        <w:t xml:space="preserve">Contoh perintah pengeksekusian skrip awk untuk menganalisis </w:t>
      </w:r>
      <w:r w:rsidR="009A345A">
        <w:rPr>
          <w:i/>
        </w:rPr>
        <w:t>trace file</w:t>
      </w:r>
      <w:r>
        <w:t xml:space="preserve"> beserta outputnya dapat d</w:t>
      </w:r>
      <w:r w:rsidR="00C77E67">
        <w:t xml:space="preserve">ilihat masing-masing pada </w:t>
      </w:r>
      <w:r w:rsidR="00C77E67">
        <w:fldChar w:fldCharType="begin"/>
      </w:r>
      <w:r w:rsidR="00C77E67">
        <w:instrText xml:space="preserve"> REF _Ref483391617 \h </w:instrText>
      </w:r>
      <w:r w:rsidR="00C77E67">
        <w:fldChar w:fldCharType="separate"/>
      </w:r>
      <w:r w:rsidR="0065244E">
        <w:t xml:space="preserve">Gambar </w:t>
      </w:r>
      <w:r w:rsidR="0065244E">
        <w:rPr>
          <w:noProof/>
        </w:rPr>
        <w:t>4</w:t>
      </w:r>
      <w:r w:rsidR="0065244E">
        <w:t>.</w:t>
      </w:r>
      <w:r w:rsidR="0065244E">
        <w:rPr>
          <w:noProof/>
        </w:rPr>
        <w:t>34</w:t>
      </w:r>
      <w:r w:rsidR="00C77E67">
        <w:fldChar w:fldCharType="end"/>
      </w:r>
      <w:r>
        <w:t xml:space="preserve"> dan</w:t>
      </w:r>
      <w:r w:rsidR="009025B9">
        <w:t xml:space="preserve"> </w:t>
      </w:r>
      <w:r w:rsidR="009025B9">
        <w:fldChar w:fldCharType="begin"/>
      </w:r>
      <w:r w:rsidR="009025B9">
        <w:instrText xml:space="preserve"> REF _Ref483391631 \h </w:instrText>
      </w:r>
      <w:r w:rsidR="009025B9">
        <w:fldChar w:fldCharType="separate"/>
      </w:r>
      <w:r w:rsidR="0065244E">
        <w:t xml:space="preserve">Gambar </w:t>
      </w:r>
      <w:r w:rsidR="0065244E">
        <w:rPr>
          <w:noProof/>
        </w:rPr>
        <w:t>4</w:t>
      </w:r>
      <w:r w:rsidR="0065244E">
        <w:t>.</w:t>
      </w:r>
      <w:r w:rsidR="0065244E">
        <w:rPr>
          <w:noProof/>
        </w:rPr>
        <w:t>35</w:t>
      </w:r>
      <w:r w:rsidR="009025B9">
        <w:fldChar w:fldCharType="end"/>
      </w:r>
      <w:r w:rsidR="009E1DFB">
        <w:t>.</w:t>
      </w:r>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450815" name="Text Box 450815"/>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450815" o:spid="_x0000_s1065"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" fillcolor="white [3201]" strokeweight=".5pt">
                <v:textbox>
                  <w:txbxContent>
                    <w:p w:rsidR="00F06D48" w:rsidRPr="007B4875" w:rsidRDefault="00F06D48" w:rsidP="00B912B7">
                      <w:pPr>
                        <w:rPr>
                          <w:rFonts w:ascii="Courier New" w:hAnsi="Courier New" w:cs="Courier New"/>
                          <w:sz w:val="20"/>
                          <w:szCs w:val="20"/>
                        </w:rPr>
                      </w:pPr>
                      <w:r w:rsidRPr="007B4875">
                        <w:rPr>
                          <w:rFonts w:ascii="Courier New" w:hAnsi="Courier New" w:cs="Courier New"/>
                          <w:sz w:val="20"/>
                          <w:szCs w:val="20"/>
                        </w:rPr>
                        <w:t>awk –</w:t>
                      </w:r>
                      <w:r>
                        <w:rPr>
                          <w:rFonts w:ascii="Courier New" w:hAnsi="Courier New" w:cs="Courier New"/>
                          <w:sz w:val="20"/>
                          <w:szCs w:val="20"/>
                        </w:rPr>
                        <w:t>f ro</w:t>
                      </w:r>
                      <w:r w:rsidRPr="007B4875">
                        <w:rPr>
                          <w:rFonts w:ascii="Courier New" w:hAnsi="Courier New" w:cs="Courier New"/>
                          <w:sz w:val="20"/>
                          <w:szCs w:val="20"/>
                        </w:rPr>
                        <w:t>.awk s-aodv2.tr</w:t>
                      </w:r>
                    </w:p>
                  </w:txbxContent>
                </v:textbox>
                <w10:anchorlock/>
              </v:shape>
            </w:pict>
          </mc:Fallback>
        </mc:AlternateContent>
      </w:r>
    </w:p>
    <w:p w:rsidR="00B912B7" w:rsidRDefault="00B912B7" w:rsidP="00B912B7">
      <w:pPr>
        <w:pStyle w:val="Caption"/>
      </w:pPr>
      <w:bookmarkStart w:id="225" w:name="_Ref483391617"/>
      <w:bookmarkStart w:id="226" w:name="_Toc485448636"/>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34</w:t>
      </w:r>
      <w:r w:rsidR="002F61C9">
        <w:rPr>
          <w:noProof/>
        </w:rPr>
        <w:fldChar w:fldCharType="end"/>
      </w:r>
      <w:bookmarkEnd w:id="225"/>
      <w:r>
        <w:t xml:space="preserve"> </w:t>
      </w:r>
      <w:r w:rsidR="00277B74">
        <w:rPr>
          <w:b w:val="0"/>
        </w:rPr>
        <w:t>Perintah Pengeksekusian S</w:t>
      </w:r>
      <w:r w:rsidRPr="00B912B7">
        <w:rPr>
          <w:b w:val="0"/>
        </w:rPr>
        <w:t>krip awk RO</w:t>
      </w:r>
      <w:bookmarkEnd w:id="226"/>
    </w:p>
    <w:p w:rsidR="00B912B7" w:rsidRDefault="00B912B7" w:rsidP="00B912B7">
      <w:pPr>
        <w:jc w:val="both"/>
      </w:pPr>
    </w:p>
    <w:p w:rsidR="00B912B7" w:rsidRDefault="00B912B7" w:rsidP="00B912B7">
      <w:pPr>
        <w:keepNext/>
        <w:jc w:val="both"/>
      </w:pPr>
      <w:r>
        <w:rPr>
          <w:noProof/>
          <w:lang w:eastAsia="id-ID"/>
        </w:rPr>
        <mc:AlternateContent>
          <mc:Choice Requires="wps">
            <w:drawing>
              <wp:inline distT="0" distB="0" distL="0" distR="0" wp14:anchorId="38886F15" wp14:editId="651A402F">
                <wp:extent cx="3695700" cy="219075"/>
                <wp:effectExtent l="0" t="0" r="19050" b="28575"/>
                <wp:docPr id="128" name="Text Box 128"/>
                <wp:cNvGraphicFramePr/>
                <a:graphic xmlns:a="http://schemas.openxmlformats.org/drawingml/2006/main">
                  <a:graphicData uri="http://schemas.microsoft.com/office/word/2010/wordprocessingShape">
                    <wps:wsp>
                      <wps:cNvSpPr txBox="1"/>
                      <wps:spPr>
                        <a:xfrm>
                          <a:off x="0" y="0"/>
                          <a:ext cx="3695700"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886F15" id="Text Box 128" o:spid="_x0000_s1066" type="#_x0000_t202" style="width:291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" fillcolor="white [3201]" strokeweight=".5pt">
                <v:textbox>
                  <w:txbxContent>
                    <w:p w:rsidR="00F06D48" w:rsidRPr="007B4875" w:rsidRDefault="00F06D48" w:rsidP="00B912B7">
                      <w:pPr>
                        <w:rPr>
                          <w:rFonts w:ascii="Courier New" w:hAnsi="Courier New" w:cs="Courier New"/>
                          <w:sz w:val="20"/>
                          <w:szCs w:val="20"/>
                        </w:rPr>
                      </w:pPr>
                      <w:r>
                        <w:rPr>
                          <w:rFonts w:ascii="Courier New" w:hAnsi="Courier New" w:cs="Courier New"/>
                          <w:sz w:val="20"/>
                          <w:szCs w:val="20"/>
                        </w:rPr>
                        <w:t>ro: xxx (integer number)</w:t>
                      </w:r>
                    </w:p>
                  </w:txbxContent>
                </v:textbox>
                <w10:anchorlock/>
              </v:shape>
            </w:pict>
          </mc:Fallback>
        </mc:AlternateContent>
      </w:r>
    </w:p>
    <w:p w:rsidR="00B912B7" w:rsidRPr="00CF2317" w:rsidRDefault="00B912B7" w:rsidP="00B912B7">
      <w:pPr>
        <w:pStyle w:val="Caption"/>
      </w:pPr>
      <w:bookmarkStart w:id="227" w:name="_Ref483391631"/>
      <w:bookmarkStart w:id="228" w:name="_Toc485448637"/>
      <w:r>
        <w:t xml:space="preserve">Gambar </w:t>
      </w:r>
      <w:r w:rsidR="002F61C9">
        <w:fldChar w:fldCharType="begin"/>
      </w:r>
      <w:r w:rsidR="002F61C9">
        <w:instrText xml:space="preserve"> STYLEREF 1 \s </w:instrText>
      </w:r>
      <w:r w:rsidR="002F61C9">
        <w:fldChar w:fldCharType="separate"/>
      </w:r>
      <w:r w:rsidR="0065244E">
        <w:rPr>
          <w:noProof/>
        </w:rPr>
        <w:t>4</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35</w:t>
      </w:r>
      <w:r w:rsidR="002F61C9">
        <w:rPr>
          <w:noProof/>
        </w:rPr>
        <w:fldChar w:fldCharType="end"/>
      </w:r>
      <w:bookmarkEnd w:id="227"/>
      <w:r>
        <w:t xml:space="preserve"> </w:t>
      </w:r>
      <w:r w:rsidRPr="00B912B7">
        <w:rPr>
          <w:b w:val="0"/>
          <w:i/>
        </w:rPr>
        <w:t>Output</w:t>
      </w:r>
      <w:r w:rsidR="00277B74">
        <w:rPr>
          <w:b w:val="0"/>
        </w:rPr>
        <w:t xml:space="preserve"> S</w:t>
      </w:r>
      <w:r w:rsidRPr="00B912B7">
        <w:rPr>
          <w:b w:val="0"/>
        </w:rPr>
        <w:t>krip awk RO</w:t>
      </w:r>
      <w:bookmarkEnd w:id="228"/>
    </w:p>
    <w:p w:rsidR="00AA760D" w:rsidRPr="00AA760D" w:rsidRDefault="00AA760D" w:rsidP="00AA760D"/>
    <w:p w:rsidR="00B912B7" w:rsidRDefault="00B912B7">
      <w:pPr>
        <w:spacing w:after="160" w:line="259" w:lineRule="auto"/>
      </w:pPr>
      <w:r>
        <w:br w:type="page"/>
      </w:r>
    </w:p>
    <w:p w:rsidR="009025B9" w:rsidRDefault="009025B9" w:rsidP="009025B9">
      <w:pPr>
        <w:jc w:val="center"/>
        <w:rPr>
          <w:rFonts w:eastAsia="Times New Roman"/>
          <w:b/>
          <w:i/>
          <w:lang w:val="it-IT" w:eastAsia="ja-JP"/>
        </w:rPr>
      </w:pPr>
      <w:r w:rsidRPr="00551359">
        <w:rPr>
          <w:rFonts w:eastAsia="Times New Roman"/>
          <w:b/>
          <w:i/>
          <w:lang w:val="it-IT" w:eastAsia="ja-JP"/>
        </w:rPr>
        <w:lastRenderedPageBreak/>
        <w:t>[Halaman ini sengaja dikosongkan]</w:t>
      </w: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pPr>
    </w:p>
    <w:p w:rsidR="009025B9" w:rsidRDefault="009025B9">
      <w:pPr>
        <w:spacing w:after="160" w:line="259" w:lineRule="auto"/>
        <w:rPr>
          <w:rFonts w:eastAsia="Times New Roman"/>
          <w:b/>
          <w:bCs/>
          <w:kern w:val="32"/>
          <w:sz w:val="24"/>
          <w:szCs w:val="32"/>
        </w:rPr>
      </w:pPr>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Default="007D06E1" w:rsidP="00DB3E11">
      <w:pPr>
        <w:pStyle w:val="Heading1"/>
        <w:ind w:hanging="567"/>
      </w:pPr>
      <w:bookmarkStart w:id="229" w:name="_Toc485131202"/>
      <w:r w:rsidRPr="003157DE">
        <w:lastRenderedPageBreak/>
        <w:t>BAB V</w:t>
      </w:r>
      <w:r w:rsidRPr="003157DE">
        <w:br/>
        <w:t>HASIL UJI COBA DAN EVALUASI</w:t>
      </w:r>
      <w:bookmarkEnd w:id="229"/>
    </w:p>
    <w:p w:rsidR="00315BF7" w:rsidRDefault="00315BF7" w:rsidP="00315BF7"/>
    <w:p w:rsidR="00315BF7" w:rsidRDefault="00315BF7" w:rsidP="008435C3">
      <w:pPr>
        <w:ind w:firstLine="567"/>
        <w:jc w:val="both"/>
      </w:pPr>
      <w:r>
        <w:t>Bab ini membahas mengenai uji coba dan evaluasi dari skenario yang telah disimulasikan di NS-2.</w:t>
      </w:r>
    </w:p>
    <w:p w:rsidR="00315BF7" w:rsidRPr="00315BF7" w:rsidRDefault="00315BF7" w:rsidP="00315BF7">
      <w:pPr>
        <w:jc w:val="both"/>
      </w:pPr>
    </w:p>
    <w:p w:rsidR="007D06E1" w:rsidRPr="003157DE" w:rsidRDefault="007D06E1" w:rsidP="001620D9">
      <w:pPr>
        <w:pStyle w:val="Heading2"/>
        <w:numPr>
          <w:ilvl w:val="1"/>
          <w:numId w:val="24"/>
        </w:numPr>
        <w:ind w:left="567" w:hanging="567"/>
        <w:jc w:val="both"/>
      </w:pPr>
      <w:bookmarkStart w:id="230" w:name="_Toc485131203"/>
      <w:r w:rsidRPr="003157DE">
        <w:t xml:space="preserve">Lingkungan </w:t>
      </w:r>
      <w:r w:rsidR="00370D81">
        <w:t>Uji Coba</w:t>
      </w:r>
      <w:bookmarkEnd w:id="230"/>
    </w:p>
    <w:p w:rsidR="007D06E1" w:rsidRDefault="007D06E1" w:rsidP="007D06E1"/>
    <w:p w:rsidR="005223E8" w:rsidRDefault="005223E8" w:rsidP="005223E8">
      <w:pPr>
        <w:ind w:firstLine="567"/>
        <w:jc w:val="both"/>
      </w:pPr>
      <w:r>
        <w:t>Uji coba dilakukan pada perangkat dengan spesifikasi seperti yang terter</w:t>
      </w:r>
      <w:r w:rsidR="0022362B">
        <w:t xml:space="preserve">a pada </w:t>
      </w:r>
      <w:r w:rsidR="0022362B">
        <w:fldChar w:fldCharType="begin"/>
      </w:r>
      <w:r w:rsidR="0022362B">
        <w:instrText xml:space="preserve"> REF _Ref485447937 \h </w:instrText>
      </w:r>
      <w:r w:rsidR="0022362B">
        <w:fldChar w:fldCharType="separate"/>
      </w:r>
      <w:r w:rsidR="0065244E">
        <w:t xml:space="preserve">Tabel </w:t>
      </w:r>
      <w:r w:rsidR="0065244E">
        <w:rPr>
          <w:noProof/>
        </w:rPr>
        <w:t>5</w:t>
      </w:r>
      <w:r w:rsidR="0065244E">
        <w:t>.</w:t>
      </w:r>
      <w:r w:rsidR="0065244E">
        <w:rPr>
          <w:noProof/>
        </w:rPr>
        <w:t>1</w:t>
      </w:r>
      <w:r w:rsidR="0022362B">
        <w:fldChar w:fldCharType="end"/>
      </w:r>
      <w:r w:rsidR="000E0E9C">
        <w:t>.</w:t>
      </w:r>
    </w:p>
    <w:p w:rsidR="000E0E9C" w:rsidRPr="000E0E9C" w:rsidRDefault="000E0E9C" w:rsidP="000E0E9C"/>
    <w:p w:rsidR="00F83397" w:rsidRDefault="00F83397" w:rsidP="00F83397">
      <w:pPr>
        <w:pStyle w:val="Caption"/>
        <w:keepNext/>
      </w:pPr>
      <w:bookmarkStart w:id="231" w:name="_Ref485447937"/>
      <w:r>
        <w:t xml:space="preserve">Tabel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t>.</w:t>
      </w:r>
      <w:r w:rsidR="002F61C9">
        <w:fldChar w:fldCharType="begin"/>
      </w:r>
      <w:r w:rsidR="002F61C9">
        <w:instrText xml:space="preserve"> SEQ Tabel \* ARABIC \s 1 </w:instrText>
      </w:r>
      <w:r w:rsidR="002F61C9">
        <w:fldChar w:fldCharType="separate"/>
      </w:r>
      <w:r w:rsidR="0065244E">
        <w:rPr>
          <w:noProof/>
        </w:rPr>
        <w:t>1</w:t>
      </w:r>
      <w:r w:rsidR="002F61C9">
        <w:rPr>
          <w:noProof/>
        </w:rPr>
        <w:fldChar w:fldCharType="end"/>
      </w:r>
      <w:bookmarkEnd w:id="231"/>
      <w:r>
        <w:t xml:space="preserve"> </w:t>
      </w:r>
      <w:bookmarkStart w:id="232" w:name="_Toc485131289"/>
      <w:r>
        <w:rPr>
          <w:b w:val="0"/>
        </w:rPr>
        <w:t>Spesifikasi Perangkat yang D</w:t>
      </w:r>
      <w:r w:rsidRPr="000E0E9C">
        <w:rPr>
          <w:b w:val="0"/>
        </w:rPr>
        <w:t>igunakan</w:t>
      </w:r>
      <w:bookmarkEnd w:id="232"/>
    </w:p>
    <w:p w:rsidR="00F83397" w:rsidRDefault="00F83397" w:rsidP="00F83397">
      <w:pPr>
        <w:pStyle w:val="Caption"/>
        <w:keepNext/>
      </w:pPr>
    </w:p>
    <w:tbl>
      <w:tblPr>
        <w:tblStyle w:val="TableGrid"/>
        <w:tblW w:w="0" w:type="auto"/>
        <w:tblLook w:val="04A0" w:firstRow="1" w:lastRow="0" w:firstColumn="1" w:lastColumn="0" w:noHBand="0" w:noVBand="1"/>
      </w:tblPr>
      <w:tblGrid>
        <w:gridCol w:w="1839"/>
        <w:gridCol w:w="3991"/>
      </w:tblGrid>
      <w:tr w:rsidR="000E0E9C" w:rsidTr="000E0E9C">
        <w:tc>
          <w:tcPr>
            <w:tcW w:w="1839" w:type="dxa"/>
          </w:tcPr>
          <w:p w:rsidR="000E0E9C" w:rsidRPr="000E0E9C" w:rsidRDefault="000E0E9C" w:rsidP="000E0E9C">
            <w:pPr>
              <w:jc w:val="both"/>
              <w:rPr>
                <w:b/>
              </w:rPr>
            </w:pPr>
            <w:r w:rsidRPr="000E0E9C">
              <w:rPr>
                <w:b/>
              </w:rPr>
              <w:t>Komponen</w:t>
            </w:r>
          </w:p>
        </w:tc>
        <w:tc>
          <w:tcPr>
            <w:tcW w:w="3991" w:type="dxa"/>
          </w:tcPr>
          <w:p w:rsidR="000E0E9C" w:rsidRPr="000E0E9C" w:rsidRDefault="000E0E9C" w:rsidP="000E0E9C">
            <w:pPr>
              <w:jc w:val="both"/>
              <w:rPr>
                <w:b/>
              </w:rPr>
            </w:pPr>
            <w:r w:rsidRPr="000E0E9C">
              <w:rPr>
                <w:b/>
              </w:rPr>
              <w:t>Spesifikasi</w:t>
            </w:r>
          </w:p>
        </w:tc>
      </w:tr>
      <w:tr w:rsidR="000E0E9C" w:rsidTr="000E0E9C">
        <w:tc>
          <w:tcPr>
            <w:tcW w:w="1839" w:type="dxa"/>
          </w:tcPr>
          <w:p w:rsidR="000E0E9C" w:rsidRPr="000E0E9C" w:rsidRDefault="000E0E9C" w:rsidP="000E0E9C">
            <w:pPr>
              <w:jc w:val="both"/>
              <w:rPr>
                <w:b/>
              </w:rPr>
            </w:pPr>
            <w:r w:rsidRPr="000E0E9C">
              <w:rPr>
                <w:b/>
              </w:rPr>
              <w:t>CPU</w:t>
            </w:r>
          </w:p>
        </w:tc>
        <w:tc>
          <w:tcPr>
            <w:tcW w:w="3991" w:type="dxa"/>
          </w:tcPr>
          <w:p w:rsidR="000E0E9C" w:rsidRDefault="00494D92" w:rsidP="000E0E9C">
            <w:pPr>
              <w:jc w:val="both"/>
            </w:pPr>
            <w:r>
              <w:t xml:space="preserve">Intel(R) Core(TM) i3-3217U CPU @ 1.80 </w:t>
            </w:r>
            <w:r w:rsidR="00F31B85">
              <w:t>GHz</w:t>
            </w:r>
            <w:r>
              <w:t xml:space="preserve"> x 2</w:t>
            </w:r>
          </w:p>
        </w:tc>
      </w:tr>
      <w:tr w:rsidR="000E0E9C" w:rsidTr="000E0E9C">
        <w:tc>
          <w:tcPr>
            <w:tcW w:w="1839" w:type="dxa"/>
          </w:tcPr>
          <w:p w:rsidR="000E0E9C" w:rsidRPr="000E0E9C" w:rsidRDefault="000E0E9C" w:rsidP="000E0E9C">
            <w:pPr>
              <w:jc w:val="both"/>
              <w:rPr>
                <w:b/>
              </w:rPr>
            </w:pPr>
            <w:r w:rsidRPr="000E0E9C">
              <w:rPr>
                <w:b/>
              </w:rPr>
              <w:t>Sistem Operasi</w:t>
            </w:r>
          </w:p>
        </w:tc>
        <w:tc>
          <w:tcPr>
            <w:tcW w:w="3991" w:type="dxa"/>
          </w:tcPr>
          <w:p w:rsidR="000E0E9C" w:rsidRDefault="00494D92" w:rsidP="000E0E9C">
            <w:pPr>
              <w:jc w:val="both"/>
            </w:pPr>
            <w:r>
              <w:t>Linux Mint 17.3 Cinnamon 64-bit</w:t>
            </w:r>
          </w:p>
        </w:tc>
      </w:tr>
      <w:tr w:rsidR="00494D92" w:rsidTr="000E0E9C">
        <w:tc>
          <w:tcPr>
            <w:tcW w:w="1839" w:type="dxa"/>
          </w:tcPr>
          <w:p w:rsidR="00494D92" w:rsidRPr="000E0E9C" w:rsidRDefault="00494D92" w:rsidP="000E0E9C">
            <w:pPr>
              <w:jc w:val="both"/>
              <w:rPr>
                <w:b/>
              </w:rPr>
            </w:pPr>
            <w:r>
              <w:rPr>
                <w:b/>
              </w:rPr>
              <w:t>Linux Kernel</w:t>
            </w:r>
          </w:p>
        </w:tc>
        <w:tc>
          <w:tcPr>
            <w:tcW w:w="3991" w:type="dxa"/>
          </w:tcPr>
          <w:p w:rsidR="00494D92" w:rsidRDefault="00494D92" w:rsidP="000E0E9C">
            <w:pPr>
              <w:jc w:val="both"/>
            </w:pPr>
            <w:r>
              <w:t>3.19.0-32-generic</w:t>
            </w:r>
          </w:p>
        </w:tc>
      </w:tr>
      <w:tr w:rsidR="000E0E9C" w:rsidTr="000E0E9C">
        <w:tc>
          <w:tcPr>
            <w:tcW w:w="1839" w:type="dxa"/>
          </w:tcPr>
          <w:p w:rsidR="000E0E9C" w:rsidRPr="000E0E9C" w:rsidRDefault="000E0E9C" w:rsidP="000E0E9C">
            <w:pPr>
              <w:jc w:val="both"/>
              <w:rPr>
                <w:b/>
              </w:rPr>
            </w:pPr>
            <w:r w:rsidRPr="000E0E9C">
              <w:rPr>
                <w:b/>
              </w:rPr>
              <w:t>Memori</w:t>
            </w:r>
          </w:p>
        </w:tc>
        <w:tc>
          <w:tcPr>
            <w:tcW w:w="3991" w:type="dxa"/>
          </w:tcPr>
          <w:p w:rsidR="000E0E9C" w:rsidRDefault="00494D92" w:rsidP="000E0E9C">
            <w:pPr>
              <w:jc w:val="both"/>
            </w:pPr>
            <w:r>
              <w:t>1.8</w:t>
            </w:r>
            <w:r w:rsidR="00C5786C">
              <w:t xml:space="preserve"> GiB</w:t>
            </w:r>
          </w:p>
        </w:tc>
      </w:tr>
      <w:tr w:rsidR="000E0E9C" w:rsidTr="000E0E9C">
        <w:tc>
          <w:tcPr>
            <w:tcW w:w="1839" w:type="dxa"/>
          </w:tcPr>
          <w:p w:rsidR="000E0E9C" w:rsidRPr="000E0E9C" w:rsidRDefault="000E0E9C" w:rsidP="000E0E9C">
            <w:pPr>
              <w:jc w:val="both"/>
              <w:rPr>
                <w:b/>
              </w:rPr>
            </w:pPr>
            <w:r w:rsidRPr="000E0E9C">
              <w:rPr>
                <w:b/>
              </w:rPr>
              <w:t>Penyimpanan</w:t>
            </w:r>
          </w:p>
        </w:tc>
        <w:tc>
          <w:tcPr>
            <w:tcW w:w="3991" w:type="dxa"/>
          </w:tcPr>
          <w:p w:rsidR="000E0E9C" w:rsidRDefault="00494D92" w:rsidP="000E0E9C">
            <w:pPr>
              <w:jc w:val="both"/>
            </w:pPr>
            <w:r>
              <w:t>26.5</w:t>
            </w:r>
            <w:r w:rsidR="00EE5B8C">
              <w:t xml:space="preserve"> GB</w:t>
            </w:r>
          </w:p>
        </w:tc>
      </w:tr>
    </w:tbl>
    <w:p w:rsidR="000E0E9C" w:rsidRDefault="000E0E9C" w:rsidP="000E0E9C">
      <w:pPr>
        <w:jc w:val="both"/>
      </w:pPr>
    </w:p>
    <w:p w:rsidR="008F03BF" w:rsidRPr="00852480" w:rsidRDefault="008F03BF" w:rsidP="008F03BF">
      <w:pPr>
        <w:ind w:firstLine="567"/>
        <w:jc w:val="both"/>
      </w:pPr>
      <w:r>
        <w:t xml:space="preserve">Pengujian dilakukan dengan menjalankan skenario yang disimulasikan pada NS-2. Dari simulasi tersebut dihasilkan sebuah trace file dengan ekstensi.tr yang akan dianalisis dengan bantuan skrip awk untuk mendapatkan packet delivery ratio, rata-rata end to end delay, dan routing overhead menggunakan kode pada lampiran masing-masing </w:t>
      </w:r>
      <w:r w:rsidR="00854349">
        <w:fldChar w:fldCharType="begin"/>
      </w:r>
      <w:r w:rsidR="00854349">
        <w:instrText xml:space="preserve"> REF _Ref483799437 \h </w:instrText>
      </w:r>
      <w:r w:rsidR="00854349">
        <w:fldChar w:fldCharType="separate"/>
      </w:r>
      <w:r w:rsidR="0065244E">
        <w:t xml:space="preserve">A.5 Kode Skrip AWK </w:t>
      </w:r>
      <w:r w:rsidR="0065244E" w:rsidRPr="00041785">
        <w:rPr>
          <w:i/>
        </w:rPr>
        <w:t>Packet Delivery Ratio</w:t>
      </w:r>
      <w:r w:rsidR="00854349">
        <w:fldChar w:fldCharType="end"/>
      </w:r>
      <w:r>
        <w:t>,</w:t>
      </w:r>
      <w:r w:rsidR="00854349">
        <w:t xml:space="preserve"> </w:t>
      </w:r>
      <w:r w:rsidR="00854349">
        <w:fldChar w:fldCharType="begin"/>
      </w:r>
      <w:r w:rsidR="00854349">
        <w:instrText xml:space="preserve"> REF _Ref483799473 \h </w:instrText>
      </w:r>
      <w:r w:rsidR="00854349">
        <w:fldChar w:fldCharType="separate"/>
      </w:r>
      <w:r w:rsidR="0065244E">
        <w:t xml:space="preserve">A.6 Kode Skrip AWK Rata-rata </w:t>
      </w:r>
      <w:r w:rsidR="0065244E" w:rsidRPr="00041785">
        <w:rPr>
          <w:i/>
        </w:rPr>
        <w:t>End to End Delay</w:t>
      </w:r>
      <w:r w:rsidR="00854349">
        <w:fldChar w:fldCharType="end"/>
      </w:r>
      <w:r>
        <w:t xml:space="preserve">, dan </w:t>
      </w:r>
      <w:r w:rsidR="00854349">
        <w:fldChar w:fldCharType="begin"/>
      </w:r>
      <w:r w:rsidR="00854349">
        <w:instrText xml:space="preserve"> REF _Ref483799501 \h </w:instrText>
      </w:r>
      <w:r w:rsidR="00854349">
        <w:fldChar w:fldCharType="separate"/>
      </w:r>
      <w:r w:rsidR="0065244E">
        <w:t xml:space="preserve">A.7 Kode Skrip AWK </w:t>
      </w:r>
      <w:r w:rsidR="0065244E" w:rsidRPr="00376EA6">
        <w:rPr>
          <w:i/>
        </w:rPr>
        <w:t>Routing Overhead</w:t>
      </w:r>
      <w:r w:rsidR="00854349">
        <w:fldChar w:fldCharType="end"/>
      </w:r>
      <w:r>
        <w:t>.</w:t>
      </w:r>
    </w:p>
    <w:p w:rsidR="007D06E1" w:rsidRPr="003157DE" w:rsidRDefault="007D06E1" w:rsidP="007D06E1">
      <w:pPr>
        <w:jc w:val="both"/>
      </w:pPr>
    </w:p>
    <w:p w:rsidR="007D06E1" w:rsidRDefault="00370D81" w:rsidP="001620D9">
      <w:pPr>
        <w:pStyle w:val="Heading2"/>
        <w:numPr>
          <w:ilvl w:val="1"/>
          <w:numId w:val="24"/>
        </w:numPr>
        <w:ind w:left="567" w:hanging="567"/>
        <w:jc w:val="both"/>
      </w:pPr>
      <w:bookmarkStart w:id="233" w:name="_Toc485131204"/>
      <w:r>
        <w:t>Hasil Uji Coba</w:t>
      </w:r>
      <w:bookmarkEnd w:id="233"/>
    </w:p>
    <w:p w:rsidR="00FF2D3B" w:rsidRDefault="00FF2D3B" w:rsidP="00FF2D3B"/>
    <w:p w:rsidR="00A529EC" w:rsidRPr="00A529EC" w:rsidRDefault="00FF2D3B" w:rsidP="005F2F3C">
      <w:pPr>
        <w:ind w:firstLine="567"/>
        <w:jc w:val="both"/>
      </w:pPr>
      <w:r>
        <w:t xml:space="preserve">Hasil uji coba dari skenario </w:t>
      </w:r>
      <w:r w:rsidRPr="00FF2D3B">
        <w:rPr>
          <w:i/>
        </w:rPr>
        <w:t>grid</w:t>
      </w:r>
      <w:r>
        <w:t xml:space="preserve"> dan skenario </w:t>
      </w:r>
      <w:r w:rsidRPr="00FF2D3B">
        <w:rPr>
          <w:i/>
        </w:rPr>
        <w:t>real</w:t>
      </w:r>
      <w:r>
        <w:t xml:space="preserve"> dapat dilihat sebagai berikut:</w:t>
      </w:r>
    </w:p>
    <w:p w:rsidR="00B7082F" w:rsidRDefault="00B7082F">
      <w:pPr>
        <w:spacing w:after="160" w:line="259" w:lineRule="auto"/>
        <w:rPr>
          <w:rFonts w:eastAsia="Times New Roman"/>
          <w:b/>
          <w:bCs/>
          <w:szCs w:val="26"/>
        </w:rPr>
      </w:pPr>
      <w:r>
        <w:br w:type="page"/>
      </w:r>
    </w:p>
    <w:p w:rsidR="002B1BE7" w:rsidRDefault="00370D81" w:rsidP="001620D9">
      <w:pPr>
        <w:pStyle w:val="Heading3"/>
        <w:numPr>
          <w:ilvl w:val="2"/>
          <w:numId w:val="24"/>
        </w:numPr>
        <w:ind w:left="567" w:hanging="567"/>
        <w:jc w:val="both"/>
        <w:rPr>
          <w:i/>
        </w:rPr>
      </w:pPr>
      <w:bookmarkStart w:id="234" w:name="_Toc485131205"/>
      <w:r>
        <w:lastRenderedPageBreak/>
        <w:t xml:space="preserve">Hasil Uji Coba Skenario </w:t>
      </w:r>
      <w:r w:rsidRPr="00370D81">
        <w:rPr>
          <w:i/>
        </w:rPr>
        <w:t>Grid</w:t>
      </w:r>
      <w:bookmarkEnd w:id="234"/>
    </w:p>
    <w:p w:rsidR="005C3EF1" w:rsidRDefault="005C3EF1" w:rsidP="005C3EF1"/>
    <w:p w:rsidR="005C3EF1" w:rsidRPr="005C3EF1" w:rsidRDefault="005C3EF1" w:rsidP="00016565">
      <w:pPr>
        <w:ind w:firstLine="567"/>
        <w:jc w:val="both"/>
      </w:pPr>
      <w:r>
        <w:t>Pengujian</w:t>
      </w:r>
      <w:r w:rsidR="006D7753">
        <w:t xml:space="preserve"> pada</w:t>
      </w:r>
      <w:r>
        <w:t xml:space="preserve"> skenario </w:t>
      </w:r>
      <w:r w:rsidRPr="00D4029E">
        <w:rPr>
          <w:i/>
        </w:rPr>
        <w:t>grid</w:t>
      </w:r>
      <w:r>
        <w:t xml:space="preserve"> digunakan untuk melihat perbandingan </w:t>
      </w:r>
      <w:r w:rsidRPr="00D4029E">
        <w:rPr>
          <w:i/>
        </w:rPr>
        <w:t>packet delivery ratio</w:t>
      </w:r>
      <w:r>
        <w:t xml:space="preserve">, </w:t>
      </w:r>
      <w:r w:rsidRPr="00D4029E">
        <w:rPr>
          <w:i/>
        </w:rPr>
        <w:t>rata-rata end to end delay</w:t>
      </w:r>
      <w:r>
        <w:t xml:space="preserve">, dan </w:t>
      </w:r>
      <w:r w:rsidRPr="00D4029E">
        <w:rPr>
          <w:i/>
        </w:rPr>
        <w:t>routing overhead</w:t>
      </w:r>
      <w:r>
        <w:t xml:space="preserve"> </w:t>
      </w:r>
      <w:r w:rsidR="00016565">
        <w:t>antara</w:t>
      </w:r>
      <w:r>
        <w:t xml:space="preserve"> </w:t>
      </w:r>
      <w:r w:rsidRPr="00D4029E">
        <w:rPr>
          <w:i/>
        </w:rPr>
        <w:t>r</w:t>
      </w:r>
      <w:r w:rsidR="00016565" w:rsidRPr="00D4029E">
        <w:rPr>
          <w:i/>
        </w:rPr>
        <w:t>outing protocol</w:t>
      </w:r>
      <w:r w:rsidR="00016565">
        <w:t xml:space="preserve"> AODV </w:t>
      </w:r>
      <w:r w:rsidR="00016565" w:rsidRPr="00D4029E">
        <w:rPr>
          <w:i/>
        </w:rPr>
        <w:t>original</w:t>
      </w:r>
      <w:r w:rsidR="00016565">
        <w:t xml:space="preserve"> dan</w:t>
      </w:r>
      <w:r>
        <w:t xml:space="preserve"> </w:t>
      </w:r>
      <w:r w:rsidRPr="00D4029E">
        <w:rPr>
          <w:i/>
        </w:rPr>
        <w:t>routing protocol</w:t>
      </w:r>
      <w:r>
        <w:t xml:space="preserve"> AODV yang telah dimodifikasi ketika terjadi serangan </w:t>
      </w:r>
      <w:r w:rsidRPr="00D4029E">
        <w:rPr>
          <w:i/>
        </w:rPr>
        <w:t>Blackhole</w:t>
      </w:r>
      <w:r>
        <w:t xml:space="preserve">, </w:t>
      </w:r>
      <w:r w:rsidRPr="00D4029E">
        <w:rPr>
          <w:i/>
        </w:rPr>
        <w:t>Wormhole</w:t>
      </w:r>
      <w:r>
        <w:t>, maupun keduanya di satu waktu</w:t>
      </w:r>
      <w:r w:rsidR="00016565">
        <w:t xml:space="preserve">, dengan kondisi peta yang lebih stabil dan mempunyai kecenderungan persebaran </w:t>
      </w:r>
      <w:r w:rsidR="00016565" w:rsidRPr="00D4029E">
        <w:rPr>
          <w:i/>
        </w:rPr>
        <w:t>node</w:t>
      </w:r>
      <w:r w:rsidR="00016565">
        <w:t xml:space="preserve"> yang merata</w:t>
      </w:r>
      <w:r>
        <w:t>.</w:t>
      </w:r>
    </w:p>
    <w:p w:rsidR="00DC530E" w:rsidRDefault="006D7753" w:rsidP="006D7753">
      <w:pPr>
        <w:ind w:firstLine="567"/>
        <w:jc w:val="both"/>
      </w:pPr>
      <w:r>
        <w:t xml:space="preserve">Pengujian dilakukan sesuai dengan perancangan parameter lingkungan simulasi yang dapat dilihat pada tabel </w:t>
      </w:r>
      <w:r>
        <w:fldChar w:fldCharType="begin"/>
      </w:r>
      <w:r>
        <w:instrText xml:space="preserve"> REF _Ref483700128 \h </w:instrText>
      </w:r>
      <w:r>
        <w:fldChar w:fldCharType="separate"/>
      </w:r>
      <w:r w:rsidR="0065244E">
        <w:t xml:space="preserve">Tabel </w:t>
      </w:r>
      <w:r w:rsidR="0065244E">
        <w:rPr>
          <w:noProof/>
        </w:rPr>
        <w:t>3</w:t>
      </w:r>
      <w:r w:rsidR="0065244E">
        <w:t>.</w:t>
      </w:r>
      <w:r w:rsidR="0065244E">
        <w:rPr>
          <w:noProof/>
        </w:rPr>
        <w:t>1</w:t>
      </w:r>
      <w:r>
        <w:fldChar w:fldCharType="end"/>
      </w:r>
      <w:r>
        <w:t xml:space="preserve">. </w:t>
      </w:r>
      <w:r w:rsidR="00E67C25">
        <w:t xml:space="preserve">Selain itu, ditambahkan beberapa </w:t>
      </w:r>
      <w:r w:rsidR="00E67C25" w:rsidRPr="00D4029E">
        <w:rPr>
          <w:i/>
        </w:rPr>
        <w:t>malicious node</w:t>
      </w:r>
      <w:r w:rsidR="00E67C25">
        <w:t xml:space="preserve"> dengan beberapa variasi serangan dalam satu skenario.</w:t>
      </w:r>
    </w:p>
    <w:p w:rsidR="002224C4" w:rsidRDefault="002224C4" w:rsidP="006D7753">
      <w:pPr>
        <w:ind w:firstLine="567"/>
        <w:jc w:val="both"/>
      </w:pPr>
      <w:r>
        <w:t xml:space="preserve">Pengambilan data uji PDR, rata-rata </w:t>
      </w:r>
      <w:r w:rsidRPr="00D36C2C">
        <w:rPr>
          <w:i/>
        </w:rPr>
        <w:t>end to end delay</w:t>
      </w:r>
      <w:r>
        <w:t xml:space="preserve">, dan </w:t>
      </w:r>
      <w:r w:rsidRPr="00D4029E">
        <w:rPr>
          <w:i/>
        </w:rPr>
        <w:t>routing overhead</w:t>
      </w:r>
      <w:r>
        <w:t xml:space="preserve"> dengan luas area 1700 m x 1700 m dan </w:t>
      </w:r>
      <w:r w:rsidRPr="00D4029E">
        <w:rPr>
          <w:i/>
        </w:rPr>
        <w:t>node</w:t>
      </w:r>
      <w:r>
        <w:t xml:space="preserve"> sebanyak 30, 40, dan 50 dilakukan pada kecepatan standar yaitu 20 m/s. Pada skenario 30 </w:t>
      </w:r>
      <w:r w:rsidRPr="00D4029E">
        <w:rPr>
          <w:i/>
        </w:rPr>
        <w:t>node</w:t>
      </w:r>
      <w:r>
        <w:t xml:space="preserve">, dilakukan variasi serangan dengan jumlah malicious </w:t>
      </w:r>
      <w:r w:rsidRPr="00D4029E">
        <w:rPr>
          <w:i/>
        </w:rPr>
        <w:t>node</w:t>
      </w:r>
      <w:r>
        <w:t xml:space="preserve"> yang bertambah dari 1</w:t>
      </w:r>
      <w:r w:rsidR="002A6289" w:rsidRPr="00D4029E">
        <w:rPr>
          <w:i/>
        </w:rPr>
        <w:t xml:space="preserve"> node</w:t>
      </w:r>
      <w:r w:rsidR="002A6289">
        <w:t xml:space="preserve"> hingga 2</w:t>
      </w:r>
      <w:r>
        <w:t xml:space="preserve"> </w:t>
      </w:r>
      <w:r w:rsidRPr="00D4029E">
        <w:rPr>
          <w:i/>
        </w:rPr>
        <w:t>node</w:t>
      </w:r>
      <w:r>
        <w:t xml:space="preserve">. </w:t>
      </w:r>
      <w:r w:rsidR="002A6289">
        <w:t xml:space="preserve">Sedangkan pada skenario 40 dan 50 </w:t>
      </w:r>
      <w:r w:rsidR="002A6289" w:rsidRPr="00D4029E">
        <w:rPr>
          <w:i/>
        </w:rPr>
        <w:t>node</w:t>
      </w:r>
      <w:r w:rsidR="002A6289">
        <w:t xml:space="preserve">, jumlah malicious </w:t>
      </w:r>
      <w:r w:rsidR="002A6289" w:rsidRPr="00D4029E">
        <w:rPr>
          <w:i/>
        </w:rPr>
        <w:t>node</w:t>
      </w:r>
      <w:r w:rsidR="002A6289">
        <w:t xml:space="preserve"> bertambah dari 1 </w:t>
      </w:r>
      <w:r w:rsidR="002A6289" w:rsidRPr="00D4029E">
        <w:rPr>
          <w:i/>
        </w:rPr>
        <w:t>node</w:t>
      </w:r>
      <w:r w:rsidR="002A6289">
        <w:t xml:space="preserve"> hingga 4 </w:t>
      </w:r>
      <w:r w:rsidR="002A6289" w:rsidRPr="00D4029E">
        <w:rPr>
          <w:i/>
        </w:rPr>
        <w:t>node</w:t>
      </w:r>
      <w:r w:rsidR="002A6289">
        <w:t xml:space="preserve">. </w:t>
      </w:r>
      <w:r>
        <w:t xml:space="preserve">Pada tiap </w:t>
      </w:r>
      <w:r w:rsidRPr="00D4029E">
        <w:rPr>
          <w:i/>
        </w:rPr>
        <w:t>malicious node</w:t>
      </w:r>
      <w:r>
        <w:t xml:space="preserve">, ditugaskan untuk menjadi </w:t>
      </w:r>
      <w:r w:rsidRPr="00D4029E">
        <w:rPr>
          <w:i/>
        </w:rPr>
        <w:t>Blackhole attacker</w:t>
      </w:r>
      <w:r>
        <w:t xml:space="preserve"> dan </w:t>
      </w:r>
      <w:r w:rsidRPr="00D4029E">
        <w:rPr>
          <w:i/>
        </w:rPr>
        <w:t>Wormhole attacker</w:t>
      </w:r>
      <w:r>
        <w:t xml:space="preserve">. Untuk jumlah lebih dari 1 </w:t>
      </w:r>
      <w:r w:rsidRPr="00D4029E">
        <w:rPr>
          <w:i/>
        </w:rPr>
        <w:t>malicious node</w:t>
      </w:r>
      <w:r>
        <w:t xml:space="preserve">, dilakukan beberapa variasi serangan, yaitu semua </w:t>
      </w:r>
      <w:r w:rsidRPr="00D4029E">
        <w:rPr>
          <w:i/>
        </w:rPr>
        <w:t>malicious node</w:t>
      </w:r>
      <w:r>
        <w:t xml:space="preserve"> melakukan </w:t>
      </w:r>
      <w:r w:rsidRPr="00970EF5">
        <w:rPr>
          <w:i/>
        </w:rPr>
        <w:t>Blackhole attack</w:t>
      </w:r>
      <w:r>
        <w:t xml:space="preserve">, semua </w:t>
      </w:r>
      <w:r w:rsidRPr="00970EF5">
        <w:rPr>
          <w:i/>
        </w:rPr>
        <w:t>malicious node</w:t>
      </w:r>
      <w:r>
        <w:t xml:space="preserve"> melakukan </w:t>
      </w:r>
      <w:r w:rsidRPr="00970EF5">
        <w:rPr>
          <w:i/>
        </w:rPr>
        <w:t>Wormh</w:t>
      </w:r>
      <w:r w:rsidR="002A6289" w:rsidRPr="00970EF5">
        <w:rPr>
          <w:i/>
        </w:rPr>
        <w:t>ole attack</w:t>
      </w:r>
      <w:r w:rsidR="002A6289">
        <w:t xml:space="preserve">, dan sebagian melakukan </w:t>
      </w:r>
      <w:r w:rsidR="002A6289" w:rsidRPr="00970EF5">
        <w:rPr>
          <w:i/>
        </w:rPr>
        <w:t>Blackhole attack</w:t>
      </w:r>
      <w:r w:rsidR="002A6289">
        <w:t xml:space="preserve">, sedangkan sebagian yang lain melakukan </w:t>
      </w:r>
      <w:r w:rsidR="002A6289" w:rsidRPr="00970EF5">
        <w:rPr>
          <w:i/>
        </w:rPr>
        <w:t>Wormhole attack</w:t>
      </w:r>
      <w:r w:rsidR="002A6289">
        <w:t>.</w:t>
      </w:r>
    </w:p>
    <w:p w:rsidR="002A2F2A" w:rsidRDefault="007B496B" w:rsidP="002A2F2A">
      <w:pPr>
        <w:ind w:firstLine="567"/>
        <w:jc w:val="both"/>
      </w:pPr>
      <w:r>
        <w:t xml:space="preserve">Pengujian dilakukan dengan beberapa variasi serangan yang berbeda untuk melihat pengaruh serangan pada performa routing protocol AODV dan seberapa banyak </w:t>
      </w:r>
      <w:r w:rsidRPr="00970EF5">
        <w:rPr>
          <w:i/>
        </w:rPr>
        <w:t>malicious node</w:t>
      </w:r>
      <w:r>
        <w:t xml:space="preserve"> beserta variasi serangannya yang dapat diatasi oleh </w:t>
      </w:r>
      <w:r w:rsidRPr="00970EF5">
        <w:rPr>
          <w:i/>
        </w:rPr>
        <w:t>routing protocol</w:t>
      </w:r>
      <w:r>
        <w:t xml:space="preserve"> AODV yang telah dimodifikasi.</w:t>
      </w:r>
      <w:r w:rsidR="00C656C8">
        <w:t xml:space="preserve"> Untuk tiap skenario penyerangan, pengujian dilakukan sebanyak 3 kali.</w:t>
      </w:r>
    </w:p>
    <w:p w:rsidR="002A2F2A" w:rsidRDefault="002A2F2A" w:rsidP="002A2F2A">
      <w:pPr>
        <w:ind w:firstLine="567"/>
        <w:jc w:val="both"/>
      </w:pPr>
      <w:r>
        <w:t xml:space="preserve">Hasil pengambilan data </w:t>
      </w:r>
      <w:r w:rsidR="00806F55" w:rsidRPr="00806F55">
        <w:rPr>
          <w:i/>
        </w:rPr>
        <w:t>packet delivery ratio</w:t>
      </w:r>
      <w:r w:rsidR="00806F55">
        <w:t xml:space="preserve"> (</w:t>
      </w:r>
      <w:r>
        <w:t>PDR</w:t>
      </w:r>
      <w:r w:rsidR="00806F55">
        <w:t>)</w:t>
      </w:r>
      <w:r>
        <w:t xml:space="preserve"> pada skenario </w:t>
      </w:r>
      <w:r w:rsidRPr="00F60356">
        <w:rPr>
          <w:i/>
        </w:rPr>
        <w:t>grid</w:t>
      </w:r>
      <w:r>
        <w:t xml:space="preserve"> 30, 40, dan 50 </w:t>
      </w:r>
      <w:r w:rsidRPr="00F60356">
        <w:rPr>
          <w:i/>
        </w:rPr>
        <w:t>node</w:t>
      </w:r>
      <w:r>
        <w:t xml:space="preserve"> masing-</w:t>
      </w:r>
      <w:r w:rsidR="00B7082F">
        <w:t>masing dapat dilihat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rsidR="00B7082F">
        <w:fldChar w:fldCharType="begin"/>
      </w:r>
      <w:r w:rsidR="00B7082F">
        <w:instrText xml:space="preserve"> REF _Ref483908903 \h </w:instrText>
      </w:r>
      <w:r w:rsidR="00B7082F">
        <w:fldChar w:fldCharType="separate"/>
      </w:r>
      <w:r w:rsidR="0065244E">
        <w:t xml:space="preserve">Gambar </w:t>
      </w:r>
      <w:r w:rsidR="0065244E">
        <w:rPr>
          <w:noProof/>
        </w:rPr>
        <w:t>5</w:t>
      </w:r>
      <w:r w:rsidR="0065244E">
        <w:t>.</w:t>
      </w:r>
      <w:r w:rsidR="0065244E">
        <w:rPr>
          <w:noProof/>
        </w:rPr>
        <w:t>2</w:t>
      </w:r>
      <w:r w:rsidR="00B7082F">
        <w:fldChar w:fldCharType="end"/>
      </w:r>
      <w:r>
        <w:t>, dan</w:t>
      </w:r>
      <w:r w:rsidR="00B7082F">
        <w:t xml:space="preserve"> </w:t>
      </w:r>
      <w:r w:rsidR="00B7082F">
        <w:fldChar w:fldCharType="begin"/>
      </w:r>
      <w:r w:rsidR="00B7082F">
        <w:instrText xml:space="preserve"> REF _Ref483908914 \h </w:instrText>
      </w:r>
      <w:r w:rsidR="00B7082F">
        <w:fldChar w:fldCharType="separate"/>
      </w:r>
      <w:r w:rsidR="0065244E">
        <w:t xml:space="preserve">Gambar </w:t>
      </w:r>
      <w:r w:rsidR="0065244E">
        <w:rPr>
          <w:noProof/>
        </w:rPr>
        <w:t>5</w:t>
      </w:r>
      <w:r w:rsidR="0065244E">
        <w:t>.</w:t>
      </w:r>
      <w:r w:rsidR="0065244E">
        <w:rPr>
          <w:noProof/>
        </w:rPr>
        <w:t>3</w:t>
      </w:r>
      <w:r w:rsidR="00B7082F">
        <w:fldChar w:fldCharType="end"/>
      </w:r>
      <w:r>
        <w:t>.</w:t>
      </w:r>
    </w:p>
    <w:p w:rsidR="002A2F2A" w:rsidRDefault="002A2F2A" w:rsidP="002A2F2A">
      <w:pPr>
        <w:jc w:val="both"/>
      </w:pPr>
    </w:p>
    <w:p w:rsidR="0022362B" w:rsidRDefault="0035640B" w:rsidP="0022362B">
      <w:pPr>
        <w:keepNext/>
        <w:jc w:val="both"/>
      </w:pPr>
      <w:r>
        <w:rPr>
          <w:noProof/>
          <w:lang w:eastAsia="id-ID"/>
        </w:rPr>
        <w:drawing>
          <wp:inline distT="0" distB="0" distL="0" distR="0" wp14:anchorId="28EBF89E" wp14:editId="589B756E">
            <wp:extent cx="3708400" cy="4133850"/>
            <wp:effectExtent l="0" t="0" r="6350" b="0"/>
            <wp:docPr id="145" name="Chart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A2F2A" w:rsidRPr="0022362B" w:rsidRDefault="0022362B" w:rsidP="0022362B">
      <w:pPr>
        <w:pStyle w:val="Caption"/>
      </w:pPr>
      <w:bookmarkStart w:id="235" w:name="_Ref485448006"/>
      <w:bookmarkStart w:id="236" w:name="_Toc485448638"/>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t>.</w:t>
      </w:r>
      <w:r w:rsidR="002F61C9">
        <w:fldChar w:fldCharType="begin"/>
      </w:r>
      <w:r w:rsidR="002F61C9">
        <w:instrText xml:space="preserve"> SEQ Gambar \* ARABIC \s 1 </w:instrText>
      </w:r>
      <w:r w:rsidR="002F61C9">
        <w:fldChar w:fldCharType="separate"/>
      </w:r>
      <w:r w:rsidR="0065244E">
        <w:rPr>
          <w:noProof/>
        </w:rPr>
        <w:t>1</w:t>
      </w:r>
      <w:r w:rsidR="002F61C9">
        <w:rPr>
          <w:noProof/>
        </w:rPr>
        <w:fldChar w:fldCharType="end"/>
      </w:r>
      <w:bookmarkEnd w:id="235"/>
      <w:r>
        <w:t xml:space="preserve"> </w:t>
      </w:r>
      <w:r>
        <w:rPr>
          <w:b w:val="0"/>
        </w:rPr>
        <w:t>Grafik PDR terhadap B</w:t>
      </w:r>
      <w:r w:rsidRPr="00F60356">
        <w:rPr>
          <w:b w:val="0"/>
        </w:rPr>
        <w:t xml:space="preserve">anyak </w:t>
      </w:r>
      <w:r>
        <w:rPr>
          <w:b w:val="0"/>
          <w:i/>
        </w:rPr>
        <w:t>Malicious N</w:t>
      </w:r>
      <w:r w:rsidRPr="00310BFB">
        <w:rPr>
          <w:b w:val="0"/>
          <w:i/>
        </w:rPr>
        <w:t>ode</w:t>
      </w:r>
      <w:r>
        <w:rPr>
          <w:b w:val="0"/>
        </w:rPr>
        <w:t xml:space="preserve"> dan Variasi Serangannya pada S</w:t>
      </w:r>
      <w:r w:rsidRPr="00F60356">
        <w:rPr>
          <w:b w:val="0"/>
        </w:rPr>
        <w:t xml:space="preserve">kenario </w:t>
      </w:r>
      <w:r>
        <w:rPr>
          <w:b w:val="0"/>
          <w:i/>
        </w:rPr>
        <w:t>G</w:t>
      </w:r>
      <w:r w:rsidRPr="00310BFB">
        <w:rPr>
          <w:b w:val="0"/>
          <w:i/>
        </w:rPr>
        <w:t>rid</w:t>
      </w:r>
      <w:r w:rsidRPr="00F60356">
        <w:rPr>
          <w:b w:val="0"/>
        </w:rPr>
        <w:t xml:space="preserve"> 30 </w:t>
      </w:r>
      <w:r>
        <w:rPr>
          <w:b w:val="0"/>
          <w:i/>
        </w:rPr>
        <w:t>N</w:t>
      </w:r>
      <w:r w:rsidRPr="00310BFB">
        <w:rPr>
          <w:b w:val="0"/>
          <w:i/>
        </w:rPr>
        <w:t>ode</w:t>
      </w:r>
      <w:bookmarkEnd w:id="236"/>
    </w:p>
    <w:p w:rsidR="00F60356" w:rsidRDefault="00F60356" w:rsidP="00F60356"/>
    <w:p w:rsidR="00F60356" w:rsidRDefault="007A21A0" w:rsidP="00F60356">
      <w:pPr>
        <w:keepNext/>
      </w:pPr>
      <w:r>
        <w:rPr>
          <w:noProof/>
          <w:lang w:eastAsia="id-ID"/>
        </w:rPr>
        <w:lastRenderedPageBreak/>
        <w:drawing>
          <wp:inline distT="0" distB="0" distL="0" distR="0" wp14:anchorId="70E8F212" wp14:editId="02A5838F">
            <wp:extent cx="3708400" cy="4162425"/>
            <wp:effectExtent l="0" t="0" r="6350" b="9525"/>
            <wp:docPr id="147" name="Chart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F60356" w:rsidRDefault="00F60356" w:rsidP="00F60356">
      <w:pPr>
        <w:pStyle w:val="Caption"/>
        <w:rPr>
          <w:b w:val="0"/>
        </w:rPr>
      </w:pPr>
      <w:bookmarkStart w:id="237" w:name="_Ref483908903"/>
      <w:bookmarkStart w:id="238" w:name="_Toc485448639"/>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2</w:t>
      </w:r>
      <w:r w:rsidR="002F61C9">
        <w:rPr>
          <w:noProof/>
        </w:rPr>
        <w:fldChar w:fldCharType="end"/>
      </w:r>
      <w:bookmarkEnd w:id="237"/>
      <w:r>
        <w:t xml:space="preserve"> </w:t>
      </w:r>
      <w:r w:rsidR="00630E7C">
        <w:rPr>
          <w:b w:val="0"/>
        </w:rPr>
        <w:t>Grafik PDR terhadap B</w:t>
      </w:r>
      <w:r w:rsidRPr="00F60356">
        <w:rPr>
          <w:b w:val="0"/>
        </w:rPr>
        <w:t xml:space="preserve">anyak </w:t>
      </w:r>
      <w:r w:rsidR="00630E7C">
        <w:rPr>
          <w:b w:val="0"/>
          <w:i/>
        </w:rPr>
        <w:t>Malicious N</w:t>
      </w:r>
      <w:r w:rsidRPr="00310BFB">
        <w:rPr>
          <w:b w:val="0"/>
          <w:i/>
        </w:rPr>
        <w:t>ode</w:t>
      </w:r>
      <w:r w:rsidR="00630E7C">
        <w:rPr>
          <w:b w:val="0"/>
        </w:rPr>
        <w:t xml:space="preserve"> dan Variasi Serangannya pada S</w:t>
      </w:r>
      <w:r w:rsidRPr="00F60356">
        <w:rPr>
          <w:b w:val="0"/>
        </w:rPr>
        <w:t xml:space="preserve">kenario </w:t>
      </w:r>
      <w:r w:rsidR="00630E7C">
        <w:rPr>
          <w:b w:val="0"/>
          <w:i/>
        </w:rPr>
        <w:t>G</w:t>
      </w:r>
      <w:r w:rsidRPr="00310BFB">
        <w:rPr>
          <w:b w:val="0"/>
          <w:i/>
        </w:rPr>
        <w:t>rid</w:t>
      </w:r>
      <w:r w:rsidRPr="00F60356">
        <w:rPr>
          <w:b w:val="0"/>
        </w:rPr>
        <w:t xml:space="preserve"> 40 </w:t>
      </w:r>
      <w:r w:rsidR="00630E7C">
        <w:rPr>
          <w:b w:val="0"/>
          <w:i/>
        </w:rPr>
        <w:t>N</w:t>
      </w:r>
      <w:r w:rsidRPr="00310BFB">
        <w:rPr>
          <w:b w:val="0"/>
          <w:i/>
        </w:rPr>
        <w:t>ode</w:t>
      </w:r>
      <w:bookmarkEnd w:id="238"/>
    </w:p>
    <w:p w:rsidR="00F60356" w:rsidRDefault="00F60356" w:rsidP="00F60356"/>
    <w:p w:rsidR="00F60356" w:rsidRDefault="003D5584" w:rsidP="00F60356">
      <w:pPr>
        <w:keepNext/>
      </w:pPr>
      <w:r>
        <w:rPr>
          <w:noProof/>
          <w:lang w:eastAsia="id-ID"/>
        </w:rPr>
        <w:lastRenderedPageBreak/>
        <w:drawing>
          <wp:inline distT="0" distB="0" distL="0" distR="0" wp14:anchorId="1452D5B6" wp14:editId="7F3313B4">
            <wp:extent cx="3708400" cy="4162425"/>
            <wp:effectExtent l="0" t="0" r="6350" b="9525"/>
            <wp:docPr id="148" name="Chart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60356" w:rsidRDefault="00F60356" w:rsidP="00F60356">
      <w:pPr>
        <w:pStyle w:val="Caption"/>
        <w:rPr>
          <w:b w:val="0"/>
          <w:i/>
        </w:rPr>
      </w:pPr>
      <w:bookmarkStart w:id="239" w:name="_Ref483908914"/>
      <w:bookmarkStart w:id="240" w:name="_Toc485448640"/>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3</w:t>
      </w:r>
      <w:r w:rsidR="002F61C9">
        <w:rPr>
          <w:noProof/>
        </w:rPr>
        <w:fldChar w:fldCharType="end"/>
      </w:r>
      <w:bookmarkEnd w:id="239"/>
      <w:r>
        <w:t xml:space="preserve"> </w:t>
      </w:r>
      <w:r w:rsidR="00307ED4">
        <w:rPr>
          <w:b w:val="0"/>
        </w:rPr>
        <w:t>Grafik PDR terhadap B</w:t>
      </w:r>
      <w:r w:rsidRPr="00F60356">
        <w:rPr>
          <w:b w:val="0"/>
        </w:rPr>
        <w:t xml:space="preserve">anyak </w:t>
      </w:r>
      <w:r w:rsidR="00307ED4">
        <w:rPr>
          <w:b w:val="0"/>
          <w:i/>
        </w:rPr>
        <w:t>Malicious N</w:t>
      </w:r>
      <w:r w:rsidRPr="00310BFB">
        <w:rPr>
          <w:b w:val="0"/>
          <w:i/>
        </w:rPr>
        <w:t>ode</w:t>
      </w:r>
      <w:r w:rsidR="00307ED4">
        <w:rPr>
          <w:b w:val="0"/>
        </w:rPr>
        <w:t xml:space="preserve"> dan Variasi Serangannya pada S</w:t>
      </w:r>
      <w:r w:rsidRPr="00F60356">
        <w:rPr>
          <w:b w:val="0"/>
        </w:rPr>
        <w:t xml:space="preserve">kenario </w:t>
      </w:r>
      <w:r w:rsidR="00307ED4">
        <w:rPr>
          <w:b w:val="0"/>
          <w:i/>
        </w:rPr>
        <w:t>G</w:t>
      </w:r>
      <w:r w:rsidRPr="00310BFB">
        <w:rPr>
          <w:b w:val="0"/>
          <w:i/>
        </w:rPr>
        <w:t>rid</w:t>
      </w:r>
      <w:r w:rsidRPr="00F60356">
        <w:rPr>
          <w:b w:val="0"/>
        </w:rPr>
        <w:t xml:space="preserve"> 50 </w:t>
      </w:r>
      <w:r w:rsidR="00307ED4">
        <w:rPr>
          <w:b w:val="0"/>
          <w:i/>
        </w:rPr>
        <w:t>N</w:t>
      </w:r>
      <w:r w:rsidRPr="00310BFB">
        <w:rPr>
          <w:b w:val="0"/>
          <w:i/>
        </w:rPr>
        <w:t>ode</w:t>
      </w:r>
      <w:bookmarkEnd w:id="240"/>
    </w:p>
    <w:p w:rsidR="00310BFB" w:rsidRDefault="00310BFB" w:rsidP="00310BFB"/>
    <w:p w:rsidR="00722FCC" w:rsidRDefault="00B7082F" w:rsidP="00722FCC">
      <w:pPr>
        <w:ind w:firstLine="567"/>
        <w:jc w:val="both"/>
      </w:pPr>
      <w:r>
        <w:t>Berdasarkan grafik pada</w:t>
      </w:r>
      <w:r w:rsidR="0022362B">
        <w:t xml:space="preserve"> </w:t>
      </w:r>
      <w:r w:rsidR="0022362B">
        <w:fldChar w:fldCharType="begin"/>
      </w:r>
      <w:r w:rsidR="0022362B">
        <w:instrText xml:space="preserve"> REF _Ref485448006 \h </w:instrText>
      </w:r>
      <w:r w:rsidR="0022362B">
        <w:fldChar w:fldCharType="separate"/>
      </w:r>
      <w:r w:rsidR="0065244E">
        <w:t xml:space="preserve">Gambar </w:t>
      </w:r>
      <w:r w:rsidR="0065244E">
        <w:rPr>
          <w:noProof/>
        </w:rPr>
        <w:t>5</w:t>
      </w:r>
      <w:r w:rsidR="0065244E">
        <w:t>.</w:t>
      </w:r>
      <w:r w:rsidR="0065244E">
        <w:rPr>
          <w:noProof/>
        </w:rPr>
        <w:t>1</w:t>
      </w:r>
      <w:r w:rsidR="0022362B">
        <w:fldChar w:fldCharType="end"/>
      </w:r>
      <w:r>
        <w:t xml:space="preserve">, </w:t>
      </w:r>
      <w:r>
        <w:fldChar w:fldCharType="begin"/>
      </w:r>
      <w:r>
        <w:instrText xml:space="preserve"> REF _Ref483908903 \h </w:instrText>
      </w:r>
      <w:r>
        <w:fldChar w:fldCharType="separate"/>
      </w:r>
      <w:r w:rsidR="0065244E">
        <w:t xml:space="preserve">Gambar </w:t>
      </w:r>
      <w:r w:rsidR="0065244E">
        <w:rPr>
          <w:noProof/>
        </w:rPr>
        <w:t>5</w:t>
      </w:r>
      <w:r w:rsidR="0065244E">
        <w:t>.</w:t>
      </w:r>
      <w:r w:rsidR="0065244E">
        <w:rPr>
          <w:noProof/>
        </w:rPr>
        <w:t>2</w:t>
      </w:r>
      <w:r>
        <w:fldChar w:fldCharType="end"/>
      </w:r>
      <w:r>
        <w:t xml:space="preserve">, dan </w:t>
      </w:r>
      <w:r>
        <w:fldChar w:fldCharType="begin"/>
      </w:r>
      <w:r>
        <w:instrText xml:space="preserve"> REF _Ref483908914 \h </w:instrText>
      </w:r>
      <w:r>
        <w:fldChar w:fldCharType="separate"/>
      </w:r>
      <w:r w:rsidR="0065244E">
        <w:t xml:space="preserve">Gambar </w:t>
      </w:r>
      <w:r w:rsidR="0065244E">
        <w:rPr>
          <w:noProof/>
        </w:rPr>
        <w:t>5</w:t>
      </w:r>
      <w:r w:rsidR="0065244E">
        <w:t>.</w:t>
      </w:r>
      <w:r w:rsidR="0065244E">
        <w:rPr>
          <w:noProof/>
        </w:rPr>
        <w:t>3</w:t>
      </w:r>
      <w:r>
        <w:fldChar w:fldCharType="end"/>
      </w:r>
      <w:r>
        <w:t xml:space="preserve"> </w:t>
      </w:r>
      <w:r w:rsidR="00722FCC">
        <w:t xml:space="preserve">dapat dilihat bahwa </w:t>
      </w:r>
      <w:r w:rsidR="00722FCC" w:rsidRPr="00E530E4">
        <w:rPr>
          <w:i/>
        </w:rPr>
        <w:t>r</w:t>
      </w:r>
      <w:r w:rsidR="00925E1E" w:rsidRPr="00E530E4">
        <w:rPr>
          <w:i/>
        </w:rPr>
        <w:t>outing protocol</w:t>
      </w:r>
      <w:r w:rsidR="00925E1E">
        <w:t xml:space="preserve"> AODV yang telah dimodifikasi mampu mengatasi </w:t>
      </w:r>
      <w:r w:rsidR="00925E1E" w:rsidRPr="00E530E4">
        <w:rPr>
          <w:i/>
        </w:rPr>
        <w:t>Black hole</w:t>
      </w:r>
      <w:r w:rsidR="00925E1E">
        <w:t xml:space="preserve">, dan </w:t>
      </w:r>
      <w:r w:rsidR="00925E1E" w:rsidRPr="00E530E4">
        <w:rPr>
          <w:i/>
        </w:rPr>
        <w:t>Worm hole attack</w:t>
      </w:r>
      <w:r w:rsidR="00925E1E">
        <w:t xml:space="preserve"> maupun kombinasi ked</w:t>
      </w:r>
      <w:r w:rsidR="00E530E4">
        <w:t>uanya, yang ditunjukkan oleh</w:t>
      </w:r>
      <w:r w:rsidR="00925E1E">
        <w:t xml:space="preserve"> mampunya </w:t>
      </w:r>
      <w:r w:rsidR="00E530E4" w:rsidRPr="00E530E4">
        <w:rPr>
          <w:i/>
        </w:rPr>
        <w:t>protocol</w:t>
      </w:r>
      <w:r w:rsidR="00E530E4">
        <w:t xml:space="preserve"> </w:t>
      </w:r>
      <w:r w:rsidR="00925E1E">
        <w:t xml:space="preserve">melakukan </w:t>
      </w:r>
      <w:r w:rsidR="00925E1E" w:rsidRPr="00E530E4">
        <w:rPr>
          <w:i/>
        </w:rPr>
        <w:t>recovery</w:t>
      </w:r>
      <w:r w:rsidR="00060FE7">
        <w:t xml:space="preserve"> paket </w:t>
      </w:r>
      <w:r w:rsidR="00925E1E">
        <w:t xml:space="preserve"> yang sempat turun drastis akibat terjadinya serangan</w:t>
      </w:r>
      <w:r w:rsidR="00060FE7">
        <w:t>, yang dibuktikan oleh nilai PDR</w:t>
      </w:r>
      <w:r w:rsidR="00925E1E">
        <w:t>.</w:t>
      </w:r>
      <w:r w:rsidR="00E530E4">
        <w:t xml:space="preserve"> </w:t>
      </w:r>
      <w:r w:rsidR="00E530E4">
        <w:lastRenderedPageBreak/>
        <w:t xml:space="preserve">Dengan mengimplementasikan beberapa metode yang telah dipaparkan pada bab sebelumnya, </w:t>
      </w:r>
      <w:r w:rsidR="00E530E4" w:rsidRPr="00E530E4">
        <w:rPr>
          <w:i/>
        </w:rPr>
        <w:t>routing protocol</w:t>
      </w:r>
      <w:r w:rsidR="00681CE6">
        <w:t xml:space="preserve"> ini mampu mengatasi beberapa </w:t>
      </w:r>
      <w:r w:rsidR="00681CE6" w:rsidRPr="00681CE6">
        <w:rPr>
          <w:i/>
        </w:rPr>
        <w:t>malicious node</w:t>
      </w:r>
      <w:r w:rsidR="00681CE6">
        <w:t xml:space="preserve"> dengan variasinya dari 1 </w:t>
      </w:r>
      <w:r w:rsidR="00681CE6" w:rsidRPr="00681CE6">
        <w:rPr>
          <w:i/>
        </w:rPr>
        <w:t>node attacker</w:t>
      </w:r>
      <w:r w:rsidR="00681CE6">
        <w:t xml:space="preserve"> hingga 4 </w:t>
      </w:r>
      <w:r w:rsidR="00681CE6" w:rsidRPr="00681CE6">
        <w:rPr>
          <w:i/>
        </w:rPr>
        <w:t>node attacker</w:t>
      </w:r>
      <w:r w:rsidR="00681CE6">
        <w:t xml:space="preserve"> dalam satu topologi</w:t>
      </w:r>
      <w:r w:rsidR="00E530E4">
        <w:t>.</w:t>
      </w:r>
    </w:p>
    <w:p w:rsidR="00060FE7" w:rsidRDefault="00060FE7" w:rsidP="00722FCC">
      <w:pPr>
        <w:ind w:firstLine="567"/>
        <w:jc w:val="both"/>
      </w:pPr>
      <w:r>
        <w:t xml:space="preserve">Pada uji coba skenario </w:t>
      </w:r>
      <w:r w:rsidR="00F02852" w:rsidRPr="00F02852">
        <w:t>dengan</w:t>
      </w:r>
      <w:r w:rsidR="00F02852">
        <w:rPr>
          <w:i/>
        </w:rPr>
        <w:t xml:space="preserve"> malicious node</w:t>
      </w:r>
      <w:r>
        <w:t xml:space="preserve">, </w:t>
      </w:r>
      <w:r w:rsidRPr="00E93C40">
        <w:rPr>
          <w:i/>
        </w:rPr>
        <w:t>routing protocol</w:t>
      </w:r>
      <w:r>
        <w:t xml:space="preserve"> yang telah dimodif</w:t>
      </w:r>
      <w:r w:rsidR="00B201D0">
        <w:t xml:space="preserve">ikasi mengalami peningkatan PDR </w:t>
      </w:r>
      <w:r>
        <w:t xml:space="preserve">jika dibandingkan dengan </w:t>
      </w:r>
      <w:r w:rsidRPr="00E93C40">
        <w:rPr>
          <w:i/>
        </w:rPr>
        <w:t>routing protocol original</w:t>
      </w:r>
      <w:r>
        <w:t xml:space="preserve">. Peningkatan tertinggi terjadi saat terdapat 4 </w:t>
      </w:r>
      <w:r w:rsidRPr="00E93C40">
        <w:rPr>
          <w:i/>
        </w:rPr>
        <w:t xml:space="preserve">node </w:t>
      </w:r>
      <w:r w:rsidR="00F02852">
        <w:rPr>
          <w:i/>
        </w:rPr>
        <w:t>Black Hole</w:t>
      </w:r>
      <w:r>
        <w:t xml:space="preserve"> pada uji coba 40 </w:t>
      </w:r>
      <w:r w:rsidRPr="00E93C40">
        <w:rPr>
          <w:i/>
        </w:rPr>
        <w:t>node</w:t>
      </w:r>
      <w:r>
        <w:t>. Nilai PDR yang ket</w:t>
      </w:r>
      <w:r w:rsidR="001A6843">
        <w:t>ika skenario normal adalah 0.674</w:t>
      </w:r>
      <w:r>
        <w:t xml:space="preserve"> turun drastis ketika terjadi </w:t>
      </w:r>
      <w:r w:rsidR="00133FD3" w:rsidRPr="00E93C40">
        <w:rPr>
          <w:i/>
        </w:rPr>
        <w:t>Black Hole attack</w:t>
      </w:r>
      <w:r w:rsidR="00133FD3">
        <w:t xml:space="preserve"> menjadi 0.22</w:t>
      </w:r>
      <w:r w:rsidR="001A6843">
        <w:t>1</w:t>
      </w:r>
      <w:r>
        <w:t xml:space="preserve"> ketika menggunakan </w:t>
      </w:r>
      <w:r w:rsidRPr="00E93C40">
        <w:rPr>
          <w:i/>
        </w:rPr>
        <w:t>routing protocol original</w:t>
      </w:r>
      <w:r>
        <w:t xml:space="preserve">. Namun dengan </w:t>
      </w:r>
      <w:r w:rsidRPr="00E93C40">
        <w:rPr>
          <w:i/>
        </w:rPr>
        <w:t>routing protocol</w:t>
      </w:r>
      <w:r>
        <w:t xml:space="preserve"> yang telah dimodifikasi, nilai PDR menjadi </w:t>
      </w:r>
      <w:r w:rsidR="00BB38BB">
        <w:t>0.588 atau dapat dikatakan mengalami peningkatan sebesar 53.94%.</w:t>
      </w:r>
    </w:p>
    <w:p w:rsidR="001A6843" w:rsidRDefault="001A6843" w:rsidP="00722FCC">
      <w:pPr>
        <w:ind w:firstLine="567"/>
        <w:jc w:val="both"/>
      </w:pPr>
      <w:r>
        <w:t xml:space="preserve">Peningkatan terendah terjadi saat terdapat 3 </w:t>
      </w:r>
      <w:r w:rsidRPr="00A24F15">
        <w:rPr>
          <w:i/>
        </w:rPr>
        <w:t>node Worm Hole</w:t>
      </w:r>
      <w:r>
        <w:t xml:space="preserve"> pada uji coba 50 </w:t>
      </w:r>
      <w:r w:rsidRPr="00A24F15">
        <w:rPr>
          <w:i/>
        </w:rPr>
        <w:t>node</w:t>
      </w:r>
      <w:r>
        <w:t>. N</w:t>
      </w:r>
      <w:r w:rsidR="00A24F15">
        <w:t>i</w:t>
      </w:r>
      <w:r>
        <w:t>lai PDR yang ketika skenario normal adalah 0.538 turun drastis menjadi 0.08</w:t>
      </w:r>
      <w:r w:rsidR="00797DBF">
        <w:t>4</w:t>
      </w:r>
      <w:r>
        <w:t xml:space="preserve"> ketika terjadi </w:t>
      </w:r>
      <w:r w:rsidRPr="00A24F15">
        <w:rPr>
          <w:i/>
        </w:rPr>
        <w:t>Worm Hole attack</w:t>
      </w:r>
      <w:r w:rsidR="00A24F15">
        <w:t xml:space="preserve">. Dengan modifikasi yang telah dilakukan, </w:t>
      </w:r>
      <w:r w:rsidR="00A24F15" w:rsidRPr="00A24F15">
        <w:rPr>
          <w:i/>
        </w:rPr>
        <w:t xml:space="preserve">routing protocol </w:t>
      </w:r>
      <w:r w:rsidR="00A24F15">
        <w:t xml:space="preserve">dapat melakukan </w:t>
      </w:r>
      <w:r w:rsidR="00A24F15" w:rsidRPr="00A24F15">
        <w:rPr>
          <w:i/>
        </w:rPr>
        <w:t>recovery</w:t>
      </w:r>
      <w:r w:rsidR="00A24F15">
        <w:t xml:space="preserve"> paket yang ditunjukkan oleh nilai PDR sebesar 0.248 atau dapat dikatakan mengalami peningkatan sebesar 22.29%.</w:t>
      </w:r>
    </w:p>
    <w:p w:rsidR="00E530E4" w:rsidRDefault="00E530E4" w:rsidP="00722FCC">
      <w:pPr>
        <w:ind w:firstLine="567"/>
        <w:jc w:val="both"/>
      </w:pPr>
      <w:r>
        <w:t xml:space="preserve">Jika ketiga grafik tersebut dibandingkan, dapat dilihat bahwa dengan </w:t>
      </w:r>
      <w:r w:rsidRPr="00E530E4">
        <w:rPr>
          <w:i/>
        </w:rPr>
        <w:t>node</w:t>
      </w:r>
      <w:r>
        <w:t xml:space="preserve"> yang lebih banyak, selisih antara paket data yang hilang dan paket data yang di</w:t>
      </w:r>
      <w:r w:rsidRPr="00E530E4">
        <w:rPr>
          <w:i/>
        </w:rPr>
        <w:t>recovery</w:t>
      </w:r>
      <w:r>
        <w:t xml:space="preserve"> menjadi</w:t>
      </w:r>
      <w:r w:rsidR="00F7458E">
        <w:t xml:space="preserve"> kurang</w:t>
      </w:r>
      <w:r>
        <w:t xml:space="preserve"> signif</w:t>
      </w:r>
      <w:r w:rsidR="009F341E">
        <w:t>i</w:t>
      </w:r>
      <w:r w:rsidR="00060FE7">
        <w:t>kan.</w:t>
      </w:r>
    </w:p>
    <w:p w:rsidR="00310BFB" w:rsidRPr="00310BFB" w:rsidRDefault="009C02EF" w:rsidP="007447BF">
      <w:pPr>
        <w:ind w:firstLine="567"/>
        <w:jc w:val="both"/>
      </w:pPr>
      <w:r>
        <w:t>Hasil pengambilan data</w:t>
      </w:r>
      <w:r w:rsidR="00EF5999">
        <w:t xml:space="preserve"> rata-rata </w:t>
      </w:r>
      <w:r w:rsidR="00EF5999" w:rsidRPr="00EF5999">
        <w:rPr>
          <w:i/>
        </w:rPr>
        <w:t>end to end delay</w:t>
      </w:r>
      <w:r w:rsidR="00EF5999">
        <w:t xml:space="preserve"> (E2E) pada skenario </w:t>
      </w:r>
      <w:r w:rsidR="00EF5999" w:rsidRPr="00EF5999">
        <w:rPr>
          <w:i/>
        </w:rPr>
        <w:t>grid</w:t>
      </w:r>
      <w:r w:rsidR="00EF5999">
        <w:t xml:space="preserve"> 30, 40, dan 50 </w:t>
      </w:r>
      <w:r w:rsidR="00EF5999" w:rsidRPr="00EF5999">
        <w:rPr>
          <w:i/>
        </w:rPr>
        <w:t>node</w:t>
      </w:r>
      <w:r w:rsidR="00EF5999">
        <w:t xml:space="preserve"> dapat d</w:t>
      </w:r>
      <w:r w:rsidR="00B7082F">
        <w:t xml:space="preserve">ilihat masing-masing pada </w:t>
      </w:r>
      <w:r w:rsidR="00B7082F">
        <w:fldChar w:fldCharType="begin"/>
      </w:r>
      <w:r w:rsidR="00B7082F">
        <w:instrText xml:space="preserve"> REF _Ref483909588 \h </w:instrText>
      </w:r>
      <w:r w:rsidR="00B7082F">
        <w:fldChar w:fldCharType="separate"/>
      </w:r>
      <w:r w:rsidR="0065244E">
        <w:t xml:space="preserve">Gambar </w:t>
      </w:r>
      <w:r w:rsidR="0065244E">
        <w:rPr>
          <w:noProof/>
        </w:rPr>
        <w:t>5</w:t>
      </w:r>
      <w:r w:rsidR="0065244E">
        <w:t>.</w:t>
      </w:r>
      <w:r w:rsidR="0065244E">
        <w:rPr>
          <w:noProof/>
        </w:rPr>
        <w:t>4</w:t>
      </w:r>
      <w:r w:rsidR="00B7082F">
        <w:fldChar w:fldCharType="end"/>
      </w:r>
      <w:r w:rsidR="00B7082F">
        <w:t xml:space="preserve">, </w:t>
      </w:r>
      <w:r w:rsidR="00B7082F">
        <w:fldChar w:fldCharType="begin"/>
      </w:r>
      <w:r w:rsidR="00B7082F">
        <w:instrText xml:space="preserve"> REF _Ref483909600 \h </w:instrText>
      </w:r>
      <w:r w:rsidR="00B7082F">
        <w:fldChar w:fldCharType="separate"/>
      </w:r>
      <w:r w:rsidR="0065244E">
        <w:t xml:space="preserve">Gambar </w:t>
      </w:r>
      <w:r w:rsidR="0065244E">
        <w:rPr>
          <w:noProof/>
        </w:rPr>
        <w:t>5</w:t>
      </w:r>
      <w:r w:rsidR="0065244E">
        <w:t>.</w:t>
      </w:r>
      <w:r w:rsidR="0065244E">
        <w:rPr>
          <w:noProof/>
        </w:rPr>
        <w:t>5</w:t>
      </w:r>
      <w:r w:rsidR="00B7082F">
        <w:fldChar w:fldCharType="end"/>
      </w:r>
      <w:r w:rsidR="00B7082F">
        <w:t xml:space="preserve">, dan </w:t>
      </w:r>
      <w:r w:rsidR="00B7082F">
        <w:fldChar w:fldCharType="begin"/>
      </w:r>
      <w:r w:rsidR="00B7082F">
        <w:instrText xml:space="preserve"> REF _Ref483909612 \h </w:instrText>
      </w:r>
      <w:r w:rsidR="00B7082F">
        <w:fldChar w:fldCharType="separate"/>
      </w:r>
      <w:r w:rsidR="0065244E">
        <w:t xml:space="preserve">Gambar </w:t>
      </w:r>
      <w:r w:rsidR="0065244E">
        <w:rPr>
          <w:noProof/>
        </w:rPr>
        <w:t>5</w:t>
      </w:r>
      <w:r w:rsidR="0065244E">
        <w:t>.</w:t>
      </w:r>
      <w:r w:rsidR="0065244E">
        <w:rPr>
          <w:noProof/>
        </w:rPr>
        <w:t>6</w:t>
      </w:r>
      <w:r w:rsidR="00B7082F">
        <w:fldChar w:fldCharType="end"/>
      </w:r>
      <w:r w:rsidR="00EF5999">
        <w:t>.</w:t>
      </w:r>
    </w:p>
    <w:p w:rsidR="00F60356" w:rsidRDefault="00F60356" w:rsidP="002A2F2A">
      <w:pPr>
        <w:jc w:val="both"/>
      </w:pPr>
    </w:p>
    <w:p w:rsidR="00EF5999" w:rsidRDefault="00C27B76" w:rsidP="00EF5999">
      <w:pPr>
        <w:keepNext/>
        <w:jc w:val="both"/>
      </w:pPr>
      <w:r>
        <w:rPr>
          <w:noProof/>
          <w:lang w:eastAsia="id-ID"/>
        </w:rPr>
        <w:lastRenderedPageBreak/>
        <w:drawing>
          <wp:inline distT="0" distB="0" distL="0" distR="0" wp14:anchorId="0553BC24" wp14:editId="7C29D27B">
            <wp:extent cx="3708400" cy="3457575"/>
            <wp:effectExtent l="0" t="0" r="6350" b="9525"/>
            <wp:docPr id="158" name="Chart 15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60356" w:rsidRDefault="00EF5999" w:rsidP="00EF5999">
      <w:pPr>
        <w:pStyle w:val="Caption"/>
        <w:rPr>
          <w:b w:val="0"/>
          <w:i/>
        </w:rPr>
      </w:pPr>
      <w:bookmarkStart w:id="241" w:name="_Ref483909588"/>
      <w:bookmarkStart w:id="242" w:name="_Toc485448641"/>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4</w:t>
      </w:r>
      <w:r w:rsidR="002F61C9">
        <w:rPr>
          <w:noProof/>
        </w:rPr>
        <w:fldChar w:fldCharType="end"/>
      </w:r>
      <w:bookmarkEnd w:id="241"/>
      <w:r>
        <w:t xml:space="preserve"> </w:t>
      </w:r>
      <w:r w:rsidR="00307ED4">
        <w:rPr>
          <w:b w:val="0"/>
        </w:rPr>
        <w:t>Grafik E2E terhadap B</w:t>
      </w:r>
      <w:r w:rsidRPr="00EF5999">
        <w:rPr>
          <w:b w:val="0"/>
        </w:rPr>
        <w:t xml:space="preserve">anyak </w:t>
      </w:r>
      <w:r w:rsidR="00307ED4">
        <w:rPr>
          <w:b w:val="0"/>
          <w:i/>
        </w:rPr>
        <w:t>Malicious N</w:t>
      </w:r>
      <w:r w:rsidRPr="00EF5999">
        <w:rPr>
          <w:b w:val="0"/>
          <w:i/>
        </w:rPr>
        <w:t>ode</w:t>
      </w:r>
      <w:r w:rsidR="00307ED4">
        <w:rPr>
          <w:b w:val="0"/>
        </w:rPr>
        <w:t xml:space="preserve"> dan Variasi Serangannya pada S</w:t>
      </w:r>
      <w:r w:rsidRPr="00EF5999">
        <w:rPr>
          <w:b w:val="0"/>
        </w:rPr>
        <w:t xml:space="preserve">kenario </w:t>
      </w:r>
      <w:r w:rsidRPr="00EF5999">
        <w:rPr>
          <w:b w:val="0"/>
          <w:i/>
        </w:rPr>
        <w:t>grid</w:t>
      </w:r>
      <w:r w:rsidRPr="00EF5999">
        <w:rPr>
          <w:b w:val="0"/>
        </w:rPr>
        <w:t xml:space="preserve"> 30 </w:t>
      </w:r>
      <w:r w:rsidRPr="00EF5999">
        <w:rPr>
          <w:b w:val="0"/>
          <w:i/>
        </w:rPr>
        <w:t>node</w:t>
      </w:r>
      <w:bookmarkEnd w:id="242"/>
    </w:p>
    <w:p w:rsidR="00EF5999" w:rsidRDefault="00EF5999" w:rsidP="00EF5999"/>
    <w:p w:rsidR="00EF5999" w:rsidRDefault="0036565A" w:rsidP="00EF5999">
      <w:pPr>
        <w:keepNext/>
      </w:pPr>
      <w:r>
        <w:rPr>
          <w:noProof/>
          <w:lang w:eastAsia="id-ID"/>
        </w:rPr>
        <w:lastRenderedPageBreak/>
        <w:drawing>
          <wp:inline distT="0" distB="0" distL="0" distR="0" wp14:anchorId="136B5FED" wp14:editId="6104D402">
            <wp:extent cx="3708400" cy="3838575"/>
            <wp:effectExtent l="0" t="0" r="6350" b="9525"/>
            <wp:docPr id="159" name="Chart 15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EF5999" w:rsidRDefault="00EF5999" w:rsidP="00EF5999">
      <w:pPr>
        <w:pStyle w:val="Caption"/>
        <w:rPr>
          <w:b w:val="0"/>
        </w:rPr>
      </w:pPr>
      <w:bookmarkStart w:id="243" w:name="_Ref483909600"/>
      <w:bookmarkStart w:id="244" w:name="_Toc485448642"/>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5</w:t>
      </w:r>
      <w:r w:rsidR="002F61C9">
        <w:rPr>
          <w:noProof/>
        </w:rPr>
        <w:fldChar w:fldCharType="end"/>
      </w:r>
      <w:bookmarkEnd w:id="243"/>
      <w:r>
        <w:t xml:space="preserve"> </w:t>
      </w:r>
      <w:r w:rsidR="00307ED4">
        <w:rPr>
          <w:b w:val="0"/>
        </w:rPr>
        <w:t>Grafik E2E terhadap B</w:t>
      </w:r>
      <w:r w:rsidRPr="00EF5999">
        <w:rPr>
          <w:b w:val="0"/>
        </w:rPr>
        <w:t xml:space="preserve">anyak </w:t>
      </w:r>
      <w:r w:rsidR="00307ED4">
        <w:rPr>
          <w:b w:val="0"/>
          <w:i/>
        </w:rPr>
        <w:t>M</w:t>
      </w:r>
      <w:r w:rsidRPr="00EF5999">
        <w:rPr>
          <w:b w:val="0"/>
          <w:i/>
        </w:rPr>
        <w:t>alicio</w:t>
      </w:r>
      <w:r w:rsidR="00307ED4">
        <w:rPr>
          <w:b w:val="0"/>
          <w:i/>
        </w:rPr>
        <w:t>us N</w:t>
      </w:r>
      <w:r w:rsidRPr="00EF5999">
        <w:rPr>
          <w:b w:val="0"/>
          <w:i/>
        </w:rPr>
        <w:t>ode</w:t>
      </w:r>
      <w:r w:rsidR="00307ED4">
        <w:rPr>
          <w:b w:val="0"/>
        </w:rPr>
        <w:t xml:space="preserve"> dan Variasi Serangannya pada S</w:t>
      </w:r>
      <w:r w:rsidRPr="00EF5999">
        <w:rPr>
          <w:b w:val="0"/>
        </w:rPr>
        <w:t xml:space="preserve">kenario </w:t>
      </w:r>
      <w:r w:rsidR="00307ED4">
        <w:rPr>
          <w:b w:val="0"/>
          <w:i/>
        </w:rPr>
        <w:t>G</w:t>
      </w:r>
      <w:r w:rsidRPr="00EF5999">
        <w:rPr>
          <w:b w:val="0"/>
          <w:i/>
        </w:rPr>
        <w:t>rid</w:t>
      </w:r>
      <w:r w:rsidRPr="00EF5999">
        <w:rPr>
          <w:b w:val="0"/>
        </w:rPr>
        <w:t xml:space="preserve"> 40 </w:t>
      </w:r>
      <w:r w:rsidR="00307ED4">
        <w:rPr>
          <w:b w:val="0"/>
          <w:i/>
        </w:rPr>
        <w:t>N</w:t>
      </w:r>
      <w:r w:rsidRPr="00EF5999">
        <w:rPr>
          <w:b w:val="0"/>
          <w:i/>
        </w:rPr>
        <w:t>ode</w:t>
      </w:r>
      <w:bookmarkEnd w:id="244"/>
    </w:p>
    <w:p w:rsidR="00EF5999" w:rsidRDefault="00EF5999" w:rsidP="00EF5999"/>
    <w:p w:rsidR="00EF5999" w:rsidRDefault="00AA5BC7" w:rsidP="00EF5999">
      <w:pPr>
        <w:keepNext/>
      </w:pPr>
      <w:r>
        <w:rPr>
          <w:noProof/>
          <w:lang w:eastAsia="id-ID"/>
        </w:rPr>
        <w:lastRenderedPageBreak/>
        <w:drawing>
          <wp:inline distT="0" distB="0" distL="0" distR="0" wp14:anchorId="59044546" wp14:editId="00747FB8">
            <wp:extent cx="3708400" cy="3886200"/>
            <wp:effectExtent l="0" t="0" r="6350" b="0"/>
            <wp:docPr id="450816" name="Chart 4508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7447BF" w:rsidRDefault="00EF5999" w:rsidP="007447BF">
      <w:pPr>
        <w:pStyle w:val="Caption"/>
        <w:rPr>
          <w:b w:val="0"/>
          <w:i/>
        </w:rPr>
      </w:pPr>
      <w:bookmarkStart w:id="245" w:name="_Ref483909612"/>
      <w:bookmarkStart w:id="246" w:name="_Toc485448643"/>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6</w:t>
      </w:r>
      <w:r w:rsidR="002F61C9">
        <w:rPr>
          <w:noProof/>
        </w:rPr>
        <w:fldChar w:fldCharType="end"/>
      </w:r>
      <w:bookmarkEnd w:id="245"/>
      <w:r>
        <w:t xml:space="preserve"> </w:t>
      </w:r>
      <w:r w:rsidR="00AC43F2">
        <w:rPr>
          <w:b w:val="0"/>
        </w:rPr>
        <w:t>Grafik E2E terhadap B</w:t>
      </w:r>
      <w:r w:rsidRPr="00EF5999">
        <w:rPr>
          <w:b w:val="0"/>
        </w:rPr>
        <w:t xml:space="preserve">anyak </w:t>
      </w:r>
      <w:r w:rsidR="00AC43F2">
        <w:rPr>
          <w:b w:val="0"/>
          <w:i/>
        </w:rPr>
        <w:t>Malicious N</w:t>
      </w:r>
      <w:r w:rsidRPr="00EF5999">
        <w:rPr>
          <w:b w:val="0"/>
          <w:i/>
        </w:rPr>
        <w:t>ode</w:t>
      </w:r>
      <w:r w:rsidR="00AC43F2">
        <w:rPr>
          <w:b w:val="0"/>
        </w:rPr>
        <w:t xml:space="preserve"> dan Variasi Serangannya pada S</w:t>
      </w:r>
      <w:r w:rsidRPr="00EF5999">
        <w:rPr>
          <w:b w:val="0"/>
        </w:rPr>
        <w:t xml:space="preserve">kenario </w:t>
      </w:r>
      <w:r w:rsidR="00AC43F2">
        <w:rPr>
          <w:b w:val="0"/>
          <w:i/>
        </w:rPr>
        <w:t>G</w:t>
      </w:r>
      <w:r w:rsidRPr="00EF5999">
        <w:rPr>
          <w:b w:val="0"/>
          <w:i/>
        </w:rPr>
        <w:t>rid</w:t>
      </w:r>
      <w:r w:rsidRPr="00EF5999">
        <w:rPr>
          <w:b w:val="0"/>
        </w:rPr>
        <w:t xml:space="preserve"> 50 </w:t>
      </w:r>
      <w:r w:rsidR="00AC43F2">
        <w:rPr>
          <w:b w:val="0"/>
          <w:i/>
        </w:rPr>
        <w:t>N</w:t>
      </w:r>
      <w:r w:rsidRPr="00EF5999">
        <w:rPr>
          <w:b w:val="0"/>
          <w:i/>
        </w:rPr>
        <w:t>ode</w:t>
      </w:r>
      <w:bookmarkEnd w:id="246"/>
    </w:p>
    <w:p w:rsidR="007447BF" w:rsidRDefault="007447BF" w:rsidP="007447BF"/>
    <w:p w:rsidR="00EE259D" w:rsidRDefault="00B7082F" w:rsidP="00EE259D">
      <w:pPr>
        <w:ind w:firstLine="567"/>
        <w:jc w:val="both"/>
      </w:pPr>
      <w:r>
        <w:t xml:space="preserve">Berdasarkan grafik pada </w:t>
      </w:r>
      <w:r>
        <w:fldChar w:fldCharType="begin"/>
      </w:r>
      <w:r>
        <w:instrText xml:space="preserve"> REF _Ref483909588 \h </w:instrText>
      </w:r>
      <w:r>
        <w:fldChar w:fldCharType="separate"/>
      </w:r>
      <w:r w:rsidR="0065244E">
        <w:t xml:space="preserve">Gambar </w:t>
      </w:r>
      <w:r w:rsidR="0065244E">
        <w:rPr>
          <w:noProof/>
        </w:rPr>
        <w:t>5</w:t>
      </w:r>
      <w:r w:rsidR="0065244E">
        <w:t>.</w:t>
      </w:r>
      <w:r w:rsidR="0065244E">
        <w:rPr>
          <w:noProof/>
        </w:rPr>
        <w:t>4</w:t>
      </w:r>
      <w:r>
        <w:fldChar w:fldCharType="end"/>
      </w:r>
      <w:r>
        <w:t xml:space="preserve">, </w:t>
      </w:r>
      <w:r>
        <w:fldChar w:fldCharType="begin"/>
      </w:r>
      <w:r>
        <w:instrText xml:space="preserve"> REF _Ref483909600 \h </w:instrText>
      </w:r>
      <w:r>
        <w:fldChar w:fldCharType="separate"/>
      </w:r>
      <w:r w:rsidR="0065244E">
        <w:t xml:space="preserve">Gambar </w:t>
      </w:r>
      <w:r w:rsidR="0065244E">
        <w:rPr>
          <w:noProof/>
        </w:rPr>
        <w:t>5</w:t>
      </w:r>
      <w:r w:rsidR="0065244E">
        <w:t>.</w:t>
      </w:r>
      <w:r w:rsidR="0065244E">
        <w:rPr>
          <w:noProof/>
        </w:rPr>
        <w:t>5</w:t>
      </w:r>
      <w:r>
        <w:fldChar w:fldCharType="end"/>
      </w:r>
      <w:r>
        <w:t xml:space="preserve">, dan </w:t>
      </w:r>
      <w:r>
        <w:fldChar w:fldCharType="begin"/>
      </w:r>
      <w:r>
        <w:instrText xml:space="preserve"> REF _Ref483909612 \h </w:instrText>
      </w:r>
      <w:r>
        <w:fldChar w:fldCharType="separate"/>
      </w:r>
      <w:r w:rsidR="0065244E">
        <w:t xml:space="preserve">Gambar </w:t>
      </w:r>
      <w:r w:rsidR="0065244E">
        <w:rPr>
          <w:noProof/>
        </w:rPr>
        <w:t>5</w:t>
      </w:r>
      <w:r w:rsidR="0065244E">
        <w:t>.</w:t>
      </w:r>
      <w:r w:rsidR="0065244E">
        <w:rPr>
          <w:noProof/>
        </w:rPr>
        <w:t>6</w:t>
      </w:r>
      <w:r>
        <w:fldChar w:fldCharType="end"/>
      </w:r>
      <w:r>
        <w:t xml:space="preserve"> </w:t>
      </w:r>
      <w:r w:rsidR="00EE259D">
        <w:t xml:space="preserve">dapat dilihat bahwa rata-rata </w:t>
      </w:r>
      <w:r w:rsidR="00EE259D" w:rsidRPr="00EE259D">
        <w:rPr>
          <w:i/>
        </w:rPr>
        <w:t>end to end delay</w:t>
      </w:r>
      <w:r w:rsidR="00EE259D">
        <w:t xml:space="preserve"> antara </w:t>
      </w:r>
      <w:r w:rsidR="00EE259D" w:rsidRPr="00EE259D">
        <w:rPr>
          <w:i/>
        </w:rPr>
        <w:t>routing protocol</w:t>
      </w:r>
      <w:r w:rsidR="00EE259D">
        <w:t xml:space="preserve"> AODV </w:t>
      </w:r>
      <w:r w:rsidR="00EE259D" w:rsidRPr="00EE259D">
        <w:rPr>
          <w:i/>
        </w:rPr>
        <w:t>original</w:t>
      </w:r>
      <w:r w:rsidR="00EE259D">
        <w:t xml:space="preserve"> dan AODV yang telah dimodifkasi tidak selalu lebih besar dan tidak selalu lebih kecil. Pada grafik-grafik diatas, </w:t>
      </w:r>
      <w:r w:rsidR="00EE259D" w:rsidRPr="00EE259D">
        <w:rPr>
          <w:i/>
        </w:rPr>
        <w:t>delay</w:t>
      </w:r>
      <w:r w:rsidR="00EE259D">
        <w:t xml:space="preserve"> menjadi lebih besar ketika paket yang sampai</w:t>
      </w:r>
      <w:r w:rsidR="007C1E51">
        <w:t xml:space="preserve"> ke tujuan</w:t>
      </w:r>
      <w:r w:rsidR="00EE259D">
        <w:t xml:space="preserve"> lebih banyak, begitu pula sebaliknya.</w:t>
      </w:r>
    </w:p>
    <w:p w:rsidR="007447BF" w:rsidRDefault="007447BF" w:rsidP="007447BF">
      <w:pPr>
        <w:ind w:firstLine="567"/>
        <w:jc w:val="both"/>
      </w:pPr>
      <w:r>
        <w:lastRenderedPageBreak/>
        <w:t xml:space="preserve">Hasil pengambilan data </w:t>
      </w:r>
      <w:r w:rsidRPr="006E0061">
        <w:rPr>
          <w:i/>
        </w:rPr>
        <w:t>routing overhead</w:t>
      </w:r>
      <w:r>
        <w:t xml:space="preserve"> (RO) pada skenario </w:t>
      </w:r>
      <w:r w:rsidRPr="006E0061">
        <w:rPr>
          <w:i/>
        </w:rPr>
        <w:t>grid</w:t>
      </w:r>
      <w:r>
        <w:t xml:space="preserve"> 30, 40, dan 50 </w:t>
      </w:r>
      <w:r w:rsidRPr="006E0061">
        <w:rPr>
          <w:i/>
        </w:rPr>
        <w:t>node</w:t>
      </w:r>
      <w:r>
        <w:t xml:space="preserve"> dapat d</w:t>
      </w:r>
      <w:r w:rsidR="00B7082F">
        <w:t xml:space="preserve">ilihat masing-masing pada </w:t>
      </w:r>
      <w:r w:rsidR="00B7082F">
        <w:fldChar w:fldCharType="begin"/>
      </w:r>
      <w:r w:rsidR="00B7082F">
        <w:instrText xml:space="preserve"> REF _Ref483910141 \h </w:instrText>
      </w:r>
      <w:r w:rsidR="00B7082F">
        <w:fldChar w:fldCharType="separate"/>
      </w:r>
      <w:r w:rsidR="0065244E">
        <w:t xml:space="preserve">Gambar </w:t>
      </w:r>
      <w:r w:rsidR="0065244E">
        <w:rPr>
          <w:noProof/>
        </w:rPr>
        <w:t>5</w:t>
      </w:r>
      <w:r w:rsidR="0065244E">
        <w:t>.</w:t>
      </w:r>
      <w:r w:rsidR="0065244E">
        <w:rPr>
          <w:noProof/>
        </w:rPr>
        <w:t>7</w:t>
      </w:r>
      <w:r w:rsidR="00B7082F">
        <w:fldChar w:fldCharType="end"/>
      </w:r>
      <w:r w:rsidR="00B7082F">
        <w:t xml:space="preserve">, </w:t>
      </w:r>
      <w:r w:rsidR="00B7082F">
        <w:fldChar w:fldCharType="begin"/>
      </w:r>
      <w:r w:rsidR="00B7082F">
        <w:instrText xml:space="preserve"> REF _Ref483910152 \h </w:instrText>
      </w:r>
      <w:r w:rsidR="00B7082F">
        <w:fldChar w:fldCharType="separate"/>
      </w:r>
      <w:r w:rsidR="0065244E">
        <w:t xml:space="preserve">Gambar </w:t>
      </w:r>
      <w:r w:rsidR="0065244E">
        <w:rPr>
          <w:noProof/>
        </w:rPr>
        <w:t>5</w:t>
      </w:r>
      <w:r w:rsidR="0065244E">
        <w:t>.</w:t>
      </w:r>
      <w:r w:rsidR="0065244E">
        <w:rPr>
          <w:noProof/>
        </w:rPr>
        <w:t>8</w:t>
      </w:r>
      <w:r w:rsidR="00B7082F">
        <w:fldChar w:fldCharType="end"/>
      </w:r>
      <w:r w:rsidR="00B7082F">
        <w:t xml:space="preserve">, dan </w:t>
      </w:r>
      <w:r w:rsidR="00B7082F">
        <w:fldChar w:fldCharType="begin"/>
      </w:r>
      <w:r w:rsidR="00B7082F">
        <w:instrText xml:space="preserve"> REF _Ref483910163 \h </w:instrText>
      </w:r>
      <w:r w:rsidR="00B7082F">
        <w:fldChar w:fldCharType="separate"/>
      </w:r>
      <w:r w:rsidR="0065244E">
        <w:t xml:space="preserve">Gambar </w:t>
      </w:r>
      <w:r w:rsidR="0065244E">
        <w:rPr>
          <w:noProof/>
        </w:rPr>
        <w:t>5</w:t>
      </w:r>
      <w:r w:rsidR="0065244E">
        <w:t>.</w:t>
      </w:r>
      <w:r w:rsidR="0065244E">
        <w:rPr>
          <w:noProof/>
        </w:rPr>
        <w:t>9</w:t>
      </w:r>
      <w:r w:rsidR="00B7082F">
        <w:fldChar w:fldCharType="end"/>
      </w:r>
      <w:r>
        <w:t>.</w:t>
      </w:r>
    </w:p>
    <w:p w:rsidR="007447BF" w:rsidRDefault="007447BF" w:rsidP="007447BF">
      <w:pPr>
        <w:jc w:val="both"/>
      </w:pPr>
    </w:p>
    <w:p w:rsidR="006E0061" w:rsidRDefault="004B4F47" w:rsidP="006E0061">
      <w:pPr>
        <w:keepNext/>
        <w:jc w:val="both"/>
      </w:pPr>
      <w:r>
        <w:rPr>
          <w:noProof/>
          <w:lang w:eastAsia="id-ID"/>
        </w:rPr>
        <w:drawing>
          <wp:inline distT="0" distB="0" distL="0" distR="0" wp14:anchorId="113F4EDE" wp14:editId="5EAB36DE">
            <wp:extent cx="3708400" cy="3676650"/>
            <wp:effectExtent l="0" t="0" r="6350" b="0"/>
            <wp:docPr id="149" name="Chart 1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6E0061" w:rsidRDefault="006E0061" w:rsidP="006E0061">
      <w:pPr>
        <w:pStyle w:val="Caption"/>
        <w:rPr>
          <w:b w:val="0"/>
          <w:i/>
        </w:rPr>
      </w:pPr>
      <w:bookmarkStart w:id="247" w:name="_Ref483910141"/>
      <w:bookmarkStart w:id="248" w:name="_Toc485448644"/>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7</w:t>
      </w:r>
      <w:r w:rsidR="002F61C9">
        <w:rPr>
          <w:noProof/>
        </w:rPr>
        <w:fldChar w:fldCharType="end"/>
      </w:r>
      <w:bookmarkEnd w:id="247"/>
      <w:r>
        <w:t xml:space="preserve"> </w:t>
      </w:r>
      <w:r w:rsidR="00AC43F2">
        <w:rPr>
          <w:b w:val="0"/>
        </w:rPr>
        <w:t>Grafik RO terhadap B</w:t>
      </w:r>
      <w:r w:rsidRPr="006E0061">
        <w:rPr>
          <w:b w:val="0"/>
        </w:rPr>
        <w:t xml:space="preserve">anyak </w:t>
      </w:r>
      <w:r w:rsidR="00AC43F2">
        <w:rPr>
          <w:b w:val="0"/>
          <w:i/>
        </w:rPr>
        <w:t>Malicious N</w:t>
      </w:r>
      <w:r w:rsidRPr="006E0061">
        <w:rPr>
          <w:b w:val="0"/>
          <w:i/>
        </w:rPr>
        <w:t>ode</w:t>
      </w:r>
      <w:r w:rsidR="00AC43F2">
        <w:rPr>
          <w:b w:val="0"/>
        </w:rPr>
        <w:t xml:space="preserve"> dan Variasi Serangannya pada S</w:t>
      </w:r>
      <w:r w:rsidRPr="006E0061">
        <w:rPr>
          <w:b w:val="0"/>
        </w:rPr>
        <w:t xml:space="preserve">kenario </w:t>
      </w:r>
      <w:r w:rsidR="00AC43F2">
        <w:rPr>
          <w:b w:val="0"/>
          <w:i/>
        </w:rPr>
        <w:t>G</w:t>
      </w:r>
      <w:r w:rsidRPr="006E0061">
        <w:rPr>
          <w:b w:val="0"/>
          <w:i/>
        </w:rPr>
        <w:t>rid</w:t>
      </w:r>
      <w:r w:rsidRPr="006E0061">
        <w:rPr>
          <w:b w:val="0"/>
        </w:rPr>
        <w:t xml:space="preserve"> 30 </w:t>
      </w:r>
      <w:r w:rsidR="00AC43F2">
        <w:rPr>
          <w:b w:val="0"/>
          <w:i/>
        </w:rPr>
        <w:t>N</w:t>
      </w:r>
      <w:r w:rsidRPr="006E0061">
        <w:rPr>
          <w:b w:val="0"/>
          <w:i/>
        </w:rPr>
        <w:t>ode</w:t>
      </w:r>
      <w:bookmarkEnd w:id="248"/>
    </w:p>
    <w:p w:rsidR="006E0061" w:rsidRDefault="006E0061" w:rsidP="006E0061"/>
    <w:p w:rsidR="006E0061" w:rsidRDefault="00D87522" w:rsidP="006E0061">
      <w:pPr>
        <w:keepNext/>
      </w:pPr>
      <w:r>
        <w:rPr>
          <w:noProof/>
          <w:lang w:eastAsia="id-ID"/>
        </w:rPr>
        <w:lastRenderedPageBreak/>
        <w:drawing>
          <wp:inline distT="0" distB="0" distL="0" distR="0" wp14:anchorId="6BFC21A1" wp14:editId="4F53ABFA">
            <wp:extent cx="3708400" cy="3952875"/>
            <wp:effectExtent l="0" t="0" r="6350" b="9525"/>
            <wp:docPr id="150" name="Chart 15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E0061" w:rsidRDefault="006E0061" w:rsidP="006E0061">
      <w:pPr>
        <w:pStyle w:val="Caption"/>
        <w:rPr>
          <w:b w:val="0"/>
          <w:i/>
        </w:rPr>
      </w:pPr>
      <w:bookmarkStart w:id="249" w:name="_Ref483910152"/>
      <w:bookmarkStart w:id="250" w:name="_Toc485448645"/>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8</w:t>
      </w:r>
      <w:r w:rsidR="002F61C9">
        <w:rPr>
          <w:noProof/>
        </w:rPr>
        <w:fldChar w:fldCharType="end"/>
      </w:r>
      <w:bookmarkEnd w:id="249"/>
      <w:r>
        <w:t xml:space="preserve"> </w:t>
      </w:r>
      <w:r w:rsidRPr="006E0061">
        <w:rPr>
          <w:b w:val="0"/>
        </w:rPr>
        <w:t xml:space="preserve">Grafik RO </w:t>
      </w:r>
      <w:r w:rsidR="00AC43F2">
        <w:rPr>
          <w:b w:val="0"/>
        </w:rPr>
        <w:t>t</w:t>
      </w:r>
      <w:r w:rsidR="00AC43F2" w:rsidRPr="006E0061">
        <w:rPr>
          <w:b w:val="0"/>
        </w:rPr>
        <w:t xml:space="preserve">erhadap Banyak </w:t>
      </w:r>
      <w:r w:rsidR="00AC43F2" w:rsidRPr="006E0061">
        <w:rPr>
          <w:b w:val="0"/>
          <w:i/>
        </w:rPr>
        <w:t>Malicious Node</w:t>
      </w:r>
      <w:r w:rsidR="003E169A">
        <w:rPr>
          <w:b w:val="0"/>
        </w:rPr>
        <w:t xml:space="preserve"> d</w:t>
      </w:r>
      <w:r w:rsidR="00AC43F2">
        <w:rPr>
          <w:b w:val="0"/>
        </w:rPr>
        <w:t>an Variasi Serangannya p</w:t>
      </w:r>
      <w:r w:rsidR="00AC43F2" w:rsidRPr="006E0061">
        <w:rPr>
          <w:b w:val="0"/>
        </w:rPr>
        <w:t xml:space="preserve">ada Skenario </w:t>
      </w:r>
      <w:r w:rsidR="00AC43F2" w:rsidRPr="006E0061">
        <w:rPr>
          <w:b w:val="0"/>
          <w:i/>
        </w:rPr>
        <w:t>Grid</w:t>
      </w:r>
      <w:r w:rsidR="00AC43F2" w:rsidRPr="006E0061">
        <w:rPr>
          <w:b w:val="0"/>
        </w:rPr>
        <w:t xml:space="preserve"> 40 </w:t>
      </w:r>
      <w:r w:rsidR="00AC43F2" w:rsidRPr="006E0061">
        <w:rPr>
          <w:b w:val="0"/>
          <w:i/>
        </w:rPr>
        <w:t>Node</w:t>
      </w:r>
      <w:bookmarkEnd w:id="250"/>
    </w:p>
    <w:p w:rsidR="006E0061" w:rsidRDefault="006E0061" w:rsidP="006E0061"/>
    <w:p w:rsidR="006E0061" w:rsidRDefault="00FD183C" w:rsidP="006E0061">
      <w:pPr>
        <w:keepNext/>
      </w:pPr>
      <w:r>
        <w:rPr>
          <w:noProof/>
          <w:lang w:eastAsia="id-ID"/>
        </w:rPr>
        <w:lastRenderedPageBreak/>
        <w:drawing>
          <wp:inline distT="0" distB="0" distL="0" distR="0" wp14:anchorId="05D54CEA" wp14:editId="13B93ED6">
            <wp:extent cx="3708400" cy="4029075"/>
            <wp:effectExtent l="0" t="0" r="6350" b="9525"/>
            <wp:docPr id="151" name="Chart 1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DE13E5" w:rsidRDefault="006E0061" w:rsidP="00DE13E5">
      <w:pPr>
        <w:pStyle w:val="Caption"/>
        <w:rPr>
          <w:b w:val="0"/>
          <w:i/>
        </w:rPr>
      </w:pPr>
      <w:bookmarkStart w:id="251" w:name="_Ref483910163"/>
      <w:bookmarkStart w:id="252" w:name="_Toc485448646"/>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9</w:t>
      </w:r>
      <w:r w:rsidR="002F61C9">
        <w:rPr>
          <w:noProof/>
        </w:rPr>
        <w:fldChar w:fldCharType="end"/>
      </w:r>
      <w:bookmarkEnd w:id="251"/>
      <w:r>
        <w:t xml:space="preserve"> </w:t>
      </w:r>
      <w:r w:rsidRPr="006E0061">
        <w:rPr>
          <w:b w:val="0"/>
        </w:rPr>
        <w:t xml:space="preserve">Grafik RO terhadap </w:t>
      </w:r>
      <w:r w:rsidR="00AC43F2" w:rsidRPr="006E0061">
        <w:rPr>
          <w:b w:val="0"/>
        </w:rPr>
        <w:t xml:space="preserve">Banyak </w:t>
      </w:r>
      <w:r w:rsidR="00AC43F2" w:rsidRPr="006E0061">
        <w:rPr>
          <w:b w:val="0"/>
          <w:i/>
        </w:rPr>
        <w:t>Malicious Node</w:t>
      </w:r>
      <w:r w:rsidR="003E169A">
        <w:rPr>
          <w:b w:val="0"/>
        </w:rPr>
        <w:t xml:space="preserve"> d</w:t>
      </w:r>
      <w:r w:rsidR="00AC43F2" w:rsidRPr="006E0061">
        <w:rPr>
          <w:b w:val="0"/>
        </w:rPr>
        <w:t>an Vari</w:t>
      </w:r>
      <w:r w:rsidR="00AC43F2">
        <w:rPr>
          <w:b w:val="0"/>
        </w:rPr>
        <w:t>asi Serangannya p</w:t>
      </w:r>
      <w:r w:rsidR="00AC43F2" w:rsidRPr="006E0061">
        <w:rPr>
          <w:b w:val="0"/>
        </w:rPr>
        <w:t xml:space="preserve">ada Skenario </w:t>
      </w:r>
      <w:r w:rsidR="00AC43F2" w:rsidRPr="006E0061">
        <w:rPr>
          <w:b w:val="0"/>
          <w:i/>
        </w:rPr>
        <w:t>Grid</w:t>
      </w:r>
      <w:r w:rsidR="00AC43F2" w:rsidRPr="006E0061">
        <w:rPr>
          <w:b w:val="0"/>
        </w:rPr>
        <w:t xml:space="preserve"> 50 </w:t>
      </w:r>
      <w:r w:rsidR="00AC43F2" w:rsidRPr="006E0061">
        <w:rPr>
          <w:b w:val="0"/>
          <w:i/>
        </w:rPr>
        <w:t>Node</w:t>
      </w:r>
      <w:bookmarkEnd w:id="252"/>
    </w:p>
    <w:p w:rsidR="00DE13E5" w:rsidRDefault="00DE13E5" w:rsidP="00DE13E5"/>
    <w:p w:rsidR="00DE13E5" w:rsidRPr="00DE13E5" w:rsidRDefault="00B7082F" w:rsidP="00A80577">
      <w:pPr>
        <w:ind w:firstLine="567"/>
        <w:jc w:val="both"/>
      </w:pPr>
      <w:r>
        <w:t xml:space="preserve">Berdasarkan grafik pada </w:t>
      </w:r>
      <w:r>
        <w:fldChar w:fldCharType="begin"/>
      </w:r>
      <w:r>
        <w:instrText xml:space="preserve"> REF _Ref483910141 \h </w:instrText>
      </w:r>
      <w:r>
        <w:fldChar w:fldCharType="separate"/>
      </w:r>
      <w:r w:rsidR="0065244E">
        <w:t xml:space="preserve">Gambar </w:t>
      </w:r>
      <w:r w:rsidR="0065244E">
        <w:rPr>
          <w:noProof/>
        </w:rPr>
        <w:t>5</w:t>
      </w:r>
      <w:r w:rsidR="0065244E">
        <w:t>.</w:t>
      </w:r>
      <w:r w:rsidR="0065244E">
        <w:rPr>
          <w:noProof/>
        </w:rPr>
        <w:t>7</w:t>
      </w:r>
      <w:r>
        <w:fldChar w:fldCharType="end"/>
      </w:r>
      <w:r>
        <w:t xml:space="preserve">, </w:t>
      </w:r>
      <w:r>
        <w:fldChar w:fldCharType="begin"/>
      </w:r>
      <w:r>
        <w:instrText xml:space="preserve"> REF _Ref483910152 \h </w:instrText>
      </w:r>
      <w:r>
        <w:fldChar w:fldCharType="separate"/>
      </w:r>
      <w:r w:rsidR="0065244E">
        <w:t xml:space="preserve">Gambar </w:t>
      </w:r>
      <w:r w:rsidR="0065244E">
        <w:rPr>
          <w:noProof/>
        </w:rPr>
        <w:t>5</w:t>
      </w:r>
      <w:r w:rsidR="0065244E">
        <w:t>.</w:t>
      </w:r>
      <w:r w:rsidR="0065244E">
        <w:rPr>
          <w:noProof/>
        </w:rPr>
        <w:t>8</w:t>
      </w:r>
      <w:r>
        <w:fldChar w:fldCharType="end"/>
      </w:r>
      <w:r>
        <w:t xml:space="preserve">, dan </w:t>
      </w:r>
      <w:r>
        <w:fldChar w:fldCharType="begin"/>
      </w:r>
      <w:r>
        <w:instrText xml:space="preserve"> REF _Ref483910163 \h </w:instrText>
      </w:r>
      <w:r>
        <w:fldChar w:fldCharType="separate"/>
      </w:r>
      <w:r w:rsidR="0065244E">
        <w:t xml:space="preserve">Gambar </w:t>
      </w:r>
      <w:r w:rsidR="0065244E">
        <w:rPr>
          <w:noProof/>
        </w:rPr>
        <w:t>5</w:t>
      </w:r>
      <w:r w:rsidR="0065244E">
        <w:t>.</w:t>
      </w:r>
      <w:r w:rsidR="0065244E">
        <w:rPr>
          <w:noProof/>
        </w:rPr>
        <w:t>9</w:t>
      </w:r>
      <w:r>
        <w:fldChar w:fldCharType="end"/>
      </w:r>
      <w:r>
        <w:t xml:space="preserve"> </w:t>
      </w:r>
      <w:r w:rsidR="00DE13E5">
        <w:t xml:space="preserve">dapat dilihat bahwa </w:t>
      </w:r>
      <w:r w:rsidR="00DE13E5" w:rsidRPr="00A80577">
        <w:rPr>
          <w:i/>
        </w:rPr>
        <w:t>routing protocol</w:t>
      </w:r>
      <w:r w:rsidR="00DE13E5">
        <w:t xml:space="preserve"> AODV yang telah dimodif</w:t>
      </w:r>
      <w:r w:rsidR="000E0F7A">
        <w:t>i</w:t>
      </w:r>
      <w:r w:rsidR="00DE13E5">
        <w:t xml:space="preserve">kasi tidak selalu dapat mengatasi </w:t>
      </w:r>
      <w:r w:rsidR="00DE13E5" w:rsidRPr="00A80577">
        <w:rPr>
          <w:i/>
        </w:rPr>
        <w:t>routing overhead</w:t>
      </w:r>
      <w:r w:rsidR="00DE13E5">
        <w:t xml:space="preserve"> yang disebabkan oleh serangan. Ada di beberapa </w:t>
      </w:r>
      <w:r w:rsidR="00A80577">
        <w:t>skenario</w:t>
      </w:r>
      <w:r w:rsidR="00DE13E5">
        <w:t xml:space="preserve"> </w:t>
      </w:r>
      <w:r w:rsidR="00A80577">
        <w:t xml:space="preserve">uji coba </w:t>
      </w:r>
      <w:r w:rsidR="00DE13E5">
        <w:t xml:space="preserve">saat </w:t>
      </w:r>
      <w:r w:rsidR="00DE13E5" w:rsidRPr="00A80577">
        <w:rPr>
          <w:i/>
        </w:rPr>
        <w:t>routing protocol</w:t>
      </w:r>
      <w:r w:rsidR="00DE13E5">
        <w:t xml:space="preserve"> </w:t>
      </w:r>
      <w:r w:rsidR="00A80577">
        <w:t xml:space="preserve">ini </w:t>
      </w:r>
      <w:r w:rsidR="00DE13E5">
        <w:t xml:space="preserve">dapat meredakan </w:t>
      </w:r>
      <w:r w:rsidR="00DE13E5" w:rsidRPr="00A80577">
        <w:rPr>
          <w:i/>
        </w:rPr>
        <w:t>routing overhead</w:t>
      </w:r>
      <w:r w:rsidR="00DE13E5">
        <w:t xml:space="preserve">, </w:t>
      </w:r>
      <w:r w:rsidR="007828FD">
        <w:t xml:space="preserve">terutama saat terjadi </w:t>
      </w:r>
      <w:r w:rsidR="007828FD" w:rsidRPr="007828FD">
        <w:rPr>
          <w:i/>
        </w:rPr>
        <w:t>Worm Hole attack</w:t>
      </w:r>
      <w:r w:rsidR="007828FD">
        <w:t xml:space="preserve">, </w:t>
      </w:r>
      <w:r w:rsidR="00DE13E5">
        <w:t>namun hal tersebut tidak selalu terjadi.</w:t>
      </w:r>
    </w:p>
    <w:p w:rsidR="00B7543B" w:rsidRPr="00DC530E" w:rsidRDefault="00B7543B" w:rsidP="00DC530E"/>
    <w:p w:rsidR="00370D81" w:rsidRDefault="00370D81" w:rsidP="001620D9">
      <w:pPr>
        <w:pStyle w:val="Heading3"/>
        <w:numPr>
          <w:ilvl w:val="2"/>
          <w:numId w:val="24"/>
        </w:numPr>
        <w:ind w:left="567" w:hanging="567"/>
        <w:jc w:val="both"/>
        <w:rPr>
          <w:i/>
        </w:rPr>
      </w:pPr>
      <w:bookmarkStart w:id="253" w:name="_Toc485131206"/>
      <w:r>
        <w:t xml:space="preserve">Hasil Uji Coba Skenario </w:t>
      </w:r>
      <w:r w:rsidRPr="00370D81">
        <w:rPr>
          <w:i/>
        </w:rPr>
        <w:t>Real</w:t>
      </w:r>
      <w:bookmarkEnd w:id="253"/>
    </w:p>
    <w:p w:rsidR="00897CF1" w:rsidRDefault="00897CF1" w:rsidP="00897CF1"/>
    <w:p w:rsidR="00897CF1" w:rsidRDefault="00897CF1" w:rsidP="007901DF">
      <w:pPr>
        <w:ind w:firstLine="567"/>
        <w:jc w:val="both"/>
      </w:pPr>
      <w:r>
        <w:t xml:space="preserve">Pengujian pada skenario </w:t>
      </w:r>
      <w:r w:rsidRPr="00C34AEC">
        <w:rPr>
          <w:i/>
        </w:rPr>
        <w:t>real</w:t>
      </w:r>
      <w:r>
        <w:t xml:space="preserve"> digunakan untuk melihat perbandingan performa </w:t>
      </w:r>
      <w:r w:rsidRPr="00C34AEC">
        <w:rPr>
          <w:i/>
        </w:rPr>
        <w:t>routing protocol</w:t>
      </w:r>
      <w:r>
        <w:t xml:space="preserve"> AODV </w:t>
      </w:r>
      <w:r w:rsidRPr="00C34AEC">
        <w:rPr>
          <w:i/>
        </w:rPr>
        <w:t>original</w:t>
      </w:r>
      <w:r>
        <w:t xml:space="preserve"> dengan </w:t>
      </w:r>
      <w:r w:rsidRPr="00C34AEC">
        <w:rPr>
          <w:i/>
        </w:rPr>
        <w:t>routing protocol</w:t>
      </w:r>
      <w:r>
        <w:t xml:space="preserve"> AODV yang telah dimodifikasi ketika terjadi serangan, dalam hal ini adalah </w:t>
      </w:r>
      <w:r w:rsidRPr="00C34AEC">
        <w:rPr>
          <w:i/>
        </w:rPr>
        <w:t>Black Hole attack</w:t>
      </w:r>
      <w:r>
        <w:t xml:space="preserve"> dan </w:t>
      </w:r>
      <w:r w:rsidRPr="001B0171">
        <w:rPr>
          <w:i/>
        </w:rPr>
        <w:t>Worm Hole attack</w:t>
      </w:r>
      <w:r>
        <w:t>, maupun kombinasi keduanya jika diimplementasikan menggunakan peta ny</w:t>
      </w:r>
      <w:r w:rsidR="007901DF">
        <w:t>ata dimana persebaran kendaraannya tidak selalu merata</w:t>
      </w:r>
      <w:r>
        <w:t>.</w:t>
      </w:r>
      <w:r w:rsidR="007901DF">
        <w:t xml:space="preserve"> Pengambilan data uji </w:t>
      </w:r>
      <w:r w:rsidR="007901DF" w:rsidRPr="001B0171">
        <w:rPr>
          <w:i/>
        </w:rPr>
        <w:t>packet delivery ratio</w:t>
      </w:r>
      <w:r w:rsidR="007901DF">
        <w:t xml:space="preserve"> (PDR), rata-rata </w:t>
      </w:r>
      <w:r w:rsidR="007901DF" w:rsidRPr="001B0171">
        <w:rPr>
          <w:i/>
        </w:rPr>
        <w:t>end to end delay</w:t>
      </w:r>
      <w:r w:rsidR="007901DF">
        <w:t xml:space="preserve"> (E2E), dan </w:t>
      </w:r>
      <w:r w:rsidR="007901DF" w:rsidRPr="001B0171">
        <w:rPr>
          <w:i/>
        </w:rPr>
        <w:t>routing overhead</w:t>
      </w:r>
      <w:r w:rsidR="007901DF">
        <w:t xml:space="preserve"> (RO) dilakukan pada peta </w:t>
      </w:r>
      <w:r w:rsidR="007901DF" w:rsidRPr="001B0171">
        <w:rPr>
          <w:i/>
        </w:rPr>
        <w:t>real</w:t>
      </w:r>
      <w:r w:rsidR="007901DF">
        <w:t xml:space="preserve"> dengan luas area 1700 m x 1700 m pada wilayah perumahan Kertajaya Surabaya.</w:t>
      </w:r>
    </w:p>
    <w:p w:rsidR="007D4A76" w:rsidRDefault="007D4A76" w:rsidP="007901DF">
      <w:pPr>
        <w:ind w:firstLine="567"/>
        <w:jc w:val="both"/>
      </w:pPr>
      <w:r>
        <w:t xml:space="preserve">Sama seperti uji coba skenario </w:t>
      </w:r>
      <w:r w:rsidRPr="007D4A76">
        <w:rPr>
          <w:i/>
        </w:rPr>
        <w:t>grid</w:t>
      </w:r>
      <w:r>
        <w:t xml:space="preserve">, pada uji coba skenario </w:t>
      </w:r>
      <w:r w:rsidRPr="007D4A76">
        <w:rPr>
          <w:i/>
        </w:rPr>
        <w:t>real</w:t>
      </w:r>
      <w:r>
        <w:t xml:space="preserve"> ini dilakukan dengan 30 </w:t>
      </w:r>
      <w:r w:rsidRPr="007D4A76">
        <w:rPr>
          <w:i/>
        </w:rPr>
        <w:t>node</w:t>
      </w:r>
      <w:r>
        <w:t xml:space="preserve">, 40 </w:t>
      </w:r>
      <w:r w:rsidRPr="007D4A76">
        <w:rPr>
          <w:i/>
        </w:rPr>
        <w:t>node</w:t>
      </w:r>
      <w:r>
        <w:t xml:space="preserve">, dan 50 </w:t>
      </w:r>
      <w:r w:rsidRPr="007D4A76">
        <w:rPr>
          <w:i/>
        </w:rPr>
        <w:t>node</w:t>
      </w:r>
      <w:r>
        <w:t xml:space="preserve">. Selain itu, ditambahkan </w:t>
      </w:r>
      <w:r w:rsidRPr="007D4A76">
        <w:rPr>
          <w:i/>
        </w:rPr>
        <w:t>malicious node</w:t>
      </w:r>
      <w:r>
        <w:t xml:space="preserve"> sebagai </w:t>
      </w:r>
      <w:r w:rsidRPr="007D4A76">
        <w:rPr>
          <w:i/>
        </w:rPr>
        <w:t>Black Hole</w:t>
      </w:r>
      <w:r>
        <w:t xml:space="preserve"> dan </w:t>
      </w:r>
      <w:r w:rsidRPr="007D4A76">
        <w:rPr>
          <w:i/>
        </w:rPr>
        <w:t>Worm Hole attacker</w:t>
      </w:r>
      <w:r>
        <w:t xml:space="preserve">, serta kombinasi keduanya. Variasi skenario serangan yang dilakukan sama seperti uji coba skenario grid, yaitu dari 1 hingga 4 </w:t>
      </w:r>
      <w:r w:rsidRPr="007D4A76">
        <w:rPr>
          <w:i/>
        </w:rPr>
        <w:t>node</w:t>
      </w:r>
      <w:r>
        <w:t xml:space="preserve"> </w:t>
      </w:r>
      <w:r w:rsidRPr="007D4A76">
        <w:rPr>
          <w:i/>
        </w:rPr>
        <w:t>attacker</w:t>
      </w:r>
      <w:r>
        <w:t xml:space="preserve"> untuk </w:t>
      </w:r>
      <w:r w:rsidRPr="007D4A76">
        <w:rPr>
          <w:i/>
        </w:rPr>
        <w:t>Black Hole</w:t>
      </w:r>
      <w:r>
        <w:t xml:space="preserve"> dan </w:t>
      </w:r>
      <w:r w:rsidRPr="007D4A76">
        <w:rPr>
          <w:i/>
        </w:rPr>
        <w:t>Worm Hole attack</w:t>
      </w:r>
      <w:r>
        <w:t xml:space="preserve">, serta 2 dan 4 </w:t>
      </w:r>
      <w:r w:rsidRPr="007D4A76">
        <w:rPr>
          <w:i/>
        </w:rPr>
        <w:t>node</w:t>
      </w:r>
      <w:r>
        <w:t xml:space="preserve"> untuk kombinasi </w:t>
      </w:r>
      <w:r w:rsidRPr="007D4A76">
        <w:rPr>
          <w:i/>
        </w:rPr>
        <w:t>Black Hole</w:t>
      </w:r>
      <w:r>
        <w:t xml:space="preserve"> dan </w:t>
      </w:r>
      <w:r w:rsidRPr="007D4A76">
        <w:rPr>
          <w:i/>
        </w:rPr>
        <w:t>Worm Hole attack</w:t>
      </w:r>
      <w:r>
        <w:t>.</w:t>
      </w:r>
    </w:p>
    <w:p w:rsidR="002B1BE7" w:rsidRDefault="007901DF" w:rsidP="007901DF">
      <w:pPr>
        <w:ind w:firstLine="567"/>
        <w:jc w:val="both"/>
      </w:pPr>
      <w:r>
        <w:t xml:space="preserve">Hasil pengambilan data PDR pada skenario </w:t>
      </w:r>
      <w:r w:rsidRPr="00D6385B">
        <w:rPr>
          <w:i/>
        </w:rPr>
        <w:t>real</w:t>
      </w:r>
      <w:r>
        <w:t xml:space="preserve"> 30, 40, dan 50 </w:t>
      </w:r>
      <w:r w:rsidRPr="00D6385B">
        <w:rPr>
          <w:i/>
        </w:rPr>
        <w:t>node</w:t>
      </w:r>
      <w:r w:rsidR="00B7082F">
        <w:t xml:space="preserve"> dapat dilihat pada </w:t>
      </w:r>
      <w:r w:rsidR="00B7082F">
        <w:fldChar w:fldCharType="begin"/>
      </w:r>
      <w:r w:rsidR="00B7082F">
        <w:instrText xml:space="preserve"> REF _Ref484052473 \h </w:instrText>
      </w:r>
      <w:r w:rsidR="00B7082F">
        <w:fldChar w:fldCharType="separate"/>
      </w:r>
      <w:r w:rsidR="0065244E">
        <w:t xml:space="preserve">Gambar </w:t>
      </w:r>
      <w:r w:rsidR="0065244E">
        <w:rPr>
          <w:noProof/>
        </w:rPr>
        <w:t>5</w:t>
      </w:r>
      <w:r w:rsidR="0065244E">
        <w:t>.</w:t>
      </w:r>
      <w:r w:rsidR="0065244E">
        <w:rPr>
          <w:noProof/>
        </w:rPr>
        <w:t>10</w:t>
      </w:r>
      <w:r w:rsidR="00B7082F">
        <w:fldChar w:fldCharType="end"/>
      </w:r>
      <w:r w:rsidR="00B7082F">
        <w:t xml:space="preserve">, </w:t>
      </w:r>
      <w:r w:rsidR="00B7082F">
        <w:fldChar w:fldCharType="begin"/>
      </w:r>
      <w:r w:rsidR="00B7082F">
        <w:instrText xml:space="preserve"> REF _Ref484052482 \h </w:instrText>
      </w:r>
      <w:r w:rsidR="00B7082F">
        <w:fldChar w:fldCharType="separate"/>
      </w:r>
      <w:r w:rsidR="0065244E">
        <w:t xml:space="preserve">Gambar </w:t>
      </w:r>
      <w:r w:rsidR="0065244E">
        <w:rPr>
          <w:noProof/>
        </w:rPr>
        <w:t>5</w:t>
      </w:r>
      <w:r w:rsidR="0065244E">
        <w:t>.</w:t>
      </w:r>
      <w:r w:rsidR="0065244E">
        <w:rPr>
          <w:noProof/>
        </w:rPr>
        <w:t>11</w:t>
      </w:r>
      <w:r w:rsidR="00B7082F">
        <w:fldChar w:fldCharType="end"/>
      </w:r>
      <w:r w:rsidR="00B7082F">
        <w:t xml:space="preserve">, dan </w:t>
      </w:r>
      <w:r w:rsidR="00B7082F">
        <w:fldChar w:fldCharType="begin"/>
      </w:r>
      <w:r w:rsidR="00B7082F">
        <w:instrText xml:space="preserve"> REF _Ref484052494 \h </w:instrText>
      </w:r>
      <w:r w:rsidR="00B7082F">
        <w:fldChar w:fldCharType="separate"/>
      </w:r>
      <w:r w:rsidR="0065244E">
        <w:t xml:space="preserve">Gambar </w:t>
      </w:r>
      <w:r w:rsidR="0065244E">
        <w:rPr>
          <w:noProof/>
        </w:rPr>
        <w:t>5</w:t>
      </w:r>
      <w:r w:rsidR="0065244E">
        <w:t>.</w:t>
      </w:r>
      <w:r w:rsidR="0065244E">
        <w:rPr>
          <w:noProof/>
        </w:rPr>
        <w:t>12</w:t>
      </w:r>
      <w:r w:rsidR="00B7082F">
        <w:fldChar w:fldCharType="end"/>
      </w:r>
      <w:r>
        <w:t>.</w:t>
      </w:r>
    </w:p>
    <w:p w:rsidR="007901DF" w:rsidRDefault="007901DF" w:rsidP="007901DF">
      <w:pPr>
        <w:jc w:val="both"/>
      </w:pPr>
    </w:p>
    <w:p w:rsidR="007901DF" w:rsidRDefault="00CB09AD" w:rsidP="007901DF">
      <w:pPr>
        <w:keepNext/>
        <w:jc w:val="both"/>
      </w:pPr>
      <w:r>
        <w:rPr>
          <w:noProof/>
          <w:lang w:eastAsia="id-ID"/>
        </w:rPr>
        <w:lastRenderedPageBreak/>
        <w:drawing>
          <wp:inline distT="0" distB="0" distL="0" distR="0" wp14:anchorId="0672F8C5" wp14:editId="3A8F0539">
            <wp:extent cx="3708400" cy="3962400"/>
            <wp:effectExtent l="0" t="0" r="6350" b="0"/>
            <wp:docPr id="450817" name="Chart 4508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7901DF" w:rsidRDefault="007901DF" w:rsidP="007901DF">
      <w:pPr>
        <w:pStyle w:val="Caption"/>
        <w:rPr>
          <w:b w:val="0"/>
        </w:rPr>
      </w:pPr>
      <w:bookmarkStart w:id="254" w:name="_Ref484052473"/>
      <w:bookmarkStart w:id="255" w:name="_Toc485448647"/>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10</w:t>
      </w:r>
      <w:r w:rsidR="002F61C9">
        <w:rPr>
          <w:noProof/>
        </w:rPr>
        <w:fldChar w:fldCharType="end"/>
      </w:r>
      <w:bookmarkEnd w:id="254"/>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30 </w:t>
      </w:r>
      <w:r w:rsidR="003E169A" w:rsidRPr="00D6385B">
        <w:rPr>
          <w:b w:val="0"/>
          <w:i/>
        </w:rPr>
        <w:t>Node</w:t>
      </w:r>
      <w:bookmarkEnd w:id="255"/>
    </w:p>
    <w:p w:rsidR="007901DF" w:rsidRDefault="007901DF" w:rsidP="007901DF"/>
    <w:p w:rsidR="007901DF" w:rsidRDefault="006779E0" w:rsidP="007901DF">
      <w:pPr>
        <w:keepNext/>
      </w:pPr>
      <w:r>
        <w:rPr>
          <w:noProof/>
          <w:lang w:eastAsia="id-ID"/>
        </w:rPr>
        <w:lastRenderedPageBreak/>
        <w:drawing>
          <wp:inline distT="0" distB="0" distL="0" distR="0" wp14:anchorId="5F651FF7" wp14:editId="58485849">
            <wp:extent cx="3708400" cy="3962400"/>
            <wp:effectExtent l="0" t="0" r="6350" b="0"/>
            <wp:docPr id="450830" name="Chart 4508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7901DF" w:rsidRDefault="007901DF" w:rsidP="007901DF">
      <w:pPr>
        <w:pStyle w:val="Caption"/>
        <w:rPr>
          <w:b w:val="0"/>
        </w:rPr>
      </w:pPr>
      <w:bookmarkStart w:id="256" w:name="_Ref484052482"/>
      <w:bookmarkStart w:id="257" w:name="_Toc485448648"/>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11</w:t>
      </w:r>
      <w:r w:rsidR="002F61C9">
        <w:rPr>
          <w:noProof/>
        </w:rPr>
        <w:fldChar w:fldCharType="end"/>
      </w:r>
      <w:bookmarkEnd w:id="256"/>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w:t>
      </w:r>
      <w:r w:rsidR="003E169A" w:rsidRPr="007901DF">
        <w:rPr>
          <w:b w:val="0"/>
        </w:rPr>
        <w:t>an Variasi Serang</w:t>
      </w:r>
      <w:r w:rsidR="003E169A">
        <w:rPr>
          <w:b w:val="0"/>
        </w:rPr>
        <w:t>annya p</w:t>
      </w:r>
      <w:r w:rsidR="003E169A" w:rsidRPr="007901DF">
        <w:rPr>
          <w:b w:val="0"/>
        </w:rPr>
        <w:t xml:space="preserve">ada Skenario </w:t>
      </w:r>
      <w:r w:rsidR="003E169A" w:rsidRPr="00D6385B">
        <w:rPr>
          <w:b w:val="0"/>
          <w:i/>
        </w:rPr>
        <w:t>Real</w:t>
      </w:r>
      <w:r w:rsidR="003E169A" w:rsidRPr="007901DF">
        <w:rPr>
          <w:b w:val="0"/>
        </w:rPr>
        <w:t xml:space="preserve"> 40 </w:t>
      </w:r>
      <w:r w:rsidR="003E169A" w:rsidRPr="00D6385B">
        <w:rPr>
          <w:b w:val="0"/>
          <w:i/>
        </w:rPr>
        <w:t>Node</w:t>
      </w:r>
      <w:bookmarkEnd w:id="257"/>
    </w:p>
    <w:p w:rsidR="007901DF" w:rsidRDefault="007901DF" w:rsidP="007901DF"/>
    <w:p w:rsidR="007901DF" w:rsidRDefault="006779E0" w:rsidP="007901DF">
      <w:pPr>
        <w:keepNext/>
      </w:pPr>
      <w:r>
        <w:rPr>
          <w:noProof/>
          <w:lang w:eastAsia="id-ID"/>
        </w:rPr>
        <w:lastRenderedPageBreak/>
        <w:drawing>
          <wp:inline distT="0" distB="0" distL="0" distR="0" wp14:anchorId="12204A58" wp14:editId="3945F2FC">
            <wp:extent cx="3708400" cy="3771900"/>
            <wp:effectExtent l="0" t="0" r="6350" b="0"/>
            <wp:docPr id="450831" name="Chart 4508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901DF" w:rsidRPr="00D64CB5" w:rsidRDefault="007901DF" w:rsidP="00D64CB5">
      <w:pPr>
        <w:pStyle w:val="Caption"/>
        <w:rPr>
          <w:b w:val="0"/>
        </w:rPr>
      </w:pPr>
      <w:bookmarkStart w:id="258" w:name="_Ref484052494"/>
      <w:bookmarkStart w:id="259" w:name="_Toc485448649"/>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12</w:t>
      </w:r>
      <w:r w:rsidR="002F61C9">
        <w:rPr>
          <w:noProof/>
        </w:rPr>
        <w:fldChar w:fldCharType="end"/>
      </w:r>
      <w:bookmarkEnd w:id="258"/>
      <w:r>
        <w:t xml:space="preserve"> </w:t>
      </w:r>
      <w:r w:rsidRPr="007901DF">
        <w:rPr>
          <w:b w:val="0"/>
        </w:rPr>
        <w:t xml:space="preserve">Grafik PDR terhadap </w:t>
      </w:r>
      <w:r w:rsidR="003E169A" w:rsidRPr="007901DF">
        <w:rPr>
          <w:b w:val="0"/>
        </w:rPr>
        <w:t xml:space="preserve">Banyak </w:t>
      </w:r>
      <w:r w:rsidR="003E169A" w:rsidRPr="00D6385B">
        <w:rPr>
          <w:b w:val="0"/>
          <w:i/>
        </w:rPr>
        <w:t>Malicious Node</w:t>
      </w:r>
      <w:r w:rsidR="003E169A">
        <w:rPr>
          <w:b w:val="0"/>
        </w:rPr>
        <w:t xml:space="preserve"> dan Variasi Serangannya p</w:t>
      </w:r>
      <w:r w:rsidR="003E169A" w:rsidRPr="007901DF">
        <w:rPr>
          <w:b w:val="0"/>
        </w:rPr>
        <w:t xml:space="preserve">ada Skenario </w:t>
      </w:r>
      <w:r w:rsidR="003E169A" w:rsidRPr="00D6385B">
        <w:rPr>
          <w:b w:val="0"/>
          <w:i/>
        </w:rPr>
        <w:t>Real</w:t>
      </w:r>
      <w:r w:rsidR="003E169A" w:rsidRPr="007901DF">
        <w:rPr>
          <w:b w:val="0"/>
        </w:rPr>
        <w:t xml:space="preserve"> 50 </w:t>
      </w:r>
      <w:r w:rsidR="003E169A" w:rsidRPr="00D6385B">
        <w:rPr>
          <w:b w:val="0"/>
          <w:i/>
        </w:rPr>
        <w:t>Node</w:t>
      </w:r>
      <w:bookmarkEnd w:id="259"/>
    </w:p>
    <w:p w:rsidR="00D64CB5" w:rsidRDefault="00D64CB5" w:rsidP="007901DF"/>
    <w:p w:rsidR="00D64CB5" w:rsidRDefault="00D64CB5" w:rsidP="00D64CB5">
      <w:pPr>
        <w:ind w:firstLine="720"/>
        <w:jc w:val="both"/>
      </w:pPr>
      <w:r>
        <w:t xml:space="preserve">Berdasarkan grafik pada </w:t>
      </w:r>
      <w:r w:rsidR="0082389C">
        <w:fldChar w:fldCharType="begin"/>
      </w:r>
      <w:r w:rsidR="0082389C">
        <w:instrText xml:space="preserve"> REF _Ref484052473 \h </w:instrText>
      </w:r>
      <w:r w:rsidR="0082389C">
        <w:fldChar w:fldCharType="separate"/>
      </w:r>
      <w:r w:rsidR="0065244E">
        <w:t xml:space="preserve">Gambar </w:t>
      </w:r>
      <w:r w:rsidR="0065244E">
        <w:rPr>
          <w:noProof/>
        </w:rPr>
        <w:t>5</w:t>
      </w:r>
      <w:r w:rsidR="0065244E">
        <w:t>.</w:t>
      </w:r>
      <w:r w:rsidR="0065244E">
        <w:rPr>
          <w:noProof/>
        </w:rPr>
        <w:t>10</w:t>
      </w:r>
      <w:r w:rsidR="0082389C">
        <w:fldChar w:fldCharType="end"/>
      </w:r>
      <w:r w:rsidR="0082389C">
        <w:t xml:space="preserve">, </w:t>
      </w:r>
      <w:r w:rsidR="0082389C">
        <w:fldChar w:fldCharType="begin"/>
      </w:r>
      <w:r w:rsidR="0082389C">
        <w:instrText xml:space="preserve"> REF _Ref484052482 \h </w:instrText>
      </w:r>
      <w:r w:rsidR="0082389C">
        <w:fldChar w:fldCharType="separate"/>
      </w:r>
      <w:r w:rsidR="0065244E">
        <w:t xml:space="preserve">Gambar </w:t>
      </w:r>
      <w:r w:rsidR="0065244E">
        <w:rPr>
          <w:noProof/>
        </w:rPr>
        <w:t>5</w:t>
      </w:r>
      <w:r w:rsidR="0065244E">
        <w:t>.</w:t>
      </w:r>
      <w:r w:rsidR="0065244E">
        <w:rPr>
          <w:noProof/>
        </w:rPr>
        <w:t>11</w:t>
      </w:r>
      <w:r w:rsidR="0082389C">
        <w:fldChar w:fldCharType="end"/>
      </w:r>
      <w:r w:rsidR="0082389C">
        <w:t xml:space="preserve">, dan </w:t>
      </w:r>
      <w:r w:rsidR="0082389C">
        <w:fldChar w:fldCharType="begin"/>
      </w:r>
      <w:r w:rsidR="0082389C">
        <w:instrText xml:space="preserve"> REF _Ref484052494 \h </w:instrText>
      </w:r>
      <w:r w:rsidR="0082389C">
        <w:fldChar w:fldCharType="separate"/>
      </w:r>
      <w:r w:rsidR="0065244E">
        <w:t xml:space="preserve">Gambar </w:t>
      </w:r>
      <w:r w:rsidR="0065244E">
        <w:rPr>
          <w:noProof/>
        </w:rPr>
        <w:t>5</w:t>
      </w:r>
      <w:r w:rsidR="0065244E">
        <w:t>.</w:t>
      </w:r>
      <w:r w:rsidR="0065244E">
        <w:rPr>
          <w:noProof/>
        </w:rPr>
        <w:t>12</w:t>
      </w:r>
      <w:r w:rsidR="0082389C">
        <w:fldChar w:fldCharType="end"/>
      </w:r>
      <w:r w:rsidR="0082389C">
        <w:t xml:space="preserve"> </w:t>
      </w:r>
      <w:r w:rsidRPr="00D6385B">
        <w:rPr>
          <w:i/>
        </w:rPr>
        <w:t>routing protocol</w:t>
      </w:r>
      <w:r>
        <w:t xml:space="preserve"> AODV yang telah dimodifikasi mampu mengatasi </w:t>
      </w:r>
      <w:r w:rsidRPr="00D6385B">
        <w:rPr>
          <w:i/>
        </w:rPr>
        <w:t>Black Hole</w:t>
      </w:r>
      <w:r>
        <w:t xml:space="preserve">, dan </w:t>
      </w:r>
      <w:r w:rsidRPr="00D6385B">
        <w:rPr>
          <w:i/>
        </w:rPr>
        <w:t>Worm Hole attack</w:t>
      </w:r>
      <w:r>
        <w:t xml:space="preserve"> maupun kombinasi keduanya dengan ditunjukkan oleh paket data yang dapat di</w:t>
      </w:r>
      <w:r w:rsidRPr="00D6385B">
        <w:rPr>
          <w:i/>
        </w:rPr>
        <w:t>recovery</w:t>
      </w:r>
      <w:r w:rsidR="004A46D8">
        <w:t xml:space="preserve"> selama serangan terjadi.</w:t>
      </w:r>
    </w:p>
    <w:p w:rsidR="00D64CB5" w:rsidRDefault="004A46D8" w:rsidP="004A46D8">
      <w:pPr>
        <w:ind w:firstLine="720"/>
        <w:jc w:val="both"/>
      </w:pPr>
      <w:r>
        <w:t xml:space="preserve">Peningkatan tertinggi terjadi saat terdapat 4 node Worm Hole pada uji coba 40 node. Nilai PDR yang awalnya turun menjadi 0.016 dapat ditingkatkan menjadi 0.6 atau dapat dikatakan peningkatan PDR mencapai 60.61%. Sedangkan peningkatan </w:t>
      </w:r>
      <w:r>
        <w:lastRenderedPageBreak/>
        <w:t>terendah terjadi saat terdapat 2 node attacker, yaitu 1 node Black Hole dan 1 node Worm Hole pada uji coba 30 node. Peningkatan yang terjadi hanya sebesar 19.73% dengan rincian nilai PDR yang awalnya 0.307 dapat ditingkatkan menjadi 0.5.</w:t>
      </w:r>
    </w:p>
    <w:p w:rsidR="007901DF" w:rsidRDefault="007901DF" w:rsidP="007901DF">
      <w:pPr>
        <w:ind w:firstLine="720"/>
        <w:jc w:val="both"/>
      </w:pPr>
      <w:r>
        <w:t xml:space="preserve">Hasil pengambilan data E2E pada skenario </w:t>
      </w:r>
      <w:r w:rsidRPr="00D6385B">
        <w:rPr>
          <w:i/>
        </w:rPr>
        <w:t>real</w:t>
      </w:r>
      <w:r>
        <w:t xml:space="preserve"> 30, 40, dan 5</w:t>
      </w:r>
      <w:r w:rsidR="00D6385B">
        <w:t xml:space="preserve">0 </w:t>
      </w:r>
      <w:r w:rsidR="00D6385B" w:rsidRPr="00D6385B">
        <w:rPr>
          <w:i/>
        </w:rPr>
        <w:t>node</w:t>
      </w:r>
      <w:r w:rsidR="0082389C">
        <w:t xml:space="preserve"> dapat dilihat pada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t>.</w:t>
      </w:r>
    </w:p>
    <w:p w:rsidR="007901DF" w:rsidRDefault="007901DF" w:rsidP="007901DF">
      <w:pPr>
        <w:jc w:val="both"/>
      </w:pPr>
    </w:p>
    <w:p w:rsidR="007901DF" w:rsidRDefault="00AA3D33" w:rsidP="007901DF">
      <w:pPr>
        <w:keepNext/>
        <w:jc w:val="both"/>
      </w:pPr>
      <w:r>
        <w:rPr>
          <w:noProof/>
          <w:lang w:eastAsia="id-ID"/>
        </w:rPr>
        <w:drawing>
          <wp:inline distT="0" distB="0" distL="0" distR="0" wp14:anchorId="72417C9B" wp14:editId="1C79C236">
            <wp:extent cx="3708400" cy="3667125"/>
            <wp:effectExtent l="0" t="0" r="6350" b="9525"/>
            <wp:docPr id="450832" name="Chart 4508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7901DF" w:rsidRDefault="007901DF" w:rsidP="007901DF">
      <w:pPr>
        <w:pStyle w:val="Caption"/>
        <w:rPr>
          <w:b w:val="0"/>
        </w:rPr>
      </w:pPr>
      <w:bookmarkStart w:id="260" w:name="_Ref484052730"/>
      <w:bookmarkStart w:id="261" w:name="_Toc485448650"/>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13</w:t>
      </w:r>
      <w:r w:rsidR="002F61C9">
        <w:rPr>
          <w:noProof/>
        </w:rPr>
        <w:fldChar w:fldCharType="end"/>
      </w:r>
      <w:bookmarkEnd w:id="260"/>
      <w:r>
        <w:t xml:space="preserve"> </w:t>
      </w:r>
      <w:r w:rsidRPr="007901DF">
        <w:rPr>
          <w:b w:val="0"/>
        </w:rPr>
        <w:t xml:space="preserve">Grafik </w:t>
      </w:r>
      <w:r>
        <w:rPr>
          <w:b w:val="0"/>
        </w:rPr>
        <w:t>E2E</w:t>
      </w:r>
      <w:r w:rsidRPr="007901DF">
        <w:rPr>
          <w:b w:val="0"/>
        </w:rPr>
        <w:t xml:space="preserv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30 </w:t>
      </w:r>
      <w:r w:rsidR="003E169A" w:rsidRPr="000B4B4E">
        <w:rPr>
          <w:b w:val="0"/>
          <w:i/>
        </w:rPr>
        <w:t>Node</w:t>
      </w:r>
      <w:bookmarkEnd w:id="261"/>
    </w:p>
    <w:p w:rsidR="007901DF" w:rsidRDefault="007901DF" w:rsidP="007901DF"/>
    <w:p w:rsidR="007901DF" w:rsidRDefault="004C3DE7" w:rsidP="007901DF">
      <w:pPr>
        <w:keepNext/>
      </w:pPr>
      <w:r>
        <w:rPr>
          <w:noProof/>
          <w:lang w:eastAsia="id-ID"/>
        </w:rPr>
        <w:lastRenderedPageBreak/>
        <w:drawing>
          <wp:inline distT="0" distB="0" distL="0" distR="0" wp14:anchorId="56D73508" wp14:editId="11862748">
            <wp:extent cx="3708400" cy="3952875"/>
            <wp:effectExtent l="0" t="0" r="6350" b="9525"/>
            <wp:docPr id="450833" name="Chart 450833"/>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7901DF" w:rsidRDefault="007901DF" w:rsidP="007901DF">
      <w:pPr>
        <w:pStyle w:val="Caption"/>
        <w:rPr>
          <w:b w:val="0"/>
        </w:rPr>
      </w:pPr>
      <w:bookmarkStart w:id="262" w:name="_Ref484052701"/>
      <w:bookmarkStart w:id="263" w:name="_Toc485448651"/>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14</w:t>
      </w:r>
      <w:r w:rsidR="002F61C9">
        <w:rPr>
          <w:noProof/>
        </w:rPr>
        <w:fldChar w:fldCharType="end"/>
      </w:r>
      <w:bookmarkEnd w:id="262"/>
      <w:r>
        <w:t xml:space="preserve"> </w:t>
      </w:r>
      <w:r w:rsidRPr="007901DF">
        <w:rPr>
          <w:b w:val="0"/>
        </w:rPr>
        <w:t xml:space="preserve">Grafik E2E terhadap </w:t>
      </w:r>
      <w:r w:rsidR="003E169A" w:rsidRPr="007901DF">
        <w:rPr>
          <w:b w:val="0"/>
        </w:rPr>
        <w:t xml:space="preserve">Banyak </w:t>
      </w:r>
      <w:r w:rsidR="003E169A" w:rsidRPr="000B4B4E">
        <w:rPr>
          <w:b w:val="0"/>
          <w:i/>
        </w:rPr>
        <w:t>Malicious Node</w:t>
      </w:r>
      <w:r w:rsidR="003E169A">
        <w:rPr>
          <w:b w:val="0"/>
        </w:rPr>
        <w:t xml:space="preserve"> dan Variasi Serangannya p</w:t>
      </w:r>
      <w:r w:rsidR="003E169A" w:rsidRPr="007901DF">
        <w:rPr>
          <w:b w:val="0"/>
        </w:rPr>
        <w:t xml:space="preserve">ada Skenario </w:t>
      </w:r>
      <w:r w:rsidR="003E169A" w:rsidRPr="000B4B4E">
        <w:rPr>
          <w:b w:val="0"/>
          <w:i/>
        </w:rPr>
        <w:t>Real</w:t>
      </w:r>
      <w:r w:rsidR="003E169A" w:rsidRPr="007901DF">
        <w:rPr>
          <w:b w:val="0"/>
        </w:rPr>
        <w:t xml:space="preserve"> 40 </w:t>
      </w:r>
      <w:r w:rsidR="003E169A" w:rsidRPr="000B4B4E">
        <w:rPr>
          <w:b w:val="0"/>
          <w:i/>
        </w:rPr>
        <w:t>Node</w:t>
      </w:r>
      <w:bookmarkEnd w:id="263"/>
    </w:p>
    <w:p w:rsidR="007901DF" w:rsidRDefault="007901DF" w:rsidP="007901DF"/>
    <w:p w:rsidR="00C5790A" w:rsidRDefault="005A6D99" w:rsidP="00C5790A">
      <w:pPr>
        <w:keepNext/>
      </w:pPr>
      <w:r>
        <w:rPr>
          <w:noProof/>
          <w:lang w:eastAsia="id-ID"/>
        </w:rPr>
        <w:lastRenderedPageBreak/>
        <w:drawing>
          <wp:inline distT="0" distB="0" distL="0" distR="0" wp14:anchorId="22E9C2C8" wp14:editId="66EB4F7F">
            <wp:extent cx="3708400" cy="3962400"/>
            <wp:effectExtent l="0" t="0" r="6350" b="0"/>
            <wp:docPr id="450834" name="Chart 4508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7901DF" w:rsidRDefault="00C5790A" w:rsidP="00C5790A">
      <w:pPr>
        <w:pStyle w:val="Caption"/>
        <w:rPr>
          <w:b w:val="0"/>
        </w:rPr>
      </w:pPr>
      <w:bookmarkStart w:id="264" w:name="_Ref484052714"/>
      <w:bookmarkStart w:id="265" w:name="_Toc485448652"/>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15</w:t>
      </w:r>
      <w:r w:rsidR="002F61C9">
        <w:rPr>
          <w:noProof/>
        </w:rPr>
        <w:fldChar w:fldCharType="end"/>
      </w:r>
      <w:bookmarkEnd w:id="264"/>
      <w:r>
        <w:t xml:space="preserve"> </w:t>
      </w:r>
      <w:r w:rsidRPr="00C5790A">
        <w:rPr>
          <w:b w:val="0"/>
        </w:rPr>
        <w:t xml:space="preserve">Grafik E2E terhadap </w:t>
      </w:r>
      <w:r w:rsidR="00C311D3" w:rsidRPr="00C5790A">
        <w:rPr>
          <w:b w:val="0"/>
        </w:rPr>
        <w:t xml:space="preserve">Banyak </w:t>
      </w:r>
      <w:r w:rsidR="00C311D3" w:rsidRPr="000B4B4E">
        <w:rPr>
          <w:b w:val="0"/>
          <w:i/>
        </w:rPr>
        <w:t>Malicious Node</w:t>
      </w:r>
      <w:r w:rsidR="00C311D3">
        <w:rPr>
          <w:b w:val="0"/>
        </w:rPr>
        <w:t xml:space="preserve"> dan Variasi Serangannya p</w:t>
      </w:r>
      <w:r w:rsidR="00C311D3" w:rsidRPr="00C5790A">
        <w:rPr>
          <w:b w:val="0"/>
        </w:rPr>
        <w:t xml:space="preserve">ada Skenario </w:t>
      </w:r>
      <w:r w:rsidR="00C311D3" w:rsidRPr="000B4B4E">
        <w:rPr>
          <w:b w:val="0"/>
          <w:i/>
        </w:rPr>
        <w:t>Real</w:t>
      </w:r>
      <w:r w:rsidR="00C311D3" w:rsidRPr="00C5790A">
        <w:rPr>
          <w:b w:val="0"/>
        </w:rPr>
        <w:t xml:space="preserve"> 50 </w:t>
      </w:r>
      <w:r w:rsidR="00C311D3" w:rsidRPr="000B4B4E">
        <w:rPr>
          <w:b w:val="0"/>
          <w:i/>
        </w:rPr>
        <w:t>Node</w:t>
      </w:r>
      <w:bookmarkEnd w:id="265"/>
    </w:p>
    <w:p w:rsidR="00C5790A" w:rsidRDefault="00C5790A" w:rsidP="00C5790A"/>
    <w:p w:rsidR="003E4F3E" w:rsidRDefault="003E4F3E" w:rsidP="0064377F">
      <w:pPr>
        <w:ind w:firstLine="720"/>
        <w:jc w:val="both"/>
      </w:pPr>
      <w:r>
        <w:t>Berdasa</w:t>
      </w:r>
      <w:r w:rsidR="0082389C">
        <w:t xml:space="preserve">rkan grafik pada gambar </w:t>
      </w:r>
      <w:r w:rsidR="0082389C">
        <w:fldChar w:fldCharType="begin"/>
      </w:r>
      <w:r w:rsidR="0082389C">
        <w:instrText xml:space="preserve"> REF _Ref484052730 \h </w:instrText>
      </w:r>
      <w:r w:rsidR="0082389C">
        <w:fldChar w:fldCharType="separate"/>
      </w:r>
      <w:r w:rsidR="0065244E">
        <w:t xml:space="preserve">Gambar </w:t>
      </w:r>
      <w:r w:rsidR="0065244E">
        <w:rPr>
          <w:noProof/>
        </w:rPr>
        <w:t>5</w:t>
      </w:r>
      <w:r w:rsidR="0065244E">
        <w:t>.</w:t>
      </w:r>
      <w:r w:rsidR="0065244E">
        <w:rPr>
          <w:noProof/>
        </w:rPr>
        <w:t>13</w:t>
      </w:r>
      <w:r w:rsidR="0082389C">
        <w:fldChar w:fldCharType="end"/>
      </w:r>
      <w:r w:rsidR="0082389C">
        <w:t xml:space="preserve">, </w:t>
      </w:r>
      <w:r w:rsidR="0082389C">
        <w:fldChar w:fldCharType="begin"/>
      </w:r>
      <w:r w:rsidR="0082389C">
        <w:instrText xml:space="preserve"> REF _Ref484052701 \h </w:instrText>
      </w:r>
      <w:r w:rsidR="0082389C">
        <w:fldChar w:fldCharType="separate"/>
      </w:r>
      <w:r w:rsidR="0065244E">
        <w:t xml:space="preserve">Gambar </w:t>
      </w:r>
      <w:r w:rsidR="0065244E">
        <w:rPr>
          <w:noProof/>
        </w:rPr>
        <w:t>5</w:t>
      </w:r>
      <w:r w:rsidR="0065244E">
        <w:t>.</w:t>
      </w:r>
      <w:r w:rsidR="0065244E">
        <w:rPr>
          <w:noProof/>
        </w:rPr>
        <w:t>14</w:t>
      </w:r>
      <w:r w:rsidR="0082389C">
        <w:fldChar w:fldCharType="end"/>
      </w:r>
      <w:r w:rsidR="0082389C">
        <w:t xml:space="preserve">, dan </w:t>
      </w:r>
      <w:r w:rsidR="0082389C">
        <w:fldChar w:fldCharType="begin"/>
      </w:r>
      <w:r w:rsidR="0082389C">
        <w:instrText xml:space="preserve"> REF _Ref484052714 \h </w:instrText>
      </w:r>
      <w:r w:rsidR="0082389C">
        <w:fldChar w:fldCharType="separate"/>
      </w:r>
      <w:r w:rsidR="0065244E">
        <w:t xml:space="preserve">Gambar </w:t>
      </w:r>
      <w:r w:rsidR="0065244E">
        <w:rPr>
          <w:noProof/>
        </w:rPr>
        <w:t>5</w:t>
      </w:r>
      <w:r w:rsidR="0065244E">
        <w:t>.</w:t>
      </w:r>
      <w:r w:rsidR="0065244E">
        <w:rPr>
          <w:noProof/>
        </w:rPr>
        <w:t>15</w:t>
      </w:r>
      <w:r w:rsidR="0082389C">
        <w:fldChar w:fldCharType="end"/>
      </w:r>
      <w:r w:rsidR="0082389C">
        <w:t xml:space="preserve"> </w:t>
      </w:r>
      <w:r>
        <w:t xml:space="preserve">perbandingan rata-rata </w:t>
      </w:r>
      <w:r w:rsidRPr="000B4B4E">
        <w:rPr>
          <w:i/>
        </w:rPr>
        <w:t>end to end delay</w:t>
      </w:r>
      <w:r>
        <w:t xml:space="preserve"> antara </w:t>
      </w:r>
      <w:r w:rsidRPr="000B4B4E">
        <w:rPr>
          <w:i/>
        </w:rPr>
        <w:t>routing protocol</w:t>
      </w:r>
      <w:r>
        <w:t xml:space="preserve"> AODV yang telah dimodifikasi dengan </w:t>
      </w:r>
      <w:r w:rsidRPr="000B4B4E">
        <w:rPr>
          <w:i/>
        </w:rPr>
        <w:t>routing protocol</w:t>
      </w:r>
      <w:r>
        <w:t xml:space="preserve"> AODV original hampir sama dengan ketika diimplementasikan pada skenario </w:t>
      </w:r>
      <w:r w:rsidRPr="000B4B4E">
        <w:rPr>
          <w:i/>
        </w:rPr>
        <w:t>grid</w:t>
      </w:r>
      <w:r>
        <w:t xml:space="preserve">. </w:t>
      </w:r>
      <w:r w:rsidR="0064377F">
        <w:t xml:space="preserve">Namun pada skenario </w:t>
      </w:r>
      <w:r w:rsidR="0064377F" w:rsidRPr="000B4B4E">
        <w:rPr>
          <w:i/>
        </w:rPr>
        <w:t>real</w:t>
      </w:r>
      <w:r w:rsidR="0064377F">
        <w:t xml:space="preserve"> 50 </w:t>
      </w:r>
      <w:r w:rsidR="0064377F" w:rsidRPr="000B4B4E">
        <w:rPr>
          <w:i/>
        </w:rPr>
        <w:t>node</w:t>
      </w:r>
      <w:r w:rsidR="0064377F">
        <w:t xml:space="preserve">, grafik </w:t>
      </w:r>
      <w:r w:rsidR="0064377F" w:rsidRPr="000B4B4E">
        <w:rPr>
          <w:i/>
        </w:rPr>
        <w:t>rata-rata end to end delay</w:t>
      </w:r>
      <w:r w:rsidR="0064377F">
        <w:t xml:space="preserve"> ketika terjadi serangan terlihat relatif lebih stabil dibandingkan dengan skenario </w:t>
      </w:r>
      <w:r w:rsidR="0064377F" w:rsidRPr="000B4B4E">
        <w:rPr>
          <w:i/>
        </w:rPr>
        <w:t>real</w:t>
      </w:r>
      <w:r w:rsidR="0064377F">
        <w:t xml:space="preserve"> 30 dan 40 </w:t>
      </w:r>
      <w:r w:rsidR="0064377F" w:rsidRPr="000B4B4E">
        <w:rPr>
          <w:i/>
        </w:rPr>
        <w:t>node</w:t>
      </w:r>
      <w:r w:rsidR="0064377F">
        <w:t>.</w:t>
      </w:r>
    </w:p>
    <w:p w:rsidR="00C5790A" w:rsidRDefault="0024303C" w:rsidP="0024303C">
      <w:pPr>
        <w:ind w:firstLine="720"/>
        <w:jc w:val="both"/>
      </w:pPr>
      <w:r>
        <w:lastRenderedPageBreak/>
        <w:t xml:space="preserve">Hasil pengambilan data RO pada skenario </w:t>
      </w:r>
      <w:r w:rsidRPr="000B4B4E">
        <w:rPr>
          <w:i/>
        </w:rPr>
        <w:t>real</w:t>
      </w:r>
      <w:r>
        <w:t xml:space="preserve"> 30, 40, dan 50 </w:t>
      </w:r>
      <w:r w:rsidRPr="000B4B4E">
        <w:rPr>
          <w:i/>
        </w:rPr>
        <w:t>node</w:t>
      </w:r>
      <w:r w:rsidR="0082389C">
        <w:t xml:space="preserve"> dapat dilihat pada </w:t>
      </w:r>
      <w:r w:rsidR="0082389C">
        <w:fldChar w:fldCharType="begin"/>
      </w:r>
      <w:r w:rsidR="0082389C">
        <w:instrText xml:space="preserve"> REF _Ref484052988 \h </w:instrText>
      </w:r>
      <w:r w:rsidR="0082389C">
        <w:fldChar w:fldCharType="separate"/>
      </w:r>
      <w:r w:rsidR="0065244E">
        <w:t xml:space="preserve">Gambar </w:t>
      </w:r>
      <w:r w:rsidR="0065244E">
        <w:rPr>
          <w:noProof/>
        </w:rPr>
        <w:t>5</w:t>
      </w:r>
      <w:r w:rsidR="0065244E">
        <w:t>.</w:t>
      </w:r>
      <w:r w:rsidR="0065244E">
        <w:rPr>
          <w:noProof/>
        </w:rPr>
        <w:t>16</w:t>
      </w:r>
      <w:r w:rsidR="0082389C">
        <w:fldChar w:fldCharType="end"/>
      </w:r>
      <w:r w:rsidR="0082389C">
        <w:t xml:space="preserve">, </w:t>
      </w:r>
      <w:r w:rsidR="0082389C">
        <w:fldChar w:fldCharType="begin"/>
      </w:r>
      <w:r w:rsidR="0082389C">
        <w:instrText xml:space="preserve"> REF _Ref484052997 \h </w:instrText>
      </w:r>
      <w:r w:rsidR="0082389C">
        <w:fldChar w:fldCharType="separate"/>
      </w:r>
      <w:r w:rsidR="0065244E">
        <w:t xml:space="preserve">Gambar </w:t>
      </w:r>
      <w:r w:rsidR="0065244E">
        <w:rPr>
          <w:noProof/>
        </w:rPr>
        <w:t>5</w:t>
      </w:r>
      <w:r w:rsidR="0065244E">
        <w:t>.</w:t>
      </w:r>
      <w:r w:rsidR="0065244E">
        <w:rPr>
          <w:noProof/>
        </w:rPr>
        <w:t>17</w:t>
      </w:r>
      <w:r w:rsidR="0082389C">
        <w:fldChar w:fldCharType="end"/>
      </w:r>
      <w:r w:rsidR="0082389C">
        <w:t xml:space="preserve">, dan </w:t>
      </w:r>
      <w:r w:rsidR="0082389C">
        <w:fldChar w:fldCharType="begin"/>
      </w:r>
      <w:r w:rsidR="0082389C">
        <w:instrText xml:space="preserve"> REF _Ref484053010 \h </w:instrText>
      </w:r>
      <w:r w:rsidR="0082389C">
        <w:fldChar w:fldCharType="separate"/>
      </w:r>
      <w:r w:rsidR="0065244E">
        <w:t xml:space="preserve">Gambar </w:t>
      </w:r>
      <w:r w:rsidR="0065244E">
        <w:rPr>
          <w:noProof/>
        </w:rPr>
        <w:t>5</w:t>
      </w:r>
      <w:r w:rsidR="0065244E">
        <w:t>.</w:t>
      </w:r>
      <w:r w:rsidR="0065244E">
        <w:rPr>
          <w:noProof/>
        </w:rPr>
        <w:t>18</w:t>
      </w:r>
      <w:r w:rsidR="0082389C">
        <w:fldChar w:fldCharType="end"/>
      </w:r>
      <w:r>
        <w:t>.</w:t>
      </w:r>
    </w:p>
    <w:p w:rsidR="0024303C" w:rsidRDefault="0024303C" w:rsidP="0024303C">
      <w:pPr>
        <w:jc w:val="both"/>
      </w:pPr>
    </w:p>
    <w:p w:rsidR="0024303C" w:rsidRDefault="00AA4E2C" w:rsidP="0024303C">
      <w:pPr>
        <w:keepNext/>
        <w:jc w:val="both"/>
      </w:pPr>
      <w:r>
        <w:rPr>
          <w:noProof/>
          <w:lang w:eastAsia="id-ID"/>
        </w:rPr>
        <w:drawing>
          <wp:inline distT="0" distB="0" distL="0" distR="0" wp14:anchorId="65CCF8DE" wp14:editId="5FC989F5">
            <wp:extent cx="3708400" cy="3705225"/>
            <wp:effectExtent l="0" t="0" r="6350" b="9525"/>
            <wp:docPr id="450835" name="Chart 4508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24303C" w:rsidRDefault="0024303C" w:rsidP="0024303C">
      <w:pPr>
        <w:pStyle w:val="Caption"/>
        <w:rPr>
          <w:b w:val="0"/>
        </w:rPr>
      </w:pPr>
      <w:bookmarkStart w:id="266" w:name="_Ref484052988"/>
      <w:bookmarkStart w:id="267" w:name="_Toc485448653"/>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16</w:t>
      </w:r>
      <w:r w:rsidR="002F61C9">
        <w:rPr>
          <w:noProof/>
        </w:rPr>
        <w:fldChar w:fldCharType="end"/>
      </w:r>
      <w:bookmarkEnd w:id="266"/>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FF7358">
        <w:rPr>
          <w:b w:val="0"/>
          <w:i/>
        </w:rPr>
        <w:t>Real</w:t>
      </w:r>
      <w:r w:rsidR="00C311D3" w:rsidRPr="0024303C">
        <w:rPr>
          <w:b w:val="0"/>
        </w:rPr>
        <w:t xml:space="preserve"> 30 </w:t>
      </w:r>
      <w:r w:rsidR="00C311D3" w:rsidRPr="00FF7358">
        <w:rPr>
          <w:b w:val="0"/>
          <w:i/>
        </w:rPr>
        <w:t>Node</w:t>
      </w:r>
      <w:bookmarkEnd w:id="267"/>
    </w:p>
    <w:p w:rsidR="0024303C" w:rsidRDefault="0024303C" w:rsidP="0024303C"/>
    <w:p w:rsidR="0024303C" w:rsidRDefault="00935AE6" w:rsidP="0024303C">
      <w:pPr>
        <w:keepNext/>
      </w:pPr>
      <w:r>
        <w:rPr>
          <w:noProof/>
          <w:lang w:eastAsia="id-ID"/>
        </w:rPr>
        <w:lastRenderedPageBreak/>
        <w:drawing>
          <wp:inline distT="0" distB="0" distL="0" distR="0" wp14:anchorId="76583F2D" wp14:editId="515D64FC">
            <wp:extent cx="3708400" cy="3848100"/>
            <wp:effectExtent l="0" t="0" r="6350" b="0"/>
            <wp:docPr id="450836" name="Chart 4508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24303C" w:rsidRDefault="0024303C" w:rsidP="0024303C">
      <w:pPr>
        <w:pStyle w:val="Caption"/>
        <w:rPr>
          <w:b w:val="0"/>
        </w:rPr>
      </w:pPr>
      <w:bookmarkStart w:id="268" w:name="_Ref484052997"/>
      <w:bookmarkStart w:id="269" w:name="_Toc485448654"/>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17</w:t>
      </w:r>
      <w:r w:rsidR="002F61C9">
        <w:rPr>
          <w:noProof/>
        </w:rPr>
        <w:fldChar w:fldCharType="end"/>
      </w:r>
      <w:bookmarkEnd w:id="268"/>
      <w:r>
        <w:t xml:space="preserve"> </w:t>
      </w:r>
      <w:r w:rsidRPr="0024303C">
        <w:rPr>
          <w:b w:val="0"/>
        </w:rPr>
        <w:t xml:space="preserve">Grafik RO terhadap </w:t>
      </w:r>
      <w:r w:rsidR="00C311D3" w:rsidRPr="0024303C">
        <w:rPr>
          <w:b w:val="0"/>
        </w:rPr>
        <w:t xml:space="preserve">Banyak </w:t>
      </w:r>
      <w:r w:rsidR="00C311D3" w:rsidRPr="00FF7358">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40 </w:t>
      </w:r>
      <w:r w:rsidR="00C311D3" w:rsidRPr="006422F0">
        <w:rPr>
          <w:b w:val="0"/>
          <w:i/>
        </w:rPr>
        <w:t>Node</w:t>
      </w:r>
      <w:bookmarkEnd w:id="269"/>
    </w:p>
    <w:p w:rsidR="0024303C" w:rsidRDefault="0024303C" w:rsidP="0024303C"/>
    <w:p w:rsidR="0024303C" w:rsidRDefault="007433D5" w:rsidP="0024303C">
      <w:pPr>
        <w:keepNext/>
      </w:pPr>
      <w:r>
        <w:rPr>
          <w:noProof/>
          <w:lang w:eastAsia="id-ID"/>
        </w:rPr>
        <w:lastRenderedPageBreak/>
        <w:drawing>
          <wp:inline distT="0" distB="0" distL="0" distR="0" wp14:anchorId="6EFFC305" wp14:editId="32105A13">
            <wp:extent cx="3708400" cy="3609975"/>
            <wp:effectExtent l="0" t="0" r="6350" b="9525"/>
            <wp:docPr id="450837" name="Chart 4508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24303C" w:rsidRDefault="0024303C" w:rsidP="0024303C">
      <w:pPr>
        <w:pStyle w:val="Caption"/>
        <w:rPr>
          <w:b w:val="0"/>
        </w:rPr>
      </w:pPr>
      <w:bookmarkStart w:id="270" w:name="_Ref484053010"/>
      <w:bookmarkStart w:id="271" w:name="_Toc485448655"/>
      <w:r>
        <w:t xml:space="preserve">Gambar </w:t>
      </w:r>
      <w:r w:rsidR="002F61C9">
        <w:fldChar w:fldCharType="begin"/>
      </w:r>
      <w:r w:rsidR="002F61C9">
        <w:instrText xml:space="preserve"> STYLEREF 1 \s </w:instrText>
      </w:r>
      <w:r w:rsidR="002F61C9">
        <w:fldChar w:fldCharType="separate"/>
      </w:r>
      <w:r w:rsidR="0065244E">
        <w:rPr>
          <w:noProof/>
        </w:rPr>
        <w:t>5</w:t>
      </w:r>
      <w:r w:rsidR="002F61C9">
        <w:rPr>
          <w:noProof/>
        </w:rPr>
        <w:fldChar w:fldCharType="end"/>
      </w:r>
      <w:r w:rsidR="0022362B">
        <w:t>.</w:t>
      </w:r>
      <w:r w:rsidR="002F61C9">
        <w:fldChar w:fldCharType="begin"/>
      </w:r>
      <w:r w:rsidR="002F61C9">
        <w:instrText xml:space="preserve"> SEQ Gambar \* ARABIC \s 1 </w:instrText>
      </w:r>
      <w:r w:rsidR="002F61C9">
        <w:fldChar w:fldCharType="separate"/>
      </w:r>
      <w:r w:rsidR="0065244E">
        <w:rPr>
          <w:noProof/>
        </w:rPr>
        <w:t>18</w:t>
      </w:r>
      <w:r w:rsidR="002F61C9">
        <w:rPr>
          <w:noProof/>
        </w:rPr>
        <w:fldChar w:fldCharType="end"/>
      </w:r>
      <w:bookmarkEnd w:id="270"/>
      <w:r>
        <w:t xml:space="preserve"> </w:t>
      </w:r>
      <w:r w:rsidRPr="0024303C">
        <w:rPr>
          <w:b w:val="0"/>
        </w:rPr>
        <w:t xml:space="preserve">Grafik RO terhadap </w:t>
      </w:r>
      <w:r w:rsidR="00C311D3" w:rsidRPr="0024303C">
        <w:rPr>
          <w:b w:val="0"/>
        </w:rPr>
        <w:t xml:space="preserve">Banyak </w:t>
      </w:r>
      <w:r w:rsidR="00C311D3" w:rsidRPr="006422F0">
        <w:rPr>
          <w:b w:val="0"/>
          <w:i/>
        </w:rPr>
        <w:t>Malicious Node</w:t>
      </w:r>
      <w:r w:rsidR="00C311D3">
        <w:rPr>
          <w:b w:val="0"/>
        </w:rPr>
        <w:t xml:space="preserve"> dan Variasi Serangannya p</w:t>
      </w:r>
      <w:r w:rsidR="00C311D3" w:rsidRPr="0024303C">
        <w:rPr>
          <w:b w:val="0"/>
        </w:rPr>
        <w:t xml:space="preserve">ada Skenario </w:t>
      </w:r>
      <w:r w:rsidR="00C311D3" w:rsidRPr="006422F0">
        <w:rPr>
          <w:b w:val="0"/>
          <w:i/>
        </w:rPr>
        <w:t>Real</w:t>
      </w:r>
      <w:r w:rsidR="00C311D3" w:rsidRPr="0024303C">
        <w:rPr>
          <w:b w:val="0"/>
        </w:rPr>
        <w:t xml:space="preserve"> 50 </w:t>
      </w:r>
      <w:r w:rsidR="00C311D3" w:rsidRPr="006422F0">
        <w:rPr>
          <w:b w:val="0"/>
          <w:i/>
        </w:rPr>
        <w:t>Node</w:t>
      </w:r>
      <w:bookmarkEnd w:id="271"/>
    </w:p>
    <w:p w:rsidR="001A0730" w:rsidRDefault="001A0730" w:rsidP="001A0730"/>
    <w:p w:rsidR="0082389C" w:rsidRDefault="0082389C" w:rsidP="00222514">
      <w:pPr>
        <w:ind w:firstLine="720"/>
        <w:jc w:val="both"/>
      </w:pPr>
      <w:r>
        <w:t xml:space="preserve">Berdasarkan grafik pada </w:t>
      </w:r>
      <w:r>
        <w:fldChar w:fldCharType="begin"/>
      </w:r>
      <w:r>
        <w:instrText xml:space="preserve"> REF _Ref484052988 \h </w:instrText>
      </w:r>
      <w:r>
        <w:fldChar w:fldCharType="separate"/>
      </w:r>
      <w:r w:rsidR="0065244E">
        <w:t xml:space="preserve">Gambar </w:t>
      </w:r>
      <w:r w:rsidR="0065244E">
        <w:rPr>
          <w:noProof/>
        </w:rPr>
        <w:t>5</w:t>
      </w:r>
      <w:r w:rsidR="0065244E">
        <w:t>.</w:t>
      </w:r>
      <w:r w:rsidR="0065244E">
        <w:rPr>
          <w:noProof/>
        </w:rPr>
        <w:t>16</w:t>
      </w:r>
      <w:r>
        <w:fldChar w:fldCharType="end"/>
      </w:r>
      <w:r>
        <w:t xml:space="preserve">, </w:t>
      </w:r>
      <w:r>
        <w:fldChar w:fldCharType="begin"/>
      </w:r>
      <w:r>
        <w:instrText xml:space="preserve"> REF _Ref484052997 \h </w:instrText>
      </w:r>
      <w:r>
        <w:fldChar w:fldCharType="separate"/>
      </w:r>
      <w:r w:rsidR="0065244E">
        <w:t xml:space="preserve">Gambar </w:t>
      </w:r>
      <w:r w:rsidR="0065244E">
        <w:rPr>
          <w:noProof/>
        </w:rPr>
        <w:t>5</w:t>
      </w:r>
      <w:r w:rsidR="0065244E">
        <w:t>.</w:t>
      </w:r>
      <w:r w:rsidR="0065244E">
        <w:rPr>
          <w:noProof/>
        </w:rPr>
        <w:t>17</w:t>
      </w:r>
      <w:r>
        <w:fldChar w:fldCharType="end"/>
      </w:r>
      <w:r>
        <w:t xml:space="preserve">, dan </w:t>
      </w:r>
      <w:r>
        <w:fldChar w:fldCharType="begin"/>
      </w:r>
      <w:r>
        <w:instrText xml:space="preserve"> REF _Ref484053010 \h </w:instrText>
      </w:r>
      <w:r>
        <w:fldChar w:fldCharType="separate"/>
      </w:r>
      <w:r w:rsidR="0065244E">
        <w:t xml:space="preserve">Gambar </w:t>
      </w:r>
      <w:r w:rsidR="0065244E">
        <w:rPr>
          <w:noProof/>
        </w:rPr>
        <w:t>5</w:t>
      </w:r>
      <w:r w:rsidR="0065244E">
        <w:t>.</w:t>
      </w:r>
      <w:r w:rsidR="0065244E">
        <w:rPr>
          <w:noProof/>
        </w:rPr>
        <w:t>18</w:t>
      </w:r>
      <w:r>
        <w:fldChar w:fldCharType="end"/>
      </w:r>
      <w:r>
        <w:t xml:space="preserve"> </w:t>
      </w:r>
      <w:r w:rsidR="001A0730">
        <w:t xml:space="preserve">perbandingan </w:t>
      </w:r>
      <w:r w:rsidR="001A0730" w:rsidRPr="006422F0">
        <w:rPr>
          <w:i/>
        </w:rPr>
        <w:t>routing overhead</w:t>
      </w:r>
      <w:r w:rsidR="001A0730">
        <w:t xml:space="preserve"> antara </w:t>
      </w:r>
      <w:r w:rsidR="001A0730" w:rsidRPr="006422F0">
        <w:rPr>
          <w:i/>
        </w:rPr>
        <w:t>routing protocol</w:t>
      </w:r>
      <w:r w:rsidR="001A0730">
        <w:t xml:space="preserve"> AODV yang telah dimodifikasi dengan </w:t>
      </w:r>
      <w:r w:rsidR="001A0730" w:rsidRPr="006422F0">
        <w:rPr>
          <w:i/>
        </w:rPr>
        <w:t>routing protocol</w:t>
      </w:r>
      <w:r w:rsidR="001A0730">
        <w:t xml:space="preserve"> AODV </w:t>
      </w:r>
      <w:r w:rsidR="001A0730" w:rsidRPr="006422F0">
        <w:rPr>
          <w:i/>
        </w:rPr>
        <w:t>original</w:t>
      </w:r>
      <w:r w:rsidR="001A0730">
        <w:t xml:space="preserve"> hampir sama dengan ketika diimplementasikan pada skenario </w:t>
      </w:r>
      <w:r w:rsidR="001A0730" w:rsidRPr="006422F0">
        <w:rPr>
          <w:i/>
        </w:rPr>
        <w:t>grid</w:t>
      </w:r>
      <w:r w:rsidR="001A0730">
        <w:t xml:space="preserve">. Hal ini menunjukkan bahwa </w:t>
      </w:r>
      <w:r w:rsidR="001A0730" w:rsidRPr="006422F0">
        <w:rPr>
          <w:i/>
        </w:rPr>
        <w:t>routing protocol</w:t>
      </w:r>
      <w:r w:rsidR="001A0730">
        <w:t xml:space="preserve"> AODV yang telah dimodifikasi belum mampu untuk dapat selalu mengatasi </w:t>
      </w:r>
      <w:r w:rsidR="001A0730" w:rsidRPr="006422F0">
        <w:rPr>
          <w:i/>
        </w:rPr>
        <w:t>routing overhead</w:t>
      </w:r>
      <w:r w:rsidR="001A0730">
        <w:t xml:space="preserve"> ketika terjadi serangan.</w:t>
      </w:r>
    </w:p>
    <w:p w:rsidR="0082389C" w:rsidRPr="000A05CA" w:rsidRDefault="0082389C" w:rsidP="000A05CA">
      <w:pPr>
        <w:spacing w:after="160" w:line="259" w:lineRule="auto"/>
      </w:pPr>
    </w:p>
    <w:p w:rsidR="00B16EC8" w:rsidRDefault="00B16EC8" w:rsidP="00DC530E">
      <w:pPr>
        <w:pStyle w:val="Heading1"/>
        <w:numPr>
          <w:ilvl w:val="0"/>
          <w:numId w:val="24"/>
        </w:numPr>
        <w:ind w:hanging="709"/>
        <w:sectPr w:rsidR="00B16EC8" w:rsidSect="005646E9">
          <w:type w:val="continuous"/>
          <w:pgSz w:w="8392" w:h="11907"/>
          <w:pgMar w:top="1418" w:right="1134" w:bottom="1418" w:left="1418" w:header="709" w:footer="709" w:gutter="0"/>
          <w:cols w:space="708"/>
          <w:titlePg/>
          <w:docGrid w:linePitch="360"/>
        </w:sectPr>
      </w:pPr>
    </w:p>
    <w:p w:rsidR="008435C3" w:rsidRDefault="007D06E1" w:rsidP="00DB3E11">
      <w:pPr>
        <w:pStyle w:val="Heading1"/>
        <w:ind w:hanging="567"/>
      </w:pPr>
      <w:bookmarkStart w:id="272" w:name="_Toc485131207"/>
      <w:r w:rsidRPr="002B1BE7">
        <w:lastRenderedPageBreak/>
        <w:t>BAB VI</w:t>
      </w:r>
      <w:r w:rsidRPr="002B1BE7">
        <w:br/>
        <w:t>KESIMPULAN DAN SARAN</w:t>
      </w:r>
      <w:bookmarkEnd w:id="272"/>
    </w:p>
    <w:p w:rsidR="008435C3" w:rsidRDefault="008435C3" w:rsidP="008435C3"/>
    <w:p w:rsidR="008435C3" w:rsidRPr="008435C3" w:rsidRDefault="008435C3" w:rsidP="008435C3">
      <w:pPr>
        <w:ind w:firstLine="567"/>
        <w:jc w:val="both"/>
      </w:pPr>
      <w:r>
        <w:t xml:space="preserve">Pada bab ini akan diberikan kesimpulan </w:t>
      </w:r>
      <w:r w:rsidR="00706B76">
        <w:t xml:space="preserve">yang diperoleh </w:t>
      </w:r>
      <w:r>
        <w:t>dari Tugas Akhir yang telah dikerjakan dan saran tentang pengembangan dari Tugas Akhir ini yang dapat dilakukan di masa yang akan datang.</w:t>
      </w:r>
    </w:p>
    <w:p w:rsidR="002B1BE7" w:rsidRPr="003157DE" w:rsidRDefault="002B1BE7" w:rsidP="002B1BE7">
      <w:pPr>
        <w:tabs>
          <w:tab w:val="center" w:pos="2919"/>
          <w:tab w:val="left" w:pos="5016"/>
        </w:tabs>
        <w:ind w:firstLine="709"/>
        <w:jc w:val="both"/>
        <w:rPr>
          <w:color w:val="000000"/>
        </w:rPr>
      </w:pPr>
    </w:p>
    <w:p w:rsidR="002B1BE7" w:rsidRPr="003157DE" w:rsidRDefault="002B1BE7" w:rsidP="001620D9">
      <w:pPr>
        <w:pStyle w:val="Heading2"/>
        <w:numPr>
          <w:ilvl w:val="1"/>
          <w:numId w:val="25"/>
        </w:numPr>
        <w:ind w:left="567" w:hanging="567"/>
        <w:jc w:val="both"/>
      </w:pPr>
      <w:bookmarkStart w:id="273" w:name="_Toc452577990"/>
      <w:bookmarkStart w:id="274" w:name="_Toc485131208"/>
      <w:r w:rsidRPr="003157DE">
        <w:t>Kesimpulan</w:t>
      </w:r>
      <w:bookmarkEnd w:id="273"/>
      <w:bookmarkEnd w:id="274"/>
    </w:p>
    <w:p w:rsidR="002B1BE7" w:rsidRPr="00852480" w:rsidRDefault="002B1BE7" w:rsidP="002B1BE7"/>
    <w:p w:rsidR="002B1BE7" w:rsidRDefault="00706B76" w:rsidP="00706B76">
      <w:pPr>
        <w:autoSpaceDE w:val="0"/>
        <w:autoSpaceDN w:val="0"/>
        <w:adjustRightInd w:val="0"/>
        <w:ind w:firstLine="567"/>
        <w:jc w:val="both"/>
      </w:pPr>
      <w:r>
        <w:t>Kesimpulan yang diperoleh dari hasil uji coba dan evaluasi Tugas Akhir ini adalah sebagai berikut:</w:t>
      </w:r>
    </w:p>
    <w:p w:rsidR="00DB3E11" w:rsidRDefault="00624761" w:rsidP="00DB3E11">
      <w:pPr>
        <w:pStyle w:val="ListParagraph"/>
        <w:numPr>
          <w:ilvl w:val="0"/>
          <w:numId w:val="35"/>
        </w:numPr>
        <w:autoSpaceDE w:val="0"/>
        <w:autoSpaceDN w:val="0"/>
        <w:adjustRightInd w:val="0"/>
        <w:ind w:left="567" w:hanging="567"/>
        <w:jc w:val="both"/>
      </w:pPr>
      <w:r>
        <w:t xml:space="preserve">Dengan menambahkan ECDSA pada </w:t>
      </w:r>
      <w:r w:rsidRPr="00DB3E11">
        <w:rPr>
          <w:i/>
        </w:rPr>
        <w:t xml:space="preserve">packet header </w:t>
      </w:r>
      <w:r>
        <w:t xml:space="preserve">dan melakukan verifikasi serta evaluasi pada tiap </w:t>
      </w:r>
      <w:r w:rsidRPr="00DB3E11">
        <w:rPr>
          <w:i/>
        </w:rPr>
        <w:t>node</w:t>
      </w:r>
      <w:r>
        <w:t xml:space="preserve">, </w:t>
      </w:r>
      <w:r w:rsidR="001003B1">
        <w:t xml:space="preserve">dapat mendeteksi adanya </w:t>
      </w:r>
      <w:r w:rsidR="001003B1" w:rsidRPr="00DB3E11">
        <w:rPr>
          <w:i/>
        </w:rPr>
        <w:t>malicious node</w:t>
      </w:r>
      <w:r w:rsidR="001003B1">
        <w:t xml:space="preserve"> di sekitar </w:t>
      </w:r>
      <w:r w:rsidR="001003B1" w:rsidRPr="00DB3E11">
        <w:rPr>
          <w:i/>
        </w:rPr>
        <w:t>node</w:t>
      </w:r>
      <w:r w:rsidR="001003B1">
        <w:t xml:space="preserve"> tersebut sehingga mampu mengatasi </w:t>
      </w:r>
      <w:r w:rsidR="001003B1" w:rsidRPr="00DB3E11">
        <w:rPr>
          <w:i/>
        </w:rPr>
        <w:t>Black Hole</w:t>
      </w:r>
      <w:r w:rsidR="001003B1">
        <w:t xml:space="preserve"> dan </w:t>
      </w:r>
      <w:r w:rsidR="001003B1" w:rsidRPr="00DB3E11">
        <w:rPr>
          <w:i/>
        </w:rPr>
        <w:t>Worm Hole attack</w:t>
      </w:r>
      <w:r w:rsidR="002D0E15">
        <w:t>.</w:t>
      </w:r>
    </w:p>
    <w:p w:rsidR="002D0E15" w:rsidRDefault="001003B1" w:rsidP="00DB3E11">
      <w:pPr>
        <w:pStyle w:val="ListParagraph"/>
        <w:numPr>
          <w:ilvl w:val="0"/>
          <w:numId w:val="35"/>
        </w:numPr>
        <w:autoSpaceDE w:val="0"/>
        <w:autoSpaceDN w:val="0"/>
        <w:adjustRightInd w:val="0"/>
        <w:ind w:left="567" w:hanging="567"/>
        <w:jc w:val="both"/>
      </w:pPr>
      <w:r>
        <w:t xml:space="preserve">Kemampuan </w:t>
      </w:r>
      <w:r w:rsidRPr="00DB3E11">
        <w:rPr>
          <w:i/>
        </w:rPr>
        <w:t>routing protocol</w:t>
      </w:r>
      <w:r w:rsidR="009D1072">
        <w:t xml:space="preserve"> </w:t>
      </w:r>
      <w:r>
        <w:t xml:space="preserve">dalam mengatasi </w:t>
      </w:r>
      <w:r w:rsidRPr="00DB3E11">
        <w:rPr>
          <w:i/>
        </w:rPr>
        <w:t>Black Hole</w:t>
      </w:r>
      <w:r>
        <w:t xml:space="preserve"> dan </w:t>
      </w:r>
      <w:r w:rsidRPr="00DB3E11">
        <w:rPr>
          <w:i/>
        </w:rPr>
        <w:t>Worm Hole attack</w:t>
      </w:r>
      <w:r>
        <w:t xml:space="preserve"> pada skenario </w:t>
      </w:r>
      <w:r w:rsidRPr="00DB3E11">
        <w:rPr>
          <w:i/>
        </w:rPr>
        <w:t>grid</w:t>
      </w:r>
      <w:r w:rsidR="00BB2AFA" w:rsidRPr="00DB3E11">
        <w:rPr>
          <w:i/>
        </w:rPr>
        <w:t xml:space="preserve"> </w:t>
      </w:r>
      <w:r w:rsidR="00BB2AFA">
        <w:t xml:space="preserve">30 </w:t>
      </w:r>
      <w:r w:rsidR="00BB2AFA" w:rsidRPr="00DB3E11">
        <w:rPr>
          <w:i/>
        </w:rPr>
        <w:t>node</w:t>
      </w:r>
      <w:r w:rsidR="00BB2AFA">
        <w:t xml:space="preserve">, 40 </w:t>
      </w:r>
      <w:r w:rsidR="00BB2AFA" w:rsidRPr="00DB3E11">
        <w:rPr>
          <w:i/>
        </w:rPr>
        <w:t>node</w:t>
      </w:r>
      <w:r w:rsidR="00BB2AFA">
        <w:t xml:space="preserve">, dan 50 </w:t>
      </w:r>
      <w:r w:rsidR="00BB2AFA" w:rsidRPr="00DB3E11">
        <w:rPr>
          <w:i/>
        </w:rPr>
        <w:t>node</w:t>
      </w:r>
      <w:r>
        <w:t xml:space="preserve"> dapat ditunjukkan oleh peningkatan </w:t>
      </w:r>
      <w:r w:rsidRPr="00DB3E11">
        <w:rPr>
          <w:i/>
        </w:rPr>
        <w:t>Packet Delivery Ratio</w:t>
      </w:r>
      <w:r w:rsidR="00B20F35" w:rsidRPr="00DB3E11">
        <w:rPr>
          <w:i/>
        </w:rPr>
        <w:t xml:space="preserve"> </w:t>
      </w:r>
      <w:r w:rsidR="00B20F35" w:rsidRPr="00B20F35">
        <w:t>(</w:t>
      </w:r>
      <w:r w:rsidR="00B20F35">
        <w:t>PDR</w:t>
      </w:r>
      <w:r w:rsidR="00B20F35" w:rsidRPr="00B20F35">
        <w:t>)</w:t>
      </w:r>
      <w:r>
        <w:t xml:space="preserve"> sebagai berikut:</w:t>
      </w:r>
    </w:p>
    <w:p w:rsidR="006D7BBC" w:rsidRDefault="00BB2AFA" w:rsidP="00C57FA8">
      <w:pPr>
        <w:pStyle w:val="ListParagraph"/>
        <w:numPr>
          <w:ilvl w:val="0"/>
          <w:numId w:val="32"/>
        </w:numPr>
        <w:autoSpaceDE w:val="0"/>
        <w:autoSpaceDN w:val="0"/>
        <w:adjustRightInd w:val="0"/>
        <w:ind w:left="993" w:hanging="426"/>
        <w:jc w:val="both"/>
      </w:pPr>
      <w:r>
        <w:rPr>
          <w:i/>
        </w:rPr>
        <w:t>R</w:t>
      </w:r>
      <w:r w:rsidR="0085276D" w:rsidRPr="0085276D">
        <w:rPr>
          <w:i/>
        </w:rPr>
        <w:t>outing protocol</w:t>
      </w:r>
      <w:r w:rsidR="0085276D">
        <w:t xml:space="preserve"> mampu mengatasi </w:t>
      </w:r>
      <w:r w:rsidR="0085276D" w:rsidRPr="0085276D">
        <w:rPr>
          <w:i/>
        </w:rPr>
        <w:t>Black Hole attack</w:t>
      </w:r>
      <w:r w:rsidR="00550524">
        <w:t xml:space="preserve"> </w:t>
      </w:r>
      <w:r w:rsidR="0085276D">
        <w:t xml:space="preserve">dengan PDR yang </w:t>
      </w:r>
      <w:r w:rsidR="006D7BBC">
        <w:t xml:space="preserve">mengalami peningkatan </w:t>
      </w:r>
      <w:r w:rsidR="0085276D">
        <w:t>rata-rata sebesar 39.</w:t>
      </w:r>
      <w:r w:rsidR="00550524">
        <w:t>42</w:t>
      </w:r>
      <w:r w:rsidR="0085276D">
        <w:t xml:space="preserve">%. Peningkatan tertinggi terjadi ketika terdapat </w:t>
      </w:r>
      <w:r w:rsidR="00550524">
        <w:t>4</w:t>
      </w:r>
      <w:r w:rsidR="0085276D">
        <w:t xml:space="preserve"> </w:t>
      </w:r>
      <w:r w:rsidR="0085276D" w:rsidRPr="002E58F5">
        <w:rPr>
          <w:i/>
        </w:rPr>
        <w:t>node attacker</w:t>
      </w:r>
      <w:r w:rsidR="00550524">
        <w:t xml:space="preserve"> pada uji coba 40 </w:t>
      </w:r>
      <w:r w:rsidR="00550524" w:rsidRPr="002E58F5">
        <w:rPr>
          <w:i/>
        </w:rPr>
        <w:t>node</w:t>
      </w:r>
      <w:r w:rsidR="0085276D">
        <w:t xml:space="preserve">, yaitu sebesar </w:t>
      </w:r>
      <w:r w:rsidR="002E58F5">
        <w:t>53.94</w:t>
      </w:r>
      <w:r w:rsidR="0085276D">
        <w:t xml:space="preserve">% dan peningkatan terendah terjadi ketika terdapat 3 </w:t>
      </w:r>
      <w:r w:rsidR="0085276D" w:rsidRPr="002E58F5">
        <w:rPr>
          <w:i/>
        </w:rPr>
        <w:t>node attacker</w:t>
      </w:r>
      <w:r w:rsidR="002E58F5">
        <w:rPr>
          <w:i/>
        </w:rPr>
        <w:t xml:space="preserve"> </w:t>
      </w:r>
      <w:r w:rsidR="002E58F5">
        <w:t xml:space="preserve">pada uji coba 30 </w:t>
      </w:r>
      <w:r w:rsidR="002E58F5" w:rsidRPr="002E58F5">
        <w:rPr>
          <w:i/>
        </w:rPr>
        <w:t>node</w:t>
      </w:r>
      <w:r w:rsidR="0085276D">
        <w:t xml:space="preserve">, yaitu sebesar </w:t>
      </w:r>
      <w:r w:rsidR="002E58F5">
        <w:t>25.34</w:t>
      </w:r>
      <w:r w:rsidR="0085276D">
        <w:t>%.</w:t>
      </w:r>
    </w:p>
    <w:p w:rsidR="00420B08" w:rsidRDefault="001908E6" w:rsidP="001908E6">
      <w:pPr>
        <w:pStyle w:val="ListParagraph"/>
        <w:numPr>
          <w:ilvl w:val="0"/>
          <w:numId w:val="32"/>
        </w:numPr>
        <w:autoSpaceDE w:val="0"/>
        <w:autoSpaceDN w:val="0"/>
        <w:adjustRightInd w:val="0"/>
        <w:ind w:left="993" w:hanging="426"/>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2E2C29">
        <w:t>31.93</w:t>
      </w:r>
      <w:r>
        <w:t xml:space="preserve">%. Peningkatan tertinggi terjadi ketika terdapat </w:t>
      </w:r>
      <w:r w:rsidR="0056231F">
        <w:t>2</w:t>
      </w:r>
      <w:r>
        <w:t xml:space="preserve"> </w:t>
      </w:r>
      <w:r w:rsidRPr="002E58F5">
        <w:rPr>
          <w:i/>
        </w:rPr>
        <w:t>node attacker</w:t>
      </w:r>
      <w:r>
        <w:t xml:space="preserve"> pada uji coba 40 </w:t>
      </w:r>
      <w:r w:rsidRPr="002E58F5">
        <w:rPr>
          <w:i/>
        </w:rPr>
        <w:t>node</w:t>
      </w:r>
      <w:r>
        <w:t xml:space="preserve">, yaitu sebesar </w:t>
      </w:r>
      <w:r w:rsidR="0056231F">
        <w:t>46.07</w:t>
      </w:r>
      <w:r>
        <w:t xml:space="preserve">% dan peningkatan terendah terjadi ketika terdapat 3 </w:t>
      </w:r>
      <w:r w:rsidRPr="002E58F5">
        <w:rPr>
          <w:i/>
        </w:rPr>
        <w:t>node attacker</w:t>
      </w:r>
      <w:r>
        <w:rPr>
          <w:i/>
        </w:rPr>
        <w:t xml:space="preserve"> </w:t>
      </w:r>
      <w:r w:rsidR="0056231F">
        <w:t>pada uji coba 5</w:t>
      </w:r>
      <w:r>
        <w:t xml:space="preserve">0 </w:t>
      </w:r>
      <w:r w:rsidRPr="002E58F5">
        <w:rPr>
          <w:i/>
        </w:rPr>
        <w:t>node</w:t>
      </w:r>
      <w:r>
        <w:t xml:space="preserve">, yaitu sebesar </w:t>
      </w:r>
      <w:r w:rsidR="0056231F">
        <w:t>22.29</w:t>
      </w:r>
      <w:r>
        <w:t>%.</w:t>
      </w:r>
    </w:p>
    <w:p w:rsidR="00B85140" w:rsidRDefault="00B85140" w:rsidP="001908E6">
      <w:pPr>
        <w:pStyle w:val="ListParagraph"/>
        <w:numPr>
          <w:ilvl w:val="0"/>
          <w:numId w:val="32"/>
        </w:numPr>
        <w:autoSpaceDE w:val="0"/>
        <w:autoSpaceDN w:val="0"/>
        <w:adjustRightInd w:val="0"/>
        <w:ind w:left="993" w:hanging="426"/>
        <w:jc w:val="both"/>
      </w:pPr>
      <w:r>
        <w:rPr>
          <w:i/>
        </w:rPr>
        <w:lastRenderedPageBreak/>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peningkatan rata-rata sebesar 39.</w:t>
      </w:r>
      <w:r w:rsidR="00AF1815">
        <w:t>73</w:t>
      </w:r>
      <w:r>
        <w:t xml:space="preserve">%. Peningkatan tertinggi terjadi ketika terdapat </w:t>
      </w:r>
      <w:r w:rsidR="00AF1815">
        <w:t>2</w:t>
      </w:r>
      <w:r>
        <w:t xml:space="preserve"> </w:t>
      </w:r>
      <w:r w:rsidRPr="002E58F5">
        <w:rPr>
          <w:i/>
        </w:rPr>
        <w:t>node attacker</w:t>
      </w:r>
      <w:r>
        <w:t xml:space="preserve"> </w:t>
      </w:r>
      <w:r w:rsidR="00AF1815">
        <w:t>pada uji coba 3</w:t>
      </w:r>
      <w:r>
        <w:t xml:space="preserve">0 </w:t>
      </w:r>
      <w:r w:rsidRPr="002E58F5">
        <w:rPr>
          <w:i/>
        </w:rPr>
        <w:t>node</w:t>
      </w:r>
      <w:r>
        <w:t>, yaitu sebesar 5</w:t>
      </w:r>
      <w:r w:rsidR="00AF1815">
        <w:t>1.28</w:t>
      </w:r>
      <w:r>
        <w:t xml:space="preserve">% dan peningkatan terendah terjadi ketika </w:t>
      </w:r>
      <w:r w:rsidR="00AF1815">
        <w:t>terdapat 2</w:t>
      </w:r>
      <w:r>
        <w:t xml:space="preserve"> </w:t>
      </w:r>
      <w:r w:rsidRPr="002E58F5">
        <w:rPr>
          <w:i/>
        </w:rPr>
        <w:t>node attacker</w:t>
      </w:r>
      <w:r>
        <w:rPr>
          <w:i/>
        </w:rPr>
        <w:t xml:space="preserve"> </w:t>
      </w:r>
      <w:r w:rsidR="00AF1815">
        <w:t>pada uji coba 50</w:t>
      </w:r>
      <w:r>
        <w:t xml:space="preserve"> </w:t>
      </w:r>
      <w:r w:rsidRPr="002E58F5">
        <w:rPr>
          <w:i/>
        </w:rPr>
        <w:t>node</w:t>
      </w:r>
      <w:r>
        <w:t xml:space="preserve">, yaitu sebesar </w:t>
      </w:r>
      <w:r w:rsidR="00AF1815">
        <w:t>26.81</w:t>
      </w:r>
      <w:r>
        <w:t>%.</w:t>
      </w:r>
    </w:p>
    <w:p w:rsidR="00706B76" w:rsidRDefault="005D10C8" w:rsidP="00DB3E11">
      <w:pPr>
        <w:pStyle w:val="ListParagraph"/>
        <w:numPr>
          <w:ilvl w:val="0"/>
          <w:numId w:val="35"/>
        </w:numPr>
        <w:autoSpaceDE w:val="0"/>
        <w:autoSpaceDN w:val="0"/>
        <w:adjustRightInd w:val="0"/>
        <w:ind w:left="567" w:hanging="567"/>
        <w:jc w:val="both"/>
      </w:pPr>
      <w:r>
        <w:t xml:space="preserve">Kemampuan </w:t>
      </w:r>
      <w:r w:rsidRPr="00DB3E11">
        <w:rPr>
          <w:i/>
        </w:rPr>
        <w:t>routing protocol</w:t>
      </w:r>
      <w:r w:rsidR="009D1072">
        <w:t xml:space="preserve"> </w:t>
      </w:r>
      <w:r>
        <w:t xml:space="preserve">dalam mengatasi </w:t>
      </w:r>
      <w:r w:rsidRPr="00DB3E11">
        <w:rPr>
          <w:i/>
        </w:rPr>
        <w:t>Black Hole</w:t>
      </w:r>
      <w:r>
        <w:t xml:space="preserve"> dan </w:t>
      </w:r>
      <w:r w:rsidRPr="00DB3E11">
        <w:rPr>
          <w:i/>
        </w:rPr>
        <w:t>Worm Hole attack</w:t>
      </w:r>
      <w:r>
        <w:t xml:space="preserve"> pada skenario </w:t>
      </w:r>
      <w:r w:rsidRPr="00DB3E11">
        <w:rPr>
          <w:i/>
        </w:rPr>
        <w:t>real</w:t>
      </w:r>
      <w:r>
        <w:t xml:space="preserve"> </w:t>
      </w:r>
      <w:r w:rsidR="0009430D">
        <w:t xml:space="preserve">30 </w:t>
      </w:r>
      <w:r w:rsidR="0009430D" w:rsidRPr="00DB3E11">
        <w:rPr>
          <w:i/>
        </w:rPr>
        <w:t>node</w:t>
      </w:r>
      <w:r w:rsidR="0009430D">
        <w:t xml:space="preserve">, 40 </w:t>
      </w:r>
      <w:r w:rsidR="0009430D" w:rsidRPr="00DB3E11">
        <w:rPr>
          <w:i/>
        </w:rPr>
        <w:t>node</w:t>
      </w:r>
      <w:r w:rsidR="0009430D">
        <w:t xml:space="preserve">, dan 50 </w:t>
      </w:r>
      <w:r w:rsidR="0009430D" w:rsidRPr="00DB3E11">
        <w:rPr>
          <w:i/>
        </w:rPr>
        <w:t>node</w:t>
      </w:r>
      <w:r w:rsidR="0009430D">
        <w:t xml:space="preserve"> </w:t>
      </w:r>
      <w:r>
        <w:t xml:space="preserve">dapat ditunjukkan oleh peningkatan </w:t>
      </w:r>
      <w:r w:rsidRPr="00DB3E11">
        <w:rPr>
          <w:i/>
        </w:rPr>
        <w:t>Packet Delivery Ratio</w:t>
      </w:r>
      <w:r w:rsidR="00B20F35" w:rsidRPr="00DB3E11">
        <w:rPr>
          <w:i/>
        </w:rPr>
        <w:t xml:space="preserve"> </w:t>
      </w:r>
      <w:r w:rsidR="00B20F35" w:rsidRPr="00B20F35">
        <w:t>(</w:t>
      </w:r>
      <w:r w:rsidR="00B20F35">
        <w:t>PDR</w:t>
      </w:r>
      <w:r w:rsidR="00B20F35" w:rsidRPr="00B20F35">
        <w:t>)</w:t>
      </w:r>
      <w:r>
        <w:t xml:space="preserve"> sebagai berikut:</w:t>
      </w:r>
    </w:p>
    <w:p w:rsidR="007B55B5" w:rsidRDefault="007B55B5"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sidRPr="0085276D">
        <w:rPr>
          <w:i/>
        </w:rPr>
        <w:t>Black Hole attack</w:t>
      </w:r>
      <w:r>
        <w:t xml:space="preserve"> dengan PDR yang mengalami peningkatan rata-rata sebesar 46.04%. Peningkatan tertinggi terjadi ketika terdapat 1 </w:t>
      </w:r>
      <w:r w:rsidRPr="002E58F5">
        <w:rPr>
          <w:i/>
        </w:rPr>
        <w:t xml:space="preserve">node </w:t>
      </w:r>
      <w:bookmarkStart w:id="275" w:name="_GoBack"/>
      <w:bookmarkEnd w:id="275"/>
      <w:r w:rsidRPr="002E58F5">
        <w:rPr>
          <w:i/>
        </w:rPr>
        <w:t>attacker</w:t>
      </w:r>
      <w:r>
        <w:t xml:space="preserve"> pada uji coba 40 </w:t>
      </w:r>
      <w:r w:rsidRPr="002E58F5">
        <w:rPr>
          <w:i/>
        </w:rPr>
        <w:t>node</w:t>
      </w:r>
      <w:r>
        <w:t>, yaitu sebesar 57.62% dan peningkatan te</w:t>
      </w:r>
      <w:r w:rsidR="00630698">
        <w:t>rendah terjadi ketika terdapat 1</w:t>
      </w:r>
      <w:r>
        <w:t xml:space="preserve"> </w:t>
      </w:r>
      <w:r w:rsidRPr="002E58F5">
        <w:rPr>
          <w:i/>
        </w:rPr>
        <w:t>node attacker</w:t>
      </w:r>
      <w:r>
        <w:rPr>
          <w:i/>
        </w:rPr>
        <w:t xml:space="preserve"> </w:t>
      </w:r>
      <w:r>
        <w:t xml:space="preserve">pada uji coba 30 </w:t>
      </w:r>
      <w:r w:rsidRPr="002E58F5">
        <w:rPr>
          <w:i/>
        </w:rPr>
        <w:t>node</w:t>
      </w:r>
      <w:r>
        <w:t xml:space="preserve">, yaitu sebesar </w:t>
      </w:r>
      <w:r w:rsidR="001A38BE">
        <w:t>20.7</w:t>
      </w:r>
      <w:r>
        <w:t>4%.</w:t>
      </w:r>
    </w:p>
    <w:p w:rsidR="00686F8C" w:rsidRDefault="00686F8C"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w:t>
      </w:r>
      <w:r>
        <w:rPr>
          <w:i/>
        </w:rPr>
        <w:t>Worm Hole</w:t>
      </w:r>
      <w:r w:rsidRPr="0085276D">
        <w:rPr>
          <w:i/>
        </w:rPr>
        <w:t xml:space="preserve"> attack</w:t>
      </w:r>
      <w:r>
        <w:t xml:space="preserve"> dengan PDR yang mengalami peningkatan rata-rata sebesar </w:t>
      </w:r>
      <w:r w:rsidR="009322A2">
        <w:t>41.91</w:t>
      </w:r>
      <w:r>
        <w:t xml:space="preserve">%. Peningkatan tertinggi terjadi ketika terdapat </w:t>
      </w:r>
      <w:r w:rsidR="002D4985">
        <w:t>4</w:t>
      </w:r>
      <w:r>
        <w:t xml:space="preserve"> </w:t>
      </w:r>
      <w:r w:rsidRPr="002E58F5">
        <w:rPr>
          <w:i/>
        </w:rPr>
        <w:t>node attacker</w:t>
      </w:r>
      <w:r>
        <w:t xml:space="preserve"> pada uji coba 40 </w:t>
      </w:r>
      <w:r w:rsidRPr="002E58F5">
        <w:rPr>
          <w:i/>
        </w:rPr>
        <w:t>node</w:t>
      </w:r>
      <w:r>
        <w:t xml:space="preserve">, yaitu sebesar </w:t>
      </w:r>
      <w:r w:rsidR="002D4985">
        <w:t>60.61</w:t>
      </w:r>
      <w:r>
        <w:t>% dan peningkatan te</w:t>
      </w:r>
      <w:r w:rsidR="002D4985">
        <w:t>rendah terjadi ketika terdapat 1</w:t>
      </w:r>
      <w:r>
        <w:t xml:space="preserve"> </w:t>
      </w:r>
      <w:r w:rsidRPr="002E58F5">
        <w:rPr>
          <w:i/>
        </w:rPr>
        <w:t>node attacker</w:t>
      </w:r>
      <w:r>
        <w:rPr>
          <w:i/>
        </w:rPr>
        <w:t xml:space="preserve"> </w:t>
      </w:r>
      <w:r>
        <w:t>pada uji</w:t>
      </w:r>
      <w:r w:rsidR="002D4985">
        <w:t xml:space="preserve"> coba 3</w:t>
      </w:r>
      <w:r>
        <w:t xml:space="preserve">0 </w:t>
      </w:r>
      <w:r w:rsidRPr="002E58F5">
        <w:rPr>
          <w:i/>
        </w:rPr>
        <w:t>node</w:t>
      </w:r>
      <w:r>
        <w:t xml:space="preserve">, yaitu sebesar </w:t>
      </w:r>
      <w:r w:rsidR="002D4985">
        <w:t>22.42</w:t>
      </w:r>
      <w:r>
        <w:t>%.</w:t>
      </w:r>
    </w:p>
    <w:p w:rsidR="00366276" w:rsidRDefault="00366276" w:rsidP="007B55B5">
      <w:pPr>
        <w:pStyle w:val="ListParagraph"/>
        <w:numPr>
          <w:ilvl w:val="0"/>
          <w:numId w:val="33"/>
        </w:numPr>
        <w:autoSpaceDE w:val="0"/>
        <w:autoSpaceDN w:val="0"/>
        <w:adjustRightInd w:val="0"/>
        <w:jc w:val="both"/>
      </w:pPr>
      <w:r>
        <w:rPr>
          <w:i/>
        </w:rPr>
        <w:t>R</w:t>
      </w:r>
      <w:r w:rsidRPr="0085276D">
        <w:rPr>
          <w:i/>
        </w:rPr>
        <w:t>outing protocol</w:t>
      </w:r>
      <w:r>
        <w:t xml:space="preserve"> mampu mengatasi kombinasi </w:t>
      </w:r>
      <w:r w:rsidRPr="0085276D">
        <w:rPr>
          <w:i/>
        </w:rPr>
        <w:t>Black Hole</w:t>
      </w:r>
      <w:r>
        <w:rPr>
          <w:i/>
        </w:rPr>
        <w:t xml:space="preserve"> </w:t>
      </w:r>
      <w:r w:rsidRPr="00B85140">
        <w:t>dan</w:t>
      </w:r>
      <w:r>
        <w:rPr>
          <w:i/>
        </w:rPr>
        <w:t xml:space="preserve"> Worm Hole</w:t>
      </w:r>
      <w:r w:rsidRPr="0085276D">
        <w:rPr>
          <w:i/>
        </w:rPr>
        <w:t xml:space="preserve"> attack</w:t>
      </w:r>
      <w:r>
        <w:t xml:space="preserve"> dengan PDR yang mengalami p</w:t>
      </w:r>
      <w:r w:rsidR="00423099">
        <w:t>eningkatan rata-rata sebesar 44.25</w:t>
      </w:r>
      <w:r>
        <w:t xml:space="preserve">%. Peningkatan tertinggi terjadi ketika terdapat </w:t>
      </w:r>
      <w:r w:rsidR="00660955">
        <w:t>4</w:t>
      </w:r>
      <w:r>
        <w:t xml:space="preserve"> </w:t>
      </w:r>
      <w:r w:rsidRPr="002E58F5">
        <w:rPr>
          <w:i/>
        </w:rPr>
        <w:t>node attacker</w:t>
      </w:r>
      <w:r>
        <w:t xml:space="preserve"> </w:t>
      </w:r>
      <w:r w:rsidR="00660955">
        <w:t>pada uji coba 4</w:t>
      </w:r>
      <w:r>
        <w:t xml:space="preserve">0 </w:t>
      </w:r>
      <w:r w:rsidRPr="002E58F5">
        <w:rPr>
          <w:i/>
        </w:rPr>
        <w:t>node</w:t>
      </w:r>
      <w:r w:rsidR="00660955">
        <w:t>, yaitu sebesar 57.49</w:t>
      </w:r>
      <w:r>
        <w:t xml:space="preserve">% dan peningkatan terendah terjadi ketika terdapat 2 </w:t>
      </w:r>
      <w:r w:rsidRPr="002E58F5">
        <w:rPr>
          <w:i/>
        </w:rPr>
        <w:t>node attacker</w:t>
      </w:r>
      <w:r>
        <w:rPr>
          <w:i/>
        </w:rPr>
        <w:t xml:space="preserve"> </w:t>
      </w:r>
      <w:r w:rsidR="00660955">
        <w:t>pada uji coba 3</w:t>
      </w:r>
      <w:r>
        <w:t xml:space="preserve">0 </w:t>
      </w:r>
      <w:r w:rsidRPr="002E58F5">
        <w:rPr>
          <w:i/>
        </w:rPr>
        <w:t>node</w:t>
      </w:r>
      <w:r>
        <w:t xml:space="preserve">, yaitu sebesar </w:t>
      </w:r>
      <w:r w:rsidR="00660955">
        <w:t>19.73</w:t>
      </w:r>
      <w:r>
        <w:t>%.</w:t>
      </w:r>
    </w:p>
    <w:p w:rsidR="002B1BE7" w:rsidRDefault="002B1BE7" w:rsidP="002B1BE7">
      <w:pPr>
        <w:pStyle w:val="ListParagraph"/>
        <w:jc w:val="both"/>
      </w:pPr>
    </w:p>
    <w:p w:rsidR="00366276" w:rsidRPr="003157DE" w:rsidRDefault="00366276" w:rsidP="002B1BE7">
      <w:pPr>
        <w:pStyle w:val="ListParagraph"/>
        <w:jc w:val="both"/>
      </w:pPr>
    </w:p>
    <w:p w:rsidR="002B1BE7" w:rsidRPr="003157DE" w:rsidRDefault="002B1BE7" w:rsidP="001620D9">
      <w:pPr>
        <w:pStyle w:val="Heading2"/>
        <w:numPr>
          <w:ilvl w:val="1"/>
          <w:numId w:val="25"/>
        </w:numPr>
        <w:ind w:left="567" w:hanging="567"/>
        <w:jc w:val="both"/>
      </w:pPr>
      <w:bookmarkStart w:id="276" w:name="_Toc452577991"/>
      <w:bookmarkStart w:id="277" w:name="_Toc485131209"/>
      <w:r w:rsidRPr="003157DE">
        <w:lastRenderedPageBreak/>
        <w:t>Saran</w:t>
      </w:r>
      <w:bookmarkEnd w:id="276"/>
      <w:bookmarkEnd w:id="277"/>
    </w:p>
    <w:p w:rsidR="002B1BE7" w:rsidRDefault="002B1BE7" w:rsidP="002B1BE7"/>
    <w:p w:rsidR="0044591C" w:rsidRDefault="0044591C" w:rsidP="0044591C">
      <w:pPr>
        <w:ind w:firstLine="567"/>
        <w:jc w:val="both"/>
      </w:pPr>
      <w:r>
        <w:t>Saran yang diberikan dari hasil uji coba dan evaluasi Tugas Akhir ini adalah sebagai berikut:</w:t>
      </w:r>
    </w:p>
    <w:p w:rsidR="006027B6" w:rsidRDefault="00FF073F" w:rsidP="00C57FA8">
      <w:pPr>
        <w:pStyle w:val="ListParagraph"/>
        <w:numPr>
          <w:ilvl w:val="0"/>
          <w:numId w:val="10"/>
        </w:numPr>
        <w:ind w:left="567" w:hanging="567"/>
        <w:jc w:val="both"/>
      </w:pPr>
      <w:r>
        <w:t xml:space="preserve">Untuk mendapatkan hasil uji coba yang lebih </w:t>
      </w:r>
      <w:r w:rsidRPr="00441C73">
        <w:rPr>
          <w:i/>
        </w:rPr>
        <w:t>smooth</w:t>
      </w:r>
      <w:r>
        <w:t xml:space="preserve">, dapat dilakukan </w:t>
      </w:r>
      <w:r w:rsidR="00427AE5">
        <w:t>uji coba lebih banyak, misal 10 kali untuk tiap skenario.</w:t>
      </w:r>
    </w:p>
    <w:p w:rsidR="00980F81" w:rsidRDefault="00441C73" w:rsidP="00C57FA8">
      <w:pPr>
        <w:pStyle w:val="ListParagraph"/>
        <w:numPr>
          <w:ilvl w:val="0"/>
          <w:numId w:val="10"/>
        </w:numPr>
        <w:ind w:left="567" w:hanging="567"/>
        <w:jc w:val="both"/>
      </w:pPr>
      <w:r>
        <w:t>Implementasi</w:t>
      </w:r>
      <w:r w:rsidR="00CA4339">
        <w:t xml:space="preserve"> Elliptic Curve Digital Signature Algorithm dan evaluasi pada tiap </w:t>
      </w:r>
      <w:r w:rsidR="00CA4339" w:rsidRPr="00CA4339">
        <w:rPr>
          <w:i/>
        </w:rPr>
        <w:t>node</w:t>
      </w:r>
      <w:r w:rsidR="00CA4339">
        <w:t xml:space="preserve"> dapat dilakukan pada </w:t>
      </w:r>
      <w:r w:rsidR="00CA4339" w:rsidRPr="00CA4339">
        <w:rPr>
          <w:i/>
        </w:rPr>
        <w:t>routing protocol</w:t>
      </w:r>
      <w:r w:rsidR="00CA4339">
        <w:t xml:space="preserve"> lain, seperti GPSR, DSR, dsb.</w:t>
      </w:r>
    </w:p>
    <w:p w:rsidR="00980F81" w:rsidRDefault="00DA1CC5" w:rsidP="00C57FA8">
      <w:pPr>
        <w:pStyle w:val="ListParagraph"/>
        <w:numPr>
          <w:ilvl w:val="0"/>
          <w:numId w:val="10"/>
        </w:numPr>
        <w:ind w:left="567" w:hanging="567"/>
        <w:jc w:val="both"/>
      </w:pPr>
      <w:r>
        <w:t>Implementasi</w:t>
      </w:r>
      <w:r w:rsidR="00980F81">
        <w:t xml:space="preserve"> </w:t>
      </w:r>
      <w:r w:rsidR="00980F81" w:rsidRPr="00980F81">
        <w:rPr>
          <w:i/>
        </w:rPr>
        <w:t>digital signature</w:t>
      </w:r>
      <w:r w:rsidR="00980F81">
        <w:t xml:space="preserve"> untuk memvalidasi keaslian paket dapat dilakukan dengan menggunakan algoritma </w:t>
      </w:r>
      <w:r w:rsidR="00980F81" w:rsidRPr="00980F81">
        <w:rPr>
          <w:i/>
        </w:rPr>
        <w:t>digital signature</w:t>
      </w:r>
      <w:r w:rsidR="00980F81">
        <w:t xml:space="preserve"> yang lain</w:t>
      </w:r>
      <w:r w:rsidR="004F04DF">
        <w:t>, seperti DSA atau RSA</w:t>
      </w:r>
      <w:r w:rsidR="00980F81">
        <w:t>.</w:t>
      </w:r>
    </w:p>
    <w:p w:rsidR="00A94559" w:rsidRPr="00852480" w:rsidRDefault="00A94559" w:rsidP="00C57FA8">
      <w:pPr>
        <w:pStyle w:val="ListParagraph"/>
        <w:numPr>
          <w:ilvl w:val="0"/>
          <w:numId w:val="10"/>
        </w:numPr>
        <w:ind w:left="567" w:hanging="567"/>
        <w:jc w:val="both"/>
      </w:pPr>
      <w:r>
        <w:t xml:space="preserve">Dapat dilakukan penambahan metode guna meningkatkan aspek sekuritas pada </w:t>
      </w:r>
      <w:r w:rsidRPr="00A94559">
        <w:rPr>
          <w:i/>
        </w:rPr>
        <w:t>routing protocol</w:t>
      </w:r>
      <w:r>
        <w:t xml:space="preserve"> untuk mengatasi variasi </w:t>
      </w:r>
      <w:r w:rsidRPr="00A94559">
        <w:rPr>
          <w:i/>
        </w:rPr>
        <w:t>Wormhole attack</w:t>
      </w:r>
      <w:r>
        <w:t xml:space="preserve"> yang lain, seperti </w:t>
      </w:r>
      <w:r w:rsidRPr="00A94559">
        <w:rPr>
          <w:i/>
        </w:rPr>
        <w:t>Out of Band Wormhole attack</w:t>
      </w:r>
      <w:r>
        <w:t xml:space="preserve">, maupun variasi lain yang dilakukan oleh dua </w:t>
      </w:r>
      <w:r w:rsidRPr="00A94559">
        <w:rPr>
          <w:i/>
        </w:rPr>
        <w:t>malicious node</w:t>
      </w:r>
      <w:r>
        <w:t xml:space="preserve"> yang bekerja sama.</w:t>
      </w:r>
    </w:p>
    <w:p w:rsidR="002B1BE7" w:rsidRPr="003157DE" w:rsidRDefault="002B1BE7" w:rsidP="002B1BE7">
      <w:pPr>
        <w:ind w:firstLine="567"/>
        <w:jc w:val="both"/>
      </w:pPr>
    </w:p>
    <w:p w:rsidR="00640626" w:rsidRDefault="00640626"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Default="00CE0953" w:rsidP="00CE0953">
      <w:pPr>
        <w:jc w:val="both"/>
      </w:pPr>
    </w:p>
    <w:p w:rsidR="00CE0953" w:rsidRPr="00CE0953" w:rsidRDefault="00CE0953" w:rsidP="00CE0953">
      <w:pPr>
        <w:jc w:val="center"/>
        <w:rPr>
          <w:rFonts w:eastAsia="Times New Roman"/>
          <w:b/>
          <w:i/>
          <w:lang w:eastAsia="ja-JP"/>
        </w:rPr>
        <w:sectPr w:rsidR="00CE0953" w:rsidRPr="00CE0953" w:rsidSect="005646E9">
          <w:type w:val="continuous"/>
          <w:pgSz w:w="8392" w:h="11907"/>
          <w:pgMar w:top="1418" w:right="1134" w:bottom="1418" w:left="1418" w:header="709" w:footer="709" w:gutter="0"/>
          <w:cols w:space="708"/>
          <w:titlePg/>
          <w:docGrid w:linePitch="360"/>
        </w:sectPr>
      </w:pPr>
      <w:r w:rsidRPr="00551359">
        <w:rPr>
          <w:rFonts w:eastAsia="Times New Roman"/>
          <w:b/>
          <w:i/>
          <w:lang w:val="it-IT" w:eastAsia="ja-JP"/>
        </w:rPr>
        <w:lastRenderedPageBreak/>
        <w:t>[Halaman ini sengaja dikosongkan]</w:t>
      </w:r>
    </w:p>
    <w:p w:rsidR="00CE0953" w:rsidRPr="00CE0953" w:rsidRDefault="00CE0953" w:rsidP="00CE0953">
      <w:pPr>
        <w:rPr>
          <w:rFonts w:eastAsia="Times New Roman"/>
          <w:b/>
          <w:i/>
          <w:lang w:eastAsia="ja-JP"/>
        </w:rPr>
      </w:pPr>
    </w:p>
    <w:p w:rsidR="00A47084" w:rsidRPr="00CE0953" w:rsidRDefault="007D06E1" w:rsidP="00CE0953">
      <w:pPr>
        <w:pStyle w:val="Heading1"/>
        <w:numPr>
          <w:ilvl w:val="0"/>
          <w:numId w:val="0"/>
        </w:numPr>
      </w:pPr>
      <w:bookmarkStart w:id="278" w:name="_Toc485131210"/>
      <w:r w:rsidRPr="003157DE">
        <w:t>DAFTAR PUSTAKA</w:t>
      </w:r>
      <w:bookmarkEnd w:id="278"/>
    </w:p>
    <w:p w:rsidR="00A47084" w:rsidRDefault="00A47084" w:rsidP="00A47084"/>
    <w:p w:rsidR="00032A22" w:rsidRPr="00032A22" w:rsidRDefault="00A47084" w:rsidP="0082389C">
      <w:pPr>
        <w:pStyle w:val="Bibliography"/>
        <w:jc w:val="both"/>
        <w:rPr>
          <w:szCs w:val="24"/>
        </w:rPr>
      </w:pPr>
      <w:r>
        <w:fldChar w:fldCharType="begin"/>
      </w:r>
      <w:r w:rsidR="00957DBE">
        <w:instrText xml:space="preserve"> ADDIN ZOTERO_BIBL {"uncited":[["http://zotero.org/users/local/qslOKPuo/items/FFBZVUNB"],["http://zotero.org/users/local/qslOKPuo/items/IU738TK9"]],"custom":[]} CSL_BIBLIOGRAPHY </w:instrText>
      </w:r>
      <w:r>
        <w:fldChar w:fldCharType="separate"/>
      </w:r>
      <w:r w:rsidR="00032A22" w:rsidRPr="00032A22">
        <w:rPr>
          <w:szCs w:val="24"/>
        </w:rPr>
        <w:t>[1]</w:t>
      </w:r>
      <w:r w:rsidR="00032A22" w:rsidRPr="00032A22">
        <w:rPr>
          <w:szCs w:val="24"/>
        </w:rPr>
        <w:tab/>
        <w:t xml:space="preserve">Y. Liu, J. Bi, and J. Yang, “Research on Vehicular Ad Hoc Networks,” in </w:t>
      </w:r>
      <w:r w:rsidR="00032A22" w:rsidRPr="00032A22">
        <w:rPr>
          <w:i/>
          <w:iCs/>
          <w:szCs w:val="24"/>
        </w:rPr>
        <w:t>2009 Chinese Control and Decision Conference</w:t>
      </w:r>
      <w:r w:rsidR="00032A22" w:rsidRPr="00032A22">
        <w:rPr>
          <w:szCs w:val="24"/>
        </w:rPr>
        <w:t>, 2009, pp. 4430–4435.</w:t>
      </w:r>
    </w:p>
    <w:p w:rsidR="00032A22" w:rsidRPr="00032A22" w:rsidRDefault="00032A22" w:rsidP="0082389C">
      <w:pPr>
        <w:pStyle w:val="Bibliography"/>
        <w:jc w:val="both"/>
        <w:rPr>
          <w:szCs w:val="24"/>
        </w:rPr>
      </w:pPr>
      <w:r w:rsidRPr="00032A22">
        <w:rPr>
          <w:szCs w:val="24"/>
        </w:rPr>
        <w:t>[2]</w:t>
      </w:r>
      <w:r w:rsidRPr="00032A22">
        <w:rPr>
          <w:szCs w:val="24"/>
        </w:rPr>
        <w:tab/>
        <w:t xml:space="preserve">J. Hou, J. Liu, L. Han, and J. Zhao, “Secure and efficient protocol for position-based routing in VANETs,” in </w:t>
      </w:r>
      <w:r w:rsidRPr="00032A22">
        <w:rPr>
          <w:i/>
          <w:iCs/>
          <w:szCs w:val="24"/>
        </w:rPr>
        <w:t>2012 IEEE International Conference on Intelligent Control, Automatic Detection and High-End Equipment</w:t>
      </w:r>
      <w:r w:rsidRPr="00032A22">
        <w:rPr>
          <w:szCs w:val="24"/>
        </w:rPr>
        <w:t>, 2012, pp. 142–148.</w:t>
      </w:r>
    </w:p>
    <w:p w:rsidR="00032A22" w:rsidRPr="00032A22" w:rsidRDefault="00032A22" w:rsidP="0082389C">
      <w:pPr>
        <w:pStyle w:val="Bibliography"/>
        <w:jc w:val="both"/>
        <w:rPr>
          <w:szCs w:val="24"/>
        </w:rPr>
      </w:pPr>
      <w:r w:rsidRPr="00032A22">
        <w:rPr>
          <w:szCs w:val="24"/>
        </w:rPr>
        <w:t>[3]</w:t>
      </w:r>
      <w:r w:rsidRPr="00032A22">
        <w:rPr>
          <w:szCs w:val="24"/>
        </w:rPr>
        <w:tab/>
        <w:t xml:space="preserve">Y. Wang and F. Li, “Vehicular Ad Hoc Networks,” in </w:t>
      </w:r>
      <w:r w:rsidRPr="00032A22">
        <w:rPr>
          <w:i/>
          <w:iCs/>
          <w:szCs w:val="24"/>
        </w:rPr>
        <w:t>Guide to Wireless Ad Hoc Networks</w:t>
      </w:r>
      <w:r w:rsidRPr="00032A22">
        <w:rPr>
          <w:szCs w:val="24"/>
        </w:rPr>
        <w:t>, S. Misra, I. Woungang, and S. C. Misra, Eds. Springer London, 2009, pp. 503–525.</w:t>
      </w:r>
    </w:p>
    <w:p w:rsidR="00032A22" w:rsidRPr="00032A22" w:rsidRDefault="00032A22" w:rsidP="0082389C">
      <w:pPr>
        <w:pStyle w:val="Bibliography"/>
        <w:jc w:val="both"/>
        <w:rPr>
          <w:szCs w:val="24"/>
        </w:rPr>
      </w:pPr>
      <w:r w:rsidRPr="00032A22">
        <w:rPr>
          <w:szCs w:val="24"/>
        </w:rPr>
        <w:t>[4]</w:t>
      </w:r>
      <w:r w:rsidRPr="00032A22">
        <w:rPr>
          <w:szCs w:val="24"/>
        </w:rPr>
        <w:tab/>
        <w:t xml:space="preserve">C. Sommer and F. Dressler, </w:t>
      </w:r>
      <w:r w:rsidRPr="00032A22">
        <w:rPr>
          <w:i/>
          <w:iCs/>
          <w:szCs w:val="24"/>
        </w:rPr>
        <w:t>Vehicular Networking</w:t>
      </w:r>
      <w:r w:rsidRPr="00032A22">
        <w:rPr>
          <w:szCs w:val="24"/>
        </w:rPr>
        <w:t>. Cambridge University Press, 2014.</w:t>
      </w:r>
    </w:p>
    <w:p w:rsidR="00032A22" w:rsidRPr="00032A22" w:rsidRDefault="00032A22" w:rsidP="0082389C">
      <w:pPr>
        <w:pStyle w:val="Bibliography"/>
        <w:jc w:val="both"/>
        <w:rPr>
          <w:szCs w:val="24"/>
        </w:rPr>
      </w:pPr>
      <w:r w:rsidRPr="00032A22">
        <w:rPr>
          <w:szCs w:val="24"/>
        </w:rPr>
        <w:t>[5]</w:t>
      </w:r>
      <w:r w:rsidRPr="00032A22">
        <w:rPr>
          <w:szCs w:val="24"/>
        </w:rPr>
        <w:tab/>
        <w:t xml:space="preserve">S. Bitam, A. Mellouk, and S. Zeadally, “HyBR: A Hybrid Bio-inspired Bee swarm Routing protocol for safety applications in Vehicular Ad hoc NETworks (VANETs),” </w:t>
      </w:r>
      <w:r w:rsidRPr="00032A22">
        <w:rPr>
          <w:i/>
          <w:iCs/>
          <w:szCs w:val="24"/>
        </w:rPr>
        <w:t>J. Syst. Archit.</w:t>
      </w:r>
      <w:r w:rsidRPr="00032A22">
        <w:rPr>
          <w:szCs w:val="24"/>
        </w:rPr>
        <w:t>, vol. 59, no. 10, Part B, pp. 953–967, Nov. 2013.</w:t>
      </w:r>
    </w:p>
    <w:p w:rsidR="00032A22" w:rsidRPr="00032A22" w:rsidRDefault="00032A22" w:rsidP="0082389C">
      <w:pPr>
        <w:pStyle w:val="Bibliography"/>
        <w:jc w:val="both"/>
        <w:rPr>
          <w:szCs w:val="24"/>
        </w:rPr>
      </w:pPr>
      <w:r w:rsidRPr="00032A22">
        <w:rPr>
          <w:szCs w:val="24"/>
        </w:rPr>
        <w:t>[6]</w:t>
      </w:r>
      <w:r w:rsidRPr="00032A22">
        <w:rPr>
          <w:szCs w:val="24"/>
        </w:rPr>
        <w:tab/>
        <w:t xml:space="preserve">J. Jamal, “Routing Protocols in MANETs,” </w:t>
      </w:r>
      <w:r w:rsidRPr="00032A22">
        <w:rPr>
          <w:i/>
          <w:iCs/>
          <w:szCs w:val="24"/>
        </w:rPr>
        <w:t>Eexploria</w:t>
      </w:r>
      <w:r w:rsidRPr="00032A22">
        <w:rPr>
          <w:szCs w:val="24"/>
        </w:rPr>
        <w:t>, 18-Sep-2012. .</w:t>
      </w:r>
    </w:p>
    <w:p w:rsidR="00032A22" w:rsidRPr="00032A22" w:rsidRDefault="00032A22" w:rsidP="0082389C">
      <w:pPr>
        <w:pStyle w:val="Bibliography"/>
        <w:jc w:val="both"/>
        <w:rPr>
          <w:szCs w:val="24"/>
        </w:rPr>
      </w:pPr>
      <w:r w:rsidRPr="00032A22">
        <w:rPr>
          <w:szCs w:val="24"/>
        </w:rPr>
        <w:t>[7]</w:t>
      </w:r>
      <w:r w:rsidRPr="00032A22">
        <w:rPr>
          <w:szCs w:val="24"/>
        </w:rPr>
        <w:tab/>
        <w:t xml:space="preserve">S. S. Manvi, M. S. Kakkasageri, and D. G. Adiga, “Message Authentication in Vehicular Ad Hoc Networks: ECDSA Based Approach,” in </w:t>
      </w:r>
      <w:r w:rsidRPr="00032A22">
        <w:rPr>
          <w:i/>
          <w:iCs/>
          <w:szCs w:val="24"/>
        </w:rPr>
        <w:t>2009 International Conference on Future Computer and Communication</w:t>
      </w:r>
      <w:r w:rsidRPr="00032A22">
        <w:rPr>
          <w:szCs w:val="24"/>
        </w:rPr>
        <w:t>, 2009, pp. 16–20.</w:t>
      </w:r>
    </w:p>
    <w:p w:rsidR="00032A22" w:rsidRPr="00032A22" w:rsidRDefault="00032A22" w:rsidP="0082389C">
      <w:pPr>
        <w:pStyle w:val="Bibliography"/>
        <w:jc w:val="both"/>
        <w:rPr>
          <w:szCs w:val="24"/>
        </w:rPr>
      </w:pPr>
      <w:r w:rsidRPr="00032A22">
        <w:rPr>
          <w:szCs w:val="24"/>
        </w:rPr>
        <w:t>[8]</w:t>
      </w:r>
      <w:r w:rsidRPr="00032A22">
        <w:rPr>
          <w:szCs w:val="24"/>
        </w:rPr>
        <w:tab/>
        <w:t xml:space="preserve">Acevpn, “Elliptic Curve IPSEC IKEv2 VPN Service - Next Gen Security,” </w:t>
      </w:r>
      <w:r w:rsidRPr="00032A22">
        <w:rPr>
          <w:i/>
          <w:iCs/>
          <w:szCs w:val="24"/>
        </w:rPr>
        <w:t>Acevpn.com</w:t>
      </w:r>
      <w:r w:rsidRPr="00032A22">
        <w:rPr>
          <w:szCs w:val="24"/>
        </w:rPr>
        <w:t>, 03-Jun-2014. .</w:t>
      </w:r>
    </w:p>
    <w:p w:rsidR="00032A22" w:rsidRPr="00032A22" w:rsidRDefault="00032A22" w:rsidP="0082389C">
      <w:pPr>
        <w:pStyle w:val="Bibliography"/>
        <w:jc w:val="both"/>
        <w:rPr>
          <w:szCs w:val="24"/>
        </w:rPr>
      </w:pPr>
      <w:r w:rsidRPr="00032A22">
        <w:rPr>
          <w:szCs w:val="24"/>
        </w:rPr>
        <w:t>[9]</w:t>
      </w:r>
      <w:r w:rsidRPr="00032A22">
        <w:rPr>
          <w:szCs w:val="24"/>
        </w:rPr>
        <w:tab/>
        <w:t xml:space="preserve">F.-H. Tseng, L.-D. Chou, and H.-C. Chao, “A survey of black hole attacks in wireless mobile ad hoc networks,” </w:t>
      </w:r>
      <w:r w:rsidRPr="00032A22">
        <w:rPr>
          <w:i/>
          <w:iCs/>
          <w:szCs w:val="24"/>
        </w:rPr>
        <w:t>Hum.-Centric Comput. Inf. Sci.</w:t>
      </w:r>
      <w:r w:rsidRPr="00032A22">
        <w:rPr>
          <w:szCs w:val="24"/>
        </w:rPr>
        <w:t>, vol. 1, no. 1, p. 4, Nov. 2011.</w:t>
      </w:r>
    </w:p>
    <w:p w:rsidR="00032A22" w:rsidRPr="00032A22" w:rsidRDefault="00032A22" w:rsidP="0082389C">
      <w:pPr>
        <w:pStyle w:val="Bibliography"/>
        <w:jc w:val="both"/>
        <w:rPr>
          <w:szCs w:val="24"/>
        </w:rPr>
      </w:pPr>
      <w:r w:rsidRPr="00032A22">
        <w:rPr>
          <w:szCs w:val="24"/>
        </w:rPr>
        <w:t>[10]</w:t>
      </w:r>
      <w:r w:rsidRPr="00032A22">
        <w:rPr>
          <w:szCs w:val="24"/>
        </w:rPr>
        <w:tab/>
        <w:t xml:space="preserve">“ResearchGate,” </w:t>
      </w:r>
      <w:r w:rsidRPr="00032A22">
        <w:rPr>
          <w:i/>
          <w:iCs/>
          <w:szCs w:val="24"/>
        </w:rPr>
        <w:t>ResearchGate</w:t>
      </w:r>
      <w:r w:rsidRPr="00032A22">
        <w:rPr>
          <w:szCs w:val="24"/>
        </w:rPr>
        <w:t>. [Online]. Available: https://www.researchgate.net/publication/51956520_Different_types_of_attacks_in_Mobile_ADHOC_Network. [Accessed: 23-May-2017].</w:t>
      </w:r>
    </w:p>
    <w:p w:rsidR="00032A22" w:rsidRPr="00032A22" w:rsidRDefault="00032A22" w:rsidP="0082389C">
      <w:pPr>
        <w:pStyle w:val="Bibliography"/>
        <w:jc w:val="both"/>
        <w:rPr>
          <w:szCs w:val="24"/>
        </w:rPr>
      </w:pPr>
      <w:r w:rsidRPr="00032A22">
        <w:rPr>
          <w:szCs w:val="24"/>
        </w:rPr>
        <w:lastRenderedPageBreak/>
        <w:t>[11]</w:t>
      </w:r>
      <w:r w:rsidRPr="00032A22">
        <w:rPr>
          <w:szCs w:val="24"/>
        </w:rPr>
        <w:tab/>
        <w:t>“The Network Simulator - ns-2.” [Online]. Available: http://www.isi.edu/nsnam/ns/. [Accessed: 13-Apr-2017].</w:t>
      </w:r>
    </w:p>
    <w:p w:rsidR="00032A22" w:rsidRPr="00032A22" w:rsidRDefault="00032A22" w:rsidP="0082389C">
      <w:pPr>
        <w:pStyle w:val="Bibliography"/>
        <w:jc w:val="both"/>
        <w:rPr>
          <w:szCs w:val="24"/>
        </w:rPr>
      </w:pPr>
      <w:r w:rsidRPr="00032A22">
        <w:rPr>
          <w:szCs w:val="24"/>
        </w:rPr>
        <w:t>[12]</w:t>
      </w:r>
      <w:r w:rsidRPr="00032A22">
        <w:rPr>
          <w:szCs w:val="24"/>
        </w:rPr>
        <w:tab/>
        <w:t>“Sumo_at_a_Glance - SUMO - Simulation of Urban Mobility.” [Online]. Available: http://www.sumo.dlr.de/userdoc/Sumo_at_a_Glance.html. [Accessed: 13-Apr-2017].</w:t>
      </w:r>
    </w:p>
    <w:p w:rsidR="00032A22" w:rsidRPr="00032A22" w:rsidRDefault="00032A22" w:rsidP="0082389C">
      <w:pPr>
        <w:pStyle w:val="Bibliography"/>
        <w:jc w:val="both"/>
        <w:rPr>
          <w:szCs w:val="24"/>
        </w:rPr>
      </w:pPr>
      <w:r w:rsidRPr="00032A22">
        <w:rPr>
          <w:szCs w:val="24"/>
        </w:rPr>
        <w:t>[13]</w:t>
      </w:r>
      <w:r w:rsidRPr="00032A22">
        <w:rPr>
          <w:szCs w:val="24"/>
        </w:rPr>
        <w:tab/>
        <w:t xml:space="preserve">“OpenStreetMap,” </w:t>
      </w:r>
      <w:r w:rsidRPr="00032A22">
        <w:rPr>
          <w:i/>
          <w:iCs/>
          <w:szCs w:val="24"/>
        </w:rPr>
        <w:t>OpenStreetMap</w:t>
      </w:r>
      <w:r w:rsidRPr="00032A22">
        <w:rPr>
          <w:szCs w:val="24"/>
        </w:rPr>
        <w:t>. [Online]. Available: https://www.openstreetmap.org/about. [Accessed: 13-Apr-2017].</w:t>
      </w:r>
    </w:p>
    <w:p w:rsidR="00032A22" w:rsidRPr="00032A22" w:rsidRDefault="00032A22" w:rsidP="0082389C">
      <w:pPr>
        <w:pStyle w:val="Bibliography"/>
        <w:jc w:val="both"/>
        <w:rPr>
          <w:szCs w:val="24"/>
        </w:rPr>
      </w:pPr>
      <w:r w:rsidRPr="00032A22">
        <w:rPr>
          <w:szCs w:val="24"/>
        </w:rPr>
        <w:t>[14]</w:t>
      </w:r>
      <w:r w:rsidRPr="00032A22">
        <w:rPr>
          <w:szCs w:val="24"/>
        </w:rPr>
        <w:tab/>
        <w:t xml:space="preserve">“AWK,” </w:t>
      </w:r>
      <w:r w:rsidRPr="00032A22">
        <w:rPr>
          <w:i/>
          <w:iCs/>
          <w:szCs w:val="24"/>
        </w:rPr>
        <w:t>Wikipedia</w:t>
      </w:r>
      <w:r w:rsidRPr="00032A22">
        <w:rPr>
          <w:szCs w:val="24"/>
        </w:rPr>
        <w:t>. 29-Apr-2017.</w:t>
      </w:r>
    </w:p>
    <w:p w:rsidR="00032A22" w:rsidRPr="00032A22" w:rsidRDefault="00032A22" w:rsidP="0082389C">
      <w:pPr>
        <w:pStyle w:val="Bibliography"/>
        <w:jc w:val="both"/>
        <w:rPr>
          <w:szCs w:val="24"/>
        </w:rPr>
      </w:pPr>
      <w:r w:rsidRPr="00032A22">
        <w:rPr>
          <w:szCs w:val="24"/>
        </w:rPr>
        <w:t>[15]</w:t>
      </w:r>
      <w:r w:rsidRPr="00032A22">
        <w:rPr>
          <w:szCs w:val="24"/>
        </w:rPr>
        <w:tab/>
        <w:t>“/index.html.” [Online]. Available: https://www.openssl.org/. [Accessed: 13-Apr-2017].</w:t>
      </w:r>
    </w:p>
    <w:p w:rsidR="00032A22" w:rsidRPr="00032A22" w:rsidRDefault="00032A22" w:rsidP="0082389C">
      <w:pPr>
        <w:pStyle w:val="Bibliography"/>
        <w:jc w:val="both"/>
        <w:rPr>
          <w:szCs w:val="24"/>
        </w:rPr>
      </w:pPr>
      <w:r w:rsidRPr="00032A22">
        <w:rPr>
          <w:szCs w:val="24"/>
        </w:rPr>
        <w:t>[16]</w:t>
      </w:r>
      <w:r w:rsidRPr="00032A22">
        <w:rPr>
          <w:szCs w:val="24"/>
        </w:rPr>
        <w:tab/>
        <w:t xml:space="preserve">A. Robbins, </w:t>
      </w:r>
      <w:r w:rsidRPr="00032A22">
        <w:rPr>
          <w:i/>
          <w:iCs/>
          <w:szCs w:val="24"/>
        </w:rPr>
        <w:t>Effective Awk Programming: Text Processing and Pattern Matching</w:t>
      </w:r>
      <w:r w:rsidRPr="00032A22">
        <w:rPr>
          <w:szCs w:val="24"/>
        </w:rPr>
        <w:t>. O’Reilly Media, Inc., 2001.</w:t>
      </w:r>
    </w:p>
    <w:p w:rsidR="00374E3C" w:rsidRDefault="00A47084" w:rsidP="00446BEE">
      <w:r>
        <w:fldChar w:fldCharType="end"/>
      </w:r>
    </w:p>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446BEE" w:rsidRDefault="00446BEE" w:rsidP="00446BEE"/>
    <w:p w:rsidR="00D86AD1" w:rsidRDefault="00D86AD1" w:rsidP="00D86AD1">
      <w:pPr>
        <w:pStyle w:val="Heading1"/>
        <w:numPr>
          <w:ilvl w:val="0"/>
          <w:numId w:val="0"/>
        </w:numPr>
        <w:jc w:val="left"/>
        <w:sectPr w:rsidR="00D86AD1" w:rsidSect="007D06E1">
          <w:pgSz w:w="8392" w:h="11907"/>
          <w:pgMar w:top="1418" w:right="1134" w:bottom="1418" w:left="1418" w:header="709" w:footer="709" w:gutter="0"/>
          <w:cols w:space="708"/>
          <w:titlePg/>
          <w:docGrid w:linePitch="360"/>
        </w:sectPr>
      </w:pPr>
    </w:p>
    <w:p w:rsidR="00963832" w:rsidRDefault="00374E3C" w:rsidP="00D86AD1">
      <w:pPr>
        <w:pStyle w:val="Heading1"/>
        <w:numPr>
          <w:ilvl w:val="0"/>
          <w:numId w:val="0"/>
        </w:numPr>
      </w:pPr>
      <w:bookmarkStart w:id="279" w:name="_Toc485131211"/>
      <w:r>
        <w:lastRenderedPageBreak/>
        <w:t>LAMPIRAN</w:t>
      </w:r>
      <w:bookmarkEnd w:id="279"/>
    </w:p>
    <w:p w:rsidR="00963832" w:rsidRDefault="00963832" w:rsidP="00963832"/>
    <w:p w:rsidR="00DB1267" w:rsidRDefault="002068A6" w:rsidP="00DB1267">
      <w:pPr>
        <w:pStyle w:val="Heading2"/>
        <w:numPr>
          <w:ilvl w:val="0"/>
          <w:numId w:val="0"/>
        </w:numPr>
      </w:pPr>
      <w:bookmarkStart w:id="280" w:name="_Toc485131212"/>
      <w:r>
        <w:t>A.1 Kode Skenario NS-2</w:t>
      </w:r>
      <w:bookmarkEnd w:id="280"/>
    </w:p>
    <w:p w:rsidR="00DB1267" w:rsidRPr="00DB1267" w:rsidRDefault="00DB1267" w:rsidP="00DB1267"/>
    <w:p w:rsidR="002068A6" w:rsidRPr="002068A6" w:rsidRDefault="002068A6" w:rsidP="00AF473C">
      <w:pPr>
        <w:tabs>
          <w:tab w:val="left" w:pos="5670"/>
        </w:tabs>
      </w:pPr>
      <w:r>
        <w:rPr>
          <w:noProof/>
          <w:lang w:eastAsia="id-ID"/>
        </w:rPr>
        <mc:AlternateContent>
          <mc:Choice Requires="wps">
            <w:drawing>
              <wp:inline distT="0" distB="0" distL="0" distR="0">
                <wp:extent cx="3676650" cy="5000625"/>
                <wp:effectExtent l="0" t="0" r="19050" b="28575"/>
                <wp:docPr id="9" name="Text Box 9"/>
                <wp:cNvGraphicFramePr/>
                <a:graphic xmlns:a="http://schemas.openxmlformats.org/drawingml/2006/main">
                  <a:graphicData uri="http://schemas.microsoft.com/office/word/2010/wordprocessingShape">
                    <wps:wsp>
                      <wps:cNvSpPr txBox="1"/>
                      <wps:spPr>
                        <a:xfrm>
                          <a:off x="0" y="0"/>
                          <a:ext cx="3676650" cy="5000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67" type="#_x0000_t202" style="width:289.5pt;height:39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" fillcolor="white [3201]" strokeweight=".5pt">
                <v:textbox>
                  <w:txbxContent>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val(chan)   </w:t>
                      </w:r>
                      <w:r>
                        <w:rPr>
                          <w:rFonts w:ascii="Courier New" w:eastAsia="Times New Roman" w:hAnsi="Courier New" w:cs="Courier New"/>
                          <w:color w:val="000000"/>
                          <w:sz w:val="20"/>
                          <w:szCs w:val="20"/>
                          <w:lang w:eastAsia="id-ID"/>
                        </w:rPr>
                        <w:t xml:space="preserve">    Channel/WirelessChannel;</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val(prop)       Propagation/TwoRayGround</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val(neti</w:t>
                      </w:r>
                      <w:r>
                        <w:rPr>
                          <w:rFonts w:ascii="Courier New" w:eastAsia="Times New Roman" w:hAnsi="Courier New" w:cs="Courier New"/>
                          <w:color w:val="000000"/>
                          <w:sz w:val="20"/>
                          <w:szCs w:val="20"/>
                          <w:lang w:eastAsia="id-ID"/>
                        </w:rPr>
                        <w:t>f)      Phy/WirelessPhy</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set val(mac)        Mac/802_11</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val(ifq)   </w:t>
                      </w:r>
                      <w:r>
                        <w:rPr>
                          <w:rFonts w:ascii="Courier New" w:eastAsia="Times New Roman" w:hAnsi="Courier New" w:cs="Courier New"/>
                          <w:color w:val="000000"/>
                          <w:sz w:val="20"/>
                          <w:szCs w:val="20"/>
                          <w:lang w:eastAsia="id-ID"/>
                        </w:rPr>
                        <w:t xml:space="preserve">     Queue/DropTail/PriQueue</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val(ll)     </w:t>
                      </w:r>
                      <w:r>
                        <w:rPr>
                          <w:rFonts w:ascii="Courier New" w:eastAsia="Times New Roman" w:hAnsi="Courier New" w:cs="Courier New"/>
                          <w:color w:val="000000"/>
                          <w:sz w:val="20"/>
                          <w:szCs w:val="20"/>
                          <w:lang w:eastAsia="id-ID"/>
                        </w:rPr>
                        <w:t xml:space="preserve">    LL</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val(ant)</w:t>
                      </w:r>
                      <w:r>
                        <w:rPr>
                          <w:rFonts w:ascii="Courier New" w:eastAsia="Times New Roman" w:hAnsi="Courier New" w:cs="Courier New"/>
                          <w:color w:val="000000"/>
                          <w:sz w:val="20"/>
                          <w:szCs w:val="20"/>
                          <w:lang w:eastAsia="id-ID"/>
                        </w:rPr>
                        <w:t xml:space="preserve">        Antenna/OmniAntenna</w:t>
                      </w:r>
                      <w:r w:rsidRPr="001F0010">
                        <w:rPr>
                          <w:rFonts w:ascii="Courier New" w:eastAsia="Times New Roman" w:hAnsi="Courier New" w:cs="Courier New"/>
                          <w:color w:val="000000"/>
                          <w:sz w:val="20"/>
                          <w:szCs w:val="20"/>
                          <w:lang w:eastAsia="id-ID"/>
                        </w:rPr>
                        <w:t xml:space="preserve">;   </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w:t>
                      </w:r>
                      <w:r>
                        <w:rPr>
                          <w:rFonts w:ascii="Courier New" w:eastAsia="Times New Roman" w:hAnsi="Courier New" w:cs="Courier New"/>
                          <w:color w:val="000000"/>
                          <w:sz w:val="20"/>
                          <w:szCs w:val="20"/>
                          <w:lang w:eastAsia="id-ID"/>
                        </w:rPr>
                        <w:t>val(ifqlen)     50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val(nn)     </w:t>
                      </w:r>
                      <w:r>
                        <w:rPr>
                          <w:rFonts w:ascii="Courier New" w:eastAsia="Times New Roman" w:hAnsi="Courier New" w:cs="Courier New"/>
                          <w:color w:val="000000"/>
                          <w:sz w:val="20"/>
                          <w:szCs w:val="20"/>
                          <w:lang w:eastAsia="id-ID"/>
                        </w:rPr>
                        <w:t xml:space="preserve">    30</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val(rp)     </w:t>
                      </w:r>
                      <w:r>
                        <w:rPr>
                          <w:rFonts w:ascii="Courier New" w:eastAsia="Times New Roman" w:hAnsi="Courier New" w:cs="Courier New"/>
                          <w:color w:val="000000"/>
                          <w:sz w:val="20"/>
                          <w:szCs w:val="20"/>
                          <w:lang w:eastAsia="id-ID"/>
                        </w:rPr>
                        <w:t xml:space="preserve">    AODV</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val(ener</w:t>
                      </w:r>
                      <w:r>
                        <w:rPr>
                          <w:rFonts w:ascii="Courier New" w:eastAsia="Times New Roman" w:hAnsi="Courier New" w:cs="Courier New"/>
                          <w:color w:val="000000"/>
                          <w:sz w:val="20"/>
                          <w:szCs w:val="20"/>
                          <w:lang w:eastAsia="id-ID"/>
                        </w:rPr>
                        <w:t>gymodel)    EnergyModel</w:t>
                      </w:r>
                      <w:r w:rsidRPr="001F0010">
                        <w:rPr>
                          <w:rFonts w:ascii="Courier New" w:eastAsia="Times New Roman" w:hAnsi="Courier New" w:cs="Courier New"/>
                          <w:color w:val="000000"/>
                          <w:sz w:val="20"/>
                          <w:szCs w:val="20"/>
                          <w:lang w:eastAsia="id-ID"/>
                        </w:rPr>
                        <w:t>;</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w:t>
                      </w:r>
                      <w:r>
                        <w:rPr>
                          <w:rFonts w:ascii="Courier New" w:eastAsia="Times New Roman" w:hAnsi="Courier New" w:cs="Courier New"/>
                          <w:color w:val="000000"/>
                          <w:sz w:val="20"/>
                          <w:szCs w:val="20"/>
                          <w:lang w:eastAsia="id-ID"/>
                        </w:rPr>
                        <w:t>initialenergy)  100</w:t>
                      </w:r>
                      <w:r w:rsidRPr="001F0010">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val(lm)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"off";</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val(x)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val(y)      </w:t>
                      </w:r>
                      <w:r>
                        <w:rPr>
                          <w:rFonts w:ascii="Courier New" w:eastAsia="Times New Roman" w:hAnsi="Courier New" w:cs="Courier New"/>
                          <w:color w:val="000000"/>
                          <w:sz w:val="20"/>
                          <w:szCs w:val="20"/>
                          <w:lang w:eastAsia="id-ID"/>
                        </w:rPr>
                        <w:t xml:space="preserve">    </w:t>
                      </w:r>
                      <w:r w:rsidRPr="001F0010">
                        <w:rPr>
                          <w:rFonts w:ascii="Courier New" w:eastAsia="Times New Roman" w:hAnsi="Courier New" w:cs="Courier New"/>
                          <w:color w:val="000000"/>
                          <w:sz w:val="20"/>
                          <w:szCs w:val="20"/>
                          <w:lang w:eastAsia="id-ID"/>
                        </w:rPr>
                        <w:t>1700;</w:t>
                      </w:r>
                    </w:p>
                    <w:p w:rsidR="00F06D48"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val(stop)       200;</w:t>
                      </w:r>
                    </w:p>
                    <w:p w:rsidR="00F06D48" w:rsidRDefault="00F06D48" w:rsidP="001F0010">
                      <w:pPr>
                        <w:shd w:val="clear" w:color="auto" w:fill="FFFFFF"/>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set val(cp)         </w:t>
                      </w:r>
                      <w:r w:rsidRPr="001F0010">
                        <w:rPr>
                          <w:rFonts w:ascii="Courier New" w:eastAsia="Times New Roman" w:hAnsi="Courier New" w:cs="Courier New"/>
                          <w:color w:val="000000"/>
                          <w:sz w:val="20"/>
                          <w:szCs w:val="20"/>
                          <w:lang w:eastAsia="id-ID"/>
                        </w:rPr>
                        <w:t>"traffic2";</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val(sc)         "scenario30.tcl"</w:t>
                      </w:r>
                      <w:r>
                        <w:rPr>
                          <w:rFonts w:ascii="Courier New" w:eastAsia="Times New Roman" w:hAnsi="Courier New" w:cs="Courier New"/>
                          <w:color w:val="000000"/>
                          <w:sz w:val="20"/>
                          <w:szCs w:val="20"/>
                          <w:lang w:eastAsia="id-ID"/>
                        </w:rPr>
                        <w:t>;</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 xml:space="preserve">set ns_ [new Simulator]             </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tracefd [open s-aodv230.tr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namtrace [open s-aodv230.nam w]</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trace-all $tracefd</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$ns_ namtrace-all-wireless $namtrace $val(x) $val(y)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Agent/AODV set num_nodes $val(nn)</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set topo [new Topography]</w:t>
                      </w:r>
                    </w:p>
                    <w:p w:rsidR="00F06D48" w:rsidRPr="001F0010" w:rsidRDefault="00F06D48" w:rsidP="001F0010">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$topo load_flatgrid $val(x) $val(y)</w:t>
                      </w:r>
                    </w:p>
                    <w:p w:rsidR="00F06D48" w:rsidRDefault="00F06D48" w:rsidP="004165D6">
                      <w:pPr>
                        <w:shd w:val="clear" w:color="auto" w:fill="FFFFFF"/>
                        <w:rPr>
                          <w:rFonts w:ascii="Courier New" w:eastAsia="Times New Roman" w:hAnsi="Courier New" w:cs="Courier New"/>
                          <w:color w:val="000000"/>
                          <w:sz w:val="20"/>
                          <w:szCs w:val="20"/>
                          <w:lang w:eastAsia="id-ID"/>
                        </w:rPr>
                      </w:pPr>
                      <w:r w:rsidRPr="001F0010">
                        <w:rPr>
                          <w:rFonts w:ascii="Courier New" w:eastAsia="Times New Roman" w:hAnsi="Courier New" w:cs="Courier New"/>
                          <w:color w:val="000000"/>
                          <w:sz w:val="20"/>
                          <w:szCs w:val="20"/>
                          <w:lang w:eastAsia="id-ID"/>
                        </w:rPr>
                        <w:t>create-god $val(nn)</w:t>
                      </w:r>
                    </w:p>
                    <w:p w:rsidR="00F06D48" w:rsidRPr="004165D6" w:rsidRDefault="00F06D48" w:rsidP="00DB1267">
                      <w:pPr>
                        <w:shd w:val="clear" w:color="auto" w:fill="FFFFFF"/>
                        <w:rPr>
                          <w:rFonts w:ascii="Courier New" w:eastAsia="Times New Roman" w:hAnsi="Courier New" w:cs="Courier New"/>
                          <w:color w:val="000000"/>
                          <w:sz w:val="20"/>
                          <w:szCs w:val="20"/>
                          <w:lang w:eastAsia="id-ID"/>
                        </w:rPr>
                      </w:pPr>
                      <w:r w:rsidRPr="004165D6">
                        <w:rPr>
                          <w:rFonts w:ascii="Courier New" w:eastAsia="Times New Roman" w:hAnsi="Courier New" w:cs="Courier New"/>
                          <w:color w:val="000000"/>
                          <w:sz w:val="20"/>
                          <w:szCs w:val="20"/>
                          <w:lang w:eastAsia="id-ID"/>
                        </w:rPr>
                        <w:t>set chan_1_ [new $val(chan)]</w:t>
                      </w:r>
                    </w:p>
                    <w:p w:rsidR="00F06D48" w:rsidRDefault="00F06D48" w:rsidP="004165D6">
                      <w:pPr>
                        <w:shd w:val="clear" w:color="auto" w:fill="FFFFFF"/>
                        <w:rPr>
                          <w:rFonts w:ascii="Courier New" w:eastAsia="Times New Roman" w:hAnsi="Courier New" w:cs="Courier New"/>
                          <w:color w:val="000000"/>
                          <w:sz w:val="20"/>
                          <w:szCs w:val="20"/>
                          <w:lang w:eastAsia="id-ID"/>
                        </w:rPr>
                      </w:pPr>
                    </w:p>
                  </w:txbxContent>
                </v:textbox>
                <w10:anchorlock/>
              </v:shape>
            </w:pict>
          </mc:Fallback>
        </mc:AlternateContent>
      </w:r>
    </w:p>
    <w:p w:rsidR="002068A6" w:rsidRDefault="00BD04C1" w:rsidP="002068A6">
      <w:r>
        <w:rPr>
          <w:noProof/>
          <w:lang w:eastAsia="id-ID"/>
        </w:rPr>
        <w:lastRenderedPageBreak/>
        <mc:AlternateContent>
          <mc:Choice Requires="wps">
            <w:drawing>
              <wp:inline distT="0" distB="0" distL="0" distR="0">
                <wp:extent cx="3648075" cy="5734050"/>
                <wp:effectExtent l="0" t="0" r="28575" b="19050"/>
                <wp:docPr id="27" name="Text Box 27"/>
                <wp:cNvGraphicFramePr/>
                <a:graphic xmlns:a="http://schemas.openxmlformats.org/drawingml/2006/main">
                  <a:graphicData uri="http://schemas.microsoft.com/office/word/2010/wordprocessingShape">
                    <wps:wsp>
                      <wps:cNvSpPr txBox="1"/>
                      <wps:spPr>
                        <a:xfrm>
                          <a:off x="0" y="0"/>
                          <a:ext cx="3648075" cy="5734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68" type="#_x0000_t202" style="width:287.25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" fillcolor="white [3201]" strokeweight=".5pt">
                <v:textbox>
                  <w:txbxContent>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node-config </w:t>
                      </w:r>
                      <w:r w:rsidRPr="00BD04C1">
                        <w:rPr>
                          <w:rFonts w:ascii="Courier New" w:hAnsi="Courier New" w:cs="Courier New"/>
                          <w:sz w:val="20"/>
                          <w:szCs w:val="20"/>
                        </w:rPr>
                        <w:tab/>
                        <w:t>-adhocRouting $val(rp)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-llType $val(ll)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-macType $val(mac)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-channel $chan_1_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-ifqType $val(ifq)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-ifqLen $val(ifqlen)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-antType $val(ant)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-propType $val(prop)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-phyType $val(netif)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-topoInstance $topo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-agentTrace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-routerTrace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-macTrace ON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ab/>
                      </w:r>
                      <w:r w:rsidRPr="00BD04C1">
                        <w:rPr>
                          <w:rFonts w:ascii="Courier New" w:hAnsi="Courier New" w:cs="Courier New"/>
                          <w:sz w:val="20"/>
                          <w:szCs w:val="20"/>
                        </w:rPr>
                        <w:tab/>
                      </w:r>
                      <w:r w:rsidRPr="00BD04C1">
                        <w:rPr>
                          <w:rFonts w:ascii="Courier New" w:hAnsi="Courier New" w:cs="Courier New"/>
                          <w:sz w:val="20"/>
                          <w:szCs w:val="20"/>
                        </w:rPr>
                        <w:tab/>
                        <w:t>-movementTrace ON \</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set node_($i) [$ns_ node]</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Pr>
                          <w:rFonts w:ascii="Courier New" w:hAnsi="Courier New" w:cs="Courier New"/>
                          <w:sz w:val="20"/>
                          <w:szCs w:val="20"/>
                        </w:rPr>
                        <w:t>source $val(cp)</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source $val(sc)</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initial_node_pos $node_($i) 100</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for {set i 0} {$i &lt; $val(nn)} { incr i}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at $val(stop) "$node_($i) reset"</w:t>
                      </w:r>
                    </w:p>
                    <w:p w:rsidR="00F06D48"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 xml:space="preserve">$ns_ at 200.01 "puts </w:t>
                      </w:r>
                      <w:r>
                        <w:rPr>
                          <w:rFonts w:ascii="Courier New" w:hAnsi="Courier New" w:cs="Courier New"/>
                          <w:sz w:val="20"/>
                          <w:szCs w:val="20"/>
                        </w:rPr>
                        <w:t>\"end simulation\" ; $ns_ halt"</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proc stop {} {</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global ns_ tracefd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flush-trace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$tracefd</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close $namtrace</w:t>
                      </w: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w:t>
                      </w:r>
                    </w:p>
                    <w:p w:rsidR="00F06D48" w:rsidRPr="00BD04C1" w:rsidRDefault="00F06D48" w:rsidP="00BD04C1">
                      <w:pPr>
                        <w:rPr>
                          <w:rFonts w:ascii="Courier New" w:hAnsi="Courier New" w:cs="Courier New"/>
                          <w:sz w:val="20"/>
                          <w:szCs w:val="20"/>
                        </w:rPr>
                      </w:pPr>
                    </w:p>
                    <w:p w:rsidR="00F06D48" w:rsidRPr="00BD04C1" w:rsidRDefault="00F06D48" w:rsidP="00BD04C1">
                      <w:pPr>
                        <w:rPr>
                          <w:rFonts w:ascii="Courier New" w:hAnsi="Courier New" w:cs="Courier New"/>
                          <w:sz w:val="20"/>
                          <w:szCs w:val="20"/>
                        </w:rPr>
                      </w:pPr>
                      <w:r w:rsidRPr="00BD04C1">
                        <w:rPr>
                          <w:rFonts w:ascii="Courier New" w:hAnsi="Courier New" w:cs="Courier New"/>
                          <w:sz w:val="20"/>
                          <w:szCs w:val="20"/>
                        </w:rPr>
                        <w:t>$ns_ run</w:t>
                      </w:r>
                    </w:p>
                  </w:txbxContent>
                </v:textbox>
                <w10:anchorlock/>
              </v:shape>
            </w:pict>
          </mc:Fallback>
        </mc:AlternateContent>
      </w:r>
    </w:p>
    <w:p w:rsidR="002068A6" w:rsidRDefault="00DB1267" w:rsidP="00DB1267">
      <w:pPr>
        <w:pStyle w:val="Heading2"/>
        <w:numPr>
          <w:ilvl w:val="0"/>
          <w:numId w:val="0"/>
        </w:numPr>
      </w:pPr>
      <w:bookmarkStart w:id="281" w:name="_Ref483794079"/>
      <w:bookmarkStart w:id="282" w:name="_Toc485131213"/>
      <w:r>
        <w:lastRenderedPageBreak/>
        <w:t>A.2 Kode Fungsi AODV::recvHello</w:t>
      </w:r>
      <w:bookmarkEnd w:id="281"/>
      <w:bookmarkEnd w:id="282"/>
    </w:p>
    <w:p w:rsidR="00DB1267" w:rsidRPr="00DB1267" w:rsidRDefault="00DB1267" w:rsidP="00DB1267"/>
    <w:p w:rsidR="006D37CA" w:rsidRDefault="00DB1267" w:rsidP="006D37CA">
      <w:r>
        <w:rPr>
          <w:noProof/>
          <w:lang w:eastAsia="id-ID"/>
        </w:rPr>
        <mc:AlternateContent>
          <mc:Choice Requires="wps">
            <w:drawing>
              <wp:inline distT="0" distB="0" distL="0" distR="0">
                <wp:extent cx="3667125" cy="2695575"/>
                <wp:effectExtent l="0" t="0" r="28575" b="28575"/>
                <wp:docPr id="450803" name="Text Box 450803"/>
                <wp:cNvGraphicFramePr/>
                <a:graphic xmlns:a="http://schemas.openxmlformats.org/drawingml/2006/main">
                  <a:graphicData uri="http://schemas.microsoft.com/office/word/2010/wordprocessingShape">
                    <wps:wsp>
                      <wps:cNvSpPr txBox="1"/>
                      <wps:spPr>
                        <a:xfrm>
                          <a:off x="0" y="0"/>
                          <a:ext cx="366712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3" o:spid="_x0000_s1069" type="#_x0000_t202" style="width:288.75pt;height:21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" fillcolor="white [3201]" strokeweight=".5pt">
                <v:textbox>
                  <w:txbxContent>
                    <w:p w:rsidR="00F06D48" w:rsidRDefault="00F06D48" w:rsidP="00931775">
                      <w:pPr>
                        <w:rPr>
                          <w:rFonts w:ascii="Courier New" w:hAnsi="Courier New" w:cs="Courier New"/>
                          <w:sz w:val="20"/>
                          <w:szCs w:val="20"/>
                        </w:rPr>
                      </w:pPr>
                      <w:r>
                        <w:rPr>
                          <w:rFonts w:ascii="Courier New" w:hAnsi="Courier New" w:cs="Courier New"/>
                          <w:sz w:val="20"/>
                          <w:szCs w:val="20"/>
                        </w:rPr>
                        <w:t xml:space="preserve">void </w:t>
                      </w:r>
                      <w:r w:rsidRPr="00931775">
                        <w:rPr>
                          <w:rFonts w:ascii="Courier New" w:hAnsi="Courier New" w:cs="Courier New"/>
                          <w:sz w:val="20"/>
                          <w:szCs w:val="20"/>
                        </w:rPr>
                        <w:t>AODV::recvHello(Packet *p) {</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Pr>
                          <w:rFonts w:ascii="Courier New" w:hAnsi="Courier New" w:cs="Courier New"/>
                          <w:sz w:val="20"/>
                          <w:szCs w:val="20"/>
                        </w:rPr>
                        <w:t xml:space="preserve"> struct hdr_aodv_reply *rp=HDR_AODV_REPLY(p)</w:t>
                      </w:r>
                      <w:r w:rsidRPr="00931775">
                        <w:rPr>
                          <w:rFonts w:ascii="Courier New" w:hAnsi="Courier New" w:cs="Courier New"/>
                          <w:sz w:val="20"/>
                          <w:szCs w:val="20"/>
                        </w:rPr>
                        <w:t>;</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AODV_Neighbor *nb;</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 = nb_lookup(rp-&gt;rp_dst);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if(nb == 0)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nb_insert(rp-&gt;rp_dst);</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else {</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w:t>
                      </w:r>
                      <w:r>
                        <w:rPr>
                          <w:rFonts w:ascii="Courier New" w:hAnsi="Courier New" w:cs="Courier New"/>
                          <w:sz w:val="20"/>
                          <w:szCs w:val="20"/>
                        </w:rPr>
                        <w:t xml:space="preserve"> nb-&gt;nb_expire = CURRENT_TIME + </w:t>
                      </w:r>
                      <w:r w:rsidRPr="00931775">
                        <w:rPr>
                          <w:rFonts w:ascii="Courier New" w:hAnsi="Courier New" w:cs="Courier New"/>
                          <w:sz w:val="20"/>
                          <w:szCs w:val="20"/>
                        </w:rPr>
                        <w:t>(1.5 * ALLOWED_HELLO_LOSS * HELLO_INTERVAL);</w:t>
                      </w: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p>
                    <w:p w:rsidR="00F06D48" w:rsidRPr="00931775" w:rsidRDefault="00F06D48" w:rsidP="00931775">
                      <w:pPr>
                        <w:rPr>
                          <w:rFonts w:ascii="Courier New" w:hAnsi="Courier New" w:cs="Courier New"/>
                          <w:sz w:val="20"/>
                          <w:szCs w:val="20"/>
                        </w:rPr>
                      </w:pPr>
                    </w:p>
                    <w:p w:rsidR="00F06D48" w:rsidRDefault="00F06D48" w:rsidP="00931775">
                      <w:pPr>
                        <w:rPr>
                          <w:rFonts w:ascii="Courier New" w:hAnsi="Courier New" w:cs="Courier New"/>
                          <w:sz w:val="20"/>
                          <w:szCs w:val="20"/>
                        </w:rPr>
                      </w:pPr>
                      <w:r>
                        <w:rPr>
                          <w:rFonts w:ascii="Courier New" w:hAnsi="Courier New" w:cs="Courier New"/>
                          <w:sz w:val="20"/>
                          <w:szCs w:val="20"/>
                        </w:rPr>
                        <w:t xml:space="preserve"> </w:t>
                      </w:r>
                      <w:r w:rsidRPr="00931775">
                        <w:rPr>
                          <w:rFonts w:ascii="Courier New" w:hAnsi="Courier New" w:cs="Courier New"/>
                          <w:sz w:val="20"/>
                          <w:szCs w:val="20"/>
                        </w:rPr>
                        <w:t>myneigh[(int)rp-&gt;rp_dst].push_back(inde</w:t>
                      </w:r>
                      <w:r>
                        <w:rPr>
                          <w:rFonts w:ascii="Courier New" w:hAnsi="Courier New" w:cs="Courier New"/>
                          <w:sz w:val="20"/>
                          <w:szCs w:val="20"/>
                        </w:rPr>
                        <w:t>x);</w:t>
                      </w:r>
                    </w:p>
                    <w:p w:rsidR="00F06D48" w:rsidRPr="00931775" w:rsidRDefault="00F06D48" w:rsidP="00931775">
                      <w:pPr>
                        <w:rPr>
                          <w:rFonts w:ascii="Courier New" w:hAnsi="Courier New" w:cs="Courier New"/>
                          <w:sz w:val="20"/>
                          <w:szCs w:val="20"/>
                        </w:rPr>
                      </w:pP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 xml:space="preserve"> Packet::free(p);</w:t>
                      </w:r>
                    </w:p>
                    <w:p w:rsidR="00F06D48" w:rsidRPr="00931775" w:rsidRDefault="00F06D48" w:rsidP="00931775">
                      <w:pPr>
                        <w:rPr>
                          <w:rFonts w:ascii="Courier New" w:hAnsi="Courier New" w:cs="Courier New"/>
                          <w:sz w:val="20"/>
                          <w:szCs w:val="20"/>
                        </w:rPr>
                      </w:pPr>
                      <w:r w:rsidRPr="00931775">
                        <w:rPr>
                          <w:rFonts w:ascii="Courier New" w:hAnsi="Courier New" w:cs="Courier New"/>
                          <w:sz w:val="20"/>
                          <w:szCs w:val="20"/>
                        </w:rPr>
                        <w:t>}</w:t>
                      </w:r>
                    </w:p>
                  </w:txbxContent>
                </v:textbox>
                <w10:anchorlock/>
              </v:shape>
            </w:pict>
          </mc:Fallback>
        </mc:AlternateContent>
      </w:r>
    </w:p>
    <w:p w:rsidR="00931775" w:rsidRDefault="00931775" w:rsidP="006D37CA"/>
    <w:p w:rsidR="00931775" w:rsidRDefault="00931775" w:rsidP="00931775">
      <w:pPr>
        <w:pStyle w:val="Heading2"/>
        <w:numPr>
          <w:ilvl w:val="0"/>
          <w:numId w:val="0"/>
        </w:numPr>
      </w:pPr>
      <w:bookmarkStart w:id="283" w:name="_Ref483794984"/>
      <w:bookmarkStart w:id="284" w:name="_Toc485131214"/>
      <w:r>
        <w:t>A.3 Kode F</w:t>
      </w:r>
      <w:r w:rsidR="00C55B06">
        <w:t>ungsi AODV::recvRequest</w:t>
      </w:r>
      <w:bookmarkEnd w:id="283"/>
      <w:bookmarkEnd w:id="284"/>
    </w:p>
    <w:p w:rsidR="00C55B06" w:rsidRDefault="00C55B06" w:rsidP="00C55B06"/>
    <w:p w:rsidR="00832B04" w:rsidRDefault="008F6B82" w:rsidP="008F6B82">
      <w:r>
        <w:rPr>
          <w:noProof/>
          <w:lang w:eastAsia="id-ID"/>
        </w:rPr>
        <mc:AlternateContent>
          <mc:Choice Requires="wps">
            <w:drawing>
              <wp:inline distT="0" distB="0" distL="0" distR="0">
                <wp:extent cx="3657600" cy="2200275"/>
                <wp:effectExtent l="0" t="0" r="19050" b="28575"/>
                <wp:docPr id="450804" name="Text Box 450804"/>
                <wp:cNvGraphicFramePr/>
                <a:graphic xmlns:a="http://schemas.openxmlformats.org/drawingml/2006/main">
                  <a:graphicData uri="http://schemas.microsoft.com/office/word/2010/wordprocessingShape">
                    <wps:wsp>
                      <wps:cNvSpPr txBox="1"/>
                      <wps:spPr>
                        <a:xfrm>
                          <a:off x="0" y="0"/>
                          <a:ext cx="3657600" cy="2200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4" o:spid="_x0000_s1070" type="#_x0000_t202" style="width:4in;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" fillcolor="white [3201]" strokeweight=".5pt">
                <v:textbox>
                  <w:txbxContent>
                    <w:p w:rsidR="00F06D48" w:rsidRDefault="00F06D48" w:rsidP="008F6B82">
                      <w:pPr>
                        <w:rPr>
                          <w:rFonts w:ascii="Courier New" w:hAnsi="Courier New" w:cs="Courier New"/>
                          <w:sz w:val="20"/>
                          <w:szCs w:val="20"/>
                        </w:rPr>
                      </w:pPr>
                      <w:r>
                        <w:rPr>
                          <w:rFonts w:ascii="Courier New" w:hAnsi="Courier New" w:cs="Courier New"/>
                          <w:sz w:val="20"/>
                          <w:szCs w:val="20"/>
                        </w:rPr>
                        <w:t xml:space="preserve">Void </w:t>
                      </w:r>
                      <w:r w:rsidRPr="008F6B82">
                        <w:rPr>
                          <w:rFonts w:ascii="Courier New" w:hAnsi="Courier New" w:cs="Courier New"/>
                          <w:sz w:val="20"/>
                          <w:szCs w:val="20"/>
                        </w:rPr>
                        <w:t>AODV::recvRequest(Packet *p) {</w:t>
                      </w:r>
                    </w:p>
                    <w:p w:rsidR="00F06D48" w:rsidRPr="008F6B82" w:rsidRDefault="00F06D48" w:rsidP="008F6B82">
                      <w:pPr>
                        <w:rPr>
                          <w:rFonts w:ascii="Courier New" w:hAnsi="Courier New" w:cs="Courier New"/>
                          <w:sz w:val="20"/>
                          <w:szCs w:val="20"/>
                        </w:rPr>
                      </w:pP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hdr_ip *ih = HDR_IP(p);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struct hdr_aodv_request *rq = </w:t>
                      </w:r>
                      <w:r w:rsidRPr="008F6B82">
                        <w:rPr>
                          <w:rFonts w:ascii="Courier New" w:hAnsi="Courier New" w:cs="Courier New"/>
                          <w:sz w:val="20"/>
                          <w:szCs w:val="20"/>
                        </w:rPr>
                        <w:t>HDR_AODV_REQUEST(p);</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aodv_rt_entry *rt;</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int function_status = -1;</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char string[SHA256_DIGEST_LENGTH];</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strcpy(string,(char *)&amp;rq-&gt;rq_type);</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*)&amp;rq-&gt;rq_bcast_id);</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strcat(string,(char *)&amp;rq-&gt;rq_dst_seqno);</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strc</w:t>
                      </w:r>
                      <w:r>
                        <w:rPr>
                          <w:rFonts w:ascii="Courier New" w:hAnsi="Courier New" w:cs="Courier New"/>
                          <w:sz w:val="20"/>
                          <w:szCs w:val="20"/>
                        </w:rPr>
                        <w:t>at(string,(char *)&amp;rq-&gt;rq_src);</w:t>
                      </w:r>
                    </w:p>
                  </w:txbxContent>
                </v:textbox>
                <w10:anchorlock/>
              </v:shape>
            </w:pict>
          </mc:Fallback>
        </mc:AlternateContent>
      </w:r>
    </w:p>
    <w:p w:rsidR="00832B04" w:rsidRDefault="008F6B82" w:rsidP="000C75BC">
      <w:r>
        <w:rPr>
          <w:noProof/>
          <w:lang w:eastAsia="id-ID"/>
        </w:rPr>
        <w:lastRenderedPageBreak/>
        <mc:AlternateContent>
          <mc:Choice Requires="wps">
            <w:drawing>
              <wp:inline distT="0" distB="0" distL="0" distR="0">
                <wp:extent cx="3676650" cy="5610225"/>
                <wp:effectExtent l="0" t="0" r="19050" b="28575"/>
                <wp:docPr id="450805" name="Text Box 450805"/>
                <wp:cNvGraphicFramePr/>
                <a:graphic xmlns:a="http://schemas.openxmlformats.org/drawingml/2006/main">
                  <a:graphicData uri="http://schemas.microsoft.com/office/word/2010/wordprocessingShape">
                    <wps:wsp>
                      <wps:cNvSpPr txBox="1"/>
                      <wps:spPr>
                        <a:xfrm>
                          <a:off x="0" y="0"/>
                          <a:ext cx="3676650"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0805" o:spid="_x0000_s1071" type="#_x0000_t202" style="width:289.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" fillcolor="white [3201]" strokeweight=".5pt">
                <v:textbox>
                  <w:txbxContent>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strcat(string,(char *)&amp;rq-&gt;rq_src_seqno);</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 xml:space="preserve">SHA256((unsigned char*)&amp;string, </w:t>
                      </w:r>
                      <w:r>
                        <w:rPr>
                          <w:rFonts w:ascii="Courier New" w:hAnsi="Courier New" w:cs="Courier New"/>
                          <w:sz w:val="20"/>
                          <w:szCs w:val="20"/>
                        </w:rPr>
                        <w:t xml:space="preserve">   </w:t>
                      </w:r>
                      <w:r w:rsidRPr="008F6B82">
                        <w:rPr>
                          <w:rFonts w:ascii="Courier New" w:hAnsi="Courier New" w:cs="Courier New"/>
                          <w:sz w:val="20"/>
                          <w:szCs w:val="20"/>
                        </w:rPr>
                        <w:t>strlen(string), (unsigned char*)&amp;hash);</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char mdString[SHA256_DIGEST_LENGTH*2+1];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for(int i = 0; i &lt; SHA256_DIGEST_LENGTH; 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sprintf(&amp;mdString[i*2], "%02x", (unsigned int)hash[i]);</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int verify_status =  </w:t>
                      </w:r>
                      <w:r w:rsidRPr="008F6B82">
                        <w:rPr>
                          <w:rFonts w:ascii="Courier New" w:hAnsi="Courier New" w:cs="Courier New"/>
                          <w:sz w:val="20"/>
                          <w:szCs w:val="20"/>
                        </w:rPr>
                        <w:t xml:space="preserve">ECDSA_do_verify(ucstr(mdString), </w:t>
                      </w:r>
                      <w:r>
                        <w:rPr>
                          <w:rFonts w:ascii="Courier New" w:hAnsi="Courier New" w:cs="Courier New"/>
                          <w:sz w:val="20"/>
                          <w:szCs w:val="20"/>
                        </w:rPr>
                        <w:t xml:space="preserve"> </w:t>
                      </w:r>
                      <w:r w:rsidRPr="008F6B82">
                        <w:rPr>
                          <w:rFonts w:ascii="Courier New" w:hAnsi="Courier New" w:cs="Courier New"/>
                          <w:sz w:val="20"/>
                          <w:szCs w:val="20"/>
                        </w:rPr>
                        <w:t>strlen(mdString), rq-&gt;signature, rq-&gt;eckey);</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const int verify_success = 1;</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 (v</w:t>
                      </w:r>
                      <w:r>
                        <w:rPr>
                          <w:rFonts w:ascii="Courier New" w:hAnsi="Courier New" w:cs="Courier New"/>
                          <w:sz w:val="20"/>
                          <w:szCs w:val="20"/>
                        </w:rPr>
                        <w:t>erify_success != verify_status)</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else</w:t>
                      </w:r>
                      <w:r w:rsidRPr="008F6B82">
                        <w:rPr>
                          <w:rFonts w:ascii="Courier New" w:hAnsi="Courier New" w:cs="Courier New"/>
                          <w:sz w:val="20"/>
                          <w:szCs w:val="20"/>
                        </w:rPr>
                        <w:t>{</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verified[rq-&gt;record][index]+=1;</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function_status = 1;</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p>
                    <w:p w:rsidR="00F06D48" w:rsidRPr="008F6B82" w:rsidRDefault="00F06D48" w:rsidP="008F6B82">
                      <w:pPr>
                        <w:rPr>
                          <w:rFonts w:ascii="Courier New" w:hAnsi="Courier New" w:cs="Courier New"/>
                          <w:sz w:val="20"/>
                          <w:szCs w:val="20"/>
                        </w:rPr>
                      </w:pP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if(rq-&gt;rq_src == index) {</w:t>
                      </w:r>
                    </w:p>
                    <w:p w:rsidR="00F06D48" w:rsidRPr="008F6B82" w:rsidRDefault="00F06D48" w:rsidP="008F6B82">
                      <w:pPr>
                        <w:rPr>
                          <w:rFonts w:ascii="Courier New" w:hAnsi="Courier New" w:cs="Courier New"/>
                          <w:sz w:val="20"/>
                          <w:szCs w:val="20"/>
                        </w:rPr>
                      </w:pPr>
                      <w:r w:rsidRPr="008F6B82">
                        <w:rPr>
                          <w:rFonts w:ascii="Courier New" w:hAnsi="Courier New" w:cs="Courier New"/>
                          <w:sz w:val="20"/>
                          <w:szCs w:val="20"/>
                        </w:rPr>
                        <w:t xml:space="preserve"> </w:t>
                      </w:r>
                      <w:r>
                        <w:rPr>
                          <w:rFonts w:ascii="Courier New" w:hAnsi="Courier New" w:cs="Courier New"/>
                          <w:sz w:val="20"/>
                          <w:szCs w:val="20"/>
                        </w:rPr>
                        <w:t xml:space="preserve">  </w:t>
                      </w:r>
                      <w:r w:rsidRPr="008F6B82">
                        <w:rPr>
                          <w:rFonts w:ascii="Courier New" w:hAnsi="Courier New" w:cs="Courier New"/>
                          <w:sz w:val="20"/>
                          <w:szCs w:val="20"/>
                        </w:rPr>
                        <w:t>fprintf(stderr, "%s: got my own REQUEST\n", __FUNCTION__);</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Packet::free(p);</w:t>
                      </w:r>
                    </w:p>
                    <w:p w:rsidR="00F06D48" w:rsidRPr="008F6B82"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return;</w:t>
                      </w:r>
                    </w:p>
                    <w:p w:rsidR="00F06D48" w:rsidRDefault="00F06D48" w:rsidP="008F6B82">
                      <w:pPr>
                        <w:rPr>
                          <w:rFonts w:ascii="Courier New" w:hAnsi="Courier New" w:cs="Courier New"/>
                          <w:sz w:val="20"/>
                          <w:szCs w:val="20"/>
                        </w:rPr>
                      </w:pPr>
                      <w:r>
                        <w:rPr>
                          <w:rFonts w:ascii="Courier New" w:hAnsi="Courier New" w:cs="Courier New"/>
                          <w:sz w:val="20"/>
                          <w:szCs w:val="20"/>
                        </w:rPr>
                        <w:t xml:space="preserve"> </w:t>
                      </w:r>
                      <w:r w:rsidRPr="008F6B82">
                        <w:rPr>
                          <w:rFonts w:ascii="Courier New" w:hAnsi="Courier New" w:cs="Courier New"/>
                          <w:sz w:val="20"/>
                          <w:szCs w:val="20"/>
                        </w:rPr>
                        <w:t>}</w:t>
                      </w:r>
                    </w:p>
                    <w:p w:rsidR="00F06D48" w:rsidRDefault="00F06D48" w:rsidP="008F6B82">
                      <w:pPr>
                        <w:rPr>
                          <w:rFonts w:ascii="Courier New" w:hAnsi="Courier New" w:cs="Courier New"/>
                          <w:sz w:val="20"/>
                          <w:szCs w:val="20"/>
                        </w:rPr>
                      </w:pPr>
                    </w:p>
                    <w:p w:rsidR="00F06D48" w:rsidRDefault="00F06D48" w:rsidP="000C75BC">
                      <w:pPr>
                        <w:rPr>
                          <w:rFonts w:ascii="Courier New" w:hAnsi="Courier New" w:cs="Courier New"/>
                          <w:sz w:val="20"/>
                          <w:szCs w:val="20"/>
                        </w:rPr>
                      </w:pPr>
                      <w:r w:rsidRPr="000C75BC">
                        <w:rPr>
                          <w:rFonts w:ascii="Courier New" w:hAnsi="Courier New" w:cs="Courier New"/>
                          <w:sz w:val="20"/>
                          <w:szCs w:val="20"/>
                        </w:rPr>
                        <w:t>if (id_lookup(rq-&gt;rq_src, rq-</w:t>
                      </w:r>
                      <w:r>
                        <w:rPr>
                          <w:rFonts w:ascii="Courier New" w:hAnsi="Courier New" w:cs="Courier New"/>
                          <w:sz w:val="20"/>
                          <w:szCs w:val="20"/>
                        </w:rPr>
                        <w:t>&gt;rq_bcast_id))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 xml:space="preserve">    </w:t>
                      </w:r>
                    </w:p>
                    <w:p w:rsidR="00F06D48" w:rsidRPr="000C75BC" w:rsidRDefault="00F06D48" w:rsidP="000C75BC">
                      <w:pPr>
                        <w:rPr>
                          <w:rFonts w:ascii="Courier New" w:hAnsi="Courier New" w:cs="Courier New"/>
                          <w:sz w:val="20"/>
                          <w:szCs w:val="20"/>
                        </w:rPr>
                      </w:pPr>
                      <w:r w:rsidRPr="000C75BC">
                        <w:rPr>
                          <w:rFonts w:ascii="Courier New" w:hAnsi="Courier New" w:cs="Courier New"/>
                          <w:sz w:val="20"/>
                          <w:szCs w:val="20"/>
                        </w:rPr>
                        <w:t>#ifdef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fprintf(stderr, "%s: discarding request\n", __FUNCTION__);</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#endif // DEBUG</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Packet::free(p);</w:t>
                      </w:r>
                    </w:p>
                    <w:p w:rsidR="00F06D48" w:rsidRPr="000C75BC"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return;</w:t>
                      </w:r>
                    </w:p>
                    <w:p w:rsidR="00F06D48" w:rsidRPr="008F6B82" w:rsidRDefault="00F06D48" w:rsidP="000C75BC">
                      <w:pPr>
                        <w:rPr>
                          <w:rFonts w:ascii="Courier New" w:hAnsi="Courier New" w:cs="Courier New"/>
                          <w:sz w:val="20"/>
                          <w:szCs w:val="20"/>
                        </w:rPr>
                      </w:pPr>
                      <w:r>
                        <w:rPr>
                          <w:rFonts w:ascii="Courier New" w:hAnsi="Courier New" w:cs="Courier New"/>
                          <w:sz w:val="20"/>
                          <w:szCs w:val="20"/>
                        </w:rPr>
                        <w:t xml:space="preserve"> </w:t>
                      </w:r>
                      <w:r w:rsidRPr="000C75BC">
                        <w:rPr>
                          <w:rFonts w:ascii="Courier New" w:hAnsi="Courier New" w:cs="Courier New"/>
                          <w:sz w:val="20"/>
                          <w:szCs w:val="20"/>
                        </w:rPr>
                        <w:t>}</w:t>
                      </w:r>
                    </w:p>
                  </w:txbxContent>
                </v:textbox>
                <w10:anchorlock/>
              </v:shape>
            </w:pict>
          </mc:Fallback>
        </mc:AlternateContent>
      </w:r>
    </w:p>
    <w:p w:rsidR="00261EB5" w:rsidRDefault="001579BB" w:rsidP="00261EB5">
      <w:r>
        <w:rPr>
          <w:noProof/>
          <w:lang w:eastAsia="id-ID"/>
        </w:rPr>
        <w:lastRenderedPageBreak/>
        <mc:AlternateContent>
          <mc:Choice Requires="wps">
            <w:drawing>
              <wp:inline distT="0" distB="0" distL="0" distR="0">
                <wp:extent cx="3686175" cy="5562600"/>
                <wp:effectExtent l="0" t="0" r="28575" b="19050"/>
                <wp:docPr id="129" name="Text Box 129"/>
                <wp:cNvGraphicFramePr/>
                <a:graphic xmlns:a="http://schemas.openxmlformats.org/drawingml/2006/main">
                  <a:graphicData uri="http://schemas.microsoft.com/office/word/2010/wordprocessingShape">
                    <wps:wsp>
                      <wps:cNvSpPr txBox="1"/>
                      <wps:spPr>
                        <a:xfrm>
                          <a:off x="0" y="0"/>
                          <a:ext cx="3686175"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29" o:spid="_x0000_s1072" type="#_x0000_t202" style="width:290.2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" fillcolor="white [3201]" strokeweight=".5pt">
                <v:textbox>
                  <w:txbxContent>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id_inser</w:t>
                      </w:r>
                      <w:r>
                        <w:rPr>
                          <w:rFonts w:ascii="Courier New" w:hAnsi="Courier New" w:cs="Courier New"/>
                          <w:sz w:val="20"/>
                          <w:szCs w:val="20"/>
                        </w:rPr>
                        <w:t>t(rq-&gt;rq_src, rq-&gt;rq_bcast_id);</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aodv_rt_entry *rt0;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rtable.rt_lookup(rq-&gt;rq_src);</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if(rt0 == 0) { </w:t>
                      </w:r>
                      <w:r>
                        <w:rPr>
                          <w:rFonts w:ascii="Courier New" w:hAnsi="Courier New" w:cs="Courier New"/>
                          <w:sz w:val="20"/>
                          <w:szCs w:val="20"/>
                        </w:rPr>
                        <w:t xml:space="preserve">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 = rtable.rt_add(rq-&gt;rq_src);</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max(rt0-&gt;rt_expire, (C</w:t>
                      </w:r>
                      <w:r>
                        <w:rPr>
                          <w:rFonts w:ascii="Courier New" w:hAnsi="Courier New" w:cs="Courier New"/>
                          <w:sz w:val="20"/>
                          <w:szCs w:val="20"/>
                        </w:rPr>
                        <w:t>URRENT_TIME + REV_ROUTE_LIFE));</w:t>
                      </w:r>
                    </w:p>
                    <w:p w:rsidR="00F06D48" w:rsidRPr="001579BB" w:rsidRDefault="00F06D48" w:rsidP="001579BB">
                      <w:pPr>
                        <w:rPr>
                          <w:rFonts w:ascii="Courier New" w:hAnsi="Courier New" w:cs="Courier New"/>
                          <w:sz w:val="20"/>
                          <w:szCs w:val="20"/>
                        </w:rPr>
                      </w:pP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if ( (rq-&gt;rq_src_seqno &gt; rt0-&gt;rt_seqno )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sidRPr="001579BB">
                        <w:rPr>
                          <w:rFonts w:ascii="Courier New" w:hAnsi="Courier New" w:cs="Courier New"/>
                          <w:sz w:val="20"/>
                          <w:szCs w:val="20"/>
                        </w:rPr>
                        <w:tab/>
                        <w:t xml:space="preserve">((rq-&gt;rq_src_seqno == rt0-&gt;rt_seqno) &amp;&amp;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ab/>
                        <w:t xml:space="preserve"> (rq-&gt;rq_hop_count &lt; rt0-&gt;rt_hops)) )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rt_update(rt0, rq-&gt;rq_src_seqno,</w:t>
                      </w:r>
                      <w:r>
                        <w:rPr>
                          <w:rFonts w:ascii="Courier New" w:hAnsi="Courier New" w:cs="Courier New"/>
                          <w:sz w:val="20"/>
                          <w:szCs w:val="20"/>
                        </w:rPr>
                        <w:t xml:space="preserve"> rq-&gt;rq_hop_count, ih-&gt;saddr(),</w:t>
                      </w:r>
                      <w:r w:rsidRPr="001579BB">
                        <w:rPr>
                          <w:rFonts w:ascii="Courier New" w:hAnsi="Courier New" w:cs="Courier New"/>
                          <w:sz w:val="20"/>
                          <w:szCs w:val="20"/>
                        </w:rPr>
                        <w:t>max(rt0-&gt;rt_expire, (CURRENT_TIME + REV_ROUTE_LIFE)) );</w:t>
                      </w: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i</w:t>
                      </w:r>
                      <w:r>
                        <w:rPr>
                          <w:rFonts w:ascii="Courier New" w:hAnsi="Courier New" w:cs="Courier New"/>
                          <w:sz w:val="20"/>
                          <w:szCs w:val="20"/>
                        </w:rPr>
                        <w:t>f (rt0-&gt;rt_req_timeout &gt; 0.0) {</w:t>
                      </w:r>
                    </w:p>
                    <w:p w:rsidR="00F06D48" w:rsidRPr="001579BB" w:rsidRDefault="00F06D48" w:rsidP="001579BB">
                      <w:pPr>
                        <w:rPr>
                          <w:rFonts w:ascii="Courier New" w:hAnsi="Courier New" w:cs="Courier New"/>
                          <w:sz w:val="20"/>
                          <w:szCs w:val="20"/>
                        </w:rPr>
                      </w:pPr>
                      <w:r w:rsidRPr="001579BB">
                        <w:rPr>
                          <w:rFonts w:ascii="Courier New" w:hAnsi="Courier New" w:cs="Courier New"/>
                          <w:sz w:val="20"/>
                          <w:szCs w:val="20"/>
                        </w:rPr>
                        <w:t xml:space="preserve">   </w:t>
                      </w:r>
                      <w:r>
                        <w:rPr>
                          <w:rFonts w:ascii="Courier New" w:hAnsi="Courier New" w:cs="Courier New"/>
                          <w:sz w:val="20"/>
                          <w:szCs w:val="20"/>
                        </w:rPr>
                        <w:t xml:space="preserve">  </w:t>
                      </w:r>
                      <w:r w:rsidRPr="001579BB">
                        <w:rPr>
                          <w:rFonts w:ascii="Courier New" w:hAnsi="Courier New" w:cs="Courier New"/>
                          <w:sz w:val="20"/>
                          <w:szCs w:val="20"/>
                        </w:rPr>
                        <w:t>rt0-&gt;rt_req_cnt = 0;</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 xml:space="preserve">rt0-&gt;rt_req_timeout = 0.0; </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rt0-&gt;rt_req_last_ttl = rq-&gt;rq_hop_count;</w:t>
                      </w:r>
                    </w:p>
                    <w:p w:rsidR="00F06D48" w:rsidRPr="001579BB"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rt0-&gt;rt_expire = CURRENT_TIME + ACTIVE_ROUTE_TIMEOUT;</w:t>
                      </w:r>
                    </w:p>
                    <w:p w:rsidR="00F06D48" w:rsidRDefault="00F06D48" w:rsidP="001579BB">
                      <w:pPr>
                        <w:rPr>
                          <w:rFonts w:ascii="Courier New" w:hAnsi="Courier New" w:cs="Courier New"/>
                          <w:sz w:val="20"/>
                          <w:szCs w:val="20"/>
                        </w:rPr>
                      </w:pPr>
                      <w:r>
                        <w:rPr>
                          <w:rFonts w:ascii="Courier New" w:hAnsi="Courier New" w:cs="Courier New"/>
                          <w:sz w:val="20"/>
                          <w:szCs w:val="20"/>
                        </w:rPr>
                        <w:t xml:space="preserve">   </w:t>
                      </w:r>
                      <w:r w:rsidRPr="001579BB">
                        <w:rPr>
                          <w:rFonts w:ascii="Courier New" w:hAnsi="Courier New" w:cs="Courier New"/>
                          <w:sz w:val="20"/>
                          <w:szCs w:val="20"/>
                        </w:rPr>
                        <w:t>}</w:t>
                      </w:r>
                    </w:p>
                    <w:p w:rsidR="00F06D48" w:rsidRDefault="00F06D48" w:rsidP="001579BB">
                      <w:pPr>
                        <w:rPr>
                          <w:rFonts w:ascii="Courier New" w:hAnsi="Courier New" w:cs="Courier New"/>
                          <w:sz w:val="20"/>
                          <w:szCs w:val="20"/>
                        </w:rPr>
                      </w:pP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assert (rt0-&gt;rt_flags == RTF_UP);</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Packet *buffered_pkt;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while ((buffered_pkt = rqueue.deque(rt0-&gt;rt_dst))) {</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if (rt0 &amp;&amp; (rt0-&gt;rt_flags == RTF_UP)) {</w:t>
                      </w:r>
                    </w:p>
                    <w:p w:rsidR="00F06D48" w:rsidRPr="00996477" w:rsidRDefault="00F06D48" w:rsidP="00996477">
                      <w:pPr>
                        <w:rPr>
                          <w:rFonts w:ascii="Courier New" w:hAnsi="Courier New" w:cs="Courier New"/>
                          <w:sz w:val="20"/>
                          <w:szCs w:val="20"/>
                        </w:rPr>
                      </w:pPr>
                      <w:r w:rsidRPr="00996477">
                        <w:rPr>
                          <w:rFonts w:ascii="Courier New" w:hAnsi="Courier New" w:cs="Courier New"/>
                          <w:sz w:val="20"/>
                          <w:szCs w:val="20"/>
                        </w:rPr>
                        <w:tab/>
                      </w:r>
                      <w:r>
                        <w:rPr>
                          <w:rFonts w:ascii="Courier New" w:hAnsi="Courier New" w:cs="Courier New"/>
                          <w:sz w:val="20"/>
                          <w:szCs w:val="20"/>
                        </w:rPr>
                        <w:t xml:space="preserve"> </w:t>
                      </w:r>
                      <w:r w:rsidRPr="00996477">
                        <w:rPr>
                          <w:rFonts w:ascii="Courier New" w:hAnsi="Courier New" w:cs="Courier New"/>
                          <w:sz w:val="20"/>
                          <w:szCs w:val="20"/>
                        </w:rPr>
                        <w:t>assert(rt0-&gt;rt_hops != INFINITY2);</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forward(rt0, buffered_pkt, NO_DELAY);</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Pr="00996477"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r>
                        <w:rPr>
                          <w:rFonts w:ascii="Courier New" w:hAnsi="Courier New" w:cs="Courier New"/>
                          <w:sz w:val="20"/>
                          <w:szCs w:val="20"/>
                        </w:rPr>
                        <w:t xml:space="preserve"> </w:t>
                      </w:r>
                      <w:r w:rsidRPr="00996477">
                        <w:rPr>
                          <w:rFonts w:ascii="Courier New" w:hAnsi="Courier New" w:cs="Courier New"/>
                          <w:sz w:val="20"/>
                          <w:szCs w:val="20"/>
                        </w:rPr>
                        <w:t>}</w:t>
                      </w:r>
                    </w:p>
                    <w:p w:rsidR="00F06D48" w:rsidRDefault="00F06D48" w:rsidP="00996477">
                      <w:pPr>
                        <w:rPr>
                          <w:rFonts w:ascii="Courier New" w:hAnsi="Courier New" w:cs="Courier New"/>
                          <w:sz w:val="20"/>
                          <w:szCs w:val="20"/>
                        </w:rPr>
                      </w:pPr>
                    </w:p>
                    <w:p w:rsidR="00F06D48" w:rsidRPr="001579BB" w:rsidRDefault="00F06D48" w:rsidP="00996477">
                      <w:pPr>
                        <w:rPr>
                          <w:rFonts w:ascii="Courier New" w:hAnsi="Courier New" w:cs="Courier New"/>
                          <w:sz w:val="20"/>
                          <w:szCs w:val="20"/>
                        </w:rPr>
                      </w:pPr>
                      <w:r>
                        <w:rPr>
                          <w:rFonts w:ascii="Courier New" w:hAnsi="Courier New" w:cs="Courier New"/>
                          <w:sz w:val="20"/>
                          <w:szCs w:val="20"/>
                        </w:rPr>
                        <w:t xml:space="preserve"> </w:t>
                      </w:r>
                      <w:r w:rsidRPr="004075A8">
                        <w:rPr>
                          <w:rFonts w:ascii="Courier New" w:hAnsi="Courier New" w:cs="Courier New"/>
                          <w:sz w:val="20"/>
                          <w:szCs w:val="20"/>
                        </w:rPr>
                        <w:t>rt = rtable.rt_lookup(rq-&gt;rq_dst);</w:t>
                      </w:r>
                    </w:p>
                  </w:txbxContent>
                </v:textbox>
                <w10:anchorlock/>
              </v:shape>
            </w:pict>
          </mc:Fallback>
        </mc:AlternateContent>
      </w:r>
    </w:p>
    <w:p w:rsidR="00261EB5" w:rsidRDefault="00261EB5" w:rsidP="00261EB5"/>
    <w:p w:rsidR="00261EB5" w:rsidRDefault="00261EB5" w:rsidP="00261EB5">
      <w:r>
        <w:rPr>
          <w:noProof/>
          <w:lang w:eastAsia="id-ID"/>
        </w:rPr>
        <w:lastRenderedPageBreak/>
        <mc:AlternateContent>
          <mc:Choice Requires="wps">
            <w:drawing>
              <wp:inline distT="0" distB="0" distL="0" distR="0">
                <wp:extent cx="3676650" cy="5838825"/>
                <wp:effectExtent l="0" t="0" r="19050" b="28575"/>
                <wp:docPr id="130" name="Text Box 130"/>
                <wp:cNvGraphicFramePr/>
                <a:graphic xmlns:a="http://schemas.openxmlformats.org/drawingml/2006/main">
                  <a:graphicData uri="http://schemas.microsoft.com/office/word/2010/wordprocessingShape">
                    <wps:wsp>
                      <wps:cNvSpPr txBox="1"/>
                      <wps:spPr>
                        <a:xfrm>
                          <a:off x="0" y="0"/>
                          <a:ext cx="3676650" cy="5838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0" o:spid="_x0000_s1073" type="#_x0000_t202" style="width:289.5pt;height:4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" fillcolor="white [3201]" strokeweight=".5pt">
                <v:textbox>
                  <w:txbxContent>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if(rq-&gt;rq_dst == index)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#ifdef DEBUG</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w:t>
                      </w:r>
                      <w:r w:rsidRPr="00261EB5">
                        <w:rPr>
                          <w:rFonts w:ascii="Courier New" w:hAnsi="Courier New" w:cs="Courier New"/>
                          <w:sz w:val="20"/>
                          <w:szCs w:val="20"/>
                        </w:rPr>
                        <w:t>fprintf(stderr, "%d - %s</w:t>
                      </w:r>
                      <w:r>
                        <w:rPr>
                          <w:rFonts w:ascii="Courier New" w:hAnsi="Courier New" w:cs="Courier New"/>
                          <w:sz w:val="20"/>
                          <w:szCs w:val="20"/>
                        </w:rPr>
                        <w:t>: destination sending reply\n",</w:t>
                      </w:r>
                      <w:r w:rsidRPr="00261EB5">
                        <w:rPr>
                          <w:rFonts w:ascii="Courier New" w:hAnsi="Courier New" w:cs="Courier New"/>
                          <w:sz w:val="20"/>
                          <w:szCs w:val="20"/>
                        </w:rPr>
                        <w:t>index, __FUNCTION__);</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#endif // DEBUG</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w:t>
                      </w:r>
                      <w:r>
                        <w:rPr>
                          <w:rFonts w:ascii="Courier New" w:hAnsi="Courier New" w:cs="Courier New"/>
                          <w:sz w:val="20"/>
                          <w:szCs w:val="20"/>
                        </w:rPr>
                        <w:t xml:space="preserve"> </w:t>
                      </w:r>
                      <w:r w:rsidRPr="00261EB5">
                        <w:rPr>
                          <w:rFonts w:ascii="Courier New" w:hAnsi="Courier New" w:cs="Courier New"/>
                          <w:sz w:val="20"/>
                          <w:szCs w:val="20"/>
                        </w:rPr>
                        <w:t>1,</w:t>
                      </w:r>
                      <w:r>
                        <w:rPr>
                          <w:rFonts w:ascii="Courier New" w:hAnsi="Courier New" w:cs="Courier New"/>
                          <w:sz w:val="20"/>
                          <w:szCs w:val="20"/>
                        </w:rPr>
                        <w:t xml:space="preserve"> index,             </w:t>
                      </w:r>
                      <w:r w:rsidRPr="00261EB5">
                        <w:rPr>
                          <w:rFonts w:ascii="Courier New" w:hAnsi="Courier New" w:cs="Courier New"/>
                          <w:sz w:val="20"/>
                          <w:szCs w:val="20"/>
                        </w:rPr>
                        <w:t>seqno, MY_ROUTE_TIMEOUT,</w:t>
                      </w:r>
                      <w:r>
                        <w:rPr>
                          <w:rFonts w:ascii="Courier New" w:hAnsi="Courier New" w:cs="Courier New"/>
                          <w:sz w:val="20"/>
                          <w:szCs w:val="20"/>
                        </w:rPr>
                        <w:t xml:space="preserve"> </w:t>
                      </w:r>
                      <w:r w:rsidRPr="00261EB5">
                        <w:rPr>
                          <w:rFonts w:ascii="Courier New" w:hAnsi="Courier New" w:cs="Courier New"/>
                          <w:sz w:val="20"/>
                          <w:szCs w:val="20"/>
                        </w:rPr>
                        <w:t xml:space="preserve">rq-&gt;rq_timestamp);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else if (malicious == true) {</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seqno = max(seqno, rq-&gt;rq_dst_seqno)+1;</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 (seqno%2) seqno++;</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sendReply(rq-&gt;rq_src, 1, </w:t>
                      </w:r>
                      <w:r>
                        <w:rPr>
                          <w:rFonts w:ascii="Courier New" w:hAnsi="Courier New" w:cs="Courier New"/>
                          <w:sz w:val="20"/>
                          <w:szCs w:val="20"/>
                        </w:rPr>
                        <w:t xml:space="preserve">rq-&gt;rq_dst, </w:t>
                      </w:r>
                      <w:r>
                        <w:rPr>
                          <w:rFonts w:ascii="Courier New" w:hAnsi="Courier New" w:cs="Courier New"/>
                          <w:sz w:val="20"/>
                          <w:szCs w:val="20"/>
                        </w:rPr>
                        <w:tab/>
                        <w:t xml:space="preserve">  </w:t>
                      </w:r>
                      <w:r w:rsidRPr="00261EB5">
                        <w:rPr>
                          <w:rFonts w:ascii="Courier New" w:hAnsi="Courier New" w:cs="Courier New"/>
                          <w:sz w:val="20"/>
                          <w:szCs w:val="20"/>
                        </w:rPr>
                        <w:t>seqno, MY_ROUTE_TIMEOUT,</w:t>
                      </w:r>
                      <w:r>
                        <w:rPr>
                          <w:rFonts w:ascii="Courier New" w:hAnsi="Courier New" w:cs="Courier New"/>
                          <w:sz w:val="20"/>
                          <w:szCs w:val="20"/>
                        </w:rPr>
                        <w:t xml:space="preserve"> 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Packet::free(p);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p w:rsidR="00F06D48"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else if (rt &amp;&amp;</w:t>
                      </w:r>
                      <w:r>
                        <w:rPr>
                          <w:rFonts w:ascii="Courier New" w:hAnsi="Courier New" w:cs="Courier New"/>
                          <w:sz w:val="20"/>
                          <w:szCs w:val="20"/>
                        </w:rPr>
                        <w:t xml:space="preserve"> (rt-&gt;rt_hops != INFINITY2) &amp;&amp; </w:t>
                      </w:r>
                      <w:r w:rsidRPr="00261EB5">
                        <w:rPr>
                          <w:rFonts w:ascii="Courier New" w:hAnsi="Courier New" w:cs="Courier New"/>
                          <w:sz w:val="20"/>
                          <w:szCs w:val="20"/>
                        </w:rPr>
                        <w:t>(rt-&gt;rt_seqno &gt;= rq-&gt;rq_dst_seqno) )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assert(rq-&gt;rq_dst == rt-&gt;rt_dst);</w:t>
                      </w: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sendReply(rq-&gt;rq_src, </w:t>
                      </w:r>
                      <w:r w:rsidRPr="00261EB5">
                        <w:rPr>
                          <w:rFonts w:ascii="Courier New" w:hAnsi="Courier New" w:cs="Courier New"/>
                          <w:sz w:val="20"/>
                          <w:szCs w:val="20"/>
                        </w:rPr>
                        <w:t>rt-&gt;</w:t>
                      </w:r>
                      <w:r>
                        <w:rPr>
                          <w:rFonts w:ascii="Courier New" w:hAnsi="Courier New" w:cs="Courier New"/>
                          <w:sz w:val="20"/>
                          <w:szCs w:val="20"/>
                        </w:rPr>
                        <w:t>rt_hops + 1, rq-&gt;rq_dst, rt-&gt;rt_seqno,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rt-&gt;pc_insert(rt0-&gt;rt_nexthop);</w:t>
                      </w:r>
                    </w:p>
                    <w:p w:rsidR="00F06D48" w:rsidRDefault="00F06D48" w:rsidP="00261EB5">
                      <w:pPr>
                        <w:rPr>
                          <w:rFonts w:ascii="Courier New" w:hAnsi="Courier New" w:cs="Courier New"/>
                          <w:sz w:val="20"/>
                          <w:szCs w:val="20"/>
                        </w:rPr>
                      </w:pPr>
                      <w:r w:rsidRPr="00261EB5">
                        <w:rPr>
                          <w:rFonts w:ascii="Courier New" w:hAnsi="Courier New" w:cs="Courier New"/>
                          <w:sz w:val="20"/>
                          <w:szCs w:val="20"/>
                        </w:rPr>
                        <w:t xml:space="preserve">   rt0-&gt;pc_insert(rt-&gt;rt_nexthop); </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#ifdef RREQ_GRAT_RREP  </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r>
                        <w:rPr>
                          <w:rFonts w:ascii="Courier New" w:hAnsi="Courier New" w:cs="Courier New"/>
                          <w:sz w:val="20"/>
                          <w:szCs w:val="20"/>
                        </w:rPr>
                        <w:t xml:space="preserve">  sendReply(rq-&gt;rq_dst, rq-&gt;rq_hop_count, rq-&gt;rq_src, rq-&gt;rq_src_seqno,</w:t>
                      </w:r>
                      <w:r w:rsidRPr="00261EB5">
                        <w:rPr>
                          <w:rFonts w:ascii="Courier New" w:hAnsi="Courier New" w:cs="Courier New"/>
                          <w:sz w:val="20"/>
                          <w:szCs w:val="20"/>
                        </w:rPr>
                        <w:t xml:space="preserve">(u_int32_t) </w:t>
                      </w:r>
                      <w:r>
                        <w:rPr>
                          <w:rFonts w:ascii="Courier New" w:hAnsi="Courier New" w:cs="Courier New"/>
                          <w:sz w:val="20"/>
                          <w:szCs w:val="20"/>
                        </w:rPr>
                        <w:t xml:space="preserve">(rt-&gt;rt_expire - CURRENT_TIME), </w:t>
                      </w:r>
                      <w:r w:rsidRPr="00261EB5">
                        <w:rPr>
                          <w:rFonts w:ascii="Courier New" w:hAnsi="Courier New" w:cs="Courier New"/>
                          <w:sz w:val="20"/>
                          <w:szCs w:val="20"/>
                        </w:rPr>
                        <w:t>rq-&gt;rq_timestamp);</w:t>
                      </w:r>
                    </w:p>
                    <w:p w:rsidR="00F06D48" w:rsidRDefault="00F06D48" w:rsidP="00261EB5">
                      <w:pPr>
                        <w:rPr>
                          <w:rFonts w:ascii="Courier New" w:hAnsi="Courier New" w:cs="Courier New"/>
                          <w:sz w:val="20"/>
                          <w:szCs w:val="20"/>
                        </w:rPr>
                      </w:pPr>
                      <w:r>
                        <w:rPr>
                          <w:rFonts w:ascii="Courier New" w:hAnsi="Courier New" w:cs="Courier New"/>
                          <w:sz w:val="20"/>
                          <w:szCs w:val="20"/>
                        </w:rPr>
                        <w:t xml:space="preserve">   #endif</w:t>
                      </w:r>
                    </w:p>
                    <w:p w:rsidR="00F06D48" w:rsidRPr="00261EB5" w:rsidRDefault="00F06D48" w:rsidP="00261EB5">
                      <w:pPr>
                        <w:rPr>
                          <w:rFonts w:ascii="Courier New" w:hAnsi="Courier New" w:cs="Courier New"/>
                          <w:sz w:val="20"/>
                          <w:szCs w:val="20"/>
                        </w:rPr>
                      </w:pPr>
                    </w:p>
                    <w:p w:rsidR="00F06D48" w:rsidRPr="00261EB5" w:rsidRDefault="00F06D48" w:rsidP="00261EB5">
                      <w:pPr>
                        <w:rPr>
                          <w:rFonts w:ascii="Courier New" w:hAnsi="Courier New" w:cs="Courier New"/>
                          <w:sz w:val="20"/>
                          <w:szCs w:val="20"/>
                        </w:rPr>
                      </w:pPr>
                      <w:r>
                        <w:rPr>
                          <w:rFonts w:ascii="Courier New" w:hAnsi="Courier New" w:cs="Courier New"/>
                          <w:sz w:val="20"/>
                          <w:szCs w:val="20"/>
                        </w:rPr>
                        <w:t xml:space="preserve">   </w:t>
                      </w:r>
                      <w:r w:rsidRPr="00261EB5">
                        <w:rPr>
                          <w:rFonts w:ascii="Courier New" w:hAnsi="Courier New" w:cs="Courier New"/>
                          <w:sz w:val="20"/>
                          <w:szCs w:val="20"/>
                        </w:rPr>
                        <w:t>Packet::free(p);</w:t>
                      </w:r>
                    </w:p>
                    <w:p w:rsidR="00F06D48" w:rsidRPr="00261EB5" w:rsidRDefault="00F06D48" w:rsidP="00261EB5">
                      <w:pPr>
                        <w:rPr>
                          <w:rFonts w:ascii="Courier New" w:hAnsi="Courier New" w:cs="Courier New"/>
                          <w:sz w:val="20"/>
                          <w:szCs w:val="20"/>
                        </w:rPr>
                      </w:pPr>
                      <w:r w:rsidRPr="00261EB5">
                        <w:rPr>
                          <w:rFonts w:ascii="Courier New" w:hAnsi="Courier New" w:cs="Courier New"/>
                          <w:sz w:val="20"/>
                          <w:szCs w:val="20"/>
                        </w:rPr>
                        <w:t xml:space="preserve"> }</w:t>
                      </w:r>
                    </w:p>
                  </w:txbxContent>
                </v:textbox>
                <w10:anchorlock/>
              </v:shape>
            </w:pict>
          </mc:Fallback>
        </mc:AlternateContent>
      </w:r>
    </w:p>
    <w:p w:rsidR="00261EB5" w:rsidRDefault="00434FBD" w:rsidP="00261EB5">
      <w:r>
        <w:rPr>
          <w:noProof/>
          <w:lang w:eastAsia="id-ID"/>
        </w:rPr>
        <w:lastRenderedPageBreak/>
        <mc:AlternateContent>
          <mc:Choice Requires="wps">
            <w:drawing>
              <wp:inline distT="0" distB="0" distL="0" distR="0">
                <wp:extent cx="3676650" cy="5553075"/>
                <wp:effectExtent l="0" t="0" r="19050" b="28575"/>
                <wp:docPr id="131" name="Text Box 131"/>
                <wp:cNvGraphicFramePr/>
                <a:graphic xmlns:a="http://schemas.openxmlformats.org/drawingml/2006/main">
                  <a:graphicData uri="http://schemas.microsoft.com/office/word/2010/wordprocessingShape">
                    <wps:wsp>
                      <wps:cNvSpPr txBox="1"/>
                      <wps:spPr>
                        <a:xfrm>
                          <a:off x="0" y="0"/>
                          <a:ext cx="3676650" cy="555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1" o:spid="_x0000_s1074" type="#_x0000_t202" style="width:289.5pt;height:4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" fillcolor="white [3201]" strokeweight=".5pt">
                <v:textbox>
                  <w:txbxContent>
                    <w:p w:rsidR="00F06D48" w:rsidRDefault="00F06D48" w:rsidP="00434FBD">
                      <w:pPr>
                        <w:rPr>
                          <w:rFonts w:ascii="Courier New" w:hAnsi="Courier New" w:cs="Courier New"/>
                          <w:sz w:val="20"/>
                          <w:szCs w:val="20"/>
                        </w:rPr>
                      </w:pPr>
                      <w:r>
                        <w:rPr>
                          <w:rFonts w:ascii="Courier New" w:hAnsi="Courier New" w:cs="Courier New"/>
                          <w:sz w:val="20"/>
                          <w:szCs w:val="20"/>
                        </w:rPr>
                        <w:t xml:space="preserve"> else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ih-&gt;saddr() = index;</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ih-&gt;daddr() = IP_BROADCAST;</w:t>
                      </w: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rq-&gt;rq_hop_count += 1;</w:t>
                      </w:r>
                    </w:p>
                    <w:p w:rsidR="00F06D48" w:rsidRPr="00434FBD"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sidRPr="00434FBD">
                        <w:rPr>
                          <w:rFonts w:ascii="Courier New" w:hAnsi="Courier New" w:cs="Courier New"/>
                          <w:sz w:val="20"/>
                          <w:szCs w:val="20"/>
                        </w:rPr>
                        <w:t xml:space="preserve">   if(worm == true){</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seqno = max(seqno, rq-&gt;rq_dst_seqno)+1;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 (seqno%2) seqno++;</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sendReply(rq-&gt;rq_src,</w:t>
                      </w:r>
                      <w:r>
                        <w:rPr>
                          <w:rFonts w:ascii="Courier New" w:hAnsi="Courier New" w:cs="Courier New"/>
                          <w:sz w:val="20"/>
                          <w:szCs w:val="20"/>
                        </w:rPr>
                        <w:t xml:space="preserve"> 1, </w:t>
                      </w:r>
                      <w:r w:rsidRPr="00434FBD">
                        <w:rPr>
                          <w:rFonts w:ascii="Courier New" w:hAnsi="Courier New" w:cs="Courier New"/>
                          <w:sz w:val="20"/>
                          <w:szCs w:val="20"/>
                        </w:rPr>
                        <w:t>rq-&gt;rq_dst, seqno, MY_ROUTE_TIMEOUT,</w:t>
                      </w:r>
                      <w:r>
                        <w:rPr>
                          <w:rFonts w:ascii="Courier New" w:hAnsi="Courier New" w:cs="Courier New"/>
                          <w:sz w:val="20"/>
                          <w:szCs w:val="20"/>
                        </w:rPr>
                        <w:t xml:space="preserve"> rq-&gt;rq_timestamp);    </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rq-&gt;rq_dst = 4;</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Default="00F06D48" w:rsidP="00434FBD">
                      <w:pPr>
                        <w:rPr>
                          <w:rFonts w:ascii="Courier New" w:hAnsi="Courier New" w:cs="Courier New"/>
                          <w:sz w:val="20"/>
                          <w:szCs w:val="20"/>
                        </w:rPr>
                      </w:pP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bac</w:t>
                      </w:r>
                      <w:r>
                        <w:rPr>
                          <w:rFonts w:ascii="Courier New" w:hAnsi="Courier New" w:cs="Courier New"/>
                          <w:sz w:val="20"/>
                          <w:szCs w:val="20"/>
                        </w:rPr>
                        <w:t>kward_eval[rq-&gt;record][index] = (double)verified[rq-</w:t>
                      </w:r>
                      <w:r w:rsidRPr="00434FBD">
                        <w:rPr>
                          <w:rFonts w:ascii="Courier New" w:hAnsi="Courier New" w:cs="Courier New"/>
                          <w:sz w:val="20"/>
                          <w:szCs w:val="20"/>
                        </w:rPr>
                        <w:t>&gt;record][index]/(double)kirimdari[rq-&gt;record][index];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rq-&gt;record = index;</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for(int i=0; i &lt; (int)myneigh[index].size(); i++){</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if((int)rq-&gt;rq_dst != </w:t>
                      </w:r>
                      <w:r w:rsidRPr="00434FBD">
                        <w:rPr>
                          <w:rFonts w:ascii="Courier New" w:hAnsi="Courier New" w:cs="Courier New"/>
                          <w:sz w:val="20"/>
                          <w:szCs w:val="20"/>
                        </w:rPr>
                        <w:t>(int)myneigh[index][i]){</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kirimke[(i</w:t>
                      </w:r>
                      <w:r>
                        <w:rPr>
                          <w:rFonts w:ascii="Courier New" w:hAnsi="Courier New" w:cs="Courier New"/>
                          <w:sz w:val="20"/>
                          <w:szCs w:val="20"/>
                        </w:rPr>
                        <w:t>nt)myneigh[index][i]][index] += 1;</w:t>
                      </w:r>
                    </w:p>
                    <w:p w:rsidR="00F06D48" w:rsidRPr="00434FBD"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forward_eval</w:t>
                      </w:r>
                      <w:r>
                        <w:rPr>
                          <w:rFonts w:ascii="Courier New" w:hAnsi="Courier New" w:cs="Courier New"/>
                          <w:sz w:val="20"/>
                          <w:szCs w:val="20"/>
                        </w:rPr>
                        <w:t>[(int)myneigh[index][i]][index] =</w:t>
                      </w:r>
                      <w:r w:rsidRPr="00434FBD">
                        <w:rPr>
                          <w:rFonts w:ascii="Courier New" w:hAnsi="Courier New" w:cs="Courier New"/>
                          <w:sz w:val="20"/>
                          <w:szCs w:val="20"/>
                        </w:rPr>
                        <w:t>(double)kirimdari[(int)myneigh[index][i]][index]/(double)kirimke[(int)myneigh[index][i]][index];</w:t>
                      </w: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w:t>
                      </w:r>
                    </w:p>
                    <w:p w:rsidR="00F06D48" w:rsidRPr="00434FBD" w:rsidRDefault="00F06D48" w:rsidP="00434FBD">
                      <w:pPr>
                        <w:rPr>
                          <w:rFonts w:ascii="Courier New" w:hAnsi="Courier New" w:cs="Courier New"/>
                          <w:sz w:val="20"/>
                          <w:szCs w:val="20"/>
                        </w:rPr>
                      </w:pPr>
                    </w:p>
                    <w:p w:rsidR="00F06D48" w:rsidRDefault="00F06D48" w:rsidP="00434FBD">
                      <w:pPr>
                        <w:rPr>
                          <w:rFonts w:ascii="Courier New" w:hAnsi="Courier New" w:cs="Courier New"/>
                          <w:sz w:val="20"/>
                          <w:szCs w:val="20"/>
                        </w:rPr>
                      </w:pPr>
                      <w:r>
                        <w:rPr>
                          <w:rFonts w:ascii="Courier New" w:hAnsi="Courier New" w:cs="Courier New"/>
                          <w:sz w:val="20"/>
                          <w:szCs w:val="20"/>
                        </w:rPr>
                        <w:t xml:space="preserve">   </w:t>
                      </w:r>
                      <w:r w:rsidRPr="00434FBD">
                        <w:rPr>
                          <w:rFonts w:ascii="Courier New" w:hAnsi="Courier New" w:cs="Courier New"/>
                          <w:sz w:val="20"/>
                          <w:szCs w:val="20"/>
                        </w:rPr>
                        <w:t>eval_value[(int)myneigh[index][i]][index] = (double) rand()/(double) RAND_MAX * forward_eval[(int)myneigh[index][i]][index] + (double) rand()/(double) RAND_MAX * backward_eval[</w:t>
                      </w:r>
                      <w:r>
                        <w:rPr>
                          <w:rFonts w:ascii="Courier New" w:hAnsi="Courier New" w:cs="Courier New"/>
                          <w:sz w:val="20"/>
                          <w:szCs w:val="20"/>
                        </w:rPr>
                        <w:t>(int)myneigh[index][i]][index];</w:t>
                      </w:r>
                    </w:p>
                    <w:p w:rsidR="00F06D48" w:rsidRPr="00434FBD" w:rsidRDefault="00F06D48" w:rsidP="00434FBD">
                      <w:pPr>
                        <w:rPr>
                          <w:rFonts w:ascii="Courier New" w:hAnsi="Courier New" w:cs="Courier New"/>
                          <w:sz w:val="20"/>
                          <w:szCs w:val="20"/>
                        </w:rPr>
                      </w:pPr>
                    </w:p>
                  </w:txbxContent>
                </v:textbox>
                <w10:anchorlock/>
              </v:shape>
            </w:pict>
          </mc:Fallback>
        </mc:AlternateContent>
      </w:r>
    </w:p>
    <w:p w:rsidR="00434FBD" w:rsidRDefault="00434FBD" w:rsidP="00261EB5"/>
    <w:p w:rsidR="00C435A6" w:rsidRDefault="00EE2B62" w:rsidP="00261EB5">
      <w:r>
        <w:rPr>
          <w:noProof/>
          <w:lang w:eastAsia="id-ID"/>
        </w:rPr>
        <w:lastRenderedPageBreak/>
        <mc:AlternateContent>
          <mc:Choice Requires="wps">
            <w:drawing>
              <wp:inline distT="0" distB="0" distL="0" distR="0">
                <wp:extent cx="3667125" cy="1666875"/>
                <wp:effectExtent l="0" t="0" r="28575" b="28575"/>
                <wp:docPr id="132" name="Text Box 132"/>
                <wp:cNvGraphicFramePr/>
                <a:graphic xmlns:a="http://schemas.openxmlformats.org/drawingml/2006/main">
                  <a:graphicData uri="http://schemas.microsoft.com/office/word/2010/wordprocessingShape">
                    <wps:wsp>
                      <wps:cNvSpPr txBox="1"/>
                      <wps:spPr>
                        <a:xfrm>
                          <a:off x="0" y="0"/>
                          <a:ext cx="36671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2" o:spid="_x0000_s1075" type="#_x0000_t202" style="width:288.75pt;height:1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" fillcolor="white [3201]" strokeweight=".5pt">
                <v:textbox>
                  <w:txbxContent>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r>
                        <w:rPr>
                          <w:rFonts w:ascii="Courier New" w:hAnsi="Courier New" w:cs="Courier New"/>
                          <w:sz w:val="20"/>
                          <w:szCs w:val="20"/>
                        </w:rPr>
                        <w:t xml:space="preserve">  </w:t>
                      </w:r>
                      <w:r w:rsidRPr="00EE2B62">
                        <w:rPr>
                          <w:rFonts w:ascii="Courier New" w:hAnsi="Courier New" w:cs="Courier New"/>
                          <w:sz w:val="20"/>
                          <w:szCs w:val="20"/>
                        </w:rPr>
                        <w:t>if(eval_value[(int)myneigh[index][i]][index] &gt; 0.7){</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r w:rsidRPr="00EE2B62">
                        <w:rPr>
                          <w:rFonts w:ascii="Courier New" w:hAnsi="Courier New" w:cs="Courier New"/>
                          <w:sz w:val="20"/>
                          <w:szCs w:val="20"/>
                        </w:rPr>
                        <w:t>if (rt) rq-&gt;rq_dst_seqno = max(r</w:t>
                      </w:r>
                      <w:r>
                        <w:rPr>
                          <w:rFonts w:ascii="Courier New" w:hAnsi="Courier New" w:cs="Courier New"/>
                          <w:sz w:val="20"/>
                          <w:szCs w:val="20"/>
                        </w:rPr>
                        <w:t>t-&gt;rt_seqno, rq-&gt;rq_dst_seqno);</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 xml:space="preserve">   forward</w:t>
                      </w:r>
                      <w:r>
                        <w:rPr>
                          <w:rFonts w:ascii="Courier New" w:hAnsi="Courier New" w:cs="Courier New"/>
                          <w:sz w:val="20"/>
                          <w:szCs w:val="20"/>
                        </w:rPr>
                        <w:t>((aodv_rt_entry*) 0, p, DELAY);</w:t>
                      </w:r>
                    </w:p>
                    <w:p w:rsidR="00F06D48" w:rsidRPr="00EE2B62" w:rsidRDefault="00F06D48" w:rsidP="00EE2B62">
                      <w:pPr>
                        <w:rPr>
                          <w:rFonts w:ascii="Courier New" w:hAnsi="Courier New" w:cs="Courier New"/>
                          <w:sz w:val="20"/>
                          <w:szCs w:val="20"/>
                        </w:rPr>
                      </w:pPr>
                      <w:r>
                        <w:rPr>
                          <w:rFonts w:ascii="Courier New" w:hAnsi="Courier New" w:cs="Courier New"/>
                          <w:sz w:val="20"/>
                          <w:szCs w:val="20"/>
                        </w:rPr>
                        <w:t xml:space="preserve"> }</w:t>
                      </w:r>
                    </w:p>
                    <w:p w:rsidR="00F06D48" w:rsidRPr="00EE2B62" w:rsidRDefault="00F06D48" w:rsidP="00EE2B62">
                      <w:pPr>
                        <w:rPr>
                          <w:rFonts w:ascii="Courier New" w:hAnsi="Courier New" w:cs="Courier New"/>
                          <w:sz w:val="20"/>
                          <w:szCs w:val="20"/>
                        </w:rPr>
                      </w:pPr>
                      <w:r w:rsidRPr="00EE2B62">
                        <w:rPr>
                          <w:rFonts w:ascii="Courier New" w:hAnsi="Courier New" w:cs="Courier New"/>
                          <w:sz w:val="20"/>
                          <w:szCs w:val="20"/>
                        </w:rPr>
                        <w:t>}</w:t>
                      </w:r>
                    </w:p>
                  </w:txbxContent>
                </v:textbox>
                <w10:anchorlock/>
              </v:shape>
            </w:pict>
          </mc:Fallback>
        </mc:AlternateContent>
      </w:r>
    </w:p>
    <w:p w:rsidR="00C435A6" w:rsidRDefault="00C435A6" w:rsidP="00261EB5"/>
    <w:p w:rsidR="00AF473C" w:rsidRDefault="00C435A6" w:rsidP="00AF473C">
      <w:pPr>
        <w:pStyle w:val="Heading2"/>
        <w:numPr>
          <w:ilvl w:val="0"/>
          <w:numId w:val="0"/>
        </w:numPr>
        <w:ind w:left="576" w:hanging="576"/>
      </w:pPr>
      <w:bookmarkStart w:id="285" w:name="_Ref483797058"/>
      <w:bookmarkStart w:id="286" w:name="_Toc485131215"/>
      <w:r>
        <w:t>A.4 Kode Fungsi AODV::sendRequest</w:t>
      </w:r>
      <w:bookmarkEnd w:id="285"/>
      <w:bookmarkEnd w:id="286"/>
    </w:p>
    <w:p w:rsidR="00AF473C" w:rsidRDefault="00AF473C" w:rsidP="00AF473C"/>
    <w:p w:rsidR="00AF473C" w:rsidRDefault="00AF473C" w:rsidP="00AF473C">
      <w:r>
        <w:rPr>
          <w:noProof/>
          <w:lang w:eastAsia="id-ID"/>
        </w:rPr>
        <mc:AlternateContent>
          <mc:Choice Requires="wps">
            <w:drawing>
              <wp:inline distT="0" distB="0" distL="0" distR="0">
                <wp:extent cx="3667125" cy="3562350"/>
                <wp:effectExtent l="0" t="0" r="28575" b="19050"/>
                <wp:docPr id="133" name="Text Box 133"/>
                <wp:cNvGraphicFramePr/>
                <a:graphic xmlns:a="http://schemas.openxmlformats.org/drawingml/2006/main">
                  <a:graphicData uri="http://schemas.microsoft.com/office/word/2010/wordprocessingShape">
                    <wps:wsp>
                      <wps:cNvSpPr txBox="1"/>
                      <wps:spPr>
                        <a:xfrm>
                          <a:off x="0" y="0"/>
                          <a:ext cx="3667125" cy="3562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3" o:spid="_x0000_s1076" type="#_x0000_t202" style="width:288.7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" fillcolor="white [3201]" strokeweight=".5pt">
                <v:textbox>
                  <w:txbxContent>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void</w:t>
                      </w: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AODV::sendRequest(nsaddr</w:t>
                      </w:r>
                      <w:r>
                        <w:rPr>
                          <w:rFonts w:ascii="Courier New" w:hAnsi="Courier New" w:cs="Courier New"/>
                          <w:sz w:val="20"/>
                          <w:szCs w:val="20"/>
                        </w:rPr>
                        <w:t>_t dst) {</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Packet *p = Packet::alloc();</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hdr_cmn *ch = HDR_CMN(p);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struct hdr_ip *ih = HDR_IP(p);</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struct hdr_aodv_request *rq = </w:t>
                      </w:r>
                      <w:r w:rsidRPr="00AF473C">
                        <w:rPr>
                          <w:rFonts w:ascii="Courier New" w:hAnsi="Courier New" w:cs="Courier New"/>
                          <w:sz w:val="20"/>
                          <w:szCs w:val="20"/>
                        </w:rPr>
                        <w:t>HDR_AODV_REQUEST(p);</w:t>
                      </w:r>
                    </w:p>
                    <w:p w:rsidR="00F06D48"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aodv_rt_entry *rt = rtable.rt_lookup(dst);</w:t>
                      </w:r>
                    </w:p>
                    <w:p w:rsidR="00F06D48" w:rsidRPr="00AF473C" w:rsidRDefault="00F06D48" w:rsidP="00AF473C">
                      <w:pPr>
                        <w:ind w:right="-294"/>
                        <w:rPr>
                          <w:rFonts w:ascii="Courier New" w:hAnsi="Courier New" w:cs="Courier New"/>
                          <w:sz w:val="20"/>
                          <w:szCs w:val="20"/>
                        </w:rPr>
                      </w:pPr>
                    </w:p>
                    <w:p w:rsidR="00F06D48"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assert(rt);</w:t>
                      </w:r>
                    </w:p>
                    <w:p w:rsidR="00F06D48"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if (rt-&gt;rt_flags == RTF_UP) {</w:t>
                      </w:r>
                    </w:p>
                    <w:p w:rsidR="00F06D48" w:rsidRPr="00AF473C" w:rsidRDefault="00F06D48" w:rsidP="00AF473C">
                      <w:pPr>
                        <w:ind w:right="-294"/>
                        <w:rPr>
                          <w:rFonts w:ascii="Courier New" w:hAnsi="Courier New" w:cs="Courier New"/>
                          <w:sz w:val="20"/>
                          <w:szCs w:val="20"/>
                        </w:rPr>
                      </w:pPr>
                      <w:r>
                        <w:rPr>
                          <w:rFonts w:ascii="Courier New" w:hAnsi="Courier New" w:cs="Courier New"/>
                          <w:sz w:val="20"/>
                          <w:szCs w:val="20"/>
                        </w:rPr>
                        <w:t xml:space="preserve">    </w:t>
                      </w:r>
                      <w:r w:rsidRPr="00AF473C">
                        <w:rPr>
                          <w:rFonts w:ascii="Courier New" w:hAnsi="Courier New" w:cs="Courier New"/>
                          <w:sz w:val="20"/>
                          <w:szCs w:val="20"/>
                        </w:rPr>
                        <w:t>assert(rt-&gt;rt_hops != INFINITY2);</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p w:rsidR="00F06D48" w:rsidRPr="00AF473C" w:rsidRDefault="00F06D48" w:rsidP="00AF473C">
                      <w:pPr>
                        <w:ind w:right="-294"/>
                        <w:rPr>
                          <w:rFonts w:ascii="Courier New" w:hAnsi="Courier New" w:cs="Courier New"/>
                          <w:sz w:val="20"/>
                          <w:szCs w:val="20"/>
                        </w:rPr>
                      </w:pP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if (rt-&gt;rt_req_timeout &gt; CURRENT_TIME) {</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Packet::free((Packet *)p);</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return;</w:t>
                      </w:r>
                    </w:p>
                    <w:p w:rsidR="00F06D48" w:rsidRPr="00AF473C" w:rsidRDefault="00F06D48" w:rsidP="00AF473C">
                      <w:pPr>
                        <w:ind w:right="-294"/>
                        <w:rPr>
                          <w:rFonts w:ascii="Courier New" w:hAnsi="Courier New" w:cs="Courier New"/>
                          <w:sz w:val="20"/>
                          <w:szCs w:val="20"/>
                        </w:rPr>
                      </w:pPr>
                      <w:r w:rsidRPr="00AF473C">
                        <w:rPr>
                          <w:rFonts w:ascii="Courier New" w:hAnsi="Courier New" w:cs="Courier New"/>
                          <w:sz w:val="20"/>
                          <w:szCs w:val="20"/>
                        </w:rPr>
                        <w:t xml:space="preserve"> </w:t>
                      </w:r>
                      <w:r>
                        <w:rPr>
                          <w:rFonts w:ascii="Courier New" w:hAnsi="Courier New" w:cs="Courier New"/>
                          <w:sz w:val="20"/>
                          <w:szCs w:val="20"/>
                        </w:rPr>
                        <w:t xml:space="preserve"> </w:t>
                      </w:r>
                      <w:r w:rsidRPr="00AF473C">
                        <w:rPr>
                          <w:rFonts w:ascii="Courier New" w:hAnsi="Courier New" w:cs="Courier New"/>
                          <w:sz w:val="20"/>
                          <w:szCs w:val="20"/>
                        </w:rPr>
                        <w:t>}</w:t>
                      </w:r>
                    </w:p>
                  </w:txbxContent>
                </v:textbox>
                <w10:anchorlock/>
              </v:shape>
            </w:pict>
          </mc:Fallback>
        </mc:AlternateContent>
      </w:r>
    </w:p>
    <w:p w:rsidR="00474AFB" w:rsidRDefault="00474AFB" w:rsidP="00AF473C">
      <w:r>
        <w:rPr>
          <w:noProof/>
          <w:lang w:eastAsia="id-ID"/>
        </w:rPr>
        <w:lastRenderedPageBreak/>
        <mc:AlternateContent>
          <mc:Choice Requires="wps">
            <w:drawing>
              <wp:inline distT="0" distB="0" distL="0" distR="0">
                <wp:extent cx="3676650" cy="5562600"/>
                <wp:effectExtent l="0" t="0" r="19050" b="19050"/>
                <wp:docPr id="134" name="Text Box 134"/>
                <wp:cNvGraphicFramePr/>
                <a:graphic xmlns:a="http://schemas.openxmlformats.org/drawingml/2006/main">
                  <a:graphicData uri="http://schemas.microsoft.com/office/word/2010/wordprocessingShape">
                    <wps:wsp>
                      <wps:cNvSpPr txBox="1"/>
                      <wps:spPr>
                        <a:xfrm>
                          <a:off x="0" y="0"/>
                          <a:ext cx="3676650" cy="5562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4" o:spid="_x0000_s1077" type="#_x0000_t202" style="width:289.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(rt-&gt;rt_req_cnt &gt; RREQ_RETRIES)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w:t>
                      </w:r>
                      <w:r>
                        <w:rPr>
                          <w:rFonts w:ascii="Courier New" w:hAnsi="Courier New" w:cs="Courier New"/>
                          <w:sz w:val="20"/>
                          <w:szCs w:val="20"/>
                        </w:rPr>
                        <w:t xml:space="preserve">rt_req_timeout = CURRENT_TIME + </w:t>
                      </w:r>
                      <w:r w:rsidRPr="00474AFB">
                        <w:rPr>
                          <w:rFonts w:ascii="Courier New" w:hAnsi="Courier New" w:cs="Courier New"/>
                          <w:sz w:val="20"/>
                          <w:szCs w:val="20"/>
                        </w:rPr>
                        <w:t>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Packet *buf_pkt;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while ((buf_pkt = rqueue.deque(rt-&gt;rt_dst)))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drop(buf_pkt, DROP_RTR_NO_ROUTE);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Packet::free((Packet *)p);</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return;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w:t>
                      </w:r>
                      <w:r>
                        <w:rPr>
                          <w:rFonts w:ascii="Courier New" w:hAnsi="Courier New" w:cs="Courier New"/>
                          <w:sz w:val="20"/>
                          <w:szCs w:val="20"/>
                        </w:rPr>
                        <w:t xml:space="preserve">ding Route Request, dst: %d\n", </w:t>
                      </w:r>
                      <w:r w:rsidRPr="00474AFB">
                        <w:rPr>
                          <w:rFonts w:ascii="Courier New" w:hAnsi="Courier New" w:cs="Courier New"/>
                          <w:sz w:val="20"/>
                          <w:szCs w:val="20"/>
                        </w:rPr>
                        <w:t>++route_request, index, rt-&gt;rt_dst);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#endif // DEBUG</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rt-&gt;rt_req_last_ttl = max(rt-&gt;rt_req_last_ttl,rt-&gt;rt_last_hop_count);</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(0 == rt-&gt;rt_req_last_ttl)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TTL_START;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if (rt-&gt;r</w:t>
                      </w:r>
                      <w:r>
                        <w:rPr>
                          <w:rFonts w:ascii="Courier New" w:hAnsi="Courier New" w:cs="Courier New"/>
                          <w:sz w:val="20"/>
                          <w:szCs w:val="20"/>
                        </w:rPr>
                        <w:t>t_req_last_ttl &lt; TTL_THRESHOLD){</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ih-&gt;ttl_ = rt-&gt;rt_req_last_ttl + TTL_INCREMENT;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else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ih-&gt;ttl_ = NETWORK_DIAMETER;</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rt-&gt;rt_req_cnt += 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p>
                  </w:txbxContent>
                </v:textbox>
                <w10:anchorlock/>
              </v:shape>
            </w:pict>
          </mc:Fallback>
        </mc:AlternateContent>
      </w:r>
    </w:p>
    <w:p w:rsidR="00474AFB" w:rsidRDefault="00AF473C">
      <w:pPr>
        <w:spacing w:after="160" w:line="259" w:lineRule="auto"/>
      </w:pPr>
      <w:r>
        <w:br w:type="page"/>
      </w:r>
    </w:p>
    <w:p w:rsidR="00474AFB" w:rsidRDefault="00474AFB" w:rsidP="00474AFB">
      <w:pPr>
        <w:spacing w:after="160" w:line="259" w:lineRule="auto"/>
      </w:pPr>
      <w:r>
        <w:rPr>
          <w:noProof/>
          <w:lang w:eastAsia="id-ID"/>
        </w:rPr>
        <w:lastRenderedPageBreak/>
        <mc:AlternateContent>
          <mc:Choice Requires="wps">
            <w:drawing>
              <wp:inline distT="0" distB="0" distL="0" distR="0">
                <wp:extent cx="3590925" cy="5610225"/>
                <wp:effectExtent l="0" t="0" r="28575" b="28575"/>
                <wp:docPr id="135" name="Text Box 135"/>
                <wp:cNvGraphicFramePr/>
                <a:graphic xmlns:a="http://schemas.openxmlformats.org/drawingml/2006/main">
                  <a:graphicData uri="http://schemas.microsoft.com/office/word/2010/wordprocessingShape">
                    <wps:wsp>
                      <wps:cNvSpPr txBox="1"/>
                      <wps:spPr>
                        <a:xfrm>
                          <a:off x="0" y="0"/>
                          <a:ext cx="3590925" cy="5610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5" o:spid="_x0000_s1078" type="#_x0000_t202" style="width:282.75pt;height:4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" fillcolor="white [3201]" strokeweight=".5pt">
                <v:textbox>
                  <w:txbxContent>
                    <w:p w:rsidR="00F06D48" w:rsidRDefault="00F06D48">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rt-&gt;rt_req_last_ttl = ih-&gt;ttl_;</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 xml:space="preserve">rt-&gt;rt_req_timeout = 2.0 * (double) ih-&gt;ttl_ * PerHopTime(rt);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if (rt-&gt;rt_req_cnt &gt;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rt-&gt;rt_req_cnt;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if (rt-&gt;rt_req_timeout &gt;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rt-&gt;rt_req_timeout = CURRENT_TIME + MAX_RREQ_TIMEOUT;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w:t>
                      </w:r>
                      <w:r>
                        <w:rPr>
                          <w:rFonts w:ascii="Courier New" w:hAnsi="Courier New" w:cs="Courier New"/>
                          <w:sz w:val="20"/>
                          <w:szCs w:val="20"/>
                        </w:rPr>
                        <w:t xml:space="preserve">  </w:t>
                      </w:r>
                      <w:r w:rsidRPr="00474AFB">
                        <w:rPr>
                          <w:rFonts w:ascii="Courier New" w:hAnsi="Courier New" w:cs="Courier New"/>
                          <w:sz w:val="20"/>
                          <w:szCs w:val="20"/>
                        </w:rPr>
                        <w:t>rt-&gt;rt_expire = 0;</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#ifdef DEBUG</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fprintf(stderr, "(%2d) - %2d sending Route Request, dst: %d, tout %f ms\n",</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t xml:space="preserve">         ++route_request,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index, rt-&gt;rt_dst, </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ab/>
                      </w:r>
                      <w:r w:rsidRPr="00474AFB">
                        <w:rPr>
                          <w:rFonts w:ascii="Courier New" w:hAnsi="Courier New" w:cs="Courier New"/>
                          <w:sz w:val="20"/>
                          <w:szCs w:val="20"/>
                        </w:rPr>
                        <w:tab/>
                        <w:t xml:space="preserve"> rt-&gt;rt_req_timeout - CURRENT_TIME);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#endif</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ch-&gt;ptype() = PT_AODV;</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ch-&gt;size() = IP_HDR_LEN + rq-&gt;size();</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ch-&gt;iface()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ch-&gt;error()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ch-&gt;addr_type() = NS_AF_NONE;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ch-&gt;prev_hop_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ih-&gt;saddr()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ih-&gt;daddr() = IP_BROADCAST;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ih-&gt;sport() = RT_PORT;</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ih-&gt;dport() = RT_PORT;</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rq-&gt;rq_type = AODVTYPE_RREQ;</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rq-&gt;rq_hop_count = 1;</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rq-&gt;rq_bcast_id = bid++;</w:t>
                      </w:r>
                    </w:p>
                  </w:txbxContent>
                </v:textbox>
                <w10:anchorlock/>
              </v:shape>
            </w:pict>
          </mc:Fallback>
        </mc:AlternateContent>
      </w:r>
    </w:p>
    <w:p w:rsidR="004B2AFF" w:rsidRDefault="00474AFB" w:rsidP="00474AFB">
      <w:pPr>
        <w:spacing w:after="160" w:line="259" w:lineRule="auto"/>
      </w:pPr>
      <w:r>
        <w:rPr>
          <w:noProof/>
          <w:lang w:eastAsia="id-ID"/>
        </w:rPr>
        <w:lastRenderedPageBreak/>
        <mc:AlternateContent>
          <mc:Choice Requires="wps">
            <w:drawing>
              <wp:inline distT="0" distB="0" distL="0" distR="0">
                <wp:extent cx="3638550" cy="5619750"/>
                <wp:effectExtent l="0" t="0" r="19050" b="19050"/>
                <wp:docPr id="139" name="Text Box 139"/>
                <wp:cNvGraphicFramePr/>
                <a:graphic xmlns:a="http://schemas.openxmlformats.org/drawingml/2006/main">
                  <a:graphicData uri="http://schemas.microsoft.com/office/word/2010/wordprocessingShape">
                    <wps:wsp>
                      <wps:cNvSpPr txBox="1"/>
                      <wps:spPr>
                        <a:xfrm>
                          <a:off x="0" y="0"/>
                          <a:ext cx="3638550" cy="561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9" o:spid="_x0000_s1079" type="#_x0000_t202" style="width:286.5pt;height:4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" fillcolor="white [3201]" strokeweight=".5pt">
                <v:textbox>
                  <w:txbxContent>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rq-&gt;rq_dst = dst;</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rq-&gt;rq_dst_seqno = (rt ? rt-&gt;rt_seqno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 = index;</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seqno += 2;</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assert ((seqno%2) == 0);</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rq-&gt;rq_src_seqno = seqno;</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rq-&gt;rq_timestamp = CURRENT_TIME;</w:t>
                      </w:r>
                    </w:p>
                    <w:p w:rsidR="00F06D48" w:rsidRDefault="00F06D48" w:rsidP="00474AFB">
                      <w:pPr>
                        <w:rPr>
                          <w:rFonts w:ascii="Courier New" w:hAnsi="Courier New" w:cs="Courier New"/>
                          <w:sz w:val="20"/>
                          <w:szCs w:val="20"/>
                        </w:rPr>
                      </w:pPr>
                      <w:r w:rsidRPr="00474AFB">
                        <w:rPr>
                          <w:rFonts w:ascii="Courier New" w:hAnsi="Courier New" w:cs="Courier New"/>
                          <w:sz w:val="20"/>
                          <w:szCs w:val="20"/>
                        </w:rPr>
                        <w:t xml:space="preserve"> rq-&gt;record = index;</w:t>
                      </w:r>
                    </w:p>
                    <w:p w:rsidR="00F06D48"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char string[SHA256_DIGEST_LENGTH];</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strcpy(string,(char *)&amp;rq-&gt;rq_type);</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*)&amp;rq-&gt;rq_bcast_id);</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*)&amp;rq-&gt;rq_dst_seqno);</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w:t>
                      </w:r>
                    </w:p>
                    <w:p w:rsidR="00F06D48" w:rsidRPr="00474AFB"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strcat(string,(char *)&amp;rq-&gt;rq_src_seqno);</w:t>
                      </w:r>
                    </w:p>
                    <w:p w:rsidR="00F06D48" w:rsidRPr="00474AFB" w:rsidRDefault="00F06D48" w:rsidP="00474AFB">
                      <w:pPr>
                        <w:rPr>
                          <w:rFonts w:ascii="Courier New" w:hAnsi="Courier New" w:cs="Courier New"/>
                          <w:sz w:val="20"/>
                          <w:szCs w:val="20"/>
                        </w:rPr>
                      </w:pP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SHA256((unsigned char*)&amp;string, strlen(string), (unsigned char*)&amp;hash);</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char mdString[SHA256_DIGEST_LENGTH*2+1];</w:t>
                      </w:r>
                    </w:p>
                    <w:p w:rsidR="00F06D48" w:rsidRPr="00474AFB" w:rsidRDefault="00F06D48" w:rsidP="00474AFB">
                      <w:pPr>
                        <w:rPr>
                          <w:rFonts w:ascii="Courier New" w:hAnsi="Courier New" w:cs="Courier New"/>
                          <w:sz w:val="20"/>
                          <w:szCs w:val="20"/>
                        </w:rPr>
                      </w:pPr>
                      <w:r w:rsidRPr="00474AFB">
                        <w:rPr>
                          <w:rFonts w:ascii="Courier New" w:hAnsi="Courier New" w:cs="Courier New"/>
                          <w:sz w:val="20"/>
                          <w:szCs w:val="20"/>
                        </w:rPr>
                        <w:t xml:space="preserve"> for(int i = 0; i &lt; SHA256_DIGEST_LENGTH; i++)</w:t>
                      </w:r>
                    </w:p>
                    <w:p w:rsidR="00F06D48" w:rsidRDefault="00F06D48" w:rsidP="00474AFB">
                      <w:pPr>
                        <w:rPr>
                          <w:rFonts w:ascii="Courier New" w:hAnsi="Courier New" w:cs="Courier New"/>
                          <w:sz w:val="20"/>
                          <w:szCs w:val="20"/>
                        </w:rPr>
                      </w:pPr>
                      <w:r>
                        <w:rPr>
                          <w:rFonts w:ascii="Courier New" w:hAnsi="Courier New" w:cs="Courier New"/>
                          <w:sz w:val="20"/>
                          <w:szCs w:val="20"/>
                        </w:rPr>
                        <w:t xml:space="preserve">   </w:t>
                      </w:r>
                      <w:r w:rsidRPr="00474AFB">
                        <w:rPr>
                          <w:rFonts w:ascii="Courier New" w:hAnsi="Courier New" w:cs="Courier New"/>
                          <w:sz w:val="20"/>
                          <w:szCs w:val="20"/>
                        </w:rPr>
                        <w:t>sprintf(&amp;mdString[i*2], "%02x", (unsigned int)hash[i]);</w:t>
                      </w:r>
                    </w:p>
                    <w:p w:rsidR="00F06D48" w:rsidRDefault="00F06D48" w:rsidP="00474AFB">
                      <w:pPr>
                        <w:rPr>
                          <w:rFonts w:ascii="Courier New" w:hAnsi="Courier New" w:cs="Courier New"/>
                          <w:sz w:val="20"/>
                          <w:szCs w:val="20"/>
                        </w:rPr>
                      </w:pP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strcpy(rq-&gt;mdString,mdString);</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rq-&gt;eckey = EC_KEY_new();</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if (NULL == rq-&gt;eckey){</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EC_GROUP *ecgroup= </w:t>
                      </w:r>
                      <w:r w:rsidRPr="004B2AFF">
                        <w:rPr>
                          <w:rFonts w:ascii="Courier New" w:hAnsi="Courier New" w:cs="Courier New"/>
                          <w:sz w:val="20"/>
                          <w:szCs w:val="20"/>
                        </w:rPr>
                        <w:t>EC_GROUP_new_by_curve_name(NID_secp192k1);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if (NULL == ecgroup)</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74AFB"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txbxContent>
                </v:textbox>
                <w10:anchorlock/>
              </v:shape>
            </w:pict>
          </mc:Fallback>
        </mc:AlternateContent>
      </w:r>
    </w:p>
    <w:p w:rsidR="00392AC4" w:rsidRDefault="004B2AFF" w:rsidP="00474AFB">
      <w:pPr>
        <w:spacing w:after="160" w:line="259" w:lineRule="auto"/>
      </w:pPr>
      <w:r>
        <w:rPr>
          <w:noProof/>
          <w:lang w:eastAsia="id-ID"/>
        </w:rPr>
        <w:lastRenderedPageBreak/>
        <mc:AlternateContent>
          <mc:Choice Requires="wps">
            <w:drawing>
              <wp:inline distT="0" distB="0" distL="0" distR="0">
                <wp:extent cx="3667125" cy="5686425"/>
                <wp:effectExtent l="0" t="0" r="28575" b="28575"/>
                <wp:docPr id="140" name="Text Box 140"/>
                <wp:cNvGraphicFramePr/>
                <a:graphic xmlns:a="http://schemas.openxmlformats.org/drawingml/2006/main">
                  <a:graphicData uri="http://schemas.microsoft.com/office/word/2010/wordprocessingShape">
                    <wps:wsp>
                      <wps:cNvSpPr txBox="1"/>
                      <wps:spPr>
                        <a:xfrm>
                          <a:off x="0" y="0"/>
                          <a:ext cx="3667125" cy="5686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0" o:spid="_x0000_s1080" type="#_x0000_t202" style="width:288.75pt;height:4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" fillcolor="white [3201]" strokeweight=".5pt">
                <v:textbox>
                  <w:txbxContent>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int set_group_status = EC_KEY_set_group(rq-&gt;eckey,ecgroup);</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const int set_group_success = 1;</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if (set_gro</w:t>
                      </w:r>
                      <w:r>
                        <w:rPr>
                          <w:rFonts w:ascii="Courier New" w:hAnsi="Courier New" w:cs="Courier New"/>
                          <w:sz w:val="20"/>
                          <w:szCs w:val="20"/>
                        </w:rPr>
                        <w:t>up_success != set_group_status)</w:t>
                      </w:r>
                    </w:p>
                    <w:p w:rsidR="00F06D48"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function_status = -1;</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const int gen_success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int gen_status = EC_KEY_generate_key(rq-&gt;eckey);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if (gen_success != gen_status)</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else{</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rq-&gt;signature = ECDSA_do_sign(ucstr(mdString), strlen(mdString), rq-&gt;eckey);</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 xml:space="preserve"> if (NULL == rq-&gt;signature)</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else{</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 xml:space="preserve">  function_status = 1;</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EC_GROUP_free(ecgroup);</w:t>
                      </w:r>
                    </w:p>
                    <w:p w:rsidR="00F06D48" w:rsidRDefault="00F06D48" w:rsidP="004B2AFF">
                      <w:pPr>
                        <w:rPr>
                          <w:rFonts w:ascii="Courier New" w:hAnsi="Courier New" w:cs="Courier New"/>
                          <w:sz w:val="20"/>
                          <w:szCs w:val="20"/>
                        </w:rPr>
                      </w:pPr>
                      <w:r w:rsidRPr="004B2AFF">
                        <w:rPr>
                          <w:rFonts w:ascii="Courier New" w:hAnsi="Courier New" w:cs="Courier New"/>
                          <w:sz w:val="20"/>
                          <w:szCs w:val="20"/>
                        </w:rPr>
                        <w:t xml:space="preserve">      </w:t>
                      </w:r>
                      <w:r>
                        <w:rPr>
                          <w:rFonts w:ascii="Courier New" w:hAnsi="Courier New" w:cs="Courier New"/>
                          <w:sz w:val="20"/>
                          <w:szCs w:val="20"/>
                        </w:rPr>
                        <w:t>}</w:t>
                      </w:r>
                      <w:r w:rsidRPr="004B2AFF">
                        <w:rPr>
                          <w:rFonts w:ascii="Courier New" w:hAnsi="Courier New" w:cs="Courier New"/>
                          <w:sz w:val="20"/>
                          <w:szCs w:val="20"/>
                        </w:rPr>
                        <w:t>}</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for(int i=0; i &lt; (int)myneigh[index].size(); 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if((int)rq-&gt;rq_dst != (int)myneigh[index][i]){</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kirimke[(int)myneigh[index][i]][index] += 1;  </w:t>
                      </w:r>
                    </w:p>
                    <w:p w:rsidR="00F06D48" w:rsidRPr="004B2AFF" w:rsidRDefault="00F06D48" w:rsidP="004B2AFF">
                      <w:pPr>
                        <w:rPr>
                          <w:rFonts w:ascii="Courier New" w:hAnsi="Courier New" w:cs="Courier New"/>
                          <w:sz w:val="20"/>
                          <w:szCs w:val="20"/>
                        </w:rPr>
                      </w:pPr>
                      <w:r>
                        <w:rPr>
                          <w:rFonts w:ascii="Courier New" w:hAnsi="Courier New" w:cs="Courier New"/>
                          <w:sz w:val="20"/>
                          <w:szCs w:val="20"/>
                        </w:rPr>
                        <w:t xml:space="preserve">    }}</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 xml:space="preserve"> Scheduler::insta</w:t>
                      </w:r>
                      <w:r>
                        <w:rPr>
                          <w:rFonts w:ascii="Courier New" w:hAnsi="Courier New" w:cs="Courier New"/>
                          <w:sz w:val="20"/>
                          <w:szCs w:val="20"/>
                        </w:rPr>
                        <w:t>nce().schedule(target_, p, 0.);</w:t>
                      </w:r>
                    </w:p>
                    <w:p w:rsidR="00F06D48" w:rsidRPr="004B2AFF" w:rsidRDefault="00F06D48" w:rsidP="004B2AFF">
                      <w:pPr>
                        <w:rPr>
                          <w:rFonts w:ascii="Courier New" w:hAnsi="Courier New" w:cs="Courier New"/>
                          <w:sz w:val="20"/>
                          <w:szCs w:val="20"/>
                        </w:rPr>
                      </w:pPr>
                      <w:r w:rsidRPr="004B2AFF">
                        <w:rPr>
                          <w:rFonts w:ascii="Courier New" w:hAnsi="Courier New" w:cs="Courier New"/>
                          <w:sz w:val="20"/>
                          <w:szCs w:val="20"/>
                        </w:rPr>
                        <w:t>}</w:t>
                      </w:r>
                    </w:p>
                  </w:txbxContent>
                </v:textbox>
                <w10:anchorlock/>
              </v:shape>
            </w:pict>
          </mc:Fallback>
        </mc:AlternateContent>
      </w:r>
    </w:p>
    <w:p w:rsidR="00041785" w:rsidRDefault="00392AC4" w:rsidP="00041785">
      <w:pPr>
        <w:pStyle w:val="Heading2"/>
        <w:numPr>
          <w:ilvl w:val="0"/>
          <w:numId w:val="0"/>
        </w:numPr>
        <w:ind w:left="576" w:hanging="576"/>
      </w:pPr>
      <w:bookmarkStart w:id="287" w:name="_Ref483799437"/>
      <w:bookmarkStart w:id="288" w:name="_Toc485131216"/>
      <w:r>
        <w:lastRenderedPageBreak/>
        <w:t xml:space="preserve">A.5 Kode Skrip AWK </w:t>
      </w:r>
      <w:r w:rsidRPr="00041785">
        <w:rPr>
          <w:i/>
        </w:rPr>
        <w:t>Packet Delivery Ratio</w:t>
      </w:r>
      <w:bookmarkEnd w:id="287"/>
      <w:bookmarkEnd w:id="288"/>
    </w:p>
    <w:p w:rsidR="00041785" w:rsidRDefault="00041785" w:rsidP="00041785"/>
    <w:p w:rsidR="00041785" w:rsidRDefault="00041785" w:rsidP="00041785">
      <w:r>
        <w:rPr>
          <w:noProof/>
          <w:lang w:eastAsia="id-ID"/>
        </w:rPr>
        <mc:AlternateContent>
          <mc:Choice Requires="wps">
            <w:drawing>
              <wp:inline distT="0" distB="0" distL="0" distR="0">
                <wp:extent cx="3676650" cy="3409950"/>
                <wp:effectExtent l="0" t="0" r="19050" b="19050"/>
                <wp:docPr id="141" name="Text Box 141"/>
                <wp:cNvGraphicFramePr/>
                <a:graphic xmlns:a="http://schemas.openxmlformats.org/drawingml/2006/main">
                  <a:graphicData uri="http://schemas.microsoft.com/office/word/2010/wordprocessingShape">
                    <wps:wsp>
                      <wps:cNvSpPr txBox="1"/>
                      <wps:spPr>
                        <a:xfrm>
                          <a:off x="0" y="0"/>
                          <a:ext cx="3676650" cy="3409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1" o:spid="_x0000_s1081" type="#_x0000_t202" style="width:289.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~/^s.*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sendLine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~/^r.* AGT/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recvLine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$0 ~/^f.* RTR/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fowardLine ++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 {</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 xml:space="preserve">        printf "cbr s:%d r:%d, r/s Ratio:%.4f, f:%d \n", sendLine, recvLine, (recvLine/sendLine),fowardLine;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pPr>
                        <w:rPr>
                          <w:rFonts w:ascii="Courier New" w:hAnsi="Courier New" w:cs="Courier New"/>
                          <w:sz w:val="20"/>
                          <w:szCs w:val="20"/>
                        </w:rPr>
                      </w:pPr>
                    </w:p>
                  </w:txbxContent>
                </v:textbox>
                <w10:anchorlock/>
              </v:shape>
            </w:pict>
          </mc:Fallback>
        </mc:AlternateContent>
      </w:r>
    </w:p>
    <w:p w:rsidR="00041785" w:rsidRDefault="00041785" w:rsidP="00041785"/>
    <w:p w:rsidR="00041785" w:rsidRDefault="00041785" w:rsidP="00041785">
      <w:pPr>
        <w:pStyle w:val="Heading2"/>
        <w:numPr>
          <w:ilvl w:val="0"/>
          <w:numId w:val="0"/>
        </w:numPr>
        <w:rPr>
          <w:i/>
        </w:rPr>
      </w:pPr>
      <w:bookmarkStart w:id="289" w:name="_Ref483799473"/>
      <w:bookmarkStart w:id="290" w:name="_Toc485131217"/>
      <w:r>
        <w:t xml:space="preserve">A.6 Kode Skrip AWK Rata-rata </w:t>
      </w:r>
      <w:r w:rsidRPr="00041785">
        <w:rPr>
          <w:i/>
        </w:rPr>
        <w:t>End to End Delay</w:t>
      </w:r>
      <w:bookmarkEnd w:id="289"/>
      <w:bookmarkEnd w:id="290"/>
    </w:p>
    <w:p w:rsidR="00041785" w:rsidRDefault="00041785" w:rsidP="00041785"/>
    <w:p w:rsidR="00041785" w:rsidRPr="00041785" w:rsidRDefault="00041785" w:rsidP="00041785">
      <w:r>
        <w:rPr>
          <w:noProof/>
          <w:lang w:eastAsia="id-ID"/>
        </w:rPr>
        <mc:AlternateContent>
          <mc:Choice Requires="wps">
            <w:drawing>
              <wp:inline distT="0" distB="0" distL="0" distR="0">
                <wp:extent cx="3657600" cy="1419225"/>
                <wp:effectExtent l="0" t="0" r="19050" b="28575"/>
                <wp:docPr id="142" name="Text Box 142"/>
                <wp:cNvGraphicFramePr/>
                <a:graphic xmlns:a="http://schemas.openxmlformats.org/drawingml/2006/main">
                  <a:graphicData uri="http://schemas.microsoft.com/office/word/2010/wordprocessingShape">
                    <wps:wsp>
                      <wps:cNvSpPr txBox="1"/>
                      <wps:spPr>
                        <a:xfrm>
                          <a:off x="0" y="0"/>
                          <a:ext cx="3657600"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2" o:spid="_x0000_s1082" type="#_x0000_t202" style="width:4in;height:1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BEGIN{</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sum_delay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count = 0;</w:t>
                      </w:r>
                    </w:p>
                    <w:p w:rsidR="00F06D48"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event = $1;</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type = $4;</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packet_id = $6;</w:t>
                      </w:r>
                    </w:p>
                    <w:p w:rsidR="00F06D48" w:rsidRPr="00041785" w:rsidRDefault="00F06D48" w:rsidP="00041785">
                      <w:pPr>
                        <w:rPr>
                          <w:rFonts w:ascii="Courier New" w:hAnsi="Courier New" w:cs="Courier New"/>
                          <w:sz w:val="20"/>
                          <w:szCs w:val="20"/>
                        </w:rPr>
                      </w:pPr>
                      <w:r>
                        <w:rPr>
                          <w:rFonts w:ascii="Courier New" w:hAnsi="Courier New" w:cs="Courier New"/>
                          <w:sz w:val="20"/>
                          <w:szCs w:val="20"/>
                        </w:rPr>
                        <w:tab/>
                        <w:t>time = $2;</w:t>
                      </w:r>
                    </w:p>
                  </w:txbxContent>
                </v:textbox>
                <w10:anchorlock/>
              </v:shape>
            </w:pict>
          </mc:Fallback>
        </mc:AlternateContent>
      </w:r>
    </w:p>
    <w:p w:rsidR="00376EA6" w:rsidRDefault="00041785" w:rsidP="00041785">
      <w:pPr>
        <w:spacing w:after="160" w:line="259" w:lineRule="auto"/>
      </w:pPr>
      <w:r>
        <w:rPr>
          <w:noProof/>
          <w:lang w:eastAsia="id-ID"/>
        </w:rPr>
        <w:lastRenderedPageBreak/>
        <mc:AlternateContent>
          <mc:Choice Requires="wps">
            <w:drawing>
              <wp:inline distT="0" distB="0" distL="0" distR="0">
                <wp:extent cx="3648075" cy="2981325"/>
                <wp:effectExtent l="0" t="0" r="28575" b="28575"/>
                <wp:docPr id="143" name="Text Box 143"/>
                <wp:cNvGraphicFramePr/>
                <a:graphic xmlns:a="http://schemas.openxmlformats.org/drawingml/2006/main">
                  <a:graphicData uri="http://schemas.microsoft.com/office/word/2010/wordprocessingShape">
                    <wps:wsp>
                      <wps:cNvSpPr txBox="1"/>
                      <wps:spPr>
                        <a:xfrm>
                          <a:off x="0" y="0"/>
                          <a:ext cx="3648075" cy="2981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3" o:spid="_x0000_s1083" type="#_x0000_t202" style="width:287.2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" fillcolor="white [3201]" strokeweight=".5pt">
                <v:textbox>
                  <w:txbxContent>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count++;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if(type == "AGT" &amp;&amp; event == "s"){</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start[packet_id]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else if(type == "AGT" &amp;&amp; event == "r"){</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end[packet_id] = time;</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if(end[packet_id] != 0){</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delay = end[packet_id] - start[packet_id];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r w:rsidRPr="00041785">
                        <w:rPr>
                          <w:rFonts w:ascii="Courier New" w:hAnsi="Courier New" w:cs="Courier New"/>
                          <w:sz w:val="20"/>
                          <w:szCs w:val="20"/>
                        </w:rPr>
                        <w:tab/>
                        <w:t>sum_delay += delay;</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END{</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ab/>
                        <w:t>printf("Average end to end delay : %lf \n",sum_delay/count);</w:t>
                      </w:r>
                    </w:p>
                    <w:p w:rsidR="00F06D48" w:rsidRPr="00041785" w:rsidRDefault="00F06D48" w:rsidP="00041785">
                      <w:pPr>
                        <w:rPr>
                          <w:rFonts w:ascii="Courier New" w:hAnsi="Courier New" w:cs="Courier New"/>
                          <w:sz w:val="20"/>
                          <w:szCs w:val="20"/>
                        </w:rPr>
                      </w:pPr>
                      <w:r w:rsidRPr="00041785">
                        <w:rPr>
                          <w:rFonts w:ascii="Courier New" w:hAnsi="Courier New" w:cs="Courier New"/>
                          <w:sz w:val="20"/>
                          <w:szCs w:val="20"/>
                        </w:rPr>
                        <w:t>}</w:t>
                      </w:r>
                    </w:p>
                  </w:txbxContent>
                </v:textbox>
                <w10:anchorlock/>
              </v:shape>
            </w:pict>
          </mc:Fallback>
        </mc:AlternateContent>
      </w:r>
    </w:p>
    <w:p w:rsidR="00376EA6" w:rsidRDefault="00376EA6" w:rsidP="00376EA6">
      <w:pPr>
        <w:pStyle w:val="Heading2"/>
        <w:numPr>
          <w:ilvl w:val="0"/>
          <w:numId w:val="0"/>
        </w:numPr>
        <w:ind w:left="576" w:hanging="576"/>
        <w:rPr>
          <w:i/>
        </w:rPr>
      </w:pPr>
      <w:bookmarkStart w:id="291" w:name="_Ref483799501"/>
      <w:bookmarkStart w:id="292" w:name="_Toc485131218"/>
      <w:r>
        <w:t xml:space="preserve">A.7 Kode Skrip AWK </w:t>
      </w:r>
      <w:r w:rsidRPr="00376EA6">
        <w:rPr>
          <w:i/>
        </w:rPr>
        <w:t>Routing Overhead</w:t>
      </w:r>
      <w:bookmarkEnd w:id="291"/>
      <w:bookmarkEnd w:id="292"/>
    </w:p>
    <w:p w:rsidR="00376EA6" w:rsidRDefault="00376EA6" w:rsidP="00376EA6"/>
    <w:p w:rsidR="00D86AD1" w:rsidRDefault="00376EA6" w:rsidP="00D86AD1">
      <w:pPr>
        <w:sectPr w:rsidR="00D86AD1" w:rsidSect="007D06E1">
          <w:pgSz w:w="8392" w:h="11907"/>
          <w:pgMar w:top="1418" w:right="1134" w:bottom="1418" w:left="1418" w:header="709" w:footer="709" w:gutter="0"/>
          <w:cols w:space="708"/>
          <w:titlePg/>
          <w:docGrid w:linePitch="360"/>
        </w:sectPr>
      </w:pPr>
      <w:r>
        <w:rPr>
          <w:noProof/>
          <w:lang w:eastAsia="id-ID"/>
        </w:rPr>
        <mc:AlternateContent>
          <mc:Choice Requires="wps">
            <w:drawing>
              <wp:inline distT="0" distB="0" distL="0" distR="0">
                <wp:extent cx="3619500" cy="2257425"/>
                <wp:effectExtent l="0" t="0" r="19050" b="28575"/>
                <wp:docPr id="144" name="Text Box 144"/>
                <wp:cNvGraphicFramePr/>
                <a:graphic xmlns:a="http://schemas.openxmlformats.org/drawingml/2006/main">
                  <a:graphicData uri="http://schemas.microsoft.com/office/word/2010/wordprocessingShape">
                    <wps:wsp>
                      <wps:cNvSpPr txBox="1"/>
                      <wps:spPr>
                        <a:xfrm>
                          <a:off x="0" y="0"/>
                          <a:ext cx="3619500"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4" o:spid="_x0000_s1084" type="#_x0000_t202" style="width:28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" fillcolor="white [3201]" strokeweight=".5pt">
                <v:textbox>
                  <w:txbxContent>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BEGIN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ro = 0;</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$0 ~/^s.* RTR/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if($23 != "(HELLO)"){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r>
                      <w:r w:rsidRPr="00376EA6">
                        <w:rPr>
                          <w:rFonts w:ascii="Courier New" w:hAnsi="Courier New" w:cs="Courier New"/>
                          <w:sz w:val="20"/>
                          <w:szCs w:val="20"/>
                        </w:rPr>
                        <w:tab/>
                        <w:t>ro++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ab/>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END {</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 xml:space="preserve">        printf("Routing Overhead : %d\n",ro);</w:t>
                      </w:r>
                    </w:p>
                    <w:p w:rsidR="00F06D48" w:rsidRPr="00376EA6" w:rsidRDefault="00F06D48" w:rsidP="00376EA6">
                      <w:pPr>
                        <w:rPr>
                          <w:rFonts w:ascii="Courier New" w:hAnsi="Courier New" w:cs="Courier New"/>
                          <w:sz w:val="20"/>
                          <w:szCs w:val="20"/>
                        </w:rPr>
                      </w:pPr>
                      <w:r w:rsidRPr="00376EA6">
                        <w:rPr>
                          <w:rFonts w:ascii="Courier New" w:hAnsi="Courier New" w:cs="Courier New"/>
                          <w:sz w:val="20"/>
                          <w:szCs w:val="20"/>
                        </w:rPr>
                        <w:t>}</w:t>
                      </w:r>
                    </w:p>
                  </w:txbxContent>
                </v:textbox>
                <w10:anchorlock/>
              </v:shape>
            </w:pict>
          </mc:Fallback>
        </mc:AlternateContent>
      </w:r>
    </w:p>
    <w:p w:rsidR="007D06E1" w:rsidRPr="00852480" w:rsidRDefault="007D06E1" w:rsidP="00D86AD1">
      <w:pPr>
        <w:pStyle w:val="Heading1"/>
        <w:numPr>
          <w:ilvl w:val="0"/>
          <w:numId w:val="0"/>
        </w:numPr>
      </w:pPr>
      <w:bookmarkStart w:id="293" w:name="_Toc485131219"/>
      <w:r w:rsidRPr="003157DE">
        <w:lastRenderedPageBreak/>
        <w:t>BIODATA PENULIS</w:t>
      </w:r>
      <w:bookmarkEnd w:id="293"/>
    </w:p>
    <w:p w:rsidR="002C5F36" w:rsidRDefault="002C5F36"/>
    <w:p w:rsidR="00F06D48" w:rsidRDefault="00F06D48" w:rsidP="00F06D48">
      <w:pPr>
        <w:pStyle w:val="biasaaja"/>
        <w:rPr>
          <w:lang w:val="en-US"/>
        </w:rPr>
      </w:pPr>
    </w:p>
    <w:p w:rsidR="00F06D48" w:rsidRPr="00852480" w:rsidRDefault="00F06D48" w:rsidP="00F06D48">
      <w:pPr>
        <w:pStyle w:val="biasaaja"/>
      </w:pPr>
      <w:r>
        <w:rPr>
          <w:noProof/>
          <w:lang w:eastAsia="id-ID"/>
        </w:rPr>
        <w:drawing>
          <wp:anchor distT="0" distB="0" distL="114300" distR="114300" simplePos="0" relativeHeight="251706368" behindDoc="0" locked="0" layoutInCell="1" allowOverlap="1">
            <wp:simplePos x="0" y="0"/>
            <wp:positionH relativeFrom="margin">
              <wp:align>left</wp:align>
            </wp:positionH>
            <wp:positionV relativeFrom="paragraph">
              <wp:posOffset>12700</wp:posOffset>
            </wp:positionV>
            <wp:extent cx="1080000" cy="1610471"/>
            <wp:effectExtent l="0" t="0" r="6350" b="889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2440867 - Copy.JPG"/>
                    <pic:cNvPicPr/>
                  </pic:nvPicPr>
                  <pic:blipFill>
                    <a:blip r:embed="rId66">
                      <a:extLst>
                        <a:ext uri="{28A0092B-C50C-407E-A947-70E740481C1C}">
                          <a14:useLocalDpi xmlns:a14="http://schemas.microsoft.com/office/drawing/2010/main" val="0"/>
                        </a:ext>
                      </a:extLst>
                    </a:blip>
                    <a:stretch>
                      <a:fillRect/>
                    </a:stretch>
                  </pic:blipFill>
                  <pic:spPr>
                    <a:xfrm>
                      <a:off x="0" y="0"/>
                      <a:ext cx="1080000" cy="1610471"/>
                    </a:xfrm>
                    <a:prstGeom prst="rect">
                      <a:avLst/>
                    </a:prstGeom>
                  </pic:spPr>
                </pic:pic>
              </a:graphicData>
            </a:graphic>
            <wp14:sizeRelH relativeFrom="page">
              <wp14:pctWidth>0</wp14:pctWidth>
            </wp14:sizeRelH>
            <wp14:sizeRelV relativeFrom="page">
              <wp14:pctHeight>0</wp14:pctHeight>
            </wp14:sizeRelV>
          </wp:anchor>
        </w:drawing>
      </w:r>
      <w:r>
        <w:t>Tities Novaninda Ovar</w:t>
      </w:r>
      <w:r w:rsidR="0059043B">
        <w:t>i lahir di Surabaya pada</w:t>
      </w:r>
      <w:r>
        <w:t xml:space="preserve"> 01 November 1995. </w:t>
      </w:r>
      <w:r w:rsidRPr="003157DE">
        <w:t>Penulis menempuh pendidikan formal dimulai dari TK</w:t>
      </w:r>
      <w:r>
        <w:t xml:space="preserve"> Harapan</w:t>
      </w:r>
      <w:r w:rsidRPr="003157DE">
        <w:t xml:space="preserve"> </w:t>
      </w:r>
      <w:r>
        <w:t>(200</w:t>
      </w:r>
      <w:r>
        <w:rPr>
          <w:lang w:val="en-US"/>
        </w:rPr>
        <w:t>0</w:t>
      </w:r>
      <w:r>
        <w:t>-2001</w:t>
      </w:r>
      <w:r w:rsidRPr="003157DE">
        <w:t>), SD</w:t>
      </w:r>
      <w:r>
        <w:t>N Sidotopo Wetan 1 No. 255 Surabaya (2001-2007</w:t>
      </w:r>
      <w:r w:rsidRPr="003157DE">
        <w:t>), S</w:t>
      </w:r>
      <w:r>
        <w:t>MPN 6 Surabaya (2007</w:t>
      </w:r>
      <w:r w:rsidRPr="003157DE">
        <w:t>-2</w:t>
      </w:r>
      <w:r>
        <w:t>010</w:t>
      </w:r>
      <w:r w:rsidRPr="003157DE">
        <w:t>), SMA</w:t>
      </w:r>
      <w:r>
        <w:t>N 2 Surabaya (2010-2013</w:t>
      </w:r>
      <w:r w:rsidRPr="003157DE">
        <w:t>) dan S1 T</w:t>
      </w:r>
      <w:r>
        <w:t>eknik Informatika ITS (2013-2017</w:t>
      </w:r>
      <w:r w:rsidRPr="003157DE">
        <w:t xml:space="preserve">). Bidang studi yang diambil oleh penulis pada saat berkuliah di Teknik Informatika ITS adalah </w:t>
      </w:r>
      <w:r>
        <w:t>Komputasi Berbasis Jaringan (KBJ</w:t>
      </w:r>
      <w:r w:rsidRPr="003157DE">
        <w:t>). Penulis aktif dalam organisasi seperti Himpunan Mahasiswa Teknik Computer</w:t>
      </w:r>
      <w:r>
        <w:t>-Informatika (2014-2015</w:t>
      </w:r>
      <w:r w:rsidRPr="003157DE">
        <w:t xml:space="preserve">) dan </w:t>
      </w:r>
      <w:r>
        <w:t>Keluarga Muslim Informatika  (2014-2016</w:t>
      </w:r>
      <w:r w:rsidRPr="003157DE">
        <w:t>). P</w:t>
      </w:r>
      <w:r w:rsidR="00F271AE">
        <w:t>enulis juga aktif dalam</w:t>
      </w:r>
      <w:r w:rsidRPr="003157DE">
        <w:t xml:space="preserve"> kegiatan k</w:t>
      </w:r>
      <w:r w:rsidR="00F271AE">
        <w:t>epanitiaan seperti</w:t>
      </w:r>
      <w:r>
        <w:t xml:space="preserve"> SCHEMATICS 2014</w:t>
      </w:r>
      <w:r w:rsidRPr="003157DE">
        <w:t xml:space="preserve"> </w:t>
      </w:r>
      <w:r>
        <w:t>dan SCHEMATICS 2015</w:t>
      </w:r>
      <w:r w:rsidRPr="003157DE">
        <w:t xml:space="preserve"> </w:t>
      </w:r>
      <w:r>
        <w:rPr>
          <w:lang w:val="en-US"/>
        </w:rPr>
        <w:t>divisi Hubungan Masyaraka</w:t>
      </w:r>
      <w:r>
        <w:t>t</w:t>
      </w:r>
      <w:r w:rsidRPr="003157DE">
        <w:t>.</w:t>
      </w:r>
      <w:r w:rsidR="00547DDF">
        <w:t xml:space="preserve"> Penulis</w:t>
      </w:r>
      <w:r>
        <w:t xml:space="preserve"> </w:t>
      </w:r>
      <w:r>
        <w:rPr>
          <w:lang w:val="en-US"/>
        </w:rPr>
        <w:t xml:space="preserve">pernah kerja praktik di PT. Yolo periode Mei – </w:t>
      </w:r>
      <w:r>
        <w:t>Juli</w:t>
      </w:r>
      <w:r>
        <w:rPr>
          <w:lang w:val="en-US"/>
        </w:rPr>
        <w:t xml:space="preserve"> 2016</w:t>
      </w:r>
      <w:r>
        <w:t>. Selama berkuliah, penulis juga bekerja menjadi mahasiswa magang di Direktorat Pengembangan Teknologi dan Sistem Informasi ITS periode Agustus 2016 – Agustus 2017</w:t>
      </w:r>
      <w:r w:rsidR="005A2AFE">
        <w:t xml:space="preserve"> dan menjadi administrator Laboratorium Komputasi Berbasis Jaringan</w:t>
      </w:r>
      <w:r>
        <w:t>.</w:t>
      </w:r>
      <w:r w:rsidRPr="003157DE">
        <w:t xml:space="preserve"> Penulis dapat dihubungi melalui email: </w:t>
      </w:r>
      <w:hyperlink r:id="rId67" w:history="1">
        <w:r w:rsidRPr="00F06D48">
          <w:rPr>
            <w:rStyle w:val="Hyperlink"/>
            <w:color w:val="000000" w:themeColor="text1"/>
            <w:u w:val="none"/>
          </w:rPr>
          <w:t>titiesovari@gmail.com</w:t>
        </w:r>
      </w:hyperlink>
      <w:r>
        <w:t>.</w:t>
      </w:r>
    </w:p>
    <w:p w:rsidR="00F06D48" w:rsidRPr="00852480" w:rsidRDefault="00F06D48"/>
    <w:sectPr w:rsidR="00F06D48"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1C9" w:rsidRDefault="002F61C9">
      <w:r>
        <w:separator/>
      </w:r>
    </w:p>
  </w:endnote>
  <w:endnote w:type="continuationSeparator" w:id="0">
    <w:p w:rsidR="002F61C9" w:rsidRDefault="002F6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6F5DA3" w:rsidRDefault="00F06D48" w:rsidP="007D06E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r w:rsidRPr="00852480">
      <w:fldChar w:fldCharType="begin"/>
    </w:r>
    <w:r w:rsidRPr="00852480">
      <w:instrText xml:space="preserve"> PAGE   \* MERGEFORMAT </w:instrText>
    </w:r>
    <w:r w:rsidRPr="00852480">
      <w:fldChar w:fldCharType="separate"/>
    </w:r>
    <w:r w:rsidR="00DB3E11">
      <w:rPr>
        <w:noProof/>
      </w:rPr>
      <w:t>i</w:t>
    </w:r>
    <w:r w:rsidRPr="00852480">
      <w:rPr>
        <w:noProof/>
      </w:rPr>
      <w:fldChar w:fldCharType="end"/>
    </w:r>
  </w:p>
  <w:p w:rsidR="00F06D48" w:rsidRPr="00852480" w:rsidRDefault="00F06D48"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Footer"/>
      <w:jc w:val="center"/>
    </w:pPr>
  </w:p>
  <w:p w:rsidR="00F06D48" w:rsidRPr="00852480" w:rsidRDefault="00F06D48"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847103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DB3E11">
          <w:rPr>
            <w:noProof/>
          </w:rPr>
          <w:t>xxii</w:t>
        </w:r>
        <w:r>
          <w:rPr>
            <w:noProof/>
          </w:rPr>
          <w:fldChar w:fldCharType="end"/>
        </w:r>
      </w:p>
    </w:sdtContent>
  </w:sdt>
  <w:p w:rsidR="00F06D48" w:rsidRPr="00852480" w:rsidRDefault="00F06D48"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2987"/>
      <w:docPartObj>
        <w:docPartGallery w:val="Page Numbers (Bottom of Page)"/>
        <w:docPartUnique/>
      </w:docPartObj>
    </w:sdtPr>
    <w:sdtEndPr>
      <w:rPr>
        <w:noProof/>
      </w:rPr>
    </w:sdtEndPr>
    <w:sdtContent>
      <w:p w:rsidR="00F06D48" w:rsidRDefault="00F06D48">
        <w:pPr>
          <w:pStyle w:val="Footer"/>
          <w:jc w:val="center"/>
        </w:pPr>
        <w:r>
          <w:fldChar w:fldCharType="begin"/>
        </w:r>
        <w:r>
          <w:instrText xml:space="preserve"> PAGE   \* MERGEFORMAT </w:instrText>
        </w:r>
        <w:r>
          <w:fldChar w:fldCharType="separate"/>
        </w:r>
        <w:r w:rsidR="00DB3E11">
          <w:rPr>
            <w:noProof/>
          </w:rPr>
          <w:t>xxi</w:t>
        </w:r>
        <w:r>
          <w:rPr>
            <w:noProof/>
          </w:rPr>
          <w:fldChar w:fldCharType="end"/>
        </w:r>
      </w:p>
    </w:sdtContent>
  </w:sdt>
  <w:p w:rsidR="00F06D48" w:rsidRPr="006F5DA3" w:rsidRDefault="00F06D48" w:rsidP="007D06E1">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F06D48" w:rsidRPr="006075FA" w:rsidRDefault="00F06D48">
        <w:pPr>
          <w:pStyle w:val="Footer"/>
          <w:jc w:val="center"/>
        </w:pPr>
        <w:r w:rsidRPr="00713920">
          <w:fldChar w:fldCharType="begin"/>
        </w:r>
        <w:r w:rsidRPr="00713920">
          <w:instrText xml:space="preserve"> PAGE   \* MERGEFORMAT </w:instrText>
        </w:r>
        <w:r w:rsidRPr="00713920">
          <w:fldChar w:fldCharType="separate"/>
        </w:r>
        <w:r w:rsidR="00DB3E11">
          <w:rPr>
            <w:noProof/>
          </w:rPr>
          <w:t>73</w:t>
        </w:r>
        <w:r w:rsidRPr="00713920">
          <w:rPr>
            <w:noProof/>
          </w:rPr>
          <w:fldChar w:fldCharType="end"/>
        </w:r>
      </w:p>
    </w:sdtContent>
  </w:sdt>
  <w:p w:rsidR="00F06D48" w:rsidRPr="00852480" w:rsidRDefault="00F06D48"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1C9" w:rsidRDefault="002F61C9">
      <w:r>
        <w:separator/>
      </w:r>
    </w:p>
  </w:footnote>
  <w:footnote w:type="continuationSeparator" w:id="0">
    <w:p w:rsidR="002F61C9" w:rsidRDefault="002F61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4146909"/>
      <w:docPartObj>
        <w:docPartGallery w:val="Page Numbers (Top of Page)"/>
        <w:docPartUnique/>
      </w:docPartObj>
    </w:sdtPr>
    <w:sdtEndPr>
      <w:rPr>
        <w:noProof/>
      </w:rPr>
    </w:sdtEndPr>
    <w:sdtContent>
      <w:p w:rsidR="00F06D48" w:rsidRDefault="00F06D48">
        <w:pPr>
          <w:pStyle w:val="Header"/>
        </w:pPr>
        <w:r>
          <w:fldChar w:fldCharType="begin"/>
        </w:r>
        <w:r>
          <w:instrText xml:space="preserve"> PAGE   \* MERGEFORMAT </w:instrText>
        </w:r>
        <w:r>
          <w:fldChar w:fldCharType="separate"/>
        </w:r>
        <w:r w:rsidR="00DB3E11">
          <w:rPr>
            <w:noProof/>
          </w:rPr>
          <w:t>72</w:t>
        </w:r>
        <w:r>
          <w:rPr>
            <w:noProof/>
          </w:rPr>
          <w:fldChar w:fldCharType="end"/>
        </w:r>
      </w:p>
    </w:sdtContent>
  </w:sdt>
  <w:p w:rsidR="00F06D48" w:rsidRPr="00852480" w:rsidRDefault="00F06D48" w:rsidP="00474AFB">
    <w:pPr>
      <w:pStyle w:val="Header"/>
      <w:tabs>
        <w:tab w:val="clear" w:pos="4680"/>
        <w:tab w:val="clear" w:pos="9360"/>
        <w:tab w:val="left" w:pos="2220"/>
      </w:tabs>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312218"/>
      <w:docPartObj>
        <w:docPartGallery w:val="Page Numbers (Top of Page)"/>
        <w:docPartUnique/>
      </w:docPartObj>
    </w:sdtPr>
    <w:sdtEndPr>
      <w:rPr>
        <w:noProof/>
      </w:rPr>
    </w:sdtEndPr>
    <w:sdtContent>
      <w:p w:rsidR="00F06D48" w:rsidRDefault="00F06D48">
        <w:pPr>
          <w:pStyle w:val="Header"/>
          <w:jc w:val="right"/>
        </w:pPr>
        <w:r>
          <w:fldChar w:fldCharType="begin"/>
        </w:r>
        <w:r>
          <w:instrText xml:space="preserve"> PAGE   \* MERGEFORMAT </w:instrText>
        </w:r>
        <w:r>
          <w:fldChar w:fldCharType="separate"/>
        </w:r>
        <w:r w:rsidR="00DB3E11">
          <w:rPr>
            <w:noProof/>
          </w:rPr>
          <w:t>71</w:t>
        </w:r>
        <w:r>
          <w:rPr>
            <w:noProof/>
          </w:rPr>
          <w:fldChar w:fldCharType="end"/>
        </w:r>
      </w:p>
    </w:sdtContent>
  </w:sdt>
  <w:p w:rsidR="00F06D48" w:rsidRPr="00852480" w:rsidRDefault="00F06D48" w:rsidP="007D06E1">
    <w:pPr>
      <w:pStyle w:val="Header"/>
      <w:tabs>
        <w:tab w:val="clear" w:pos="4680"/>
      </w:tabs>
      <w:ind w:firstLine="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rPr>
        <w:rFonts w:eastAsia="Times New Roman"/>
        <w:lang w:eastAsia="ja-JP"/>
      </w:rPr>
    </w:pPr>
  </w:p>
  <w:p w:rsidR="00F06D48" w:rsidRPr="00852480" w:rsidRDefault="00F06D4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pPr>
      <w:pStyle w:val="Header"/>
      <w:jc w:val="right"/>
    </w:pPr>
  </w:p>
  <w:p w:rsidR="00F06D48" w:rsidRPr="00852480" w:rsidRDefault="00F06D4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jc w:val="center"/>
    </w:pPr>
  </w:p>
  <w:p w:rsidR="00F06D48" w:rsidRPr="00852480" w:rsidRDefault="00F06D4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474AFB">
    <w:pPr>
      <w:pStyle w:val="Header"/>
      <w:tabs>
        <w:tab w:val="clear" w:pos="4680"/>
        <w:tab w:val="clear" w:pos="9360"/>
        <w:tab w:val="left" w:pos="2220"/>
      </w:tabs>
    </w:pPr>
    <w: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7D06E1">
    <w:pPr>
      <w:pStyle w:val="Header"/>
      <w:tabs>
        <w:tab w:val="clear" w:pos="4680"/>
      </w:tabs>
      <w:ind w:firstLine="72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6D48" w:rsidRPr="00852480" w:rsidRDefault="00F06D48" w:rsidP="00B62FA5">
    <w:pPr>
      <w:pStyle w:val="Header"/>
      <w:jc w:val="center"/>
    </w:pPr>
  </w:p>
  <w:p w:rsidR="00F06D48" w:rsidRPr="00852480" w:rsidRDefault="00F06D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30E19"/>
    <w:multiLevelType w:val="hybridMultilevel"/>
    <w:tmpl w:val="0D469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76F8E"/>
    <w:multiLevelType w:val="multilevel"/>
    <w:tmpl w:val="E02454D6"/>
    <w:lvl w:ilvl="0">
      <w:start w:val="1"/>
      <w:numFmt w:val="decimal"/>
      <w:lvlText w:val="%1."/>
      <w:lvlJc w:val="left"/>
      <w:pPr>
        <w:ind w:left="720" w:hanging="360"/>
      </w:pPr>
      <w:rPr>
        <w:rFonts w:ascii="Times New Roman" w:eastAsia="Calibri" w:hAnsi="Times New Roman" w:cs="Times New Roman"/>
        <w:vanish/>
        <w:color w:val="FFFFFF" w:themeColor="background1"/>
      </w:rPr>
    </w:lvl>
    <w:lvl w:ilvl="1">
      <w:start w:val="1"/>
      <w:numFmt w:val="decimal"/>
      <w:isLgl/>
      <w:lvlText w:val="%1.%2"/>
      <w:lvlJc w:val="left"/>
      <w:pPr>
        <w:ind w:left="1647" w:hanging="360"/>
      </w:pPr>
      <w:rPr>
        <w:rFonts w:hint="default"/>
        <w:i w:val="0"/>
      </w:rPr>
    </w:lvl>
    <w:lvl w:ilvl="2">
      <w:start w:val="1"/>
      <w:numFmt w:val="decimal"/>
      <w:isLgl/>
      <w:lvlText w:val="%1.%2.%3"/>
      <w:lvlJc w:val="left"/>
      <w:pPr>
        <w:ind w:left="2934" w:hanging="720"/>
      </w:pPr>
      <w:rPr>
        <w:rFonts w:hint="default"/>
        <w:i w:val="0"/>
      </w:rPr>
    </w:lvl>
    <w:lvl w:ilvl="3">
      <w:start w:val="1"/>
      <w:numFmt w:val="decimal"/>
      <w:isLgl/>
      <w:lvlText w:val="%1.%2.%3.%4"/>
      <w:lvlJc w:val="left"/>
      <w:pPr>
        <w:ind w:left="3861" w:hanging="72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075" w:hanging="1080"/>
      </w:pPr>
      <w:rPr>
        <w:rFonts w:hint="default"/>
      </w:rPr>
    </w:lvl>
    <w:lvl w:ilvl="6">
      <w:start w:val="1"/>
      <w:numFmt w:val="decimal"/>
      <w:isLgl/>
      <w:lvlText w:val="%1.%2.%3.%4.%5.%6.%7"/>
      <w:lvlJc w:val="left"/>
      <w:pPr>
        <w:ind w:left="7362" w:hanging="1440"/>
      </w:pPr>
      <w:rPr>
        <w:rFonts w:hint="default"/>
      </w:rPr>
    </w:lvl>
    <w:lvl w:ilvl="7">
      <w:start w:val="1"/>
      <w:numFmt w:val="decimal"/>
      <w:isLgl/>
      <w:lvlText w:val="%1.%2.%3.%4.%5.%6.%7.%8"/>
      <w:lvlJc w:val="left"/>
      <w:pPr>
        <w:ind w:left="8289" w:hanging="1440"/>
      </w:pPr>
      <w:rPr>
        <w:rFonts w:hint="default"/>
      </w:rPr>
    </w:lvl>
    <w:lvl w:ilvl="8">
      <w:start w:val="1"/>
      <w:numFmt w:val="decimal"/>
      <w:isLgl/>
      <w:lvlText w:val="%1.%2.%3.%4.%5.%6.%7.%8.%9"/>
      <w:lvlJc w:val="left"/>
      <w:pPr>
        <w:ind w:left="9216" w:hanging="1440"/>
      </w:pPr>
      <w:rPr>
        <w:rFonts w:hint="default"/>
      </w:rPr>
    </w:lvl>
  </w:abstractNum>
  <w:abstractNum w:abstractNumId="6" w15:restartNumberingAfterBreak="0">
    <w:nsid w:val="12243360"/>
    <w:multiLevelType w:val="hybridMultilevel"/>
    <w:tmpl w:val="31C49680"/>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7" w15:restartNumberingAfterBreak="0">
    <w:nsid w:val="1680544D"/>
    <w:multiLevelType w:val="multilevel"/>
    <w:tmpl w:val="52C6FAFA"/>
    <w:lvl w:ilvl="0">
      <w:start w:val="1"/>
      <w:numFmt w:val="decimal"/>
      <w:lvlText w:val="%1."/>
      <w:lvlJc w:val="left"/>
      <w:pPr>
        <w:ind w:left="1497" w:hanging="570"/>
      </w:pPr>
      <w:rPr>
        <w:rFonts w:hint="default"/>
        <w:color w:val="FFFFFF" w:themeColor="background1"/>
      </w:rPr>
    </w:lvl>
    <w:lvl w:ilvl="1">
      <w:start w:val="1"/>
      <w:numFmt w:val="decimal"/>
      <w:isLgl/>
      <w:lvlText w:val="%1.%2"/>
      <w:lvlJc w:val="left"/>
      <w:pPr>
        <w:ind w:left="1287" w:hanging="360"/>
      </w:pPr>
      <w:rPr>
        <w:rFonts w:hint="default"/>
        <w:i w:val="0"/>
      </w:rPr>
    </w:lvl>
    <w:lvl w:ilvl="2">
      <w:start w:val="1"/>
      <w:numFmt w:val="decimal"/>
      <w:isLgl/>
      <w:lvlText w:val="%1.%2.%3"/>
      <w:lvlJc w:val="left"/>
      <w:pPr>
        <w:ind w:left="1647" w:hanging="720"/>
      </w:pPr>
      <w:rPr>
        <w:rFonts w:hint="default"/>
        <w:i w:val="0"/>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367" w:hanging="1440"/>
      </w:pPr>
      <w:rPr>
        <w:rFonts w:hint="default"/>
      </w:rPr>
    </w:lvl>
  </w:abstractNum>
  <w:abstractNum w:abstractNumId="8" w15:restartNumberingAfterBreak="0">
    <w:nsid w:val="1BFD77BF"/>
    <w:multiLevelType w:val="hybridMultilevel"/>
    <w:tmpl w:val="7528F580"/>
    <w:lvl w:ilvl="0" w:tplc="DDDE253A">
      <w:start w:val="1"/>
      <w:numFmt w:val="decimal"/>
      <w:lvlText w:val="%1."/>
      <w:lvlJc w:val="left"/>
      <w:pPr>
        <w:ind w:left="720" w:hanging="360"/>
      </w:pPr>
      <w:rPr>
        <w:rFonts w:hint="default"/>
        <w:vanish/>
        <w:color w:val="FFFFFF" w:themeColor="background1"/>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60555E"/>
    <w:multiLevelType w:val="multilevel"/>
    <w:tmpl w:val="E37A44D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15:restartNumberingAfterBreak="0">
    <w:nsid w:val="371C68E4"/>
    <w:multiLevelType w:val="multilevel"/>
    <w:tmpl w:val="89B42D54"/>
    <w:lvl w:ilvl="0">
      <w:start w:val="1"/>
      <w:numFmt w:val="decimal"/>
      <w:lvlText w:val="%1."/>
      <w:lvlJc w:val="left"/>
      <w:pPr>
        <w:ind w:left="360" w:hanging="360"/>
      </w:pPr>
      <w:rPr>
        <w:vanish/>
        <w:color w:val="FFFFFF" w:themeColor="background1"/>
      </w:r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C06678"/>
    <w:multiLevelType w:val="multilevel"/>
    <w:tmpl w:val="AC8E739A"/>
    <w:lvl w:ilvl="0">
      <w:start w:val="5"/>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16" w15:restartNumberingAfterBreak="0">
    <w:nsid w:val="44181B17"/>
    <w:multiLevelType w:val="multilevel"/>
    <w:tmpl w:val="B32E7D9E"/>
    <w:lvl w:ilvl="0">
      <w:start w:val="1"/>
      <w:numFmt w:val="decimal"/>
      <w:lvlText w:val="%1."/>
      <w:lvlJc w:val="left"/>
      <w:pPr>
        <w:ind w:left="720" w:hanging="360"/>
      </w:pPr>
      <w:rPr>
        <w:rFonts w:hint="default"/>
      </w:rPr>
    </w:lvl>
    <w:lvl w:ilvl="1">
      <w:start w:val="1"/>
      <w:numFmt w:val="decimal"/>
      <w:isLgl/>
      <w:lvlText w:val="%1.%2"/>
      <w:lvlJc w:val="left"/>
      <w:pPr>
        <w:ind w:left="1287" w:hanging="360"/>
      </w:pPr>
      <w:rPr>
        <w:rFonts w:hint="default"/>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781" w:hanging="720"/>
      </w:pPr>
      <w:rPr>
        <w:rFonts w:hint="default"/>
      </w:rPr>
    </w:lvl>
    <w:lvl w:ilvl="4">
      <w:start w:val="1"/>
      <w:numFmt w:val="decimal"/>
      <w:isLgl/>
      <w:lvlText w:val="%1.%2.%3.%4.%5"/>
      <w:lvlJc w:val="left"/>
      <w:pPr>
        <w:ind w:left="3708" w:hanging="1080"/>
      </w:pPr>
      <w:rPr>
        <w:rFonts w:hint="default"/>
      </w:rPr>
    </w:lvl>
    <w:lvl w:ilvl="5">
      <w:start w:val="1"/>
      <w:numFmt w:val="decimal"/>
      <w:isLgl/>
      <w:lvlText w:val="%1.%2.%3.%4.%5.%6"/>
      <w:lvlJc w:val="left"/>
      <w:pPr>
        <w:ind w:left="4275" w:hanging="1080"/>
      </w:pPr>
      <w:rPr>
        <w:rFonts w:hint="default"/>
      </w:rPr>
    </w:lvl>
    <w:lvl w:ilvl="6">
      <w:start w:val="1"/>
      <w:numFmt w:val="decimal"/>
      <w:isLgl/>
      <w:lvlText w:val="%1.%2.%3.%4.%5.%6.%7"/>
      <w:lvlJc w:val="left"/>
      <w:pPr>
        <w:ind w:left="5202" w:hanging="1440"/>
      </w:pPr>
      <w:rPr>
        <w:rFonts w:hint="default"/>
      </w:rPr>
    </w:lvl>
    <w:lvl w:ilvl="7">
      <w:start w:val="1"/>
      <w:numFmt w:val="decimal"/>
      <w:isLgl/>
      <w:lvlText w:val="%1.%2.%3.%4.%5.%6.%7.%8"/>
      <w:lvlJc w:val="left"/>
      <w:pPr>
        <w:ind w:left="5769" w:hanging="1440"/>
      </w:pPr>
      <w:rPr>
        <w:rFonts w:hint="default"/>
      </w:rPr>
    </w:lvl>
    <w:lvl w:ilvl="8">
      <w:start w:val="1"/>
      <w:numFmt w:val="decimal"/>
      <w:isLgl/>
      <w:lvlText w:val="%1.%2.%3.%4.%5.%6.%7.%8.%9"/>
      <w:lvlJc w:val="left"/>
      <w:pPr>
        <w:ind w:left="6336" w:hanging="1440"/>
      </w:pPr>
      <w:rPr>
        <w:rFonts w:hint="default"/>
      </w:rPr>
    </w:lvl>
  </w:abstractNum>
  <w:abstractNum w:abstractNumId="17" w15:restartNumberingAfterBreak="0">
    <w:nsid w:val="44221EA6"/>
    <w:multiLevelType w:val="hybridMultilevel"/>
    <w:tmpl w:val="E976E90A"/>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18" w15:restartNumberingAfterBreak="0">
    <w:nsid w:val="473B653B"/>
    <w:multiLevelType w:val="hybridMultilevel"/>
    <w:tmpl w:val="E37A44D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EA7359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FE01963"/>
    <w:multiLevelType w:val="hybridMultilevel"/>
    <w:tmpl w:val="8466DBD0"/>
    <w:lvl w:ilvl="0" w:tplc="8DA43DA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2"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4" w15:restartNumberingAfterBreak="0">
    <w:nsid w:val="581564B2"/>
    <w:multiLevelType w:val="multilevel"/>
    <w:tmpl w:val="81727944"/>
    <w:lvl w:ilvl="0">
      <w:start w:val="4"/>
      <w:numFmt w:val="decimal"/>
      <w:lvlText w:val="%1"/>
      <w:lvlJc w:val="left"/>
      <w:pPr>
        <w:ind w:left="360" w:hanging="360"/>
      </w:pPr>
      <w:rPr>
        <w:rFonts w:hint="default"/>
      </w:rPr>
    </w:lvl>
    <w:lvl w:ilvl="1">
      <w:start w:val="1"/>
      <w:numFmt w:val="decimal"/>
      <w:lvlText w:val="%1.%2"/>
      <w:lvlJc w:val="left"/>
      <w:pPr>
        <w:ind w:left="1647" w:hanging="360"/>
      </w:pPr>
      <w:rPr>
        <w:rFonts w:hint="default"/>
      </w:rPr>
    </w:lvl>
    <w:lvl w:ilvl="2">
      <w:start w:val="1"/>
      <w:numFmt w:val="decimal"/>
      <w:lvlText w:val="%1.%2.%3"/>
      <w:lvlJc w:val="left"/>
      <w:pPr>
        <w:ind w:left="3294" w:hanging="720"/>
      </w:pPr>
      <w:rPr>
        <w:rFonts w:hint="default"/>
        <w:i w:val="0"/>
      </w:rPr>
    </w:lvl>
    <w:lvl w:ilvl="3">
      <w:start w:val="1"/>
      <w:numFmt w:val="decimal"/>
      <w:lvlText w:val="%1.%2.%3.%4"/>
      <w:lvlJc w:val="left"/>
      <w:pPr>
        <w:ind w:left="4581" w:hanging="72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515" w:hanging="1080"/>
      </w:pPr>
      <w:rPr>
        <w:rFonts w:hint="default"/>
      </w:rPr>
    </w:lvl>
    <w:lvl w:ilvl="6">
      <w:start w:val="1"/>
      <w:numFmt w:val="decimal"/>
      <w:lvlText w:val="%1.%2.%3.%4.%5.%6.%7"/>
      <w:lvlJc w:val="left"/>
      <w:pPr>
        <w:ind w:left="9162" w:hanging="1440"/>
      </w:pPr>
      <w:rPr>
        <w:rFonts w:hint="default"/>
      </w:rPr>
    </w:lvl>
    <w:lvl w:ilvl="7">
      <w:start w:val="1"/>
      <w:numFmt w:val="decimal"/>
      <w:lvlText w:val="%1.%2.%3.%4.%5.%6.%7.%8"/>
      <w:lvlJc w:val="left"/>
      <w:pPr>
        <w:ind w:left="10449" w:hanging="1440"/>
      </w:pPr>
      <w:rPr>
        <w:rFonts w:hint="default"/>
      </w:rPr>
    </w:lvl>
    <w:lvl w:ilvl="8">
      <w:start w:val="1"/>
      <w:numFmt w:val="decimal"/>
      <w:lvlText w:val="%1.%2.%3.%4.%5.%6.%7.%8.%9"/>
      <w:lvlJc w:val="left"/>
      <w:pPr>
        <w:ind w:left="11736" w:hanging="1440"/>
      </w:pPr>
      <w:rPr>
        <w:rFonts w:hint="default"/>
      </w:rPr>
    </w:lvl>
  </w:abstractNum>
  <w:abstractNum w:abstractNumId="25" w15:restartNumberingAfterBreak="0">
    <w:nsid w:val="5AF07DC6"/>
    <w:multiLevelType w:val="multilevel"/>
    <w:tmpl w:val="E8905D96"/>
    <w:lvl w:ilvl="0">
      <w:start w:val="6"/>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26"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7"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221FEB"/>
    <w:multiLevelType w:val="hybridMultilevel"/>
    <w:tmpl w:val="73E8E6F8"/>
    <w:lvl w:ilvl="0" w:tplc="04210019">
      <w:start w:val="1"/>
      <w:numFmt w:val="lowerLetter"/>
      <w:lvlText w:val="%1."/>
      <w:lvlJc w:val="left"/>
      <w:pPr>
        <w:ind w:left="1944" w:hanging="360"/>
      </w:pPr>
    </w:lvl>
    <w:lvl w:ilvl="1" w:tplc="04210019" w:tentative="1">
      <w:start w:val="1"/>
      <w:numFmt w:val="lowerLetter"/>
      <w:lvlText w:val="%2."/>
      <w:lvlJc w:val="left"/>
      <w:pPr>
        <w:ind w:left="2664" w:hanging="360"/>
      </w:pPr>
    </w:lvl>
    <w:lvl w:ilvl="2" w:tplc="0421001B" w:tentative="1">
      <w:start w:val="1"/>
      <w:numFmt w:val="lowerRoman"/>
      <w:lvlText w:val="%3."/>
      <w:lvlJc w:val="right"/>
      <w:pPr>
        <w:ind w:left="3384" w:hanging="180"/>
      </w:pPr>
    </w:lvl>
    <w:lvl w:ilvl="3" w:tplc="0421000F" w:tentative="1">
      <w:start w:val="1"/>
      <w:numFmt w:val="decimal"/>
      <w:lvlText w:val="%4."/>
      <w:lvlJc w:val="left"/>
      <w:pPr>
        <w:ind w:left="4104" w:hanging="360"/>
      </w:pPr>
    </w:lvl>
    <w:lvl w:ilvl="4" w:tplc="04210019" w:tentative="1">
      <w:start w:val="1"/>
      <w:numFmt w:val="lowerLetter"/>
      <w:lvlText w:val="%5."/>
      <w:lvlJc w:val="left"/>
      <w:pPr>
        <w:ind w:left="4824" w:hanging="360"/>
      </w:pPr>
    </w:lvl>
    <w:lvl w:ilvl="5" w:tplc="0421001B" w:tentative="1">
      <w:start w:val="1"/>
      <w:numFmt w:val="lowerRoman"/>
      <w:lvlText w:val="%6."/>
      <w:lvlJc w:val="right"/>
      <w:pPr>
        <w:ind w:left="5544" w:hanging="180"/>
      </w:pPr>
    </w:lvl>
    <w:lvl w:ilvl="6" w:tplc="0421000F" w:tentative="1">
      <w:start w:val="1"/>
      <w:numFmt w:val="decimal"/>
      <w:lvlText w:val="%7."/>
      <w:lvlJc w:val="left"/>
      <w:pPr>
        <w:ind w:left="6264" w:hanging="360"/>
      </w:pPr>
    </w:lvl>
    <w:lvl w:ilvl="7" w:tplc="04210019" w:tentative="1">
      <w:start w:val="1"/>
      <w:numFmt w:val="lowerLetter"/>
      <w:lvlText w:val="%8."/>
      <w:lvlJc w:val="left"/>
      <w:pPr>
        <w:ind w:left="6984" w:hanging="360"/>
      </w:pPr>
    </w:lvl>
    <w:lvl w:ilvl="8" w:tplc="0421001B" w:tentative="1">
      <w:start w:val="1"/>
      <w:numFmt w:val="lowerRoman"/>
      <w:lvlText w:val="%9."/>
      <w:lvlJc w:val="right"/>
      <w:pPr>
        <w:ind w:left="7704" w:hanging="180"/>
      </w:pPr>
    </w:lvl>
  </w:abstractNum>
  <w:abstractNum w:abstractNumId="30"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E43ECD"/>
    <w:multiLevelType w:val="hybridMultilevel"/>
    <w:tmpl w:val="1A1AD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15:restartNumberingAfterBreak="0">
    <w:nsid w:val="780B1B8C"/>
    <w:multiLevelType w:val="multilevel"/>
    <w:tmpl w:val="0421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4"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2"/>
  </w:num>
  <w:num w:numId="3">
    <w:abstractNumId w:val="10"/>
  </w:num>
  <w:num w:numId="4">
    <w:abstractNumId w:val="5"/>
  </w:num>
  <w:num w:numId="5">
    <w:abstractNumId w:val="9"/>
  </w:num>
  <w:num w:numId="6">
    <w:abstractNumId w:val="14"/>
  </w:num>
  <w:num w:numId="7">
    <w:abstractNumId w:val="12"/>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28"/>
  </w:num>
  <w:num w:numId="11">
    <w:abstractNumId w:val="26"/>
  </w:num>
  <w:num w:numId="12">
    <w:abstractNumId w:val="3"/>
  </w:num>
  <w:num w:numId="13">
    <w:abstractNumId w:val="4"/>
  </w:num>
  <w:num w:numId="14">
    <w:abstractNumId w:val="7"/>
  </w:num>
  <w:num w:numId="15">
    <w:abstractNumId w:val="23"/>
  </w:num>
  <w:num w:numId="16">
    <w:abstractNumId w:val="0"/>
  </w:num>
  <w:num w:numId="17">
    <w:abstractNumId w:val="34"/>
  </w:num>
  <w:num w:numId="18">
    <w:abstractNumId w:val="27"/>
  </w:num>
  <w:num w:numId="19">
    <w:abstractNumId w:val="30"/>
  </w:num>
  <w:num w:numId="20">
    <w:abstractNumId w:val="22"/>
  </w:num>
  <w:num w:numId="21">
    <w:abstractNumId w:val="11"/>
  </w:num>
  <w:num w:numId="22">
    <w:abstractNumId w:val="6"/>
  </w:num>
  <w:num w:numId="23">
    <w:abstractNumId w:val="24"/>
  </w:num>
  <w:num w:numId="24">
    <w:abstractNumId w:val="15"/>
  </w:num>
  <w:num w:numId="25">
    <w:abstractNumId w:val="25"/>
  </w:num>
  <w:num w:numId="26">
    <w:abstractNumId w:val="8"/>
  </w:num>
  <w:num w:numId="27">
    <w:abstractNumId w:val="33"/>
  </w:num>
  <w:num w:numId="28">
    <w:abstractNumId w:val="18"/>
  </w:num>
  <w:num w:numId="29">
    <w:abstractNumId w:val="13"/>
  </w:num>
  <w:num w:numId="30">
    <w:abstractNumId w:val="19"/>
  </w:num>
  <w:num w:numId="31">
    <w:abstractNumId w:val="29"/>
  </w:num>
  <w:num w:numId="32">
    <w:abstractNumId w:val="17"/>
  </w:num>
  <w:num w:numId="33">
    <w:abstractNumId w:val="20"/>
  </w:num>
  <w:num w:numId="34">
    <w:abstractNumId w:val="31"/>
  </w:num>
  <w:num w:numId="35">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NqwFAL9H/vUtAAAA"/>
  </w:docVars>
  <w:rsids>
    <w:rsidRoot w:val="007D06E1"/>
    <w:rsid w:val="000016DD"/>
    <w:rsid w:val="00001EB9"/>
    <w:rsid w:val="00004BBD"/>
    <w:rsid w:val="00005319"/>
    <w:rsid w:val="00006D35"/>
    <w:rsid w:val="000108B9"/>
    <w:rsid w:val="00013042"/>
    <w:rsid w:val="00013889"/>
    <w:rsid w:val="00013BF9"/>
    <w:rsid w:val="00016134"/>
    <w:rsid w:val="00016565"/>
    <w:rsid w:val="00016D33"/>
    <w:rsid w:val="00020FF6"/>
    <w:rsid w:val="0002133B"/>
    <w:rsid w:val="000218BF"/>
    <w:rsid w:val="00023CE5"/>
    <w:rsid w:val="0002482D"/>
    <w:rsid w:val="00025A49"/>
    <w:rsid w:val="00025C40"/>
    <w:rsid w:val="00025CFA"/>
    <w:rsid w:val="00026447"/>
    <w:rsid w:val="00030495"/>
    <w:rsid w:val="00030747"/>
    <w:rsid w:val="00030779"/>
    <w:rsid w:val="00030849"/>
    <w:rsid w:val="00031402"/>
    <w:rsid w:val="000328D4"/>
    <w:rsid w:val="00032A22"/>
    <w:rsid w:val="00033151"/>
    <w:rsid w:val="0003381E"/>
    <w:rsid w:val="00033A49"/>
    <w:rsid w:val="00034A41"/>
    <w:rsid w:val="000354B6"/>
    <w:rsid w:val="0003656A"/>
    <w:rsid w:val="00036B4F"/>
    <w:rsid w:val="000371EF"/>
    <w:rsid w:val="00041785"/>
    <w:rsid w:val="000434C1"/>
    <w:rsid w:val="00044A11"/>
    <w:rsid w:val="00044D87"/>
    <w:rsid w:val="000455FD"/>
    <w:rsid w:val="00046585"/>
    <w:rsid w:val="00046E8E"/>
    <w:rsid w:val="00050A84"/>
    <w:rsid w:val="00054476"/>
    <w:rsid w:val="00055C58"/>
    <w:rsid w:val="000569A9"/>
    <w:rsid w:val="00057395"/>
    <w:rsid w:val="000574E8"/>
    <w:rsid w:val="00057BC5"/>
    <w:rsid w:val="00060C86"/>
    <w:rsid w:val="00060FE7"/>
    <w:rsid w:val="00061F12"/>
    <w:rsid w:val="000644C6"/>
    <w:rsid w:val="00065559"/>
    <w:rsid w:val="00065E3E"/>
    <w:rsid w:val="000664C9"/>
    <w:rsid w:val="000708E0"/>
    <w:rsid w:val="00070FE4"/>
    <w:rsid w:val="0007133C"/>
    <w:rsid w:val="00072868"/>
    <w:rsid w:val="000729FF"/>
    <w:rsid w:val="00073E0E"/>
    <w:rsid w:val="00073FDD"/>
    <w:rsid w:val="000742CD"/>
    <w:rsid w:val="00074732"/>
    <w:rsid w:val="0007479B"/>
    <w:rsid w:val="00074993"/>
    <w:rsid w:val="00075223"/>
    <w:rsid w:val="000769BF"/>
    <w:rsid w:val="00077F3F"/>
    <w:rsid w:val="00082ECA"/>
    <w:rsid w:val="00083AE6"/>
    <w:rsid w:val="00084320"/>
    <w:rsid w:val="00086540"/>
    <w:rsid w:val="00087116"/>
    <w:rsid w:val="000911D5"/>
    <w:rsid w:val="0009124E"/>
    <w:rsid w:val="00091895"/>
    <w:rsid w:val="000919FB"/>
    <w:rsid w:val="000935FF"/>
    <w:rsid w:val="00093B3A"/>
    <w:rsid w:val="0009430D"/>
    <w:rsid w:val="00094D62"/>
    <w:rsid w:val="00095170"/>
    <w:rsid w:val="0009532B"/>
    <w:rsid w:val="000954F1"/>
    <w:rsid w:val="000A01B3"/>
    <w:rsid w:val="000A05CA"/>
    <w:rsid w:val="000A069A"/>
    <w:rsid w:val="000A073F"/>
    <w:rsid w:val="000A1A95"/>
    <w:rsid w:val="000A36ED"/>
    <w:rsid w:val="000A37CE"/>
    <w:rsid w:val="000A3CFC"/>
    <w:rsid w:val="000A45CF"/>
    <w:rsid w:val="000A5171"/>
    <w:rsid w:val="000A7C30"/>
    <w:rsid w:val="000A7E04"/>
    <w:rsid w:val="000B18CB"/>
    <w:rsid w:val="000B24DF"/>
    <w:rsid w:val="000B2990"/>
    <w:rsid w:val="000B2B54"/>
    <w:rsid w:val="000B3288"/>
    <w:rsid w:val="000B3C06"/>
    <w:rsid w:val="000B4B4E"/>
    <w:rsid w:val="000B560E"/>
    <w:rsid w:val="000B5A14"/>
    <w:rsid w:val="000B5DB9"/>
    <w:rsid w:val="000B6847"/>
    <w:rsid w:val="000C0559"/>
    <w:rsid w:val="000C19CA"/>
    <w:rsid w:val="000C1E0D"/>
    <w:rsid w:val="000C24F4"/>
    <w:rsid w:val="000C57C2"/>
    <w:rsid w:val="000C5DE9"/>
    <w:rsid w:val="000C64EF"/>
    <w:rsid w:val="000C75BC"/>
    <w:rsid w:val="000D1ED8"/>
    <w:rsid w:val="000D2500"/>
    <w:rsid w:val="000D328D"/>
    <w:rsid w:val="000D4602"/>
    <w:rsid w:val="000D54FF"/>
    <w:rsid w:val="000D5E7C"/>
    <w:rsid w:val="000D7DF1"/>
    <w:rsid w:val="000E0E9C"/>
    <w:rsid w:val="000E0F7A"/>
    <w:rsid w:val="000E1201"/>
    <w:rsid w:val="000E266D"/>
    <w:rsid w:val="000E3588"/>
    <w:rsid w:val="000E4AE6"/>
    <w:rsid w:val="000E4C32"/>
    <w:rsid w:val="000E673C"/>
    <w:rsid w:val="000E6E15"/>
    <w:rsid w:val="000E6E39"/>
    <w:rsid w:val="000E776E"/>
    <w:rsid w:val="000E7A8E"/>
    <w:rsid w:val="000E7C80"/>
    <w:rsid w:val="000E7D67"/>
    <w:rsid w:val="000F0682"/>
    <w:rsid w:val="000F0C7A"/>
    <w:rsid w:val="000F3149"/>
    <w:rsid w:val="000F316B"/>
    <w:rsid w:val="000F3DB0"/>
    <w:rsid w:val="000F52AC"/>
    <w:rsid w:val="000F5745"/>
    <w:rsid w:val="0010013F"/>
    <w:rsid w:val="001003B1"/>
    <w:rsid w:val="00100504"/>
    <w:rsid w:val="00101255"/>
    <w:rsid w:val="00101700"/>
    <w:rsid w:val="001021FB"/>
    <w:rsid w:val="00102C5D"/>
    <w:rsid w:val="00103A85"/>
    <w:rsid w:val="00103AB2"/>
    <w:rsid w:val="00103BAA"/>
    <w:rsid w:val="001073D8"/>
    <w:rsid w:val="001108F4"/>
    <w:rsid w:val="0011090B"/>
    <w:rsid w:val="00110BA5"/>
    <w:rsid w:val="00110D83"/>
    <w:rsid w:val="00111067"/>
    <w:rsid w:val="001110D9"/>
    <w:rsid w:val="00111C01"/>
    <w:rsid w:val="0011288A"/>
    <w:rsid w:val="0011296F"/>
    <w:rsid w:val="00113DAE"/>
    <w:rsid w:val="00113F57"/>
    <w:rsid w:val="001147A8"/>
    <w:rsid w:val="0011570C"/>
    <w:rsid w:val="0011616A"/>
    <w:rsid w:val="00116796"/>
    <w:rsid w:val="00120524"/>
    <w:rsid w:val="001213D2"/>
    <w:rsid w:val="00122041"/>
    <w:rsid w:val="00123043"/>
    <w:rsid w:val="001244A8"/>
    <w:rsid w:val="00124B2D"/>
    <w:rsid w:val="00124BE1"/>
    <w:rsid w:val="00125E45"/>
    <w:rsid w:val="001263DB"/>
    <w:rsid w:val="00127C5A"/>
    <w:rsid w:val="001324AC"/>
    <w:rsid w:val="0013251D"/>
    <w:rsid w:val="00133FD3"/>
    <w:rsid w:val="00134067"/>
    <w:rsid w:val="001355D0"/>
    <w:rsid w:val="00135AA6"/>
    <w:rsid w:val="00136622"/>
    <w:rsid w:val="0013671C"/>
    <w:rsid w:val="001378B8"/>
    <w:rsid w:val="00144789"/>
    <w:rsid w:val="001455DA"/>
    <w:rsid w:val="001457E8"/>
    <w:rsid w:val="00147220"/>
    <w:rsid w:val="001500AA"/>
    <w:rsid w:val="00150C0C"/>
    <w:rsid w:val="001551F1"/>
    <w:rsid w:val="001555F5"/>
    <w:rsid w:val="0015585F"/>
    <w:rsid w:val="00155FC7"/>
    <w:rsid w:val="001579BB"/>
    <w:rsid w:val="00161756"/>
    <w:rsid w:val="00161EFF"/>
    <w:rsid w:val="001620D9"/>
    <w:rsid w:val="00162D3F"/>
    <w:rsid w:val="00162F7E"/>
    <w:rsid w:val="00163FD3"/>
    <w:rsid w:val="00164690"/>
    <w:rsid w:val="0016569D"/>
    <w:rsid w:val="00167F96"/>
    <w:rsid w:val="00171C0F"/>
    <w:rsid w:val="00172A4A"/>
    <w:rsid w:val="00172E6A"/>
    <w:rsid w:val="00173999"/>
    <w:rsid w:val="00176AAD"/>
    <w:rsid w:val="001828E5"/>
    <w:rsid w:val="00185C2E"/>
    <w:rsid w:val="001866EC"/>
    <w:rsid w:val="00190886"/>
    <w:rsid w:val="001908E6"/>
    <w:rsid w:val="00192AC6"/>
    <w:rsid w:val="00193AC3"/>
    <w:rsid w:val="00193E51"/>
    <w:rsid w:val="00194601"/>
    <w:rsid w:val="0019468B"/>
    <w:rsid w:val="00194B0F"/>
    <w:rsid w:val="00195240"/>
    <w:rsid w:val="001962E3"/>
    <w:rsid w:val="00197D5B"/>
    <w:rsid w:val="001A0730"/>
    <w:rsid w:val="001A0CC3"/>
    <w:rsid w:val="001A249C"/>
    <w:rsid w:val="001A31D7"/>
    <w:rsid w:val="001A3802"/>
    <w:rsid w:val="001A38BE"/>
    <w:rsid w:val="001A5243"/>
    <w:rsid w:val="001A6843"/>
    <w:rsid w:val="001A74C1"/>
    <w:rsid w:val="001A768B"/>
    <w:rsid w:val="001A78F5"/>
    <w:rsid w:val="001A79B0"/>
    <w:rsid w:val="001B0171"/>
    <w:rsid w:val="001B0904"/>
    <w:rsid w:val="001B0DE6"/>
    <w:rsid w:val="001B2156"/>
    <w:rsid w:val="001B319B"/>
    <w:rsid w:val="001B346D"/>
    <w:rsid w:val="001B37E2"/>
    <w:rsid w:val="001B471E"/>
    <w:rsid w:val="001B511A"/>
    <w:rsid w:val="001B6CED"/>
    <w:rsid w:val="001B6DB1"/>
    <w:rsid w:val="001B6FBE"/>
    <w:rsid w:val="001B780A"/>
    <w:rsid w:val="001B7CDE"/>
    <w:rsid w:val="001C2B37"/>
    <w:rsid w:val="001C4993"/>
    <w:rsid w:val="001C5FA2"/>
    <w:rsid w:val="001C6FEA"/>
    <w:rsid w:val="001C7E42"/>
    <w:rsid w:val="001D038E"/>
    <w:rsid w:val="001D1187"/>
    <w:rsid w:val="001D2DA4"/>
    <w:rsid w:val="001D2F3F"/>
    <w:rsid w:val="001D5A1E"/>
    <w:rsid w:val="001D5CDA"/>
    <w:rsid w:val="001D6531"/>
    <w:rsid w:val="001D7E60"/>
    <w:rsid w:val="001E1CE4"/>
    <w:rsid w:val="001E40B2"/>
    <w:rsid w:val="001E4F73"/>
    <w:rsid w:val="001E56BE"/>
    <w:rsid w:val="001E6942"/>
    <w:rsid w:val="001F0010"/>
    <w:rsid w:val="001F5F8A"/>
    <w:rsid w:val="001F75CE"/>
    <w:rsid w:val="002023EE"/>
    <w:rsid w:val="00203FB3"/>
    <w:rsid w:val="00205048"/>
    <w:rsid w:val="002057CB"/>
    <w:rsid w:val="00205EE3"/>
    <w:rsid w:val="002068A6"/>
    <w:rsid w:val="00206B67"/>
    <w:rsid w:val="00206BB8"/>
    <w:rsid w:val="00206F9C"/>
    <w:rsid w:val="002116AE"/>
    <w:rsid w:val="0021425E"/>
    <w:rsid w:val="002144B1"/>
    <w:rsid w:val="00214678"/>
    <w:rsid w:val="00214BFB"/>
    <w:rsid w:val="002164A6"/>
    <w:rsid w:val="00216C06"/>
    <w:rsid w:val="002173CE"/>
    <w:rsid w:val="00217B30"/>
    <w:rsid w:val="0022028B"/>
    <w:rsid w:val="002220DB"/>
    <w:rsid w:val="002224C4"/>
    <w:rsid w:val="00222514"/>
    <w:rsid w:val="00222C47"/>
    <w:rsid w:val="0022362B"/>
    <w:rsid w:val="00224232"/>
    <w:rsid w:val="002242C9"/>
    <w:rsid w:val="002252F4"/>
    <w:rsid w:val="0022669A"/>
    <w:rsid w:val="00226C73"/>
    <w:rsid w:val="00230214"/>
    <w:rsid w:val="00231641"/>
    <w:rsid w:val="002329E1"/>
    <w:rsid w:val="00235B20"/>
    <w:rsid w:val="002373B1"/>
    <w:rsid w:val="00240109"/>
    <w:rsid w:val="0024247A"/>
    <w:rsid w:val="0024303C"/>
    <w:rsid w:val="0024409F"/>
    <w:rsid w:val="00246E9B"/>
    <w:rsid w:val="002504E1"/>
    <w:rsid w:val="0025237A"/>
    <w:rsid w:val="00252E51"/>
    <w:rsid w:val="002541C2"/>
    <w:rsid w:val="002548EC"/>
    <w:rsid w:val="00254A35"/>
    <w:rsid w:val="00254D40"/>
    <w:rsid w:val="00254EE5"/>
    <w:rsid w:val="002557F6"/>
    <w:rsid w:val="002560E8"/>
    <w:rsid w:val="00256316"/>
    <w:rsid w:val="00256E6C"/>
    <w:rsid w:val="0026099F"/>
    <w:rsid w:val="00260DAE"/>
    <w:rsid w:val="00260EB6"/>
    <w:rsid w:val="0026134A"/>
    <w:rsid w:val="00261E1D"/>
    <w:rsid w:val="00261EB5"/>
    <w:rsid w:val="00264956"/>
    <w:rsid w:val="00264EC4"/>
    <w:rsid w:val="00265304"/>
    <w:rsid w:val="002653DD"/>
    <w:rsid w:val="0026576C"/>
    <w:rsid w:val="002661BC"/>
    <w:rsid w:val="002709ED"/>
    <w:rsid w:val="00272BA1"/>
    <w:rsid w:val="002730B1"/>
    <w:rsid w:val="002733A2"/>
    <w:rsid w:val="00274860"/>
    <w:rsid w:val="00277853"/>
    <w:rsid w:val="00277B74"/>
    <w:rsid w:val="00277E12"/>
    <w:rsid w:val="00280941"/>
    <w:rsid w:val="0028200A"/>
    <w:rsid w:val="00282A43"/>
    <w:rsid w:val="0028441A"/>
    <w:rsid w:val="002844CD"/>
    <w:rsid w:val="00284EF5"/>
    <w:rsid w:val="00285F71"/>
    <w:rsid w:val="00293FC2"/>
    <w:rsid w:val="00295037"/>
    <w:rsid w:val="002957C8"/>
    <w:rsid w:val="002963CC"/>
    <w:rsid w:val="00296A4F"/>
    <w:rsid w:val="002A01CB"/>
    <w:rsid w:val="002A0B32"/>
    <w:rsid w:val="002A1EF8"/>
    <w:rsid w:val="002A2F2A"/>
    <w:rsid w:val="002A38AE"/>
    <w:rsid w:val="002A4D1C"/>
    <w:rsid w:val="002A522F"/>
    <w:rsid w:val="002A5CD3"/>
    <w:rsid w:val="002A624E"/>
    <w:rsid w:val="002A6289"/>
    <w:rsid w:val="002A7503"/>
    <w:rsid w:val="002A785E"/>
    <w:rsid w:val="002B1BE7"/>
    <w:rsid w:val="002B257F"/>
    <w:rsid w:val="002B31FB"/>
    <w:rsid w:val="002B3632"/>
    <w:rsid w:val="002B39DA"/>
    <w:rsid w:val="002B4160"/>
    <w:rsid w:val="002B52FB"/>
    <w:rsid w:val="002B54F9"/>
    <w:rsid w:val="002B60AD"/>
    <w:rsid w:val="002B6DA6"/>
    <w:rsid w:val="002B7518"/>
    <w:rsid w:val="002B7D3C"/>
    <w:rsid w:val="002C0217"/>
    <w:rsid w:val="002C1452"/>
    <w:rsid w:val="002C266D"/>
    <w:rsid w:val="002C44D5"/>
    <w:rsid w:val="002C55D8"/>
    <w:rsid w:val="002C5685"/>
    <w:rsid w:val="002C5EC3"/>
    <w:rsid w:val="002C5F36"/>
    <w:rsid w:val="002C6631"/>
    <w:rsid w:val="002C7C7F"/>
    <w:rsid w:val="002D07DC"/>
    <w:rsid w:val="002D0E15"/>
    <w:rsid w:val="002D351A"/>
    <w:rsid w:val="002D3BE1"/>
    <w:rsid w:val="002D4985"/>
    <w:rsid w:val="002D579C"/>
    <w:rsid w:val="002D5C7C"/>
    <w:rsid w:val="002D62E5"/>
    <w:rsid w:val="002D6352"/>
    <w:rsid w:val="002D6EF6"/>
    <w:rsid w:val="002D76BD"/>
    <w:rsid w:val="002E0C94"/>
    <w:rsid w:val="002E0FE0"/>
    <w:rsid w:val="002E1E28"/>
    <w:rsid w:val="002E2C29"/>
    <w:rsid w:val="002E498E"/>
    <w:rsid w:val="002E58F5"/>
    <w:rsid w:val="002E71F4"/>
    <w:rsid w:val="002E7835"/>
    <w:rsid w:val="002E79ED"/>
    <w:rsid w:val="002F02D3"/>
    <w:rsid w:val="002F0F8C"/>
    <w:rsid w:val="002F1725"/>
    <w:rsid w:val="002F182A"/>
    <w:rsid w:val="002F22F2"/>
    <w:rsid w:val="002F31DE"/>
    <w:rsid w:val="002F38F3"/>
    <w:rsid w:val="002F4759"/>
    <w:rsid w:val="002F61C9"/>
    <w:rsid w:val="002F6CFC"/>
    <w:rsid w:val="002F7471"/>
    <w:rsid w:val="0030210F"/>
    <w:rsid w:val="003023FA"/>
    <w:rsid w:val="003026A0"/>
    <w:rsid w:val="0030413B"/>
    <w:rsid w:val="00304F74"/>
    <w:rsid w:val="0030553F"/>
    <w:rsid w:val="0030758E"/>
    <w:rsid w:val="00307ED4"/>
    <w:rsid w:val="00310266"/>
    <w:rsid w:val="0031056D"/>
    <w:rsid w:val="00310BFB"/>
    <w:rsid w:val="00310D5A"/>
    <w:rsid w:val="00310F32"/>
    <w:rsid w:val="0031163E"/>
    <w:rsid w:val="00313E5F"/>
    <w:rsid w:val="00314EC6"/>
    <w:rsid w:val="00315522"/>
    <w:rsid w:val="003157DF"/>
    <w:rsid w:val="003158A7"/>
    <w:rsid w:val="00315BF7"/>
    <w:rsid w:val="003169D3"/>
    <w:rsid w:val="00316C46"/>
    <w:rsid w:val="00323414"/>
    <w:rsid w:val="00323D69"/>
    <w:rsid w:val="00324981"/>
    <w:rsid w:val="00326805"/>
    <w:rsid w:val="00326B7A"/>
    <w:rsid w:val="00330A4F"/>
    <w:rsid w:val="00331EB0"/>
    <w:rsid w:val="0033279E"/>
    <w:rsid w:val="0033455A"/>
    <w:rsid w:val="003351A5"/>
    <w:rsid w:val="00335825"/>
    <w:rsid w:val="00335AD2"/>
    <w:rsid w:val="00335AE9"/>
    <w:rsid w:val="00336946"/>
    <w:rsid w:val="00336CD3"/>
    <w:rsid w:val="00336EBC"/>
    <w:rsid w:val="00340F71"/>
    <w:rsid w:val="00342A0C"/>
    <w:rsid w:val="00342ED1"/>
    <w:rsid w:val="00343BC8"/>
    <w:rsid w:val="00343C3E"/>
    <w:rsid w:val="003450D3"/>
    <w:rsid w:val="003451F3"/>
    <w:rsid w:val="00345ADD"/>
    <w:rsid w:val="00345DEC"/>
    <w:rsid w:val="0034650E"/>
    <w:rsid w:val="003470B1"/>
    <w:rsid w:val="00347863"/>
    <w:rsid w:val="003503BB"/>
    <w:rsid w:val="003519B7"/>
    <w:rsid w:val="00353D14"/>
    <w:rsid w:val="003548EB"/>
    <w:rsid w:val="00354E55"/>
    <w:rsid w:val="0035640B"/>
    <w:rsid w:val="003578CB"/>
    <w:rsid w:val="00360320"/>
    <w:rsid w:val="00361577"/>
    <w:rsid w:val="0036194B"/>
    <w:rsid w:val="00362EE2"/>
    <w:rsid w:val="00365042"/>
    <w:rsid w:val="0036565A"/>
    <w:rsid w:val="0036585F"/>
    <w:rsid w:val="00366276"/>
    <w:rsid w:val="00366AA6"/>
    <w:rsid w:val="00367020"/>
    <w:rsid w:val="00370D81"/>
    <w:rsid w:val="00371C8A"/>
    <w:rsid w:val="00372F5E"/>
    <w:rsid w:val="0037382C"/>
    <w:rsid w:val="00374E3C"/>
    <w:rsid w:val="00376EA6"/>
    <w:rsid w:val="003775FE"/>
    <w:rsid w:val="00382AC9"/>
    <w:rsid w:val="00383124"/>
    <w:rsid w:val="00383B7D"/>
    <w:rsid w:val="00385422"/>
    <w:rsid w:val="00387317"/>
    <w:rsid w:val="00387A16"/>
    <w:rsid w:val="00390627"/>
    <w:rsid w:val="00392403"/>
    <w:rsid w:val="00392AC4"/>
    <w:rsid w:val="0039375F"/>
    <w:rsid w:val="00393C51"/>
    <w:rsid w:val="00395388"/>
    <w:rsid w:val="0039596E"/>
    <w:rsid w:val="00395B76"/>
    <w:rsid w:val="003960B0"/>
    <w:rsid w:val="003A09D1"/>
    <w:rsid w:val="003A0C87"/>
    <w:rsid w:val="003A204F"/>
    <w:rsid w:val="003A2B12"/>
    <w:rsid w:val="003A2C5C"/>
    <w:rsid w:val="003A2F6D"/>
    <w:rsid w:val="003A33C7"/>
    <w:rsid w:val="003A51C6"/>
    <w:rsid w:val="003A6D82"/>
    <w:rsid w:val="003A7EFA"/>
    <w:rsid w:val="003B12E0"/>
    <w:rsid w:val="003B1A4F"/>
    <w:rsid w:val="003B2912"/>
    <w:rsid w:val="003B5663"/>
    <w:rsid w:val="003B7F23"/>
    <w:rsid w:val="003C5D60"/>
    <w:rsid w:val="003C74C5"/>
    <w:rsid w:val="003D24CB"/>
    <w:rsid w:val="003D303C"/>
    <w:rsid w:val="003D401B"/>
    <w:rsid w:val="003D4F31"/>
    <w:rsid w:val="003D5584"/>
    <w:rsid w:val="003D6233"/>
    <w:rsid w:val="003D7FE3"/>
    <w:rsid w:val="003E0636"/>
    <w:rsid w:val="003E169A"/>
    <w:rsid w:val="003E462D"/>
    <w:rsid w:val="003E4B6F"/>
    <w:rsid w:val="003E4F3E"/>
    <w:rsid w:val="003E6788"/>
    <w:rsid w:val="003E6895"/>
    <w:rsid w:val="003E6A5E"/>
    <w:rsid w:val="003E7F7F"/>
    <w:rsid w:val="003F2E83"/>
    <w:rsid w:val="003F3296"/>
    <w:rsid w:val="003F51B6"/>
    <w:rsid w:val="003F585D"/>
    <w:rsid w:val="003F70EB"/>
    <w:rsid w:val="003F7BA7"/>
    <w:rsid w:val="003F7E0D"/>
    <w:rsid w:val="003F7E6B"/>
    <w:rsid w:val="00400BB6"/>
    <w:rsid w:val="004038C7"/>
    <w:rsid w:val="004075A8"/>
    <w:rsid w:val="00407A11"/>
    <w:rsid w:val="00410C38"/>
    <w:rsid w:val="00411B76"/>
    <w:rsid w:val="004127B6"/>
    <w:rsid w:val="00414110"/>
    <w:rsid w:val="004144E2"/>
    <w:rsid w:val="0041561A"/>
    <w:rsid w:val="004164A0"/>
    <w:rsid w:val="004165D6"/>
    <w:rsid w:val="00416A71"/>
    <w:rsid w:val="00416FE3"/>
    <w:rsid w:val="0041793D"/>
    <w:rsid w:val="00420366"/>
    <w:rsid w:val="004203E7"/>
    <w:rsid w:val="00420B08"/>
    <w:rsid w:val="004224E8"/>
    <w:rsid w:val="004225F6"/>
    <w:rsid w:val="00422FDF"/>
    <w:rsid w:val="00423099"/>
    <w:rsid w:val="00423215"/>
    <w:rsid w:val="00424AC8"/>
    <w:rsid w:val="00424BC9"/>
    <w:rsid w:val="004252F6"/>
    <w:rsid w:val="00425613"/>
    <w:rsid w:val="00425E79"/>
    <w:rsid w:val="0042785A"/>
    <w:rsid w:val="00427AE5"/>
    <w:rsid w:val="00433D75"/>
    <w:rsid w:val="00434FBD"/>
    <w:rsid w:val="00436F55"/>
    <w:rsid w:val="0043721E"/>
    <w:rsid w:val="00437631"/>
    <w:rsid w:val="00437BA2"/>
    <w:rsid w:val="00441B55"/>
    <w:rsid w:val="00441C73"/>
    <w:rsid w:val="00441E04"/>
    <w:rsid w:val="00442769"/>
    <w:rsid w:val="004436D4"/>
    <w:rsid w:val="004442C2"/>
    <w:rsid w:val="004443EC"/>
    <w:rsid w:val="00444C18"/>
    <w:rsid w:val="00444C24"/>
    <w:rsid w:val="00445422"/>
    <w:rsid w:val="0044591C"/>
    <w:rsid w:val="00446338"/>
    <w:rsid w:val="00446BEE"/>
    <w:rsid w:val="0045218A"/>
    <w:rsid w:val="00452631"/>
    <w:rsid w:val="004535A8"/>
    <w:rsid w:val="00453C1A"/>
    <w:rsid w:val="004543AF"/>
    <w:rsid w:val="004555AE"/>
    <w:rsid w:val="00457977"/>
    <w:rsid w:val="00457C34"/>
    <w:rsid w:val="004600B3"/>
    <w:rsid w:val="00460FC5"/>
    <w:rsid w:val="00461873"/>
    <w:rsid w:val="0046197C"/>
    <w:rsid w:val="00461DA3"/>
    <w:rsid w:val="004637B8"/>
    <w:rsid w:val="00463963"/>
    <w:rsid w:val="00464D9F"/>
    <w:rsid w:val="004658B0"/>
    <w:rsid w:val="00465EC1"/>
    <w:rsid w:val="00466199"/>
    <w:rsid w:val="00466E33"/>
    <w:rsid w:val="0046743B"/>
    <w:rsid w:val="0046776F"/>
    <w:rsid w:val="00472395"/>
    <w:rsid w:val="00473E5E"/>
    <w:rsid w:val="00474AFB"/>
    <w:rsid w:val="00475937"/>
    <w:rsid w:val="0047659C"/>
    <w:rsid w:val="00477122"/>
    <w:rsid w:val="004803E5"/>
    <w:rsid w:val="00480D7D"/>
    <w:rsid w:val="00482D20"/>
    <w:rsid w:val="00482F76"/>
    <w:rsid w:val="00483245"/>
    <w:rsid w:val="004859AD"/>
    <w:rsid w:val="004871ED"/>
    <w:rsid w:val="00494D92"/>
    <w:rsid w:val="00495D78"/>
    <w:rsid w:val="00495F48"/>
    <w:rsid w:val="004962C4"/>
    <w:rsid w:val="00496C89"/>
    <w:rsid w:val="004972DF"/>
    <w:rsid w:val="004976F5"/>
    <w:rsid w:val="004A0445"/>
    <w:rsid w:val="004A2886"/>
    <w:rsid w:val="004A3C49"/>
    <w:rsid w:val="004A46D8"/>
    <w:rsid w:val="004A4939"/>
    <w:rsid w:val="004A5DA3"/>
    <w:rsid w:val="004A73AA"/>
    <w:rsid w:val="004A7571"/>
    <w:rsid w:val="004B13FC"/>
    <w:rsid w:val="004B1B4B"/>
    <w:rsid w:val="004B27B5"/>
    <w:rsid w:val="004B2ADC"/>
    <w:rsid w:val="004B2AFF"/>
    <w:rsid w:val="004B39A7"/>
    <w:rsid w:val="004B44B6"/>
    <w:rsid w:val="004B49B3"/>
    <w:rsid w:val="004B4C6C"/>
    <w:rsid w:val="004B4F47"/>
    <w:rsid w:val="004B6116"/>
    <w:rsid w:val="004B6271"/>
    <w:rsid w:val="004B7926"/>
    <w:rsid w:val="004B7974"/>
    <w:rsid w:val="004C0D91"/>
    <w:rsid w:val="004C12EE"/>
    <w:rsid w:val="004C237A"/>
    <w:rsid w:val="004C24B0"/>
    <w:rsid w:val="004C315F"/>
    <w:rsid w:val="004C3C79"/>
    <w:rsid w:val="004C3DE7"/>
    <w:rsid w:val="004C7BA2"/>
    <w:rsid w:val="004D09F6"/>
    <w:rsid w:val="004D22DD"/>
    <w:rsid w:val="004D51FB"/>
    <w:rsid w:val="004D5E40"/>
    <w:rsid w:val="004D61F0"/>
    <w:rsid w:val="004E062D"/>
    <w:rsid w:val="004E1051"/>
    <w:rsid w:val="004E427D"/>
    <w:rsid w:val="004E53AE"/>
    <w:rsid w:val="004E5D62"/>
    <w:rsid w:val="004E6F47"/>
    <w:rsid w:val="004F04DF"/>
    <w:rsid w:val="004F0D90"/>
    <w:rsid w:val="004F205D"/>
    <w:rsid w:val="004F6700"/>
    <w:rsid w:val="004F7097"/>
    <w:rsid w:val="004F76AF"/>
    <w:rsid w:val="005019A2"/>
    <w:rsid w:val="00502E8E"/>
    <w:rsid w:val="005037BF"/>
    <w:rsid w:val="005045A9"/>
    <w:rsid w:val="00504E3B"/>
    <w:rsid w:val="00505353"/>
    <w:rsid w:val="00512D70"/>
    <w:rsid w:val="005150E7"/>
    <w:rsid w:val="00516B87"/>
    <w:rsid w:val="005175DF"/>
    <w:rsid w:val="00517B37"/>
    <w:rsid w:val="005223E8"/>
    <w:rsid w:val="00522918"/>
    <w:rsid w:val="00523275"/>
    <w:rsid w:val="00523511"/>
    <w:rsid w:val="00523FDF"/>
    <w:rsid w:val="00527F8C"/>
    <w:rsid w:val="00533A3D"/>
    <w:rsid w:val="0053473B"/>
    <w:rsid w:val="00534824"/>
    <w:rsid w:val="00534B21"/>
    <w:rsid w:val="005359EE"/>
    <w:rsid w:val="00535A66"/>
    <w:rsid w:val="00536172"/>
    <w:rsid w:val="00536ACD"/>
    <w:rsid w:val="005374FB"/>
    <w:rsid w:val="0054256C"/>
    <w:rsid w:val="00542AE6"/>
    <w:rsid w:val="00542C30"/>
    <w:rsid w:val="00542F00"/>
    <w:rsid w:val="0054481F"/>
    <w:rsid w:val="00544EC1"/>
    <w:rsid w:val="00547C5D"/>
    <w:rsid w:val="00547DDF"/>
    <w:rsid w:val="00550524"/>
    <w:rsid w:val="00550A3D"/>
    <w:rsid w:val="00550F50"/>
    <w:rsid w:val="00551359"/>
    <w:rsid w:val="00551775"/>
    <w:rsid w:val="00551EFB"/>
    <w:rsid w:val="00552243"/>
    <w:rsid w:val="00552C88"/>
    <w:rsid w:val="00555838"/>
    <w:rsid w:val="00557539"/>
    <w:rsid w:val="00560E59"/>
    <w:rsid w:val="0056231F"/>
    <w:rsid w:val="0056258C"/>
    <w:rsid w:val="00562663"/>
    <w:rsid w:val="00563065"/>
    <w:rsid w:val="005646E9"/>
    <w:rsid w:val="00564C16"/>
    <w:rsid w:val="00564E75"/>
    <w:rsid w:val="0056509D"/>
    <w:rsid w:val="00565566"/>
    <w:rsid w:val="00565641"/>
    <w:rsid w:val="00565C59"/>
    <w:rsid w:val="00570038"/>
    <w:rsid w:val="00570D74"/>
    <w:rsid w:val="00570E5E"/>
    <w:rsid w:val="0057100E"/>
    <w:rsid w:val="00571213"/>
    <w:rsid w:val="005713B2"/>
    <w:rsid w:val="005716DD"/>
    <w:rsid w:val="00571BD1"/>
    <w:rsid w:val="00572787"/>
    <w:rsid w:val="00575F86"/>
    <w:rsid w:val="00576748"/>
    <w:rsid w:val="0057685F"/>
    <w:rsid w:val="005776AF"/>
    <w:rsid w:val="005779B4"/>
    <w:rsid w:val="00580BB8"/>
    <w:rsid w:val="005815FE"/>
    <w:rsid w:val="00583E0C"/>
    <w:rsid w:val="00585496"/>
    <w:rsid w:val="00585594"/>
    <w:rsid w:val="005876D4"/>
    <w:rsid w:val="0059043B"/>
    <w:rsid w:val="00590FA6"/>
    <w:rsid w:val="005955FD"/>
    <w:rsid w:val="0059561A"/>
    <w:rsid w:val="005A0629"/>
    <w:rsid w:val="005A0806"/>
    <w:rsid w:val="005A0E1E"/>
    <w:rsid w:val="005A16EC"/>
    <w:rsid w:val="005A2AFE"/>
    <w:rsid w:val="005A2C82"/>
    <w:rsid w:val="005A2DB8"/>
    <w:rsid w:val="005A33A1"/>
    <w:rsid w:val="005A6CC5"/>
    <w:rsid w:val="005A6D99"/>
    <w:rsid w:val="005A72C0"/>
    <w:rsid w:val="005B3A3E"/>
    <w:rsid w:val="005B3A9E"/>
    <w:rsid w:val="005B3F43"/>
    <w:rsid w:val="005B54E1"/>
    <w:rsid w:val="005B672F"/>
    <w:rsid w:val="005B6F87"/>
    <w:rsid w:val="005C289A"/>
    <w:rsid w:val="005C30E7"/>
    <w:rsid w:val="005C343F"/>
    <w:rsid w:val="005C3462"/>
    <w:rsid w:val="005C3EF1"/>
    <w:rsid w:val="005C4B93"/>
    <w:rsid w:val="005C4F86"/>
    <w:rsid w:val="005C777B"/>
    <w:rsid w:val="005C7A3F"/>
    <w:rsid w:val="005D0BC5"/>
    <w:rsid w:val="005D10C8"/>
    <w:rsid w:val="005D2979"/>
    <w:rsid w:val="005D4CF3"/>
    <w:rsid w:val="005D50FF"/>
    <w:rsid w:val="005D5CA2"/>
    <w:rsid w:val="005E07F2"/>
    <w:rsid w:val="005E1154"/>
    <w:rsid w:val="005E4528"/>
    <w:rsid w:val="005E47A2"/>
    <w:rsid w:val="005E4E2D"/>
    <w:rsid w:val="005E5158"/>
    <w:rsid w:val="005E6F59"/>
    <w:rsid w:val="005F14F0"/>
    <w:rsid w:val="005F1C29"/>
    <w:rsid w:val="005F2351"/>
    <w:rsid w:val="005F2F3C"/>
    <w:rsid w:val="005F2F79"/>
    <w:rsid w:val="005F3DEF"/>
    <w:rsid w:val="005F4537"/>
    <w:rsid w:val="005F4B28"/>
    <w:rsid w:val="005F51D6"/>
    <w:rsid w:val="005F5BF9"/>
    <w:rsid w:val="005F5F6A"/>
    <w:rsid w:val="00600E92"/>
    <w:rsid w:val="00602224"/>
    <w:rsid w:val="0060242C"/>
    <w:rsid w:val="006027B6"/>
    <w:rsid w:val="006046CE"/>
    <w:rsid w:val="00604DFB"/>
    <w:rsid w:val="006075FA"/>
    <w:rsid w:val="00612B45"/>
    <w:rsid w:val="00613FBF"/>
    <w:rsid w:val="006146BE"/>
    <w:rsid w:val="006148B6"/>
    <w:rsid w:val="00615469"/>
    <w:rsid w:val="006154FA"/>
    <w:rsid w:val="006179FC"/>
    <w:rsid w:val="00617B42"/>
    <w:rsid w:val="00621367"/>
    <w:rsid w:val="006215EE"/>
    <w:rsid w:val="006217F2"/>
    <w:rsid w:val="00621E0B"/>
    <w:rsid w:val="00621EF0"/>
    <w:rsid w:val="006229A4"/>
    <w:rsid w:val="00624761"/>
    <w:rsid w:val="00624DB1"/>
    <w:rsid w:val="00625032"/>
    <w:rsid w:val="00625F15"/>
    <w:rsid w:val="00630698"/>
    <w:rsid w:val="00630920"/>
    <w:rsid w:val="00630A85"/>
    <w:rsid w:val="00630E7C"/>
    <w:rsid w:val="006313C7"/>
    <w:rsid w:val="0063201A"/>
    <w:rsid w:val="0063296B"/>
    <w:rsid w:val="00633856"/>
    <w:rsid w:val="00633B43"/>
    <w:rsid w:val="0063447F"/>
    <w:rsid w:val="00634C2E"/>
    <w:rsid w:val="00634D18"/>
    <w:rsid w:val="00635C27"/>
    <w:rsid w:val="00636781"/>
    <w:rsid w:val="0063702F"/>
    <w:rsid w:val="00637856"/>
    <w:rsid w:val="00637E0F"/>
    <w:rsid w:val="00640626"/>
    <w:rsid w:val="00640CDE"/>
    <w:rsid w:val="00640D89"/>
    <w:rsid w:val="006422F0"/>
    <w:rsid w:val="00643310"/>
    <w:rsid w:val="0064377F"/>
    <w:rsid w:val="00643AE6"/>
    <w:rsid w:val="006453F5"/>
    <w:rsid w:val="00645DCE"/>
    <w:rsid w:val="00647A7E"/>
    <w:rsid w:val="00647F32"/>
    <w:rsid w:val="00651014"/>
    <w:rsid w:val="00651750"/>
    <w:rsid w:val="00651B08"/>
    <w:rsid w:val="00651ED8"/>
    <w:rsid w:val="0065201A"/>
    <w:rsid w:val="0065244E"/>
    <w:rsid w:val="00652681"/>
    <w:rsid w:val="00653160"/>
    <w:rsid w:val="00654A82"/>
    <w:rsid w:val="00655EB3"/>
    <w:rsid w:val="00656569"/>
    <w:rsid w:val="00660955"/>
    <w:rsid w:val="006609A2"/>
    <w:rsid w:val="00665C57"/>
    <w:rsid w:val="00666855"/>
    <w:rsid w:val="00666C3E"/>
    <w:rsid w:val="00666DC8"/>
    <w:rsid w:val="00667CF0"/>
    <w:rsid w:val="006726B7"/>
    <w:rsid w:val="00673C4D"/>
    <w:rsid w:val="006779D8"/>
    <w:rsid w:val="006779E0"/>
    <w:rsid w:val="00681AC9"/>
    <w:rsid w:val="00681B8C"/>
    <w:rsid w:val="00681CE6"/>
    <w:rsid w:val="00682FAC"/>
    <w:rsid w:val="00683C47"/>
    <w:rsid w:val="0068469A"/>
    <w:rsid w:val="0068664F"/>
    <w:rsid w:val="006867FB"/>
    <w:rsid w:val="00686870"/>
    <w:rsid w:val="00686F8C"/>
    <w:rsid w:val="006870F8"/>
    <w:rsid w:val="00687AF9"/>
    <w:rsid w:val="0069019E"/>
    <w:rsid w:val="006903D9"/>
    <w:rsid w:val="006908CB"/>
    <w:rsid w:val="006919AD"/>
    <w:rsid w:val="00693CC7"/>
    <w:rsid w:val="00694AD5"/>
    <w:rsid w:val="006964D9"/>
    <w:rsid w:val="0069737C"/>
    <w:rsid w:val="006A0D17"/>
    <w:rsid w:val="006A0DDA"/>
    <w:rsid w:val="006A29C2"/>
    <w:rsid w:val="006A2EE2"/>
    <w:rsid w:val="006A3121"/>
    <w:rsid w:val="006A3314"/>
    <w:rsid w:val="006A4ACE"/>
    <w:rsid w:val="006A597D"/>
    <w:rsid w:val="006A6358"/>
    <w:rsid w:val="006B4349"/>
    <w:rsid w:val="006B4699"/>
    <w:rsid w:val="006B50EE"/>
    <w:rsid w:val="006B53EB"/>
    <w:rsid w:val="006B5F8C"/>
    <w:rsid w:val="006B686B"/>
    <w:rsid w:val="006C0EE4"/>
    <w:rsid w:val="006C1BDE"/>
    <w:rsid w:val="006C2B53"/>
    <w:rsid w:val="006C39E4"/>
    <w:rsid w:val="006C3D42"/>
    <w:rsid w:val="006C41E1"/>
    <w:rsid w:val="006C4402"/>
    <w:rsid w:val="006C50BB"/>
    <w:rsid w:val="006C5BA9"/>
    <w:rsid w:val="006C5D56"/>
    <w:rsid w:val="006C5E02"/>
    <w:rsid w:val="006C70F7"/>
    <w:rsid w:val="006C7981"/>
    <w:rsid w:val="006D010C"/>
    <w:rsid w:val="006D3135"/>
    <w:rsid w:val="006D37CA"/>
    <w:rsid w:val="006D4776"/>
    <w:rsid w:val="006D4AED"/>
    <w:rsid w:val="006D5E09"/>
    <w:rsid w:val="006D7753"/>
    <w:rsid w:val="006D7BBC"/>
    <w:rsid w:val="006E0061"/>
    <w:rsid w:val="006E0E4B"/>
    <w:rsid w:val="006E2C45"/>
    <w:rsid w:val="006E3867"/>
    <w:rsid w:val="006E4E04"/>
    <w:rsid w:val="006E53D5"/>
    <w:rsid w:val="006E5869"/>
    <w:rsid w:val="006E58DF"/>
    <w:rsid w:val="006E5DA6"/>
    <w:rsid w:val="006E6F4B"/>
    <w:rsid w:val="006F2798"/>
    <w:rsid w:val="006F2D1D"/>
    <w:rsid w:val="006F55EE"/>
    <w:rsid w:val="006F62AD"/>
    <w:rsid w:val="00701CD8"/>
    <w:rsid w:val="00701E5A"/>
    <w:rsid w:val="007041ED"/>
    <w:rsid w:val="00705F1B"/>
    <w:rsid w:val="007063E7"/>
    <w:rsid w:val="0070682C"/>
    <w:rsid w:val="00706B76"/>
    <w:rsid w:val="00710437"/>
    <w:rsid w:val="00710D58"/>
    <w:rsid w:val="007112D3"/>
    <w:rsid w:val="00713339"/>
    <w:rsid w:val="00713920"/>
    <w:rsid w:val="00713C2D"/>
    <w:rsid w:val="00717675"/>
    <w:rsid w:val="00720246"/>
    <w:rsid w:val="007205EF"/>
    <w:rsid w:val="00722EB2"/>
    <w:rsid w:val="00722FCC"/>
    <w:rsid w:val="007232D1"/>
    <w:rsid w:val="00724268"/>
    <w:rsid w:val="007257B8"/>
    <w:rsid w:val="007259AC"/>
    <w:rsid w:val="0072695D"/>
    <w:rsid w:val="00727BC5"/>
    <w:rsid w:val="00732288"/>
    <w:rsid w:val="00732337"/>
    <w:rsid w:val="00733851"/>
    <w:rsid w:val="007370FE"/>
    <w:rsid w:val="007417F7"/>
    <w:rsid w:val="0074181D"/>
    <w:rsid w:val="00741B2C"/>
    <w:rsid w:val="00742F22"/>
    <w:rsid w:val="007433D5"/>
    <w:rsid w:val="007447BF"/>
    <w:rsid w:val="007449AA"/>
    <w:rsid w:val="0074637C"/>
    <w:rsid w:val="00746989"/>
    <w:rsid w:val="00746FA2"/>
    <w:rsid w:val="007473D8"/>
    <w:rsid w:val="007506B4"/>
    <w:rsid w:val="007511D3"/>
    <w:rsid w:val="007520BE"/>
    <w:rsid w:val="00752E5F"/>
    <w:rsid w:val="00753E41"/>
    <w:rsid w:val="007541B0"/>
    <w:rsid w:val="00755452"/>
    <w:rsid w:val="0076017F"/>
    <w:rsid w:val="00760B44"/>
    <w:rsid w:val="00762171"/>
    <w:rsid w:val="007630E6"/>
    <w:rsid w:val="007641BA"/>
    <w:rsid w:val="007650FF"/>
    <w:rsid w:val="00766AA6"/>
    <w:rsid w:val="0076712F"/>
    <w:rsid w:val="00773A40"/>
    <w:rsid w:val="0077495E"/>
    <w:rsid w:val="00775516"/>
    <w:rsid w:val="00775F84"/>
    <w:rsid w:val="007763C6"/>
    <w:rsid w:val="0077667C"/>
    <w:rsid w:val="00776A19"/>
    <w:rsid w:val="00780C54"/>
    <w:rsid w:val="0078105D"/>
    <w:rsid w:val="007828FD"/>
    <w:rsid w:val="007829FB"/>
    <w:rsid w:val="007834F1"/>
    <w:rsid w:val="007842CE"/>
    <w:rsid w:val="00784D7B"/>
    <w:rsid w:val="00785464"/>
    <w:rsid w:val="007854FF"/>
    <w:rsid w:val="00785A6D"/>
    <w:rsid w:val="00785AC8"/>
    <w:rsid w:val="00785DDB"/>
    <w:rsid w:val="007861C0"/>
    <w:rsid w:val="007901DF"/>
    <w:rsid w:val="007906F2"/>
    <w:rsid w:val="007915F8"/>
    <w:rsid w:val="00791C07"/>
    <w:rsid w:val="00794CFB"/>
    <w:rsid w:val="0079637F"/>
    <w:rsid w:val="00796537"/>
    <w:rsid w:val="00797DBF"/>
    <w:rsid w:val="007A02CA"/>
    <w:rsid w:val="007A21A0"/>
    <w:rsid w:val="007A2BE9"/>
    <w:rsid w:val="007A3018"/>
    <w:rsid w:val="007A355E"/>
    <w:rsid w:val="007A4198"/>
    <w:rsid w:val="007A427B"/>
    <w:rsid w:val="007A4733"/>
    <w:rsid w:val="007A5992"/>
    <w:rsid w:val="007A761E"/>
    <w:rsid w:val="007B0410"/>
    <w:rsid w:val="007B131B"/>
    <w:rsid w:val="007B4875"/>
    <w:rsid w:val="007B496B"/>
    <w:rsid w:val="007B55B5"/>
    <w:rsid w:val="007B5CE7"/>
    <w:rsid w:val="007B5DA8"/>
    <w:rsid w:val="007B6A7C"/>
    <w:rsid w:val="007B75F0"/>
    <w:rsid w:val="007B77C6"/>
    <w:rsid w:val="007C04F7"/>
    <w:rsid w:val="007C1049"/>
    <w:rsid w:val="007C1835"/>
    <w:rsid w:val="007C1E51"/>
    <w:rsid w:val="007C1E57"/>
    <w:rsid w:val="007C2038"/>
    <w:rsid w:val="007C427D"/>
    <w:rsid w:val="007C45A0"/>
    <w:rsid w:val="007C653D"/>
    <w:rsid w:val="007C7D3E"/>
    <w:rsid w:val="007C7E3A"/>
    <w:rsid w:val="007D06E1"/>
    <w:rsid w:val="007D1D71"/>
    <w:rsid w:val="007D4A76"/>
    <w:rsid w:val="007D5292"/>
    <w:rsid w:val="007D5CF3"/>
    <w:rsid w:val="007D63B9"/>
    <w:rsid w:val="007D6553"/>
    <w:rsid w:val="007D6922"/>
    <w:rsid w:val="007D7C1B"/>
    <w:rsid w:val="007E012A"/>
    <w:rsid w:val="007E08DA"/>
    <w:rsid w:val="007E3F98"/>
    <w:rsid w:val="007E6201"/>
    <w:rsid w:val="007E68FD"/>
    <w:rsid w:val="007E6CE9"/>
    <w:rsid w:val="007E6DF1"/>
    <w:rsid w:val="007F03B4"/>
    <w:rsid w:val="007F0B2D"/>
    <w:rsid w:val="007F1DA6"/>
    <w:rsid w:val="007F43F6"/>
    <w:rsid w:val="007F48CD"/>
    <w:rsid w:val="007F5CFA"/>
    <w:rsid w:val="008007C9"/>
    <w:rsid w:val="00802342"/>
    <w:rsid w:val="0080256F"/>
    <w:rsid w:val="008035A0"/>
    <w:rsid w:val="008043A5"/>
    <w:rsid w:val="008059FB"/>
    <w:rsid w:val="00806082"/>
    <w:rsid w:val="00806F55"/>
    <w:rsid w:val="0081051B"/>
    <w:rsid w:val="00810A18"/>
    <w:rsid w:val="00810D99"/>
    <w:rsid w:val="0081167E"/>
    <w:rsid w:val="00811817"/>
    <w:rsid w:val="00812216"/>
    <w:rsid w:val="00813796"/>
    <w:rsid w:val="00813C87"/>
    <w:rsid w:val="00814574"/>
    <w:rsid w:val="00815FBE"/>
    <w:rsid w:val="00816F52"/>
    <w:rsid w:val="0082069B"/>
    <w:rsid w:val="00821050"/>
    <w:rsid w:val="0082259D"/>
    <w:rsid w:val="00822795"/>
    <w:rsid w:val="0082389C"/>
    <w:rsid w:val="00823FD2"/>
    <w:rsid w:val="008244EA"/>
    <w:rsid w:val="00826C2D"/>
    <w:rsid w:val="00827C8A"/>
    <w:rsid w:val="008323F2"/>
    <w:rsid w:val="008326EA"/>
    <w:rsid w:val="00832B04"/>
    <w:rsid w:val="00833E36"/>
    <w:rsid w:val="008350B5"/>
    <w:rsid w:val="00837868"/>
    <w:rsid w:val="008410AC"/>
    <w:rsid w:val="00841877"/>
    <w:rsid w:val="008435C3"/>
    <w:rsid w:val="0084452A"/>
    <w:rsid w:val="0084576D"/>
    <w:rsid w:val="008464A1"/>
    <w:rsid w:val="00847B9C"/>
    <w:rsid w:val="00851EA9"/>
    <w:rsid w:val="00852453"/>
    <w:rsid w:val="00852480"/>
    <w:rsid w:val="0085276D"/>
    <w:rsid w:val="0085411B"/>
    <w:rsid w:val="00854349"/>
    <w:rsid w:val="00857BF2"/>
    <w:rsid w:val="008626CA"/>
    <w:rsid w:val="00862AFB"/>
    <w:rsid w:val="008637D5"/>
    <w:rsid w:val="0086451B"/>
    <w:rsid w:val="00864C2A"/>
    <w:rsid w:val="00864C72"/>
    <w:rsid w:val="00864EF1"/>
    <w:rsid w:val="00865A20"/>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1FBE"/>
    <w:rsid w:val="008821C7"/>
    <w:rsid w:val="00882953"/>
    <w:rsid w:val="00882E8E"/>
    <w:rsid w:val="00883FBC"/>
    <w:rsid w:val="00884E6D"/>
    <w:rsid w:val="00886F8E"/>
    <w:rsid w:val="00887568"/>
    <w:rsid w:val="0089029B"/>
    <w:rsid w:val="008905EB"/>
    <w:rsid w:val="00890840"/>
    <w:rsid w:val="00891A71"/>
    <w:rsid w:val="0089265E"/>
    <w:rsid w:val="00892D95"/>
    <w:rsid w:val="00893727"/>
    <w:rsid w:val="00895DF5"/>
    <w:rsid w:val="00895E05"/>
    <w:rsid w:val="008960F1"/>
    <w:rsid w:val="0089633E"/>
    <w:rsid w:val="00896DAF"/>
    <w:rsid w:val="00897CF1"/>
    <w:rsid w:val="00897DE8"/>
    <w:rsid w:val="008A05A9"/>
    <w:rsid w:val="008A2331"/>
    <w:rsid w:val="008A238D"/>
    <w:rsid w:val="008A33E6"/>
    <w:rsid w:val="008A3D3D"/>
    <w:rsid w:val="008A575B"/>
    <w:rsid w:val="008A5D43"/>
    <w:rsid w:val="008A682C"/>
    <w:rsid w:val="008A68FD"/>
    <w:rsid w:val="008A78A3"/>
    <w:rsid w:val="008B145F"/>
    <w:rsid w:val="008B1499"/>
    <w:rsid w:val="008B1AF1"/>
    <w:rsid w:val="008B2191"/>
    <w:rsid w:val="008B344D"/>
    <w:rsid w:val="008C3098"/>
    <w:rsid w:val="008C3E54"/>
    <w:rsid w:val="008C5056"/>
    <w:rsid w:val="008C56F6"/>
    <w:rsid w:val="008C750E"/>
    <w:rsid w:val="008D142A"/>
    <w:rsid w:val="008D2079"/>
    <w:rsid w:val="008D2842"/>
    <w:rsid w:val="008D2BD9"/>
    <w:rsid w:val="008D2E82"/>
    <w:rsid w:val="008D30F3"/>
    <w:rsid w:val="008D3348"/>
    <w:rsid w:val="008D5B25"/>
    <w:rsid w:val="008D6CA0"/>
    <w:rsid w:val="008D7C74"/>
    <w:rsid w:val="008D7FD8"/>
    <w:rsid w:val="008E0AAA"/>
    <w:rsid w:val="008E3CFD"/>
    <w:rsid w:val="008E45C2"/>
    <w:rsid w:val="008E51FF"/>
    <w:rsid w:val="008E6AEB"/>
    <w:rsid w:val="008E7AF1"/>
    <w:rsid w:val="008F03BF"/>
    <w:rsid w:val="008F04A8"/>
    <w:rsid w:val="008F1A74"/>
    <w:rsid w:val="008F2B36"/>
    <w:rsid w:val="008F3A42"/>
    <w:rsid w:val="008F609D"/>
    <w:rsid w:val="008F6B82"/>
    <w:rsid w:val="008F72BC"/>
    <w:rsid w:val="008F73B1"/>
    <w:rsid w:val="009010C1"/>
    <w:rsid w:val="00901BCB"/>
    <w:rsid w:val="009025B9"/>
    <w:rsid w:val="00902E02"/>
    <w:rsid w:val="00903B16"/>
    <w:rsid w:val="00905CCD"/>
    <w:rsid w:val="009069DD"/>
    <w:rsid w:val="009073E9"/>
    <w:rsid w:val="009111DC"/>
    <w:rsid w:val="00912215"/>
    <w:rsid w:val="00913A63"/>
    <w:rsid w:val="009143D6"/>
    <w:rsid w:val="0091479B"/>
    <w:rsid w:val="0091511C"/>
    <w:rsid w:val="009210B2"/>
    <w:rsid w:val="009221B3"/>
    <w:rsid w:val="00925C3E"/>
    <w:rsid w:val="00925E1E"/>
    <w:rsid w:val="00926428"/>
    <w:rsid w:val="00926AD8"/>
    <w:rsid w:val="00927695"/>
    <w:rsid w:val="009279CB"/>
    <w:rsid w:val="00927C02"/>
    <w:rsid w:val="00931775"/>
    <w:rsid w:val="009322A2"/>
    <w:rsid w:val="0093251A"/>
    <w:rsid w:val="0093395E"/>
    <w:rsid w:val="00933A7D"/>
    <w:rsid w:val="00935AE6"/>
    <w:rsid w:val="00935E74"/>
    <w:rsid w:val="00936E4F"/>
    <w:rsid w:val="00937510"/>
    <w:rsid w:val="00937DD0"/>
    <w:rsid w:val="00940DB0"/>
    <w:rsid w:val="00941B55"/>
    <w:rsid w:val="00941F69"/>
    <w:rsid w:val="00942B4A"/>
    <w:rsid w:val="00943003"/>
    <w:rsid w:val="009432FC"/>
    <w:rsid w:val="0094474D"/>
    <w:rsid w:val="00944D59"/>
    <w:rsid w:val="009460EF"/>
    <w:rsid w:val="009463F5"/>
    <w:rsid w:val="0094690A"/>
    <w:rsid w:val="00947042"/>
    <w:rsid w:val="009476A8"/>
    <w:rsid w:val="00947BAA"/>
    <w:rsid w:val="00950310"/>
    <w:rsid w:val="00950F2D"/>
    <w:rsid w:val="00951CD2"/>
    <w:rsid w:val="009526E4"/>
    <w:rsid w:val="009530E6"/>
    <w:rsid w:val="0095333A"/>
    <w:rsid w:val="009547BD"/>
    <w:rsid w:val="00954E99"/>
    <w:rsid w:val="00957631"/>
    <w:rsid w:val="00957DBE"/>
    <w:rsid w:val="009606C1"/>
    <w:rsid w:val="009613C4"/>
    <w:rsid w:val="0096211C"/>
    <w:rsid w:val="00962B4F"/>
    <w:rsid w:val="00963832"/>
    <w:rsid w:val="00963885"/>
    <w:rsid w:val="009675BB"/>
    <w:rsid w:val="00967D73"/>
    <w:rsid w:val="00970EF5"/>
    <w:rsid w:val="00970F93"/>
    <w:rsid w:val="009714BD"/>
    <w:rsid w:val="00972189"/>
    <w:rsid w:val="009722E3"/>
    <w:rsid w:val="00974021"/>
    <w:rsid w:val="009765A0"/>
    <w:rsid w:val="0097794C"/>
    <w:rsid w:val="00980EEA"/>
    <w:rsid w:val="00980EFB"/>
    <w:rsid w:val="00980F81"/>
    <w:rsid w:val="00983A93"/>
    <w:rsid w:val="00985B47"/>
    <w:rsid w:val="00986AC8"/>
    <w:rsid w:val="009900DE"/>
    <w:rsid w:val="009902D3"/>
    <w:rsid w:val="00991DB4"/>
    <w:rsid w:val="009922A1"/>
    <w:rsid w:val="00992373"/>
    <w:rsid w:val="00992BA0"/>
    <w:rsid w:val="00992ECE"/>
    <w:rsid w:val="009934E5"/>
    <w:rsid w:val="00993FF6"/>
    <w:rsid w:val="00994302"/>
    <w:rsid w:val="00994DA6"/>
    <w:rsid w:val="00996477"/>
    <w:rsid w:val="009978AC"/>
    <w:rsid w:val="00997FDD"/>
    <w:rsid w:val="009A0A67"/>
    <w:rsid w:val="009A2F55"/>
    <w:rsid w:val="009A345A"/>
    <w:rsid w:val="009A3495"/>
    <w:rsid w:val="009A3F23"/>
    <w:rsid w:val="009A496A"/>
    <w:rsid w:val="009A4A93"/>
    <w:rsid w:val="009A4E19"/>
    <w:rsid w:val="009A5D48"/>
    <w:rsid w:val="009A64F0"/>
    <w:rsid w:val="009B3A36"/>
    <w:rsid w:val="009B4CF2"/>
    <w:rsid w:val="009C02EF"/>
    <w:rsid w:val="009C120A"/>
    <w:rsid w:val="009C2658"/>
    <w:rsid w:val="009C4B7D"/>
    <w:rsid w:val="009C4B9A"/>
    <w:rsid w:val="009C70FD"/>
    <w:rsid w:val="009D1072"/>
    <w:rsid w:val="009D1F83"/>
    <w:rsid w:val="009D2DC6"/>
    <w:rsid w:val="009D4062"/>
    <w:rsid w:val="009D41DA"/>
    <w:rsid w:val="009D490F"/>
    <w:rsid w:val="009D5471"/>
    <w:rsid w:val="009D59BC"/>
    <w:rsid w:val="009D5FB1"/>
    <w:rsid w:val="009D755F"/>
    <w:rsid w:val="009D7823"/>
    <w:rsid w:val="009D7EFC"/>
    <w:rsid w:val="009E1DFB"/>
    <w:rsid w:val="009E4992"/>
    <w:rsid w:val="009E5DA5"/>
    <w:rsid w:val="009E612C"/>
    <w:rsid w:val="009E6528"/>
    <w:rsid w:val="009E6C66"/>
    <w:rsid w:val="009E6FB5"/>
    <w:rsid w:val="009F1E56"/>
    <w:rsid w:val="009F341E"/>
    <w:rsid w:val="009F3E54"/>
    <w:rsid w:val="009F4031"/>
    <w:rsid w:val="009F406B"/>
    <w:rsid w:val="009F4478"/>
    <w:rsid w:val="009F5298"/>
    <w:rsid w:val="009F5592"/>
    <w:rsid w:val="009F5BB9"/>
    <w:rsid w:val="009F5CD9"/>
    <w:rsid w:val="009F7178"/>
    <w:rsid w:val="009F7B28"/>
    <w:rsid w:val="00A0050D"/>
    <w:rsid w:val="00A007F8"/>
    <w:rsid w:val="00A00F56"/>
    <w:rsid w:val="00A03D32"/>
    <w:rsid w:val="00A05872"/>
    <w:rsid w:val="00A05EDF"/>
    <w:rsid w:val="00A074DA"/>
    <w:rsid w:val="00A07CBC"/>
    <w:rsid w:val="00A101CC"/>
    <w:rsid w:val="00A12898"/>
    <w:rsid w:val="00A12D94"/>
    <w:rsid w:val="00A12F67"/>
    <w:rsid w:val="00A143EC"/>
    <w:rsid w:val="00A14A35"/>
    <w:rsid w:val="00A15CD5"/>
    <w:rsid w:val="00A170B4"/>
    <w:rsid w:val="00A20E94"/>
    <w:rsid w:val="00A21ED6"/>
    <w:rsid w:val="00A23078"/>
    <w:rsid w:val="00A23412"/>
    <w:rsid w:val="00A23A3F"/>
    <w:rsid w:val="00A2427D"/>
    <w:rsid w:val="00A2493F"/>
    <w:rsid w:val="00A24F15"/>
    <w:rsid w:val="00A27A5C"/>
    <w:rsid w:val="00A27C10"/>
    <w:rsid w:val="00A3109A"/>
    <w:rsid w:val="00A327E1"/>
    <w:rsid w:val="00A34086"/>
    <w:rsid w:val="00A355E9"/>
    <w:rsid w:val="00A36C73"/>
    <w:rsid w:val="00A37C3B"/>
    <w:rsid w:val="00A400DD"/>
    <w:rsid w:val="00A40AAD"/>
    <w:rsid w:val="00A42354"/>
    <w:rsid w:val="00A435F8"/>
    <w:rsid w:val="00A43D25"/>
    <w:rsid w:val="00A444B8"/>
    <w:rsid w:val="00A45617"/>
    <w:rsid w:val="00A47084"/>
    <w:rsid w:val="00A474BE"/>
    <w:rsid w:val="00A51279"/>
    <w:rsid w:val="00A51A42"/>
    <w:rsid w:val="00A529EC"/>
    <w:rsid w:val="00A52D33"/>
    <w:rsid w:val="00A53DA7"/>
    <w:rsid w:val="00A55651"/>
    <w:rsid w:val="00A56066"/>
    <w:rsid w:val="00A627A8"/>
    <w:rsid w:val="00A62831"/>
    <w:rsid w:val="00A62C3A"/>
    <w:rsid w:val="00A6310B"/>
    <w:rsid w:val="00A632C8"/>
    <w:rsid w:val="00A6376B"/>
    <w:rsid w:val="00A637B4"/>
    <w:rsid w:val="00A63DE2"/>
    <w:rsid w:val="00A64AD5"/>
    <w:rsid w:val="00A64D9C"/>
    <w:rsid w:val="00A700E3"/>
    <w:rsid w:val="00A7037F"/>
    <w:rsid w:val="00A71EE2"/>
    <w:rsid w:val="00A72ACA"/>
    <w:rsid w:val="00A730EA"/>
    <w:rsid w:val="00A758D9"/>
    <w:rsid w:val="00A76309"/>
    <w:rsid w:val="00A7656A"/>
    <w:rsid w:val="00A7670A"/>
    <w:rsid w:val="00A77081"/>
    <w:rsid w:val="00A771A6"/>
    <w:rsid w:val="00A77822"/>
    <w:rsid w:val="00A80577"/>
    <w:rsid w:val="00A81318"/>
    <w:rsid w:val="00A81ADC"/>
    <w:rsid w:val="00A820AD"/>
    <w:rsid w:val="00A82AAA"/>
    <w:rsid w:val="00A87297"/>
    <w:rsid w:val="00A92ABC"/>
    <w:rsid w:val="00A94559"/>
    <w:rsid w:val="00A94B1C"/>
    <w:rsid w:val="00A94D51"/>
    <w:rsid w:val="00A9639D"/>
    <w:rsid w:val="00A971BF"/>
    <w:rsid w:val="00AA045E"/>
    <w:rsid w:val="00AA114D"/>
    <w:rsid w:val="00AA125B"/>
    <w:rsid w:val="00AA1A0B"/>
    <w:rsid w:val="00AA2014"/>
    <w:rsid w:val="00AA3D33"/>
    <w:rsid w:val="00AA4241"/>
    <w:rsid w:val="00AA4433"/>
    <w:rsid w:val="00AA4E2C"/>
    <w:rsid w:val="00AA5BBC"/>
    <w:rsid w:val="00AA5BC7"/>
    <w:rsid w:val="00AA6145"/>
    <w:rsid w:val="00AA6398"/>
    <w:rsid w:val="00AA6F5E"/>
    <w:rsid w:val="00AA7544"/>
    <w:rsid w:val="00AA760D"/>
    <w:rsid w:val="00AA7D08"/>
    <w:rsid w:val="00AB1482"/>
    <w:rsid w:val="00AB1E0E"/>
    <w:rsid w:val="00AB28E6"/>
    <w:rsid w:val="00AB2E79"/>
    <w:rsid w:val="00AB40F6"/>
    <w:rsid w:val="00AB4E58"/>
    <w:rsid w:val="00AC123F"/>
    <w:rsid w:val="00AC2725"/>
    <w:rsid w:val="00AC36AF"/>
    <w:rsid w:val="00AC3E22"/>
    <w:rsid w:val="00AC43F2"/>
    <w:rsid w:val="00AC4F34"/>
    <w:rsid w:val="00AC5066"/>
    <w:rsid w:val="00AC5437"/>
    <w:rsid w:val="00AC59BB"/>
    <w:rsid w:val="00AD02B0"/>
    <w:rsid w:val="00AD03B8"/>
    <w:rsid w:val="00AD07A0"/>
    <w:rsid w:val="00AD5C1D"/>
    <w:rsid w:val="00AD79EE"/>
    <w:rsid w:val="00AE089E"/>
    <w:rsid w:val="00AE2D14"/>
    <w:rsid w:val="00AE2D60"/>
    <w:rsid w:val="00AE2E2D"/>
    <w:rsid w:val="00AE3F83"/>
    <w:rsid w:val="00AE3F8F"/>
    <w:rsid w:val="00AE4E3B"/>
    <w:rsid w:val="00AE5606"/>
    <w:rsid w:val="00AE593F"/>
    <w:rsid w:val="00AE679E"/>
    <w:rsid w:val="00AE6D4A"/>
    <w:rsid w:val="00AE70A8"/>
    <w:rsid w:val="00AE784E"/>
    <w:rsid w:val="00AE7FF5"/>
    <w:rsid w:val="00AF02AE"/>
    <w:rsid w:val="00AF125D"/>
    <w:rsid w:val="00AF1815"/>
    <w:rsid w:val="00AF1BBC"/>
    <w:rsid w:val="00AF473C"/>
    <w:rsid w:val="00AF4ED7"/>
    <w:rsid w:val="00AF5AFE"/>
    <w:rsid w:val="00AF68EF"/>
    <w:rsid w:val="00AF6E72"/>
    <w:rsid w:val="00B01D97"/>
    <w:rsid w:val="00B0201E"/>
    <w:rsid w:val="00B0222F"/>
    <w:rsid w:val="00B02A2C"/>
    <w:rsid w:val="00B032A8"/>
    <w:rsid w:val="00B0347A"/>
    <w:rsid w:val="00B04E07"/>
    <w:rsid w:val="00B05AFE"/>
    <w:rsid w:val="00B10B7A"/>
    <w:rsid w:val="00B112FB"/>
    <w:rsid w:val="00B12652"/>
    <w:rsid w:val="00B13815"/>
    <w:rsid w:val="00B16A8A"/>
    <w:rsid w:val="00B16EC8"/>
    <w:rsid w:val="00B17534"/>
    <w:rsid w:val="00B1772B"/>
    <w:rsid w:val="00B201D0"/>
    <w:rsid w:val="00B20E1E"/>
    <w:rsid w:val="00B20F35"/>
    <w:rsid w:val="00B235F6"/>
    <w:rsid w:val="00B23778"/>
    <w:rsid w:val="00B23A2A"/>
    <w:rsid w:val="00B23CD3"/>
    <w:rsid w:val="00B24213"/>
    <w:rsid w:val="00B24749"/>
    <w:rsid w:val="00B26231"/>
    <w:rsid w:val="00B263EE"/>
    <w:rsid w:val="00B26C8E"/>
    <w:rsid w:val="00B2720E"/>
    <w:rsid w:val="00B273A5"/>
    <w:rsid w:val="00B27C23"/>
    <w:rsid w:val="00B31305"/>
    <w:rsid w:val="00B31E39"/>
    <w:rsid w:val="00B33DD3"/>
    <w:rsid w:val="00B34F38"/>
    <w:rsid w:val="00B357BC"/>
    <w:rsid w:val="00B366AB"/>
    <w:rsid w:val="00B4032D"/>
    <w:rsid w:val="00B40F7B"/>
    <w:rsid w:val="00B4388A"/>
    <w:rsid w:val="00B43BFB"/>
    <w:rsid w:val="00B44142"/>
    <w:rsid w:val="00B4452E"/>
    <w:rsid w:val="00B46AC0"/>
    <w:rsid w:val="00B46BB0"/>
    <w:rsid w:val="00B47AED"/>
    <w:rsid w:val="00B504D3"/>
    <w:rsid w:val="00B51EE4"/>
    <w:rsid w:val="00B54EC4"/>
    <w:rsid w:val="00B555FB"/>
    <w:rsid w:val="00B57372"/>
    <w:rsid w:val="00B605AC"/>
    <w:rsid w:val="00B605BE"/>
    <w:rsid w:val="00B62FA5"/>
    <w:rsid w:val="00B644C4"/>
    <w:rsid w:val="00B648E3"/>
    <w:rsid w:val="00B64F3C"/>
    <w:rsid w:val="00B65013"/>
    <w:rsid w:val="00B65B70"/>
    <w:rsid w:val="00B65C60"/>
    <w:rsid w:val="00B65D35"/>
    <w:rsid w:val="00B66369"/>
    <w:rsid w:val="00B66CFE"/>
    <w:rsid w:val="00B6762E"/>
    <w:rsid w:val="00B67FBF"/>
    <w:rsid w:val="00B70180"/>
    <w:rsid w:val="00B7082F"/>
    <w:rsid w:val="00B71226"/>
    <w:rsid w:val="00B71FBA"/>
    <w:rsid w:val="00B721E1"/>
    <w:rsid w:val="00B73894"/>
    <w:rsid w:val="00B7397F"/>
    <w:rsid w:val="00B74E8B"/>
    <w:rsid w:val="00B7543B"/>
    <w:rsid w:val="00B75CD9"/>
    <w:rsid w:val="00B75E35"/>
    <w:rsid w:val="00B77B79"/>
    <w:rsid w:val="00B77D7D"/>
    <w:rsid w:val="00B8121D"/>
    <w:rsid w:val="00B830C1"/>
    <w:rsid w:val="00B83949"/>
    <w:rsid w:val="00B84914"/>
    <w:rsid w:val="00B85140"/>
    <w:rsid w:val="00B85212"/>
    <w:rsid w:val="00B8560E"/>
    <w:rsid w:val="00B908AF"/>
    <w:rsid w:val="00B912B7"/>
    <w:rsid w:val="00B91CC3"/>
    <w:rsid w:val="00B92162"/>
    <w:rsid w:val="00B921AC"/>
    <w:rsid w:val="00B92552"/>
    <w:rsid w:val="00B9255D"/>
    <w:rsid w:val="00B9341F"/>
    <w:rsid w:val="00B96616"/>
    <w:rsid w:val="00BA3FE0"/>
    <w:rsid w:val="00BA44D3"/>
    <w:rsid w:val="00BA5355"/>
    <w:rsid w:val="00BA6734"/>
    <w:rsid w:val="00BA6752"/>
    <w:rsid w:val="00BA728D"/>
    <w:rsid w:val="00BB2AFA"/>
    <w:rsid w:val="00BB38BB"/>
    <w:rsid w:val="00BB3EDB"/>
    <w:rsid w:val="00BB4458"/>
    <w:rsid w:val="00BB4D6D"/>
    <w:rsid w:val="00BB6A4B"/>
    <w:rsid w:val="00BB6A9B"/>
    <w:rsid w:val="00BB744F"/>
    <w:rsid w:val="00BB7722"/>
    <w:rsid w:val="00BC0EE9"/>
    <w:rsid w:val="00BC45C8"/>
    <w:rsid w:val="00BC4649"/>
    <w:rsid w:val="00BC4676"/>
    <w:rsid w:val="00BC48AD"/>
    <w:rsid w:val="00BC4A13"/>
    <w:rsid w:val="00BC5106"/>
    <w:rsid w:val="00BC62D6"/>
    <w:rsid w:val="00BC697D"/>
    <w:rsid w:val="00BC6B4B"/>
    <w:rsid w:val="00BC6E6E"/>
    <w:rsid w:val="00BC7ADE"/>
    <w:rsid w:val="00BD04C1"/>
    <w:rsid w:val="00BD0B77"/>
    <w:rsid w:val="00BD18AA"/>
    <w:rsid w:val="00BD2475"/>
    <w:rsid w:val="00BD3B13"/>
    <w:rsid w:val="00BD3FC4"/>
    <w:rsid w:val="00BD5232"/>
    <w:rsid w:val="00BD55DA"/>
    <w:rsid w:val="00BD588A"/>
    <w:rsid w:val="00BD5A33"/>
    <w:rsid w:val="00BD60CB"/>
    <w:rsid w:val="00BD6A5D"/>
    <w:rsid w:val="00BD7149"/>
    <w:rsid w:val="00BE1681"/>
    <w:rsid w:val="00BE2A6C"/>
    <w:rsid w:val="00BE2C3B"/>
    <w:rsid w:val="00BE2CEA"/>
    <w:rsid w:val="00BE4AE1"/>
    <w:rsid w:val="00BE524B"/>
    <w:rsid w:val="00BE66A6"/>
    <w:rsid w:val="00BE7AC9"/>
    <w:rsid w:val="00BF1C29"/>
    <w:rsid w:val="00BF1E40"/>
    <w:rsid w:val="00BF21C2"/>
    <w:rsid w:val="00BF2DCE"/>
    <w:rsid w:val="00BF2EF1"/>
    <w:rsid w:val="00BF47D6"/>
    <w:rsid w:val="00BF4DC9"/>
    <w:rsid w:val="00BF6727"/>
    <w:rsid w:val="00BF67C0"/>
    <w:rsid w:val="00BF71D7"/>
    <w:rsid w:val="00BF72DD"/>
    <w:rsid w:val="00C03381"/>
    <w:rsid w:val="00C05500"/>
    <w:rsid w:val="00C05973"/>
    <w:rsid w:val="00C06717"/>
    <w:rsid w:val="00C06947"/>
    <w:rsid w:val="00C06A6D"/>
    <w:rsid w:val="00C10D23"/>
    <w:rsid w:val="00C11B1B"/>
    <w:rsid w:val="00C12BD6"/>
    <w:rsid w:val="00C12DAC"/>
    <w:rsid w:val="00C135CD"/>
    <w:rsid w:val="00C148B9"/>
    <w:rsid w:val="00C15E9D"/>
    <w:rsid w:val="00C15F70"/>
    <w:rsid w:val="00C167E1"/>
    <w:rsid w:val="00C20913"/>
    <w:rsid w:val="00C20E39"/>
    <w:rsid w:val="00C21542"/>
    <w:rsid w:val="00C222AE"/>
    <w:rsid w:val="00C225B0"/>
    <w:rsid w:val="00C22D56"/>
    <w:rsid w:val="00C23F6B"/>
    <w:rsid w:val="00C24B2C"/>
    <w:rsid w:val="00C2533D"/>
    <w:rsid w:val="00C2681E"/>
    <w:rsid w:val="00C27B76"/>
    <w:rsid w:val="00C27E25"/>
    <w:rsid w:val="00C311D3"/>
    <w:rsid w:val="00C33606"/>
    <w:rsid w:val="00C336F7"/>
    <w:rsid w:val="00C341BE"/>
    <w:rsid w:val="00C34AEC"/>
    <w:rsid w:val="00C34C07"/>
    <w:rsid w:val="00C37EE6"/>
    <w:rsid w:val="00C40141"/>
    <w:rsid w:val="00C401F7"/>
    <w:rsid w:val="00C40BC9"/>
    <w:rsid w:val="00C425DF"/>
    <w:rsid w:val="00C435A6"/>
    <w:rsid w:val="00C45974"/>
    <w:rsid w:val="00C469B7"/>
    <w:rsid w:val="00C47684"/>
    <w:rsid w:val="00C47DF4"/>
    <w:rsid w:val="00C500AE"/>
    <w:rsid w:val="00C5010B"/>
    <w:rsid w:val="00C51A7A"/>
    <w:rsid w:val="00C540A8"/>
    <w:rsid w:val="00C55B06"/>
    <w:rsid w:val="00C561A2"/>
    <w:rsid w:val="00C5786C"/>
    <w:rsid w:val="00C5789E"/>
    <w:rsid w:val="00C5790A"/>
    <w:rsid w:val="00C57FA8"/>
    <w:rsid w:val="00C604C1"/>
    <w:rsid w:val="00C6109B"/>
    <w:rsid w:val="00C61112"/>
    <w:rsid w:val="00C63046"/>
    <w:rsid w:val="00C634D4"/>
    <w:rsid w:val="00C63512"/>
    <w:rsid w:val="00C656C8"/>
    <w:rsid w:val="00C65B9D"/>
    <w:rsid w:val="00C66160"/>
    <w:rsid w:val="00C66B8C"/>
    <w:rsid w:val="00C66CBC"/>
    <w:rsid w:val="00C7020D"/>
    <w:rsid w:val="00C7234C"/>
    <w:rsid w:val="00C72462"/>
    <w:rsid w:val="00C727B4"/>
    <w:rsid w:val="00C7306D"/>
    <w:rsid w:val="00C73E0F"/>
    <w:rsid w:val="00C742E3"/>
    <w:rsid w:val="00C74CFA"/>
    <w:rsid w:val="00C77D49"/>
    <w:rsid w:val="00C77E67"/>
    <w:rsid w:val="00C80DEB"/>
    <w:rsid w:val="00C80ECA"/>
    <w:rsid w:val="00C8266D"/>
    <w:rsid w:val="00C8278E"/>
    <w:rsid w:val="00C830D2"/>
    <w:rsid w:val="00C8592D"/>
    <w:rsid w:val="00C861C9"/>
    <w:rsid w:val="00C86587"/>
    <w:rsid w:val="00C86AD3"/>
    <w:rsid w:val="00C8780E"/>
    <w:rsid w:val="00C91502"/>
    <w:rsid w:val="00C94FF7"/>
    <w:rsid w:val="00C96C0C"/>
    <w:rsid w:val="00C96D15"/>
    <w:rsid w:val="00CA1BAB"/>
    <w:rsid w:val="00CA2028"/>
    <w:rsid w:val="00CA4311"/>
    <w:rsid w:val="00CA4339"/>
    <w:rsid w:val="00CA5674"/>
    <w:rsid w:val="00CA6436"/>
    <w:rsid w:val="00CA7632"/>
    <w:rsid w:val="00CB09AD"/>
    <w:rsid w:val="00CB20AA"/>
    <w:rsid w:val="00CB2863"/>
    <w:rsid w:val="00CB2E68"/>
    <w:rsid w:val="00CB2E80"/>
    <w:rsid w:val="00CB3936"/>
    <w:rsid w:val="00CB4242"/>
    <w:rsid w:val="00CB6868"/>
    <w:rsid w:val="00CB73BF"/>
    <w:rsid w:val="00CB76B9"/>
    <w:rsid w:val="00CC120D"/>
    <w:rsid w:val="00CC1E09"/>
    <w:rsid w:val="00CC2175"/>
    <w:rsid w:val="00CC2872"/>
    <w:rsid w:val="00CC383A"/>
    <w:rsid w:val="00CC3C61"/>
    <w:rsid w:val="00CC609B"/>
    <w:rsid w:val="00CC7A6D"/>
    <w:rsid w:val="00CC7C77"/>
    <w:rsid w:val="00CC7CAB"/>
    <w:rsid w:val="00CD14A1"/>
    <w:rsid w:val="00CD18A2"/>
    <w:rsid w:val="00CD1AFF"/>
    <w:rsid w:val="00CD1F78"/>
    <w:rsid w:val="00CD30A0"/>
    <w:rsid w:val="00CD34D4"/>
    <w:rsid w:val="00CD4A49"/>
    <w:rsid w:val="00CD6DDF"/>
    <w:rsid w:val="00CD7419"/>
    <w:rsid w:val="00CE0853"/>
    <w:rsid w:val="00CE0953"/>
    <w:rsid w:val="00CE09BC"/>
    <w:rsid w:val="00CE3510"/>
    <w:rsid w:val="00CE3FD0"/>
    <w:rsid w:val="00CE6B33"/>
    <w:rsid w:val="00CE7307"/>
    <w:rsid w:val="00CF0890"/>
    <w:rsid w:val="00CF115F"/>
    <w:rsid w:val="00CF2317"/>
    <w:rsid w:val="00CF50C7"/>
    <w:rsid w:val="00CF6F8F"/>
    <w:rsid w:val="00CF7CDD"/>
    <w:rsid w:val="00D00586"/>
    <w:rsid w:val="00D04CA7"/>
    <w:rsid w:val="00D06249"/>
    <w:rsid w:val="00D07086"/>
    <w:rsid w:val="00D070B4"/>
    <w:rsid w:val="00D07D8D"/>
    <w:rsid w:val="00D117FD"/>
    <w:rsid w:val="00D12051"/>
    <w:rsid w:val="00D1249A"/>
    <w:rsid w:val="00D14098"/>
    <w:rsid w:val="00D15EF1"/>
    <w:rsid w:val="00D16C5C"/>
    <w:rsid w:val="00D21409"/>
    <w:rsid w:val="00D2162B"/>
    <w:rsid w:val="00D22167"/>
    <w:rsid w:val="00D221DC"/>
    <w:rsid w:val="00D22295"/>
    <w:rsid w:val="00D22E19"/>
    <w:rsid w:val="00D239EE"/>
    <w:rsid w:val="00D23B8C"/>
    <w:rsid w:val="00D243BB"/>
    <w:rsid w:val="00D24BA6"/>
    <w:rsid w:val="00D251E3"/>
    <w:rsid w:val="00D25A1D"/>
    <w:rsid w:val="00D30889"/>
    <w:rsid w:val="00D30E83"/>
    <w:rsid w:val="00D3239D"/>
    <w:rsid w:val="00D338C5"/>
    <w:rsid w:val="00D33DB3"/>
    <w:rsid w:val="00D35CF8"/>
    <w:rsid w:val="00D36788"/>
    <w:rsid w:val="00D36C2C"/>
    <w:rsid w:val="00D36FBA"/>
    <w:rsid w:val="00D4029E"/>
    <w:rsid w:val="00D42DBC"/>
    <w:rsid w:val="00D432F0"/>
    <w:rsid w:val="00D43664"/>
    <w:rsid w:val="00D44996"/>
    <w:rsid w:val="00D4613E"/>
    <w:rsid w:val="00D462CF"/>
    <w:rsid w:val="00D47CCE"/>
    <w:rsid w:val="00D50C58"/>
    <w:rsid w:val="00D50DCE"/>
    <w:rsid w:val="00D51835"/>
    <w:rsid w:val="00D52A82"/>
    <w:rsid w:val="00D53371"/>
    <w:rsid w:val="00D53EE5"/>
    <w:rsid w:val="00D55CBB"/>
    <w:rsid w:val="00D572A6"/>
    <w:rsid w:val="00D60387"/>
    <w:rsid w:val="00D614A2"/>
    <w:rsid w:val="00D62458"/>
    <w:rsid w:val="00D627BE"/>
    <w:rsid w:val="00D6385B"/>
    <w:rsid w:val="00D642A6"/>
    <w:rsid w:val="00D64CB5"/>
    <w:rsid w:val="00D65719"/>
    <w:rsid w:val="00D66403"/>
    <w:rsid w:val="00D70CA9"/>
    <w:rsid w:val="00D718D2"/>
    <w:rsid w:val="00D71F05"/>
    <w:rsid w:val="00D7231D"/>
    <w:rsid w:val="00D741A2"/>
    <w:rsid w:val="00D74CD7"/>
    <w:rsid w:val="00D75064"/>
    <w:rsid w:val="00D75296"/>
    <w:rsid w:val="00D76E98"/>
    <w:rsid w:val="00D8030D"/>
    <w:rsid w:val="00D80A8E"/>
    <w:rsid w:val="00D819FD"/>
    <w:rsid w:val="00D81AD1"/>
    <w:rsid w:val="00D86AD1"/>
    <w:rsid w:val="00D87522"/>
    <w:rsid w:val="00D87624"/>
    <w:rsid w:val="00D908F8"/>
    <w:rsid w:val="00D90BDA"/>
    <w:rsid w:val="00D90F83"/>
    <w:rsid w:val="00D92446"/>
    <w:rsid w:val="00D92694"/>
    <w:rsid w:val="00D93EC4"/>
    <w:rsid w:val="00D93F19"/>
    <w:rsid w:val="00D94D33"/>
    <w:rsid w:val="00D965CD"/>
    <w:rsid w:val="00D97914"/>
    <w:rsid w:val="00D97CA9"/>
    <w:rsid w:val="00DA08C0"/>
    <w:rsid w:val="00DA0AC6"/>
    <w:rsid w:val="00DA0D4F"/>
    <w:rsid w:val="00DA1679"/>
    <w:rsid w:val="00DA1CC5"/>
    <w:rsid w:val="00DA1FE1"/>
    <w:rsid w:val="00DA6BD0"/>
    <w:rsid w:val="00DB0802"/>
    <w:rsid w:val="00DB1267"/>
    <w:rsid w:val="00DB1877"/>
    <w:rsid w:val="00DB2B16"/>
    <w:rsid w:val="00DB35DB"/>
    <w:rsid w:val="00DB3E11"/>
    <w:rsid w:val="00DB4C91"/>
    <w:rsid w:val="00DB4D15"/>
    <w:rsid w:val="00DB637E"/>
    <w:rsid w:val="00DC0A3D"/>
    <w:rsid w:val="00DC20BB"/>
    <w:rsid w:val="00DC367E"/>
    <w:rsid w:val="00DC394C"/>
    <w:rsid w:val="00DC39F4"/>
    <w:rsid w:val="00DC530E"/>
    <w:rsid w:val="00DC5C9D"/>
    <w:rsid w:val="00DC6FAE"/>
    <w:rsid w:val="00DC7782"/>
    <w:rsid w:val="00DD1352"/>
    <w:rsid w:val="00DD2DA3"/>
    <w:rsid w:val="00DD3A0A"/>
    <w:rsid w:val="00DD4C7D"/>
    <w:rsid w:val="00DD652C"/>
    <w:rsid w:val="00DD7539"/>
    <w:rsid w:val="00DE10FA"/>
    <w:rsid w:val="00DE13E5"/>
    <w:rsid w:val="00DE170A"/>
    <w:rsid w:val="00DE1B14"/>
    <w:rsid w:val="00DE26CE"/>
    <w:rsid w:val="00DE2A9B"/>
    <w:rsid w:val="00DE410F"/>
    <w:rsid w:val="00DE608C"/>
    <w:rsid w:val="00DE6C31"/>
    <w:rsid w:val="00DE6E02"/>
    <w:rsid w:val="00DE71D2"/>
    <w:rsid w:val="00DF0361"/>
    <w:rsid w:val="00DF230B"/>
    <w:rsid w:val="00DF2887"/>
    <w:rsid w:val="00DF387B"/>
    <w:rsid w:val="00DF6371"/>
    <w:rsid w:val="00E02060"/>
    <w:rsid w:val="00E0235F"/>
    <w:rsid w:val="00E0280D"/>
    <w:rsid w:val="00E036A2"/>
    <w:rsid w:val="00E04473"/>
    <w:rsid w:val="00E04C9E"/>
    <w:rsid w:val="00E0535C"/>
    <w:rsid w:val="00E059CC"/>
    <w:rsid w:val="00E05EDA"/>
    <w:rsid w:val="00E06EF1"/>
    <w:rsid w:val="00E076FA"/>
    <w:rsid w:val="00E10DE5"/>
    <w:rsid w:val="00E11411"/>
    <w:rsid w:val="00E11A22"/>
    <w:rsid w:val="00E11B9C"/>
    <w:rsid w:val="00E13B41"/>
    <w:rsid w:val="00E1494F"/>
    <w:rsid w:val="00E15C8A"/>
    <w:rsid w:val="00E176BB"/>
    <w:rsid w:val="00E17B85"/>
    <w:rsid w:val="00E2176A"/>
    <w:rsid w:val="00E24457"/>
    <w:rsid w:val="00E25905"/>
    <w:rsid w:val="00E26A1B"/>
    <w:rsid w:val="00E26F02"/>
    <w:rsid w:val="00E31895"/>
    <w:rsid w:val="00E42655"/>
    <w:rsid w:val="00E437C3"/>
    <w:rsid w:val="00E444E2"/>
    <w:rsid w:val="00E44B1D"/>
    <w:rsid w:val="00E44B64"/>
    <w:rsid w:val="00E51E1B"/>
    <w:rsid w:val="00E51E70"/>
    <w:rsid w:val="00E530E4"/>
    <w:rsid w:val="00E53D31"/>
    <w:rsid w:val="00E55627"/>
    <w:rsid w:val="00E60DCC"/>
    <w:rsid w:val="00E61C59"/>
    <w:rsid w:val="00E64621"/>
    <w:rsid w:val="00E646E0"/>
    <w:rsid w:val="00E64AFF"/>
    <w:rsid w:val="00E650BF"/>
    <w:rsid w:val="00E659D3"/>
    <w:rsid w:val="00E66397"/>
    <w:rsid w:val="00E66F25"/>
    <w:rsid w:val="00E670BB"/>
    <w:rsid w:val="00E67C25"/>
    <w:rsid w:val="00E67FE7"/>
    <w:rsid w:val="00E73C20"/>
    <w:rsid w:val="00E74C26"/>
    <w:rsid w:val="00E814BC"/>
    <w:rsid w:val="00E82D46"/>
    <w:rsid w:val="00E82D6A"/>
    <w:rsid w:val="00E8327C"/>
    <w:rsid w:val="00E87382"/>
    <w:rsid w:val="00E874D2"/>
    <w:rsid w:val="00E902D3"/>
    <w:rsid w:val="00E902FF"/>
    <w:rsid w:val="00E9047F"/>
    <w:rsid w:val="00E91159"/>
    <w:rsid w:val="00E92890"/>
    <w:rsid w:val="00E93C40"/>
    <w:rsid w:val="00E94D81"/>
    <w:rsid w:val="00E9624C"/>
    <w:rsid w:val="00E9678B"/>
    <w:rsid w:val="00E96C73"/>
    <w:rsid w:val="00EA1020"/>
    <w:rsid w:val="00EA26D8"/>
    <w:rsid w:val="00EA3010"/>
    <w:rsid w:val="00EA3223"/>
    <w:rsid w:val="00EA41CA"/>
    <w:rsid w:val="00EA56BB"/>
    <w:rsid w:val="00EA615F"/>
    <w:rsid w:val="00EA6E46"/>
    <w:rsid w:val="00EA751F"/>
    <w:rsid w:val="00EA7C6C"/>
    <w:rsid w:val="00EA7F47"/>
    <w:rsid w:val="00EB0EA3"/>
    <w:rsid w:val="00EB1EC0"/>
    <w:rsid w:val="00EB2CDE"/>
    <w:rsid w:val="00EB6477"/>
    <w:rsid w:val="00EB64B2"/>
    <w:rsid w:val="00EB65E3"/>
    <w:rsid w:val="00EC0151"/>
    <w:rsid w:val="00EC0EA8"/>
    <w:rsid w:val="00EC2228"/>
    <w:rsid w:val="00EC24CD"/>
    <w:rsid w:val="00EC2CC6"/>
    <w:rsid w:val="00EC32E6"/>
    <w:rsid w:val="00EC418A"/>
    <w:rsid w:val="00EC4642"/>
    <w:rsid w:val="00EC5310"/>
    <w:rsid w:val="00EC67D8"/>
    <w:rsid w:val="00EC759F"/>
    <w:rsid w:val="00ED1CB8"/>
    <w:rsid w:val="00ED2CD5"/>
    <w:rsid w:val="00ED34D9"/>
    <w:rsid w:val="00ED5575"/>
    <w:rsid w:val="00ED5C61"/>
    <w:rsid w:val="00ED6546"/>
    <w:rsid w:val="00ED6A6D"/>
    <w:rsid w:val="00ED7887"/>
    <w:rsid w:val="00EE055B"/>
    <w:rsid w:val="00EE0CF1"/>
    <w:rsid w:val="00EE11CC"/>
    <w:rsid w:val="00EE12EC"/>
    <w:rsid w:val="00EE259D"/>
    <w:rsid w:val="00EE2A35"/>
    <w:rsid w:val="00EE2B62"/>
    <w:rsid w:val="00EE363D"/>
    <w:rsid w:val="00EE3709"/>
    <w:rsid w:val="00EE436E"/>
    <w:rsid w:val="00EE472C"/>
    <w:rsid w:val="00EE4E37"/>
    <w:rsid w:val="00EE4E4B"/>
    <w:rsid w:val="00EE58C9"/>
    <w:rsid w:val="00EE5B8C"/>
    <w:rsid w:val="00EE77D0"/>
    <w:rsid w:val="00EF3654"/>
    <w:rsid w:val="00EF5022"/>
    <w:rsid w:val="00EF5999"/>
    <w:rsid w:val="00EF769A"/>
    <w:rsid w:val="00F02852"/>
    <w:rsid w:val="00F033DB"/>
    <w:rsid w:val="00F04F2F"/>
    <w:rsid w:val="00F06D48"/>
    <w:rsid w:val="00F07E57"/>
    <w:rsid w:val="00F1115C"/>
    <w:rsid w:val="00F11631"/>
    <w:rsid w:val="00F13111"/>
    <w:rsid w:val="00F14C07"/>
    <w:rsid w:val="00F150E4"/>
    <w:rsid w:val="00F16F27"/>
    <w:rsid w:val="00F21586"/>
    <w:rsid w:val="00F2190E"/>
    <w:rsid w:val="00F240A5"/>
    <w:rsid w:val="00F25828"/>
    <w:rsid w:val="00F26BD5"/>
    <w:rsid w:val="00F270B4"/>
    <w:rsid w:val="00F271AE"/>
    <w:rsid w:val="00F2731D"/>
    <w:rsid w:val="00F30666"/>
    <w:rsid w:val="00F312E0"/>
    <w:rsid w:val="00F31B85"/>
    <w:rsid w:val="00F31DC2"/>
    <w:rsid w:val="00F32E1D"/>
    <w:rsid w:val="00F33EE5"/>
    <w:rsid w:val="00F36F39"/>
    <w:rsid w:val="00F439FF"/>
    <w:rsid w:val="00F43D6D"/>
    <w:rsid w:val="00F4594B"/>
    <w:rsid w:val="00F463F4"/>
    <w:rsid w:val="00F464CB"/>
    <w:rsid w:val="00F4732C"/>
    <w:rsid w:val="00F50336"/>
    <w:rsid w:val="00F50510"/>
    <w:rsid w:val="00F5081F"/>
    <w:rsid w:val="00F50D11"/>
    <w:rsid w:val="00F5136F"/>
    <w:rsid w:val="00F530BF"/>
    <w:rsid w:val="00F55188"/>
    <w:rsid w:val="00F55A03"/>
    <w:rsid w:val="00F60356"/>
    <w:rsid w:val="00F6044A"/>
    <w:rsid w:val="00F609B4"/>
    <w:rsid w:val="00F616BA"/>
    <w:rsid w:val="00F61E21"/>
    <w:rsid w:val="00F63220"/>
    <w:rsid w:val="00F64766"/>
    <w:rsid w:val="00F64F94"/>
    <w:rsid w:val="00F6645A"/>
    <w:rsid w:val="00F70332"/>
    <w:rsid w:val="00F70E28"/>
    <w:rsid w:val="00F72B9B"/>
    <w:rsid w:val="00F7449C"/>
    <w:rsid w:val="00F7458E"/>
    <w:rsid w:val="00F7686D"/>
    <w:rsid w:val="00F81B1B"/>
    <w:rsid w:val="00F82534"/>
    <w:rsid w:val="00F829AB"/>
    <w:rsid w:val="00F831B0"/>
    <w:rsid w:val="00F83397"/>
    <w:rsid w:val="00F83598"/>
    <w:rsid w:val="00F8370F"/>
    <w:rsid w:val="00F83D50"/>
    <w:rsid w:val="00F83F72"/>
    <w:rsid w:val="00F84408"/>
    <w:rsid w:val="00F848B4"/>
    <w:rsid w:val="00F86EC1"/>
    <w:rsid w:val="00F87542"/>
    <w:rsid w:val="00F901D7"/>
    <w:rsid w:val="00F908FE"/>
    <w:rsid w:val="00F90974"/>
    <w:rsid w:val="00F909E2"/>
    <w:rsid w:val="00F93A16"/>
    <w:rsid w:val="00F956DC"/>
    <w:rsid w:val="00F95790"/>
    <w:rsid w:val="00F95ED6"/>
    <w:rsid w:val="00FA03D9"/>
    <w:rsid w:val="00FA051F"/>
    <w:rsid w:val="00FA0731"/>
    <w:rsid w:val="00FA0E78"/>
    <w:rsid w:val="00FA1785"/>
    <w:rsid w:val="00FA196A"/>
    <w:rsid w:val="00FA2C6A"/>
    <w:rsid w:val="00FA2D5E"/>
    <w:rsid w:val="00FA41C1"/>
    <w:rsid w:val="00FA438B"/>
    <w:rsid w:val="00FA4393"/>
    <w:rsid w:val="00FA6073"/>
    <w:rsid w:val="00FA75B5"/>
    <w:rsid w:val="00FA7FC3"/>
    <w:rsid w:val="00FB0F68"/>
    <w:rsid w:val="00FB3129"/>
    <w:rsid w:val="00FB3E1E"/>
    <w:rsid w:val="00FB4474"/>
    <w:rsid w:val="00FB486F"/>
    <w:rsid w:val="00FB5454"/>
    <w:rsid w:val="00FB5BEB"/>
    <w:rsid w:val="00FC136D"/>
    <w:rsid w:val="00FC19A3"/>
    <w:rsid w:val="00FC3150"/>
    <w:rsid w:val="00FC3ED0"/>
    <w:rsid w:val="00FC415B"/>
    <w:rsid w:val="00FC457B"/>
    <w:rsid w:val="00FC4A33"/>
    <w:rsid w:val="00FC5080"/>
    <w:rsid w:val="00FC6B4A"/>
    <w:rsid w:val="00FD034D"/>
    <w:rsid w:val="00FD183C"/>
    <w:rsid w:val="00FD262E"/>
    <w:rsid w:val="00FD3FDE"/>
    <w:rsid w:val="00FD4DE2"/>
    <w:rsid w:val="00FD6439"/>
    <w:rsid w:val="00FD78D4"/>
    <w:rsid w:val="00FE0FA5"/>
    <w:rsid w:val="00FE1EC2"/>
    <w:rsid w:val="00FE20DE"/>
    <w:rsid w:val="00FE2395"/>
    <w:rsid w:val="00FE2B66"/>
    <w:rsid w:val="00FE3289"/>
    <w:rsid w:val="00FE380F"/>
    <w:rsid w:val="00FE479E"/>
    <w:rsid w:val="00FE5A35"/>
    <w:rsid w:val="00FE5BA9"/>
    <w:rsid w:val="00FE6486"/>
    <w:rsid w:val="00FE710A"/>
    <w:rsid w:val="00FE7A36"/>
    <w:rsid w:val="00FF073F"/>
    <w:rsid w:val="00FF1971"/>
    <w:rsid w:val="00FF1AAB"/>
    <w:rsid w:val="00FF2004"/>
    <w:rsid w:val="00FF239D"/>
    <w:rsid w:val="00FF2D3B"/>
    <w:rsid w:val="00FF3351"/>
    <w:rsid w:val="00FF4471"/>
    <w:rsid w:val="00FF54C0"/>
    <w:rsid w:val="00FF5B03"/>
    <w:rsid w:val="00FF6DEE"/>
    <w:rsid w:val="00FF735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473E5E"/>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fontstyle01">
    <w:name w:val="fontstyle01"/>
    <w:basedOn w:val="DefaultParagraphFont"/>
    <w:rsid w:val="00816F5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816F52"/>
    <w:rPr>
      <w:rFonts w:ascii="TimesNewRomanPS-ItalicMT" w:hAnsi="TimesNewRomanPS-ItalicMT" w:hint="default"/>
      <w:b w:val="0"/>
      <w:bCs w:val="0"/>
      <w:i/>
      <w:iCs/>
      <w:color w:val="000000"/>
      <w:sz w:val="22"/>
      <w:szCs w:val="22"/>
    </w:rPr>
  </w:style>
  <w:style w:type="character" w:customStyle="1" w:styleId="pl-c1">
    <w:name w:val="pl-c1"/>
    <w:basedOn w:val="DefaultParagraphFont"/>
    <w:rsid w:val="003578CB"/>
  </w:style>
  <w:style w:type="character" w:customStyle="1" w:styleId="pl-k">
    <w:name w:val="pl-k"/>
    <w:basedOn w:val="DefaultParagraphFont"/>
    <w:rsid w:val="003578CB"/>
  </w:style>
  <w:style w:type="character" w:customStyle="1" w:styleId="pl-en">
    <w:name w:val="pl-en"/>
    <w:basedOn w:val="DefaultParagraphFont"/>
    <w:rsid w:val="00163FD3"/>
  </w:style>
  <w:style w:type="character" w:customStyle="1" w:styleId="pl-smi">
    <w:name w:val="pl-smi"/>
    <w:basedOn w:val="DefaultParagraphFont"/>
    <w:rsid w:val="00EA41CA"/>
  </w:style>
  <w:style w:type="character" w:customStyle="1" w:styleId="pl-cce">
    <w:name w:val="pl-cce"/>
    <w:basedOn w:val="DefaultParagraphFont"/>
    <w:rsid w:val="00EA41CA"/>
  </w:style>
  <w:style w:type="character" w:customStyle="1" w:styleId="pl-s">
    <w:name w:val="pl-s"/>
    <w:basedOn w:val="DefaultParagraphFont"/>
    <w:rsid w:val="002373B1"/>
  </w:style>
  <w:style w:type="character" w:customStyle="1" w:styleId="pl-pds">
    <w:name w:val="pl-pds"/>
    <w:basedOn w:val="DefaultParagraphFont"/>
    <w:rsid w:val="002373B1"/>
  </w:style>
  <w:style w:type="character" w:customStyle="1" w:styleId="pl-c">
    <w:name w:val="pl-c"/>
    <w:basedOn w:val="DefaultParagraphFont"/>
    <w:rsid w:val="00F21586"/>
  </w:style>
  <w:style w:type="character" w:customStyle="1" w:styleId="pl-s1">
    <w:name w:val="pl-s1"/>
    <w:basedOn w:val="DefaultParagraphFont"/>
    <w:rsid w:val="00C401F7"/>
  </w:style>
  <w:style w:type="character" w:customStyle="1" w:styleId="pl-pse">
    <w:name w:val="pl-pse"/>
    <w:basedOn w:val="DefaultParagraphFont"/>
    <w:rsid w:val="00C401F7"/>
  </w:style>
  <w:style w:type="character" w:customStyle="1" w:styleId="sc0">
    <w:name w:val="sc0"/>
    <w:basedOn w:val="DefaultParagraphFont"/>
    <w:rsid w:val="001F0010"/>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989358767">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4884808">
      <w:bodyDiv w:val="1"/>
      <w:marLeft w:val="0"/>
      <w:marRight w:val="0"/>
      <w:marTop w:val="0"/>
      <w:marBottom w:val="0"/>
      <w:divBdr>
        <w:top w:val="none" w:sz="0" w:space="0" w:color="auto"/>
        <w:left w:val="none" w:sz="0" w:space="0" w:color="auto"/>
        <w:bottom w:val="none" w:sz="0" w:space="0" w:color="auto"/>
        <w:right w:val="none" w:sz="0" w:space="0" w:color="auto"/>
      </w:divBdr>
      <w:divsChild>
        <w:div w:id="76943379">
          <w:marLeft w:val="0"/>
          <w:marRight w:val="0"/>
          <w:marTop w:val="0"/>
          <w:marBottom w:val="0"/>
          <w:divBdr>
            <w:top w:val="none" w:sz="0" w:space="0" w:color="auto"/>
            <w:left w:val="none" w:sz="0" w:space="0" w:color="auto"/>
            <w:bottom w:val="none" w:sz="0" w:space="0" w:color="auto"/>
            <w:right w:val="none" w:sz="0" w:space="0" w:color="auto"/>
          </w:divBdr>
        </w:div>
      </w:divsChild>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4410662">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2361980">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10.png"/><Relationship Id="rId21" Type="http://schemas.openxmlformats.org/officeDocument/2006/relationships/image" Target="media/image2.png"/><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chart" Target="charts/chart3.xml"/><Relationship Id="rId55" Type="http://schemas.openxmlformats.org/officeDocument/2006/relationships/chart" Target="charts/chart8.xml"/><Relationship Id="rId63" Type="http://schemas.openxmlformats.org/officeDocument/2006/relationships/chart" Target="charts/chart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6.xml"/><Relationship Id="rId58" Type="http://schemas.openxmlformats.org/officeDocument/2006/relationships/chart" Target="charts/chart11.xml"/><Relationship Id="rId66"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7.png"/><Relationship Id="rId49" Type="http://schemas.openxmlformats.org/officeDocument/2006/relationships/chart" Target="charts/chart2.xml"/><Relationship Id="rId57" Type="http://schemas.openxmlformats.org/officeDocument/2006/relationships/chart" Target="charts/chart10.xml"/><Relationship Id="rId61" Type="http://schemas.openxmlformats.org/officeDocument/2006/relationships/chart" Target="charts/chart14.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5.png"/><Relationship Id="rId52" Type="http://schemas.openxmlformats.org/officeDocument/2006/relationships/chart" Target="charts/chart5.xml"/><Relationship Id="rId60" Type="http://schemas.openxmlformats.org/officeDocument/2006/relationships/chart" Target="charts/chart13.xml"/><Relationship Id="rId65" Type="http://schemas.openxmlformats.org/officeDocument/2006/relationships/chart" Target="charts/chart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chart" Target="charts/chart1.xml"/><Relationship Id="rId56" Type="http://schemas.openxmlformats.org/officeDocument/2006/relationships/chart" Target="charts/chart9.xml"/><Relationship Id="rId64" Type="http://schemas.openxmlformats.org/officeDocument/2006/relationships/chart" Target="charts/chart17.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chart" Target="charts/chart12.xml"/><Relationship Id="rId67" Type="http://schemas.openxmlformats.org/officeDocument/2006/relationships/hyperlink" Target="mailto:titiesovari@gmail.com" TargetMode="Externa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chart" Target="charts/chart7.xml"/><Relationship Id="rId62" Type="http://schemas.openxmlformats.org/officeDocument/2006/relationships/chart" Target="charts/chart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5113100083\hasil%20ujicob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Sheet1!$L$39:$L$43</c:f>
              <c:strCache>
                <c:ptCount val="5"/>
                <c:pt idx="0">
                  <c:v>Tidak Ada</c:v>
                </c:pt>
                <c:pt idx="1">
                  <c:v>1 Node</c:v>
                </c:pt>
                <c:pt idx="2">
                  <c:v>2 Node</c:v>
                </c:pt>
                <c:pt idx="3">
                  <c:v>3 Node</c:v>
                </c:pt>
                <c:pt idx="4">
                  <c:v>4 Node</c:v>
                </c:pt>
              </c:strCache>
            </c:strRef>
          </c:cat>
          <c:val>
            <c:numRef>
              <c:f>Sheet1!$M$39:$M$43</c:f>
              <c:numCache>
                <c:formatCode>General</c:formatCode>
                <c:ptCount val="5"/>
                <c:pt idx="0">
                  <c:v>0.94440000000000002</c:v>
                </c:pt>
                <c:pt idx="1">
                  <c:v>0.15609999999999999</c:v>
                </c:pt>
                <c:pt idx="2">
                  <c:v>2.23E-2</c:v>
                </c:pt>
                <c:pt idx="3">
                  <c:v>2.0266666666666665E-2</c:v>
                </c:pt>
                <c:pt idx="4">
                  <c:v>1.7000000000000001E-2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Sheet1!$N$39:$N$43</c:f>
              <c:numCache>
                <c:formatCode>General</c:formatCode>
                <c:ptCount val="5"/>
                <c:pt idx="0">
                  <c:v>0.96060000000000001</c:v>
                </c:pt>
                <c:pt idx="1">
                  <c:v>0.5389666666666667</c:v>
                </c:pt>
                <c:pt idx="2">
                  <c:v>0.39093333333333335</c:v>
                </c:pt>
                <c:pt idx="3">
                  <c:v>0.2596</c:v>
                </c:pt>
                <c:pt idx="4">
                  <c:v>0.30719999999999997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(Sheet1!$M$39,Sheet1!$M$44:$M$47)</c:f>
              <c:numCache>
                <c:formatCode>General</c:formatCode>
                <c:ptCount val="5"/>
                <c:pt idx="0">
                  <c:v>0.94440000000000002</c:v>
                </c:pt>
                <c:pt idx="1">
                  <c:v>0.1847</c:v>
                </c:pt>
                <c:pt idx="2">
                  <c:v>7.9533333333333331E-2</c:v>
                </c:pt>
                <c:pt idx="3">
                  <c:v>7.060000000000001E-2</c:v>
                </c:pt>
                <c:pt idx="4">
                  <c:v>2.8200000000000003E-2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(Sheet1!$N$39,Sheet1!$N$44:$N$47)</c:f>
              <c:numCache>
                <c:formatCode>General</c:formatCode>
                <c:ptCount val="5"/>
                <c:pt idx="0">
                  <c:v>0.96060000000000001</c:v>
                </c:pt>
                <c:pt idx="1">
                  <c:v>0.49286666666666662</c:v>
                </c:pt>
                <c:pt idx="2">
                  <c:v>0.46966666666666668</c:v>
                </c:pt>
                <c:pt idx="3">
                  <c:v>0.35693333333333332</c:v>
                </c:pt>
                <c:pt idx="4">
                  <c:v>0.27446666666666664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(Sheet1!$M$39,Sheet1!$M$38,Sheet1!$M$48,Sheet1!$M$37,Sheet1!$M$49)</c:f>
              <c:numCache>
                <c:formatCode>General</c:formatCode>
                <c:ptCount val="5"/>
                <c:pt idx="0">
                  <c:v>0.94440000000000002</c:v>
                </c:pt>
                <c:pt idx="2">
                  <c:v>7.7666666666666662E-2</c:v>
                </c:pt>
                <c:pt idx="4">
                  <c:v>6.7333333333333334E-3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(Sheet1!$N$39,Sheet1!$N$38,Sheet1!$N$48,Sheet1!$N$37,Sheet1!$N$49)</c:f>
              <c:numCache>
                <c:formatCode>General</c:formatCode>
                <c:ptCount val="5"/>
                <c:pt idx="0">
                  <c:v>0.96060000000000001</c:v>
                </c:pt>
                <c:pt idx="2">
                  <c:v>0.5619333333333334</c:v>
                </c:pt>
                <c:pt idx="4">
                  <c:v>0.34789999999999993</c:v>
                </c:pt>
              </c:numCache>
            </c:numRef>
          </c:val>
          <c:smooth val="0"/>
        </c:ser>
        <c:dLbls>
          <c:showLegendKey val="0"/>
          <c:showVal val="0"/>
          <c:showCatName val="0"/>
          <c:showSerName val="0"/>
          <c:showPercent val="0"/>
          <c:showBubbleSize val="0"/>
        </c:dLbls>
        <c:marker val="1"/>
        <c:smooth val="0"/>
        <c:axId val="531503888"/>
        <c:axId val="531502712"/>
      </c:lineChart>
      <c:catAx>
        <c:axId val="531503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1502712"/>
        <c:crosses val="autoZero"/>
        <c:auto val="1"/>
        <c:lblAlgn val="ctr"/>
        <c:lblOffset val="100"/>
        <c:noMultiLvlLbl val="0"/>
      </c:catAx>
      <c:valAx>
        <c:axId val="531502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31503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Sheet2!$I$4:$I$8</c:f>
              <c:strCache>
                <c:ptCount val="5"/>
                <c:pt idx="0">
                  <c:v>Tidak Ada</c:v>
                </c:pt>
                <c:pt idx="1">
                  <c:v>1 Node</c:v>
                </c:pt>
                <c:pt idx="2">
                  <c:v>2 Node</c:v>
                </c:pt>
                <c:pt idx="3">
                  <c:v>3 Node</c:v>
                </c:pt>
                <c:pt idx="4">
                  <c:v>4 Node</c:v>
                </c:pt>
              </c:strCache>
            </c:strRef>
          </c:cat>
          <c:val>
            <c:numRef>
              <c:f>Sheet2!$J$4:$J$8</c:f>
              <c:numCache>
                <c:formatCode>General</c:formatCode>
                <c:ptCount val="5"/>
                <c:pt idx="0">
                  <c:v>0.97960000000000003</c:v>
                </c:pt>
                <c:pt idx="1">
                  <c:v>0.33476666666666666</c:v>
                </c:pt>
                <c:pt idx="2">
                  <c:v>0.17876666666666666</c:v>
                </c:pt>
                <c:pt idx="3">
                  <c:v>0.10489999999999999</c:v>
                </c:pt>
                <c:pt idx="4">
                  <c:v>0.10373333333333333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Sheet2!$K$4:$K$8</c:f>
              <c:numCache>
                <c:formatCode>General</c:formatCode>
                <c:ptCount val="5"/>
                <c:pt idx="0">
                  <c:v>0.93779999999999986</c:v>
                </c:pt>
                <c:pt idx="1">
                  <c:v>0.53789999999999993</c:v>
                </c:pt>
                <c:pt idx="2">
                  <c:v>0.52059999999999995</c:v>
                </c:pt>
                <c:pt idx="3">
                  <c:v>0.47273333333333339</c:v>
                </c:pt>
                <c:pt idx="4">
                  <c:v>0.47343333333333337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(Sheet2!$J$4,Sheet2!$J$9:$J$12)</c:f>
              <c:numCache>
                <c:formatCode>General</c:formatCode>
                <c:ptCount val="5"/>
                <c:pt idx="0">
                  <c:v>0.97960000000000003</c:v>
                </c:pt>
                <c:pt idx="1">
                  <c:v>0.28610000000000002</c:v>
                </c:pt>
                <c:pt idx="2">
                  <c:v>0.18696666666666664</c:v>
                </c:pt>
                <c:pt idx="3">
                  <c:v>0.12406666666666666</c:v>
                </c:pt>
                <c:pt idx="4">
                  <c:v>0.1032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(Sheet2!$K$4,Sheet2!$K$9:$K$12)</c:f>
              <c:numCache>
                <c:formatCode>General</c:formatCode>
                <c:ptCount val="5"/>
                <c:pt idx="0">
                  <c:v>0.93779999999999986</c:v>
                </c:pt>
                <c:pt idx="1">
                  <c:v>0.50573333333333337</c:v>
                </c:pt>
                <c:pt idx="2">
                  <c:v>0.48766666666666669</c:v>
                </c:pt>
                <c:pt idx="3">
                  <c:v>0.42429999999999995</c:v>
                </c:pt>
                <c:pt idx="4">
                  <c:v>0.38440000000000002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(Sheet2!$J$4,Sheet2!$J$3,Sheet2!$J$13,Sheet2!$J$2,Sheet2!$J$14)</c:f>
              <c:numCache>
                <c:formatCode>General</c:formatCode>
                <c:ptCount val="5"/>
                <c:pt idx="0">
                  <c:v>0.97960000000000003</c:v>
                </c:pt>
                <c:pt idx="2">
                  <c:v>0.30716666666666664</c:v>
                </c:pt>
                <c:pt idx="4">
                  <c:v>0.11109999999999999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(Sheet2!$K$4,Sheet2!$K$3,Sheet2!$K$13,Sheet2!$K$2,Sheet2!$K$14)</c:f>
              <c:numCache>
                <c:formatCode>General</c:formatCode>
                <c:ptCount val="5"/>
                <c:pt idx="0">
                  <c:v>0.93779999999999986</c:v>
                </c:pt>
                <c:pt idx="2">
                  <c:v>0.5004333333333334</c:v>
                </c:pt>
                <c:pt idx="4">
                  <c:v>0.41403333333333331</c:v>
                </c:pt>
              </c:numCache>
            </c:numRef>
          </c:val>
          <c:smooth val="0"/>
        </c:ser>
        <c:dLbls>
          <c:showLegendKey val="0"/>
          <c:showVal val="0"/>
          <c:showCatName val="0"/>
          <c:showSerName val="0"/>
          <c:showPercent val="0"/>
          <c:showBubbleSize val="0"/>
        </c:dLbls>
        <c:marker val="1"/>
        <c:smooth val="0"/>
        <c:axId val="638107992"/>
        <c:axId val="638109952"/>
      </c:lineChart>
      <c:catAx>
        <c:axId val="638107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8109952"/>
        <c:crosses val="autoZero"/>
        <c:auto val="1"/>
        <c:lblAlgn val="ctr"/>
        <c:lblOffset val="100"/>
        <c:noMultiLvlLbl val="0"/>
      </c:catAx>
      <c:valAx>
        <c:axId val="63810995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8107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Sheet2!$I$41:$I$45</c:f>
              <c:strCache>
                <c:ptCount val="5"/>
                <c:pt idx="0">
                  <c:v>Tidak Ada</c:v>
                </c:pt>
                <c:pt idx="1">
                  <c:v>1 Node</c:v>
                </c:pt>
                <c:pt idx="2">
                  <c:v>2 Node</c:v>
                </c:pt>
                <c:pt idx="3">
                  <c:v>3 Node</c:v>
                </c:pt>
                <c:pt idx="4">
                  <c:v>4 Node</c:v>
                </c:pt>
              </c:strCache>
            </c:strRef>
          </c:cat>
          <c:val>
            <c:numRef>
              <c:f>Sheet2!$J$41:$J$45</c:f>
              <c:numCache>
                <c:formatCode>General</c:formatCode>
                <c:ptCount val="5"/>
                <c:pt idx="0">
                  <c:v>0.96369999999999989</c:v>
                </c:pt>
                <c:pt idx="1">
                  <c:v>0.2291</c:v>
                </c:pt>
                <c:pt idx="2">
                  <c:v>6.8000000000000005E-3</c:v>
                </c:pt>
                <c:pt idx="3">
                  <c:v>3.4666666666666665E-2</c:v>
                </c:pt>
                <c:pt idx="4">
                  <c:v>1.5166666666666667E-2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Sheet2!$K$41:$K$45</c:f>
              <c:numCache>
                <c:formatCode>General</c:formatCode>
                <c:ptCount val="5"/>
                <c:pt idx="0">
                  <c:v>0.95379999999999987</c:v>
                </c:pt>
                <c:pt idx="1">
                  <c:v>0.78433333333333322</c:v>
                </c:pt>
                <c:pt idx="2">
                  <c:v>0.55953333333333333</c:v>
                </c:pt>
                <c:pt idx="3">
                  <c:v>0.53180000000000005</c:v>
                </c:pt>
                <c:pt idx="4">
                  <c:v>0.56513333333333338</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(Sheet2!$J$41,Sheet2!$J$46:$J$49)</c:f>
              <c:numCache>
                <c:formatCode>General</c:formatCode>
                <c:ptCount val="5"/>
                <c:pt idx="0">
                  <c:v>0.96369999999999989</c:v>
                </c:pt>
                <c:pt idx="1">
                  <c:v>0.25326666666666664</c:v>
                </c:pt>
                <c:pt idx="2">
                  <c:v>5.9666666666666666E-2</c:v>
                </c:pt>
                <c:pt idx="3">
                  <c:v>6.2300000000000001E-2</c:v>
                </c:pt>
                <c:pt idx="4">
                  <c:v>1.6033333333333333E-2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(Sheet2!$K$41,Sheet2!$K$46:$K$49)</c:f>
              <c:numCache>
                <c:formatCode>General</c:formatCode>
                <c:ptCount val="5"/>
                <c:pt idx="0">
                  <c:v>0.95379999999999987</c:v>
                </c:pt>
                <c:pt idx="1">
                  <c:v>0.67753333333333332</c:v>
                </c:pt>
                <c:pt idx="2">
                  <c:v>0.56286666666666674</c:v>
                </c:pt>
                <c:pt idx="3">
                  <c:v>0.60716666666666663</c:v>
                </c:pt>
                <c:pt idx="4">
                  <c:v>0.60009999999999997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(Sheet2!$J$41,Sheet2!$J$40,Sheet2!$J$50,Sheet2!$J$39,Sheet2!$J$51)</c:f>
              <c:numCache>
                <c:formatCode>General</c:formatCode>
                <c:ptCount val="5"/>
                <c:pt idx="0">
                  <c:v>0.96369999999999989</c:v>
                </c:pt>
                <c:pt idx="2">
                  <c:v>2.6800000000000001E-2</c:v>
                </c:pt>
                <c:pt idx="4">
                  <c:v>3.2999999999999995E-3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(Sheet2!$K$41,Sheet2!$K$40,Sheet2!$K$50,Sheet2!$K$39,Sheet2!$K$51)</c:f>
              <c:numCache>
                <c:formatCode>General</c:formatCode>
                <c:ptCount val="5"/>
                <c:pt idx="0">
                  <c:v>0.95379999999999987</c:v>
                </c:pt>
                <c:pt idx="2">
                  <c:v>0.54880000000000007</c:v>
                </c:pt>
                <c:pt idx="4">
                  <c:v>0.55736666666666668</c:v>
                </c:pt>
              </c:numCache>
            </c:numRef>
          </c:val>
          <c:smooth val="0"/>
        </c:ser>
        <c:dLbls>
          <c:showLegendKey val="0"/>
          <c:showVal val="0"/>
          <c:showCatName val="0"/>
          <c:showSerName val="0"/>
          <c:showPercent val="0"/>
          <c:showBubbleSize val="0"/>
        </c:dLbls>
        <c:marker val="1"/>
        <c:smooth val="0"/>
        <c:axId val="601914480"/>
        <c:axId val="601903112"/>
      </c:lineChart>
      <c:catAx>
        <c:axId val="601914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3112"/>
        <c:crosses val="autoZero"/>
        <c:auto val="1"/>
        <c:lblAlgn val="ctr"/>
        <c:lblOffset val="100"/>
        <c:noMultiLvlLbl val="0"/>
      </c:catAx>
      <c:valAx>
        <c:axId val="6019031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Sheet2!$I$78:$I$82</c:f>
              <c:strCache>
                <c:ptCount val="5"/>
                <c:pt idx="0">
                  <c:v>Tidak Ada</c:v>
                </c:pt>
                <c:pt idx="1">
                  <c:v>1 Node</c:v>
                </c:pt>
                <c:pt idx="2">
                  <c:v>2 Node</c:v>
                </c:pt>
                <c:pt idx="3">
                  <c:v>3 Node</c:v>
                </c:pt>
                <c:pt idx="4">
                  <c:v>4 Node</c:v>
                </c:pt>
              </c:strCache>
            </c:strRef>
          </c:cat>
          <c:val>
            <c:numRef>
              <c:f>Sheet2!$J$78:$J$82</c:f>
              <c:numCache>
                <c:formatCode>General</c:formatCode>
                <c:ptCount val="5"/>
                <c:pt idx="0">
                  <c:v>0.94550000000000001</c:v>
                </c:pt>
                <c:pt idx="1">
                  <c:v>0.22840000000000002</c:v>
                </c:pt>
                <c:pt idx="2">
                  <c:v>0.10299999999999999</c:v>
                </c:pt>
                <c:pt idx="3">
                  <c:v>8.1966666666666674E-2</c:v>
                </c:pt>
                <c:pt idx="4">
                  <c:v>4.6100000000000002E-2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Sheet2!$K$78:$K$82</c:f>
              <c:numCache>
                <c:formatCode>General</c:formatCode>
                <c:ptCount val="5"/>
                <c:pt idx="0">
                  <c:v>0.95879999999999999</c:v>
                </c:pt>
                <c:pt idx="1">
                  <c:v>0.66063333333333329</c:v>
                </c:pt>
                <c:pt idx="2">
                  <c:v>0.61266666666666658</c:v>
                </c:pt>
                <c:pt idx="3">
                  <c:v>0.54546666666666666</c:v>
                </c:pt>
                <c:pt idx="4">
                  <c:v>0.51190000000000002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(Sheet2!$J$78,Sheet2!$J$83:$J$86)</c:f>
              <c:numCache>
                <c:formatCode>General</c:formatCode>
                <c:ptCount val="5"/>
                <c:pt idx="0">
                  <c:v>0.94550000000000001</c:v>
                </c:pt>
                <c:pt idx="1">
                  <c:v>0.26176666666666665</c:v>
                </c:pt>
                <c:pt idx="2">
                  <c:v>0.12466666666666666</c:v>
                </c:pt>
                <c:pt idx="3">
                  <c:v>0.151</c:v>
                </c:pt>
                <c:pt idx="4">
                  <c:v>3.49E-2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(Sheet2!$K$78,Sheet2!$K$83:$K$86)</c:f>
              <c:numCache>
                <c:formatCode>General</c:formatCode>
                <c:ptCount val="5"/>
                <c:pt idx="0">
                  <c:v>0.95879999999999999</c:v>
                </c:pt>
                <c:pt idx="1">
                  <c:v>0.60716666666666663</c:v>
                </c:pt>
                <c:pt idx="2">
                  <c:v>0.62429999999999997</c:v>
                </c:pt>
                <c:pt idx="3">
                  <c:v>0.57123333333333326</c:v>
                </c:pt>
                <c:pt idx="4">
                  <c:v>0.44350000000000001</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(Sheet2!$J$78,Sheet2!$J$77,Sheet2!$J$87,Sheet2!$J$76,Sheet2!$J$88)</c:f>
              <c:numCache>
                <c:formatCode>General</c:formatCode>
                <c:ptCount val="5"/>
                <c:pt idx="0">
                  <c:v>0.94550000000000001</c:v>
                </c:pt>
                <c:pt idx="2">
                  <c:v>0.20803333333333332</c:v>
                </c:pt>
                <c:pt idx="4">
                  <c:v>7.2700000000000001E-2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(Sheet2!$K$78,Sheet2!$K$77,Sheet2!$K$87,Sheet2!$K$76,Sheet2!$K$88)</c:f>
              <c:numCache>
                <c:formatCode>General</c:formatCode>
                <c:ptCount val="5"/>
                <c:pt idx="0">
                  <c:v>0.95879999999999999</c:v>
                </c:pt>
                <c:pt idx="2">
                  <c:v>0.67376666666666674</c:v>
                </c:pt>
                <c:pt idx="4">
                  <c:v>0.58263333333333334</c:v>
                </c:pt>
              </c:numCache>
            </c:numRef>
          </c:val>
          <c:smooth val="0"/>
        </c:ser>
        <c:dLbls>
          <c:showLegendKey val="0"/>
          <c:showVal val="0"/>
          <c:showCatName val="0"/>
          <c:showSerName val="0"/>
          <c:showPercent val="0"/>
          <c:showBubbleSize val="0"/>
        </c:dLbls>
        <c:marker val="1"/>
        <c:smooth val="0"/>
        <c:axId val="601911736"/>
        <c:axId val="601904680"/>
      </c:lineChart>
      <c:catAx>
        <c:axId val="601911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4680"/>
        <c:crosses val="autoZero"/>
        <c:auto val="1"/>
        <c:lblAlgn val="ctr"/>
        <c:lblOffset val="100"/>
        <c:noMultiLvlLbl val="0"/>
      </c:catAx>
      <c:valAx>
        <c:axId val="601904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17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Sheet2!$M$4:$M$8</c:f>
              <c:strCache>
                <c:ptCount val="5"/>
                <c:pt idx="0">
                  <c:v>Tidak Ada</c:v>
                </c:pt>
                <c:pt idx="1">
                  <c:v>1 Node</c:v>
                </c:pt>
                <c:pt idx="2">
                  <c:v>2 Node</c:v>
                </c:pt>
                <c:pt idx="3">
                  <c:v>3 Node</c:v>
                </c:pt>
                <c:pt idx="4">
                  <c:v>4 Node</c:v>
                </c:pt>
              </c:strCache>
            </c:strRef>
          </c:cat>
          <c:val>
            <c:numRef>
              <c:f>Sheet2!$N$4:$N$8</c:f>
              <c:numCache>
                <c:formatCode>General</c:formatCode>
                <c:ptCount val="5"/>
                <c:pt idx="0">
                  <c:v>5.4189999999999995E-2</c:v>
                </c:pt>
                <c:pt idx="1">
                  <c:v>2.5999999999999999E-2</c:v>
                </c:pt>
                <c:pt idx="2">
                  <c:v>1.2774333333333332E-2</c:v>
                </c:pt>
                <c:pt idx="3">
                  <c:v>1.8333333333333333E-5</c:v>
                </c:pt>
                <c:pt idx="4">
                  <c:v>1.8E-5</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Sheet2!$O$4:$O$8</c:f>
              <c:numCache>
                <c:formatCode>General</c:formatCode>
                <c:ptCount val="5"/>
                <c:pt idx="0">
                  <c:v>7.4199000000000001E-2</c:v>
                </c:pt>
                <c:pt idx="1">
                  <c:v>7.5273333333333331E-2</c:v>
                </c:pt>
                <c:pt idx="2">
                  <c:v>3.0266333333333329E-2</c:v>
                </c:pt>
                <c:pt idx="3">
                  <c:v>2.312966666666667E-2</c:v>
                </c:pt>
                <c:pt idx="4">
                  <c:v>2.9205666666666668E-2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(Sheet2!$N$4,Sheet2!$N$9:$N$12)</c:f>
              <c:numCache>
                <c:formatCode>General</c:formatCode>
                <c:ptCount val="5"/>
                <c:pt idx="0">
                  <c:v>5.4189999999999995E-2</c:v>
                </c:pt>
                <c:pt idx="1">
                  <c:v>1.8619333333333331E-2</c:v>
                </c:pt>
                <c:pt idx="2">
                  <c:v>1.8431666666666666E-2</c:v>
                </c:pt>
                <c:pt idx="3">
                  <c:v>2.0525000000000002E-2</c:v>
                </c:pt>
                <c:pt idx="4">
                  <c:v>1.4333333333333334E-5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(Sheet2!$O$4,Sheet2!$O$9:$O$12)</c:f>
              <c:numCache>
                <c:formatCode>General</c:formatCode>
                <c:ptCount val="5"/>
                <c:pt idx="0">
                  <c:v>7.4199000000000001E-2</c:v>
                </c:pt>
                <c:pt idx="1">
                  <c:v>2.8030333333333334E-2</c:v>
                </c:pt>
                <c:pt idx="2">
                  <c:v>3.1546333333333336E-2</c:v>
                </c:pt>
                <c:pt idx="3">
                  <c:v>8.3333333333333337E-6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(Sheet2!$N$4,Sheet2!$N$3,Sheet2!$N$13,Sheet2!$N$2,Sheet2!$N$14)</c:f>
              <c:numCache>
                <c:formatCode>General</c:formatCode>
                <c:ptCount val="5"/>
                <c:pt idx="0">
                  <c:v>5.4189999999999995E-2</c:v>
                </c:pt>
                <c:pt idx="2">
                  <c:v>1.8082666666666667E-2</c:v>
                </c:pt>
                <c:pt idx="4">
                  <c:v>1.9000000000000001E-5</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(Sheet2!$O$4,Sheet2!$O$3,Sheet2!$O$13,Sheet2!$O$2,Sheet2!$O$14)</c:f>
              <c:numCache>
                <c:formatCode>General</c:formatCode>
                <c:ptCount val="5"/>
                <c:pt idx="0">
                  <c:v>7.4199000000000001E-2</c:v>
                </c:pt>
                <c:pt idx="2">
                  <c:v>2.8964666666666666E-2</c:v>
                </c:pt>
                <c:pt idx="4">
                  <c:v>8.333333333333332E-6</c:v>
                </c:pt>
              </c:numCache>
            </c:numRef>
          </c:val>
          <c:smooth val="0"/>
        </c:ser>
        <c:dLbls>
          <c:showLegendKey val="0"/>
          <c:showVal val="0"/>
          <c:showCatName val="0"/>
          <c:showSerName val="0"/>
          <c:showPercent val="0"/>
          <c:showBubbleSize val="0"/>
        </c:dLbls>
        <c:marker val="1"/>
        <c:smooth val="0"/>
        <c:axId val="601903504"/>
        <c:axId val="601905464"/>
      </c:lineChart>
      <c:catAx>
        <c:axId val="6019035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464"/>
        <c:crosses val="autoZero"/>
        <c:auto val="1"/>
        <c:lblAlgn val="ctr"/>
        <c:lblOffset val="100"/>
        <c:noMultiLvlLbl val="0"/>
      </c:catAx>
      <c:valAx>
        <c:axId val="601905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3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Sheet2!$M$41:$M$45</c:f>
              <c:strCache>
                <c:ptCount val="5"/>
                <c:pt idx="0">
                  <c:v>Tidak Ada</c:v>
                </c:pt>
                <c:pt idx="1">
                  <c:v>1 Node</c:v>
                </c:pt>
                <c:pt idx="2">
                  <c:v>2 Node</c:v>
                </c:pt>
                <c:pt idx="3">
                  <c:v>3 Node</c:v>
                </c:pt>
                <c:pt idx="4">
                  <c:v>4 Node</c:v>
                </c:pt>
              </c:strCache>
            </c:strRef>
          </c:cat>
          <c:val>
            <c:numRef>
              <c:f>Sheet2!$N$41:$N$45</c:f>
              <c:numCache>
                <c:formatCode>General</c:formatCode>
                <c:ptCount val="5"/>
                <c:pt idx="0">
                  <c:v>8.5623620000000003</c:v>
                </c:pt>
                <c:pt idx="1">
                  <c:v>3.0666666666666669E-5</c:v>
                </c:pt>
                <c:pt idx="2">
                  <c:v>9.7999999999999997E-5</c:v>
                </c:pt>
                <c:pt idx="3">
                  <c:v>7.9999999999999996E-6</c:v>
                </c:pt>
                <c:pt idx="4">
                  <c:v>6.3333333333333334E-6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Sheet2!$O$41:$O$45</c:f>
              <c:numCache>
                <c:formatCode>General</c:formatCode>
                <c:ptCount val="5"/>
                <c:pt idx="0">
                  <c:v>4.478758</c:v>
                </c:pt>
                <c:pt idx="1">
                  <c:v>3.6756320000000002</c:v>
                </c:pt>
                <c:pt idx="2">
                  <c:v>1.8335193333333333</c:v>
                </c:pt>
                <c:pt idx="3">
                  <c:v>6.3333333333333334E-6</c:v>
                </c:pt>
                <c:pt idx="4">
                  <c:v>8.6666666666666678E-6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(Sheet2!$N$41,Sheet2!$N$46:$N$49)</c:f>
              <c:numCache>
                <c:formatCode>General</c:formatCode>
                <c:ptCount val="5"/>
                <c:pt idx="0">
                  <c:v>8.5623620000000003</c:v>
                </c:pt>
                <c:pt idx="1">
                  <c:v>5.5400000000000002E-4</c:v>
                </c:pt>
                <c:pt idx="2">
                  <c:v>1.9000000000000001E-5</c:v>
                </c:pt>
                <c:pt idx="3">
                  <c:v>1.3333333333333332E-5</c:v>
                </c:pt>
                <c:pt idx="4">
                  <c:v>2.3333333333333332E-6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(Sheet2!$O$41,Sheet2!$O$46:$O$49)</c:f>
              <c:numCache>
                <c:formatCode>General</c:formatCode>
                <c:ptCount val="5"/>
                <c:pt idx="0">
                  <c:v>4.478758</c:v>
                </c:pt>
                <c:pt idx="1">
                  <c:v>3.6715240000000002</c:v>
                </c:pt>
                <c:pt idx="2">
                  <c:v>6.3333333333333334E-6</c:v>
                </c:pt>
                <c:pt idx="3">
                  <c:v>6.9999999999999999E-6</c:v>
                </c:pt>
                <c:pt idx="4">
                  <c:v>7.3333333333333331E-6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(Sheet2!$N$41,Sheet2!$N$40,Sheet2!$N$50,Sheet2!$N$39,Sheet2!$N$51)</c:f>
              <c:numCache>
                <c:formatCode>General</c:formatCode>
                <c:ptCount val="5"/>
                <c:pt idx="0">
                  <c:v>8.5623620000000003</c:v>
                </c:pt>
                <c:pt idx="2">
                  <c:v>6.3333333333333334E-6</c:v>
                </c:pt>
                <c:pt idx="4">
                  <c:v>2.6666666666666664E-6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(Sheet2!$O$41,Sheet2!$O$40,Sheet2!$O$50,Sheet2!$O$39,Sheet2!$O$51)</c:f>
              <c:numCache>
                <c:formatCode>General</c:formatCode>
                <c:ptCount val="5"/>
                <c:pt idx="0">
                  <c:v>4.478758</c:v>
                </c:pt>
                <c:pt idx="2">
                  <c:v>1.8356203333333336</c:v>
                </c:pt>
                <c:pt idx="4">
                  <c:v>6.0000000000000002E-6</c:v>
                </c:pt>
              </c:numCache>
            </c:numRef>
          </c:val>
          <c:smooth val="0"/>
        </c:ser>
        <c:dLbls>
          <c:showLegendKey val="0"/>
          <c:showVal val="0"/>
          <c:showCatName val="0"/>
          <c:showSerName val="0"/>
          <c:showPercent val="0"/>
          <c:showBubbleSize val="0"/>
        </c:dLbls>
        <c:marker val="1"/>
        <c:smooth val="0"/>
        <c:axId val="601905856"/>
        <c:axId val="601914088"/>
      </c:lineChart>
      <c:catAx>
        <c:axId val="601905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a:t>
                </a:r>
                <a:r>
                  <a:rPr lang="id-ID" baseline="0"/>
                  <a:t>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4088"/>
        <c:crosses val="autoZero"/>
        <c:auto val="1"/>
        <c:lblAlgn val="ctr"/>
        <c:lblOffset val="100"/>
        <c:noMultiLvlLbl val="0"/>
      </c:catAx>
      <c:valAx>
        <c:axId val="6019140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Sheet2!$M$78:$M$82</c:f>
              <c:strCache>
                <c:ptCount val="5"/>
                <c:pt idx="0">
                  <c:v>Tidak Ada</c:v>
                </c:pt>
                <c:pt idx="1">
                  <c:v>1 Node</c:v>
                </c:pt>
                <c:pt idx="2">
                  <c:v>2 Node</c:v>
                </c:pt>
                <c:pt idx="3">
                  <c:v>3 Node</c:v>
                </c:pt>
                <c:pt idx="4">
                  <c:v>4 Node</c:v>
                </c:pt>
              </c:strCache>
            </c:strRef>
          </c:cat>
          <c:val>
            <c:numRef>
              <c:f>Sheet2!$N$78:$N$82</c:f>
              <c:numCache>
                <c:formatCode>General</c:formatCode>
                <c:ptCount val="5"/>
                <c:pt idx="0">
                  <c:v>5.4548999999999993E-2</c:v>
                </c:pt>
                <c:pt idx="1">
                  <c:v>1.3211000000000001E-2</c:v>
                </c:pt>
                <c:pt idx="2">
                  <c:v>2.2333333333333335E-5</c:v>
                </c:pt>
                <c:pt idx="3">
                  <c:v>1.3666666666666667E-5</c:v>
                </c:pt>
                <c:pt idx="4">
                  <c:v>9.0000000000000002E-6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Sheet2!$O$78:$O$82</c:f>
              <c:numCache>
                <c:formatCode>General</c:formatCode>
                <c:ptCount val="5"/>
                <c:pt idx="0">
                  <c:v>6.0865000000000002E-2</c:v>
                </c:pt>
                <c:pt idx="1">
                  <c:v>2.6733333333333331E-2</c:v>
                </c:pt>
                <c:pt idx="2">
                  <c:v>5.6666666666666669E-6</c:v>
                </c:pt>
                <c:pt idx="3">
                  <c:v>3.6666666666666666E-6</c:v>
                </c:pt>
                <c:pt idx="4">
                  <c:v>3.3333333333333329E-6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(Sheet2!$N$78,Sheet2!$N$83:$N$86)</c:f>
              <c:numCache>
                <c:formatCode>General</c:formatCode>
                <c:ptCount val="5"/>
                <c:pt idx="0">
                  <c:v>5.4548999999999993E-2</c:v>
                </c:pt>
                <c:pt idx="1">
                  <c:v>1.4126333333333333E-2</c:v>
                </c:pt>
                <c:pt idx="2">
                  <c:v>1.7E-5</c:v>
                </c:pt>
                <c:pt idx="3">
                  <c:v>1.6666666666666667E-5</c:v>
                </c:pt>
                <c:pt idx="4">
                  <c:v>4.9999999999999996E-6</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(Sheet2!$O$78,Sheet2!$O$83:$O$86)</c:f>
              <c:numCache>
                <c:formatCode>General</c:formatCode>
                <c:ptCount val="5"/>
                <c:pt idx="0">
                  <c:v>6.0865000000000002E-2</c:v>
                </c:pt>
                <c:pt idx="1">
                  <c:v>1.8199333333333331E-2</c:v>
                </c:pt>
                <c:pt idx="2">
                  <c:v>4.9999999999999996E-6</c:v>
                </c:pt>
                <c:pt idx="3">
                  <c:v>3.9999999999999998E-6</c:v>
                </c:pt>
                <c:pt idx="4">
                  <c:v>3.0000000000000001E-6</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(Sheet2!$N$78,Sheet2!$N$77,Sheet2!$N$87,Sheet2!$N$76,Sheet2!$N$88)</c:f>
              <c:numCache>
                <c:formatCode>General</c:formatCode>
                <c:ptCount val="5"/>
                <c:pt idx="0">
                  <c:v>5.4548999999999993E-2</c:v>
                </c:pt>
                <c:pt idx="2">
                  <c:v>4.5333333333333335E-5</c:v>
                </c:pt>
                <c:pt idx="4">
                  <c:v>8.333333333333332E-6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(Sheet2!$O$78,Sheet2!$O$77,Sheet2!$O$87,Sheet2!$O$76,Sheet2!$O$88)</c:f>
              <c:numCache>
                <c:formatCode>General</c:formatCode>
                <c:ptCount val="5"/>
                <c:pt idx="0">
                  <c:v>6.0865000000000002E-2</c:v>
                </c:pt>
                <c:pt idx="2">
                  <c:v>3.9475000000000003E-2</c:v>
                </c:pt>
                <c:pt idx="4">
                  <c:v>2.0072666666666666E-2</c:v>
                </c:pt>
              </c:numCache>
            </c:numRef>
          </c:val>
          <c:smooth val="0"/>
        </c:ser>
        <c:dLbls>
          <c:showLegendKey val="0"/>
          <c:showVal val="0"/>
          <c:showCatName val="0"/>
          <c:showSerName val="0"/>
          <c:showPercent val="0"/>
          <c:showBubbleSize val="0"/>
        </c:dLbls>
        <c:marker val="1"/>
        <c:smooth val="0"/>
        <c:axId val="601907032"/>
        <c:axId val="601903896"/>
      </c:lineChart>
      <c:catAx>
        <c:axId val="601907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3896"/>
        <c:crosses val="autoZero"/>
        <c:auto val="1"/>
        <c:lblAlgn val="ctr"/>
        <c:lblOffset val="100"/>
        <c:noMultiLvlLbl val="0"/>
      </c:catAx>
      <c:valAx>
        <c:axId val="60190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a:t>
                </a:r>
                <a:r>
                  <a:rPr lang="id-ID" baseline="0"/>
                  <a:t> End Delay (detik)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7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Sheet2!$P$4:$P$8</c:f>
              <c:strCache>
                <c:ptCount val="5"/>
                <c:pt idx="0">
                  <c:v>Tidak Ada</c:v>
                </c:pt>
                <c:pt idx="1">
                  <c:v>1 Node</c:v>
                </c:pt>
                <c:pt idx="2">
                  <c:v>2 Node</c:v>
                </c:pt>
                <c:pt idx="3">
                  <c:v>3 Node</c:v>
                </c:pt>
                <c:pt idx="4">
                  <c:v>4 Node</c:v>
                </c:pt>
              </c:strCache>
            </c:strRef>
          </c:cat>
          <c:val>
            <c:numRef>
              <c:f>Sheet2!$Q$4:$Q$8</c:f>
              <c:numCache>
                <c:formatCode>General</c:formatCode>
                <c:ptCount val="5"/>
                <c:pt idx="0">
                  <c:v>465</c:v>
                </c:pt>
                <c:pt idx="1">
                  <c:v>303.66666666666669</c:v>
                </c:pt>
                <c:pt idx="2">
                  <c:v>291.33333333333331</c:v>
                </c:pt>
                <c:pt idx="3">
                  <c:v>265.66666666666669</c:v>
                </c:pt>
                <c:pt idx="4">
                  <c:v>262.33333333333331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Sheet2!$R$4:$R$8</c:f>
              <c:numCache>
                <c:formatCode>General</c:formatCode>
                <c:ptCount val="5"/>
                <c:pt idx="0">
                  <c:v>615</c:v>
                </c:pt>
                <c:pt idx="1">
                  <c:v>381.66666666666669</c:v>
                </c:pt>
                <c:pt idx="2">
                  <c:v>365.33333333333331</c:v>
                </c:pt>
                <c:pt idx="3">
                  <c:v>335.33333333333331</c:v>
                </c:pt>
                <c:pt idx="4">
                  <c:v>306.33333333333331</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(Sheet2!$Q$4,Sheet2!$Q$9:$Q$12)</c:f>
              <c:numCache>
                <c:formatCode>General</c:formatCode>
                <c:ptCount val="5"/>
                <c:pt idx="0">
                  <c:v>465</c:v>
                </c:pt>
                <c:pt idx="1">
                  <c:v>477.33333333333331</c:v>
                </c:pt>
                <c:pt idx="2">
                  <c:v>454.33333333333331</c:v>
                </c:pt>
                <c:pt idx="3">
                  <c:v>487</c:v>
                </c:pt>
                <c:pt idx="4">
                  <c:v>476.33333333333331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(Sheet2!$R$4,Sheet2!$R$9:$R$12)</c:f>
              <c:numCache>
                <c:formatCode>General</c:formatCode>
                <c:ptCount val="5"/>
                <c:pt idx="0">
                  <c:v>615</c:v>
                </c:pt>
                <c:pt idx="1">
                  <c:v>434</c:v>
                </c:pt>
                <c:pt idx="2">
                  <c:v>438</c:v>
                </c:pt>
                <c:pt idx="3">
                  <c:v>522.33333333333337</c:v>
                </c:pt>
                <c:pt idx="4">
                  <c:v>502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(Sheet2!$Q$4,Sheet2!$Q$3,Sheet2!$Q$13,Sheet2!$Q$2,Sheet2!$Q$14)</c:f>
              <c:numCache>
                <c:formatCode>General</c:formatCode>
                <c:ptCount val="5"/>
                <c:pt idx="0">
                  <c:v>465</c:v>
                </c:pt>
                <c:pt idx="2">
                  <c:v>450.66666666666669</c:v>
                </c:pt>
                <c:pt idx="4">
                  <c:v>394.66666666666669</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(Sheet2!$R$4,Sheet2!$R$3,Sheet2!$R$13,Sheet2!$R$2,Sheet2!$R$14)</c:f>
              <c:numCache>
                <c:formatCode>General</c:formatCode>
                <c:ptCount val="5"/>
                <c:pt idx="0">
                  <c:v>615</c:v>
                </c:pt>
                <c:pt idx="2">
                  <c:v>418.66666666666669</c:v>
                </c:pt>
                <c:pt idx="4">
                  <c:v>469.33333333333331</c:v>
                </c:pt>
              </c:numCache>
            </c:numRef>
          </c:val>
          <c:smooth val="0"/>
        </c:ser>
        <c:dLbls>
          <c:showLegendKey val="0"/>
          <c:showVal val="0"/>
          <c:showCatName val="0"/>
          <c:showSerName val="0"/>
          <c:showPercent val="0"/>
          <c:showBubbleSize val="0"/>
        </c:dLbls>
        <c:marker val="1"/>
        <c:smooth val="0"/>
        <c:axId val="601905072"/>
        <c:axId val="601910168"/>
      </c:lineChart>
      <c:catAx>
        <c:axId val="601905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0168"/>
        <c:crosses val="autoZero"/>
        <c:auto val="1"/>
        <c:lblAlgn val="ctr"/>
        <c:lblOffset val="100"/>
        <c:noMultiLvlLbl val="0"/>
      </c:catAx>
      <c:valAx>
        <c:axId val="601910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Sheet2!$P$41:$P$45</c:f>
              <c:strCache>
                <c:ptCount val="5"/>
                <c:pt idx="0">
                  <c:v>Tidak Ada</c:v>
                </c:pt>
                <c:pt idx="1">
                  <c:v>1 Node</c:v>
                </c:pt>
                <c:pt idx="2">
                  <c:v>2 Node</c:v>
                </c:pt>
                <c:pt idx="3">
                  <c:v>3 Node</c:v>
                </c:pt>
                <c:pt idx="4">
                  <c:v>4 Node</c:v>
                </c:pt>
              </c:strCache>
            </c:strRef>
          </c:cat>
          <c:val>
            <c:numRef>
              <c:f>Sheet2!$Q$41:$Q$45</c:f>
              <c:numCache>
                <c:formatCode>General</c:formatCode>
                <c:ptCount val="5"/>
                <c:pt idx="0">
                  <c:v>950</c:v>
                </c:pt>
                <c:pt idx="1">
                  <c:v>749.66666666666663</c:v>
                </c:pt>
                <c:pt idx="2">
                  <c:v>527.33333333333337</c:v>
                </c:pt>
                <c:pt idx="3">
                  <c:v>479.66666666666669</c:v>
                </c:pt>
                <c:pt idx="4">
                  <c:v>527</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Sheet2!$R$41:$R$45</c:f>
              <c:numCache>
                <c:formatCode>General</c:formatCode>
                <c:ptCount val="5"/>
                <c:pt idx="0">
                  <c:v>1052</c:v>
                </c:pt>
                <c:pt idx="1">
                  <c:v>788</c:v>
                </c:pt>
                <c:pt idx="2">
                  <c:v>633</c:v>
                </c:pt>
                <c:pt idx="3">
                  <c:v>639.33333333333337</c:v>
                </c:pt>
                <c:pt idx="4">
                  <c:v>727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(Sheet2!$Q$41,Sheet2!$Q$46:$Q$49)</c:f>
              <c:numCache>
                <c:formatCode>General</c:formatCode>
                <c:ptCount val="5"/>
                <c:pt idx="0">
                  <c:v>950</c:v>
                </c:pt>
                <c:pt idx="1">
                  <c:v>801.66666666666663</c:v>
                </c:pt>
                <c:pt idx="2">
                  <c:v>807.33333333333337</c:v>
                </c:pt>
                <c:pt idx="3">
                  <c:v>770.33333333333337</c:v>
                </c:pt>
                <c:pt idx="4">
                  <c:v>765.66666666666663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(Sheet2!$R$41,Sheet2!$R$46:$R$49)</c:f>
              <c:numCache>
                <c:formatCode>General</c:formatCode>
                <c:ptCount val="5"/>
                <c:pt idx="0">
                  <c:v>1052</c:v>
                </c:pt>
                <c:pt idx="1">
                  <c:v>956.33333333333337</c:v>
                </c:pt>
                <c:pt idx="2">
                  <c:v>797.66666666666663</c:v>
                </c:pt>
                <c:pt idx="3">
                  <c:v>745.33333333333337</c:v>
                </c:pt>
                <c:pt idx="4">
                  <c:v>784.33333333333337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(Sheet2!$Q$41,Sheet2!$Q$40,Sheet2!$Q$50,Sheet2!$Q$39,Sheet2!$Q$51)</c:f>
              <c:numCache>
                <c:formatCode>General</c:formatCode>
                <c:ptCount val="5"/>
                <c:pt idx="0">
                  <c:v>950</c:v>
                </c:pt>
                <c:pt idx="2">
                  <c:v>570</c:v>
                </c:pt>
                <c:pt idx="4">
                  <c:v>677.66666666666663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(Sheet2!$R$41,Sheet2!$R$40,Sheet2!$R$50,Sheet2!$R$39,Sheet2!$R$51)</c:f>
              <c:numCache>
                <c:formatCode>General</c:formatCode>
                <c:ptCount val="5"/>
                <c:pt idx="0">
                  <c:v>1052</c:v>
                </c:pt>
                <c:pt idx="2">
                  <c:v>714.33333333333337</c:v>
                </c:pt>
                <c:pt idx="4">
                  <c:v>746.66666666666663</c:v>
                </c:pt>
              </c:numCache>
            </c:numRef>
          </c:val>
          <c:smooth val="0"/>
        </c:ser>
        <c:dLbls>
          <c:showLegendKey val="0"/>
          <c:showVal val="0"/>
          <c:showCatName val="0"/>
          <c:showSerName val="0"/>
          <c:showPercent val="0"/>
          <c:showBubbleSize val="0"/>
        </c:dLbls>
        <c:marker val="1"/>
        <c:smooth val="0"/>
        <c:axId val="601910560"/>
        <c:axId val="601902720"/>
      </c:lineChart>
      <c:catAx>
        <c:axId val="601910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2720"/>
        <c:crosses val="autoZero"/>
        <c:auto val="1"/>
        <c:lblAlgn val="ctr"/>
        <c:lblOffset val="100"/>
        <c:noMultiLvlLbl val="0"/>
      </c:catAx>
      <c:valAx>
        <c:axId val="601902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a:t>
                </a:r>
                <a:r>
                  <a:rPr lang="id-ID" baseline="0"/>
                  <a:t> Overhead</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0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Sheet2!$P$78:$P$82</c:f>
              <c:strCache>
                <c:ptCount val="5"/>
                <c:pt idx="0">
                  <c:v>Tidak Ada</c:v>
                </c:pt>
                <c:pt idx="1">
                  <c:v>1 Node</c:v>
                </c:pt>
                <c:pt idx="2">
                  <c:v>2 Node</c:v>
                </c:pt>
                <c:pt idx="3">
                  <c:v>3 Node</c:v>
                </c:pt>
                <c:pt idx="4">
                  <c:v>4 Node</c:v>
                </c:pt>
              </c:strCache>
            </c:strRef>
          </c:cat>
          <c:val>
            <c:numRef>
              <c:f>Sheet2!$Q$78:$Q$82</c:f>
              <c:numCache>
                <c:formatCode>General</c:formatCode>
                <c:ptCount val="5"/>
                <c:pt idx="0">
                  <c:v>1185</c:v>
                </c:pt>
                <c:pt idx="1">
                  <c:v>570</c:v>
                </c:pt>
                <c:pt idx="2">
                  <c:v>594</c:v>
                </c:pt>
                <c:pt idx="3">
                  <c:v>498.33333333333331</c:v>
                </c:pt>
                <c:pt idx="4">
                  <c:v>551.66666666666663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Sheet2!$R$78:$R$82</c:f>
              <c:numCache>
                <c:formatCode>General</c:formatCode>
                <c:ptCount val="5"/>
                <c:pt idx="0">
                  <c:v>1061</c:v>
                </c:pt>
                <c:pt idx="1">
                  <c:v>750</c:v>
                </c:pt>
                <c:pt idx="2">
                  <c:v>844.66666666666663</c:v>
                </c:pt>
                <c:pt idx="3">
                  <c:v>796.66666666666663</c:v>
                </c:pt>
                <c:pt idx="4">
                  <c:v>836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(Sheet2!$Q$78,Sheet2!$Q$83:$Q$86)</c:f>
              <c:numCache>
                <c:formatCode>General</c:formatCode>
                <c:ptCount val="5"/>
                <c:pt idx="0">
                  <c:v>1185</c:v>
                </c:pt>
                <c:pt idx="1">
                  <c:v>710.66666666666663</c:v>
                </c:pt>
                <c:pt idx="2">
                  <c:v>861</c:v>
                </c:pt>
                <c:pt idx="3">
                  <c:v>804</c:v>
                </c:pt>
                <c:pt idx="4">
                  <c:v>704</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(Sheet2!$R$78,Sheet2!$R$83:$R$86)</c:f>
              <c:numCache>
                <c:formatCode>General</c:formatCode>
                <c:ptCount val="5"/>
                <c:pt idx="0">
                  <c:v>1061</c:v>
                </c:pt>
                <c:pt idx="1">
                  <c:v>872.33333333333337</c:v>
                </c:pt>
                <c:pt idx="2">
                  <c:v>957</c:v>
                </c:pt>
                <c:pt idx="3">
                  <c:v>940.66666666666663</c:v>
                </c:pt>
                <c:pt idx="4">
                  <c:v>970.66666666666663</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(Sheet2!$Q$78,Sheet2!$Q$77,Sheet2!$Q$87,Sheet2!$Q$76,Sheet2!$Q$88)</c:f>
              <c:numCache>
                <c:formatCode>General</c:formatCode>
                <c:ptCount val="5"/>
                <c:pt idx="0">
                  <c:v>1185</c:v>
                </c:pt>
                <c:pt idx="2">
                  <c:v>558</c:v>
                </c:pt>
                <c:pt idx="4">
                  <c:v>699.33333333333337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(Sheet2!$R$78,Sheet2!$R$77,Sheet2!$R$87,Sheet2!$R$76,Sheet2!$R$88)</c:f>
              <c:numCache>
                <c:formatCode>General</c:formatCode>
                <c:ptCount val="5"/>
                <c:pt idx="0">
                  <c:v>1061</c:v>
                </c:pt>
                <c:pt idx="2">
                  <c:v>827.66666666666663</c:v>
                </c:pt>
                <c:pt idx="4">
                  <c:v>916.66666666666663</c:v>
                </c:pt>
              </c:numCache>
            </c:numRef>
          </c:val>
          <c:smooth val="0"/>
        </c:ser>
        <c:dLbls>
          <c:showLegendKey val="0"/>
          <c:showVal val="0"/>
          <c:showCatName val="0"/>
          <c:showSerName val="0"/>
          <c:showPercent val="0"/>
          <c:showBubbleSize val="0"/>
        </c:dLbls>
        <c:marker val="1"/>
        <c:smooth val="0"/>
        <c:axId val="601907424"/>
        <c:axId val="601913304"/>
      </c:lineChart>
      <c:catAx>
        <c:axId val="601907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13304"/>
        <c:crosses val="autoZero"/>
        <c:auto val="1"/>
        <c:lblAlgn val="ctr"/>
        <c:lblOffset val="100"/>
        <c:noMultiLvlLbl val="0"/>
      </c:catAx>
      <c:valAx>
        <c:axId val="601913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0190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Sheet1!$L$76:$L$80</c:f>
              <c:strCache>
                <c:ptCount val="5"/>
                <c:pt idx="0">
                  <c:v>Tidak Ada</c:v>
                </c:pt>
                <c:pt idx="1">
                  <c:v>1 Node</c:v>
                </c:pt>
                <c:pt idx="2">
                  <c:v>2 Node</c:v>
                </c:pt>
                <c:pt idx="3">
                  <c:v>3 Node</c:v>
                </c:pt>
                <c:pt idx="4">
                  <c:v>4 Node</c:v>
                </c:pt>
              </c:strCache>
            </c:strRef>
          </c:cat>
          <c:val>
            <c:numRef>
              <c:f>Sheet1!$M$76:$M$80</c:f>
              <c:numCache>
                <c:formatCode>General</c:formatCode>
                <c:ptCount val="5"/>
                <c:pt idx="0">
                  <c:v>0.67356666666666676</c:v>
                </c:pt>
                <c:pt idx="1">
                  <c:v>0.33246666666666669</c:v>
                </c:pt>
                <c:pt idx="2">
                  <c:v>0.24980000000000002</c:v>
                </c:pt>
                <c:pt idx="3">
                  <c:v>0.24333333333333332</c:v>
                </c:pt>
                <c:pt idx="4">
                  <c:v>0.22506666666666666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Sheet1!$N$76:$N$80</c:f>
              <c:numCache>
                <c:formatCode>General</c:formatCode>
                <c:ptCount val="5"/>
                <c:pt idx="0">
                  <c:v>0.69236666666666657</c:v>
                </c:pt>
                <c:pt idx="1">
                  <c:v>0.63013333333333321</c:v>
                </c:pt>
                <c:pt idx="2">
                  <c:v>0.61106666666666676</c:v>
                </c:pt>
                <c:pt idx="3">
                  <c:v>0.55420000000000003</c:v>
                </c:pt>
                <c:pt idx="4">
                  <c:v>0.5883666666666667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(Sheet1!$M$76,Sheet1!$M$81:$M$84)</c:f>
              <c:numCache>
                <c:formatCode>General</c:formatCode>
                <c:ptCount val="5"/>
                <c:pt idx="0">
                  <c:v>0.67356666666666676</c:v>
                </c:pt>
                <c:pt idx="1">
                  <c:v>0.43030000000000007</c:v>
                </c:pt>
                <c:pt idx="2">
                  <c:v>0.28376666666666667</c:v>
                </c:pt>
                <c:pt idx="3">
                  <c:v>0.27400000000000002</c:v>
                </c:pt>
                <c:pt idx="4">
                  <c:v>0.24306666666666665</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(Sheet1!$N$76,Sheet1!$N$81:$N$84)</c:f>
              <c:numCache>
                <c:formatCode>General</c:formatCode>
                <c:ptCount val="5"/>
                <c:pt idx="0">
                  <c:v>0.69236666666666657</c:v>
                </c:pt>
                <c:pt idx="1">
                  <c:v>0.63256666666666661</c:v>
                </c:pt>
                <c:pt idx="2">
                  <c:v>0.59409999999999996</c:v>
                </c:pt>
                <c:pt idx="3">
                  <c:v>0.57233333333333325</c:v>
                </c:pt>
                <c:pt idx="4">
                  <c:v>0.50486666666666669</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(Sheet1!$M$76,Sheet1!$M$75,Sheet1!$M$85,Sheet1!$M$74,Sheet1!$M$86)</c:f>
              <c:numCache>
                <c:formatCode>General</c:formatCode>
                <c:ptCount val="5"/>
                <c:pt idx="0">
                  <c:v>0.67356666666666676</c:v>
                </c:pt>
                <c:pt idx="2">
                  <c:v>0.30356666666666671</c:v>
                </c:pt>
                <c:pt idx="4">
                  <c:v>0.27953333333333336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(Sheet1!$N$76,Sheet1!$N$75,Sheet1!$N$85,Sheet1!$N$74,Sheet1!$N$86)</c:f>
              <c:numCache>
                <c:formatCode>General</c:formatCode>
                <c:ptCount val="5"/>
                <c:pt idx="0">
                  <c:v>0.69236666666666657</c:v>
                </c:pt>
                <c:pt idx="2">
                  <c:v>0.61780000000000002</c:v>
                </c:pt>
                <c:pt idx="4">
                  <c:v>0.59940000000000004</c:v>
                </c:pt>
              </c:numCache>
            </c:numRef>
          </c:val>
          <c:smooth val="0"/>
        </c:ser>
        <c:dLbls>
          <c:showLegendKey val="0"/>
          <c:showVal val="0"/>
          <c:showCatName val="0"/>
          <c:showSerName val="0"/>
          <c:showPercent val="0"/>
          <c:showBubbleSize val="0"/>
        </c:dLbls>
        <c:marker val="1"/>
        <c:smooth val="0"/>
        <c:axId val="529442104"/>
        <c:axId val="529440928"/>
      </c:lineChart>
      <c:catAx>
        <c:axId val="529442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0928"/>
        <c:crosses val="autoZero"/>
        <c:auto val="1"/>
        <c:lblAlgn val="ctr"/>
        <c:lblOffset val="100"/>
        <c:noMultiLvlLbl val="0"/>
      </c:catAx>
      <c:valAx>
        <c:axId val="52944092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 Ratio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9442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Sheet1!$L$114:$L$118</c:f>
              <c:strCache>
                <c:ptCount val="5"/>
                <c:pt idx="0">
                  <c:v>Tidak Ada</c:v>
                </c:pt>
                <c:pt idx="1">
                  <c:v>1 Node</c:v>
                </c:pt>
                <c:pt idx="2">
                  <c:v>2 Node</c:v>
                </c:pt>
                <c:pt idx="3">
                  <c:v>3 Node</c:v>
                </c:pt>
                <c:pt idx="4">
                  <c:v>4 Node</c:v>
                </c:pt>
              </c:strCache>
            </c:strRef>
          </c:cat>
          <c:val>
            <c:numRef>
              <c:f>Sheet1!$M$114:$M$118</c:f>
              <c:numCache>
                <c:formatCode>General</c:formatCode>
                <c:ptCount val="5"/>
                <c:pt idx="0">
                  <c:v>0.53799999999999992</c:v>
                </c:pt>
                <c:pt idx="1">
                  <c:v>0.16839999999999999</c:v>
                </c:pt>
                <c:pt idx="2">
                  <c:v>0.14923333333333333</c:v>
                </c:pt>
                <c:pt idx="3">
                  <c:v>8.3566666666666678E-2</c:v>
                </c:pt>
                <c:pt idx="4">
                  <c:v>0.10540000000000001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Sheet1!$N$114:$N$118</c:f>
              <c:numCache>
                <c:formatCode>General</c:formatCode>
                <c:ptCount val="5"/>
                <c:pt idx="0">
                  <c:v>0.50263333333333338</c:v>
                </c:pt>
                <c:pt idx="1">
                  <c:v>0.37486666666666668</c:v>
                </c:pt>
                <c:pt idx="2">
                  <c:v>0.32183333333333336</c:v>
                </c:pt>
                <c:pt idx="3">
                  <c:v>0.27373333333333333</c:v>
                </c:pt>
                <c:pt idx="4">
                  <c:v>0.28636666666666666</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(Sheet1!$M$114,Sheet1!$M$119:$M$122)</c:f>
              <c:numCache>
                <c:formatCode>General</c:formatCode>
                <c:ptCount val="5"/>
                <c:pt idx="0">
                  <c:v>0.53799999999999992</c:v>
                </c:pt>
                <c:pt idx="1">
                  <c:v>0.19726666666666667</c:v>
                </c:pt>
                <c:pt idx="2">
                  <c:v>0.13016666666666665</c:v>
                </c:pt>
                <c:pt idx="3">
                  <c:v>0.12803333333333333</c:v>
                </c:pt>
                <c:pt idx="4">
                  <c:v>0.12280000000000001</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(Sheet1!$N$114,Sheet1!$N$119:$N$122)</c:f>
              <c:numCache>
                <c:formatCode>General</c:formatCode>
                <c:ptCount val="5"/>
                <c:pt idx="0">
                  <c:v>0.50263333333333338</c:v>
                </c:pt>
                <c:pt idx="1">
                  <c:v>0.32329999999999998</c:v>
                </c:pt>
                <c:pt idx="2">
                  <c:v>0.26329999999999998</c:v>
                </c:pt>
                <c:pt idx="3">
                  <c:v>0.24796666666666667</c:v>
                </c:pt>
                <c:pt idx="4">
                  <c:v>0.24696666666666667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(Sheet1!$M$114,Sheet1!$M$113,Sheet1!$M$123,Sheet1!$M$112,Sheet1!$M$124)</c:f>
              <c:numCache>
                <c:formatCode>General</c:formatCode>
                <c:ptCount val="5"/>
                <c:pt idx="0">
                  <c:v>0.53799999999999992</c:v>
                </c:pt>
                <c:pt idx="2">
                  <c:v>0.21476666666666669</c:v>
                </c:pt>
                <c:pt idx="4">
                  <c:v>0.11526666666666667</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(Sheet1!$N$114,Sheet1!$N$113,Sheet1!$N$123,Sheet1!$N$112,Sheet1!$N$124)</c:f>
              <c:numCache>
                <c:formatCode>General</c:formatCode>
                <c:ptCount val="5"/>
                <c:pt idx="0">
                  <c:v>0.50263333333333338</c:v>
                </c:pt>
                <c:pt idx="2">
                  <c:v>0.35899999999999999</c:v>
                </c:pt>
                <c:pt idx="4">
                  <c:v>0.27679999999999999</c:v>
                </c:pt>
              </c:numCache>
            </c:numRef>
          </c:val>
          <c:smooth val="0"/>
        </c:ser>
        <c:dLbls>
          <c:showLegendKey val="0"/>
          <c:showVal val="0"/>
          <c:showCatName val="0"/>
          <c:showSerName val="0"/>
          <c:showPercent val="0"/>
          <c:showBubbleSize val="0"/>
        </c:dLbls>
        <c:marker val="1"/>
        <c:smooth val="0"/>
        <c:axId val="594667072"/>
        <c:axId val="594667856"/>
      </c:lineChart>
      <c:catAx>
        <c:axId val="59466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856"/>
        <c:crosses val="autoZero"/>
        <c:auto val="1"/>
        <c:lblAlgn val="ctr"/>
        <c:lblOffset val="100"/>
        <c:noMultiLvlLbl val="0"/>
      </c:catAx>
      <c:valAx>
        <c:axId val="59466785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Packet Delivery</a:t>
                </a:r>
                <a:r>
                  <a:rPr lang="id-ID" baseline="0"/>
                  <a:t> Ratio</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Sheet1!$I$39:$I$43</c:f>
              <c:strCache>
                <c:ptCount val="5"/>
                <c:pt idx="0">
                  <c:v>Tidak Ada</c:v>
                </c:pt>
                <c:pt idx="1">
                  <c:v>1 Node</c:v>
                </c:pt>
                <c:pt idx="2">
                  <c:v>2 Node</c:v>
                </c:pt>
                <c:pt idx="3">
                  <c:v>3 Node</c:v>
                </c:pt>
                <c:pt idx="4">
                  <c:v>4 Node</c:v>
                </c:pt>
              </c:strCache>
            </c:strRef>
          </c:cat>
          <c:val>
            <c:numRef>
              <c:f>Sheet1!$J$39:$J$43</c:f>
              <c:numCache>
                <c:formatCode>General</c:formatCode>
                <c:ptCount val="5"/>
                <c:pt idx="0">
                  <c:v>1.210933</c:v>
                </c:pt>
                <c:pt idx="1">
                  <c:v>6.6666666666666656E-5</c:v>
                </c:pt>
                <c:pt idx="2">
                  <c:v>9.3333333333333326E-6</c:v>
                </c:pt>
                <c:pt idx="3">
                  <c:v>5.3333333333333328E-6</c:v>
                </c:pt>
                <c:pt idx="4">
                  <c:v>8.6666666666666678E-6</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Sheet1!$K$39:$K$43</c:f>
              <c:numCache>
                <c:formatCode>General</c:formatCode>
                <c:ptCount val="5"/>
                <c:pt idx="0">
                  <c:v>5.1765020000000002</c:v>
                </c:pt>
                <c:pt idx="1">
                  <c:v>5.221473333333333</c:v>
                </c:pt>
                <c:pt idx="2">
                  <c:v>2.6666666666666663E-5</c:v>
                </c:pt>
                <c:pt idx="3">
                  <c:v>1.7E-5</c:v>
                </c:pt>
                <c:pt idx="4">
                  <c:v>8.6666666666666682E-5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(Sheet1!$J$39,Sheet1!$J$44:$J$47)</c:f>
              <c:numCache>
                <c:formatCode>General</c:formatCode>
                <c:ptCount val="5"/>
                <c:pt idx="0">
                  <c:v>1.210933</c:v>
                </c:pt>
                <c:pt idx="1">
                  <c:v>7.7666666666666653E-5</c:v>
                </c:pt>
                <c:pt idx="2">
                  <c:v>0.41270599999999996</c:v>
                </c:pt>
                <c:pt idx="3">
                  <c:v>0.41109233333333334</c:v>
                </c:pt>
                <c:pt idx="4">
                  <c:v>0.42044066666666668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(Sheet1!$K$39,Sheet1!$K$44:$K$47)</c:f>
              <c:numCache>
                <c:formatCode>General</c:formatCode>
                <c:ptCount val="5"/>
                <c:pt idx="0">
                  <c:v>5.1765020000000002</c:v>
                </c:pt>
                <c:pt idx="1">
                  <c:v>3.4768246666666669</c:v>
                </c:pt>
                <c:pt idx="2">
                  <c:v>1.7366810000000001</c:v>
                </c:pt>
                <c:pt idx="3">
                  <c:v>2.1333333333333331E-5</c:v>
                </c:pt>
                <c:pt idx="4">
                  <c:v>1.749555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(Sheet1!$J$39,Sheet1!$J$38,Sheet1!$J$48,Sheet1!$J$37,Sheet1!$J$49)</c:f>
              <c:numCache>
                <c:formatCode>General</c:formatCode>
                <c:ptCount val="5"/>
                <c:pt idx="0">
                  <c:v>1.210933</c:v>
                </c:pt>
                <c:pt idx="2">
                  <c:v>3.5666666666666669E-5</c:v>
                </c:pt>
                <c:pt idx="4">
                  <c:v>5.0000000000000004E-6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(Sheet1!$K$39,Sheet1!$K$38,Sheet1!$K$48,Sheet1!$K$37,Sheet1!$K$49)</c:f>
              <c:numCache>
                <c:formatCode>General</c:formatCode>
                <c:ptCount val="5"/>
                <c:pt idx="0">
                  <c:v>5.1765020000000002</c:v>
                </c:pt>
                <c:pt idx="2">
                  <c:v>4.5666666666666668E-5</c:v>
                </c:pt>
                <c:pt idx="4">
                  <c:v>1.7374530000000001</c:v>
                </c:pt>
              </c:numCache>
            </c:numRef>
          </c:val>
          <c:smooth val="0"/>
        </c:ser>
        <c:dLbls>
          <c:showLegendKey val="0"/>
          <c:showVal val="0"/>
          <c:showCatName val="0"/>
          <c:showSerName val="0"/>
          <c:showPercent val="0"/>
          <c:showBubbleSize val="0"/>
        </c:dLbls>
        <c:marker val="1"/>
        <c:smooth val="0"/>
        <c:axId val="594670208"/>
        <c:axId val="594664328"/>
      </c:lineChart>
      <c:catAx>
        <c:axId val="594670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64328"/>
        <c:crosses val="autoZero"/>
        <c:auto val="1"/>
        <c:lblAlgn val="ctr"/>
        <c:lblOffset val="100"/>
        <c:noMultiLvlLbl val="0"/>
      </c:catAx>
      <c:valAx>
        <c:axId val="594664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Sheet1!$I$76:$I$80</c:f>
              <c:strCache>
                <c:ptCount val="5"/>
                <c:pt idx="0">
                  <c:v>Tidak Ada</c:v>
                </c:pt>
                <c:pt idx="1">
                  <c:v>1 Node</c:v>
                </c:pt>
                <c:pt idx="2">
                  <c:v>2 Node</c:v>
                </c:pt>
                <c:pt idx="3">
                  <c:v>3 Node</c:v>
                </c:pt>
                <c:pt idx="4">
                  <c:v>4 Node</c:v>
                </c:pt>
              </c:strCache>
            </c:strRef>
          </c:cat>
          <c:val>
            <c:numRef>
              <c:f>Sheet1!$J$76:$J$80</c:f>
              <c:numCache>
                <c:formatCode>General</c:formatCode>
                <c:ptCount val="5"/>
                <c:pt idx="0">
                  <c:v>4.5237333333333331E-2</c:v>
                </c:pt>
                <c:pt idx="1">
                  <c:v>3.8491666666666667E-2</c:v>
                </c:pt>
                <c:pt idx="2">
                  <c:v>2.4849E-2</c:v>
                </c:pt>
                <c:pt idx="3">
                  <c:v>2.4739333333333335E-2</c:v>
                </c:pt>
                <c:pt idx="4">
                  <c:v>2.4756E-2</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Sheet1!$K$76:$K$80</c:f>
              <c:numCache>
                <c:formatCode>General</c:formatCode>
                <c:ptCount val="5"/>
                <c:pt idx="0">
                  <c:v>7.2396000000000002E-2</c:v>
                </c:pt>
                <c:pt idx="1">
                  <c:v>7.3649999999999993E-2</c:v>
                </c:pt>
                <c:pt idx="2">
                  <c:v>5.6152000000000001E-2</c:v>
                </c:pt>
                <c:pt idx="3">
                  <c:v>5.571099999999999E-2</c:v>
                </c:pt>
                <c:pt idx="4">
                  <c:v>5.5971333333333338E-2</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(Sheet1!$J$76,Sheet1!$J$81:$J$84)</c:f>
              <c:numCache>
                <c:formatCode>General</c:formatCode>
                <c:ptCount val="5"/>
                <c:pt idx="0">
                  <c:v>4.5237333333333331E-2</c:v>
                </c:pt>
                <c:pt idx="1">
                  <c:v>1.9015666666666663E-2</c:v>
                </c:pt>
                <c:pt idx="2">
                  <c:v>1.7943333333333332E-2</c:v>
                </c:pt>
                <c:pt idx="3">
                  <c:v>1.7984000000000003E-2</c:v>
                </c:pt>
                <c:pt idx="4">
                  <c:v>1.6070999999999998E-2</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(Sheet1!$K$76,Sheet1!$K$81:$K$84)</c:f>
              <c:numCache>
                <c:formatCode>General</c:formatCode>
                <c:ptCount val="5"/>
                <c:pt idx="0">
                  <c:v>7.2396000000000002E-2</c:v>
                </c:pt>
                <c:pt idx="1">
                  <c:v>4.9213666666666663E-2</c:v>
                </c:pt>
                <c:pt idx="2">
                  <c:v>4.9003999999999999E-2</c:v>
                </c:pt>
                <c:pt idx="3">
                  <c:v>4.9135000000000005E-2</c:v>
                </c:pt>
                <c:pt idx="4">
                  <c:v>4.9019E-2</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(Sheet1!$J$76,Sheet1!$J$75,Sheet1!$J$85,Sheet1!$J$74,Sheet1!$J$86)</c:f>
              <c:numCache>
                <c:formatCode>General</c:formatCode>
                <c:ptCount val="5"/>
                <c:pt idx="0">
                  <c:v>4.5237333333333331E-2</c:v>
                </c:pt>
                <c:pt idx="2">
                  <c:v>3.6565E-2</c:v>
                </c:pt>
                <c:pt idx="4">
                  <c:v>2.4387000000000002E-2</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(Sheet1!$K$76,Sheet1!$K$75,Sheet1!$K$85,Sheet1!$K$74,Sheet1!$K$86)</c:f>
              <c:numCache>
                <c:formatCode>General</c:formatCode>
                <c:ptCount val="5"/>
                <c:pt idx="0">
                  <c:v>7.2396000000000002E-2</c:v>
                </c:pt>
                <c:pt idx="2">
                  <c:v>7.3381000000000002E-2</c:v>
                </c:pt>
                <c:pt idx="4">
                  <c:v>5.5783666666666676E-2</c:v>
                </c:pt>
              </c:numCache>
            </c:numRef>
          </c:val>
          <c:smooth val="0"/>
        </c:ser>
        <c:dLbls>
          <c:showLegendKey val="0"/>
          <c:showVal val="0"/>
          <c:showCatName val="0"/>
          <c:showSerName val="0"/>
          <c:showPercent val="0"/>
          <c:showBubbleSize val="0"/>
        </c:dLbls>
        <c:marker val="1"/>
        <c:smooth val="0"/>
        <c:axId val="594670992"/>
        <c:axId val="594671384"/>
      </c:lineChart>
      <c:catAx>
        <c:axId val="594670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1384"/>
        <c:crosses val="autoZero"/>
        <c:auto val="1"/>
        <c:lblAlgn val="ctr"/>
        <c:lblOffset val="100"/>
        <c:noMultiLvlLbl val="0"/>
      </c:catAx>
      <c:valAx>
        <c:axId val="594671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94670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Sheet1!$I$114:$I$118</c:f>
              <c:strCache>
                <c:ptCount val="5"/>
                <c:pt idx="0">
                  <c:v>Tidak Ada</c:v>
                </c:pt>
                <c:pt idx="1">
                  <c:v>1 Node</c:v>
                </c:pt>
                <c:pt idx="2">
                  <c:v>2 Node</c:v>
                </c:pt>
                <c:pt idx="3">
                  <c:v>3 Node</c:v>
                </c:pt>
                <c:pt idx="4">
                  <c:v>4 Node</c:v>
                </c:pt>
              </c:strCache>
            </c:strRef>
          </c:cat>
          <c:val>
            <c:numRef>
              <c:f>Sheet1!$J$114:$J$118</c:f>
              <c:numCache>
                <c:formatCode>General</c:formatCode>
                <c:ptCount val="5"/>
                <c:pt idx="0">
                  <c:v>1.6084999999999999E-2</c:v>
                </c:pt>
                <c:pt idx="1">
                  <c:v>1.8966666666666669E-3</c:v>
                </c:pt>
                <c:pt idx="2">
                  <c:v>2.7146666666666669E-3</c:v>
                </c:pt>
                <c:pt idx="3">
                  <c:v>1.0906666666666667E-3</c:v>
                </c:pt>
                <c:pt idx="4">
                  <c:v>1.8159999999999999E-3</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Sheet1!$K$114:$K$118</c:f>
              <c:numCache>
                <c:formatCode>General</c:formatCode>
                <c:ptCount val="5"/>
                <c:pt idx="0">
                  <c:v>1.7873333333333331E-2</c:v>
                </c:pt>
                <c:pt idx="1">
                  <c:v>4.7333333333333326E-4</c:v>
                </c:pt>
                <c:pt idx="2">
                  <c:v>5.6566666666666668E-4</c:v>
                </c:pt>
                <c:pt idx="3">
                  <c:v>3.7600000000000003E-4</c:v>
                </c:pt>
                <c:pt idx="4">
                  <c:v>5.0500000000000002E-4</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(Sheet1!$J$114,Sheet1!$J$119:$J$122)</c:f>
              <c:numCache>
                <c:formatCode>General</c:formatCode>
                <c:ptCount val="5"/>
                <c:pt idx="0">
                  <c:v>1.6084999999999999E-2</c:v>
                </c:pt>
                <c:pt idx="1">
                  <c:v>3.6880000000000003E-3</c:v>
                </c:pt>
                <c:pt idx="2">
                  <c:v>3.1726666666666661E-3</c:v>
                </c:pt>
                <c:pt idx="3">
                  <c:v>3.2390000000000001E-3</c:v>
                </c:pt>
                <c:pt idx="4">
                  <c:v>2.7223333333333335E-3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(Sheet1!$K$114,Sheet1!$K$119:$K$122)</c:f>
              <c:numCache>
                <c:formatCode>General</c:formatCode>
                <c:ptCount val="5"/>
                <c:pt idx="0">
                  <c:v>1.7873333333333331E-2</c:v>
                </c:pt>
                <c:pt idx="1">
                  <c:v>4.7866666666666668E-4</c:v>
                </c:pt>
                <c:pt idx="2">
                  <c:v>4.1166666666666668E-4</c:v>
                </c:pt>
                <c:pt idx="3">
                  <c:v>4.0299999999999998E-4</c:v>
                </c:pt>
                <c:pt idx="4">
                  <c:v>5.0066666666666662E-4</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(Sheet1!$J$114,Sheet1!$J$113,Sheet1!$J$123,Sheet1!$J$112,Sheet1!$J$124)</c:f>
              <c:numCache>
                <c:formatCode>General</c:formatCode>
                <c:ptCount val="5"/>
                <c:pt idx="0">
                  <c:v>1.6084999999999999E-2</c:v>
                </c:pt>
                <c:pt idx="2">
                  <c:v>5.1736666666666667E-3</c:v>
                </c:pt>
                <c:pt idx="4">
                  <c:v>2.64E-3</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(Sheet1!$K$114,Sheet1!$K$113,Sheet1!$K$123,Sheet1!$K$112,Sheet1!$K$124)</c:f>
              <c:numCache>
                <c:formatCode>General</c:formatCode>
                <c:ptCount val="5"/>
                <c:pt idx="0">
                  <c:v>1.7873333333333331E-2</c:v>
                </c:pt>
                <c:pt idx="2">
                  <c:v>4.8600000000000005E-4</c:v>
                </c:pt>
                <c:pt idx="4">
                  <c:v>3.9233333333333329E-4</c:v>
                </c:pt>
              </c:numCache>
            </c:numRef>
          </c:val>
          <c:smooth val="0"/>
        </c:ser>
        <c:dLbls>
          <c:showLegendKey val="0"/>
          <c:showVal val="0"/>
          <c:showCatName val="0"/>
          <c:showSerName val="0"/>
          <c:showPercent val="0"/>
          <c:showBubbleSize val="0"/>
        </c:dLbls>
        <c:marker val="1"/>
        <c:smooth val="0"/>
        <c:axId val="451149448"/>
        <c:axId val="451147488"/>
      </c:lineChart>
      <c:catAx>
        <c:axId val="451149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1147488"/>
        <c:crosses val="autoZero"/>
        <c:auto val="1"/>
        <c:lblAlgn val="ctr"/>
        <c:lblOffset val="100"/>
        <c:noMultiLvlLbl val="0"/>
      </c:catAx>
      <c:valAx>
        <c:axId val="451147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End to End Delay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1149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Sheet1!$P$39:$P$43</c:f>
              <c:strCache>
                <c:ptCount val="5"/>
                <c:pt idx="0">
                  <c:v>Tidak Ada</c:v>
                </c:pt>
                <c:pt idx="1">
                  <c:v>1 Node</c:v>
                </c:pt>
                <c:pt idx="2">
                  <c:v>2 Node</c:v>
                </c:pt>
                <c:pt idx="3">
                  <c:v>3 Node</c:v>
                </c:pt>
                <c:pt idx="4">
                  <c:v>4 Node</c:v>
                </c:pt>
              </c:strCache>
            </c:strRef>
          </c:cat>
          <c:val>
            <c:numRef>
              <c:f>Sheet1!$Q$39:$Q$43</c:f>
              <c:numCache>
                <c:formatCode>General</c:formatCode>
                <c:ptCount val="5"/>
                <c:pt idx="0">
                  <c:v>685</c:v>
                </c:pt>
                <c:pt idx="1">
                  <c:v>595</c:v>
                </c:pt>
                <c:pt idx="2">
                  <c:v>408</c:v>
                </c:pt>
                <c:pt idx="3">
                  <c:v>378.66666666666669</c:v>
                </c:pt>
                <c:pt idx="4">
                  <c:v>431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Sheet1!$R$39:$R$43</c:f>
              <c:numCache>
                <c:formatCode>General</c:formatCode>
                <c:ptCount val="5"/>
                <c:pt idx="0">
                  <c:v>741</c:v>
                </c:pt>
                <c:pt idx="1">
                  <c:v>654.33333333333337</c:v>
                </c:pt>
                <c:pt idx="2">
                  <c:v>531.33333333333337</c:v>
                </c:pt>
                <c:pt idx="3">
                  <c:v>506.33333333333331</c:v>
                </c:pt>
                <c:pt idx="4">
                  <c:v>512.33333333333337</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(Sheet1!$Q$39,Sheet1!$Q$44:$Q$47)</c:f>
              <c:numCache>
                <c:formatCode>General</c:formatCode>
                <c:ptCount val="5"/>
                <c:pt idx="0">
                  <c:v>685</c:v>
                </c:pt>
                <c:pt idx="1">
                  <c:v>830</c:v>
                </c:pt>
                <c:pt idx="2">
                  <c:v>743</c:v>
                </c:pt>
                <c:pt idx="3">
                  <c:v>734</c:v>
                </c:pt>
                <c:pt idx="4">
                  <c:v>588</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(Sheet1!$R$39,Sheet1!$R$44:$R$47)</c:f>
              <c:numCache>
                <c:formatCode>General</c:formatCode>
                <c:ptCount val="5"/>
                <c:pt idx="0">
                  <c:v>741</c:v>
                </c:pt>
                <c:pt idx="1">
                  <c:v>743</c:v>
                </c:pt>
                <c:pt idx="2">
                  <c:v>743</c:v>
                </c:pt>
                <c:pt idx="3">
                  <c:v>780.66666666666663</c:v>
                </c:pt>
                <c:pt idx="4">
                  <c:v>607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(Sheet1!$Q$39,Sheet1!$Q$38,Sheet1!$Q$48,Sheet1!$Q$37,Sheet1!$Q$49)</c:f>
              <c:numCache>
                <c:formatCode>General</c:formatCode>
                <c:ptCount val="5"/>
                <c:pt idx="0">
                  <c:v>685</c:v>
                </c:pt>
                <c:pt idx="2">
                  <c:v>665</c:v>
                </c:pt>
                <c:pt idx="4">
                  <c:v>596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(Sheet1!$R$39,Sheet1!$R$38,Sheet1!$R$48,Sheet1!$R$37,Sheet1!$R$49)</c:f>
              <c:numCache>
                <c:formatCode>General</c:formatCode>
                <c:ptCount val="5"/>
                <c:pt idx="0">
                  <c:v>741</c:v>
                </c:pt>
                <c:pt idx="2">
                  <c:v>754.33333333333337</c:v>
                </c:pt>
                <c:pt idx="4">
                  <c:v>645</c:v>
                </c:pt>
              </c:numCache>
            </c:numRef>
          </c:val>
          <c:smooth val="0"/>
        </c:ser>
        <c:dLbls>
          <c:showLegendKey val="0"/>
          <c:showVal val="0"/>
          <c:showCatName val="0"/>
          <c:showSerName val="0"/>
          <c:showPercent val="0"/>
          <c:showBubbleSize val="0"/>
        </c:dLbls>
        <c:marker val="1"/>
        <c:smooth val="0"/>
        <c:axId val="523973120"/>
        <c:axId val="453598216"/>
      </c:lineChart>
      <c:catAx>
        <c:axId val="523973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53598216"/>
        <c:crosses val="autoZero"/>
        <c:auto val="1"/>
        <c:lblAlgn val="ctr"/>
        <c:lblOffset val="100"/>
        <c:noMultiLvlLbl val="0"/>
      </c:catAx>
      <c:valAx>
        <c:axId val="453598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5239731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Sheet1!$P$76:$P$80</c:f>
              <c:strCache>
                <c:ptCount val="5"/>
                <c:pt idx="0">
                  <c:v>Tidak Ada</c:v>
                </c:pt>
                <c:pt idx="1">
                  <c:v>1 Node</c:v>
                </c:pt>
                <c:pt idx="2">
                  <c:v>2 Node</c:v>
                </c:pt>
                <c:pt idx="3">
                  <c:v>3 Node</c:v>
                </c:pt>
                <c:pt idx="4">
                  <c:v>4 Node</c:v>
                </c:pt>
              </c:strCache>
            </c:strRef>
          </c:cat>
          <c:val>
            <c:numRef>
              <c:f>Sheet1!$Q$76:$Q$80</c:f>
              <c:numCache>
                <c:formatCode>General</c:formatCode>
                <c:ptCount val="5"/>
                <c:pt idx="0">
                  <c:v>572</c:v>
                </c:pt>
                <c:pt idx="1">
                  <c:v>500.33333333333331</c:v>
                </c:pt>
                <c:pt idx="2">
                  <c:v>529.66666666666663</c:v>
                </c:pt>
                <c:pt idx="3">
                  <c:v>475</c:v>
                </c:pt>
                <c:pt idx="4">
                  <c:v>448.33333333333331</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Sheet1!$R$76:$R$80</c:f>
              <c:numCache>
                <c:formatCode>General</c:formatCode>
                <c:ptCount val="5"/>
                <c:pt idx="0">
                  <c:v>569.33333333333337</c:v>
                </c:pt>
                <c:pt idx="1">
                  <c:v>557</c:v>
                </c:pt>
                <c:pt idx="2">
                  <c:v>510.33333333333331</c:v>
                </c:pt>
                <c:pt idx="3">
                  <c:v>456.33333333333331</c:v>
                </c:pt>
                <c:pt idx="4">
                  <c:v>463</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(Sheet1!$Q$76,Sheet1!$Q$81:$Q$84)</c:f>
              <c:numCache>
                <c:formatCode>General</c:formatCode>
                <c:ptCount val="5"/>
                <c:pt idx="0">
                  <c:v>572</c:v>
                </c:pt>
                <c:pt idx="1">
                  <c:v>551.33333333333337</c:v>
                </c:pt>
                <c:pt idx="2">
                  <c:v>508.33333333333331</c:v>
                </c:pt>
                <c:pt idx="3">
                  <c:v>507</c:v>
                </c:pt>
                <c:pt idx="4">
                  <c:v>518.66666666666663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(Sheet1!$R$76,Sheet1!$R$81:$R$84)</c:f>
              <c:numCache>
                <c:formatCode>General</c:formatCode>
                <c:ptCount val="5"/>
                <c:pt idx="0">
                  <c:v>569.33333333333337</c:v>
                </c:pt>
                <c:pt idx="1">
                  <c:v>541.33333333333337</c:v>
                </c:pt>
                <c:pt idx="2">
                  <c:v>531</c:v>
                </c:pt>
                <c:pt idx="3">
                  <c:v>502.66666666666669</c:v>
                </c:pt>
                <c:pt idx="4">
                  <c:v>555</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(Sheet1!$Q$76,Sheet1!$Q$75,Sheet1!$Q$85,Sheet1!$Q$74,Sheet1!$Q$86)</c:f>
              <c:numCache>
                <c:formatCode>General</c:formatCode>
                <c:ptCount val="5"/>
                <c:pt idx="0">
                  <c:v>572</c:v>
                </c:pt>
                <c:pt idx="2">
                  <c:v>508</c:v>
                </c:pt>
                <c:pt idx="4">
                  <c:v>434.33333333333331</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(Sheet1!$R$76,Sheet1!$R$75,Sheet1!$R$85,Sheet1!$R$74,Sheet1!$R$86)</c:f>
              <c:numCache>
                <c:formatCode>General</c:formatCode>
                <c:ptCount val="5"/>
                <c:pt idx="0">
                  <c:v>569.33333333333337</c:v>
                </c:pt>
                <c:pt idx="2">
                  <c:v>543.33333333333337</c:v>
                </c:pt>
                <c:pt idx="4">
                  <c:v>475.66666666666669</c:v>
                </c:pt>
              </c:numCache>
            </c:numRef>
          </c:val>
          <c:smooth val="0"/>
        </c:ser>
        <c:dLbls>
          <c:showLegendKey val="0"/>
          <c:showVal val="0"/>
          <c:showCatName val="0"/>
          <c:showSerName val="0"/>
          <c:showPercent val="0"/>
          <c:showBubbleSize val="0"/>
        </c:dLbls>
        <c:marker val="1"/>
        <c:smooth val="0"/>
        <c:axId val="638108776"/>
        <c:axId val="638109168"/>
      </c:lineChart>
      <c:catAx>
        <c:axId val="638108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 Malicious Node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8109168"/>
        <c:crosses val="autoZero"/>
        <c:auto val="1"/>
        <c:lblAlgn val="ctr"/>
        <c:lblOffset val="100"/>
        <c:noMultiLvlLbl val="0"/>
      </c:catAx>
      <c:valAx>
        <c:axId val="63810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8108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AODV Original - Black Hole</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Sheet1!$P$114:$P$118</c:f>
              <c:strCache>
                <c:ptCount val="5"/>
                <c:pt idx="0">
                  <c:v>Tidak Ada</c:v>
                </c:pt>
                <c:pt idx="1">
                  <c:v>1 Node</c:v>
                </c:pt>
                <c:pt idx="2">
                  <c:v>2 Node</c:v>
                </c:pt>
                <c:pt idx="3">
                  <c:v>3 Node</c:v>
                </c:pt>
                <c:pt idx="4">
                  <c:v>4 Node</c:v>
                </c:pt>
              </c:strCache>
            </c:strRef>
          </c:cat>
          <c:val>
            <c:numRef>
              <c:f>Sheet1!$Q$114:$Q$118</c:f>
              <c:numCache>
                <c:formatCode>General</c:formatCode>
                <c:ptCount val="5"/>
                <c:pt idx="0">
                  <c:v>869.66666666666663</c:v>
                </c:pt>
                <c:pt idx="1">
                  <c:v>631</c:v>
                </c:pt>
                <c:pt idx="2">
                  <c:v>528</c:v>
                </c:pt>
                <c:pt idx="3">
                  <c:v>470.33333333333331</c:v>
                </c:pt>
                <c:pt idx="4">
                  <c:v>490.66666666666669</c:v>
                </c:pt>
              </c:numCache>
            </c:numRef>
          </c:val>
          <c:smooth val="0"/>
        </c:ser>
        <c:ser>
          <c:idx val="1"/>
          <c:order val="1"/>
          <c:tx>
            <c:v>AODV Modifikasi - Black Hole</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Sheet1!$R$114:$R$118</c:f>
              <c:numCache>
                <c:formatCode>General</c:formatCode>
                <c:ptCount val="5"/>
                <c:pt idx="0">
                  <c:v>845.66666666666663</c:v>
                </c:pt>
                <c:pt idx="1">
                  <c:v>742.33333333333337</c:v>
                </c:pt>
                <c:pt idx="2">
                  <c:v>530.33333333333337</c:v>
                </c:pt>
                <c:pt idx="3">
                  <c:v>490.66666666666669</c:v>
                </c:pt>
                <c:pt idx="4">
                  <c:v>545</c:v>
                </c:pt>
              </c:numCache>
            </c:numRef>
          </c:val>
          <c:smooth val="0"/>
        </c:ser>
        <c:ser>
          <c:idx val="2"/>
          <c:order val="2"/>
          <c:tx>
            <c:v>AODV Original - Worm Hole</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(Sheet1!$Q$114,Sheet1!$Q$119:$Q$122)</c:f>
              <c:numCache>
                <c:formatCode>General</c:formatCode>
                <c:ptCount val="5"/>
                <c:pt idx="0">
                  <c:v>869.66666666666663</c:v>
                </c:pt>
                <c:pt idx="1">
                  <c:v>746.33333333333337</c:v>
                </c:pt>
                <c:pt idx="2">
                  <c:v>754.33333333333337</c:v>
                </c:pt>
                <c:pt idx="3">
                  <c:v>728.33333333333337</c:v>
                </c:pt>
                <c:pt idx="4">
                  <c:v>698.66666666666663</c:v>
                </c:pt>
              </c:numCache>
            </c:numRef>
          </c:val>
          <c:smooth val="0"/>
        </c:ser>
        <c:ser>
          <c:idx val="3"/>
          <c:order val="3"/>
          <c:tx>
            <c:v>AODV Modifikasi - Worm Hole</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(Sheet1!$R$114,Sheet1!$R$119:$R$122)</c:f>
              <c:numCache>
                <c:formatCode>General</c:formatCode>
                <c:ptCount val="5"/>
                <c:pt idx="0">
                  <c:v>845.66666666666663</c:v>
                </c:pt>
                <c:pt idx="1">
                  <c:v>724.33333333333337</c:v>
                </c:pt>
                <c:pt idx="2">
                  <c:v>744.66666666666663</c:v>
                </c:pt>
                <c:pt idx="3">
                  <c:v>779</c:v>
                </c:pt>
                <c:pt idx="4">
                  <c:v>757</c:v>
                </c:pt>
              </c:numCache>
            </c:numRef>
          </c:val>
          <c:smooth val="0"/>
        </c:ser>
        <c:ser>
          <c:idx val="4"/>
          <c:order val="4"/>
          <c:tx>
            <c:v>AODV Original - Kombinasi</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(Sheet1!$Q$114,Sheet1!$Q$113,Sheet1!$Q$123,Sheet1!$Q$112,Sheet1!$Q$124)</c:f>
              <c:numCache>
                <c:formatCode>General</c:formatCode>
                <c:ptCount val="5"/>
                <c:pt idx="0">
                  <c:v>869.66666666666663</c:v>
                </c:pt>
                <c:pt idx="2">
                  <c:v>717.33333333333337</c:v>
                </c:pt>
                <c:pt idx="4">
                  <c:v>586</c:v>
                </c:pt>
              </c:numCache>
            </c:numRef>
          </c:val>
          <c:smooth val="0"/>
        </c:ser>
        <c:ser>
          <c:idx val="5"/>
          <c:order val="5"/>
          <c:tx>
            <c:v>AODV Modifikasi - Kombinasi</c:v>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(Sheet1!$R$114,Sheet1!$R$113,Sheet1!$R$123,Sheet1!$R$112,Sheet1!$R$124)</c:f>
              <c:numCache>
                <c:formatCode>General</c:formatCode>
                <c:ptCount val="5"/>
                <c:pt idx="0">
                  <c:v>845.66666666666663</c:v>
                </c:pt>
                <c:pt idx="2">
                  <c:v>705.66666666666663</c:v>
                </c:pt>
                <c:pt idx="4">
                  <c:v>601</c:v>
                </c:pt>
              </c:numCache>
            </c:numRef>
          </c:val>
          <c:smooth val="0"/>
        </c:ser>
        <c:dLbls>
          <c:showLegendKey val="0"/>
          <c:showVal val="0"/>
          <c:showCatName val="0"/>
          <c:showSerName val="0"/>
          <c:showPercent val="0"/>
          <c:showBubbleSize val="0"/>
        </c:dLbls>
        <c:marker val="1"/>
        <c:smooth val="0"/>
        <c:axId val="638109560"/>
        <c:axId val="638111128"/>
      </c:lineChart>
      <c:catAx>
        <c:axId val="638109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Jumlah</a:t>
                </a:r>
                <a:r>
                  <a:rPr lang="id-ID" baseline="0"/>
                  <a:t> Malicious Node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8111128"/>
        <c:crosses val="autoZero"/>
        <c:auto val="1"/>
        <c:lblAlgn val="ctr"/>
        <c:lblOffset val="100"/>
        <c:noMultiLvlLbl val="0"/>
      </c:catAx>
      <c:valAx>
        <c:axId val="638111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Routing Overhead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38109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7ED1B7CE-EEDB-47A0-988B-EDA5DEF2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10094</TotalTime>
  <Pages>119</Pages>
  <Words>18347</Words>
  <Characters>104583</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749</cp:revision>
  <cp:lastPrinted>2017-06-17T14:23:00Z</cp:lastPrinted>
  <dcterms:created xsi:type="dcterms:W3CDTF">2017-03-06T04:37:00Z</dcterms:created>
  <dcterms:modified xsi:type="dcterms:W3CDTF">2017-07-01T04:40:00Z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id="XIKLsoIk"/&gt;&lt;style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