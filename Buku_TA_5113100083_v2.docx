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E4F" w:rsidRPr="00F16F0B" w:rsidRDefault="008B3E4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8B3E4F" w:rsidRPr="0064297E" w:rsidRDefault="008B3E4F" w:rsidP="007D06E1">
                            <w:pPr>
                              <w:rPr>
                                <w:rFonts w:ascii="Trebuchet MS" w:hAnsi="Trebuchet MS"/>
                                <w:b/>
                                <w:color w:val="FFFFFF"/>
                                <w:sz w:val="20"/>
                                <w:szCs w:val="20"/>
                              </w:rPr>
                            </w:pPr>
                          </w:p>
                          <w:p w:rsidR="008B3E4F" w:rsidRPr="001B0904" w:rsidRDefault="008B3E4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8B3E4F" w:rsidRDefault="008B3E4F" w:rsidP="007D06E1">
                            <w:pPr>
                              <w:rPr>
                                <w:rFonts w:ascii="Trebuchet MS" w:hAnsi="Trebuchet MS"/>
                                <w:b/>
                                <w:color w:val="FFFFFF"/>
                                <w:sz w:val="20"/>
                                <w:szCs w:val="28"/>
                              </w:rPr>
                            </w:pPr>
                          </w:p>
                          <w:p w:rsidR="008B3E4F" w:rsidRPr="00C824D2" w:rsidRDefault="008B3E4F" w:rsidP="007D06E1">
                            <w:pPr>
                              <w:rPr>
                                <w:rFonts w:ascii="Trebuchet MS" w:hAnsi="Trebuchet MS"/>
                                <w:b/>
                                <w:color w:val="FFFFFF"/>
                                <w:sz w:val="20"/>
                                <w:szCs w:val="28"/>
                              </w:rPr>
                            </w:pPr>
                          </w:p>
                          <w:p w:rsidR="008B3E4F" w:rsidRPr="004433AA" w:rsidRDefault="008B3E4F" w:rsidP="007D06E1">
                            <w:pPr>
                              <w:rPr>
                                <w:rFonts w:ascii="Trebuchet MS" w:hAnsi="Trebuchet MS"/>
                                <w:b/>
                                <w:color w:val="FFFFFF"/>
                                <w:sz w:val="20"/>
                                <w:szCs w:val="20"/>
                              </w:rPr>
                            </w:pPr>
                            <w:r>
                              <w:rPr>
                                <w:rFonts w:ascii="Trebuchet MS" w:hAnsi="Trebuchet MS"/>
                                <w:b/>
                                <w:color w:val="FFFFFF"/>
                                <w:sz w:val="20"/>
                                <w:szCs w:val="20"/>
                              </w:rPr>
                              <w:t>TITIES NOVANINDA OVARI</w:t>
                            </w:r>
                          </w:p>
                          <w:p w:rsidR="008B3E4F" w:rsidRPr="004433AA" w:rsidRDefault="008B3E4F" w:rsidP="007D06E1">
                            <w:pPr>
                              <w:rPr>
                                <w:rFonts w:ascii="Trebuchet MS" w:hAnsi="Trebuchet MS"/>
                                <w:b/>
                                <w:color w:val="FFFFFF"/>
                                <w:sz w:val="20"/>
                                <w:szCs w:val="20"/>
                              </w:rPr>
                            </w:pPr>
                            <w:r>
                              <w:rPr>
                                <w:rFonts w:ascii="Trebuchet MS" w:hAnsi="Trebuchet MS"/>
                                <w:b/>
                                <w:color w:val="FFFFFF"/>
                                <w:sz w:val="20"/>
                                <w:szCs w:val="20"/>
                              </w:rPr>
                              <w:t>NRP 5113100083</w:t>
                            </w:r>
                          </w:p>
                          <w:p w:rsidR="008B3E4F" w:rsidRDefault="008B3E4F" w:rsidP="007D06E1">
                            <w:pPr>
                              <w:rPr>
                                <w:rFonts w:ascii="Trebuchet MS" w:hAnsi="Trebuchet MS"/>
                                <w:color w:val="FFFFFF"/>
                                <w:sz w:val="20"/>
                                <w:szCs w:val="20"/>
                              </w:rPr>
                            </w:pPr>
                          </w:p>
                          <w:p w:rsidR="008B3E4F" w:rsidRPr="004433AA" w:rsidRDefault="008B3E4F" w:rsidP="007D06E1">
                            <w:pPr>
                              <w:rPr>
                                <w:rFonts w:ascii="Trebuchet MS" w:hAnsi="Trebuchet MS"/>
                                <w:color w:val="FFFFFF"/>
                                <w:sz w:val="20"/>
                                <w:szCs w:val="20"/>
                              </w:rPr>
                            </w:pPr>
                          </w:p>
                          <w:p w:rsidR="008B3E4F" w:rsidRPr="004433AA" w:rsidRDefault="008B3E4F" w:rsidP="007D06E1">
                            <w:pPr>
                              <w:rPr>
                                <w:rFonts w:ascii="Trebuchet MS" w:hAnsi="Trebuchet MS"/>
                                <w:color w:val="FFFFFF"/>
                                <w:sz w:val="20"/>
                                <w:szCs w:val="20"/>
                              </w:rPr>
                            </w:pPr>
                          </w:p>
                          <w:p w:rsidR="008B3E4F" w:rsidRPr="004433AA" w:rsidRDefault="008B3E4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8B3E4F" w:rsidRPr="00A27A5C" w:rsidRDefault="008B3E4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8B3E4F" w:rsidRPr="004433AA" w:rsidRDefault="008B3E4F" w:rsidP="007D06E1">
                            <w:pPr>
                              <w:pStyle w:val="NoSpacing"/>
                              <w:rPr>
                                <w:rFonts w:ascii="Trebuchet MS" w:hAnsi="Trebuchet MS"/>
                                <w:color w:val="FFFFFF"/>
                                <w:sz w:val="20"/>
                                <w:szCs w:val="20"/>
                                <w:lang w:val="id-ID"/>
                              </w:rPr>
                            </w:pPr>
                          </w:p>
                          <w:p w:rsidR="008B3E4F" w:rsidRPr="004433AA" w:rsidRDefault="008B3E4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8B3E4F" w:rsidRPr="004433AA" w:rsidRDefault="008B3E4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8B3E4F" w:rsidRPr="004433AA" w:rsidRDefault="008B3E4F" w:rsidP="007D06E1">
                            <w:pPr>
                              <w:rPr>
                                <w:rFonts w:ascii="Trebuchet MS" w:hAnsi="Trebuchet MS"/>
                                <w:color w:val="FFFFFF"/>
                                <w:sz w:val="20"/>
                                <w:szCs w:val="20"/>
                              </w:rPr>
                            </w:pPr>
                          </w:p>
                          <w:p w:rsidR="008B3E4F" w:rsidRDefault="008B3E4F" w:rsidP="007D06E1">
                            <w:pPr>
                              <w:rPr>
                                <w:rFonts w:ascii="Trebuchet MS" w:hAnsi="Trebuchet MS"/>
                                <w:color w:val="FFFFFF"/>
                                <w:sz w:val="20"/>
                                <w:szCs w:val="20"/>
                              </w:rPr>
                            </w:pPr>
                          </w:p>
                          <w:p w:rsidR="008B3E4F" w:rsidRPr="004433AA" w:rsidRDefault="008B3E4F" w:rsidP="007D06E1">
                            <w:pPr>
                              <w:rPr>
                                <w:rFonts w:ascii="Trebuchet MS" w:hAnsi="Trebuchet MS"/>
                                <w:color w:val="FFFFFF"/>
                                <w:sz w:val="20"/>
                                <w:szCs w:val="20"/>
                              </w:rPr>
                            </w:pPr>
                          </w:p>
                          <w:p w:rsidR="008B3E4F" w:rsidRPr="00D51B43" w:rsidRDefault="008B3E4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8B3E4F" w:rsidRPr="004433AA" w:rsidRDefault="008B3E4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8B3E4F" w:rsidRPr="004433AA" w:rsidRDefault="008B3E4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8B3E4F" w:rsidRPr="004433AA" w:rsidRDefault="008B3E4F" w:rsidP="007D06E1">
                            <w:pPr>
                              <w:rPr>
                                <w:rFonts w:ascii="Trebuchet MS" w:hAnsi="Trebuchet MS"/>
                                <w:color w:val="FFFFFF"/>
                                <w:sz w:val="20"/>
                                <w:szCs w:val="20"/>
                              </w:rPr>
                            </w:pPr>
                            <w:r>
                              <w:rPr>
                                <w:rFonts w:ascii="Trebuchet MS" w:hAnsi="Trebuchet MS"/>
                                <w:color w:val="FFFFFF"/>
                                <w:sz w:val="20"/>
                                <w:szCs w:val="20"/>
                              </w:rPr>
                              <w:t>Surabaya 2017</w:t>
                            </w:r>
                          </w:p>
                          <w:p w:rsidR="008B3E4F" w:rsidRPr="00C824D2" w:rsidRDefault="008B3E4F"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8B3E4F" w:rsidRPr="00F16F0B" w:rsidRDefault="008B3E4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8B3E4F" w:rsidRPr="0064297E" w:rsidRDefault="008B3E4F" w:rsidP="007D06E1">
                      <w:pPr>
                        <w:rPr>
                          <w:rFonts w:ascii="Trebuchet MS" w:hAnsi="Trebuchet MS"/>
                          <w:b/>
                          <w:color w:val="FFFFFF"/>
                          <w:sz w:val="20"/>
                          <w:szCs w:val="20"/>
                        </w:rPr>
                      </w:pPr>
                    </w:p>
                    <w:p w:rsidR="008B3E4F" w:rsidRPr="001B0904" w:rsidRDefault="008B3E4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8B3E4F" w:rsidRDefault="008B3E4F" w:rsidP="007D06E1">
                      <w:pPr>
                        <w:rPr>
                          <w:rFonts w:ascii="Trebuchet MS" w:hAnsi="Trebuchet MS"/>
                          <w:b/>
                          <w:color w:val="FFFFFF"/>
                          <w:sz w:val="20"/>
                          <w:szCs w:val="28"/>
                        </w:rPr>
                      </w:pPr>
                    </w:p>
                    <w:p w:rsidR="008B3E4F" w:rsidRPr="00C824D2" w:rsidRDefault="008B3E4F" w:rsidP="007D06E1">
                      <w:pPr>
                        <w:rPr>
                          <w:rFonts w:ascii="Trebuchet MS" w:hAnsi="Trebuchet MS"/>
                          <w:b/>
                          <w:color w:val="FFFFFF"/>
                          <w:sz w:val="20"/>
                          <w:szCs w:val="28"/>
                        </w:rPr>
                      </w:pPr>
                    </w:p>
                    <w:p w:rsidR="008B3E4F" w:rsidRPr="004433AA" w:rsidRDefault="008B3E4F" w:rsidP="007D06E1">
                      <w:pPr>
                        <w:rPr>
                          <w:rFonts w:ascii="Trebuchet MS" w:hAnsi="Trebuchet MS"/>
                          <w:b/>
                          <w:color w:val="FFFFFF"/>
                          <w:sz w:val="20"/>
                          <w:szCs w:val="20"/>
                        </w:rPr>
                      </w:pPr>
                      <w:r>
                        <w:rPr>
                          <w:rFonts w:ascii="Trebuchet MS" w:hAnsi="Trebuchet MS"/>
                          <w:b/>
                          <w:color w:val="FFFFFF"/>
                          <w:sz w:val="20"/>
                          <w:szCs w:val="20"/>
                        </w:rPr>
                        <w:t>TITIES NOVANINDA OVARI</w:t>
                      </w:r>
                    </w:p>
                    <w:p w:rsidR="008B3E4F" w:rsidRPr="004433AA" w:rsidRDefault="008B3E4F" w:rsidP="007D06E1">
                      <w:pPr>
                        <w:rPr>
                          <w:rFonts w:ascii="Trebuchet MS" w:hAnsi="Trebuchet MS"/>
                          <w:b/>
                          <w:color w:val="FFFFFF"/>
                          <w:sz w:val="20"/>
                          <w:szCs w:val="20"/>
                        </w:rPr>
                      </w:pPr>
                      <w:r>
                        <w:rPr>
                          <w:rFonts w:ascii="Trebuchet MS" w:hAnsi="Trebuchet MS"/>
                          <w:b/>
                          <w:color w:val="FFFFFF"/>
                          <w:sz w:val="20"/>
                          <w:szCs w:val="20"/>
                        </w:rPr>
                        <w:t>NRP 5113100083</w:t>
                      </w:r>
                    </w:p>
                    <w:p w:rsidR="008B3E4F" w:rsidRDefault="008B3E4F" w:rsidP="007D06E1">
                      <w:pPr>
                        <w:rPr>
                          <w:rFonts w:ascii="Trebuchet MS" w:hAnsi="Trebuchet MS"/>
                          <w:color w:val="FFFFFF"/>
                          <w:sz w:val="20"/>
                          <w:szCs w:val="20"/>
                        </w:rPr>
                      </w:pPr>
                    </w:p>
                    <w:p w:rsidR="008B3E4F" w:rsidRPr="004433AA" w:rsidRDefault="008B3E4F" w:rsidP="007D06E1">
                      <w:pPr>
                        <w:rPr>
                          <w:rFonts w:ascii="Trebuchet MS" w:hAnsi="Trebuchet MS"/>
                          <w:color w:val="FFFFFF"/>
                          <w:sz w:val="20"/>
                          <w:szCs w:val="20"/>
                        </w:rPr>
                      </w:pPr>
                    </w:p>
                    <w:p w:rsidR="008B3E4F" w:rsidRPr="004433AA" w:rsidRDefault="008B3E4F" w:rsidP="007D06E1">
                      <w:pPr>
                        <w:rPr>
                          <w:rFonts w:ascii="Trebuchet MS" w:hAnsi="Trebuchet MS"/>
                          <w:color w:val="FFFFFF"/>
                          <w:sz w:val="20"/>
                          <w:szCs w:val="20"/>
                        </w:rPr>
                      </w:pPr>
                    </w:p>
                    <w:p w:rsidR="008B3E4F" w:rsidRPr="004433AA" w:rsidRDefault="008B3E4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8B3E4F" w:rsidRPr="00A27A5C" w:rsidRDefault="008B3E4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8B3E4F" w:rsidRPr="004433AA" w:rsidRDefault="008B3E4F" w:rsidP="007D06E1">
                      <w:pPr>
                        <w:pStyle w:val="NoSpacing"/>
                        <w:rPr>
                          <w:rFonts w:ascii="Trebuchet MS" w:hAnsi="Trebuchet MS"/>
                          <w:color w:val="FFFFFF"/>
                          <w:sz w:val="20"/>
                          <w:szCs w:val="20"/>
                          <w:lang w:val="id-ID"/>
                        </w:rPr>
                      </w:pPr>
                    </w:p>
                    <w:p w:rsidR="008B3E4F" w:rsidRPr="004433AA" w:rsidRDefault="008B3E4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8B3E4F" w:rsidRPr="004433AA" w:rsidRDefault="008B3E4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8B3E4F" w:rsidRPr="004433AA" w:rsidRDefault="008B3E4F" w:rsidP="007D06E1">
                      <w:pPr>
                        <w:rPr>
                          <w:rFonts w:ascii="Trebuchet MS" w:hAnsi="Trebuchet MS"/>
                          <w:color w:val="FFFFFF"/>
                          <w:sz w:val="20"/>
                          <w:szCs w:val="20"/>
                        </w:rPr>
                      </w:pPr>
                    </w:p>
                    <w:p w:rsidR="008B3E4F" w:rsidRDefault="008B3E4F" w:rsidP="007D06E1">
                      <w:pPr>
                        <w:rPr>
                          <w:rFonts w:ascii="Trebuchet MS" w:hAnsi="Trebuchet MS"/>
                          <w:color w:val="FFFFFF"/>
                          <w:sz w:val="20"/>
                          <w:szCs w:val="20"/>
                        </w:rPr>
                      </w:pPr>
                    </w:p>
                    <w:p w:rsidR="008B3E4F" w:rsidRPr="004433AA" w:rsidRDefault="008B3E4F" w:rsidP="007D06E1">
                      <w:pPr>
                        <w:rPr>
                          <w:rFonts w:ascii="Trebuchet MS" w:hAnsi="Trebuchet MS"/>
                          <w:color w:val="FFFFFF"/>
                          <w:sz w:val="20"/>
                          <w:szCs w:val="20"/>
                        </w:rPr>
                      </w:pPr>
                    </w:p>
                    <w:p w:rsidR="008B3E4F" w:rsidRPr="00D51B43" w:rsidRDefault="008B3E4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8B3E4F" w:rsidRPr="004433AA" w:rsidRDefault="008B3E4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8B3E4F" w:rsidRPr="004433AA" w:rsidRDefault="008B3E4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8B3E4F" w:rsidRPr="004433AA" w:rsidRDefault="008B3E4F" w:rsidP="007D06E1">
                      <w:pPr>
                        <w:rPr>
                          <w:rFonts w:ascii="Trebuchet MS" w:hAnsi="Trebuchet MS"/>
                          <w:color w:val="FFFFFF"/>
                          <w:sz w:val="20"/>
                          <w:szCs w:val="20"/>
                        </w:rPr>
                      </w:pPr>
                      <w:r>
                        <w:rPr>
                          <w:rFonts w:ascii="Trebuchet MS" w:hAnsi="Trebuchet MS"/>
                          <w:color w:val="FFFFFF"/>
                          <w:sz w:val="20"/>
                          <w:szCs w:val="20"/>
                        </w:rPr>
                        <w:t>Surabaya 2017</w:t>
                      </w:r>
                    </w:p>
                    <w:p w:rsidR="008B3E4F" w:rsidRPr="00C824D2" w:rsidRDefault="008B3E4F"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E4F" w:rsidRPr="004433AA" w:rsidRDefault="008B3E4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8B3E4F" w:rsidRPr="00D51B43" w:rsidRDefault="008B3E4F" w:rsidP="007D06E1">
                            <w:pPr>
                              <w:jc w:val="both"/>
                              <w:rPr>
                                <w:rFonts w:ascii="Trebuchet MS" w:hAnsi="Trebuchet MS"/>
                                <w:b/>
                                <w:sz w:val="20"/>
                                <w:szCs w:val="20"/>
                              </w:rPr>
                            </w:pPr>
                          </w:p>
                          <w:p w:rsidR="008B3E4F" w:rsidRPr="00452335" w:rsidRDefault="008B3E4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8B3E4F" w:rsidRPr="00D51B43" w:rsidRDefault="008B3E4F" w:rsidP="007D06E1">
                            <w:pPr>
                              <w:spacing w:line="276" w:lineRule="auto"/>
                              <w:rPr>
                                <w:rFonts w:ascii="Trebuchet MS" w:hAnsi="Trebuchet MS"/>
                                <w:b/>
                                <w:color w:val="000000" w:themeColor="text1"/>
                                <w:sz w:val="20"/>
                                <w:szCs w:val="28"/>
                              </w:rPr>
                            </w:pPr>
                          </w:p>
                          <w:p w:rsidR="008B3E4F" w:rsidRPr="00C824D2" w:rsidRDefault="008B3E4F" w:rsidP="007D06E1">
                            <w:pPr>
                              <w:spacing w:line="276" w:lineRule="auto"/>
                              <w:rPr>
                                <w:rFonts w:ascii="Trebuchet MS" w:hAnsi="Trebuchet MS"/>
                                <w:b/>
                                <w:color w:val="000000" w:themeColor="text1"/>
                                <w:sz w:val="20"/>
                                <w:szCs w:val="28"/>
                              </w:rPr>
                            </w:pPr>
                          </w:p>
                          <w:p w:rsidR="008B3E4F" w:rsidRPr="00D51B43" w:rsidRDefault="008B3E4F" w:rsidP="007D06E1">
                            <w:pPr>
                              <w:rPr>
                                <w:rFonts w:ascii="Trebuchet MS" w:hAnsi="Trebuchet MS"/>
                                <w:b/>
                                <w:sz w:val="20"/>
                                <w:szCs w:val="20"/>
                              </w:rPr>
                            </w:pPr>
                            <w:r>
                              <w:rPr>
                                <w:rFonts w:ascii="Trebuchet MS" w:hAnsi="Trebuchet MS"/>
                                <w:b/>
                                <w:sz w:val="20"/>
                                <w:szCs w:val="20"/>
                              </w:rPr>
                              <w:t>TITIES NOVANINDA OVARI</w:t>
                            </w:r>
                          </w:p>
                          <w:p w:rsidR="008B3E4F" w:rsidRPr="004433AA" w:rsidRDefault="008B3E4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8B3E4F" w:rsidRDefault="008B3E4F" w:rsidP="007D06E1">
                            <w:pPr>
                              <w:spacing w:line="276" w:lineRule="auto"/>
                              <w:rPr>
                                <w:rFonts w:ascii="Trebuchet MS" w:hAnsi="Trebuchet MS"/>
                                <w:b/>
                                <w:color w:val="000000" w:themeColor="text1"/>
                                <w:sz w:val="20"/>
                                <w:szCs w:val="20"/>
                              </w:rPr>
                            </w:pPr>
                          </w:p>
                          <w:p w:rsidR="008B3E4F" w:rsidRPr="004433AA" w:rsidRDefault="008B3E4F" w:rsidP="007D06E1">
                            <w:pPr>
                              <w:spacing w:line="276" w:lineRule="auto"/>
                              <w:rPr>
                                <w:rFonts w:ascii="Trebuchet MS" w:hAnsi="Trebuchet MS"/>
                                <w:b/>
                                <w:color w:val="000000" w:themeColor="text1"/>
                                <w:sz w:val="20"/>
                                <w:szCs w:val="20"/>
                              </w:rPr>
                            </w:pPr>
                          </w:p>
                          <w:p w:rsidR="008B3E4F" w:rsidRPr="004433AA" w:rsidRDefault="008B3E4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8B3E4F" w:rsidRPr="00DC394C" w:rsidRDefault="008B3E4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8B3E4F" w:rsidRPr="004433AA" w:rsidRDefault="008B3E4F" w:rsidP="007D06E1">
                            <w:pPr>
                              <w:spacing w:line="276" w:lineRule="auto"/>
                              <w:rPr>
                                <w:rFonts w:ascii="Trebuchet MS" w:hAnsi="Trebuchet MS"/>
                                <w:b/>
                                <w:color w:val="000000" w:themeColor="text1"/>
                                <w:sz w:val="20"/>
                                <w:szCs w:val="20"/>
                              </w:rPr>
                            </w:pPr>
                          </w:p>
                          <w:p w:rsidR="008B3E4F" w:rsidRPr="004433AA" w:rsidRDefault="008B3E4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8B3E4F" w:rsidRPr="00DC394C" w:rsidRDefault="008B3E4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8B3E4F" w:rsidRPr="004433AA" w:rsidRDefault="008B3E4F" w:rsidP="007D06E1">
                            <w:pPr>
                              <w:spacing w:line="276" w:lineRule="auto"/>
                              <w:rPr>
                                <w:rFonts w:ascii="Trebuchet MS" w:hAnsi="Trebuchet MS"/>
                                <w:b/>
                                <w:color w:val="000000" w:themeColor="text1"/>
                                <w:sz w:val="20"/>
                                <w:szCs w:val="20"/>
                              </w:rPr>
                            </w:pPr>
                          </w:p>
                          <w:p w:rsidR="008B3E4F" w:rsidRPr="004433AA" w:rsidRDefault="008B3E4F" w:rsidP="007D06E1">
                            <w:pPr>
                              <w:spacing w:line="276" w:lineRule="auto"/>
                              <w:rPr>
                                <w:rFonts w:ascii="Trebuchet MS" w:hAnsi="Trebuchet MS"/>
                                <w:b/>
                                <w:color w:val="000000" w:themeColor="text1"/>
                                <w:sz w:val="20"/>
                                <w:szCs w:val="20"/>
                              </w:rPr>
                            </w:pPr>
                          </w:p>
                          <w:p w:rsidR="008B3E4F" w:rsidRPr="004433AA" w:rsidRDefault="008B3E4F" w:rsidP="007D06E1">
                            <w:pPr>
                              <w:spacing w:line="276" w:lineRule="auto"/>
                              <w:rPr>
                                <w:rFonts w:ascii="Trebuchet MS" w:hAnsi="Trebuchet MS"/>
                                <w:b/>
                                <w:color w:val="000000" w:themeColor="text1"/>
                                <w:sz w:val="20"/>
                                <w:szCs w:val="20"/>
                              </w:rPr>
                            </w:pPr>
                          </w:p>
                          <w:p w:rsidR="008B3E4F" w:rsidRPr="00D51B43" w:rsidRDefault="008B3E4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8B3E4F" w:rsidRPr="00D51B43" w:rsidRDefault="008B3E4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8B3E4F" w:rsidRPr="004433AA" w:rsidRDefault="008B3E4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8B3E4F" w:rsidRPr="004433AA" w:rsidRDefault="008B3E4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8B3E4F" w:rsidRPr="0064297E" w:rsidRDefault="008B3E4F" w:rsidP="007D06E1">
                            <w:pPr>
                              <w:rPr>
                                <w:rFonts w:ascii="Trebuchet MS" w:hAnsi="Trebuchet MS"/>
                                <w:color w:val="000000" w:themeColor="text1"/>
                              </w:rPr>
                            </w:pPr>
                          </w:p>
                          <w:p w:rsidR="008B3E4F" w:rsidRPr="0064297E" w:rsidRDefault="008B3E4F"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8B3E4F" w:rsidRPr="004433AA" w:rsidRDefault="008B3E4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8B3E4F" w:rsidRPr="00D51B43" w:rsidRDefault="008B3E4F" w:rsidP="007D06E1">
                      <w:pPr>
                        <w:jc w:val="both"/>
                        <w:rPr>
                          <w:rFonts w:ascii="Trebuchet MS" w:hAnsi="Trebuchet MS"/>
                          <w:b/>
                          <w:sz w:val="20"/>
                          <w:szCs w:val="20"/>
                        </w:rPr>
                      </w:pPr>
                    </w:p>
                    <w:p w:rsidR="008B3E4F" w:rsidRPr="00452335" w:rsidRDefault="008B3E4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8B3E4F" w:rsidRPr="00D51B43" w:rsidRDefault="008B3E4F" w:rsidP="007D06E1">
                      <w:pPr>
                        <w:spacing w:line="276" w:lineRule="auto"/>
                        <w:rPr>
                          <w:rFonts w:ascii="Trebuchet MS" w:hAnsi="Trebuchet MS"/>
                          <w:b/>
                          <w:color w:val="000000" w:themeColor="text1"/>
                          <w:sz w:val="20"/>
                          <w:szCs w:val="28"/>
                        </w:rPr>
                      </w:pPr>
                    </w:p>
                    <w:p w:rsidR="008B3E4F" w:rsidRPr="00C824D2" w:rsidRDefault="008B3E4F" w:rsidP="007D06E1">
                      <w:pPr>
                        <w:spacing w:line="276" w:lineRule="auto"/>
                        <w:rPr>
                          <w:rFonts w:ascii="Trebuchet MS" w:hAnsi="Trebuchet MS"/>
                          <w:b/>
                          <w:color w:val="000000" w:themeColor="text1"/>
                          <w:sz w:val="20"/>
                          <w:szCs w:val="28"/>
                        </w:rPr>
                      </w:pPr>
                    </w:p>
                    <w:p w:rsidR="008B3E4F" w:rsidRPr="00D51B43" w:rsidRDefault="008B3E4F" w:rsidP="007D06E1">
                      <w:pPr>
                        <w:rPr>
                          <w:rFonts w:ascii="Trebuchet MS" w:hAnsi="Trebuchet MS"/>
                          <w:b/>
                          <w:sz w:val="20"/>
                          <w:szCs w:val="20"/>
                        </w:rPr>
                      </w:pPr>
                      <w:r>
                        <w:rPr>
                          <w:rFonts w:ascii="Trebuchet MS" w:hAnsi="Trebuchet MS"/>
                          <w:b/>
                          <w:sz w:val="20"/>
                          <w:szCs w:val="20"/>
                        </w:rPr>
                        <w:t>TITIES NOVANINDA OVARI</w:t>
                      </w:r>
                    </w:p>
                    <w:p w:rsidR="008B3E4F" w:rsidRPr="004433AA" w:rsidRDefault="008B3E4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8B3E4F" w:rsidRDefault="008B3E4F" w:rsidP="007D06E1">
                      <w:pPr>
                        <w:spacing w:line="276" w:lineRule="auto"/>
                        <w:rPr>
                          <w:rFonts w:ascii="Trebuchet MS" w:hAnsi="Trebuchet MS"/>
                          <w:b/>
                          <w:color w:val="000000" w:themeColor="text1"/>
                          <w:sz w:val="20"/>
                          <w:szCs w:val="20"/>
                        </w:rPr>
                      </w:pPr>
                    </w:p>
                    <w:p w:rsidR="008B3E4F" w:rsidRPr="004433AA" w:rsidRDefault="008B3E4F" w:rsidP="007D06E1">
                      <w:pPr>
                        <w:spacing w:line="276" w:lineRule="auto"/>
                        <w:rPr>
                          <w:rFonts w:ascii="Trebuchet MS" w:hAnsi="Trebuchet MS"/>
                          <w:b/>
                          <w:color w:val="000000" w:themeColor="text1"/>
                          <w:sz w:val="20"/>
                          <w:szCs w:val="20"/>
                        </w:rPr>
                      </w:pPr>
                    </w:p>
                    <w:p w:rsidR="008B3E4F" w:rsidRPr="004433AA" w:rsidRDefault="008B3E4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8B3E4F" w:rsidRPr="00DC394C" w:rsidRDefault="008B3E4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8B3E4F" w:rsidRPr="004433AA" w:rsidRDefault="008B3E4F" w:rsidP="007D06E1">
                      <w:pPr>
                        <w:spacing w:line="276" w:lineRule="auto"/>
                        <w:rPr>
                          <w:rFonts w:ascii="Trebuchet MS" w:hAnsi="Trebuchet MS"/>
                          <w:b/>
                          <w:color w:val="000000" w:themeColor="text1"/>
                          <w:sz w:val="20"/>
                          <w:szCs w:val="20"/>
                        </w:rPr>
                      </w:pPr>
                    </w:p>
                    <w:p w:rsidR="008B3E4F" w:rsidRPr="004433AA" w:rsidRDefault="008B3E4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8B3E4F" w:rsidRPr="00DC394C" w:rsidRDefault="008B3E4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8B3E4F" w:rsidRPr="004433AA" w:rsidRDefault="008B3E4F" w:rsidP="007D06E1">
                      <w:pPr>
                        <w:spacing w:line="276" w:lineRule="auto"/>
                        <w:rPr>
                          <w:rFonts w:ascii="Trebuchet MS" w:hAnsi="Trebuchet MS"/>
                          <w:b/>
                          <w:color w:val="000000" w:themeColor="text1"/>
                          <w:sz w:val="20"/>
                          <w:szCs w:val="20"/>
                        </w:rPr>
                      </w:pPr>
                    </w:p>
                    <w:p w:rsidR="008B3E4F" w:rsidRPr="004433AA" w:rsidRDefault="008B3E4F" w:rsidP="007D06E1">
                      <w:pPr>
                        <w:spacing w:line="276" w:lineRule="auto"/>
                        <w:rPr>
                          <w:rFonts w:ascii="Trebuchet MS" w:hAnsi="Trebuchet MS"/>
                          <w:b/>
                          <w:color w:val="000000" w:themeColor="text1"/>
                          <w:sz w:val="20"/>
                          <w:szCs w:val="20"/>
                        </w:rPr>
                      </w:pPr>
                    </w:p>
                    <w:p w:rsidR="008B3E4F" w:rsidRPr="004433AA" w:rsidRDefault="008B3E4F" w:rsidP="007D06E1">
                      <w:pPr>
                        <w:spacing w:line="276" w:lineRule="auto"/>
                        <w:rPr>
                          <w:rFonts w:ascii="Trebuchet MS" w:hAnsi="Trebuchet MS"/>
                          <w:b/>
                          <w:color w:val="000000" w:themeColor="text1"/>
                          <w:sz w:val="20"/>
                          <w:szCs w:val="20"/>
                        </w:rPr>
                      </w:pPr>
                    </w:p>
                    <w:p w:rsidR="008B3E4F" w:rsidRPr="00D51B43" w:rsidRDefault="008B3E4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8B3E4F" w:rsidRPr="00D51B43" w:rsidRDefault="008B3E4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8B3E4F" w:rsidRPr="004433AA" w:rsidRDefault="008B3E4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8B3E4F" w:rsidRPr="004433AA" w:rsidRDefault="008B3E4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8B3E4F" w:rsidRPr="0064297E" w:rsidRDefault="008B3E4F" w:rsidP="007D06E1">
                      <w:pPr>
                        <w:rPr>
                          <w:rFonts w:ascii="Trebuchet MS" w:hAnsi="Trebuchet MS"/>
                          <w:color w:val="000000" w:themeColor="text1"/>
                        </w:rPr>
                      </w:pPr>
                    </w:p>
                    <w:p w:rsidR="008B3E4F" w:rsidRPr="0064297E" w:rsidRDefault="008B3E4F"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E4F" w:rsidRPr="0064297E" w:rsidRDefault="008B3E4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8B3E4F" w:rsidRPr="0064297E" w:rsidRDefault="008B3E4F" w:rsidP="007D06E1">
                            <w:pPr>
                              <w:jc w:val="both"/>
                              <w:rPr>
                                <w:rFonts w:ascii="Trebuchet MS" w:hAnsi="Trebuchet MS"/>
                                <w:b/>
                                <w:color w:val="000000" w:themeColor="text1"/>
                                <w:sz w:val="20"/>
                                <w:szCs w:val="20"/>
                              </w:rPr>
                            </w:pPr>
                          </w:p>
                          <w:p w:rsidR="008B3E4F" w:rsidRPr="003158A7" w:rsidRDefault="008B3E4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8B3E4F" w:rsidRPr="003159C8" w:rsidRDefault="008B3E4F" w:rsidP="007D06E1">
                            <w:pPr>
                              <w:rPr>
                                <w:rFonts w:ascii="Trebuchet MS" w:hAnsi="Trebuchet MS"/>
                                <w:b/>
                                <w:sz w:val="20"/>
                                <w:szCs w:val="20"/>
                              </w:rPr>
                            </w:pPr>
                          </w:p>
                          <w:p w:rsidR="008B3E4F" w:rsidRPr="00E10B39" w:rsidRDefault="008B3E4F" w:rsidP="007D06E1">
                            <w:pPr>
                              <w:rPr>
                                <w:rFonts w:ascii="Trebuchet MS" w:hAnsi="Trebuchet MS"/>
                                <w:b/>
                                <w:color w:val="000000" w:themeColor="text1"/>
                                <w:sz w:val="20"/>
                                <w:szCs w:val="28"/>
                              </w:rPr>
                            </w:pPr>
                          </w:p>
                          <w:p w:rsidR="008B3E4F" w:rsidRPr="00D51B43" w:rsidRDefault="008B3E4F" w:rsidP="007D06E1">
                            <w:pPr>
                              <w:rPr>
                                <w:rFonts w:ascii="Trebuchet MS" w:hAnsi="Trebuchet MS"/>
                                <w:b/>
                                <w:sz w:val="20"/>
                                <w:szCs w:val="20"/>
                              </w:rPr>
                            </w:pPr>
                            <w:r>
                              <w:rPr>
                                <w:rFonts w:ascii="Trebuchet MS" w:hAnsi="Trebuchet MS"/>
                                <w:b/>
                                <w:sz w:val="20"/>
                                <w:szCs w:val="20"/>
                              </w:rPr>
                              <w:t>TITIES NOVANINDA OVARI</w:t>
                            </w:r>
                          </w:p>
                          <w:p w:rsidR="008B3E4F" w:rsidRPr="00BF6A98" w:rsidRDefault="008B3E4F" w:rsidP="007D06E1">
                            <w:pPr>
                              <w:rPr>
                                <w:rFonts w:ascii="Trebuchet MS" w:hAnsi="Trebuchet MS"/>
                                <w:b/>
                                <w:sz w:val="20"/>
                                <w:szCs w:val="20"/>
                              </w:rPr>
                            </w:pPr>
                            <w:r>
                              <w:rPr>
                                <w:rFonts w:ascii="Trebuchet MS" w:hAnsi="Trebuchet MS"/>
                                <w:b/>
                                <w:sz w:val="20"/>
                                <w:szCs w:val="20"/>
                              </w:rPr>
                              <w:t>NRP 5113100083</w:t>
                            </w:r>
                          </w:p>
                          <w:p w:rsidR="008B3E4F" w:rsidRPr="0064297E" w:rsidRDefault="008B3E4F" w:rsidP="007D06E1">
                            <w:pPr>
                              <w:spacing w:line="276" w:lineRule="auto"/>
                              <w:rPr>
                                <w:rFonts w:ascii="Trebuchet MS" w:hAnsi="Trebuchet MS"/>
                                <w:b/>
                                <w:color w:val="000000" w:themeColor="text1"/>
                                <w:sz w:val="20"/>
                                <w:szCs w:val="20"/>
                              </w:rPr>
                            </w:pPr>
                          </w:p>
                          <w:p w:rsidR="008B3E4F" w:rsidRPr="0064297E" w:rsidRDefault="008B3E4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8B3E4F" w:rsidRPr="00A27A5C" w:rsidRDefault="008B3E4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8B3E4F" w:rsidRPr="0064297E" w:rsidRDefault="008B3E4F" w:rsidP="007D06E1">
                            <w:pPr>
                              <w:pStyle w:val="NoSpacing"/>
                              <w:spacing w:line="276" w:lineRule="auto"/>
                              <w:rPr>
                                <w:rFonts w:ascii="Trebuchet MS" w:hAnsi="Trebuchet MS"/>
                                <w:b/>
                                <w:color w:val="000000" w:themeColor="text1"/>
                                <w:sz w:val="20"/>
                                <w:szCs w:val="20"/>
                                <w:lang w:val="id-ID"/>
                              </w:rPr>
                            </w:pPr>
                          </w:p>
                          <w:p w:rsidR="008B3E4F" w:rsidRPr="0064297E" w:rsidRDefault="008B3E4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8B3E4F" w:rsidRPr="00BF6A98" w:rsidRDefault="008B3E4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8B3E4F" w:rsidRPr="0064297E" w:rsidRDefault="008B3E4F" w:rsidP="007D06E1">
                            <w:pPr>
                              <w:pStyle w:val="Title"/>
                              <w:spacing w:line="276" w:lineRule="auto"/>
                              <w:ind w:left="12" w:right="12"/>
                              <w:jc w:val="both"/>
                              <w:rPr>
                                <w:rFonts w:ascii="Trebuchet MS" w:eastAsia="Calibri" w:hAnsi="Trebuchet MS"/>
                                <w:color w:val="000000" w:themeColor="text1"/>
                                <w:sz w:val="20"/>
                              </w:rPr>
                            </w:pPr>
                          </w:p>
                          <w:p w:rsidR="008B3E4F" w:rsidRDefault="008B3E4F" w:rsidP="007D06E1">
                            <w:pPr>
                              <w:spacing w:line="276" w:lineRule="auto"/>
                              <w:rPr>
                                <w:rFonts w:ascii="Trebuchet MS" w:hAnsi="Trebuchet MS"/>
                                <w:b/>
                                <w:color w:val="000000" w:themeColor="text1"/>
                                <w:sz w:val="20"/>
                                <w:szCs w:val="20"/>
                              </w:rPr>
                            </w:pPr>
                          </w:p>
                          <w:p w:rsidR="008B3E4F" w:rsidRDefault="008B3E4F" w:rsidP="007D06E1">
                            <w:pPr>
                              <w:spacing w:line="276" w:lineRule="auto"/>
                              <w:rPr>
                                <w:rFonts w:ascii="Trebuchet MS" w:hAnsi="Trebuchet MS"/>
                                <w:b/>
                                <w:color w:val="000000" w:themeColor="text1"/>
                                <w:sz w:val="20"/>
                                <w:szCs w:val="20"/>
                              </w:rPr>
                            </w:pPr>
                          </w:p>
                          <w:p w:rsidR="008B3E4F" w:rsidRPr="0064297E" w:rsidRDefault="008B3E4F" w:rsidP="007D06E1">
                            <w:pPr>
                              <w:spacing w:line="276" w:lineRule="auto"/>
                              <w:rPr>
                                <w:rFonts w:ascii="Trebuchet MS" w:hAnsi="Trebuchet MS"/>
                                <w:b/>
                                <w:color w:val="000000" w:themeColor="text1"/>
                                <w:sz w:val="20"/>
                                <w:szCs w:val="20"/>
                              </w:rPr>
                            </w:pPr>
                          </w:p>
                          <w:p w:rsidR="008B3E4F" w:rsidRPr="004433AA" w:rsidRDefault="008B3E4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8B3E4F" w:rsidRPr="004433AA" w:rsidRDefault="008B3E4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8B3E4F" w:rsidRPr="004433AA" w:rsidRDefault="008B3E4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8B3E4F" w:rsidRPr="007D06E1" w:rsidRDefault="008B3E4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8B3E4F" w:rsidRPr="00E10B39" w:rsidRDefault="008B3E4F"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8B3E4F" w:rsidRPr="0064297E" w:rsidRDefault="008B3E4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8B3E4F" w:rsidRPr="0064297E" w:rsidRDefault="008B3E4F" w:rsidP="007D06E1">
                      <w:pPr>
                        <w:jc w:val="both"/>
                        <w:rPr>
                          <w:rFonts w:ascii="Trebuchet MS" w:hAnsi="Trebuchet MS"/>
                          <w:b/>
                          <w:color w:val="000000" w:themeColor="text1"/>
                          <w:sz w:val="20"/>
                          <w:szCs w:val="20"/>
                        </w:rPr>
                      </w:pPr>
                    </w:p>
                    <w:p w:rsidR="008B3E4F" w:rsidRPr="003158A7" w:rsidRDefault="008B3E4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8B3E4F" w:rsidRPr="003159C8" w:rsidRDefault="008B3E4F" w:rsidP="007D06E1">
                      <w:pPr>
                        <w:rPr>
                          <w:rFonts w:ascii="Trebuchet MS" w:hAnsi="Trebuchet MS"/>
                          <w:b/>
                          <w:sz w:val="20"/>
                          <w:szCs w:val="20"/>
                        </w:rPr>
                      </w:pPr>
                    </w:p>
                    <w:p w:rsidR="008B3E4F" w:rsidRPr="00E10B39" w:rsidRDefault="008B3E4F" w:rsidP="007D06E1">
                      <w:pPr>
                        <w:rPr>
                          <w:rFonts w:ascii="Trebuchet MS" w:hAnsi="Trebuchet MS"/>
                          <w:b/>
                          <w:color w:val="000000" w:themeColor="text1"/>
                          <w:sz w:val="20"/>
                          <w:szCs w:val="28"/>
                        </w:rPr>
                      </w:pPr>
                    </w:p>
                    <w:p w:rsidR="008B3E4F" w:rsidRPr="00D51B43" w:rsidRDefault="008B3E4F" w:rsidP="007D06E1">
                      <w:pPr>
                        <w:rPr>
                          <w:rFonts w:ascii="Trebuchet MS" w:hAnsi="Trebuchet MS"/>
                          <w:b/>
                          <w:sz w:val="20"/>
                          <w:szCs w:val="20"/>
                        </w:rPr>
                      </w:pPr>
                      <w:r>
                        <w:rPr>
                          <w:rFonts w:ascii="Trebuchet MS" w:hAnsi="Trebuchet MS"/>
                          <w:b/>
                          <w:sz w:val="20"/>
                          <w:szCs w:val="20"/>
                        </w:rPr>
                        <w:t>TITIES NOVANINDA OVARI</w:t>
                      </w:r>
                    </w:p>
                    <w:p w:rsidR="008B3E4F" w:rsidRPr="00BF6A98" w:rsidRDefault="008B3E4F" w:rsidP="007D06E1">
                      <w:pPr>
                        <w:rPr>
                          <w:rFonts w:ascii="Trebuchet MS" w:hAnsi="Trebuchet MS"/>
                          <w:b/>
                          <w:sz w:val="20"/>
                          <w:szCs w:val="20"/>
                        </w:rPr>
                      </w:pPr>
                      <w:r>
                        <w:rPr>
                          <w:rFonts w:ascii="Trebuchet MS" w:hAnsi="Trebuchet MS"/>
                          <w:b/>
                          <w:sz w:val="20"/>
                          <w:szCs w:val="20"/>
                        </w:rPr>
                        <w:t>NRP 5113100083</w:t>
                      </w:r>
                    </w:p>
                    <w:p w:rsidR="008B3E4F" w:rsidRPr="0064297E" w:rsidRDefault="008B3E4F" w:rsidP="007D06E1">
                      <w:pPr>
                        <w:spacing w:line="276" w:lineRule="auto"/>
                        <w:rPr>
                          <w:rFonts w:ascii="Trebuchet MS" w:hAnsi="Trebuchet MS"/>
                          <w:b/>
                          <w:color w:val="000000" w:themeColor="text1"/>
                          <w:sz w:val="20"/>
                          <w:szCs w:val="20"/>
                        </w:rPr>
                      </w:pPr>
                    </w:p>
                    <w:p w:rsidR="008B3E4F" w:rsidRPr="0064297E" w:rsidRDefault="008B3E4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8B3E4F" w:rsidRPr="00A27A5C" w:rsidRDefault="008B3E4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8B3E4F" w:rsidRPr="0064297E" w:rsidRDefault="008B3E4F" w:rsidP="007D06E1">
                      <w:pPr>
                        <w:pStyle w:val="NoSpacing"/>
                        <w:spacing w:line="276" w:lineRule="auto"/>
                        <w:rPr>
                          <w:rFonts w:ascii="Trebuchet MS" w:hAnsi="Trebuchet MS"/>
                          <w:b/>
                          <w:color w:val="000000" w:themeColor="text1"/>
                          <w:sz w:val="20"/>
                          <w:szCs w:val="20"/>
                          <w:lang w:val="id-ID"/>
                        </w:rPr>
                      </w:pPr>
                    </w:p>
                    <w:p w:rsidR="008B3E4F" w:rsidRPr="0064297E" w:rsidRDefault="008B3E4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8B3E4F" w:rsidRPr="00BF6A98" w:rsidRDefault="008B3E4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8B3E4F" w:rsidRPr="0064297E" w:rsidRDefault="008B3E4F" w:rsidP="007D06E1">
                      <w:pPr>
                        <w:pStyle w:val="Title"/>
                        <w:spacing w:line="276" w:lineRule="auto"/>
                        <w:ind w:left="12" w:right="12"/>
                        <w:jc w:val="both"/>
                        <w:rPr>
                          <w:rFonts w:ascii="Trebuchet MS" w:eastAsia="Calibri" w:hAnsi="Trebuchet MS"/>
                          <w:color w:val="000000" w:themeColor="text1"/>
                          <w:sz w:val="20"/>
                        </w:rPr>
                      </w:pPr>
                    </w:p>
                    <w:p w:rsidR="008B3E4F" w:rsidRDefault="008B3E4F" w:rsidP="007D06E1">
                      <w:pPr>
                        <w:spacing w:line="276" w:lineRule="auto"/>
                        <w:rPr>
                          <w:rFonts w:ascii="Trebuchet MS" w:hAnsi="Trebuchet MS"/>
                          <w:b/>
                          <w:color w:val="000000" w:themeColor="text1"/>
                          <w:sz w:val="20"/>
                          <w:szCs w:val="20"/>
                        </w:rPr>
                      </w:pPr>
                    </w:p>
                    <w:p w:rsidR="008B3E4F" w:rsidRDefault="008B3E4F" w:rsidP="007D06E1">
                      <w:pPr>
                        <w:spacing w:line="276" w:lineRule="auto"/>
                        <w:rPr>
                          <w:rFonts w:ascii="Trebuchet MS" w:hAnsi="Trebuchet MS"/>
                          <w:b/>
                          <w:color w:val="000000" w:themeColor="text1"/>
                          <w:sz w:val="20"/>
                          <w:szCs w:val="20"/>
                        </w:rPr>
                      </w:pPr>
                    </w:p>
                    <w:p w:rsidR="008B3E4F" w:rsidRPr="0064297E" w:rsidRDefault="008B3E4F" w:rsidP="007D06E1">
                      <w:pPr>
                        <w:spacing w:line="276" w:lineRule="auto"/>
                        <w:rPr>
                          <w:rFonts w:ascii="Trebuchet MS" w:hAnsi="Trebuchet MS"/>
                          <w:b/>
                          <w:color w:val="000000" w:themeColor="text1"/>
                          <w:sz w:val="20"/>
                          <w:szCs w:val="20"/>
                        </w:rPr>
                      </w:pPr>
                    </w:p>
                    <w:p w:rsidR="008B3E4F" w:rsidRPr="004433AA" w:rsidRDefault="008B3E4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8B3E4F" w:rsidRPr="004433AA" w:rsidRDefault="008B3E4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8B3E4F" w:rsidRPr="004433AA" w:rsidRDefault="008B3E4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8B3E4F" w:rsidRPr="007D06E1" w:rsidRDefault="008B3E4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8B3E4F" w:rsidRPr="00E10B39" w:rsidRDefault="008B3E4F"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65244E">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65244E">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65244E">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65244E">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65244E">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65244E">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65244E">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65244E">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65244E">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65244E">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65244E">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65244E">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65244E">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65244E">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65244E">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65244E">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65244E">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65244E">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65244E">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65244E">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65244E">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65244E">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65244E">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65244E">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65244E">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65244E">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65244E">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65244E">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65244E">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65244E">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65244E">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65244E">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65244E">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65244E">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65244E">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65244E">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65244E">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65244E">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65244E">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65244E">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65244E">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65244E">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65244E">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65244E">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65244E">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65244E">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65244E">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65244E">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65244E">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65244E">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65244E">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65244E">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65244E">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65244E">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65244E">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54476"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54476">
        <w:rPr>
          <w:noProof/>
        </w:rPr>
        <w:t xml:space="preserve">Gambar 2.1 </w:t>
      </w:r>
      <w:r w:rsidR="00054476" w:rsidRPr="00505945">
        <w:rPr>
          <w:noProof/>
        </w:rPr>
        <w:t>Ilustrasi Komunikasi pada VANET [4]</w:t>
      </w:r>
      <w:r w:rsidR="00054476">
        <w:rPr>
          <w:noProof/>
        </w:rPr>
        <w:tab/>
      </w:r>
      <w:r w:rsidR="00054476">
        <w:rPr>
          <w:noProof/>
        </w:rPr>
        <w:fldChar w:fldCharType="begin"/>
      </w:r>
      <w:r w:rsidR="00054476">
        <w:rPr>
          <w:noProof/>
        </w:rPr>
        <w:instrText xml:space="preserve"> PAGEREF _Toc485448589 \h </w:instrText>
      </w:r>
      <w:r w:rsidR="00054476">
        <w:rPr>
          <w:noProof/>
        </w:rPr>
      </w:r>
      <w:r w:rsidR="00054476">
        <w:rPr>
          <w:noProof/>
        </w:rPr>
        <w:fldChar w:fldCharType="separate"/>
      </w:r>
      <w:r w:rsidR="0065244E">
        <w:rPr>
          <w:noProof/>
        </w:rPr>
        <w:t>8</w:t>
      </w:r>
      <w:r w:rsidR="00054476">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505945">
        <w:rPr>
          <w:noProof/>
        </w:rPr>
        <w:t xml:space="preserve">Ilustrasi pencarian rute </w:t>
      </w:r>
      <w:r w:rsidRPr="00505945">
        <w:rPr>
          <w:i/>
          <w:noProof/>
        </w:rPr>
        <w:t>routing protocol</w:t>
      </w:r>
      <w:r w:rsidRPr="00505945">
        <w:rPr>
          <w:noProof/>
        </w:rPr>
        <w:t xml:space="preserve"> AODV [6]</w:t>
      </w:r>
      <w:r>
        <w:rPr>
          <w:noProof/>
        </w:rPr>
        <w:tab/>
      </w:r>
      <w:r>
        <w:rPr>
          <w:noProof/>
        </w:rPr>
        <w:fldChar w:fldCharType="begin"/>
      </w:r>
      <w:r>
        <w:rPr>
          <w:noProof/>
        </w:rPr>
        <w:instrText xml:space="preserve"> PAGEREF _Toc485448590 \h </w:instrText>
      </w:r>
      <w:r>
        <w:rPr>
          <w:noProof/>
        </w:rPr>
      </w:r>
      <w:r>
        <w:rPr>
          <w:noProof/>
        </w:rPr>
        <w:fldChar w:fldCharType="separate"/>
      </w:r>
      <w:r w:rsidR="0065244E">
        <w:rPr>
          <w:noProof/>
        </w:rPr>
        <w:t>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505945">
        <w:rPr>
          <w:noProof/>
        </w:rPr>
        <w:t>Ilustrasi Kurva pada ECDSA [7]</w:t>
      </w:r>
      <w:r>
        <w:rPr>
          <w:noProof/>
        </w:rPr>
        <w:tab/>
      </w:r>
      <w:r>
        <w:rPr>
          <w:noProof/>
        </w:rPr>
        <w:fldChar w:fldCharType="begin"/>
      </w:r>
      <w:r>
        <w:rPr>
          <w:noProof/>
        </w:rPr>
        <w:instrText xml:space="preserve"> PAGEREF _Toc485448591 \h </w:instrText>
      </w:r>
      <w:r>
        <w:rPr>
          <w:noProof/>
        </w:rPr>
      </w:r>
      <w:r>
        <w:rPr>
          <w:noProof/>
        </w:rPr>
        <w:fldChar w:fldCharType="separate"/>
      </w:r>
      <w:r w:rsidR="0065244E">
        <w:rPr>
          <w:noProof/>
        </w:rPr>
        <w:t>10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505945">
        <w:rPr>
          <w:noProof/>
        </w:rPr>
        <w:t xml:space="preserve">Ilustrasi </w:t>
      </w:r>
      <w:r w:rsidRPr="00505945">
        <w:rPr>
          <w:i/>
          <w:noProof/>
        </w:rPr>
        <w:t xml:space="preserve">Black Hole Attack </w:t>
      </w:r>
      <w:r w:rsidRPr="00505945">
        <w:rPr>
          <w:noProof/>
        </w:rPr>
        <w:t>[9]</w:t>
      </w:r>
      <w:r>
        <w:rPr>
          <w:noProof/>
        </w:rPr>
        <w:tab/>
      </w:r>
      <w:r>
        <w:rPr>
          <w:noProof/>
        </w:rPr>
        <w:fldChar w:fldCharType="begin"/>
      </w:r>
      <w:r>
        <w:rPr>
          <w:noProof/>
        </w:rPr>
        <w:instrText xml:space="preserve"> PAGEREF _Toc485448592 \h </w:instrText>
      </w:r>
      <w:r>
        <w:rPr>
          <w:noProof/>
        </w:rPr>
      </w:r>
      <w:r>
        <w:rPr>
          <w:noProof/>
        </w:rPr>
        <w:fldChar w:fldCharType="separate"/>
      </w:r>
      <w:r w:rsidR="0065244E">
        <w:rPr>
          <w:noProof/>
        </w:rPr>
        <w:t>12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505945">
        <w:rPr>
          <w:noProof/>
        </w:rPr>
        <w:t xml:space="preserve">Ilustrasi </w:t>
      </w:r>
      <w:r w:rsidRPr="00505945">
        <w:rPr>
          <w:i/>
          <w:noProof/>
        </w:rPr>
        <w:t xml:space="preserve">Worm Hole Attack </w:t>
      </w:r>
      <w:r w:rsidRPr="00505945">
        <w:rPr>
          <w:noProof/>
        </w:rPr>
        <w:t>[10]</w:t>
      </w:r>
      <w:r>
        <w:rPr>
          <w:noProof/>
        </w:rPr>
        <w:tab/>
      </w:r>
      <w:r>
        <w:rPr>
          <w:noProof/>
        </w:rPr>
        <w:fldChar w:fldCharType="begin"/>
      </w:r>
      <w:r>
        <w:rPr>
          <w:noProof/>
        </w:rPr>
        <w:instrText xml:space="preserve"> PAGEREF _Toc485448593 \h </w:instrText>
      </w:r>
      <w:r>
        <w:rPr>
          <w:noProof/>
        </w:rPr>
      </w:r>
      <w:r>
        <w:rPr>
          <w:noProof/>
        </w:rPr>
        <w:fldChar w:fldCharType="separate"/>
      </w:r>
      <w:r w:rsidR="0065244E">
        <w:rPr>
          <w:noProof/>
        </w:rPr>
        <w:t>13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505945">
        <w:rPr>
          <w:noProof/>
        </w:rPr>
        <w:t xml:space="preserve">Perintah untuk menginstall </w:t>
      </w:r>
      <w:r w:rsidRPr="00505945">
        <w:rPr>
          <w:i/>
          <w:noProof/>
        </w:rPr>
        <w:t>dependency</w:t>
      </w:r>
      <w:r w:rsidRPr="00505945">
        <w:rPr>
          <w:noProof/>
        </w:rPr>
        <w:t xml:space="preserve"> NS-2</w:t>
      </w:r>
      <w:r>
        <w:rPr>
          <w:noProof/>
        </w:rPr>
        <w:tab/>
      </w:r>
      <w:r>
        <w:rPr>
          <w:noProof/>
        </w:rPr>
        <w:fldChar w:fldCharType="begin"/>
      </w:r>
      <w:r>
        <w:rPr>
          <w:noProof/>
        </w:rPr>
        <w:instrText xml:space="preserve"> PAGEREF _Toc485448594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505945">
        <w:rPr>
          <w:noProof/>
        </w:rPr>
        <w:t xml:space="preserve">Baris kode yang diubah pada </w:t>
      </w:r>
      <w:r w:rsidRPr="00505945">
        <w:rPr>
          <w:i/>
          <w:noProof/>
        </w:rPr>
        <w:t>file</w:t>
      </w:r>
      <w:r w:rsidRPr="00505945">
        <w:rPr>
          <w:noProof/>
        </w:rPr>
        <w:t xml:space="preserve"> ls.h</w:t>
      </w:r>
      <w:r>
        <w:rPr>
          <w:noProof/>
        </w:rPr>
        <w:tab/>
      </w:r>
      <w:r>
        <w:rPr>
          <w:noProof/>
        </w:rPr>
        <w:fldChar w:fldCharType="begin"/>
      </w:r>
      <w:r>
        <w:rPr>
          <w:noProof/>
        </w:rPr>
        <w:instrText xml:space="preserve"> PAGEREF _Toc485448595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505945">
        <w:rPr>
          <w:noProof/>
        </w:rPr>
        <w:t>Logo OpenSSL [12]</w:t>
      </w:r>
      <w:r>
        <w:rPr>
          <w:noProof/>
        </w:rPr>
        <w:tab/>
      </w:r>
      <w:r>
        <w:rPr>
          <w:noProof/>
        </w:rPr>
        <w:fldChar w:fldCharType="begin"/>
      </w:r>
      <w:r>
        <w:rPr>
          <w:noProof/>
        </w:rPr>
        <w:instrText xml:space="preserve"> PAGEREF _Toc485448596 \h </w:instrText>
      </w:r>
      <w:r>
        <w:rPr>
          <w:noProof/>
        </w:rPr>
      </w:r>
      <w:r>
        <w:rPr>
          <w:noProof/>
        </w:rPr>
        <w:fldChar w:fldCharType="separate"/>
      </w:r>
      <w:r w:rsidR="0065244E">
        <w:rPr>
          <w:noProof/>
        </w:rPr>
        <w:t>16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505945">
        <w:rPr>
          <w:noProof/>
        </w:rPr>
        <w:t>Logo SUMO [13]</w:t>
      </w:r>
      <w:r>
        <w:rPr>
          <w:noProof/>
        </w:rPr>
        <w:tab/>
      </w:r>
      <w:r>
        <w:rPr>
          <w:noProof/>
        </w:rPr>
        <w:fldChar w:fldCharType="begin"/>
      </w:r>
      <w:r>
        <w:rPr>
          <w:noProof/>
        </w:rPr>
        <w:instrText xml:space="preserve"> PAGEREF _Toc485448597 \h </w:instrText>
      </w:r>
      <w:r>
        <w:rPr>
          <w:noProof/>
        </w:rPr>
      </w:r>
      <w:r>
        <w:rPr>
          <w:noProof/>
        </w:rPr>
        <w:fldChar w:fldCharType="separate"/>
      </w:r>
      <w:r w:rsidR="0065244E">
        <w:rPr>
          <w:noProof/>
        </w:rPr>
        <w:t>17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505945">
        <w:rPr>
          <w:noProof/>
        </w:rPr>
        <w:t>Logo OpenStreetMap [14]</w:t>
      </w:r>
      <w:r>
        <w:rPr>
          <w:noProof/>
        </w:rPr>
        <w:tab/>
      </w:r>
      <w:r>
        <w:rPr>
          <w:noProof/>
        </w:rPr>
        <w:fldChar w:fldCharType="begin"/>
      </w:r>
      <w:r>
        <w:rPr>
          <w:noProof/>
        </w:rPr>
        <w:instrText xml:space="preserve"> PAGEREF _Toc485448598 \h </w:instrText>
      </w:r>
      <w:r>
        <w:rPr>
          <w:noProof/>
        </w:rPr>
      </w:r>
      <w:r>
        <w:rPr>
          <w:noProof/>
        </w:rPr>
        <w:fldChar w:fldCharType="separate"/>
      </w:r>
      <w:r w:rsidR="0065244E">
        <w:rPr>
          <w:noProof/>
        </w:rPr>
        <w:t>18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505945">
        <w:rPr>
          <w:noProof/>
        </w:rPr>
        <w:t>Diagram Rancangan Simulasi</w:t>
      </w:r>
      <w:r>
        <w:rPr>
          <w:noProof/>
        </w:rPr>
        <w:tab/>
      </w:r>
      <w:r>
        <w:rPr>
          <w:noProof/>
        </w:rPr>
        <w:fldChar w:fldCharType="begin"/>
      </w:r>
      <w:r>
        <w:rPr>
          <w:noProof/>
        </w:rPr>
        <w:instrText xml:space="preserve"> PAGEREF _Toc485448599 \h </w:instrText>
      </w:r>
      <w:r>
        <w:rPr>
          <w:noProof/>
        </w:rPr>
      </w:r>
      <w:r>
        <w:rPr>
          <w:noProof/>
        </w:rPr>
        <w:fldChar w:fldCharType="separate"/>
      </w:r>
      <w:r w:rsidR="0065244E">
        <w:rPr>
          <w:noProof/>
        </w:rPr>
        <w:t>20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505945">
        <w:rPr>
          <w:noProof/>
        </w:rPr>
        <w:t xml:space="preserve">Alur Pembuatan Skenario Mobilitas </w:t>
      </w:r>
      <w:r w:rsidRPr="00505945">
        <w:rPr>
          <w:i/>
          <w:noProof/>
        </w:rPr>
        <w:t>Grid</w:t>
      </w:r>
      <w:r>
        <w:rPr>
          <w:noProof/>
        </w:rPr>
        <w:tab/>
      </w:r>
      <w:r>
        <w:rPr>
          <w:noProof/>
        </w:rPr>
        <w:fldChar w:fldCharType="begin"/>
      </w:r>
      <w:r>
        <w:rPr>
          <w:noProof/>
        </w:rPr>
        <w:instrText xml:space="preserve"> PAGEREF _Toc485448600 \h </w:instrText>
      </w:r>
      <w:r>
        <w:rPr>
          <w:noProof/>
        </w:rPr>
      </w:r>
      <w:r>
        <w:rPr>
          <w:noProof/>
        </w:rPr>
        <w:fldChar w:fldCharType="separate"/>
      </w:r>
      <w:r w:rsidR="0065244E">
        <w:rPr>
          <w:noProof/>
        </w:rPr>
        <w:t>22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505945">
        <w:rPr>
          <w:noProof/>
        </w:rPr>
        <w:t xml:space="preserve">Alur Pembuatan Skenario Mobilitas </w:t>
      </w:r>
      <w:r w:rsidRPr="00505945">
        <w:rPr>
          <w:i/>
          <w:noProof/>
        </w:rPr>
        <w:t>Real</w:t>
      </w:r>
      <w:r>
        <w:rPr>
          <w:noProof/>
        </w:rPr>
        <w:tab/>
      </w:r>
      <w:r>
        <w:rPr>
          <w:noProof/>
        </w:rPr>
        <w:fldChar w:fldCharType="begin"/>
      </w:r>
      <w:r>
        <w:rPr>
          <w:noProof/>
        </w:rPr>
        <w:instrText xml:space="preserve"> PAGEREF _Toc485448601 \h </w:instrText>
      </w:r>
      <w:r>
        <w:rPr>
          <w:noProof/>
        </w:rPr>
      </w:r>
      <w:r>
        <w:rPr>
          <w:noProof/>
        </w:rPr>
        <w:fldChar w:fldCharType="separate"/>
      </w:r>
      <w:r w:rsidR="0065244E">
        <w:rPr>
          <w:noProof/>
        </w:rPr>
        <w:t>24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505945">
        <w:rPr>
          <w:noProof/>
        </w:rPr>
        <w:t xml:space="preserve">Pseudocode Modifikasi </w:t>
      </w:r>
      <w:r w:rsidRPr="00505945">
        <w:rPr>
          <w:i/>
          <w:noProof/>
        </w:rPr>
        <w:t>Protocol</w:t>
      </w:r>
      <w:r w:rsidRPr="00505945">
        <w:rPr>
          <w:noProof/>
        </w:rPr>
        <w:t xml:space="preserve"> AODV</w:t>
      </w:r>
      <w:r>
        <w:rPr>
          <w:noProof/>
        </w:rPr>
        <w:tab/>
      </w:r>
      <w:r>
        <w:rPr>
          <w:noProof/>
        </w:rPr>
        <w:fldChar w:fldCharType="begin"/>
      </w:r>
      <w:r>
        <w:rPr>
          <w:noProof/>
        </w:rPr>
        <w:instrText xml:space="preserve"> PAGEREF _Toc485448602 \h </w:instrText>
      </w:r>
      <w:r>
        <w:rPr>
          <w:noProof/>
        </w:rPr>
      </w:r>
      <w:r>
        <w:rPr>
          <w:noProof/>
        </w:rPr>
        <w:fldChar w:fldCharType="separate"/>
      </w:r>
      <w:r w:rsidR="0065244E">
        <w:rPr>
          <w:noProof/>
        </w:rPr>
        <w:t>28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505945">
        <w:rPr>
          <w:noProof/>
        </w:rPr>
        <w:t>Perintah netgenerate</w:t>
      </w:r>
      <w:r>
        <w:rPr>
          <w:noProof/>
        </w:rPr>
        <w:tab/>
      </w:r>
      <w:r>
        <w:rPr>
          <w:noProof/>
        </w:rPr>
        <w:fldChar w:fldCharType="begin"/>
      </w:r>
      <w:r>
        <w:rPr>
          <w:noProof/>
        </w:rPr>
        <w:instrText xml:space="preserve"> PAGEREF _Toc485448603 \h </w:instrText>
      </w:r>
      <w:r>
        <w:rPr>
          <w:noProof/>
        </w:rPr>
      </w:r>
      <w:r>
        <w:rPr>
          <w:noProof/>
        </w:rPr>
        <w:fldChar w:fldCharType="separate"/>
      </w:r>
      <w:r w:rsidR="0065244E">
        <w:rPr>
          <w:noProof/>
        </w:rPr>
        <w:t>29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505945">
        <w:rPr>
          <w:noProof/>
        </w:rPr>
        <w:t xml:space="preserve">Hasil </w:t>
      </w:r>
      <w:r w:rsidRPr="00505945">
        <w:rPr>
          <w:i/>
          <w:noProof/>
        </w:rPr>
        <w:t>Generate</w:t>
      </w:r>
      <w:r w:rsidRPr="00505945">
        <w:rPr>
          <w:noProof/>
        </w:rPr>
        <w:t xml:space="preserve"> Peta </w:t>
      </w:r>
      <w:r w:rsidRPr="00505945">
        <w:rPr>
          <w:i/>
          <w:noProof/>
        </w:rPr>
        <w:t>Grid</w:t>
      </w:r>
      <w:r>
        <w:rPr>
          <w:noProof/>
        </w:rPr>
        <w:tab/>
      </w:r>
      <w:r>
        <w:rPr>
          <w:noProof/>
        </w:rPr>
        <w:fldChar w:fldCharType="begin"/>
      </w:r>
      <w:r>
        <w:rPr>
          <w:noProof/>
        </w:rPr>
        <w:instrText xml:space="preserve"> PAGEREF _Toc485448604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505945">
        <w:rPr>
          <w:noProof/>
        </w:rPr>
        <w:t>Perintah randomTrips</w:t>
      </w:r>
      <w:r>
        <w:rPr>
          <w:noProof/>
        </w:rPr>
        <w:tab/>
      </w:r>
      <w:r>
        <w:rPr>
          <w:noProof/>
        </w:rPr>
        <w:fldChar w:fldCharType="begin"/>
      </w:r>
      <w:r>
        <w:rPr>
          <w:noProof/>
        </w:rPr>
        <w:instrText xml:space="preserve"> PAGEREF _Toc485448605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505945">
        <w:rPr>
          <w:noProof/>
        </w:rPr>
        <w:t>Perintah duarouter</w:t>
      </w:r>
      <w:r>
        <w:rPr>
          <w:noProof/>
        </w:rPr>
        <w:tab/>
      </w:r>
      <w:r>
        <w:rPr>
          <w:noProof/>
        </w:rPr>
        <w:fldChar w:fldCharType="begin"/>
      </w:r>
      <w:r>
        <w:rPr>
          <w:noProof/>
        </w:rPr>
        <w:instrText xml:space="preserve"> PAGEREF _Toc485448606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505945">
        <w:rPr>
          <w:noProof/>
        </w:rPr>
        <w:t>File Skrip sumocfg</w:t>
      </w:r>
      <w:r>
        <w:rPr>
          <w:noProof/>
        </w:rPr>
        <w:tab/>
      </w:r>
      <w:r>
        <w:rPr>
          <w:noProof/>
        </w:rPr>
        <w:fldChar w:fldCharType="begin"/>
      </w:r>
      <w:r>
        <w:rPr>
          <w:noProof/>
        </w:rPr>
        <w:instrText xml:space="preserve"> PAGEREF _Toc485448607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505945">
        <w:rPr>
          <w:noProof/>
        </w:rPr>
        <w:t>Simulasi Pergerakan Kendaraan</w:t>
      </w:r>
      <w:r>
        <w:rPr>
          <w:noProof/>
        </w:rPr>
        <w:tab/>
      </w:r>
      <w:r>
        <w:rPr>
          <w:noProof/>
        </w:rPr>
        <w:fldChar w:fldCharType="begin"/>
      </w:r>
      <w:r>
        <w:rPr>
          <w:noProof/>
        </w:rPr>
        <w:instrText xml:space="preserve"> PAGEREF _Toc485448608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505945">
        <w:rPr>
          <w:noProof/>
        </w:rPr>
        <w:t>Perintah SUMO</w:t>
      </w:r>
      <w:r>
        <w:rPr>
          <w:noProof/>
        </w:rPr>
        <w:tab/>
      </w:r>
      <w:r>
        <w:rPr>
          <w:noProof/>
        </w:rPr>
        <w:fldChar w:fldCharType="begin"/>
      </w:r>
      <w:r>
        <w:rPr>
          <w:noProof/>
        </w:rPr>
        <w:instrText xml:space="preserve"> PAGEREF _Toc485448609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505945">
        <w:rPr>
          <w:noProof/>
        </w:rPr>
        <w:t>Perintah traceExporter</w:t>
      </w:r>
      <w:r>
        <w:rPr>
          <w:noProof/>
        </w:rPr>
        <w:tab/>
      </w:r>
      <w:r>
        <w:rPr>
          <w:noProof/>
        </w:rPr>
        <w:fldChar w:fldCharType="begin"/>
      </w:r>
      <w:r>
        <w:rPr>
          <w:noProof/>
        </w:rPr>
        <w:instrText xml:space="preserve"> PAGEREF _Toc485448610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505945">
        <w:rPr>
          <w:noProof/>
        </w:rPr>
        <w:t>Ekspor peta dari OpenStreetMap</w:t>
      </w:r>
      <w:r>
        <w:rPr>
          <w:noProof/>
        </w:rPr>
        <w:tab/>
      </w:r>
      <w:r>
        <w:rPr>
          <w:noProof/>
        </w:rPr>
        <w:fldChar w:fldCharType="begin"/>
      </w:r>
      <w:r>
        <w:rPr>
          <w:noProof/>
        </w:rPr>
        <w:instrText xml:space="preserve"> PAGEREF _Toc485448611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505945">
        <w:rPr>
          <w:noProof/>
        </w:rPr>
        <w:t>Perintah netconvert</w:t>
      </w:r>
      <w:r>
        <w:rPr>
          <w:noProof/>
        </w:rPr>
        <w:tab/>
      </w:r>
      <w:r>
        <w:rPr>
          <w:noProof/>
        </w:rPr>
        <w:fldChar w:fldCharType="begin"/>
      </w:r>
      <w:r>
        <w:rPr>
          <w:noProof/>
        </w:rPr>
        <w:instrText xml:space="preserve"> PAGEREF _Toc485448612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505945">
        <w:rPr>
          <w:noProof/>
        </w:rPr>
        <w:t xml:space="preserve">Hasil Konversi Peta </w:t>
      </w:r>
      <w:r w:rsidRPr="00505945">
        <w:rPr>
          <w:i/>
          <w:noProof/>
        </w:rPr>
        <w:t>Real</w:t>
      </w:r>
      <w:r>
        <w:rPr>
          <w:noProof/>
        </w:rPr>
        <w:tab/>
      </w:r>
      <w:r>
        <w:rPr>
          <w:noProof/>
        </w:rPr>
        <w:fldChar w:fldCharType="begin"/>
      </w:r>
      <w:r>
        <w:rPr>
          <w:noProof/>
        </w:rPr>
        <w:instrText xml:space="preserve"> PAGEREF _Toc485448613 \h </w:instrText>
      </w:r>
      <w:r>
        <w:rPr>
          <w:noProof/>
        </w:rPr>
      </w:r>
      <w:r>
        <w:rPr>
          <w:noProof/>
        </w:rPr>
        <w:fldChar w:fldCharType="separate"/>
      </w:r>
      <w:r w:rsidR="0065244E">
        <w:rPr>
          <w:noProof/>
        </w:rPr>
        <w:t>34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505945">
        <w:rPr>
          <w:noProof/>
        </w:rPr>
        <w:t>Modifikasi Makefile</w:t>
      </w:r>
      <w:r>
        <w:rPr>
          <w:noProof/>
        </w:rPr>
        <w:tab/>
      </w:r>
      <w:r>
        <w:rPr>
          <w:noProof/>
        </w:rPr>
        <w:fldChar w:fldCharType="begin"/>
      </w:r>
      <w:r>
        <w:rPr>
          <w:noProof/>
        </w:rPr>
        <w:instrText xml:space="preserve"> PAGEREF _Toc485448614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505945">
        <w:rPr>
          <w:noProof/>
        </w:rPr>
        <w:t xml:space="preserve">Daftar </w:t>
      </w:r>
      <w:r w:rsidRPr="00505945">
        <w:rPr>
          <w:i/>
          <w:noProof/>
        </w:rPr>
        <w:t>Library</w:t>
      </w:r>
      <w:r w:rsidRPr="00505945">
        <w:rPr>
          <w:noProof/>
        </w:rPr>
        <w:t xml:space="preserve"> OpenSSL yang Digunakan</w:t>
      </w:r>
      <w:r>
        <w:rPr>
          <w:noProof/>
        </w:rPr>
        <w:tab/>
      </w:r>
      <w:r>
        <w:rPr>
          <w:noProof/>
        </w:rPr>
        <w:fldChar w:fldCharType="begin"/>
      </w:r>
      <w:r>
        <w:rPr>
          <w:noProof/>
        </w:rPr>
        <w:instrText xml:space="preserve"> PAGEREF _Toc485448615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505945">
        <w:rPr>
          <w:noProof/>
        </w:rPr>
        <w:t xml:space="preserve">Perubahan Struktur </w:t>
      </w:r>
      <w:r w:rsidRPr="00505945">
        <w:rPr>
          <w:i/>
          <w:noProof/>
        </w:rPr>
        <w:t>Packet Header</w:t>
      </w:r>
      <w:r>
        <w:rPr>
          <w:noProof/>
        </w:rPr>
        <w:tab/>
      </w:r>
      <w:r>
        <w:rPr>
          <w:noProof/>
        </w:rPr>
        <w:fldChar w:fldCharType="begin"/>
      </w:r>
      <w:r>
        <w:rPr>
          <w:noProof/>
        </w:rPr>
        <w:instrText xml:space="preserve"> PAGEREF _Toc485448616 \h </w:instrText>
      </w:r>
      <w:r>
        <w:rPr>
          <w:noProof/>
        </w:rPr>
      </w:r>
      <w:r>
        <w:rPr>
          <w:noProof/>
        </w:rPr>
        <w:fldChar w:fldCharType="separate"/>
      </w:r>
      <w:r w:rsidR="0065244E">
        <w:rPr>
          <w:noProof/>
        </w:rPr>
        <w:t>37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505945">
        <w:rPr>
          <w:noProof/>
        </w:rPr>
        <w:t xml:space="preserve">Pengaktifan </w:t>
      </w:r>
      <w:r w:rsidRPr="00505945">
        <w:rPr>
          <w:i/>
          <w:noProof/>
        </w:rPr>
        <w:t>Hello Packet</w:t>
      </w:r>
      <w:r>
        <w:rPr>
          <w:noProof/>
        </w:rPr>
        <w:tab/>
      </w:r>
      <w:r>
        <w:rPr>
          <w:noProof/>
        </w:rPr>
        <w:fldChar w:fldCharType="begin"/>
      </w:r>
      <w:r>
        <w:rPr>
          <w:noProof/>
        </w:rPr>
        <w:instrText xml:space="preserve"> PAGEREF _Toc485448617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505945">
        <w:rPr>
          <w:noProof/>
        </w:rPr>
        <w:t>Inisialisasi Variabel</w:t>
      </w:r>
      <w:r>
        <w:rPr>
          <w:noProof/>
        </w:rPr>
        <w:tab/>
      </w:r>
      <w:r>
        <w:rPr>
          <w:noProof/>
        </w:rPr>
        <w:fldChar w:fldCharType="begin"/>
      </w:r>
      <w:r>
        <w:rPr>
          <w:noProof/>
        </w:rPr>
        <w:instrText xml:space="preserve"> PAGEREF _Toc485448618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505945">
        <w:rPr>
          <w:noProof/>
        </w:rPr>
        <w:t>Konfigurasi Lingkungan Simulasi</w:t>
      </w:r>
      <w:r>
        <w:rPr>
          <w:noProof/>
        </w:rPr>
        <w:tab/>
      </w:r>
      <w:r>
        <w:rPr>
          <w:noProof/>
        </w:rPr>
        <w:fldChar w:fldCharType="begin"/>
      </w:r>
      <w:r>
        <w:rPr>
          <w:noProof/>
        </w:rPr>
        <w:instrText xml:space="preserve"> PAGEREF _Toc485448619 \h </w:instrText>
      </w:r>
      <w:r>
        <w:rPr>
          <w:noProof/>
        </w:rPr>
      </w:r>
      <w:r>
        <w:rPr>
          <w:noProof/>
        </w:rPr>
        <w:fldChar w:fldCharType="separate"/>
      </w:r>
      <w:r w:rsidR="0065244E">
        <w:rPr>
          <w:noProof/>
        </w:rPr>
        <w:t>41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505945">
        <w:rPr>
          <w:noProof/>
        </w:rPr>
        <w:t xml:space="preserve">Potongan kode untuk menugaskan </w:t>
      </w:r>
      <w:r w:rsidRPr="00505945">
        <w:rPr>
          <w:i/>
          <w:noProof/>
        </w:rPr>
        <w:t>node</w:t>
      </w:r>
      <w:r w:rsidRPr="00505945">
        <w:rPr>
          <w:noProof/>
        </w:rPr>
        <w:t xml:space="preserve"> sebagai </w:t>
      </w:r>
      <w:r w:rsidRPr="00505945">
        <w:rPr>
          <w:i/>
          <w:noProof/>
        </w:rPr>
        <w:t>Black hole attacker</w:t>
      </w:r>
      <w:r>
        <w:rPr>
          <w:noProof/>
        </w:rPr>
        <w:tab/>
      </w:r>
      <w:r>
        <w:rPr>
          <w:noProof/>
        </w:rPr>
        <w:fldChar w:fldCharType="begin"/>
      </w:r>
      <w:r>
        <w:rPr>
          <w:noProof/>
        </w:rPr>
        <w:instrText xml:space="preserve"> PAGEREF _Toc485448620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505945">
        <w:rPr>
          <w:noProof/>
        </w:rPr>
        <w:t xml:space="preserve">Potongan Kode untuk Mengenali </w:t>
      </w:r>
      <w:r w:rsidRPr="00505945">
        <w:rPr>
          <w:i/>
          <w:noProof/>
        </w:rPr>
        <w:t>Black Hole Attacker</w:t>
      </w:r>
      <w:r>
        <w:rPr>
          <w:noProof/>
        </w:rPr>
        <w:tab/>
      </w:r>
      <w:r>
        <w:rPr>
          <w:noProof/>
        </w:rPr>
        <w:fldChar w:fldCharType="begin"/>
      </w:r>
      <w:r>
        <w:rPr>
          <w:noProof/>
        </w:rPr>
        <w:instrText xml:space="preserve"> PAGEREF _Toc485448621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505945">
        <w:rPr>
          <w:noProof/>
        </w:rPr>
        <w:t>Inisialisasi Variabel Malicious</w:t>
      </w:r>
      <w:r>
        <w:rPr>
          <w:noProof/>
        </w:rPr>
        <w:tab/>
      </w:r>
      <w:r>
        <w:rPr>
          <w:noProof/>
        </w:rPr>
        <w:fldChar w:fldCharType="begin"/>
      </w:r>
      <w:r>
        <w:rPr>
          <w:noProof/>
        </w:rPr>
        <w:instrText xml:space="preserve"> PAGEREF _Toc485448622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505945">
        <w:rPr>
          <w:noProof/>
        </w:rPr>
        <w:t xml:space="preserve">Potongan Kode untuk Melakukan </w:t>
      </w:r>
      <w:r w:rsidRPr="00505945">
        <w:rPr>
          <w:i/>
          <w:noProof/>
        </w:rPr>
        <w:t>Drop</w:t>
      </w:r>
      <w:r w:rsidRPr="00505945">
        <w:rPr>
          <w:noProof/>
        </w:rPr>
        <w:t xml:space="preserve"> paket</w:t>
      </w:r>
      <w:r>
        <w:rPr>
          <w:noProof/>
        </w:rPr>
        <w:tab/>
      </w:r>
      <w:r>
        <w:rPr>
          <w:noProof/>
        </w:rPr>
        <w:fldChar w:fldCharType="begin"/>
      </w:r>
      <w:r>
        <w:rPr>
          <w:noProof/>
        </w:rPr>
        <w:instrText xml:space="preserve"> PAGEREF _Toc485448623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505945">
        <w:rPr>
          <w:noProof/>
        </w:rPr>
        <w:t xml:space="preserve">Potongan Kode </w:t>
      </w:r>
      <w:r w:rsidRPr="00505945">
        <w:rPr>
          <w:i/>
          <w:noProof/>
        </w:rPr>
        <w:t>Black Hole Attacker</w:t>
      </w:r>
      <w:r w:rsidRPr="00505945">
        <w:rPr>
          <w:noProof/>
        </w:rPr>
        <w:t xml:space="preserve"> Mengirim Paket </w:t>
      </w:r>
      <w:r w:rsidRPr="00505945">
        <w:rPr>
          <w:i/>
          <w:noProof/>
        </w:rPr>
        <w:t>Reply</w:t>
      </w:r>
      <w:r>
        <w:rPr>
          <w:noProof/>
        </w:rPr>
        <w:tab/>
      </w:r>
      <w:r>
        <w:rPr>
          <w:noProof/>
        </w:rPr>
        <w:fldChar w:fldCharType="begin"/>
      </w:r>
      <w:r>
        <w:rPr>
          <w:noProof/>
        </w:rPr>
        <w:instrText xml:space="preserve"> PAGEREF _Toc485448624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505945">
        <w:rPr>
          <w:noProof/>
        </w:rPr>
        <w:t xml:space="preserve">Potongan Kode untuk Menugaskan </w:t>
      </w:r>
      <w:r w:rsidRPr="00505945">
        <w:rPr>
          <w:i/>
          <w:noProof/>
        </w:rPr>
        <w:t>Node</w:t>
      </w:r>
      <w:r w:rsidRPr="00505945">
        <w:rPr>
          <w:noProof/>
        </w:rPr>
        <w:t xml:space="preserve"> sebagai </w:t>
      </w:r>
      <w:r w:rsidRPr="00505945">
        <w:rPr>
          <w:i/>
          <w:noProof/>
        </w:rPr>
        <w:t>Worm Hole Attacker</w:t>
      </w:r>
      <w:r>
        <w:rPr>
          <w:noProof/>
        </w:rPr>
        <w:tab/>
      </w:r>
      <w:r>
        <w:rPr>
          <w:noProof/>
        </w:rPr>
        <w:fldChar w:fldCharType="begin"/>
      </w:r>
      <w:r>
        <w:rPr>
          <w:noProof/>
        </w:rPr>
        <w:instrText xml:space="preserve"> PAGEREF _Toc485448625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505945">
        <w:rPr>
          <w:noProof/>
        </w:rPr>
        <w:t xml:space="preserve">Potongan Kode untuk Mengenali </w:t>
      </w:r>
      <w:r w:rsidRPr="00505945">
        <w:rPr>
          <w:i/>
          <w:noProof/>
        </w:rPr>
        <w:t>Worm Hole Attacker</w:t>
      </w:r>
      <w:r>
        <w:rPr>
          <w:noProof/>
        </w:rPr>
        <w:tab/>
      </w:r>
      <w:r>
        <w:rPr>
          <w:noProof/>
        </w:rPr>
        <w:fldChar w:fldCharType="begin"/>
      </w:r>
      <w:r>
        <w:rPr>
          <w:noProof/>
        </w:rPr>
        <w:instrText xml:space="preserve"> PAGEREF _Toc485448626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505945">
        <w:rPr>
          <w:noProof/>
        </w:rPr>
        <w:t>Inisialisasi Variabel Worm</w:t>
      </w:r>
      <w:r>
        <w:rPr>
          <w:noProof/>
        </w:rPr>
        <w:tab/>
      </w:r>
      <w:r>
        <w:rPr>
          <w:noProof/>
        </w:rPr>
        <w:fldChar w:fldCharType="begin"/>
      </w:r>
      <w:r>
        <w:rPr>
          <w:noProof/>
        </w:rPr>
        <w:instrText xml:space="preserve"> PAGEREF _Toc485448627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505945">
        <w:rPr>
          <w:noProof/>
        </w:rPr>
        <w:t xml:space="preserve">Potongan Kode untuk Mengirim Paket </w:t>
      </w:r>
      <w:r w:rsidRPr="00505945">
        <w:rPr>
          <w:i/>
          <w:noProof/>
        </w:rPr>
        <w:t>Reply</w:t>
      </w:r>
      <w:r w:rsidRPr="00505945">
        <w:rPr>
          <w:noProof/>
        </w:rPr>
        <w:t xml:space="preserve"> dan Memodifikasi Paket yang Diterima</w:t>
      </w:r>
      <w:r>
        <w:rPr>
          <w:noProof/>
        </w:rPr>
        <w:tab/>
      </w:r>
      <w:r>
        <w:rPr>
          <w:noProof/>
        </w:rPr>
        <w:fldChar w:fldCharType="begin"/>
      </w:r>
      <w:r>
        <w:rPr>
          <w:noProof/>
        </w:rPr>
        <w:instrText xml:space="preserve"> PAGEREF _Toc485448628 \h </w:instrText>
      </w:r>
      <w:r>
        <w:rPr>
          <w:noProof/>
        </w:rPr>
      </w:r>
      <w:r>
        <w:rPr>
          <w:noProof/>
        </w:rPr>
        <w:fldChar w:fldCharType="separate"/>
      </w:r>
      <w:r w:rsidR="0065244E">
        <w:rPr>
          <w:noProof/>
        </w:rPr>
        <w:t>45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505945">
        <w:rPr>
          <w:noProof/>
        </w:rPr>
        <w:t>Pseudocode untuk Menghitung PDR</w:t>
      </w:r>
      <w:r>
        <w:rPr>
          <w:noProof/>
        </w:rPr>
        <w:tab/>
      </w:r>
      <w:r>
        <w:rPr>
          <w:noProof/>
        </w:rPr>
        <w:fldChar w:fldCharType="begin"/>
      </w:r>
      <w:r>
        <w:rPr>
          <w:noProof/>
        </w:rPr>
        <w:instrText xml:space="preserve"> PAGEREF _Toc485448629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505945">
        <w:rPr>
          <w:noProof/>
        </w:rPr>
        <w:t>Perintah Pengeksekusian Skrip awk PDR</w:t>
      </w:r>
      <w:r>
        <w:rPr>
          <w:noProof/>
        </w:rPr>
        <w:tab/>
      </w:r>
      <w:r>
        <w:rPr>
          <w:noProof/>
        </w:rPr>
        <w:fldChar w:fldCharType="begin"/>
      </w:r>
      <w:r>
        <w:rPr>
          <w:noProof/>
        </w:rPr>
        <w:instrText xml:space="preserve"> PAGEREF _Toc485448630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505945">
        <w:rPr>
          <w:i/>
          <w:noProof/>
        </w:rPr>
        <w:t>Output</w:t>
      </w:r>
      <w:r w:rsidRPr="00505945">
        <w:rPr>
          <w:noProof/>
        </w:rPr>
        <w:t xml:space="preserve"> Skrip awk PDR</w:t>
      </w:r>
      <w:r>
        <w:rPr>
          <w:noProof/>
        </w:rPr>
        <w:tab/>
      </w:r>
      <w:r>
        <w:rPr>
          <w:noProof/>
        </w:rPr>
        <w:fldChar w:fldCharType="begin"/>
      </w:r>
      <w:r>
        <w:rPr>
          <w:noProof/>
        </w:rPr>
        <w:instrText xml:space="preserve"> PAGEREF _Toc485448631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505945">
        <w:rPr>
          <w:noProof/>
        </w:rPr>
        <w:t>Pseudocode untuk Menghitung E2E</w:t>
      </w:r>
      <w:r>
        <w:rPr>
          <w:noProof/>
        </w:rPr>
        <w:tab/>
      </w:r>
      <w:r>
        <w:rPr>
          <w:noProof/>
        </w:rPr>
        <w:fldChar w:fldCharType="begin"/>
      </w:r>
      <w:r>
        <w:rPr>
          <w:noProof/>
        </w:rPr>
        <w:instrText xml:space="preserve"> PAGEREF _Toc485448632 \h </w:instrText>
      </w:r>
      <w:r>
        <w:rPr>
          <w:noProof/>
        </w:rPr>
      </w:r>
      <w:r>
        <w:rPr>
          <w:noProof/>
        </w:rPr>
        <w:fldChar w:fldCharType="separate"/>
      </w:r>
      <w:r w:rsidR="0065244E">
        <w:rPr>
          <w:noProof/>
        </w:rPr>
        <w:t>47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505945">
        <w:rPr>
          <w:noProof/>
        </w:rPr>
        <w:t>Perintah Pengeksekusian Skrip awk E2E</w:t>
      </w:r>
      <w:r>
        <w:rPr>
          <w:noProof/>
        </w:rPr>
        <w:tab/>
      </w:r>
      <w:r>
        <w:rPr>
          <w:noProof/>
        </w:rPr>
        <w:fldChar w:fldCharType="begin"/>
      </w:r>
      <w:r>
        <w:rPr>
          <w:noProof/>
        </w:rPr>
        <w:instrText xml:space="preserve"> PAGEREF _Toc485448633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505945">
        <w:rPr>
          <w:i/>
          <w:noProof/>
        </w:rPr>
        <w:t>Output</w:t>
      </w:r>
      <w:r w:rsidRPr="00505945">
        <w:rPr>
          <w:noProof/>
        </w:rPr>
        <w:t xml:space="preserve"> Skrip awk E2E</w:t>
      </w:r>
      <w:r>
        <w:rPr>
          <w:noProof/>
        </w:rPr>
        <w:tab/>
      </w:r>
      <w:r>
        <w:rPr>
          <w:noProof/>
        </w:rPr>
        <w:fldChar w:fldCharType="begin"/>
      </w:r>
      <w:r>
        <w:rPr>
          <w:noProof/>
        </w:rPr>
        <w:instrText xml:space="preserve"> PAGEREF _Toc485448634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505945">
        <w:rPr>
          <w:noProof/>
        </w:rPr>
        <w:t>Pseudocode untuk Menghitung RO</w:t>
      </w:r>
      <w:r>
        <w:rPr>
          <w:noProof/>
        </w:rPr>
        <w:tab/>
      </w:r>
      <w:r>
        <w:rPr>
          <w:noProof/>
        </w:rPr>
        <w:fldChar w:fldCharType="begin"/>
      </w:r>
      <w:r>
        <w:rPr>
          <w:noProof/>
        </w:rPr>
        <w:instrText xml:space="preserve"> PAGEREF _Toc485448635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505945">
        <w:rPr>
          <w:noProof/>
        </w:rPr>
        <w:t>Perintah Pengeksekusian Skrip awk RO</w:t>
      </w:r>
      <w:r>
        <w:rPr>
          <w:noProof/>
        </w:rPr>
        <w:tab/>
      </w:r>
      <w:r>
        <w:rPr>
          <w:noProof/>
        </w:rPr>
        <w:fldChar w:fldCharType="begin"/>
      </w:r>
      <w:r>
        <w:rPr>
          <w:noProof/>
        </w:rPr>
        <w:instrText xml:space="preserve"> PAGEREF _Toc485448636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505945">
        <w:rPr>
          <w:i/>
          <w:noProof/>
        </w:rPr>
        <w:t>Output</w:t>
      </w:r>
      <w:r w:rsidRPr="00505945">
        <w:rPr>
          <w:noProof/>
        </w:rPr>
        <w:t xml:space="preserve"> Skrip awk RO</w:t>
      </w:r>
      <w:r>
        <w:rPr>
          <w:noProof/>
        </w:rPr>
        <w:tab/>
      </w:r>
      <w:r>
        <w:rPr>
          <w:noProof/>
        </w:rPr>
        <w:fldChar w:fldCharType="begin"/>
      </w:r>
      <w:r>
        <w:rPr>
          <w:noProof/>
        </w:rPr>
        <w:instrText xml:space="preserve"> PAGEREF _Toc485448637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_Toc485448638 \h </w:instrText>
      </w:r>
      <w:r>
        <w:rPr>
          <w:noProof/>
        </w:rPr>
      </w:r>
      <w:r>
        <w:rPr>
          <w:noProof/>
        </w:rPr>
        <w:fldChar w:fldCharType="separate"/>
      </w:r>
      <w:r w:rsidR="0065244E">
        <w:rPr>
          <w:noProof/>
        </w:rPr>
        <w:t>53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_Toc485448639 \h </w:instrText>
      </w:r>
      <w:r>
        <w:rPr>
          <w:noProof/>
        </w:rPr>
      </w:r>
      <w:r>
        <w:rPr>
          <w:noProof/>
        </w:rPr>
        <w:fldChar w:fldCharType="separate"/>
      </w:r>
      <w:r w:rsidR="0065244E">
        <w:rPr>
          <w:noProof/>
        </w:rPr>
        <w:t>54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_Toc485448640 \h </w:instrText>
      </w:r>
      <w:r>
        <w:rPr>
          <w:noProof/>
        </w:rPr>
      </w:r>
      <w:r>
        <w:rPr>
          <w:noProof/>
        </w:rPr>
        <w:fldChar w:fldCharType="separate"/>
      </w:r>
      <w:r w:rsidR="0065244E">
        <w:rPr>
          <w:noProof/>
        </w:rPr>
        <w:t>55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_Toc485448641 \h </w:instrText>
      </w:r>
      <w:r>
        <w:rPr>
          <w:noProof/>
        </w:rPr>
      </w:r>
      <w:r>
        <w:rPr>
          <w:noProof/>
        </w:rPr>
        <w:fldChar w:fldCharType="separate"/>
      </w:r>
      <w:r w:rsidR="0065244E">
        <w:rPr>
          <w:noProof/>
        </w:rPr>
        <w:t>57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_Toc485448642 \h </w:instrText>
      </w:r>
      <w:r>
        <w:rPr>
          <w:noProof/>
        </w:rPr>
      </w:r>
      <w:r>
        <w:rPr>
          <w:noProof/>
        </w:rPr>
        <w:fldChar w:fldCharType="separate"/>
      </w:r>
      <w:r w:rsidR="0065244E">
        <w:rPr>
          <w:noProof/>
        </w:rPr>
        <w:t>58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_Toc485448643 \h </w:instrText>
      </w:r>
      <w:r>
        <w:rPr>
          <w:noProof/>
        </w:rPr>
      </w:r>
      <w:r>
        <w:rPr>
          <w:noProof/>
        </w:rPr>
        <w:fldChar w:fldCharType="separate"/>
      </w:r>
      <w:r w:rsidR="0065244E">
        <w:rPr>
          <w:noProof/>
        </w:rPr>
        <w:t>59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_Toc485448644 \h </w:instrText>
      </w:r>
      <w:r>
        <w:rPr>
          <w:noProof/>
        </w:rPr>
      </w:r>
      <w:r>
        <w:rPr>
          <w:noProof/>
        </w:rPr>
        <w:fldChar w:fldCharType="separate"/>
      </w:r>
      <w:r w:rsidR="0065244E">
        <w:rPr>
          <w:noProof/>
        </w:rPr>
        <w:t>60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_Toc485448645 \h </w:instrText>
      </w:r>
      <w:r>
        <w:rPr>
          <w:noProof/>
        </w:rPr>
      </w:r>
      <w:r>
        <w:rPr>
          <w:noProof/>
        </w:rPr>
        <w:fldChar w:fldCharType="separate"/>
      </w:r>
      <w:r w:rsidR="0065244E">
        <w:rPr>
          <w:noProof/>
        </w:rPr>
        <w:t>61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_Toc485448646 \h </w:instrText>
      </w:r>
      <w:r>
        <w:rPr>
          <w:noProof/>
        </w:rPr>
      </w:r>
      <w:r>
        <w:rPr>
          <w:noProof/>
        </w:rPr>
        <w:fldChar w:fldCharType="separate"/>
      </w:r>
      <w:r w:rsidR="0065244E">
        <w:rPr>
          <w:noProof/>
        </w:rPr>
        <w:t>62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_Toc485448647 \h </w:instrText>
      </w:r>
      <w:r>
        <w:rPr>
          <w:noProof/>
        </w:rPr>
      </w:r>
      <w:r>
        <w:rPr>
          <w:noProof/>
        </w:rPr>
        <w:fldChar w:fldCharType="separate"/>
      </w:r>
      <w:r w:rsidR="0065244E">
        <w:rPr>
          <w:noProof/>
        </w:rPr>
        <w:t>64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_Toc485448648 \h </w:instrText>
      </w:r>
      <w:r>
        <w:rPr>
          <w:noProof/>
        </w:rPr>
      </w:r>
      <w:r>
        <w:rPr>
          <w:noProof/>
        </w:rPr>
        <w:fldChar w:fldCharType="separate"/>
      </w:r>
      <w:r w:rsidR="0065244E">
        <w:rPr>
          <w:noProof/>
        </w:rPr>
        <w:t>65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_Toc485448649 \h </w:instrText>
      </w:r>
      <w:r>
        <w:rPr>
          <w:noProof/>
        </w:rPr>
      </w:r>
      <w:r>
        <w:rPr>
          <w:noProof/>
        </w:rPr>
        <w:fldChar w:fldCharType="separate"/>
      </w:r>
      <w:r w:rsidR="0065244E">
        <w:rPr>
          <w:noProof/>
        </w:rPr>
        <w:t>66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_Toc485448650 \h </w:instrText>
      </w:r>
      <w:r>
        <w:rPr>
          <w:noProof/>
        </w:rPr>
      </w:r>
      <w:r>
        <w:rPr>
          <w:noProof/>
        </w:rPr>
        <w:fldChar w:fldCharType="separate"/>
      </w:r>
      <w:r w:rsidR="0065244E">
        <w:rPr>
          <w:noProof/>
        </w:rPr>
        <w:t>67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_Toc485448651 \h </w:instrText>
      </w:r>
      <w:r>
        <w:rPr>
          <w:noProof/>
        </w:rPr>
      </w:r>
      <w:r>
        <w:rPr>
          <w:noProof/>
        </w:rPr>
        <w:fldChar w:fldCharType="separate"/>
      </w:r>
      <w:r w:rsidR="0065244E">
        <w:rPr>
          <w:noProof/>
        </w:rPr>
        <w:t>68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_Toc485448652 \h </w:instrText>
      </w:r>
      <w:r>
        <w:rPr>
          <w:noProof/>
        </w:rPr>
      </w:r>
      <w:r>
        <w:rPr>
          <w:noProof/>
        </w:rPr>
        <w:fldChar w:fldCharType="separate"/>
      </w:r>
      <w:r w:rsidR="0065244E">
        <w:rPr>
          <w:noProof/>
        </w:rPr>
        <w:t>69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_Toc485448653 \h </w:instrText>
      </w:r>
      <w:r>
        <w:rPr>
          <w:noProof/>
        </w:rPr>
      </w:r>
      <w:r>
        <w:rPr>
          <w:noProof/>
        </w:rPr>
        <w:fldChar w:fldCharType="separate"/>
      </w:r>
      <w:r w:rsidR="0065244E">
        <w:rPr>
          <w:noProof/>
        </w:rPr>
        <w:t>70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_Toc485448654 \h </w:instrText>
      </w:r>
      <w:r>
        <w:rPr>
          <w:noProof/>
        </w:rPr>
      </w:r>
      <w:r>
        <w:rPr>
          <w:noProof/>
        </w:rPr>
        <w:fldChar w:fldCharType="separate"/>
      </w:r>
      <w:r w:rsidR="0065244E">
        <w:rPr>
          <w:noProof/>
        </w:rPr>
        <w:t>71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_Toc485448655 \h </w:instrText>
      </w:r>
      <w:r>
        <w:rPr>
          <w:noProof/>
        </w:rPr>
      </w:r>
      <w:r>
        <w:rPr>
          <w:noProof/>
        </w:rPr>
        <w:fldChar w:fldCharType="separate"/>
      </w:r>
      <w:r w:rsidR="0065244E">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65244E">
          <w:rPr>
            <w:noProof/>
            <w:webHidden/>
          </w:rPr>
          <w:t>15</w:t>
        </w:r>
        <w:r w:rsidR="004B6271">
          <w:rPr>
            <w:noProof/>
            <w:webHidden/>
          </w:rPr>
          <w:fldChar w:fldCharType="end"/>
        </w:r>
      </w:hyperlink>
    </w:p>
    <w:p w:rsidR="004B6271" w:rsidRDefault="00C955C7">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65244E">
          <w:rPr>
            <w:noProof/>
            <w:webHidden/>
          </w:rPr>
          <w:t>25</w:t>
        </w:r>
        <w:r w:rsidR="004B6271">
          <w:rPr>
            <w:noProof/>
            <w:webHidden/>
          </w:rPr>
          <w:fldChar w:fldCharType="end"/>
        </w:r>
      </w:hyperlink>
    </w:p>
    <w:p w:rsidR="004B6271" w:rsidRDefault="00C955C7">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65244E">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DB3E11">
      <w:pPr>
        <w:pStyle w:val="Heading1"/>
        <w:ind w:hanging="567"/>
      </w:pPr>
      <w:bookmarkStart w:id="32" w:name="_Toc485131148"/>
      <w:r w:rsidRPr="00DB3E11">
        <w:lastRenderedPageBreak/>
        <w:t>BAB I</w:t>
      </w:r>
      <w:bookmarkStart w:id="33" w:name="_Toc263602515"/>
      <w:bookmarkStart w:id="34" w:name="_Toc297322779"/>
      <w:r w:rsidRPr="00DB3E11">
        <w:t xml:space="preserve"> </w:t>
      </w:r>
      <w:r w:rsidRPr="00DB3E11">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6"/>
      <w:bookmarkEnd w:id="47"/>
      <w:bookmarkEnd w:id="48"/>
      <w:bookmarkEnd w:id="49"/>
      <w:bookmarkEnd w:id="50"/>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lastRenderedPageBreak/>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DB3E11">
      <w:pPr>
        <w:pStyle w:val="Heading1"/>
        <w:ind w:hanging="567"/>
      </w:pPr>
      <w:bookmarkStart w:id="77" w:name="_Toc406706493"/>
      <w:bookmarkStart w:id="78" w:name="_Toc485131161"/>
      <w:r w:rsidRPr="00DB3E11">
        <w:lastRenderedPageBreak/>
        <w:t>BAB II</w:t>
      </w:r>
      <w:r w:rsidRPr="00DB3E11">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79" w:name="_Toc48513116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5448589"/>
      <w:r>
        <w:t xml:space="preserve">Gambar </w:t>
      </w:r>
      <w:r w:rsidR="008B3E4F">
        <w:fldChar w:fldCharType="begin"/>
      </w:r>
      <w:r w:rsidR="008B3E4F">
        <w:instrText xml:space="preserve"> STYLEREF 1 \s </w:instrText>
      </w:r>
      <w:r w:rsidR="008B3E4F">
        <w:fldChar w:fldCharType="separate"/>
      </w:r>
      <w:r w:rsidR="008B3E4F">
        <w:rPr>
          <w:noProof/>
        </w:rPr>
        <w:t>2</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w:t>
      </w:r>
      <w:r w:rsidR="008B3E4F">
        <w:fldChar w:fldCharType="end"/>
      </w:r>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3" w:name="_Toc48513116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5448590"/>
      <w:r>
        <w:t xml:space="preserve">Gambar </w:t>
      </w:r>
      <w:r w:rsidR="008B3E4F">
        <w:fldChar w:fldCharType="begin"/>
      </w:r>
      <w:r w:rsidR="008B3E4F">
        <w:instrText xml:space="preserve"> STYLEREF 1 \s </w:instrText>
      </w:r>
      <w:r w:rsidR="008B3E4F">
        <w:fldChar w:fldCharType="separate"/>
      </w:r>
      <w:r w:rsidR="008B3E4F">
        <w:rPr>
          <w:noProof/>
        </w:rPr>
        <w:t>2</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2</w:t>
      </w:r>
      <w:r w:rsidR="008B3E4F">
        <w:fldChar w:fldCharType="end"/>
      </w:r>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6" w:name="_Toc48513116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5448591"/>
      <w:r>
        <w:t xml:space="preserve">Gambar </w:t>
      </w:r>
      <w:r w:rsidR="008B3E4F">
        <w:fldChar w:fldCharType="begin"/>
      </w:r>
      <w:r w:rsidR="008B3E4F">
        <w:instrText xml:space="preserve"> STYLEREF 1 \s </w:instrText>
      </w:r>
      <w:r w:rsidR="008B3E4F">
        <w:fldChar w:fldCharType="separate"/>
      </w:r>
      <w:r w:rsidR="008B3E4F">
        <w:rPr>
          <w:noProof/>
        </w:rPr>
        <w:t>2</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3</w:t>
      </w:r>
      <w:r w:rsidR="008B3E4F">
        <w:fldChar w:fldCharType="end"/>
      </w:r>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89" w:name="_Toc48513116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5448592"/>
      <w:r>
        <w:t xml:space="preserve">Gambar </w:t>
      </w:r>
      <w:r w:rsidR="008B3E4F">
        <w:fldChar w:fldCharType="begin"/>
      </w:r>
      <w:r w:rsidR="008B3E4F">
        <w:instrText xml:space="preserve"> STYLEREF 1 \s </w:instrText>
      </w:r>
      <w:r w:rsidR="008B3E4F">
        <w:fldChar w:fldCharType="separate"/>
      </w:r>
      <w:r w:rsidR="008B3E4F">
        <w:rPr>
          <w:noProof/>
        </w:rPr>
        <w:t>2</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4</w:t>
      </w:r>
      <w:r w:rsidR="008B3E4F">
        <w:fldChar w:fldCharType="end"/>
      </w:r>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2" w:name="_Toc485131166"/>
      <w:r w:rsidRPr="00EE12EC">
        <w:rPr>
          <w:i/>
          <w:lang w:eastAsia="id-ID"/>
        </w:rPr>
        <w:t>Worm hole</w:t>
      </w:r>
      <w:r w:rsidR="00DB35DB" w:rsidRPr="00EE12EC">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5448593"/>
      <w:r>
        <w:t xml:space="preserve">Gambar </w:t>
      </w:r>
      <w:r w:rsidR="008B3E4F">
        <w:fldChar w:fldCharType="begin"/>
      </w:r>
      <w:r w:rsidR="008B3E4F">
        <w:instrText xml:space="preserve"> STYLEREF 1 \s </w:instrText>
      </w:r>
      <w:r w:rsidR="008B3E4F">
        <w:fldChar w:fldCharType="separate"/>
      </w:r>
      <w:r w:rsidR="008B3E4F">
        <w:rPr>
          <w:noProof/>
        </w:rPr>
        <w:t>2</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5</w:t>
      </w:r>
      <w:r w:rsidR="008B3E4F">
        <w:fldChar w:fldCharType="end"/>
      </w:r>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5" w:name="_Toc48513116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6" w:name="_Toc48513116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DB3DC8">
        <w:t xml:space="preserve">Gambar </w:t>
      </w:r>
      <w:r w:rsidR="00DB3DC8">
        <w:rPr>
          <w:noProof/>
        </w:rPr>
        <w:t>2</w:t>
      </w:r>
      <w:r w:rsidR="00DB3DC8">
        <w:t>.</w:t>
      </w:r>
      <w:r w:rsidR="00DB3DC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CC609B" w:rsidRDefault="008B3E4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8B3E4F" w:rsidRPr="00CC609B" w:rsidRDefault="008B3E4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Ref486673108"/>
      <w:bookmarkStart w:id="98" w:name="_Toc485448594"/>
      <w:r>
        <w:t xml:space="preserve">Gambar </w:t>
      </w:r>
      <w:r w:rsidR="008B3E4F">
        <w:fldChar w:fldCharType="begin"/>
      </w:r>
      <w:r w:rsidR="008B3E4F">
        <w:instrText xml:space="preserve"> STYLEREF 1 \s </w:instrText>
      </w:r>
      <w:r w:rsidR="008B3E4F">
        <w:fldChar w:fldCharType="separate"/>
      </w:r>
      <w:r w:rsidR="008B3E4F">
        <w:rPr>
          <w:noProof/>
        </w:rPr>
        <w:t>2</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6</w:t>
      </w:r>
      <w:r w:rsidR="008B3E4F">
        <w:fldChar w:fldCharType="end"/>
      </w:r>
      <w:bookmarkEnd w:id="97"/>
      <w:r>
        <w:t xml:space="preserve"> </w:t>
      </w:r>
      <w:r w:rsidRPr="00542F00">
        <w:rPr>
          <w:b w:val="0"/>
        </w:rPr>
        <w:t xml:space="preserve">Perintah untuk menginstall </w:t>
      </w:r>
      <w:r w:rsidRPr="00542F00">
        <w:rPr>
          <w:b w:val="0"/>
          <w:i/>
        </w:rPr>
        <w:t>dependency</w:t>
      </w:r>
      <w:r w:rsidRPr="00542F00">
        <w:rPr>
          <w:b w:val="0"/>
        </w:rPr>
        <w:t xml:space="preserve"> NS-2</w:t>
      </w:r>
      <w:bookmarkEnd w:id="98"/>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DB3DC8">
        <w:t xml:space="preserve">Gambar </w:t>
      </w:r>
      <w:r w:rsidR="00DB3DC8">
        <w:rPr>
          <w:noProof/>
        </w:rPr>
        <w:t>2</w:t>
      </w:r>
      <w:r w:rsidR="00DB3DC8">
        <w:t>.</w:t>
      </w:r>
      <w:r w:rsidR="00DB3DC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Default="008B3E4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8B3E4F" w:rsidRDefault="008B3E4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Ref486673143"/>
      <w:bookmarkStart w:id="100" w:name="_Toc485448595"/>
      <w:r>
        <w:t xml:space="preserve">Gambar </w:t>
      </w:r>
      <w:r w:rsidR="008B3E4F">
        <w:fldChar w:fldCharType="begin"/>
      </w:r>
      <w:r w:rsidR="008B3E4F">
        <w:instrText xml:space="preserve"> STYLEREF 1 \s </w:instrText>
      </w:r>
      <w:r w:rsidR="008B3E4F">
        <w:fldChar w:fldCharType="separate"/>
      </w:r>
      <w:r w:rsidR="008B3E4F">
        <w:rPr>
          <w:noProof/>
        </w:rPr>
        <w:t>2</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7</w:t>
      </w:r>
      <w:r w:rsidR="008B3E4F">
        <w:fldChar w:fldCharType="end"/>
      </w:r>
      <w:bookmarkEnd w:id="99"/>
      <w:r>
        <w:t xml:space="preserve"> </w:t>
      </w:r>
      <w:r w:rsidRPr="009279CB">
        <w:rPr>
          <w:b w:val="0"/>
        </w:rPr>
        <w:t>Baris kode yang diubah</w:t>
      </w:r>
      <w:r>
        <w:rPr>
          <w:b w:val="0"/>
        </w:rPr>
        <w:t xml:space="preserve"> pada </w:t>
      </w:r>
      <w:r w:rsidRPr="009279CB">
        <w:rPr>
          <w:b w:val="0"/>
          <w:i/>
        </w:rPr>
        <w:t>file</w:t>
      </w:r>
      <w:r>
        <w:rPr>
          <w:b w:val="0"/>
        </w:rPr>
        <w:t xml:space="preserve"> ls.h</w:t>
      </w:r>
      <w:bookmarkEnd w:id="100"/>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1" w:name="_Toc485131169"/>
      <w:r w:rsidRPr="00EB64B2">
        <w:rPr>
          <w:i/>
        </w:rPr>
        <w:t>Trace File</w:t>
      </w:r>
      <w:bookmarkEnd w:id="101"/>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DB3DC8">
        <w:t xml:space="preserve">Tabel </w:t>
      </w:r>
      <w:r w:rsidR="00DB3DC8">
        <w:rPr>
          <w:noProof/>
        </w:rPr>
        <w:t>2</w:t>
      </w:r>
      <w:r w:rsidR="00DB3DC8">
        <w:t>.</w:t>
      </w:r>
      <w:r w:rsidR="00DB3DC8">
        <w:rPr>
          <w:noProof/>
        </w:rPr>
        <w:t>1</w:t>
      </w:r>
      <w:r w:rsidR="00DB3DC8">
        <w:fldChar w:fldCharType="end"/>
      </w:r>
      <w:r w:rsidR="00DB3DC8">
        <w:t>.</w:t>
      </w:r>
    </w:p>
    <w:p w:rsidR="009E612C" w:rsidRDefault="009E612C" w:rsidP="009E612C">
      <w:pPr>
        <w:pStyle w:val="Caption"/>
        <w:keepNext/>
        <w:rPr>
          <w:b w:val="0"/>
        </w:rPr>
      </w:pPr>
      <w:bookmarkStart w:id="102" w:name="_Ref486673200"/>
      <w:bookmarkStart w:id="103" w:name="_Toc485131287"/>
      <w:r>
        <w:t xml:space="preserve">Tabel </w:t>
      </w:r>
      <w:r w:rsidR="002850B8">
        <w:fldChar w:fldCharType="begin"/>
      </w:r>
      <w:r w:rsidR="002850B8">
        <w:instrText xml:space="preserve"> STYLEREF 1 \s </w:instrText>
      </w:r>
      <w:r w:rsidR="002850B8">
        <w:fldChar w:fldCharType="separate"/>
      </w:r>
      <w:r w:rsidR="002850B8">
        <w:rPr>
          <w:noProof/>
        </w:rPr>
        <w:t>2</w:t>
      </w:r>
      <w:r w:rsidR="002850B8">
        <w:fldChar w:fldCharType="end"/>
      </w:r>
      <w:r w:rsidR="002850B8">
        <w:t>.</w:t>
      </w:r>
      <w:r w:rsidR="002850B8">
        <w:fldChar w:fldCharType="begin"/>
      </w:r>
      <w:r w:rsidR="002850B8">
        <w:instrText xml:space="preserve"> SEQ Tabel \* ARABIC \s 1 </w:instrText>
      </w:r>
      <w:r w:rsidR="002850B8">
        <w:fldChar w:fldCharType="separate"/>
      </w:r>
      <w:r w:rsidR="002850B8">
        <w:rPr>
          <w:noProof/>
        </w:rPr>
        <w:t>1</w:t>
      </w:r>
      <w:r w:rsidR="002850B8">
        <w:fldChar w:fldCharType="end"/>
      </w:r>
      <w:bookmarkEnd w:id="102"/>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3"/>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4" w:name="_Toc485131170"/>
      <w:r w:rsidRPr="001355D0">
        <w:t>Open</w:t>
      </w:r>
      <w:r w:rsidR="00705F1B">
        <w:t>SSL</w:t>
      </w:r>
      <w:bookmarkEnd w:id="104"/>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 MERGEFORMAT </w:instrText>
      </w:r>
      <w:r w:rsidR="00DB3DC8" w:rsidRPr="00DB3DC8">
        <w:rPr>
          <w:b w:val="0"/>
        </w:rPr>
      </w:r>
      <w:r w:rsidR="00DB3DC8" w:rsidRPr="00DB3DC8">
        <w:rPr>
          <w:b w:val="0"/>
        </w:rPr>
        <w:fldChar w:fldCharType="separate"/>
      </w:r>
      <w:r w:rsidR="00DB3DC8" w:rsidRPr="00DB3DC8">
        <w:rPr>
          <w:b w:val="0"/>
        </w:rPr>
        <w:t xml:space="preserve">Gambar </w:t>
      </w:r>
      <w:r w:rsidR="00DB3DC8" w:rsidRPr="00DB3DC8">
        <w:rPr>
          <w:b w:val="0"/>
          <w:noProof/>
        </w:rPr>
        <w:t>2</w:t>
      </w:r>
      <w:r w:rsidR="00DB3DC8" w:rsidRPr="00DB3DC8">
        <w:rPr>
          <w:b w:val="0"/>
        </w:rPr>
        <w:t>.</w:t>
      </w:r>
      <w:r w:rsidR="00DB3DC8" w:rsidRPr="00DB3DC8">
        <w:rPr>
          <w:b w:val="0"/>
          <w:noProof/>
        </w:rPr>
        <w:t>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5" w:name="_Ref486673254"/>
      <w:bookmarkStart w:id="106" w:name="_Toc485448596"/>
      <w:r>
        <w:t xml:space="preserve">Gambar </w:t>
      </w:r>
      <w:r w:rsidR="008B3E4F">
        <w:fldChar w:fldCharType="begin"/>
      </w:r>
      <w:r w:rsidR="008B3E4F">
        <w:instrText xml:space="preserve"> STYLEREF 1 \s </w:instrText>
      </w:r>
      <w:r w:rsidR="008B3E4F">
        <w:fldChar w:fldCharType="separate"/>
      </w:r>
      <w:r w:rsidR="008B3E4F">
        <w:rPr>
          <w:noProof/>
        </w:rPr>
        <w:t>2</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8</w:t>
      </w:r>
      <w:r w:rsidR="008B3E4F">
        <w:fldChar w:fldCharType="end"/>
      </w:r>
      <w:bookmarkEnd w:id="105"/>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6"/>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7" w:name="_Toc485131171"/>
      <w:r>
        <w:lastRenderedPageBreak/>
        <w:t>S</w:t>
      </w:r>
      <w:r w:rsidR="006E3867">
        <w:t>UMO</w:t>
      </w:r>
      <w:r w:rsidR="00882E8E">
        <w:t xml:space="preserve"> (Simulation of Urban Mobility)</w:t>
      </w:r>
      <w:bookmarkEnd w:id="107"/>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 MERGEFORMAT </w:instrText>
      </w:r>
      <w:r w:rsidR="00063200" w:rsidRPr="00063200">
        <w:rPr>
          <w:b w:val="0"/>
        </w:rPr>
      </w:r>
      <w:r w:rsidR="00063200" w:rsidRPr="00063200">
        <w:rPr>
          <w:b w:val="0"/>
        </w:rPr>
        <w:fldChar w:fldCharType="separate"/>
      </w:r>
      <w:r w:rsidR="00063200" w:rsidRPr="00063200">
        <w:rPr>
          <w:b w:val="0"/>
        </w:rPr>
        <w:t xml:space="preserve">Gambar </w:t>
      </w:r>
      <w:r w:rsidR="00063200" w:rsidRPr="00063200">
        <w:rPr>
          <w:b w:val="0"/>
          <w:noProof/>
        </w:rPr>
        <w:t>2</w:t>
      </w:r>
      <w:r w:rsidR="00063200" w:rsidRPr="00063200">
        <w:rPr>
          <w:b w:val="0"/>
        </w:rPr>
        <w:t>.</w:t>
      </w:r>
      <w:r w:rsidR="00063200" w:rsidRPr="00063200">
        <w:rPr>
          <w:b w:val="0"/>
          <w:noProof/>
        </w:rPr>
        <w:t>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8" w:name="_Ref486673318"/>
      <w:bookmarkStart w:id="109" w:name="_Toc485448597"/>
      <w:r>
        <w:t xml:space="preserve">Gambar </w:t>
      </w:r>
      <w:r w:rsidR="008B3E4F">
        <w:fldChar w:fldCharType="begin"/>
      </w:r>
      <w:r w:rsidR="008B3E4F">
        <w:instrText xml:space="preserve"> STYLEREF 1 \s </w:instrText>
      </w:r>
      <w:r w:rsidR="008B3E4F">
        <w:fldChar w:fldCharType="separate"/>
      </w:r>
      <w:r w:rsidR="008B3E4F">
        <w:rPr>
          <w:noProof/>
        </w:rPr>
        <w:t>2</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9</w:t>
      </w:r>
      <w:r w:rsidR="008B3E4F">
        <w:fldChar w:fldCharType="end"/>
      </w:r>
      <w:bookmarkEnd w:id="108"/>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9"/>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0" w:name="_Toc485131172"/>
      <w:r>
        <w:t>OpenStreetMap</w:t>
      </w:r>
      <w:bookmarkEnd w:id="110"/>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3B71AC">
        <w:rPr>
          <w:b w:val="0"/>
        </w:rPr>
        <w:instrText xml:space="preserve"> \* MERGEFORMAT </w:instrText>
      </w:r>
      <w:r w:rsidR="00063200" w:rsidRPr="003B71AC">
        <w:rPr>
          <w:b w:val="0"/>
        </w:rPr>
      </w:r>
      <w:r w:rsidR="00063200" w:rsidRPr="003B71AC">
        <w:rPr>
          <w:b w:val="0"/>
        </w:rPr>
        <w:fldChar w:fldCharType="separate"/>
      </w:r>
      <w:r w:rsidR="00063200" w:rsidRPr="003B71AC">
        <w:rPr>
          <w:b w:val="0"/>
        </w:rPr>
        <w:t xml:space="preserve">Gambar </w:t>
      </w:r>
      <w:r w:rsidR="00063200" w:rsidRPr="003B71AC">
        <w:rPr>
          <w:b w:val="0"/>
          <w:noProof/>
        </w:rPr>
        <w:t>2</w:t>
      </w:r>
      <w:r w:rsidR="00063200" w:rsidRPr="003B71AC">
        <w:rPr>
          <w:b w:val="0"/>
        </w:rPr>
        <w:t>.</w:t>
      </w:r>
      <w:r w:rsidR="00063200" w:rsidRPr="003B71AC">
        <w:rPr>
          <w:b w:val="0"/>
          <w:noProof/>
        </w:rPr>
        <w:t>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1" w:name="_Ref486673360"/>
      <w:bookmarkStart w:id="112" w:name="_Toc485448598"/>
      <w:r>
        <w:t xml:space="preserve">Gambar </w:t>
      </w:r>
      <w:r w:rsidR="008B3E4F">
        <w:fldChar w:fldCharType="begin"/>
      </w:r>
      <w:r w:rsidR="008B3E4F">
        <w:instrText xml:space="preserve"> STYLEREF 1 \s </w:instrText>
      </w:r>
      <w:r w:rsidR="008B3E4F">
        <w:fldChar w:fldCharType="separate"/>
      </w:r>
      <w:r w:rsidR="008B3E4F">
        <w:rPr>
          <w:noProof/>
        </w:rPr>
        <w:t>2</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10</w:t>
      </w:r>
      <w:r w:rsidR="008B3E4F">
        <w:fldChar w:fldCharType="end"/>
      </w:r>
      <w:bookmarkEnd w:id="111"/>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2"/>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3" w:name="_Toc485131173"/>
      <w:r>
        <w:t>AWK</w:t>
      </w:r>
      <w:bookmarkEnd w:id="113"/>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DB3E11">
      <w:pPr>
        <w:pStyle w:val="Heading1"/>
        <w:ind w:hanging="567"/>
      </w:pPr>
      <w:bookmarkStart w:id="114" w:name="_Toc485131174"/>
      <w:r w:rsidRPr="00DB3E11">
        <w:lastRenderedPageBreak/>
        <w:t>BAB III</w:t>
      </w:r>
      <w:r w:rsidRPr="00DB3E11">
        <w:br/>
      </w:r>
      <w:bookmarkStart w:id="115" w:name="_Toc377600088"/>
      <w:bookmarkStart w:id="116" w:name="_Toc292235039"/>
      <w:r w:rsidRPr="00DB3E11">
        <w:t>PERANCANGAN</w:t>
      </w:r>
      <w:bookmarkEnd w:id="114"/>
      <w:bookmarkEnd w:id="115"/>
      <w:bookmarkEnd w:id="116"/>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7" w:name="_Toc485131175"/>
      <w:r w:rsidRPr="003157DE">
        <w:t>D</w:t>
      </w:r>
      <w:r w:rsidR="002A4D1C">
        <w:t>eskripi Umum</w:t>
      </w:r>
      <w:bookmarkEnd w:id="117"/>
    </w:p>
    <w:p w:rsidR="007D06E1" w:rsidRPr="00852480" w:rsidRDefault="00841877" w:rsidP="00841877">
      <w:pPr>
        <w:tabs>
          <w:tab w:val="left" w:pos="3381"/>
        </w:tabs>
      </w:pPr>
      <w:r>
        <w:tab/>
      </w:r>
    </w:p>
    <w:p w:rsidR="006E1D41"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w:t>
      </w:r>
      <w:r w:rsidR="006E1D41">
        <w:t xml:space="preserve"> mendeteksi dan</w:t>
      </w:r>
      <w:r w:rsidR="00F30666">
        <w:t xml:space="preserve">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w:t>
      </w:r>
      <w:r w:rsidR="00F30666" w:rsidRPr="006E1D41">
        <w:rPr>
          <w:i/>
        </w:rPr>
        <w:t>node</w:t>
      </w:r>
      <w:r w:rsidR="00643310">
        <w:t>.</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Black Hole attack</w:t>
      </w:r>
      <w:r w:rsidR="006E1D41">
        <w:t>. Sedangkan p</w:t>
      </w:r>
      <w:r w:rsidR="001B2156">
        <w:t xml:space="preserve">roses evaluasi kedua dilakukan dengan mengimplementasikan ECDSA sebagai algoritma </w:t>
      </w:r>
      <w:r w:rsidR="001B2156" w:rsidRPr="009111DC">
        <w:rPr>
          <w:i/>
        </w:rPr>
        <w:t>digital signature</w:t>
      </w:r>
      <w:r w:rsidR="001B2156">
        <w:t xml:space="preserve"> untuk memvalidasi keaslian paket yang diterima.</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Worm Hole attack</w:t>
      </w:r>
      <w:r w:rsidR="006E1D41">
        <w:t>.</w:t>
      </w:r>
      <w:r w:rsidR="00416A71">
        <w:t xml:space="preserve"> </w:t>
      </w:r>
      <w:r w:rsidR="006E1D41">
        <w:t xml:space="preserve">Analisis dan perancangan modifikasi </w:t>
      </w:r>
      <w:r w:rsidR="006E1D41" w:rsidRPr="00170317">
        <w:rPr>
          <w:i/>
        </w:rPr>
        <w:t>routing protocol</w:t>
      </w:r>
      <w:r w:rsidR="006E1D41">
        <w:t xml:space="preserve"> </w:t>
      </w:r>
      <w:r w:rsidR="00170317">
        <w:t xml:space="preserve">AODV </w:t>
      </w:r>
      <w:r w:rsidR="006E1D41">
        <w:t xml:space="preserve">guna mendeteksi dan mengatasi </w:t>
      </w:r>
      <w:r w:rsidR="006E1D41" w:rsidRPr="00170317">
        <w:rPr>
          <w:i/>
        </w:rPr>
        <w:t>Black Hole</w:t>
      </w:r>
      <w:r w:rsidR="006E1D41">
        <w:t xml:space="preserve"> dan </w:t>
      </w:r>
      <w:r w:rsidR="006E1D41" w:rsidRPr="00170317">
        <w:rPr>
          <w:i/>
        </w:rPr>
        <w:t>Worm Hole attack</w:t>
      </w:r>
      <w:r w:rsidR="006E1D41">
        <w:t xml:space="preserve"> ini dijelaska</w:t>
      </w:r>
      <w:r w:rsidR="00170317">
        <w:t>n pada sub</w:t>
      </w:r>
      <w:r w:rsidR="006E1D41">
        <w:t xml:space="preserve">bab </w:t>
      </w:r>
      <w:r w:rsidR="006E1D41">
        <w:fldChar w:fldCharType="begin"/>
      </w:r>
      <w:r w:rsidR="006E1D41">
        <w:instrText xml:space="preserve"> REF _Ref486759723 \r \h </w:instrText>
      </w:r>
      <w:r w:rsidR="006E1D41">
        <w:fldChar w:fldCharType="separate"/>
      </w:r>
      <w:r w:rsidR="006E1D41">
        <w:t>3.3</w:t>
      </w:r>
      <w:r w:rsidR="006E1D41">
        <w:fldChar w:fldCharType="end"/>
      </w:r>
      <w:r w:rsidR="006E1D41">
        <w:t xml:space="preserve">. </w:t>
      </w:r>
    </w:p>
    <w:p w:rsidR="00881FBE" w:rsidRDefault="006E1D41" w:rsidP="00881FBE">
      <w:pPr>
        <w:ind w:firstLine="576"/>
        <w:jc w:val="both"/>
      </w:pPr>
      <w:r>
        <w:t xml:space="preserve">Modifikasi </w:t>
      </w:r>
      <w:r w:rsidRPr="00170317">
        <w:rPr>
          <w:i/>
        </w:rPr>
        <w:t>routing protocol</w:t>
      </w:r>
      <w:r>
        <w:t xml:space="preserve"> AODV ini akan disimulasikan menggunakan NS-2 dengan skenario pergerakan </w:t>
      </w:r>
      <w:r w:rsidRPr="00170317">
        <w:rPr>
          <w:i/>
        </w:rPr>
        <w:t>node</w:t>
      </w:r>
      <w:r>
        <w:t xml:space="preserve"> yang dibuat menggunakan tools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 </w:t>
      </w:r>
      <w:r w:rsidR="00416A71">
        <w:t>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Default="00FE5BA9" w:rsidP="006046CE">
      <w:pPr>
        <w:pStyle w:val="Caption"/>
        <w:rPr>
          <w:b w:val="0"/>
        </w:rPr>
      </w:pPr>
      <w:bookmarkStart w:id="118" w:name="_Ref483348508"/>
      <w:bookmarkStart w:id="119" w:name="_Toc485448599"/>
      <w:r>
        <w:t xml:space="preserve">Gambar </w:t>
      </w:r>
      <w:r w:rsidR="008B3E4F">
        <w:fldChar w:fldCharType="begin"/>
      </w:r>
      <w:r w:rsidR="008B3E4F">
        <w:instrText xml:space="preserve"> STYLEREF 1 \s </w:instrText>
      </w:r>
      <w:r w:rsidR="008B3E4F">
        <w:fldChar w:fldCharType="separate"/>
      </w:r>
      <w:r w:rsidR="008B3E4F">
        <w:rPr>
          <w:noProof/>
        </w:rPr>
        <w:t>3</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w:t>
      </w:r>
      <w:r w:rsidR="008B3E4F">
        <w:fldChar w:fldCharType="end"/>
      </w:r>
      <w:bookmarkEnd w:id="118"/>
      <w:r>
        <w:t xml:space="preserve"> </w:t>
      </w:r>
      <w:bookmarkStart w:id="120" w:name="_Ref483196086"/>
      <w:r w:rsidR="00DE6C31">
        <w:rPr>
          <w:b w:val="0"/>
        </w:rPr>
        <w:t>Diagram Rancangan S</w:t>
      </w:r>
      <w:r w:rsidRPr="000E6E39">
        <w:rPr>
          <w:b w:val="0"/>
        </w:rPr>
        <w:t>imulasi</w:t>
      </w:r>
      <w:bookmarkEnd w:id="119"/>
      <w:bookmarkEnd w:id="120"/>
    </w:p>
    <w:p w:rsidR="002850B8" w:rsidRDefault="002850B8" w:rsidP="002850B8"/>
    <w:p w:rsidR="002850B8" w:rsidRDefault="002850B8" w:rsidP="002850B8">
      <w:pPr>
        <w:ind w:firstLine="576"/>
      </w:pPr>
      <w:r>
        <w:t xml:space="preserve">Daftar istilah yang sering digunakan pada buku Tugas Akhir ini dapat dilihat pada </w:t>
      </w:r>
      <w:r>
        <w:fldChar w:fldCharType="begin"/>
      </w:r>
      <w:r>
        <w:instrText xml:space="preserve"> REF _Ref486760512 \h </w:instrText>
      </w:r>
      <w:r>
        <w:fldChar w:fldCharType="separate"/>
      </w:r>
      <w:r>
        <w:t xml:space="preserve">Tabel </w:t>
      </w:r>
      <w:r>
        <w:rPr>
          <w:noProof/>
        </w:rPr>
        <w:t>3</w:t>
      </w:r>
      <w:r>
        <w:t>.</w:t>
      </w:r>
      <w:r>
        <w:rPr>
          <w:noProof/>
        </w:rPr>
        <w:t>1</w:t>
      </w:r>
      <w:r>
        <w:fldChar w:fldCharType="end"/>
      </w:r>
      <w:r>
        <w:t>.</w:t>
      </w:r>
    </w:p>
    <w:p w:rsidR="002850B8" w:rsidRDefault="002850B8" w:rsidP="002850B8">
      <w:pPr>
        <w:ind w:firstLine="576"/>
      </w:pPr>
    </w:p>
    <w:p w:rsidR="002850B8" w:rsidRDefault="002850B8" w:rsidP="002850B8">
      <w:pPr>
        <w:pStyle w:val="Caption"/>
        <w:keepNext/>
      </w:pPr>
      <w:bookmarkStart w:id="121" w:name="_Ref486760512"/>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w:t>
      </w:r>
      <w:r>
        <w:fldChar w:fldCharType="end"/>
      </w:r>
      <w:bookmarkEnd w:id="121"/>
      <w:r>
        <w:t xml:space="preserve"> </w:t>
      </w:r>
      <w:r w:rsidRPr="002850B8">
        <w:rPr>
          <w:b w:val="0"/>
        </w:rPr>
        <w:t>Daftar Istilah</w:t>
      </w:r>
    </w:p>
    <w:p w:rsidR="002850B8" w:rsidRPr="002850B8" w:rsidRDefault="002850B8" w:rsidP="002850B8"/>
    <w:tbl>
      <w:tblPr>
        <w:tblStyle w:val="TableGrid"/>
        <w:tblW w:w="0" w:type="auto"/>
        <w:tblLook w:val="04A0" w:firstRow="1" w:lastRow="0" w:firstColumn="1" w:lastColumn="0" w:noHBand="0" w:noVBand="1"/>
      </w:tblPr>
      <w:tblGrid>
        <w:gridCol w:w="563"/>
        <w:gridCol w:w="2410"/>
        <w:gridCol w:w="2857"/>
      </w:tblGrid>
      <w:tr w:rsidR="002850B8" w:rsidTr="002850B8">
        <w:tc>
          <w:tcPr>
            <w:tcW w:w="563" w:type="dxa"/>
          </w:tcPr>
          <w:p w:rsidR="002850B8" w:rsidRDefault="002850B8" w:rsidP="002850B8">
            <w:r>
              <w:t>No.</w:t>
            </w:r>
          </w:p>
        </w:tc>
        <w:tc>
          <w:tcPr>
            <w:tcW w:w="2410" w:type="dxa"/>
          </w:tcPr>
          <w:p w:rsidR="002850B8" w:rsidRDefault="002850B8" w:rsidP="002850B8">
            <w:r>
              <w:t>Istilah</w:t>
            </w:r>
          </w:p>
        </w:tc>
        <w:tc>
          <w:tcPr>
            <w:tcW w:w="2857" w:type="dxa"/>
          </w:tcPr>
          <w:p w:rsidR="002850B8" w:rsidRDefault="002850B8" w:rsidP="002850B8">
            <w:r>
              <w:t>Penjelasan</w:t>
            </w:r>
          </w:p>
        </w:tc>
      </w:tr>
      <w:tr w:rsidR="002850B8" w:rsidTr="002850B8">
        <w:tc>
          <w:tcPr>
            <w:tcW w:w="563" w:type="dxa"/>
          </w:tcPr>
          <w:p w:rsidR="002850B8" w:rsidRDefault="002850B8" w:rsidP="002850B8">
            <w:r>
              <w:t>1.</w:t>
            </w:r>
          </w:p>
        </w:tc>
        <w:tc>
          <w:tcPr>
            <w:tcW w:w="2410" w:type="dxa"/>
          </w:tcPr>
          <w:p w:rsidR="002850B8" w:rsidRDefault="002850B8" w:rsidP="002850B8">
            <w:r>
              <w:t>AODV</w:t>
            </w:r>
          </w:p>
        </w:tc>
        <w:tc>
          <w:tcPr>
            <w:tcW w:w="2857" w:type="dxa"/>
          </w:tcPr>
          <w:p w:rsidR="002850B8" w:rsidRPr="002850B8" w:rsidRDefault="002850B8" w:rsidP="002850B8">
            <w:pPr>
              <w:rPr>
                <w:i/>
              </w:rPr>
            </w:pPr>
            <w:r w:rsidRPr="002850B8">
              <w:rPr>
                <w:i/>
              </w:rPr>
              <w:t>Ad Hoc On-Demand Distance Vector</w:t>
            </w:r>
          </w:p>
        </w:tc>
      </w:tr>
      <w:tr w:rsidR="002850B8" w:rsidTr="002850B8">
        <w:tc>
          <w:tcPr>
            <w:tcW w:w="563" w:type="dxa"/>
          </w:tcPr>
          <w:p w:rsidR="002850B8" w:rsidRDefault="002850B8" w:rsidP="002850B8">
            <w:r>
              <w:t>2.</w:t>
            </w:r>
          </w:p>
        </w:tc>
        <w:tc>
          <w:tcPr>
            <w:tcW w:w="2410" w:type="dxa"/>
          </w:tcPr>
          <w:p w:rsidR="002850B8" w:rsidRDefault="002850B8" w:rsidP="002850B8">
            <w:r>
              <w:t>ECDSA</w:t>
            </w:r>
          </w:p>
        </w:tc>
        <w:tc>
          <w:tcPr>
            <w:tcW w:w="2857" w:type="dxa"/>
          </w:tcPr>
          <w:p w:rsidR="002850B8" w:rsidRPr="002850B8" w:rsidRDefault="002850B8" w:rsidP="002850B8">
            <w:pPr>
              <w:rPr>
                <w:i/>
              </w:rPr>
            </w:pPr>
            <w:r w:rsidRPr="002850B8">
              <w:rPr>
                <w:i/>
              </w:rPr>
              <w:t>Elliptic Curve Digital Signature Algorithm</w:t>
            </w:r>
          </w:p>
        </w:tc>
      </w:tr>
      <w:tr w:rsidR="002850B8" w:rsidTr="002850B8">
        <w:tc>
          <w:tcPr>
            <w:tcW w:w="563" w:type="dxa"/>
          </w:tcPr>
          <w:p w:rsidR="002850B8" w:rsidRDefault="002850B8" w:rsidP="002850B8">
            <w:r>
              <w:t>3.</w:t>
            </w:r>
          </w:p>
        </w:tc>
        <w:tc>
          <w:tcPr>
            <w:tcW w:w="2410" w:type="dxa"/>
          </w:tcPr>
          <w:p w:rsidR="002850B8" w:rsidRDefault="002850B8" w:rsidP="002850B8">
            <w:r>
              <w:t>PDR</w:t>
            </w:r>
          </w:p>
        </w:tc>
        <w:tc>
          <w:tcPr>
            <w:tcW w:w="2857" w:type="dxa"/>
          </w:tcPr>
          <w:p w:rsidR="002850B8" w:rsidRPr="002850B8" w:rsidRDefault="002850B8" w:rsidP="002850B8">
            <w:pPr>
              <w:rPr>
                <w:i/>
              </w:rPr>
            </w:pPr>
            <w:r w:rsidRPr="002850B8">
              <w:rPr>
                <w:i/>
              </w:rPr>
              <w:t>Packet Delivery Ratio</w:t>
            </w:r>
          </w:p>
        </w:tc>
      </w:tr>
      <w:tr w:rsidR="002850B8" w:rsidTr="002850B8">
        <w:tc>
          <w:tcPr>
            <w:tcW w:w="563" w:type="dxa"/>
          </w:tcPr>
          <w:p w:rsidR="002850B8" w:rsidRDefault="002850B8" w:rsidP="002850B8">
            <w:r>
              <w:t>4.</w:t>
            </w:r>
          </w:p>
        </w:tc>
        <w:tc>
          <w:tcPr>
            <w:tcW w:w="2410" w:type="dxa"/>
          </w:tcPr>
          <w:p w:rsidR="002850B8" w:rsidRDefault="002850B8" w:rsidP="002850B8">
            <w:r>
              <w:t>E2E</w:t>
            </w:r>
          </w:p>
        </w:tc>
        <w:tc>
          <w:tcPr>
            <w:tcW w:w="2857" w:type="dxa"/>
          </w:tcPr>
          <w:p w:rsidR="002850B8" w:rsidRPr="002850B8" w:rsidRDefault="002850B8" w:rsidP="002850B8">
            <w:pPr>
              <w:rPr>
                <w:i/>
              </w:rPr>
            </w:pPr>
            <w:r w:rsidRPr="002850B8">
              <w:rPr>
                <w:i/>
              </w:rPr>
              <w:t>Average End to End Delay</w:t>
            </w:r>
          </w:p>
        </w:tc>
      </w:tr>
      <w:tr w:rsidR="002850B8" w:rsidTr="002850B8">
        <w:tc>
          <w:tcPr>
            <w:tcW w:w="563" w:type="dxa"/>
          </w:tcPr>
          <w:p w:rsidR="002850B8" w:rsidRDefault="002850B8" w:rsidP="002850B8">
            <w:r>
              <w:t>5.</w:t>
            </w:r>
          </w:p>
        </w:tc>
        <w:tc>
          <w:tcPr>
            <w:tcW w:w="2410" w:type="dxa"/>
          </w:tcPr>
          <w:p w:rsidR="002850B8" w:rsidRDefault="002850B8" w:rsidP="002850B8">
            <w:r>
              <w:t>RO</w:t>
            </w:r>
          </w:p>
        </w:tc>
        <w:tc>
          <w:tcPr>
            <w:tcW w:w="2857" w:type="dxa"/>
          </w:tcPr>
          <w:p w:rsidR="002850B8" w:rsidRPr="002850B8" w:rsidRDefault="002850B8" w:rsidP="002850B8">
            <w:pPr>
              <w:rPr>
                <w:i/>
              </w:rPr>
            </w:pPr>
            <w:r w:rsidRPr="002850B8">
              <w:rPr>
                <w:i/>
              </w:rPr>
              <w:t>Routing Overhead</w:t>
            </w:r>
          </w:p>
        </w:tc>
      </w:tr>
    </w:tbl>
    <w:p w:rsidR="002850B8" w:rsidRPr="002850B8" w:rsidRDefault="002850B8" w:rsidP="002850B8">
      <w:pPr>
        <w:ind w:firstLine="576"/>
      </w:pPr>
    </w:p>
    <w:p w:rsidR="001E1CE4" w:rsidRPr="001E1CE4" w:rsidRDefault="001E1CE4" w:rsidP="001E1CE4">
      <w:pPr>
        <w:rPr>
          <w:lang w:val="en-US"/>
        </w:rPr>
      </w:pPr>
    </w:p>
    <w:p w:rsidR="007D06E1" w:rsidRDefault="002A4D1C" w:rsidP="00DB3E11">
      <w:pPr>
        <w:pStyle w:val="Heading2"/>
      </w:pPr>
      <w:bookmarkStart w:id="122" w:name="_Toc485131176"/>
      <w:r>
        <w:t>Perancangan Skenario Mobilitas</w:t>
      </w:r>
      <w:bookmarkEnd w:id="122"/>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3" w:name="_Toc485131177"/>
      <w:r>
        <w:t xml:space="preserve">Perancangan Skenario Mobilitas </w:t>
      </w:r>
      <w:r w:rsidRPr="002A4D1C">
        <w:rPr>
          <w:i/>
        </w:rPr>
        <w:t>Grid</w:t>
      </w:r>
      <w:bookmarkEnd w:id="123"/>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w:t>
      </w:r>
      <w:r>
        <w:lastRenderedPageBreak/>
        <w:t xml:space="preserve">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4" w:name="_Ref483197502"/>
      <w:bookmarkStart w:id="125" w:name="_Toc485448600"/>
      <w:r>
        <w:t xml:space="preserve">Gambar </w:t>
      </w:r>
      <w:r w:rsidR="008B3E4F">
        <w:fldChar w:fldCharType="begin"/>
      </w:r>
      <w:r w:rsidR="008B3E4F">
        <w:instrText xml:space="preserve"> STYLEREF 1 \s </w:instrText>
      </w:r>
      <w:r w:rsidR="008B3E4F">
        <w:fldChar w:fldCharType="separate"/>
      </w:r>
      <w:r w:rsidR="008B3E4F">
        <w:rPr>
          <w:noProof/>
        </w:rPr>
        <w:t>3</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2</w:t>
      </w:r>
      <w:r w:rsidR="008B3E4F">
        <w:fldChar w:fldCharType="end"/>
      </w:r>
      <w:bookmarkEnd w:id="124"/>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5"/>
    </w:p>
    <w:p w:rsidR="00AE5606" w:rsidRPr="00991DB4" w:rsidRDefault="00AE5606" w:rsidP="00991DB4"/>
    <w:p w:rsidR="00557539" w:rsidRDefault="002A4D1C" w:rsidP="00DB3E11">
      <w:pPr>
        <w:pStyle w:val="Heading3"/>
        <w:ind w:left="567" w:hanging="567"/>
        <w:jc w:val="both"/>
        <w:rPr>
          <w:i/>
        </w:rPr>
      </w:pPr>
      <w:bookmarkStart w:id="126" w:name="_Toc485131178"/>
      <w:r>
        <w:t xml:space="preserve">Perancangan Skenario Mobilitas </w:t>
      </w:r>
      <w:r w:rsidRPr="002A4D1C">
        <w:rPr>
          <w:i/>
        </w:rPr>
        <w:t>Real</w:t>
      </w:r>
      <w:bookmarkEnd w:id="126"/>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Default="008A78A3" w:rsidP="008A78A3">
      <w:pPr>
        <w:pStyle w:val="Caption"/>
        <w:rPr>
          <w:b w:val="0"/>
          <w:i/>
        </w:rPr>
      </w:pPr>
      <w:bookmarkStart w:id="127" w:name="_Ref483197462"/>
      <w:bookmarkStart w:id="128" w:name="_Ref483274198"/>
      <w:bookmarkStart w:id="129" w:name="_Toc485448601"/>
      <w:r>
        <w:t xml:space="preserve">Gambar </w:t>
      </w:r>
      <w:r w:rsidR="008B3E4F">
        <w:fldChar w:fldCharType="begin"/>
      </w:r>
      <w:r w:rsidR="008B3E4F">
        <w:instrText xml:space="preserve"> STYLEREF 1 \s </w:instrText>
      </w:r>
      <w:r w:rsidR="008B3E4F">
        <w:fldChar w:fldCharType="separate"/>
      </w:r>
      <w:r w:rsidR="008B3E4F">
        <w:rPr>
          <w:noProof/>
        </w:rPr>
        <w:t>3</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3</w:t>
      </w:r>
      <w:r w:rsidR="008B3E4F">
        <w:fldChar w:fldCharType="end"/>
      </w:r>
      <w:bookmarkEnd w:id="127"/>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8"/>
      <w:bookmarkEnd w:id="129"/>
    </w:p>
    <w:p w:rsidR="00C955C7" w:rsidRDefault="00C955C7" w:rsidP="00C955C7"/>
    <w:p w:rsidR="00C955C7" w:rsidRDefault="00C955C7" w:rsidP="00C955C7">
      <w:pPr>
        <w:pStyle w:val="Heading2"/>
        <w:rPr>
          <w:i/>
        </w:rPr>
      </w:pPr>
      <w:r>
        <w:t>Analisis dan Perancangan Modifikasi</w:t>
      </w:r>
      <w:r w:rsidR="000223D4">
        <w:t xml:space="preserve"> </w:t>
      </w:r>
      <w:r w:rsidR="000223D4" w:rsidRPr="000223D4">
        <w:rPr>
          <w:i/>
        </w:rPr>
        <w:t>Routing</w:t>
      </w:r>
      <w:r w:rsidR="000223D4">
        <w:t xml:space="preserve"> </w:t>
      </w:r>
      <w:r w:rsidRPr="000223D4">
        <w:rPr>
          <w:i/>
        </w:rPr>
        <w:t>Protocol</w:t>
      </w:r>
      <w:r>
        <w:t xml:space="preserve"> AODV untuk Mengatasi </w:t>
      </w:r>
      <w:r w:rsidRPr="000223D4">
        <w:rPr>
          <w:i/>
        </w:rPr>
        <w:t>Black Hole</w:t>
      </w:r>
      <w:r>
        <w:t xml:space="preserve"> dan </w:t>
      </w:r>
      <w:r w:rsidRPr="000223D4">
        <w:rPr>
          <w:i/>
        </w:rPr>
        <w:t>Worm Hole Attack</w:t>
      </w:r>
    </w:p>
    <w:p w:rsidR="002C421F" w:rsidRPr="002C421F" w:rsidRDefault="002C421F" w:rsidP="002C421F"/>
    <w:p w:rsidR="002C421F" w:rsidRPr="002C421F" w:rsidRDefault="002C421F" w:rsidP="002C421F">
      <w:pPr>
        <w:ind w:firstLine="576"/>
        <w:jc w:val="both"/>
      </w:pPr>
      <w:r w:rsidRPr="005C3462">
        <w:rPr>
          <w:i/>
        </w:rPr>
        <w:t>Routing Protocol</w:t>
      </w:r>
      <w:r>
        <w:t xml:space="preserve"> AODV tidak memiliki benteng sekuritas sehingga rentan terjadi serangan, dalam hal ini adalah </w:t>
      </w:r>
      <w:r>
        <w:rPr>
          <w:i/>
        </w:rPr>
        <w:t>Black hole</w:t>
      </w:r>
      <w:r>
        <w:t xml:space="preserve"> dan </w:t>
      </w:r>
      <w:r>
        <w:rPr>
          <w:i/>
        </w:rPr>
        <w:t>Worm hole</w:t>
      </w:r>
      <w:r w:rsidRPr="005C3462">
        <w:rPr>
          <w:i/>
        </w:rPr>
        <w:t xml:space="preserve"> attack</w:t>
      </w:r>
      <w:r>
        <w:t xml:space="preserve">. Modifikasi pada </w:t>
      </w:r>
      <w:r w:rsidRPr="005C3462">
        <w:rPr>
          <w:i/>
        </w:rPr>
        <w:t>Routing Protocol</w:t>
      </w:r>
      <w:r>
        <w:t xml:space="preserve"> AODV </w:t>
      </w:r>
      <w:r>
        <w:lastRenderedPageBreak/>
        <w:t>dilakukan dengan adanya</w:t>
      </w:r>
      <w:r w:rsidR="00631674">
        <w:t xml:space="preserve"> penambahan aspek sekuritas untuk dapat mendeteksi kemungkinan terdapat </w:t>
      </w:r>
      <w:r w:rsidR="00631674" w:rsidRPr="00631674">
        <w:rPr>
          <w:i/>
        </w:rPr>
        <w:t>malicious node</w:t>
      </w:r>
      <w:r w:rsidR="00631674">
        <w:t xml:space="preserve"> guna</w:t>
      </w:r>
      <w:r>
        <w:t xml:space="preserve"> mengatasi </w:t>
      </w:r>
      <w:r>
        <w:rPr>
          <w:i/>
        </w:rPr>
        <w:t>Black hole</w:t>
      </w:r>
      <w:r>
        <w:t xml:space="preserve"> dan </w:t>
      </w:r>
      <w:r>
        <w:rPr>
          <w:i/>
        </w:rPr>
        <w:t>Worm hole</w:t>
      </w:r>
      <w:r w:rsidRPr="005C3462">
        <w:rPr>
          <w:i/>
        </w:rPr>
        <w:t xml:space="preserve"> attack</w:t>
      </w:r>
      <w:r>
        <w:t>.</w:t>
      </w:r>
    </w:p>
    <w:p w:rsidR="00C955C7" w:rsidRDefault="00C955C7" w:rsidP="00C955C7"/>
    <w:p w:rsidR="00E57276" w:rsidRDefault="00E57276" w:rsidP="00E57276">
      <w:pPr>
        <w:pStyle w:val="Heading3"/>
        <w:rPr>
          <w:i/>
        </w:rPr>
      </w:pPr>
      <w:r>
        <w:t xml:space="preserve">Analisis dan Perancangan </w:t>
      </w:r>
      <w:r w:rsidR="00454B8C">
        <w:t>Deteksi</w:t>
      </w:r>
      <w:r>
        <w:t xml:space="preserve"> </w:t>
      </w:r>
      <w:r w:rsidRPr="000223D4">
        <w:rPr>
          <w:i/>
        </w:rPr>
        <w:t>Black Hole Attack</w:t>
      </w:r>
    </w:p>
    <w:p w:rsidR="007C638B" w:rsidRDefault="007C638B" w:rsidP="007C638B"/>
    <w:p w:rsidR="007C638B" w:rsidRDefault="008B3E4F" w:rsidP="008B3E4F">
      <w:pPr>
        <w:ind w:firstLine="720"/>
        <w:jc w:val="both"/>
      </w:pPr>
      <w:r w:rsidRPr="008B3E4F">
        <w:rPr>
          <w:i/>
        </w:rPr>
        <w:t>Black Hole attack</w:t>
      </w:r>
      <w:r>
        <w:t xml:space="preserve"> terjadi ketika suatu </w:t>
      </w:r>
      <w:r w:rsidRPr="008B3E4F">
        <w:rPr>
          <w:i/>
        </w:rPr>
        <w:t>node</w:t>
      </w:r>
      <w:r>
        <w:t xml:space="preserve"> selalu melakukan </w:t>
      </w:r>
      <w:r w:rsidRPr="008B3E4F">
        <w:rPr>
          <w:i/>
        </w:rPr>
        <w:t>drop</w:t>
      </w:r>
      <w:r>
        <w:t xml:space="preserve"> pada tiap paket yang diterima, yang seharusnya diteruskan ke </w:t>
      </w:r>
      <w:r w:rsidRPr="008B3E4F">
        <w:rPr>
          <w:i/>
        </w:rPr>
        <w:t>node</w:t>
      </w:r>
      <w:r>
        <w:t xml:space="preserve"> tetangganya. Untuk dapat mengatasi </w:t>
      </w:r>
      <w:r w:rsidRPr="008B3E4F">
        <w:rPr>
          <w:i/>
        </w:rPr>
        <w:t>Black Hole attack</w:t>
      </w:r>
      <w:r>
        <w:t xml:space="preserve">, suatu </w:t>
      </w:r>
      <w:r w:rsidRPr="008B3E4F">
        <w:rPr>
          <w:i/>
        </w:rPr>
        <w:t>node</w:t>
      </w:r>
      <w:r>
        <w:t xml:space="preserve"> harus dapat mengetahui apakah </w:t>
      </w:r>
      <w:r w:rsidRPr="008B3E4F">
        <w:rPr>
          <w:i/>
        </w:rPr>
        <w:t>node</w:t>
      </w:r>
      <w:r>
        <w:t xml:space="preserve"> tetangganya adalah </w:t>
      </w:r>
      <w:r w:rsidRPr="008B3E4F">
        <w:rPr>
          <w:i/>
        </w:rPr>
        <w:t>malicious node</w:t>
      </w:r>
      <w:r>
        <w:t xml:space="preserve">, sehingga </w:t>
      </w:r>
      <w:r w:rsidRPr="008B3E4F">
        <w:rPr>
          <w:i/>
        </w:rPr>
        <w:t>node</w:t>
      </w:r>
      <w:r>
        <w:t xml:space="preserve"> tersebut tidak dijadikan </w:t>
      </w:r>
      <w:r w:rsidRPr="008B3E4F">
        <w:rPr>
          <w:i/>
        </w:rPr>
        <w:t>nexthop node</w:t>
      </w:r>
      <w:r>
        <w:t>.</w:t>
      </w:r>
    </w:p>
    <w:p w:rsidR="008B3E4F" w:rsidRDefault="008B3E4F" w:rsidP="008B3E4F">
      <w:pPr>
        <w:ind w:firstLine="720"/>
        <w:jc w:val="both"/>
      </w:pPr>
      <w:r>
        <w:t xml:space="preserve">Salah satu cara untuk dapat mendeteksi apakah </w:t>
      </w:r>
      <w:r w:rsidRPr="008B3E4F">
        <w:rPr>
          <w:i/>
        </w:rPr>
        <w:t>node</w:t>
      </w:r>
      <w:r>
        <w:t xml:space="preserve"> tetangganya berpotensi melakukan </w:t>
      </w:r>
      <w:r w:rsidRPr="008B3E4F">
        <w:rPr>
          <w:i/>
        </w:rPr>
        <w:t>Black Hole attack</w:t>
      </w:r>
      <w:r>
        <w:t xml:space="preserve"> adalah dengan melihat perbandingan antara jumlah paket yang dikirimkan ke </w:t>
      </w:r>
      <w:r w:rsidRPr="008B3E4F">
        <w:rPr>
          <w:i/>
        </w:rPr>
        <w:t>node</w:t>
      </w:r>
      <w:r>
        <w:t xml:space="preserve"> tetangga tersebut dan jumlah paket yang diterima dari </w:t>
      </w:r>
      <w:r w:rsidRPr="008B3E4F">
        <w:rPr>
          <w:i/>
        </w:rPr>
        <w:t>node</w:t>
      </w:r>
      <w:r>
        <w:t xml:space="preserve"> tetangga tersebut.</w:t>
      </w:r>
    </w:p>
    <w:p w:rsidR="008B3E4F" w:rsidRDefault="008B3E4F" w:rsidP="008B3E4F">
      <w:pPr>
        <w:jc w:val="both"/>
        <w:rPr>
          <w:noProof/>
          <w:lang w:eastAsia="id-ID"/>
        </w:rPr>
      </w:pPr>
    </w:p>
    <w:p w:rsidR="008B3E4F" w:rsidRDefault="008B3E4F" w:rsidP="008B3E4F">
      <w:pPr>
        <w:keepNext/>
        <w:jc w:val="both"/>
      </w:pPr>
      <w:r>
        <w:rPr>
          <w:noProof/>
          <w:lang w:eastAsia="id-ID"/>
        </w:rPr>
        <w:drawing>
          <wp:inline distT="0" distB="0" distL="0" distR="0">
            <wp:extent cx="3708400" cy="1388745"/>
            <wp:effectExtent l="0" t="0" r="6350" b="1905"/>
            <wp:docPr id="450838" name="Picture 45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8" name="bikin-sendiri.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1388745"/>
                    </a:xfrm>
                    <a:prstGeom prst="rect">
                      <a:avLst/>
                    </a:prstGeom>
                  </pic:spPr>
                </pic:pic>
              </a:graphicData>
            </a:graphic>
          </wp:inline>
        </w:drawing>
      </w:r>
    </w:p>
    <w:p w:rsidR="008B3E4F" w:rsidRDefault="008B3E4F" w:rsidP="008B3E4F">
      <w:pPr>
        <w:pStyle w:val="Caption"/>
        <w:rPr>
          <w:b w:val="0"/>
        </w:rPr>
      </w:pPr>
      <w:bookmarkStart w:id="130" w:name="_Ref486762880"/>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w:t>
      </w:r>
      <w:r>
        <w:fldChar w:fldCharType="end"/>
      </w:r>
      <w:bookmarkEnd w:id="130"/>
      <w:r>
        <w:t xml:space="preserve"> </w:t>
      </w:r>
      <w:r w:rsidRPr="008B3E4F">
        <w:rPr>
          <w:b w:val="0"/>
        </w:rPr>
        <w:t xml:space="preserve">Ilustrasi </w:t>
      </w:r>
      <w:r w:rsidRPr="008B3E4F">
        <w:rPr>
          <w:b w:val="0"/>
          <w:i/>
        </w:rPr>
        <w:t>Routing Protocol</w:t>
      </w:r>
      <w:r w:rsidRPr="008B3E4F">
        <w:rPr>
          <w:b w:val="0"/>
        </w:rPr>
        <w:t xml:space="preserve"> AODV</w:t>
      </w:r>
    </w:p>
    <w:p w:rsidR="008B3E4F" w:rsidRPr="008B3E4F" w:rsidRDefault="008B3E4F" w:rsidP="008B3E4F"/>
    <w:p w:rsidR="008B3E4F" w:rsidRDefault="008B3E4F" w:rsidP="00FD1F6E">
      <w:pPr>
        <w:ind w:firstLine="720"/>
        <w:jc w:val="both"/>
      </w:pPr>
      <w:r>
        <w:t xml:space="preserve">Sebagai ilustrasi, pada </w:t>
      </w:r>
      <w:r>
        <w:fldChar w:fldCharType="begin"/>
      </w:r>
      <w:r>
        <w:instrText xml:space="preserve"> REF _Ref486762880 \h </w:instrText>
      </w:r>
      <w:r>
        <w:fldChar w:fldCharType="separate"/>
      </w:r>
      <w:r>
        <w:t xml:space="preserve">Gambar </w:t>
      </w:r>
      <w:r>
        <w:rPr>
          <w:noProof/>
        </w:rPr>
        <w:t>3</w:t>
      </w:r>
      <w:r>
        <w:t>.</w:t>
      </w:r>
      <w:r>
        <w:rPr>
          <w:noProof/>
        </w:rPr>
        <w:t>4</w:t>
      </w:r>
      <w:r>
        <w:fldChar w:fldCharType="end"/>
      </w:r>
      <w:r w:rsidR="006F0D71">
        <w:t xml:space="preserve"> </w:t>
      </w:r>
      <w:r w:rsidR="006F0D71" w:rsidRPr="00FD1F6E">
        <w:rPr>
          <w:i/>
        </w:rPr>
        <w:t>node</w:t>
      </w:r>
      <w:r w:rsidR="006F0D71">
        <w:t xml:space="preserve"> 0 sebagai </w:t>
      </w:r>
      <w:r w:rsidR="006F0D71" w:rsidRPr="00FD1F6E">
        <w:rPr>
          <w:i/>
        </w:rPr>
        <w:t>source node</w:t>
      </w:r>
      <w:r w:rsidR="006F0D71">
        <w:t xml:space="preserve"> ingin mencari rute ke </w:t>
      </w:r>
      <w:r w:rsidR="006F0D71" w:rsidRPr="00FD1F6E">
        <w:rPr>
          <w:i/>
        </w:rPr>
        <w:t>node</w:t>
      </w:r>
      <w:r w:rsidR="006F0D71">
        <w:t xml:space="preserve"> 3 sebagai </w:t>
      </w:r>
      <w:r w:rsidR="006F0D71" w:rsidRPr="00FD1F6E">
        <w:rPr>
          <w:i/>
        </w:rPr>
        <w:t>destination node</w:t>
      </w:r>
      <w:r w:rsidR="006F0D71">
        <w:t xml:space="preserve">, maka </w:t>
      </w:r>
      <w:r w:rsidR="006F0D71" w:rsidRPr="00FD1F6E">
        <w:rPr>
          <w:i/>
        </w:rPr>
        <w:t>node</w:t>
      </w:r>
      <w:r w:rsidR="006F0D71">
        <w:t xml:space="preserve"> 0 akan mem</w:t>
      </w:r>
      <w:r w:rsidR="006F0D71" w:rsidRPr="00FD1F6E">
        <w:rPr>
          <w:i/>
        </w:rPr>
        <w:t>broadcast</w:t>
      </w:r>
      <w:r w:rsidR="006F0D71">
        <w:t xml:space="preserve"> paket </w:t>
      </w:r>
      <w:r w:rsidR="006F0D71" w:rsidRPr="00FD1F6E">
        <w:rPr>
          <w:i/>
        </w:rPr>
        <w:t>request</w:t>
      </w:r>
      <w:r w:rsidR="006F0D71">
        <w:t xml:space="preserve"> (RREQ) pada semua tetangganya, </w:t>
      </w:r>
      <w:r w:rsidR="006F0D71" w:rsidRPr="00FD1F6E">
        <w:rPr>
          <w:i/>
        </w:rPr>
        <w:t>node</w:t>
      </w:r>
      <w:r w:rsidR="006F0D71">
        <w:t xml:space="preserve"> </w:t>
      </w:r>
      <w:r w:rsidR="006F0D71" w:rsidRPr="00FD1F6E">
        <w:t>tetangga</w:t>
      </w:r>
      <w:r w:rsidR="006F0D71">
        <w:t>nya akan mem</w:t>
      </w:r>
      <w:r w:rsidR="00FD1F6E" w:rsidRPr="00FD1F6E">
        <w:rPr>
          <w:i/>
        </w:rPr>
        <w:t>broadcast</w:t>
      </w:r>
      <w:r w:rsidR="00FD1F6E">
        <w:t xml:space="preserve"> ke semua</w:t>
      </w:r>
      <w:r w:rsidR="006F0D71">
        <w:t xml:space="preserve"> tetangganya, begitu seterusnya hingga menemukan </w:t>
      </w:r>
      <w:r w:rsidR="006F0D71" w:rsidRPr="00FD1F6E">
        <w:rPr>
          <w:i/>
        </w:rPr>
        <w:t>node</w:t>
      </w:r>
      <w:r w:rsidR="006F0D71">
        <w:t xml:space="preserve"> 3. Jika </w:t>
      </w:r>
      <w:r w:rsidR="006F0D71" w:rsidRPr="00FD1F6E">
        <w:rPr>
          <w:i/>
        </w:rPr>
        <w:t>node</w:t>
      </w:r>
      <w:r w:rsidR="006F0D71">
        <w:t xml:space="preserve"> 5 adalah </w:t>
      </w:r>
      <w:r w:rsidR="006F0D71" w:rsidRPr="00FD1F6E">
        <w:rPr>
          <w:i/>
        </w:rPr>
        <w:t>malicious node</w:t>
      </w:r>
      <w:r w:rsidR="006F0D71">
        <w:t xml:space="preserve"> yang melakukan </w:t>
      </w:r>
      <w:r w:rsidR="006F0D71" w:rsidRPr="00FD1F6E">
        <w:rPr>
          <w:i/>
        </w:rPr>
        <w:t>Black Hole attack</w:t>
      </w:r>
      <w:r w:rsidR="006F0D71">
        <w:t xml:space="preserve">, </w:t>
      </w:r>
      <w:r w:rsidR="006F0D71">
        <w:lastRenderedPageBreak/>
        <w:t xml:space="preserve">maka </w:t>
      </w:r>
      <w:r w:rsidR="006F0D71" w:rsidRPr="00FD1F6E">
        <w:rPr>
          <w:i/>
        </w:rPr>
        <w:t>node</w:t>
      </w:r>
      <w:r w:rsidR="006F0D71">
        <w:t xml:space="preserve"> 2, </w:t>
      </w:r>
      <w:r w:rsidR="006F0D71" w:rsidRPr="00FD1F6E">
        <w:rPr>
          <w:i/>
        </w:rPr>
        <w:t>node</w:t>
      </w:r>
      <w:r w:rsidR="006F0D71">
        <w:t xml:space="preserve"> 6, dan </w:t>
      </w:r>
      <w:r w:rsidR="006F0D71" w:rsidRPr="00FD1F6E">
        <w:rPr>
          <w:i/>
        </w:rPr>
        <w:t>node</w:t>
      </w:r>
      <w:r w:rsidR="006F0D71">
        <w:t xml:space="preserve"> 3 harus dapat mendeteksi bahwa </w:t>
      </w:r>
      <w:r w:rsidR="006F0D71" w:rsidRPr="00FD1F6E">
        <w:rPr>
          <w:i/>
        </w:rPr>
        <w:t>node</w:t>
      </w:r>
      <w:r w:rsidR="006F0D71">
        <w:t xml:space="preserve"> 5 adalah </w:t>
      </w:r>
      <w:r w:rsidR="006F0D71" w:rsidRPr="00FD1F6E">
        <w:rPr>
          <w:i/>
        </w:rPr>
        <w:t>malicious node</w:t>
      </w:r>
      <w:r w:rsidR="006F0D71">
        <w:t>.</w:t>
      </w:r>
    </w:p>
    <w:p w:rsidR="00FD1F6E" w:rsidRPr="007C638B" w:rsidRDefault="006F0D71" w:rsidP="008B3E4F">
      <w:pPr>
        <w:jc w:val="both"/>
      </w:pPr>
      <w:r>
        <w:tab/>
        <w:t xml:space="preserve">Oleh karena itu, pada tiap </w:t>
      </w:r>
      <w:r w:rsidRPr="00FD1F6E">
        <w:rPr>
          <w:i/>
        </w:rPr>
        <w:t>node</w:t>
      </w:r>
      <w:r>
        <w:t xml:space="preserve"> dilakukan evaluasi</w:t>
      </w:r>
      <w:r w:rsidR="00FD1F6E">
        <w:t xml:space="preserve"> terhadap tiap </w:t>
      </w:r>
      <w:r w:rsidR="00FD1F6E" w:rsidRPr="00FD1F6E">
        <w:rPr>
          <w:i/>
        </w:rPr>
        <w:t>node</w:t>
      </w:r>
      <w:r w:rsidR="00FD1F6E">
        <w:t xml:space="preserve"> tetangganya</w:t>
      </w:r>
      <w:r>
        <w:t xml:space="preserve">. Sebagai contoh pada </w:t>
      </w:r>
      <w:r w:rsidRPr="00FD1F6E">
        <w:rPr>
          <w:i/>
        </w:rPr>
        <w:t>node</w:t>
      </w:r>
      <w:r>
        <w:t xml:space="preserve"> 2, ia akan menghitung jumlah paket </w:t>
      </w:r>
      <w:r w:rsidRPr="00FD1F6E">
        <w:rPr>
          <w:i/>
        </w:rPr>
        <w:t>request</w:t>
      </w:r>
      <w:r>
        <w:t xml:space="preserve"> yang ia kirimkan</w:t>
      </w:r>
      <w:r w:rsidR="00FD1F6E">
        <w:t xml:space="preserve"> pada tiap </w:t>
      </w:r>
      <w:r w:rsidR="00FD1F6E" w:rsidRPr="00FD1F6E">
        <w:rPr>
          <w:i/>
        </w:rPr>
        <w:t>node</w:t>
      </w:r>
      <w:r w:rsidR="00FD1F6E">
        <w:t xml:space="preserve"> 5,</w:t>
      </w:r>
      <w:r>
        <w:t xml:space="preserve"> </w:t>
      </w:r>
      <w:r w:rsidRPr="00FD1F6E">
        <w:rPr>
          <w:i/>
        </w:rPr>
        <w:t>node</w:t>
      </w:r>
      <w:r>
        <w:t xml:space="preserve"> 6</w:t>
      </w:r>
      <w:r w:rsidR="00FD1F6E">
        <w:t xml:space="preserve">, dan </w:t>
      </w:r>
      <w:r w:rsidR="00FD1F6E" w:rsidRPr="00FD1F6E">
        <w:rPr>
          <w:i/>
        </w:rPr>
        <w:t>node</w:t>
      </w:r>
      <w:r w:rsidR="00FD1F6E">
        <w:t xml:space="preserve"> 3</w:t>
      </w:r>
      <w:r>
        <w:t xml:space="preserve">. </w:t>
      </w:r>
      <w:r w:rsidR="00FD1F6E">
        <w:t>I</w:t>
      </w:r>
      <w:r>
        <w:t xml:space="preserve">a juga akan menghitung jumlah paket </w:t>
      </w:r>
      <w:r w:rsidRPr="00FD1F6E">
        <w:rPr>
          <w:i/>
        </w:rPr>
        <w:t>request</w:t>
      </w:r>
      <w:r>
        <w:t xml:space="preserve"> yang ia terima dari </w:t>
      </w:r>
      <w:r w:rsidR="00FD1F6E">
        <w:t xml:space="preserve">tiap </w:t>
      </w:r>
      <w:r w:rsidRPr="00FD1F6E">
        <w:rPr>
          <w:i/>
        </w:rPr>
        <w:t>node</w:t>
      </w:r>
      <w:r>
        <w:t xml:space="preserve"> </w:t>
      </w:r>
      <w:r w:rsidR="00FD1F6E">
        <w:t xml:space="preserve">5, </w:t>
      </w:r>
      <w:r w:rsidR="00FD1F6E" w:rsidRPr="00FD1F6E">
        <w:rPr>
          <w:i/>
        </w:rPr>
        <w:t>node</w:t>
      </w:r>
      <w:r w:rsidR="00FD1F6E">
        <w:t xml:space="preserve"> 6, dan </w:t>
      </w:r>
      <w:r w:rsidR="00FD1F6E" w:rsidRPr="00FD1F6E">
        <w:rPr>
          <w:i/>
        </w:rPr>
        <w:t>node</w:t>
      </w:r>
      <w:r w:rsidR="00FD1F6E">
        <w:t xml:space="preserve"> 3. Kemudian </w:t>
      </w:r>
      <w:r w:rsidR="00FD1F6E" w:rsidRPr="00FD1F6E">
        <w:rPr>
          <w:i/>
        </w:rPr>
        <w:t>node</w:t>
      </w:r>
      <w:r w:rsidR="00FD1F6E">
        <w:t xml:space="preserve"> 2 membandingkan jumlah paket yang ia terima dengan jumlah paket yang ia kirimkan. Jika </w:t>
      </w:r>
      <w:r w:rsidR="00FD1F6E" w:rsidRPr="00FD1F6E">
        <w:rPr>
          <w:i/>
        </w:rPr>
        <w:t>node</w:t>
      </w:r>
      <w:r w:rsidR="00FD1F6E">
        <w:t xml:space="preserve"> 5 adalah </w:t>
      </w:r>
      <w:r w:rsidR="00FD1F6E" w:rsidRPr="00FD1F6E">
        <w:rPr>
          <w:i/>
        </w:rPr>
        <w:t>malicious node</w:t>
      </w:r>
      <w:r w:rsidR="00FD1F6E">
        <w:t>, ia tidak akan mem</w:t>
      </w:r>
      <w:r w:rsidR="00FD1F6E" w:rsidRPr="00FD1F6E">
        <w:rPr>
          <w:i/>
        </w:rPr>
        <w:t>broadcast</w:t>
      </w:r>
      <w:r w:rsidR="00FD1F6E">
        <w:t xml:space="preserve"> paket </w:t>
      </w:r>
      <w:r w:rsidR="00FD1F6E" w:rsidRPr="00FD1F6E">
        <w:rPr>
          <w:i/>
        </w:rPr>
        <w:t>request</w:t>
      </w:r>
      <w:r w:rsidR="00FD1F6E">
        <w:t xml:space="preserve"> pada </w:t>
      </w:r>
      <w:r w:rsidR="00FD1F6E" w:rsidRPr="00FD1F6E">
        <w:rPr>
          <w:i/>
        </w:rPr>
        <w:t>node</w:t>
      </w:r>
      <w:r w:rsidR="00FD1F6E">
        <w:t xml:space="preserve"> tetangganya. Hal tersebut akan menyebabkan nilai perbandingan paket pada </w:t>
      </w:r>
      <w:r w:rsidR="00FD1F6E" w:rsidRPr="00FD1F6E">
        <w:rPr>
          <w:i/>
        </w:rPr>
        <w:t>node</w:t>
      </w:r>
      <w:r w:rsidR="00FD1F6E">
        <w:t xml:space="preserve"> 2 tidak seimbang. Dengan begitu </w:t>
      </w:r>
      <w:r w:rsidR="00FD1F6E" w:rsidRPr="00FD1F6E">
        <w:rPr>
          <w:i/>
        </w:rPr>
        <w:t>node</w:t>
      </w:r>
      <w:r w:rsidR="00FD1F6E">
        <w:t xml:space="preserve"> 2 dapat memperkirakan bahwa </w:t>
      </w:r>
      <w:r w:rsidR="00FD1F6E" w:rsidRPr="00FD1F6E">
        <w:rPr>
          <w:i/>
        </w:rPr>
        <w:t>node</w:t>
      </w:r>
      <w:r w:rsidR="00FD1F6E">
        <w:t xml:space="preserve"> 5 berpotensi melakukan </w:t>
      </w:r>
      <w:r w:rsidR="00FD1F6E" w:rsidRPr="00FD1F6E">
        <w:rPr>
          <w:i/>
        </w:rPr>
        <w:t>Black Hole attack</w:t>
      </w:r>
      <w:r w:rsidR="00FD1F6E">
        <w:t>.</w:t>
      </w:r>
    </w:p>
    <w:p w:rsidR="00C955C7" w:rsidRDefault="00C955C7" w:rsidP="00C955C7">
      <w:bookmarkStart w:id="131" w:name="_GoBack"/>
      <w:bookmarkEnd w:id="131"/>
    </w:p>
    <w:p w:rsidR="00E57276" w:rsidRDefault="00E57276" w:rsidP="00E57276">
      <w:pPr>
        <w:pStyle w:val="Heading3"/>
      </w:pPr>
      <w:r>
        <w:t xml:space="preserve">Analisis dan Perancangan </w:t>
      </w:r>
      <w:r w:rsidR="00454B8C">
        <w:t>Deteksi</w:t>
      </w:r>
      <w:r>
        <w:t xml:space="preserve"> </w:t>
      </w:r>
      <w:r w:rsidRPr="000223D4">
        <w:rPr>
          <w:i/>
        </w:rPr>
        <w:t>Worm Hole Attack</w:t>
      </w:r>
    </w:p>
    <w:p w:rsidR="00E57276" w:rsidRDefault="00E57276" w:rsidP="00E57276"/>
    <w:p w:rsidR="00E57276" w:rsidRDefault="00E57276" w:rsidP="00E57276">
      <w:pPr>
        <w:pStyle w:val="Heading3"/>
      </w:pPr>
      <w:r>
        <w:t xml:space="preserve">Perancangan Pemilihan </w:t>
      </w:r>
      <w:r w:rsidRPr="000223D4">
        <w:rPr>
          <w:i/>
        </w:rPr>
        <w:t>Nexthop Node</w:t>
      </w:r>
    </w:p>
    <w:p w:rsidR="00E57276" w:rsidRDefault="00E57276" w:rsidP="00E57276"/>
    <w:p w:rsidR="00631674" w:rsidRDefault="00631674" w:rsidP="00631674">
      <w:pPr>
        <w:keepNext/>
      </w:pPr>
      <w:r>
        <w:rPr>
          <w:noProof/>
          <w:lang w:eastAsia="id-ID"/>
        </w:rPr>
        <w:lastRenderedPageBreak/>
        <mc:AlternateContent>
          <mc:Choice Requires="wps">
            <w:drawing>
              <wp:inline distT="0" distB="0" distL="0" distR="0" wp14:anchorId="44DB530E" wp14:editId="2D0E22C5">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992ECE" w:rsidRDefault="008B3E4F" w:rsidP="00631674">
                            <w:pPr>
                              <w:rPr>
                                <w:rFonts w:ascii="Courier New" w:hAnsi="Courier New" w:cs="Courier New"/>
                                <w:b/>
                                <w:sz w:val="20"/>
                                <w:szCs w:val="20"/>
                              </w:rPr>
                            </w:pPr>
                            <w:r w:rsidRPr="00992ECE">
                              <w:rPr>
                                <w:rFonts w:ascii="Courier New" w:hAnsi="Courier New" w:cs="Courier New"/>
                                <w:b/>
                                <w:sz w:val="20"/>
                                <w:szCs w:val="20"/>
                              </w:rPr>
                              <w:t>Part I</w:t>
                            </w:r>
                          </w:p>
                          <w:p w:rsidR="008B3E4F" w:rsidRPr="00992ECE" w:rsidRDefault="008B3E4F"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8B3E4F" w:rsidRPr="00992ECE" w:rsidRDefault="008B3E4F" w:rsidP="00631674">
                            <w:pPr>
                              <w:rPr>
                                <w:rFonts w:ascii="Courier New" w:hAnsi="Courier New" w:cs="Courier New"/>
                                <w:sz w:val="20"/>
                                <w:szCs w:val="20"/>
                              </w:rPr>
                            </w:pPr>
                            <w:r w:rsidRPr="00992ECE">
                              <w:rPr>
                                <w:rFonts w:ascii="Courier New" w:hAnsi="Courier New" w:cs="Courier New"/>
                                <w:sz w:val="20"/>
                                <w:szCs w:val="20"/>
                              </w:rPr>
                              <w:t>else</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8B3E4F" w:rsidRPr="00992ECE" w:rsidRDefault="008B3E4F" w:rsidP="00631674">
                            <w:pPr>
                              <w:rPr>
                                <w:rFonts w:ascii="Courier New" w:hAnsi="Courier New" w:cs="Courier New"/>
                                <w:sz w:val="20"/>
                                <w:szCs w:val="20"/>
                              </w:rPr>
                            </w:pPr>
                            <w:r w:rsidRPr="00992ECE">
                              <w:rPr>
                                <w:rFonts w:ascii="Courier New" w:hAnsi="Courier New" w:cs="Courier New"/>
                                <w:sz w:val="20"/>
                                <w:szCs w:val="20"/>
                              </w:rPr>
                              <w:t>end if</w:t>
                            </w:r>
                          </w:p>
                          <w:p w:rsidR="008B3E4F" w:rsidRPr="00992ECE" w:rsidRDefault="008B3E4F" w:rsidP="00631674">
                            <w:pPr>
                              <w:rPr>
                                <w:rFonts w:ascii="Courier New" w:hAnsi="Courier New" w:cs="Courier New"/>
                                <w:sz w:val="20"/>
                                <w:szCs w:val="20"/>
                              </w:rPr>
                            </w:pPr>
                          </w:p>
                          <w:p w:rsidR="008B3E4F" w:rsidRPr="00992ECE" w:rsidRDefault="008B3E4F" w:rsidP="00631674">
                            <w:pPr>
                              <w:rPr>
                                <w:rFonts w:ascii="Courier New" w:hAnsi="Courier New" w:cs="Courier New"/>
                                <w:b/>
                                <w:sz w:val="20"/>
                                <w:szCs w:val="20"/>
                              </w:rPr>
                            </w:pPr>
                            <w:r w:rsidRPr="00992ECE">
                              <w:rPr>
                                <w:rFonts w:ascii="Courier New" w:hAnsi="Courier New" w:cs="Courier New"/>
                                <w:b/>
                                <w:sz w:val="20"/>
                                <w:szCs w:val="20"/>
                              </w:rPr>
                              <w:t>Part II</w:t>
                            </w:r>
                          </w:p>
                          <w:p w:rsidR="008B3E4F" w:rsidRPr="00992ECE" w:rsidRDefault="008B3E4F"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8B3E4F" w:rsidRPr="00992ECE" w:rsidRDefault="008B3E4F" w:rsidP="00631674">
                            <w:pPr>
                              <w:rPr>
                                <w:rFonts w:ascii="Courier New" w:hAnsi="Courier New" w:cs="Courier New"/>
                                <w:sz w:val="20"/>
                                <w:szCs w:val="20"/>
                              </w:rPr>
                            </w:pPr>
                            <w:r w:rsidRPr="00992ECE">
                              <w:rPr>
                                <w:rFonts w:ascii="Courier New" w:hAnsi="Courier New" w:cs="Courier New"/>
                                <w:sz w:val="20"/>
                                <w:szCs w:val="20"/>
                              </w:rPr>
                              <w:t>else</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8B3E4F" w:rsidRPr="00992ECE" w:rsidRDefault="008B3E4F" w:rsidP="00631674">
                            <w:pPr>
                              <w:rPr>
                                <w:rFonts w:ascii="Courier New" w:hAnsi="Courier New" w:cs="Courier New"/>
                                <w:sz w:val="20"/>
                                <w:szCs w:val="20"/>
                              </w:rPr>
                            </w:pPr>
                            <w:r w:rsidRPr="00992ECE">
                              <w:rPr>
                                <w:rFonts w:ascii="Courier New" w:hAnsi="Courier New" w:cs="Courier New"/>
                                <w:sz w:val="20"/>
                                <w:szCs w:val="20"/>
                              </w:rPr>
                              <w:t>end if</w:t>
                            </w:r>
                          </w:p>
                          <w:p w:rsidR="008B3E4F" w:rsidRPr="00992ECE" w:rsidRDefault="008B3E4F" w:rsidP="00631674">
                            <w:pPr>
                              <w:rPr>
                                <w:rFonts w:ascii="Courier New" w:hAnsi="Courier New" w:cs="Courier New"/>
                                <w:sz w:val="20"/>
                                <w:szCs w:val="20"/>
                              </w:rPr>
                            </w:pPr>
                          </w:p>
                          <w:p w:rsidR="008B3E4F" w:rsidRPr="00992ECE" w:rsidRDefault="008B3E4F" w:rsidP="00631674">
                            <w:pPr>
                              <w:rPr>
                                <w:rFonts w:ascii="Courier New" w:hAnsi="Courier New" w:cs="Courier New"/>
                                <w:b/>
                                <w:sz w:val="20"/>
                                <w:szCs w:val="20"/>
                              </w:rPr>
                            </w:pPr>
                            <w:r w:rsidRPr="00992ECE">
                              <w:rPr>
                                <w:rFonts w:ascii="Courier New" w:hAnsi="Courier New" w:cs="Courier New"/>
                                <w:b/>
                                <w:sz w:val="20"/>
                                <w:szCs w:val="20"/>
                              </w:rPr>
                              <w:t>Part III</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B530E" id="Text Box 8" o:spid="_x0000_s1031"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FbZeJ2XAgAAugUAAA4AAAAAAAAAAAAAAAAALgIAAGRycy9lMm9Eb2MueG1s&#10;UEsBAi0AFAAGAAgAAAAhAO2ov+3aAAAABQEAAA8AAAAAAAAAAAAAAAAA8QQAAGRycy9kb3ducmV2&#10;LnhtbFBLBQYAAAAABAAEAPMAAAD4BQAAAAA=&#10;" fillcolor="white [3201]" strokeweight=".5pt">
                <v:textbox>
                  <w:txbxContent>
                    <w:p w:rsidR="008B3E4F" w:rsidRPr="00992ECE" w:rsidRDefault="008B3E4F" w:rsidP="00631674">
                      <w:pPr>
                        <w:rPr>
                          <w:rFonts w:ascii="Courier New" w:hAnsi="Courier New" w:cs="Courier New"/>
                          <w:b/>
                          <w:sz w:val="20"/>
                          <w:szCs w:val="20"/>
                        </w:rPr>
                      </w:pPr>
                      <w:r w:rsidRPr="00992ECE">
                        <w:rPr>
                          <w:rFonts w:ascii="Courier New" w:hAnsi="Courier New" w:cs="Courier New"/>
                          <w:b/>
                          <w:sz w:val="20"/>
                          <w:szCs w:val="20"/>
                        </w:rPr>
                        <w:t>Part I</w:t>
                      </w:r>
                    </w:p>
                    <w:p w:rsidR="008B3E4F" w:rsidRPr="00992ECE" w:rsidRDefault="008B3E4F"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8B3E4F" w:rsidRPr="00992ECE" w:rsidRDefault="008B3E4F" w:rsidP="00631674">
                      <w:pPr>
                        <w:rPr>
                          <w:rFonts w:ascii="Courier New" w:hAnsi="Courier New" w:cs="Courier New"/>
                          <w:sz w:val="20"/>
                          <w:szCs w:val="20"/>
                        </w:rPr>
                      </w:pPr>
                      <w:r w:rsidRPr="00992ECE">
                        <w:rPr>
                          <w:rFonts w:ascii="Courier New" w:hAnsi="Courier New" w:cs="Courier New"/>
                          <w:sz w:val="20"/>
                          <w:szCs w:val="20"/>
                        </w:rPr>
                        <w:t>else</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8B3E4F" w:rsidRPr="00992ECE" w:rsidRDefault="008B3E4F" w:rsidP="00631674">
                      <w:pPr>
                        <w:rPr>
                          <w:rFonts w:ascii="Courier New" w:hAnsi="Courier New" w:cs="Courier New"/>
                          <w:sz w:val="20"/>
                          <w:szCs w:val="20"/>
                        </w:rPr>
                      </w:pPr>
                      <w:r w:rsidRPr="00992ECE">
                        <w:rPr>
                          <w:rFonts w:ascii="Courier New" w:hAnsi="Courier New" w:cs="Courier New"/>
                          <w:sz w:val="20"/>
                          <w:szCs w:val="20"/>
                        </w:rPr>
                        <w:t>end if</w:t>
                      </w:r>
                    </w:p>
                    <w:p w:rsidR="008B3E4F" w:rsidRPr="00992ECE" w:rsidRDefault="008B3E4F" w:rsidP="00631674">
                      <w:pPr>
                        <w:rPr>
                          <w:rFonts w:ascii="Courier New" w:hAnsi="Courier New" w:cs="Courier New"/>
                          <w:sz w:val="20"/>
                          <w:szCs w:val="20"/>
                        </w:rPr>
                      </w:pPr>
                    </w:p>
                    <w:p w:rsidR="008B3E4F" w:rsidRPr="00992ECE" w:rsidRDefault="008B3E4F" w:rsidP="00631674">
                      <w:pPr>
                        <w:rPr>
                          <w:rFonts w:ascii="Courier New" w:hAnsi="Courier New" w:cs="Courier New"/>
                          <w:b/>
                          <w:sz w:val="20"/>
                          <w:szCs w:val="20"/>
                        </w:rPr>
                      </w:pPr>
                      <w:r w:rsidRPr="00992ECE">
                        <w:rPr>
                          <w:rFonts w:ascii="Courier New" w:hAnsi="Courier New" w:cs="Courier New"/>
                          <w:b/>
                          <w:sz w:val="20"/>
                          <w:szCs w:val="20"/>
                        </w:rPr>
                        <w:t>Part II</w:t>
                      </w:r>
                    </w:p>
                    <w:p w:rsidR="008B3E4F" w:rsidRPr="00992ECE" w:rsidRDefault="008B3E4F"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8B3E4F" w:rsidRPr="00992ECE" w:rsidRDefault="008B3E4F" w:rsidP="00631674">
                      <w:pPr>
                        <w:rPr>
                          <w:rFonts w:ascii="Courier New" w:hAnsi="Courier New" w:cs="Courier New"/>
                          <w:sz w:val="20"/>
                          <w:szCs w:val="20"/>
                        </w:rPr>
                      </w:pPr>
                      <w:r w:rsidRPr="00992ECE">
                        <w:rPr>
                          <w:rFonts w:ascii="Courier New" w:hAnsi="Courier New" w:cs="Courier New"/>
                          <w:sz w:val="20"/>
                          <w:szCs w:val="20"/>
                        </w:rPr>
                        <w:t>else</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8B3E4F" w:rsidRPr="00992ECE" w:rsidRDefault="008B3E4F" w:rsidP="00631674">
                      <w:pPr>
                        <w:rPr>
                          <w:rFonts w:ascii="Courier New" w:hAnsi="Courier New" w:cs="Courier New"/>
                          <w:sz w:val="20"/>
                          <w:szCs w:val="20"/>
                        </w:rPr>
                      </w:pPr>
                      <w:r w:rsidRPr="00992ECE">
                        <w:rPr>
                          <w:rFonts w:ascii="Courier New" w:hAnsi="Courier New" w:cs="Courier New"/>
                          <w:sz w:val="20"/>
                          <w:szCs w:val="20"/>
                        </w:rPr>
                        <w:t>end if</w:t>
                      </w:r>
                    </w:p>
                    <w:p w:rsidR="008B3E4F" w:rsidRPr="00992ECE" w:rsidRDefault="008B3E4F" w:rsidP="00631674">
                      <w:pPr>
                        <w:rPr>
                          <w:rFonts w:ascii="Courier New" w:hAnsi="Courier New" w:cs="Courier New"/>
                          <w:sz w:val="20"/>
                          <w:szCs w:val="20"/>
                        </w:rPr>
                      </w:pPr>
                    </w:p>
                    <w:p w:rsidR="008B3E4F" w:rsidRPr="00992ECE" w:rsidRDefault="008B3E4F" w:rsidP="00631674">
                      <w:pPr>
                        <w:rPr>
                          <w:rFonts w:ascii="Courier New" w:hAnsi="Courier New" w:cs="Courier New"/>
                          <w:b/>
                          <w:sz w:val="20"/>
                          <w:szCs w:val="20"/>
                        </w:rPr>
                      </w:pPr>
                      <w:r w:rsidRPr="00992ECE">
                        <w:rPr>
                          <w:rFonts w:ascii="Courier New" w:hAnsi="Courier New" w:cs="Courier New"/>
                          <w:b/>
                          <w:sz w:val="20"/>
                          <w:szCs w:val="20"/>
                        </w:rPr>
                        <w:t>Part III</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8B3E4F" w:rsidRPr="00992ECE" w:rsidRDefault="008B3E4F"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631674" w:rsidRPr="00E57276" w:rsidRDefault="00631674" w:rsidP="00631674">
      <w:pPr>
        <w:pStyle w:val="Caption"/>
      </w:pPr>
      <w:r>
        <w:t xml:space="preserve">Gambar </w:t>
      </w:r>
      <w:r w:rsidR="008B3E4F">
        <w:fldChar w:fldCharType="begin"/>
      </w:r>
      <w:r w:rsidR="008B3E4F">
        <w:instrText xml:space="preserve"> STYLEREF 1 \s </w:instrText>
      </w:r>
      <w:r w:rsidR="008B3E4F">
        <w:fldChar w:fldCharType="separate"/>
      </w:r>
      <w:r w:rsidR="008B3E4F">
        <w:rPr>
          <w:noProof/>
        </w:rPr>
        <w:t>3</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5</w:t>
      </w:r>
      <w:r w:rsidR="008B3E4F">
        <w:fldChar w:fldCharType="end"/>
      </w:r>
      <w:r>
        <w:t xml:space="preserve"> </w:t>
      </w:r>
      <w:r w:rsidRPr="00631674">
        <w:rPr>
          <w:b w:val="0"/>
        </w:rPr>
        <w:t>Pseudocode Modifikasi Routing Protocol AODV</w:t>
      </w:r>
    </w:p>
    <w:p w:rsidR="00E92890" w:rsidRPr="00852480" w:rsidRDefault="00E92890" w:rsidP="00383124"/>
    <w:p w:rsidR="007D06E1" w:rsidRPr="004563E4" w:rsidRDefault="000016DD" w:rsidP="00DB3E11">
      <w:pPr>
        <w:pStyle w:val="Heading2"/>
        <w:ind w:left="567" w:hanging="567"/>
        <w:jc w:val="both"/>
      </w:pPr>
      <w:bookmarkStart w:id="132" w:name="_Toc485131179"/>
      <w:bookmarkStart w:id="133" w:name="_Ref486759716"/>
      <w:bookmarkStart w:id="134" w:name="_Ref486759723"/>
      <w:r>
        <w:t>Perancangan Simulasi pada NS-2</w:t>
      </w:r>
      <w:bookmarkEnd w:id="132"/>
      <w:bookmarkEnd w:id="133"/>
      <w:bookmarkEnd w:id="134"/>
    </w:p>
    <w:p w:rsidR="00E74C26" w:rsidRDefault="00E74C26" w:rsidP="00E74C26">
      <w:pPr>
        <w:jc w:val="both"/>
      </w:pPr>
    </w:p>
    <w:p w:rsidR="00425613" w:rsidRPr="00425613" w:rsidRDefault="00E74C26" w:rsidP="00FE5BA9">
      <w:pPr>
        <w:ind w:firstLine="576"/>
        <w:jc w:val="both"/>
      </w:pPr>
      <w:r>
        <w:lastRenderedPageBreak/>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w:t>
      </w:r>
      <w:r w:rsidR="00F852A6">
        <w:t xml:space="preserve">da NS-2 dapat dilihat pada </w:t>
      </w:r>
      <w:r w:rsidR="00F852A6">
        <w:fldChar w:fldCharType="begin"/>
      </w:r>
      <w:r w:rsidR="00F852A6">
        <w:instrText xml:space="preserve"> REF _Ref483700128 \h </w:instrText>
      </w:r>
      <w:r w:rsidR="00F852A6">
        <w:fldChar w:fldCharType="separate"/>
      </w:r>
      <w:r w:rsidR="00F852A6">
        <w:t xml:space="preserve">Tabel </w:t>
      </w:r>
      <w:r w:rsidR="00F852A6">
        <w:rPr>
          <w:noProof/>
        </w:rPr>
        <w:t>3</w:t>
      </w:r>
      <w:r w:rsidR="00F852A6">
        <w:t>.</w:t>
      </w:r>
      <w:r w:rsidR="00F852A6">
        <w:rPr>
          <w:noProof/>
        </w:rPr>
        <w:t>2</w:t>
      </w:r>
      <w:r w:rsidR="00F852A6">
        <w:fldChar w:fldCharType="end"/>
      </w:r>
      <w:r w:rsidR="00F852A6">
        <w:t>.</w:t>
      </w:r>
    </w:p>
    <w:p w:rsidR="00FE5BA9" w:rsidRDefault="00FE5BA9" w:rsidP="00FE5BA9">
      <w:pPr>
        <w:pStyle w:val="Caption"/>
        <w:keepNext/>
        <w:rPr>
          <w:b w:val="0"/>
        </w:rPr>
      </w:pPr>
      <w:bookmarkStart w:id="135" w:name="_Ref483700128"/>
      <w:bookmarkStart w:id="136" w:name="_Toc485131288"/>
      <w:r>
        <w:t xml:space="preserve">Tabel </w:t>
      </w:r>
      <w:r w:rsidR="002850B8">
        <w:fldChar w:fldCharType="begin"/>
      </w:r>
      <w:r w:rsidR="002850B8">
        <w:instrText xml:space="preserve"> STYLEREF 1 \s </w:instrText>
      </w:r>
      <w:r w:rsidR="002850B8">
        <w:fldChar w:fldCharType="separate"/>
      </w:r>
      <w:r w:rsidR="002850B8">
        <w:rPr>
          <w:noProof/>
        </w:rPr>
        <w:t>3</w:t>
      </w:r>
      <w:r w:rsidR="002850B8">
        <w:fldChar w:fldCharType="end"/>
      </w:r>
      <w:r w:rsidR="002850B8">
        <w:t>.</w:t>
      </w:r>
      <w:r w:rsidR="002850B8">
        <w:fldChar w:fldCharType="begin"/>
      </w:r>
      <w:r w:rsidR="002850B8">
        <w:instrText xml:space="preserve"> SEQ Tabel \* ARABIC \s 1 </w:instrText>
      </w:r>
      <w:r w:rsidR="002850B8">
        <w:fldChar w:fldCharType="separate"/>
      </w:r>
      <w:r w:rsidR="002850B8">
        <w:rPr>
          <w:noProof/>
        </w:rPr>
        <w:t>2</w:t>
      </w:r>
      <w:r w:rsidR="002850B8">
        <w:fldChar w:fldCharType="end"/>
      </w:r>
      <w:bookmarkEnd w:id="135"/>
      <w:r>
        <w:t xml:space="preserve"> </w:t>
      </w:r>
      <w:r w:rsidR="0070682C">
        <w:rPr>
          <w:b w:val="0"/>
        </w:rPr>
        <w:t>Parameter Lingkungan Simulasi dengan S</w:t>
      </w:r>
      <w:r w:rsidRPr="00425613">
        <w:rPr>
          <w:b w:val="0"/>
        </w:rPr>
        <w:t>kenario</w:t>
      </w:r>
      <w:bookmarkEnd w:id="136"/>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3F585D" w:rsidRPr="00C955C7" w:rsidRDefault="000664C9" w:rsidP="00C955C7">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lastRenderedPageBreak/>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465EC1" w:rsidRPr="003F585D" w:rsidRDefault="000016DD" w:rsidP="00DB3E11">
      <w:pPr>
        <w:pStyle w:val="Heading2"/>
        <w:ind w:left="567" w:hanging="567"/>
        <w:jc w:val="both"/>
        <w:rPr>
          <w:i/>
        </w:rPr>
      </w:pPr>
      <w:bookmarkStart w:id="137" w:name="_Toc485131180"/>
      <w:r w:rsidRPr="003F585D">
        <w:t>Perancangan Metrik Analisis</w:t>
      </w:r>
      <w:bookmarkEnd w:id="137"/>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38" w:name="_Toc485131181"/>
      <w:r>
        <w:rPr>
          <w:i/>
        </w:rPr>
        <w:t>Packet Delivery Ratio</w:t>
      </w:r>
      <w:r w:rsidR="008A68FD">
        <w:rPr>
          <w:i/>
        </w:rPr>
        <w:t xml:space="preserve"> </w:t>
      </w:r>
      <w:r w:rsidR="008A68FD" w:rsidRPr="008A68FD">
        <w:t>(PDR)</w:t>
      </w:r>
      <w:bookmarkEnd w:id="138"/>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39" w:name="_Toc485131182"/>
      <w:r w:rsidRPr="00901BCB">
        <w:t>Rata-rata</w:t>
      </w:r>
      <w:r w:rsidR="000016DD">
        <w:rPr>
          <w:i/>
        </w:rPr>
        <w:t xml:space="preserve"> End to End Delay</w:t>
      </w:r>
      <w:r w:rsidR="008A68FD">
        <w:rPr>
          <w:i/>
        </w:rPr>
        <w:t xml:space="preserve"> </w:t>
      </w:r>
      <w:r w:rsidR="008A68FD" w:rsidRPr="008A68FD">
        <w:t>(E2E)</w:t>
      </w:r>
      <w:bookmarkEnd w:id="139"/>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40" w:name="_Toc485131183"/>
      <w:r w:rsidRPr="000016DD">
        <w:rPr>
          <w:i/>
        </w:rPr>
        <w:t>Routing Overhead</w:t>
      </w:r>
      <w:r w:rsidR="00310D5A">
        <w:rPr>
          <w:i/>
        </w:rPr>
        <w:t xml:space="preserve"> </w:t>
      </w:r>
      <w:r w:rsidR="00310D5A" w:rsidRPr="00310D5A">
        <w:t>(RO)</w:t>
      </w:r>
      <w:bookmarkEnd w:id="140"/>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E64621" w:rsidRDefault="00E64621" w:rsidP="00631674">
      <w:pPr>
        <w:jc w:val="both"/>
      </w:pPr>
      <w:bookmarkStart w:id="141" w:name="_Toc371761019"/>
      <w:bookmarkStart w:id="142" w:name="_Toc371761162"/>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8B3E4F" w:rsidRPr="001C3BD3" w:rsidRDefault="008B3E4F" w:rsidP="007C7D3E">
                            <w:pPr>
                              <w:pStyle w:val="Caption"/>
                              <w:rPr>
                                <w:noProof/>
                              </w:rPr>
                            </w:pPr>
                            <w:bookmarkStart w:id="143" w:name="_Ref483274344"/>
                            <w:bookmarkStart w:id="144" w:name="_Toc48544860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6</w:t>
                            </w:r>
                            <w:r>
                              <w:fldChar w:fldCharType="end"/>
                            </w:r>
                            <w:bookmarkEnd w:id="143"/>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2"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I5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" stroked="f">
                <v:textbox style="mso-fit-shape-to-text:t" inset="0,0,0,0">
                  <w:txbxContent>
                    <w:p w:rsidR="008B3E4F" w:rsidRPr="001C3BD3" w:rsidRDefault="008B3E4F" w:rsidP="007C7D3E">
                      <w:pPr>
                        <w:pStyle w:val="Caption"/>
                        <w:rPr>
                          <w:noProof/>
                        </w:rPr>
                      </w:pPr>
                      <w:bookmarkStart w:id="145" w:name="_Ref483274344"/>
                      <w:bookmarkStart w:id="146" w:name="_Toc48544860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6</w:t>
                      </w:r>
                      <w:r>
                        <w:fldChar w:fldCharType="end"/>
                      </w:r>
                      <w:bookmarkEnd w:id="145"/>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6"/>
                    </w:p>
                  </w:txbxContent>
                </v:textbox>
                <w10:wrap anchorx="page"/>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DB3E11">
      <w:pPr>
        <w:pStyle w:val="Heading1"/>
        <w:ind w:hanging="567"/>
      </w:pPr>
      <w:bookmarkStart w:id="147" w:name="_Toc485131185"/>
      <w:r w:rsidRPr="003157DE">
        <w:lastRenderedPageBreak/>
        <w:t>BAB IV</w:t>
      </w:r>
      <w:r w:rsidRPr="003157DE">
        <w:br/>
      </w:r>
      <w:bookmarkStart w:id="148" w:name="_Toc377600099"/>
      <w:r w:rsidRPr="003157DE">
        <w:t>IMPLEMENTASI</w:t>
      </w:r>
      <w:bookmarkEnd w:id="141"/>
      <w:bookmarkEnd w:id="142"/>
      <w:bookmarkEnd w:id="147"/>
      <w:bookmarkEnd w:id="148"/>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9" w:name="_Toc485131186"/>
      <w:r>
        <w:t>Implementasi Skenario Mobilitas</w:t>
      </w:r>
      <w:bookmarkEnd w:id="149"/>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50" w:name="_Toc485131187"/>
      <w:r>
        <w:t xml:space="preserve">Skenario </w:t>
      </w:r>
      <w:r w:rsidRPr="00E44B1D">
        <w:rPr>
          <w:i/>
        </w:rPr>
        <w:t>Grid</w:t>
      </w:r>
      <w:bookmarkEnd w:id="150"/>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CC609B" w:rsidRDefault="008B3E4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8B3E4F" w:rsidRPr="00CC609B" w:rsidRDefault="008B3E4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51" w:name="_Ref485447586"/>
      <w:bookmarkStart w:id="152" w:name="_Toc485448603"/>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w:t>
      </w:r>
      <w:r w:rsidR="008B3E4F">
        <w:fldChar w:fldCharType="end"/>
      </w:r>
      <w:bookmarkEnd w:id="151"/>
      <w:r>
        <w:t xml:space="preserve"> </w:t>
      </w:r>
      <w:r>
        <w:rPr>
          <w:b w:val="0"/>
        </w:rPr>
        <w:t>Perintah n</w:t>
      </w:r>
      <w:r w:rsidRPr="00192AC6">
        <w:rPr>
          <w:b w:val="0"/>
        </w:rPr>
        <w:t>etgenerate</w:t>
      </w:r>
      <w:bookmarkEnd w:id="152"/>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53" w:name="_Ref483351978"/>
      <w:bookmarkStart w:id="154" w:name="_Toc485448604"/>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2</w:t>
      </w:r>
      <w:r w:rsidR="008B3E4F">
        <w:fldChar w:fldCharType="end"/>
      </w:r>
      <w:bookmarkEnd w:id="153"/>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54"/>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CC609B" w:rsidRDefault="008B3E4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8B3E4F" w:rsidRPr="00CC609B" w:rsidRDefault="008B3E4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5" w:name="_Ref483349757"/>
      <w:bookmarkStart w:id="156" w:name="_Toc485448605"/>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3</w:t>
      </w:r>
      <w:r w:rsidR="008B3E4F">
        <w:fldChar w:fldCharType="end"/>
      </w:r>
      <w:bookmarkEnd w:id="155"/>
      <w:r>
        <w:t xml:space="preserve"> </w:t>
      </w:r>
      <w:r w:rsidRPr="00CC609B">
        <w:rPr>
          <w:b w:val="0"/>
        </w:rPr>
        <w:t>Perintah randomTrips</w:t>
      </w:r>
      <w:bookmarkEnd w:id="156"/>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256E6C" w:rsidRDefault="008B3E4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8B3E4F" w:rsidRPr="00256E6C" w:rsidRDefault="008B3E4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7" w:name="_Ref483352001"/>
      <w:bookmarkStart w:id="158" w:name="_Toc485448606"/>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4</w:t>
      </w:r>
      <w:r w:rsidR="008B3E4F">
        <w:fldChar w:fldCharType="end"/>
      </w:r>
      <w:bookmarkEnd w:id="157"/>
      <w:r>
        <w:t xml:space="preserve"> </w:t>
      </w:r>
      <w:r w:rsidRPr="00256E6C">
        <w:rPr>
          <w:b w:val="0"/>
        </w:rPr>
        <w:t>Perintah duarouter</w:t>
      </w:r>
      <w:bookmarkEnd w:id="158"/>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1D2F3F" w:rsidRDefault="008B3E4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8B3E4F" w:rsidRPr="001D2F3F" w:rsidRDefault="008B3E4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8B3E4F" w:rsidRPr="001D2F3F" w:rsidRDefault="008B3E4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8B3E4F" w:rsidRPr="001D2F3F" w:rsidRDefault="008B3E4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8B3E4F" w:rsidRPr="001D2F3F" w:rsidRDefault="008B3E4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8B3E4F" w:rsidRPr="001D2F3F" w:rsidRDefault="008B3E4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8B3E4F" w:rsidRPr="001D2F3F" w:rsidRDefault="008B3E4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8B3E4F" w:rsidRPr="001D2F3F" w:rsidRDefault="008B3E4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8B3E4F" w:rsidRPr="001D2F3F" w:rsidRDefault="008B3E4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8B3E4F" w:rsidRPr="001D2F3F" w:rsidRDefault="008B3E4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8B3E4F" w:rsidRPr="001D2F3F" w:rsidRDefault="008B3E4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8B3E4F" w:rsidRPr="001D2F3F" w:rsidRDefault="008B3E4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8B3E4F" w:rsidRPr="001D2F3F" w:rsidRDefault="008B3E4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8B3E4F" w:rsidRPr="001D2F3F" w:rsidRDefault="008B3E4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8B3E4F" w:rsidRPr="001D2F3F" w:rsidRDefault="008B3E4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8B3E4F" w:rsidRPr="001D2F3F" w:rsidRDefault="008B3E4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8B3E4F" w:rsidRPr="001D2F3F" w:rsidRDefault="008B3E4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8B3E4F" w:rsidRPr="001D2F3F" w:rsidRDefault="008B3E4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8B3E4F" w:rsidRPr="001D2F3F" w:rsidRDefault="008B3E4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8B3E4F" w:rsidRPr="001D2F3F" w:rsidRDefault="008B3E4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8B3E4F" w:rsidRPr="001D2F3F" w:rsidRDefault="008B3E4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8B3E4F" w:rsidRPr="001D2F3F" w:rsidRDefault="008B3E4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9" w:name="_Ref483352811"/>
      <w:bookmarkStart w:id="160" w:name="_Toc485448607"/>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5</w:t>
      </w:r>
      <w:r w:rsidR="008B3E4F">
        <w:fldChar w:fldCharType="end"/>
      </w:r>
      <w:bookmarkEnd w:id="159"/>
      <w:r>
        <w:t xml:space="preserve"> </w:t>
      </w:r>
      <w:r w:rsidR="00277B74">
        <w:rPr>
          <w:b w:val="0"/>
        </w:rPr>
        <w:t>File S</w:t>
      </w:r>
      <w:r w:rsidRPr="001D2F3F">
        <w:rPr>
          <w:b w:val="0"/>
        </w:rPr>
        <w:t>krip sumocfg</w:t>
      </w:r>
      <w:bookmarkEnd w:id="160"/>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A00F56" w:rsidRDefault="008B3E4F">
                            <w:pPr>
                              <w:rPr>
                                <w:rFonts w:ascii="Courier New" w:hAnsi="Courier New" w:cs="Courier New"/>
                                <w:sz w:val="20"/>
                                <w:szCs w:val="20"/>
                              </w:rPr>
                            </w:pPr>
                            <w:r w:rsidRPr="00A00F56">
                              <w:rPr>
                                <w:rFonts w:ascii="Courier New" w:hAnsi="Courier New" w:cs="Courier New"/>
                                <w:sz w:val="20"/>
                                <w:szCs w:val="20"/>
                              </w:rPr>
                              <w:t>Zoom in</w:t>
                            </w:r>
                          </w:p>
                          <w:p w:rsidR="008B3E4F" w:rsidRDefault="008B3E4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8B3E4F" w:rsidRPr="00A00F56" w:rsidRDefault="008B3E4F">
                      <w:pPr>
                        <w:rPr>
                          <w:rFonts w:ascii="Courier New" w:hAnsi="Courier New" w:cs="Courier New"/>
                          <w:sz w:val="20"/>
                          <w:szCs w:val="20"/>
                        </w:rPr>
                      </w:pPr>
                      <w:r w:rsidRPr="00A00F56">
                        <w:rPr>
                          <w:rFonts w:ascii="Courier New" w:hAnsi="Courier New" w:cs="Courier New"/>
                          <w:sz w:val="20"/>
                          <w:szCs w:val="20"/>
                        </w:rPr>
                        <w:t>Zoom in</w:t>
                      </w:r>
                    </w:p>
                    <w:p w:rsidR="008B3E4F" w:rsidRDefault="008B3E4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6">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61" w:name="_Ref483353199"/>
      <w:bookmarkStart w:id="162" w:name="_Toc485448608"/>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6</w:t>
      </w:r>
      <w:r w:rsidR="008B3E4F">
        <w:fldChar w:fldCharType="end"/>
      </w:r>
      <w:bookmarkEnd w:id="161"/>
      <w:r w:rsidR="00254EE5">
        <w:t xml:space="preserve"> </w:t>
      </w:r>
      <w:r w:rsidR="00277B74">
        <w:rPr>
          <w:b w:val="0"/>
        </w:rPr>
        <w:t>Simulasi Pergerakan K</w:t>
      </w:r>
      <w:r w:rsidR="004637B8">
        <w:rPr>
          <w:b w:val="0"/>
        </w:rPr>
        <w:t>endaraan</w:t>
      </w:r>
      <w:bookmarkEnd w:id="162"/>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A00F56" w:rsidRDefault="008B3E4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8B3E4F" w:rsidRPr="00A00F56" w:rsidRDefault="008B3E4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63" w:name="_Ref483353697"/>
      <w:bookmarkStart w:id="164" w:name="_Toc485448609"/>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7</w:t>
      </w:r>
      <w:r w:rsidR="008B3E4F">
        <w:fldChar w:fldCharType="end"/>
      </w:r>
      <w:bookmarkEnd w:id="163"/>
      <w:r>
        <w:t xml:space="preserve"> </w:t>
      </w:r>
      <w:r w:rsidRPr="00A00F56">
        <w:rPr>
          <w:b w:val="0"/>
        </w:rPr>
        <w:t xml:space="preserve">Perintah </w:t>
      </w:r>
      <w:r w:rsidR="00EA3010">
        <w:rPr>
          <w:b w:val="0"/>
        </w:rPr>
        <w:t>SUMO</w:t>
      </w:r>
      <w:bookmarkEnd w:id="164"/>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B17534" w:rsidRDefault="008B3E4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8B3E4F" w:rsidRPr="00B17534" w:rsidRDefault="008B3E4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5" w:name="_Ref483353715"/>
      <w:bookmarkStart w:id="166" w:name="_Toc485448610"/>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8</w:t>
      </w:r>
      <w:r w:rsidR="008B3E4F">
        <w:fldChar w:fldCharType="end"/>
      </w:r>
      <w:bookmarkEnd w:id="165"/>
      <w:r>
        <w:t xml:space="preserve"> </w:t>
      </w:r>
      <w:r w:rsidRPr="00B17534">
        <w:rPr>
          <w:b w:val="0"/>
        </w:rPr>
        <w:t>Perintah traceExporter</w:t>
      </w:r>
      <w:bookmarkEnd w:id="166"/>
    </w:p>
    <w:p w:rsidR="00847B9C" w:rsidRPr="00847B9C" w:rsidRDefault="00847B9C" w:rsidP="00847B9C"/>
    <w:p w:rsidR="007D06E1" w:rsidRDefault="00E44B1D" w:rsidP="001620D9">
      <w:pPr>
        <w:pStyle w:val="Heading3"/>
        <w:numPr>
          <w:ilvl w:val="2"/>
          <w:numId w:val="23"/>
        </w:numPr>
        <w:ind w:left="567" w:hanging="567"/>
        <w:jc w:val="both"/>
        <w:rPr>
          <w:i/>
        </w:rPr>
      </w:pPr>
      <w:bookmarkStart w:id="167" w:name="_Toc485131188"/>
      <w:r>
        <w:t xml:space="preserve">Skenario </w:t>
      </w:r>
      <w:r w:rsidRPr="00E44B1D">
        <w:rPr>
          <w:i/>
        </w:rPr>
        <w:t>Real</w:t>
      </w:r>
      <w:bookmarkEnd w:id="167"/>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8" w:name="_Ref483353735"/>
      <w:bookmarkStart w:id="169" w:name="_Toc485448611"/>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9</w:t>
      </w:r>
      <w:r w:rsidR="008B3E4F">
        <w:fldChar w:fldCharType="end"/>
      </w:r>
      <w:bookmarkEnd w:id="168"/>
      <w:r>
        <w:t xml:space="preserve"> </w:t>
      </w:r>
      <w:r w:rsidRPr="00EA56BB">
        <w:rPr>
          <w:b w:val="0"/>
        </w:rPr>
        <w:t>Ekspor peta dari OpenStreetMap</w:t>
      </w:r>
      <w:bookmarkEnd w:id="169"/>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8B3E4F" w:rsidRPr="003C37DD" w:rsidRDefault="008B3E4F" w:rsidP="00FF239D">
                            <w:pPr>
                              <w:pStyle w:val="Caption"/>
                              <w:rPr>
                                <w:noProof/>
                              </w:rPr>
                            </w:pPr>
                            <w:bookmarkStart w:id="170" w:name="_Ref483353880"/>
                            <w:bookmarkStart w:id="171" w:name="_Toc485448612"/>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10</w:t>
                            </w:r>
                            <w:r>
                              <w:fldChar w:fldCharType="end"/>
                            </w:r>
                            <w:bookmarkEnd w:id="170"/>
                            <w:r>
                              <w:t xml:space="preserve"> </w:t>
                            </w:r>
                            <w:r w:rsidRPr="001B471E">
                              <w:rPr>
                                <w:b w:val="0"/>
                              </w:rPr>
                              <w:t>Perintah netconvert</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8B3E4F" w:rsidRPr="003C37DD" w:rsidRDefault="008B3E4F" w:rsidP="00FF239D">
                      <w:pPr>
                        <w:pStyle w:val="Caption"/>
                        <w:rPr>
                          <w:noProof/>
                        </w:rPr>
                      </w:pPr>
                      <w:bookmarkStart w:id="172" w:name="_Ref483353880"/>
                      <w:bookmarkStart w:id="173" w:name="_Toc485448612"/>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10</w:t>
                      </w:r>
                      <w:r>
                        <w:fldChar w:fldCharType="end"/>
                      </w:r>
                      <w:bookmarkEnd w:id="172"/>
                      <w:r>
                        <w:t xml:space="preserve"> </w:t>
                      </w:r>
                      <w:r w:rsidRPr="001B471E">
                        <w:rPr>
                          <w:b w:val="0"/>
                        </w:rPr>
                        <w:t>Perintah netconvert</w:t>
                      </w:r>
                      <w:bookmarkEnd w:id="173"/>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FF239D" w:rsidRDefault="008B3E4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8B3E4F" w:rsidRPr="00FF239D" w:rsidRDefault="008B3E4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4" w:name="_Ref483353946"/>
      <w:bookmarkStart w:id="175" w:name="_Toc485448613"/>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11</w:t>
      </w:r>
      <w:r w:rsidR="008B3E4F">
        <w:fldChar w:fldCharType="end"/>
      </w:r>
      <w:bookmarkEnd w:id="174"/>
      <w:r>
        <w:t xml:space="preserve"> </w:t>
      </w:r>
      <w:r w:rsidR="00277B74">
        <w:rPr>
          <w:b w:val="0"/>
        </w:rPr>
        <w:t>Hasil Konversi P</w:t>
      </w:r>
      <w:r w:rsidRPr="00F90974">
        <w:rPr>
          <w:b w:val="0"/>
        </w:rPr>
        <w:t xml:space="preserve">eta </w:t>
      </w:r>
      <w:r w:rsidR="00277B74">
        <w:rPr>
          <w:b w:val="0"/>
          <w:i/>
        </w:rPr>
        <w:t>R</w:t>
      </w:r>
      <w:r w:rsidRPr="00B84914">
        <w:rPr>
          <w:b w:val="0"/>
          <w:i/>
        </w:rPr>
        <w:t>eal</w:t>
      </w:r>
      <w:bookmarkEnd w:id="175"/>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76" w:name="_Toc485131189"/>
      <w:r w:rsidRPr="003157DE">
        <w:lastRenderedPageBreak/>
        <w:t>Implementasi</w:t>
      </w:r>
      <w:r w:rsidR="005E1154">
        <w:t xml:space="preserve"> Modifikasi pada </w:t>
      </w:r>
      <w:r w:rsidR="0030413B" w:rsidRPr="0030413B">
        <w:rPr>
          <w:i/>
        </w:rPr>
        <w:t>Protocol</w:t>
      </w:r>
      <w:r w:rsidR="0030413B">
        <w:t xml:space="preserve"> AODV</w:t>
      </w:r>
      <w:bookmarkEnd w:id="176"/>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77" w:name="_Toc485131190"/>
      <w:r>
        <w:t>Modifikasi Makefile</w:t>
      </w:r>
      <w:bookmarkEnd w:id="177"/>
    </w:p>
    <w:p w:rsidR="0076017F" w:rsidRDefault="0076017F" w:rsidP="0076017F"/>
    <w:p w:rsidR="0076017F" w:rsidRDefault="0076017F" w:rsidP="0082069B">
      <w:pPr>
        <w:ind w:firstLine="567"/>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65244E">
        <w:t xml:space="preserve">Gambar </w:t>
      </w:r>
      <w:r w:rsidR="0065244E">
        <w:rPr>
          <w:noProof/>
        </w:rPr>
        <w:t>4</w:t>
      </w:r>
      <w:r w:rsidR="0065244E">
        <w:t>.</w:t>
      </w:r>
      <w:r w:rsidR="0065244E">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EA41CA" w:rsidRDefault="008B3E4F">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8B3E4F" w:rsidRPr="00EA41CA" w:rsidRDefault="008B3E4F">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8B3E4F" w:rsidRPr="00EA41CA" w:rsidRDefault="008B3E4F">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8B3E4F" w:rsidRPr="00EA41CA" w:rsidRDefault="008B3E4F">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8B3E4F" w:rsidRPr="00EA41CA" w:rsidRDefault="008B3E4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8B3E4F" w:rsidRPr="00EA41CA" w:rsidRDefault="008B3E4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8B3E4F" w:rsidRPr="00EA41CA" w:rsidRDefault="008B3E4F">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8B3E4F" w:rsidRPr="00EA41CA" w:rsidRDefault="008B3E4F">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8B3E4F" w:rsidRPr="00EA41CA" w:rsidRDefault="008B3E4F">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8B3E4F" w:rsidRPr="00EA41CA" w:rsidRDefault="008B3E4F">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8B3E4F" w:rsidRPr="00EA41CA" w:rsidRDefault="008B3E4F">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8B3E4F" w:rsidRPr="00EA41CA" w:rsidRDefault="008B3E4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8B3E4F" w:rsidRPr="00EA41CA" w:rsidRDefault="008B3E4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8B3E4F" w:rsidRPr="00EA41CA" w:rsidRDefault="008B3E4F">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8" w:name="_Ref483363462"/>
      <w:bookmarkStart w:id="179" w:name="_Toc485448614"/>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12</w:t>
      </w:r>
      <w:r w:rsidR="008B3E4F">
        <w:fldChar w:fldCharType="end"/>
      </w:r>
      <w:bookmarkEnd w:id="178"/>
      <w:r>
        <w:t xml:space="preserve"> </w:t>
      </w:r>
      <w:r w:rsidRPr="00203FB3">
        <w:rPr>
          <w:b w:val="0"/>
        </w:rPr>
        <w:t>Modifikasi Makefile</w:t>
      </w:r>
      <w:bookmarkEnd w:id="179"/>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80" w:name="_Toc485131191"/>
      <w:r>
        <w:t xml:space="preserve">Modifikasi </w:t>
      </w:r>
      <w:r w:rsidRPr="001324AC">
        <w:rPr>
          <w:i/>
        </w:rPr>
        <w:t>Packet Header</w:t>
      </w:r>
      <w:bookmarkEnd w:id="180"/>
    </w:p>
    <w:p w:rsidR="00E51E1B" w:rsidRDefault="00E51E1B" w:rsidP="00E51E1B"/>
    <w:p w:rsidR="00E51E1B" w:rsidRDefault="00654A82" w:rsidP="0082069B">
      <w:pPr>
        <w:ind w:firstLine="567"/>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82069B">
      <w:pPr>
        <w:ind w:firstLine="567"/>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2373B1" w:rsidRDefault="008B3E4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8B3E4F" w:rsidRPr="002373B1" w:rsidRDefault="008B3E4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8B3E4F" w:rsidRPr="002373B1" w:rsidRDefault="008B3E4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8B3E4F" w:rsidRPr="002373B1" w:rsidRDefault="008B3E4F">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8B3E4F" w:rsidRPr="002373B1" w:rsidRDefault="008B3E4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8B3E4F" w:rsidRPr="002373B1" w:rsidRDefault="008B3E4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8B3E4F" w:rsidRPr="002373B1" w:rsidRDefault="008B3E4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8B3E4F" w:rsidRPr="002373B1" w:rsidRDefault="008B3E4F">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81" w:name="_Ref483363698"/>
      <w:bookmarkStart w:id="182" w:name="_Toc485448615"/>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13</w:t>
      </w:r>
      <w:r w:rsidR="008B3E4F">
        <w:fldChar w:fldCharType="end"/>
      </w:r>
      <w:bookmarkEnd w:id="181"/>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82"/>
    </w:p>
    <w:p w:rsidR="002373B1" w:rsidRDefault="002373B1" w:rsidP="002373B1">
      <w:pPr>
        <w:jc w:val="both"/>
      </w:pPr>
    </w:p>
    <w:p w:rsidR="00161756" w:rsidRDefault="00161756" w:rsidP="0082069B">
      <w:pPr>
        <w:ind w:firstLine="567"/>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9C2658" w:rsidRDefault="008B3E4F">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8B3E4F" w:rsidRPr="009C2658" w:rsidRDefault="008B3E4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8B3E4F" w:rsidRPr="009C2658" w:rsidRDefault="008B3E4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8B3E4F" w:rsidRPr="009C2658" w:rsidRDefault="008B3E4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8B3E4F" w:rsidRPr="009C2658" w:rsidRDefault="008B3E4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8B3E4F" w:rsidRPr="009C2658" w:rsidRDefault="008B3E4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8B3E4F" w:rsidRPr="009C2658" w:rsidRDefault="008B3E4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8B3E4F" w:rsidRPr="009C2658" w:rsidRDefault="008B3E4F">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8B3E4F" w:rsidRPr="009C2658" w:rsidRDefault="008B3E4F">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8B3E4F" w:rsidRPr="009C2658" w:rsidRDefault="008B3E4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8B3E4F" w:rsidRPr="009C2658" w:rsidRDefault="008B3E4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8B3E4F" w:rsidRPr="009C2658" w:rsidRDefault="008B3E4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8B3E4F" w:rsidRPr="009C2658" w:rsidRDefault="008B3E4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8B3E4F" w:rsidRPr="009C2658" w:rsidRDefault="008B3E4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8B3E4F" w:rsidRPr="009C2658" w:rsidRDefault="008B3E4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8B3E4F" w:rsidRPr="009C2658" w:rsidRDefault="008B3E4F">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83" w:name="_Ref483363974"/>
      <w:bookmarkStart w:id="184" w:name="_Toc485448616"/>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14</w:t>
      </w:r>
      <w:r w:rsidR="008B3E4F">
        <w:fldChar w:fldCharType="end"/>
      </w:r>
      <w:bookmarkEnd w:id="183"/>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84"/>
    </w:p>
    <w:p w:rsidR="00E51E1B" w:rsidRPr="00E51E1B" w:rsidRDefault="00E51E1B" w:rsidP="00E51E1B"/>
    <w:p w:rsidR="001324AC" w:rsidRDefault="00617B42" w:rsidP="001620D9">
      <w:pPr>
        <w:pStyle w:val="Heading3"/>
        <w:numPr>
          <w:ilvl w:val="2"/>
          <w:numId w:val="23"/>
        </w:numPr>
        <w:ind w:left="567" w:hanging="567"/>
        <w:jc w:val="both"/>
        <w:rPr>
          <w:i/>
        </w:rPr>
      </w:pPr>
      <w:bookmarkStart w:id="185" w:name="_Toc485131192"/>
      <w:r>
        <w:t xml:space="preserve">Penambahan </w:t>
      </w:r>
      <w:r w:rsidR="001324AC">
        <w:t xml:space="preserve">Evaluasi pada Tiap </w:t>
      </w:r>
      <w:r w:rsidR="001324AC" w:rsidRPr="00365042">
        <w:rPr>
          <w:i/>
        </w:rPr>
        <w:t>Node</w:t>
      </w:r>
      <w:bookmarkEnd w:id="185"/>
    </w:p>
    <w:p w:rsidR="001551F1" w:rsidRDefault="001551F1" w:rsidP="001551F1"/>
    <w:p w:rsidR="001551F1" w:rsidRDefault="001551F1" w:rsidP="0082069B">
      <w:pPr>
        <w:ind w:firstLine="567"/>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65244E">
        <w:t xml:space="preserve">Gambar </w:t>
      </w:r>
      <w:r w:rsidR="0065244E">
        <w:rPr>
          <w:noProof/>
        </w:rPr>
        <w:t>4</w:t>
      </w:r>
      <w:r w:rsidR="0065244E">
        <w:t>.</w:t>
      </w:r>
      <w:r w:rsidR="0065244E">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w:lastRenderedPageBreak/>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F21586" w:rsidRDefault="008B3E4F">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8B3E4F" w:rsidRPr="00F21586" w:rsidRDefault="008B3E4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8B3E4F" w:rsidRPr="00F21586" w:rsidRDefault="008B3E4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8B3E4F" w:rsidRPr="00F21586" w:rsidRDefault="008B3E4F">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8B3E4F" w:rsidRPr="00F21586" w:rsidRDefault="008B3E4F">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8B3E4F" w:rsidRPr="00F21586" w:rsidRDefault="008B3E4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8B3E4F" w:rsidRPr="00F21586" w:rsidRDefault="008B3E4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8B3E4F" w:rsidRPr="00F21586" w:rsidRDefault="008B3E4F">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6" w:name="_Ref483365458"/>
      <w:bookmarkStart w:id="187" w:name="_Toc485448617"/>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15</w:t>
      </w:r>
      <w:r w:rsidR="008B3E4F">
        <w:fldChar w:fldCharType="end"/>
      </w:r>
      <w:bookmarkEnd w:id="186"/>
      <w:r>
        <w:t xml:space="preserve"> </w:t>
      </w:r>
      <w:r w:rsidRPr="00F21586">
        <w:rPr>
          <w:b w:val="0"/>
        </w:rPr>
        <w:t xml:space="preserve">Pengaktifan </w:t>
      </w:r>
      <w:r w:rsidR="00277B74">
        <w:rPr>
          <w:b w:val="0"/>
          <w:i/>
        </w:rPr>
        <w:t>Hello P</w:t>
      </w:r>
      <w:r w:rsidRPr="00F21586">
        <w:rPr>
          <w:b w:val="0"/>
          <w:i/>
        </w:rPr>
        <w:t>acket</w:t>
      </w:r>
      <w:bookmarkEnd w:id="187"/>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65244E">
        <w:t>A.2 Kode Fungsi AODV::recvHello</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CA2028" w:rsidRDefault="008B3E4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8B3E4F" w:rsidRPr="00CA2028" w:rsidRDefault="008B3E4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8B3E4F" w:rsidRPr="00CA2028" w:rsidRDefault="008B3E4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8B3E4F" w:rsidRPr="00CA2028" w:rsidRDefault="008B3E4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8B3E4F" w:rsidRPr="00CA2028" w:rsidRDefault="008B3E4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8B3E4F" w:rsidRPr="00CA2028" w:rsidRDefault="008B3E4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8B3E4F" w:rsidRPr="00CA2028" w:rsidRDefault="008B3E4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8B3E4F" w:rsidRPr="00CA2028" w:rsidRDefault="008B3E4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8" w:name="_Ref483365742"/>
      <w:bookmarkStart w:id="189" w:name="_Toc485448618"/>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16</w:t>
      </w:r>
      <w:r w:rsidR="008B3E4F">
        <w:fldChar w:fldCharType="end"/>
      </w:r>
      <w:bookmarkEnd w:id="188"/>
      <w:r>
        <w:t xml:space="preserve"> </w:t>
      </w:r>
      <w:r w:rsidR="00277B74">
        <w:rPr>
          <w:b w:val="0"/>
        </w:rPr>
        <w:t>Inisialisasi V</w:t>
      </w:r>
      <w:r w:rsidRPr="00CA2028">
        <w:rPr>
          <w:b w:val="0"/>
        </w:rPr>
        <w:t>ariabel</w:t>
      </w:r>
      <w:bookmarkEnd w:id="189"/>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w:t>
      </w:r>
      <w:r w:rsidR="00EB0EA3">
        <w:rPr>
          <w:shd w:val="clear" w:color="auto" w:fill="FFFFFF"/>
        </w:rPr>
        <w:lastRenderedPageBreak/>
        <w:t xml:space="preserve">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65244E">
        <w:t>A.3 Kode Fungsi AODV::recvRequest</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90" w:name="_Toc485131193"/>
      <w:r>
        <w:t>Implementasi</w:t>
      </w:r>
      <w:r w:rsidR="001324AC">
        <w:t xml:space="preserve"> ECDSA</w:t>
      </w:r>
      <w:bookmarkEnd w:id="190"/>
    </w:p>
    <w:p w:rsidR="00342ED1" w:rsidRDefault="00342ED1" w:rsidP="00342ED1"/>
    <w:p w:rsidR="00044A11" w:rsidRDefault="00342ED1" w:rsidP="0082069B">
      <w:pPr>
        <w:ind w:firstLine="567"/>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A76309">
        <w:t>.</w:t>
      </w:r>
    </w:p>
    <w:p w:rsidR="009A3495" w:rsidRDefault="009A3495" w:rsidP="0082069B">
      <w:pPr>
        <w:ind w:firstLine="567"/>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65244E">
        <w:t>A.4 Kode Fungsi AODV::sendRequest</w:t>
      </w:r>
      <w:r w:rsidR="00C63046">
        <w:rPr>
          <w:shd w:val="clear" w:color="auto" w:fill="FFFFFF"/>
        </w:rPr>
        <w:fldChar w:fldCharType="end"/>
      </w:r>
      <w:r w:rsidR="00C63046">
        <w:rPr>
          <w:shd w:val="clear" w:color="auto" w:fill="FFFFFF"/>
        </w:rPr>
        <w:t>.</w:t>
      </w:r>
    </w:p>
    <w:p w:rsidR="00441B55" w:rsidRPr="00D94D33" w:rsidRDefault="00441B55" w:rsidP="0082069B">
      <w:pPr>
        <w:ind w:firstLine="567"/>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lastRenderedPageBreak/>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65244E">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91" w:name="_Toc485131194"/>
      <w:r>
        <w:t>Modifikasi Pemilihan</w:t>
      </w:r>
      <w:r w:rsidR="00CB76B9">
        <w:t xml:space="preserve"> </w:t>
      </w:r>
      <w:r w:rsidR="00CB76B9" w:rsidRPr="00CB76B9">
        <w:rPr>
          <w:i/>
        </w:rPr>
        <w:t>Nexthop</w:t>
      </w:r>
      <w:r>
        <w:t xml:space="preserve"> </w:t>
      </w:r>
      <w:r w:rsidRPr="00365042">
        <w:rPr>
          <w:i/>
        </w:rPr>
        <w:t>Node</w:t>
      </w:r>
      <w:bookmarkEnd w:id="191"/>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65244E">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92" w:name="_Toc485131195"/>
      <w:r>
        <w:t xml:space="preserve">Implementasi Simulasi </w:t>
      </w:r>
      <w:r w:rsidR="00365042">
        <w:t>pada NS-2</w:t>
      </w:r>
      <w:bookmarkEnd w:id="192"/>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65244E">
        <w:t xml:space="preserve">Gambar </w:t>
      </w:r>
      <w:r w:rsidR="0065244E">
        <w:rPr>
          <w:noProof/>
        </w:rPr>
        <w:t>4</w:t>
      </w:r>
      <w:r w:rsidR="0065244E">
        <w:t>.</w:t>
      </w:r>
      <w:r w:rsidR="0065244E">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8B3E4F" w:rsidRPr="000B2990" w:rsidRDefault="008B3E4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8B3E4F" w:rsidRPr="000B2990" w:rsidRDefault="008B3E4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8B3E4F" w:rsidRPr="000B2990" w:rsidRDefault="008B3E4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8B3E4F" w:rsidRPr="000B2990" w:rsidRDefault="008B3E4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8B3E4F" w:rsidRPr="000B2990" w:rsidRDefault="008B3E4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93" w:name="_Ref483366605"/>
      <w:bookmarkStart w:id="194" w:name="_Toc485448619"/>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17</w:t>
      </w:r>
      <w:r w:rsidR="008B3E4F">
        <w:fldChar w:fldCharType="end"/>
      </w:r>
      <w:bookmarkEnd w:id="193"/>
      <w:r>
        <w:t xml:space="preserve"> </w:t>
      </w:r>
      <w:r w:rsidR="00277B74">
        <w:rPr>
          <w:b w:val="0"/>
        </w:rPr>
        <w:t>Konfigurasi Lingkungan S</w:t>
      </w:r>
      <w:r w:rsidRPr="000B2990">
        <w:rPr>
          <w:b w:val="0"/>
        </w:rPr>
        <w:t>imulasi</w:t>
      </w:r>
      <w:bookmarkEnd w:id="194"/>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5" w:name="_Toc485131196"/>
      <w:r>
        <w:t xml:space="preserve">Implementasi </w:t>
      </w:r>
      <w:r w:rsidR="000D4602">
        <w:rPr>
          <w:i/>
        </w:rPr>
        <w:t>Black hole</w:t>
      </w:r>
      <w:r w:rsidRPr="00365042">
        <w:rPr>
          <w:i/>
        </w:rPr>
        <w:t xml:space="preserve"> Attack</w:t>
      </w:r>
      <w:bookmarkEnd w:id="195"/>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65244E">
        <w:t xml:space="preserve">Gambar </w:t>
      </w:r>
      <w:r w:rsidR="0065244E">
        <w:rPr>
          <w:noProof/>
        </w:rPr>
        <w:t>4</w:t>
      </w:r>
      <w:r w:rsidR="0065244E">
        <w:t>.</w:t>
      </w:r>
      <w:r w:rsidR="0065244E">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C401F7" w:rsidRDefault="008B3E4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8B3E4F" w:rsidRPr="00C401F7" w:rsidRDefault="008B3E4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6" w:name="_Ref483366694"/>
      <w:bookmarkStart w:id="197" w:name="_Toc485448620"/>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18</w:t>
      </w:r>
      <w:r w:rsidR="008B3E4F">
        <w:fldChar w:fldCharType="end"/>
      </w:r>
      <w:bookmarkEnd w:id="196"/>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7"/>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173999" w:rsidRDefault="008B3E4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8B3E4F" w:rsidRPr="00173999" w:rsidRDefault="008B3E4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8B3E4F" w:rsidRPr="00173999" w:rsidRDefault="008B3E4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8B3E4F" w:rsidRPr="00173999" w:rsidRDefault="008B3E4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8B3E4F" w:rsidRPr="00173999" w:rsidRDefault="008B3E4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8B3E4F" w:rsidRPr="00173999" w:rsidRDefault="008B3E4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8B3E4F" w:rsidRPr="00173999" w:rsidRDefault="008B3E4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8B3E4F" w:rsidRPr="00173999" w:rsidRDefault="008B3E4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8" w:name="_Ref483366942"/>
      <w:bookmarkStart w:id="199" w:name="_Toc485448621"/>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19</w:t>
      </w:r>
      <w:r w:rsidR="008B3E4F">
        <w:fldChar w:fldCharType="end"/>
      </w:r>
      <w:bookmarkEnd w:id="198"/>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199"/>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FA4393" w:rsidRDefault="008B3E4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8B3E4F" w:rsidRPr="00FA4393" w:rsidRDefault="008B3E4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200" w:name="_Ref483367044"/>
      <w:bookmarkStart w:id="201" w:name="_Toc485448622"/>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20</w:t>
      </w:r>
      <w:r w:rsidR="008B3E4F">
        <w:fldChar w:fldCharType="end"/>
      </w:r>
      <w:bookmarkEnd w:id="200"/>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201"/>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4543AF" w:rsidRDefault="008B3E4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8B3E4F" w:rsidRPr="004543AF" w:rsidRDefault="008B3E4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8B3E4F" w:rsidRPr="004543AF" w:rsidRDefault="008B3E4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8B3E4F" w:rsidRPr="004543AF" w:rsidRDefault="008B3E4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8B3E4F" w:rsidRPr="004543AF" w:rsidRDefault="008B3E4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8B3E4F" w:rsidRPr="004543AF" w:rsidRDefault="008B3E4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8B3E4F" w:rsidRPr="004543AF" w:rsidRDefault="008B3E4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8B3E4F" w:rsidRPr="004543AF" w:rsidRDefault="008B3E4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202" w:name="_Ref483367477"/>
      <w:bookmarkStart w:id="203" w:name="_Toc485448623"/>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21</w:t>
      </w:r>
      <w:r w:rsidR="008B3E4F">
        <w:fldChar w:fldCharType="end"/>
      </w:r>
      <w:bookmarkEnd w:id="202"/>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203"/>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340F71" w:rsidRDefault="008B3E4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8B3E4F" w:rsidRPr="00340F71" w:rsidRDefault="008B3E4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8B3E4F" w:rsidRPr="00340F71" w:rsidRDefault="008B3E4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8B3E4F" w:rsidRPr="00340F71" w:rsidRDefault="008B3E4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8B3E4F" w:rsidRPr="00340F71" w:rsidRDefault="008B3E4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8B3E4F" w:rsidRPr="00340F71" w:rsidRDefault="008B3E4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8B3E4F" w:rsidRPr="00340F71" w:rsidRDefault="008B3E4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8B3E4F" w:rsidRPr="00340F71" w:rsidRDefault="008B3E4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8B3E4F" w:rsidRPr="00340F71" w:rsidRDefault="008B3E4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8B3E4F" w:rsidRPr="00340F71" w:rsidRDefault="008B3E4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8B3E4F" w:rsidRPr="00340F71" w:rsidRDefault="008B3E4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8B3E4F" w:rsidRPr="00340F71" w:rsidRDefault="008B3E4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8B3E4F" w:rsidRPr="00340F71" w:rsidRDefault="008B3E4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8B3E4F" w:rsidRPr="00340F71" w:rsidRDefault="008B3E4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8B3E4F" w:rsidRPr="00340F71" w:rsidRDefault="008B3E4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8B3E4F" w:rsidRPr="00340F71" w:rsidRDefault="008B3E4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8B3E4F" w:rsidRPr="00340F71" w:rsidRDefault="008B3E4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8B3E4F" w:rsidRPr="00340F71" w:rsidRDefault="008B3E4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8B3E4F" w:rsidRPr="00340F71" w:rsidRDefault="008B3E4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8B3E4F" w:rsidRPr="00340F71" w:rsidRDefault="008B3E4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8B3E4F" w:rsidRPr="00340F71" w:rsidRDefault="008B3E4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8B3E4F" w:rsidRPr="00340F71" w:rsidRDefault="008B3E4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4" w:name="_Ref483367495"/>
      <w:bookmarkStart w:id="205" w:name="_Toc485448624"/>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22</w:t>
      </w:r>
      <w:r w:rsidR="008B3E4F">
        <w:fldChar w:fldCharType="end"/>
      </w:r>
      <w:bookmarkEnd w:id="204"/>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05"/>
    </w:p>
    <w:p w:rsidR="00C73E0F" w:rsidRPr="00C73E0F" w:rsidRDefault="00C73E0F" w:rsidP="00C73E0F"/>
    <w:p w:rsidR="00365042" w:rsidRDefault="00365042" w:rsidP="001620D9">
      <w:pPr>
        <w:pStyle w:val="Heading3"/>
        <w:numPr>
          <w:ilvl w:val="2"/>
          <w:numId w:val="23"/>
        </w:numPr>
        <w:ind w:left="567" w:hanging="567"/>
        <w:jc w:val="both"/>
        <w:rPr>
          <w:i/>
        </w:rPr>
      </w:pPr>
      <w:bookmarkStart w:id="206" w:name="_Toc485131197"/>
      <w:r>
        <w:t xml:space="preserve">Implementasi </w:t>
      </w:r>
      <w:r w:rsidR="000D4602">
        <w:rPr>
          <w:i/>
        </w:rPr>
        <w:t>Worm hole</w:t>
      </w:r>
      <w:r w:rsidRPr="00365042">
        <w:rPr>
          <w:i/>
        </w:rPr>
        <w:t xml:space="preserve"> Attack</w:t>
      </w:r>
      <w:bookmarkEnd w:id="206"/>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65244E">
        <w:t xml:space="preserve">Gambar </w:t>
      </w:r>
      <w:r w:rsidR="0065244E">
        <w:rPr>
          <w:noProof/>
        </w:rPr>
        <w:t>4</w:t>
      </w:r>
      <w:r w:rsidR="0065244E">
        <w:t>.</w:t>
      </w:r>
      <w:r w:rsidR="0065244E">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410C38" w:rsidRDefault="008B3E4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8B3E4F" w:rsidRPr="00410C38" w:rsidRDefault="008B3E4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7" w:name="_Ref483367696"/>
      <w:bookmarkStart w:id="208" w:name="_Toc485448625"/>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23</w:t>
      </w:r>
      <w:r w:rsidR="008B3E4F">
        <w:fldChar w:fldCharType="end"/>
      </w:r>
      <w:bookmarkEnd w:id="207"/>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08"/>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185C2E" w:rsidRDefault="008B3E4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8B3E4F" w:rsidRPr="00185C2E" w:rsidRDefault="008B3E4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8B3E4F" w:rsidRPr="00185C2E" w:rsidRDefault="008B3E4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8B3E4F" w:rsidRPr="00185C2E" w:rsidRDefault="008B3E4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8B3E4F" w:rsidRPr="00185C2E" w:rsidRDefault="008B3E4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8B3E4F" w:rsidRPr="00185C2E" w:rsidRDefault="008B3E4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8B3E4F" w:rsidRPr="00185C2E" w:rsidRDefault="008B3E4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8B3E4F" w:rsidRPr="00185C2E" w:rsidRDefault="008B3E4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9" w:name="_Ref483367934"/>
      <w:bookmarkStart w:id="210" w:name="_Toc485448626"/>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24</w:t>
      </w:r>
      <w:r w:rsidR="008B3E4F">
        <w:fldChar w:fldCharType="end"/>
      </w:r>
      <w:bookmarkEnd w:id="209"/>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10"/>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FA4393" w:rsidRDefault="008B3E4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8B3E4F" w:rsidRPr="00FA4393" w:rsidRDefault="008B3E4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11" w:name="_Ref483368020"/>
      <w:bookmarkStart w:id="212" w:name="_Toc485448627"/>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25</w:t>
      </w:r>
      <w:r w:rsidR="008B3E4F">
        <w:fldChar w:fldCharType="end"/>
      </w:r>
      <w:bookmarkEnd w:id="211"/>
      <w:r>
        <w:t xml:space="preserve"> </w:t>
      </w:r>
      <w:r w:rsidR="00277B74">
        <w:rPr>
          <w:b w:val="0"/>
        </w:rPr>
        <w:t>Inisialisasi Variabel W</w:t>
      </w:r>
      <w:r w:rsidRPr="00651750">
        <w:rPr>
          <w:b w:val="0"/>
        </w:rPr>
        <w:t>orm</w:t>
      </w:r>
      <w:bookmarkEnd w:id="212"/>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651750" w:rsidRDefault="008B3E4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8B3E4F" w:rsidRPr="00651750" w:rsidRDefault="008B3E4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8B3E4F" w:rsidRPr="00651750" w:rsidRDefault="008B3E4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8B3E4F" w:rsidRPr="00651750" w:rsidRDefault="008B3E4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8B3E4F" w:rsidRPr="00651750" w:rsidRDefault="008B3E4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8B3E4F" w:rsidRPr="00651750" w:rsidRDefault="008B3E4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8B3E4F" w:rsidRPr="00651750" w:rsidRDefault="008B3E4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8B3E4F" w:rsidRPr="00651750" w:rsidRDefault="008B3E4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8B3E4F" w:rsidRPr="00651750" w:rsidRDefault="008B3E4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8B3E4F" w:rsidRPr="00651750" w:rsidRDefault="008B3E4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8B3E4F" w:rsidRPr="00651750" w:rsidRDefault="008B3E4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8B3E4F" w:rsidRPr="00651750" w:rsidRDefault="008B3E4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8B3E4F" w:rsidRPr="00651750" w:rsidRDefault="008B3E4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8B3E4F" w:rsidRPr="00651750" w:rsidRDefault="008B3E4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8B3E4F" w:rsidRPr="00651750" w:rsidRDefault="008B3E4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8B3E4F" w:rsidRPr="00651750" w:rsidRDefault="008B3E4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8B3E4F" w:rsidRPr="00651750" w:rsidRDefault="008B3E4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8B3E4F" w:rsidRPr="00651750" w:rsidRDefault="008B3E4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8B3E4F" w:rsidRPr="00651750" w:rsidRDefault="008B3E4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8B3E4F" w:rsidRPr="00651750" w:rsidRDefault="008B3E4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8B3E4F" w:rsidRPr="00651750" w:rsidRDefault="008B3E4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8B3E4F" w:rsidRPr="00651750" w:rsidRDefault="008B3E4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13" w:name="_Ref483368286"/>
      <w:bookmarkStart w:id="214" w:name="_Toc485448628"/>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26</w:t>
      </w:r>
      <w:r w:rsidR="008B3E4F">
        <w:fldChar w:fldCharType="end"/>
      </w:r>
      <w:bookmarkEnd w:id="213"/>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14"/>
    </w:p>
    <w:p w:rsidR="000B2B54" w:rsidRDefault="000B2B54" w:rsidP="00542AE6"/>
    <w:p w:rsidR="00542AE6" w:rsidRDefault="00542AE6" w:rsidP="001620D9">
      <w:pPr>
        <w:pStyle w:val="Heading2"/>
        <w:numPr>
          <w:ilvl w:val="1"/>
          <w:numId w:val="23"/>
        </w:numPr>
        <w:ind w:left="567" w:hanging="567"/>
        <w:jc w:val="both"/>
      </w:pPr>
      <w:bookmarkStart w:id="215" w:name="_Toc485131198"/>
      <w:r>
        <w:t>Implementasi Metrik Analisis</w:t>
      </w:r>
      <w:bookmarkEnd w:id="215"/>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6" w:name="_Toc485131199"/>
      <w:r>
        <w:t xml:space="preserve">Implementasi </w:t>
      </w:r>
      <w:r w:rsidRPr="005F5BF9">
        <w:rPr>
          <w:i/>
        </w:rPr>
        <w:t>Packet Delivery Ratio</w:t>
      </w:r>
      <w:r w:rsidR="004E1051">
        <w:rPr>
          <w:i/>
        </w:rPr>
        <w:t xml:space="preserve"> </w:t>
      </w:r>
      <w:r w:rsidR="004E1051" w:rsidRPr="004E1051">
        <w:t>(PDR)</w:t>
      </w:r>
      <w:bookmarkEnd w:id="216"/>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65244E">
        <w:t xml:space="preserve">Gambar </w:t>
      </w:r>
      <w:r w:rsidR="0065244E">
        <w:rPr>
          <w:noProof/>
        </w:rPr>
        <w:t>4</w:t>
      </w:r>
      <w:r w:rsidR="0065244E">
        <w:t>.</w:t>
      </w:r>
      <w:r w:rsidR="0065244E">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D65719" w:rsidRDefault="008B3E4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8B3E4F" w:rsidRPr="00D65719" w:rsidRDefault="008B3E4F">
                            <w:pPr>
                              <w:rPr>
                                <w:rFonts w:ascii="Courier New" w:hAnsi="Courier New" w:cs="Courier New"/>
                                <w:sz w:val="20"/>
                                <w:szCs w:val="20"/>
                              </w:rPr>
                            </w:pPr>
                            <w:r w:rsidRPr="00D65719">
                              <w:rPr>
                                <w:rFonts w:ascii="Courier New" w:hAnsi="Courier New" w:cs="Courier New"/>
                                <w:sz w:val="20"/>
                                <w:szCs w:val="20"/>
                              </w:rPr>
                              <w:t>received = 0</w:t>
                            </w:r>
                          </w:p>
                          <w:p w:rsidR="008B3E4F" w:rsidRPr="00D65719" w:rsidRDefault="008B3E4F">
                            <w:pPr>
                              <w:rPr>
                                <w:rFonts w:ascii="Courier New" w:hAnsi="Courier New" w:cs="Courier New"/>
                                <w:sz w:val="20"/>
                                <w:szCs w:val="20"/>
                              </w:rPr>
                            </w:pPr>
                            <w:r w:rsidRPr="00D65719">
                              <w:rPr>
                                <w:rFonts w:ascii="Courier New" w:hAnsi="Courier New" w:cs="Courier New"/>
                                <w:sz w:val="20"/>
                                <w:szCs w:val="20"/>
                              </w:rPr>
                              <w:t>for i = 1 to the number of rows</w:t>
                            </w:r>
                          </w:p>
                          <w:p w:rsidR="008B3E4F" w:rsidRPr="00D65719" w:rsidRDefault="008B3E4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8B3E4F" w:rsidRPr="00D65719" w:rsidRDefault="008B3E4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8B3E4F" w:rsidRPr="00D65719" w:rsidRDefault="008B3E4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8B3E4F" w:rsidRPr="00D65719" w:rsidRDefault="008B3E4F">
                            <w:pPr>
                              <w:rPr>
                                <w:rFonts w:ascii="Courier New" w:hAnsi="Courier New" w:cs="Courier New"/>
                                <w:sz w:val="20"/>
                                <w:szCs w:val="20"/>
                              </w:rPr>
                            </w:pPr>
                            <w:r w:rsidRPr="00D65719">
                              <w:rPr>
                                <w:rFonts w:ascii="Courier New" w:hAnsi="Courier New" w:cs="Courier New"/>
                                <w:sz w:val="20"/>
                                <w:szCs w:val="20"/>
                              </w:rPr>
                              <w:t xml:space="preserve">          received++</w:t>
                            </w:r>
                          </w:p>
                          <w:p w:rsidR="008B3E4F" w:rsidRPr="00D65719" w:rsidRDefault="008B3E4F">
                            <w:pPr>
                              <w:rPr>
                                <w:rFonts w:ascii="Courier New" w:hAnsi="Courier New" w:cs="Courier New"/>
                                <w:sz w:val="20"/>
                                <w:szCs w:val="20"/>
                              </w:rPr>
                            </w:pPr>
                            <w:r w:rsidRPr="00D65719">
                              <w:rPr>
                                <w:rFonts w:ascii="Courier New" w:hAnsi="Courier New" w:cs="Courier New"/>
                                <w:sz w:val="20"/>
                                <w:szCs w:val="20"/>
                              </w:rPr>
                              <w:t xml:space="preserve">     end if</w:t>
                            </w:r>
                          </w:p>
                          <w:p w:rsidR="008B3E4F" w:rsidRPr="00D65719" w:rsidRDefault="008B3E4F">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8B3E4F" w:rsidRPr="00D65719" w:rsidRDefault="008B3E4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8B3E4F" w:rsidRPr="00D65719" w:rsidRDefault="008B3E4F">
                      <w:pPr>
                        <w:rPr>
                          <w:rFonts w:ascii="Courier New" w:hAnsi="Courier New" w:cs="Courier New"/>
                          <w:sz w:val="20"/>
                          <w:szCs w:val="20"/>
                        </w:rPr>
                      </w:pPr>
                      <w:r w:rsidRPr="00D65719">
                        <w:rPr>
                          <w:rFonts w:ascii="Courier New" w:hAnsi="Courier New" w:cs="Courier New"/>
                          <w:sz w:val="20"/>
                          <w:szCs w:val="20"/>
                        </w:rPr>
                        <w:t>received = 0</w:t>
                      </w:r>
                    </w:p>
                    <w:p w:rsidR="008B3E4F" w:rsidRPr="00D65719" w:rsidRDefault="008B3E4F">
                      <w:pPr>
                        <w:rPr>
                          <w:rFonts w:ascii="Courier New" w:hAnsi="Courier New" w:cs="Courier New"/>
                          <w:sz w:val="20"/>
                          <w:szCs w:val="20"/>
                        </w:rPr>
                      </w:pPr>
                      <w:r w:rsidRPr="00D65719">
                        <w:rPr>
                          <w:rFonts w:ascii="Courier New" w:hAnsi="Courier New" w:cs="Courier New"/>
                          <w:sz w:val="20"/>
                          <w:szCs w:val="20"/>
                        </w:rPr>
                        <w:t>for i = 1 to the number of rows</w:t>
                      </w:r>
                    </w:p>
                    <w:p w:rsidR="008B3E4F" w:rsidRPr="00D65719" w:rsidRDefault="008B3E4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8B3E4F" w:rsidRPr="00D65719" w:rsidRDefault="008B3E4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8B3E4F" w:rsidRPr="00D65719" w:rsidRDefault="008B3E4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8B3E4F" w:rsidRPr="00D65719" w:rsidRDefault="008B3E4F">
                      <w:pPr>
                        <w:rPr>
                          <w:rFonts w:ascii="Courier New" w:hAnsi="Courier New" w:cs="Courier New"/>
                          <w:sz w:val="20"/>
                          <w:szCs w:val="20"/>
                        </w:rPr>
                      </w:pPr>
                      <w:r w:rsidRPr="00D65719">
                        <w:rPr>
                          <w:rFonts w:ascii="Courier New" w:hAnsi="Courier New" w:cs="Courier New"/>
                          <w:sz w:val="20"/>
                          <w:szCs w:val="20"/>
                        </w:rPr>
                        <w:t xml:space="preserve">          received++</w:t>
                      </w:r>
                    </w:p>
                    <w:p w:rsidR="008B3E4F" w:rsidRPr="00D65719" w:rsidRDefault="008B3E4F">
                      <w:pPr>
                        <w:rPr>
                          <w:rFonts w:ascii="Courier New" w:hAnsi="Courier New" w:cs="Courier New"/>
                          <w:sz w:val="20"/>
                          <w:szCs w:val="20"/>
                        </w:rPr>
                      </w:pPr>
                      <w:r w:rsidRPr="00D65719">
                        <w:rPr>
                          <w:rFonts w:ascii="Courier New" w:hAnsi="Courier New" w:cs="Courier New"/>
                          <w:sz w:val="20"/>
                          <w:szCs w:val="20"/>
                        </w:rPr>
                        <w:t xml:space="preserve">     end if</w:t>
                      </w:r>
                    </w:p>
                    <w:p w:rsidR="008B3E4F" w:rsidRPr="00D65719" w:rsidRDefault="008B3E4F">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17" w:name="_Ref483388394"/>
      <w:bookmarkStart w:id="218" w:name="_Toc485448629"/>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27</w:t>
      </w:r>
      <w:r w:rsidR="008B3E4F">
        <w:fldChar w:fldCharType="end"/>
      </w:r>
      <w:bookmarkEnd w:id="217"/>
      <w:r>
        <w:t xml:space="preserve"> </w:t>
      </w:r>
      <w:r w:rsidR="00277B74">
        <w:rPr>
          <w:b w:val="0"/>
        </w:rPr>
        <w:t>Pseudocode untuk M</w:t>
      </w:r>
      <w:r w:rsidRPr="00D65719">
        <w:rPr>
          <w:b w:val="0"/>
        </w:rPr>
        <w:t>enghitung PDR</w:t>
      </w:r>
      <w:bookmarkEnd w:id="218"/>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65244E">
        <w:t xml:space="preserve">Gambar </w:t>
      </w:r>
      <w:r w:rsidR="0065244E">
        <w:rPr>
          <w:noProof/>
        </w:rPr>
        <w:t>4</w:t>
      </w:r>
      <w:r w:rsidR="0065244E">
        <w:t>.</w:t>
      </w:r>
      <w:r w:rsidR="0065244E">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65244E">
        <w:t xml:space="preserve">Gambar </w:t>
      </w:r>
      <w:r w:rsidR="0065244E">
        <w:rPr>
          <w:noProof/>
        </w:rPr>
        <w:t>4</w:t>
      </w:r>
      <w:r w:rsidR="0065244E">
        <w:t>.</w:t>
      </w:r>
      <w:r w:rsidR="0065244E">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7B4875" w:rsidRDefault="008B3E4F">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8B3E4F" w:rsidRPr="007B4875" w:rsidRDefault="008B3E4F">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9" w:name="_Ref483391175"/>
      <w:bookmarkStart w:id="220" w:name="_Toc485448630"/>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28</w:t>
      </w:r>
      <w:r w:rsidR="008B3E4F">
        <w:fldChar w:fldCharType="end"/>
      </w:r>
      <w:bookmarkEnd w:id="219"/>
      <w:r>
        <w:t xml:space="preserve"> </w:t>
      </w:r>
      <w:r w:rsidR="00277B74">
        <w:rPr>
          <w:b w:val="0"/>
        </w:rPr>
        <w:t>Perintah Pengeksekusian S</w:t>
      </w:r>
      <w:r w:rsidRPr="007B4875">
        <w:rPr>
          <w:b w:val="0"/>
        </w:rPr>
        <w:t>krip awk PDR</w:t>
      </w:r>
      <w:bookmarkEnd w:id="220"/>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8B3E4F" w:rsidRPr="00F82925" w:rsidRDefault="008B3E4F" w:rsidP="00387317">
                            <w:pPr>
                              <w:pStyle w:val="Caption"/>
                              <w:rPr>
                                <w:noProof/>
                              </w:rPr>
                            </w:pPr>
                            <w:bookmarkStart w:id="221" w:name="_Ref483391189"/>
                            <w:bookmarkStart w:id="222" w:name="_Toc485448631"/>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29</w:t>
                            </w:r>
                            <w:r>
                              <w:fldChar w:fldCharType="end"/>
                            </w:r>
                            <w:bookmarkEnd w:id="221"/>
                            <w:r>
                              <w:t xml:space="preserve"> </w:t>
                            </w:r>
                            <w:r w:rsidRPr="00387317">
                              <w:rPr>
                                <w:b w:val="0"/>
                                <w:i/>
                              </w:rPr>
                              <w:t>Output</w:t>
                            </w:r>
                            <w:r>
                              <w:rPr>
                                <w:b w:val="0"/>
                              </w:rPr>
                              <w:t xml:space="preserve"> S</w:t>
                            </w:r>
                            <w:r w:rsidRPr="00387317">
                              <w:rPr>
                                <w:b w:val="0"/>
                              </w:rPr>
                              <w:t>krip awk PDR</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8B3E4F" w:rsidRPr="00F82925" w:rsidRDefault="008B3E4F" w:rsidP="00387317">
                      <w:pPr>
                        <w:pStyle w:val="Caption"/>
                        <w:rPr>
                          <w:noProof/>
                        </w:rPr>
                      </w:pPr>
                      <w:bookmarkStart w:id="223" w:name="_Ref483391189"/>
                      <w:bookmarkStart w:id="224" w:name="_Toc485448631"/>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29</w:t>
                      </w:r>
                      <w:r>
                        <w:fldChar w:fldCharType="end"/>
                      </w:r>
                      <w:bookmarkEnd w:id="223"/>
                      <w:r>
                        <w:t xml:space="preserve"> </w:t>
                      </w:r>
                      <w:r w:rsidRPr="00387317">
                        <w:rPr>
                          <w:b w:val="0"/>
                          <w:i/>
                        </w:rPr>
                        <w:t>Output</w:t>
                      </w:r>
                      <w:r>
                        <w:rPr>
                          <w:b w:val="0"/>
                        </w:rPr>
                        <w:t xml:space="preserve"> S</w:t>
                      </w:r>
                      <w:r w:rsidRPr="00387317">
                        <w:rPr>
                          <w:b w:val="0"/>
                        </w:rPr>
                        <w:t>krip awk PDR</w:t>
                      </w:r>
                      <w:bookmarkEnd w:id="224"/>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387317" w:rsidRDefault="008B3E4F">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8B3E4F" w:rsidRPr="00387317" w:rsidRDefault="008B3E4F">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5"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5"/>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65244E">
        <w:t xml:space="preserve">Gambar </w:t>
      </w:r>
      <w:r w:rsidR="0065244E">
        <w:rPr>
          <w:noProof/>
        </w:rPr>
        <w:t>4</w:t>
      </w:r>
      <w:r w:rsidR="0065244E">
        <w:t>.</w:t>
      </w:r>
      <w:r w:rsidR="0065244E">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DC367E" w:rsidRDefault="008B3E4F">
                            <w:pPr>
                              <w:rPr>
                                <w:rFonts w:ascii="Courier New" w:hAnsi="Courier New" w:cs="Courier New"/>
                                <w:sz w:val="20"/>
                                <w:szCs w:val="20"/>
                              </w:rPr>
                            </w:pPr>
                            <w:r w:rsidRPr="00DC367E">
                              <w:rPr>
                                <w:rFonts w:ascii="Courier New" w:hAnsi="Courier New" w:cs="Courier New"/>
                                <w:sz w:val="20"/>
                                <w:szCs w:val="20"/>
                              </w:rPr>
                              <w:t>sum_delay = 0</w:t>
                            </w:r>
                          </w:p>
                          <w:p w:rsidR="008B3E4F" w:rsidRPr="00DC367E" w:rsidRDefault="008B3E4F">
                            <w:pPr>
                              <w:rPr>
                                <w:rFonts w:ascii="Courier New" w:hAnsi="Courier New" w:cs="Courier New"/>
                                <w:sz w:val="20"/>
                                <w:szCs w:val="20"/>
                              </w:rPr>
                            </w:pPr>
                            <w:r w:rsidRPr="00DC367E">
                              <w:rPr>
                                <w:rFonts w:ascii="Courier New" w:hAnsi="Courier New" w:cs="Courier New"/>
                                <w:sz w:val="20"/>
                                <w:szCs w:val="20"/>
                              </w:rPr>
                              <w:t>counter = 0</w:t>
                            </w:r>
                          </w:p>
                          <w:p w:rsidR="008B3E4F" w:rsidRPr="00DC367E" w:rsidRDefault="008B3E4F">
                            <w:pPr>
                              <w:rPr>
                                <w:rFonts w:ascii="Courier New" w:hAnsi="Courier New" w:cs="Courier New"/>
                                <w:sz w:val="20"/>
                                <w:szCs w:val="20"/>
                              </w:rPr>
                            </w:pPr>
                            <w:r w:rsidRPr="00DC367E">
                              <w:rPr>
                                <w:rFonts w:ascii="Courier New" w:hAnsi="Courier New" w:cs="Courier New"/>
                                <w:sz w:val="20"/>
                                <w:szCs w:val="20"/>
                              </w:rPr>
                              <w:t>for i = 1 to the number of rows</w:t>
                            </w:r>
                          </w:p>
                          <w:p w:rsidR="008B3E4F" w:rsidRPr="00DC367E" w:rsidRDefault="008B3E4F">
                            <w:pPr>
                              <w:rPr>
                                <w:rFonts w:ascii="Courier New" w:hAnsi="Courier New" w:cs="Courier New"/>
                                <w:sz w:val="20"/>
                                <w:szCs w:val="20"/>
                              </w:rPr>
                            </w:pPr>
                            <w:r w:rsidRPr="00DC367E">
                              <w:rPr>
                                <w:rFonts w:ascii="Courier New" w:hAnsi="Courier New" w:cs="Courier New"/>
                                <w:sz w:val="20"/>
                                <w:szCs w:val="20"/>
                              </w:rPr>
                              <w:t xml:space="preserve">     counter++</w:t>
                            </w:r>
                          </w:p>
                          <w:p w:rsidR="008B3E4F" w:rsidRPr="00DC367E" w:rsidRDefault="008B3E4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8B3E4F" w:rsidRPr="00DC367E" w:rsidRDefault="008B3E4F">
                            <w:pPr>
                              <w:rPr>
                                <w:rFonts w:ascii="Courier New" w:hAnsi="Courier New" w:cs="Courier New"/>
                                <w:sz w:val="20"/>
                                <w:szCs w:val="20"/>
                              </w:rPr>
                            </w:pPr>
                            <w:r w:rsidRPr="00DC367E">
                              <w:rPr>
                                <w:rFonts w:ascii="Courier New" w:hAnsi="Courier New" w:cs="Courier New"/>
                                <w:sz w:val="20"/>
                                <w:szCs w:val="20"/>
                              </w:rPr>
                              <w:tab/>
                              <w:t>start_time[packet_id] = time</w:t>
                            </w:r>
                          </w:p>
                          <w:p w:rsidR="008B3E4F" w:rsidRPr="00DC367E" w:rsidRDefault="008B3E4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8B3E4F" w:rsidRDefault="008B3E4F">
                            <w:pPr>
                              <w:rPr>
                                <w:rFonts w:ascii="Courier New" w:hAnsi="Courier New" w:cs="Courier New"/>
                                <w:sz w:val="20"/>
                                <w:szCs w:val="20"/>
                              </w:rPr>
                            </w:pPr>
                            <w:r w:rsidRPr="00DC367E">
                              <w:rPr>
                                <w:rFonts w:ascii="Courier New" w:hAnsi="Courier New" w:cs="Courier New"/>
                                <w:sz w:val="20"/>
                                <w:szCs w:val="20"/>
                              </w:rPr>
                              <w:tab/>
                              <w:t>end_time[packet_id] = time</w:t>
                            </w:r>
                          </w:p>
                          <w:p w:rsidR="008B3E4F" w:rsidRPr="00DC367E" w:rsidRDefault="008B3E4F">
                            <w:pPr>
                              <w:rPr>
                                <w:rFonts w:ascii="Courier New" w:hAnsi="Courier New" w:cs="Courier New"/>
                                <w:sz w:val="20"/>
                                <w:szCs w:val="20"/>
                              </w:rPr>
                            </w:pPr>
                            <w:r>
                              <w:rPr>
                                <w:rFonts w:ascii="Courier New" w:hAnsi="Courier New" w:cs="Courier New"/>
                                <w:sz w:val="20"/>
                                <w:szCs w:val="20"/>
                              </w:rPr>
                              <w:t xml:space="preserve">     end if</w:t>
                            </w:r>
                          </w:p>
                          <w:p w:rsidR="008B3E4F" w:rsidRPr="00DC367E" w:rsidRDefault="008B3E4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8B3E4F" w:rsidRPr="00DC367E" w:rsidRDefault="008B3E4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8B3E4F" w:rsidRPr="00DC367E" w:rsidRDefault="008B3E4F">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8B3E4F" w:rsidRPr="00DC367E" w:rsidRDefault="008B3E4F">
                      <w:pPr>
                        <w:rPr>
                          <w:rFonts w:ascii="Courier New" w:hAnsi="Courier New" w:cs="Courier New"/>
                          <w:sz w:val="20"/>
                          <w:szCs w:val="20"/>
                        </w:rPr>
                      </w:pPr>
                      <w:r w:rsidRPr="00DC367E">
                        <w:rPr>
                          <w:rFonts w:ascii="Courier New" w:hAnsi="Courier New" w:cs="Courier New"/>
                          <w:sz w:val="20"/>
                          <w:szCs w:val="20"/>
                        </w:rPr>
                        <w:t>sum_delay = 0</w:t>
                      </w:r>
                    </w:p>
                    <w:p w:rsidR="008B3E4F" w:rsidRPr="00DC367E" w:rsidRDefault="008B3E4F">
                      <w:pPr>
                        <w:rPr>
                          <w:rFonts w:ascii="Courier New" w:hAnsi="Courier New" w:cs="Courier New"/>
                          <w:sz w:val="20"/>
                          <w:szCs w:val="20"/>
                        </w:rPr>
                      </w:pPr>
                      <w:r w:rsidRPr="00DC367E">
                        <w:rPr>
                          <w:rFonts w:ascii="Courier New" w:hAnsi="Courier New" w:cs="Courier New"/>
                          <w:sz w:val="20"/>
                          <w:szCs w:val="20"/>
                        </w:rPr>
                        <w:t>counter = 0</w:t>
                      </w:r>
                    </w:p>
                    <w:p w:rsidR="008B3E4F" w:rsidRPr="00DC367E" w:rsidRDefault="008B3E4F">
                      <w:pPr>
                        <w:rPr>
                          <w:rFonts w:ascii="Courier New" w:hAnsi="Courier New" w:cs="Courier New"/>
                          <w:sz w:val="20"/>
                          <w:szCs w:val="20"/>
                        </w:rPr>
                      </w:pPr>
                      <w:r w:rsidRPr="00DC367E">
                        <w:rPr>
                          <w:rFonts w:ascii="Courier New" w:hAnsi="Courier New" w:cs="Courier New"/>
                          <w:sz w:val="20"/>
                          <w:szCs w:val="20"/>
                        </w:rPr>
                        <w:t>for i = 1 to the number of rows</w:t>
                      </w:r>
                    </w:p>
                    <w:p w:rsidR="008B3E4F" w:rsidRPr="00DC367E" w:rsidRDefault="008B3E4F">
                      <w:pPr>
                        <w:rPr>
                          <w:rFonts w:ascii="Courier New" w:hAnsi="Courier New" w:cs="Courier New"/>
                          <w:sz w:val="20"/>
                          <w:szCs w:val="20"/>
                        </w:rPr>
                      </w:pPr>
                      <w:r w:rsidRPr="00DC367E">
                        <w:rPr>
                          <w:rFonts w:ascii="Courier New" w:hAnsi="Courier New" w:cs="Courier New"/>
                          <w:sz w:val="20"/>
                          <w:szCs w:val="20"/>
                        </w:rPr>
                        <w:t xml:space="preserve">     counter++</w:t>
                      </w:r>
                    </w:p>
                    <w:p w:rsidR="008B3E4F" w:rsidRPr="00DC367E" w:rsidRDefault="008B3E4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8B3E4F" w:rsidRPr="00DC367E" w:rsidRDefault="008B3E4F">
                      <w:pPr>
                        <w:rPr>
                          <w:rFonts w:ascii="Courier New" w:hAnsi="Courier New" w:cs="Courier New"/>
                          <w:sz w:val="20"/>
                          <w:szCs w:val="20"/>
                        </w:rPr>
                      </w:pPr>
                      <w:r w:rsidRPr="00DC367E">
                        <w:rPr>
                          <w:rFonts w:ascii="Courier New" w:hAnsi="Courier New" w:cs="Courier New"/>
                          <w:sz w:val="20"/>
                          <w:szCs w:val="20"/>
                        </w:rPr>
                        <w:tab/>
                        <w:t>start_time[packet_id] = time</w:t>
                      </w:r>
                    </w:p>
                    <w:p w:rsidR="008B3E4F" w:rsidRPr="00DC367E" w:rsidRDefault="008B3E4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8B3E4F" w:rsidRDefault="008B3E4F">
                      <w:pPr>
                        <w:rPr>
                          <w:rFonts w:ascii="Courier New" w:hAnsi="Courier New" w:cs="Courier New"/>
                          <w:sz w:val="20"/>
                          <w:szCs w:val="20"/>
                        </w:rPr>
                      </w:pPr>
                      <w:r w:rsidRPr="00DC367E">
                        <w:rPr>
                          <w:rFonts w:ascii="Courier New" w:hAnsi="Courier New" w:cs="Courier New"/>
                          <w:sz w:val="20"/>
                          <w:szCs w:val="20"/>
                        </w:rPr>
                        <w:tab/>
                        <w:t>end_time[packet_id] = time</w:t>
                      </w:r>
                    </w:p>
                    <w:p w:rsidR="008B3E4F" w:rsidRPr="00DC367E" w:rsidRDefault="008B3E4F">
                      <w:pPr>
                        <w:rPr>
                          <w:rFonts w:ascii="Courier New" w:hAnsi="Courier New" w:cs="Courier New"/>
                          <w:sz w:val="20"/>
                          <w:szCs w:val="20"/>
                        </w:rPr>
                      </w:pPr>
                      <w:r>
                        <w:rPr>
                          <w:rFonts w:ascii="Courier New" w:hAnsi="Courier New" w:cs="Courier New"/>
                          <w:sz w:val="20"/>
                          <w:szCs w:val="20"/>
                        </w:rPr>
                        <w:t xml:space="preserve">     end if</w:t>
                      </w:r>
                    </w:p>
                    <w:p w:rsidR="008B3E4F" w:rsidRPr="00DC367E" w:rsidRDefault="008B3E4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8B3E4F" w:rsidRPr="00DC367E" w:rsidRDefault="008B3E4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8B3E4F" w:rsidRPr="00DC367E" w:rsidRDefault="008B3E4F">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6" w:name="_Ref483389061"/>
      <w:bookmarkStart w:id="227" w:name="_Toc485448632"/>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30</w:t>
      </w:r>
      <w:r w:rsidR="008B3E4F">
        <w:fldChar w:fldCharType="end"/>
      </w:r>
      <w:bookmarkEnd w:id="226"/>
      <w:r>
        <w:t xml:space="preserve"> </w:t>
      </w:r>
      <w:r w:rsidR="00277B74">
        <w:rPr>
          <w:b w:val="0"/>
        </w:rPr>
        <w:t>Pseudocode untuk M</w:t>
      </w:r>
      <w:r w:rsidRPr="00DC367E">
        <w:rPr>
          <w:b w:val="0"/>
        </w:rPr>
        <w:t>enghitung E2E</w:t>
      </w:r>
      <w:bookmarkEnd w:id="227"/>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65244E">
        <w:t xml:space="preserve">Gambar </w:t>
      </w:r>
      <w:r w:rsidR="0065244E">
        <w:rPr>
          <w:noProof/>
        </w:rPr>
        <w:t>4</w:t>
      </w:r>
      <w:r w:rsidR="0065244E">
        <w:t>.</w:t>
      </w:r>
      <w:r w:rsidR="0065244E">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65244E">
        <w:t xml:space="preserve">Gambar </w:t>
      </w:r>
      <w:r w:rsidR="0065244E">
        <w:rPr>
          <w:noProof/>
        </w:rPr>
        <w:t>4</w:t>
      </w:r>
      <w:r w:rsidR="0065244E">
        <w:t>.</w:t>
      </w:r>
      <w:r w:rsidR="0065244E">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7B4875" w:rsidRDefault="008B3E4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8B3E4F" w:rsidRPr="007B4875" w:rsidRDefault="008B3E4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8" w:name="_Ref483391400"/>
      <w:bookmarkStart w:id="229" w:name="_Toc485448633"/>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31</w:t>
      </w:r>
      <w:r w:rsidR="008B3E4F">
        <w:fldChar w:fldCharType="end"/>
      </w:r>
      <w:bookmarkEnd w:id="228"/>
      <w:r>
        <w:t xml:space="preserve"> </w:t>
      </w:r>
      <w:r w:rsidR="00277B74">
        <w:rPr>
          <w:b w:val="0"/>
        </w:rPr>
        <w:t>Perintah Pengeksekusian S</w:t>
      </w:r>
      <w:r w:rsidRPr="009A345A">
        <w:rPr>
          <w:b w:val="0"/>
        </w:rPr>
        <w:t>krip awk E2E</w:t>
      </w:r>
      <w:bookmarkEnd w:id="229"/>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7B4875" w:rsidRDefault="008B3E4F"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8B3E4F" w:rsidRPr="007B4875" w:rsidRDefault="008B3E4F"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30" w:name="_Ref483391413"/>
      <w:bookmarkStart w:id="231" w:name="_Toc485448634"/>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32</w:t>
      </w:r>
      <w:r w:rsidR="008B3E4F">
        <w:fldChar w:fldCharType="end"/>
      </w:r>
      <w:bookmarkEnd w:id="230"/>
      <w:r>
        <w:t xml:space="preserve"> </w:t>
      </w:r>
      <w:r w:rsidRPr="009A345A">
        <w:rPr>
          <w:b w:val="0"/>
          <w:i/>
        </w:rPr>
        <w:t>Output</w:t>
      </w:r>
      <w:r w:rsidR="00277B74">
        <w:rPr>
          <w:b w:val="0"/>
        </w:rPr>
        <w:t xml:space="preserve"> S</w:t>
      </w:r>
      <w:r w:rsidRPr="009A345A">
        <w:rPr>
          <w:b w:val="0"/>
        </w:rPr>
        <w:t>krip awk E2E</w:t>
      </w:r>
      <w:bookmarkEnd w:id="231"/>
    </w:p>
    <w:p w:rsidR="004E1051" w:rsidRPr="004E1051" w:rsidRDefault="004E1051" w:rsidP="004E1051"/>
    <w:p w:rsidR="005F5BF9" w:rsidRDefault="00564E75" w:rsidP="001620D9">
      <w:pPr>
        <w:pStyle w:val="Heading3"/>
        <w:numPr>
          <w:ilvl w:val="2"/>
          <w:numId w:val="23"/>
        </w:numPr>
        <w:ind w:left="567" w:hanging="567"/>
        <w:jc w:val="both"/>
        <w:rPr>
          <w:i/>
        </w:rPr>
      </w:pPr>
      <w:bookmarkStart w:id="232"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32"/>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65244E">
        <w:t xml:space="preserve">Gambar </w:t>
      </w:r>
      <w:r w:rsidR="0065244E">
        <w:rPr>
          <w:noProof/>
        </w:rPr>
        <w:t>4</w:t>
      </w:r>
      <w:r w:rsidR="0065244E">
        <w:t>.</w:t>
      </w:r>
      <w:r w:rsidR="0065244E">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110BA5" w:rsidRDefault="008B3E4F">
                            <w:pPr>
                              <w:rPr>
                                <w:rFonts w:ascii="Courier New" w:hAnsi="Courier New" w:cs="Courier New"/>
                                <w:sz w:val="20"/>
                                <w:szCs w:val="20"/>
                              </w:rPr>
                            </w:pPr>
                            <w:r w:rsidRPr="00110BA5">
                              <w:rPr>
                                <w:rFonts w:ascii="Courier New" w:hAnsi="Courier New" w:cs="Courier New"/>
                                <w:sz w:val="20"/>
                                <w:szCs w:val="20"/>
                              </w:rPr>
                              <w:t>ro = 0</w:t>
                            </w:r>
                          </w:p>
                          <w:p w:rsidR="008B3E4F" w:rsidRPr="00110BA5" w:rsidRDefault="008B3E4F">
                            <w:pPr>
                              <w:rPr>
                                <w:rFonts w:ascii="Courier New" w:hAnsi="Courier New" w:cs="Courier New"/>
                                <w:sz w:val="20"/>
                                <w:szCs w:val="20"/>
                              </w:rPr>
                            </w:pPr>
                            <w:r w:rsidRPr="00110BA5">
                              <w:rPr>
                                <w:rFonts w:ascii="Courier New" w:hAnsi="Courier New" w:cs="Courier New"/>
                                <w:sz w:val="20"/>
                                <w:szCs w:val="20"/>
                              </w:rPr>
                              <w:t>for i = 1 to the number of rows</w:t>
                            </w:r>
                          </w:p>
                          <w:p w:rsidR="008B3E4F" w:rsidRPr="00110BA5" w:rsidRDefault="008B3E4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8B3E4F" w:rsidRDefault="008B3E4F">
                            <w:pPr>
                              <w:rPr>
                                <w:rFonts w:ascii="Courier New" w:hAnsi="Courier New" w:cs="Courier New"/>
                                <w:sz w:val="20"/>
                                <w:szCs w:val="20"/>
                              </w:rPr>
                            </w:pPr>
                            <w:r w:rsidRPr="00110BA5">
                              <w:rPr>
                                <w:rFonts w:ascii="Courier New" w:hAnsi="Courier New" w:cs="Courier New"/>
                                <w:sz w:val="20"/>
                                <w:szCs w:val="20"/>
                              </w:rPr>
                              <w:t xml:space="preserve">          ro++</w:t>
                            </w:r>
                          </w:p>
                          <w:p w:rsidR="008B3E4F" w:rsidRPr="00110BA5" w:rsidRDefault="008B3E4F">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8B3E4F" w:rsidRPr="00110BA5" w:rsidRDefault="008B3E4F">
                      <w:pPr>
                        <w:rPr>
                          <w:rFonts w:ascii="Courier New" w:hAnsi="Courier New" w:cs="Courier New"/>
                          <w:sz w:val="20"/>
                          <w:szCs w:val="20"/>
                        </w:rPr>
                      </w:pPr>
                      <w:r w:rsidRPr="00110BA5">
                        <w:rPr>
                          <w:rFonts w:ascii="Courier New" w:hAnsi="Courier New" w:cs="Courier New"/>
                          <w:sz w:val="20"/>
                          <w:szCs w:val="20"/>
                        </w:rPr>
                        <w:t>ro = 0</w:t>
                      </w:r>
                    </w:p>
                    <w:p w:rsidR="008B3E4F" w:rsidRPr="00110BA5" w:rsidRDefault="008B3E4F">
                      <w:pPr>
                        <w:rPr>
                          <w:rFonts w:ascii="Courier New" w:hAnsi="Courier New" w:cs="Courier New"/>
                          <w:sz w:val="20"/>
                          <w:szCs w:val="20"/>
                        </w:rPr>
                      </w:pPr>
                      <w:r w:rsidRPr="00110BA5">
                        <w:rPr>
                          <w:rFonts w:ascii="Courier New" w:hAnsi="Courier New" w:cs="Courier New"/>
                          <w:sz w:val="20"/>
                          <w:szCs w:val="20"/>
                        </w:rPr>
                        <w:t>for i = 1 to the number of rows</w:t>
                      </w:r>
                    </w:p>
                    <w:p w:rsidR="008B3E4F" w:rsidRPr="00110BA5" w:rsidRDefault="008B3E4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8B3E4F" w:rsidRDefault="008B3E4F">
                      <w:pPr>
                        <w:rPr>
                          <w:rFonts w:ascii="Courier New" w:hAnsi="Courier New" w:cs="Courier New"/>
                          <w:sz w:val="20"/>
                          <w:szCs w:val="20"/>
                        </w:rPr>
                      </w:pPr>
                      <w:r w:rsidRPr="00110BA5">
                        <w:rPr>
                          <w:rFonts w:ascii="Courier New" w:hAnsi="Courier New" w:cs="Courier New"/>
                          <w:sz w:val="20"/>
                          <w:szCs w:val="20"/>
                        </w:rPr>
                        <w:t xml:space="preserve">          ro++</w:t>
                      </w:r>
                    </w:p>
                    <w:p w:rsidR="008B3E4F" w:rsidRPr="00110BA5" w:rsidRDefault="008B3E4F">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33" w:name="_Ref483391439"/>
      <w:bookmarkStart w:id="234" w:name="_Toc485448635"/>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33</w:t>
      </w:r>
      <w:r w:rsidR="008B3E4F">
        <w:fldChar w:fldCharType="end"/>
      </w:r>
      <w:bookmarkEnd w:id="233"/>
      <w:r>
        <w:t xml:space="preserve"> </w:t>
      </w:r>
      <w:r w:rsidR="00277B74">
        <w:rPr>
          <w:b w:val="0"/>
        </w:rPr>
        <w:t>Pseudocode untuk M</w:t>
      </w:r>
      <w:r w:rsidRPr="00110BA5">
        <w:rPr>
          <w:b w:val="0"/>
        </w:rPr>
        <w:t>enghitung RO</w:t>
      </w:r>
      <w:bookmarkEnd w:id="234"/>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65244E">
        <w:t xml:space="preserve">Gambar </w:t>
      </w:r>
      <w:r w:rsidR="0065244E">
        <w:rPr>
          <w:noProof/>
        </w:rPr>
        <w:t>4</w:t>
      </w:r>
      <w:r w:rsidR="0065244E">
        <w:t>.</w:t>
      </w:r>
      <w:r w:rsidR="0065244E">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65244E">
        <w:t xml:space="preserve">Gambar </w:t>
      </w:r>
      <w:r w:rsidR="0065244E">
        <w:rPr>
          <w:noProof/>
        </w:rPr>
        <w:t>4</w:t>
      </w:r>
      <w:r w:rsidR="0065244E">
        <w:t>.</w:t>
      </w:r>
      <w:r w:rsidR="0065244E">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7B4875" w:rsidRDefault="008B3E4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8B3E4F" w:rsidRPr="007B4875" w:rsidRDefault="008B3E4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5" w:name="_Ref483391617"/>
      <w:bookmarkStart w:id="236" w:name="_Toc485448636"/>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34</w:t>
      </w:r>
      <w:r w:rsidR="008B3E4F">
        <w:fldChar w:fldCharType="end"/>
      </w:r>
      <w:bookmarkEnd w:id="235"/>
      <w:r>
        <w:t xml:space="preserve"> </w:t>
      </w:r>
      <w:r w:rsidR="00277B74">
        <w:rPr>
          <w:b w:val="0"/>
        </w:rPr>
        <w:t>Perintah Pengeksekusian S</w:t>
      </w:r>
      <w:r w:rsidRPr="00B912B7">
        <w:rPr>
          <w:b w:val="0"/>
        </w:rPr>
        <w:t>krip awk RO</w:t>
      </w:r>
      <w:bookmarkEnd w:id="236"/>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7B4875" w:rsidRDefault="008B3E4F"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8B3E4F" w:rsidRPr="007B4875" w:rsidRDefault="008B3E4F"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7" w:name="_Ref483391631"/>
      <w:bookmarkStart w:id="238" w:name="_Toc485448637"/>
      <w:r>
        <w:t xml:space="preserve">Gambar </w:t>
      </w:r>
      <w:r w:rsidR="008B3E4F">
        <w:fldChar w:fldCharType="begin"/>
      </w:r>
      <w:r w:rsidR="008B3E4F">
        <w:instrText xml:space="preserve"> STYLEREF 1 \s </w:instrText>
      </w:r>
      <w:r w:rsidR="008B3E4F">
        <w:fldChar w:fldCharType="separate"/>
      </w:r>
      <w:r w:rsidR="008B3E4F">
        <w:rPr>
          <w:noProof/>
        </w:rPr>
        <w:t>4</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35</w:t>
      </w:r>
      <w:r w:rsidR="008B3E4F">
        <w:fldChar w:fldCharType="end"/>
      </w:r>
      <w:bookmarkEnd w:id="237"/>
      <w:r>
        <w:t xml:space="preserve"> </w:t>
      </w:r>
      <w:r w:rsidRPr="00B912B7">
        <w:rPr>
          <w:b w:val="0"/>
          <w:i/>
        </w:rPr>
        <w:t>Output</w:t>
      </w:r>
      <w:r w:rsidR="00277B74">
        <w:rPr>
          <w:b w:val="0"/>
        </w:rPr>
        <w:t xml:space="preserve"> S</w:t>
      </w:r>
      <w:r w:rsidRPr="00B912B7">
        <w:rPr>
          <w:b w:val="0"/>
        </w:rPr>
        <w:t>krip awk RO</w:t>
      </w:r>
      <w:bookmarkEnd w:id="238"/>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DB3E11">
      <w:pPr>
        <w:pStyle w:val="Heading1"/>
        <w:ind w:hanging="567"/>
      </w:pPr>
      <w:bookmarkStart w:id="239" w:name="_Toc485131202"/>
      <w:r w:rsidRPr="003157DE">
        <w:lastRenderedPageBreak/>
        <w:t>BAB V</w:t>
      </w:r>
      <w:r w:rsidRPr="003157DE">
        <w:br/>
        <w:t>HASIL UJI COBA DAN EVALUASI</w:t>
      </w:r>
      <w:bookmarkEnd w:id="239"/>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40" w:name="_Toc485131203"/>
      <w:r w:rsidRPr="003157DE">
        <w:t xml:space="preserve">Lingkungan </w:t>
      </w:r>
      <w:r w:rsidR="00370D81">
        <w:t>Uji Coba</w:t>
      </w:r>
      <w:bookmarkEnd w:id="240"/>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41" w:name="_Ref485447937"/>
      <w:r>
        <w:t xml:space="preserve">Tabel </w:t>
      </w:r>
      <w:r w:rsidR="002850B8">
        <w:fldChar w:fldCharType="begin"/>
      </w:r>
      <w:r w:rsidR="002850B8">
        <w:instrText xml:space="preserve"> STYLEREF 1 \s </w:instrText>
      </w:r>
      <w:r w:rsidR="002850B8">
        <w:fldChar w:fldCharType="separate"/>
      </w:r>
      <w:r w:rsidR="002850B8">
        <w:rPr>
          <w:noProof/>
        </w:rPr>
        <w:t>5</w:t>
      </w:r>
      <w:r w:rsidR="002850B8">
        <w:fldChar w:fldCharType="end"/>
      </w:r>
      <w:r w:rsidR="002850B8">
        <w:t>.</w:t>
      </w:r>
      <w:r w:rsidR="002850B8">
        <w:fldChar w:fldCharType="begin"/>
      </w:r>
      <w:r w:rsidR="002850B8">
        <w:instrText xml:space="preserve"> SEQ Tabel \* ARABIC \s 1 </w:instrText>
      </w:r>
      <w:r w:rsidR="002850B8">
        <w:fldChar w:fldCharType="separate"/>
      </w:r>
      <w:r w:rsidR="002850B8">
        <w:rPr>
          <w:noProof/>
        </w:rPr>
        <w:t>1</w:t>
      </w:r>
      <w:r w:rsidR="002850B8">
        <w:fldChar w:fldCharType="end"/>
      </w:r>
      <w:bookmarkEnd w:id="241"/>
      <w:r>
        <w:t xml:space="preserve"> </w:t>
      </w:r>
      <w:bookmarkStart w:id="242" w:name="_Toc485131289"/>
      <w:r>
        <w:rPr>
          <w:b w:val="0"/>
        </w:rPr>
        <w:t>Spesifikasi Perangkat yang D</w:t>
      </w:r>
      <w:r w:rsidRPr="000E0E9C">
        <w:rPr>
          <w:b w:val="0"/>
        </w:rPr>
        <w:t>igunakan</w:t>
      </w:r>
      <w:bookmarkEnd w:id="242"/>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43" w:name="_Toc485131204"/>
      <w:r>
        <w:t>Hasil Uji Coba</w:t>
      </w:r>
      <w:bookmarkEnd w:id="243"/>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44" w:name="_Toc485131205"/>
      <w:r>
        <w:lastRenderedPageBreak/>
        <w:t xml:space="preserve">Hasil Uji Coba Skenario </w:t>
      </w:r>
      <w:r w:rsidRPr="00370D81">
        <w:rPr>
          <w:i/>
        </w:rPr>
        <w:t>Grid</w:t>
      </w:r>
      <w:bookmarkEnd w:id="244"/>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A2F2A" w:rsidRDefault="0022362B" w:rsidP="0022362B">
      <w:pPr>
        <w:pStyle w:val="Caption"/>
        <w:rPr>
          <w:b w:val="0"/>
          <w:i/>
        </w:rPr>
      </w:pPr>
      <w:bookmarkStart w:id="245" w:name="_Ref485448006"/>
      <w:bookmarkStart w:id="246" w:name="_Toc485448638"/>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w:t>
      </w:r>
      <w:r w:rsidR="008B3E4F">
        <w:fldChar w:fldCharType="end"/>
      </w:r>
      <w:bookmarkEnd w:id="245"/>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46"/>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 MERGEFORMAT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 MERGEFORMAT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 MERGEFORMAT </w:instrText>
      </w:r>
      <w:r>
        <w:fldChar w:fldCharType="separate"/>
      </w:r>
      <w:r>
        <w:t xml:space="preserve">Gambar </w:t>
      </w:r>
      <w:r>
        <w:rPr>
          <w:noProof/>
        </w:rPr>
        <w:t>5</w:t>
      </w:r>
      <w:r>
        <w:t>.</w:t>
      </w:r>
      <w:r>
        <w:rPr>
          <w:noProof/>
        </w:rPr>
        <w:t>3</w:t>
      </w:r>
      <w:r>
        <w:fldChar w:fldCharType="end"/>
      </w:r>
      <w:r>
        <w:t xml:space="preserve"> 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60356" w:rsidRDefault="00F60356" w:rsidP="00F60356">
      <w:pPr>
        <w:pStyle w:val="Caption"/>
        <w:rPr>
          <w:b w:val="0"/>
          <w:i/>
        </w:rPr>
      </w:pPr>
      <w:bookmarkStart w:id="247" w:name="_Ref483908903"/>
      <w:bookmarkStart w:id="248" w:name="_Toc485448639"/>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2</w:t>
      </w:r>
      <w:r w:rsidR="008B3E4F">
        <w:fldChar w:fldCharType="end"/>
      </w:r>
      <w:bookmarkEnd w:id="247"/>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48"/>
    </w:p>
    <w:p w:rsidR="00CE44E4" w:rsidRDefault="00CE44E4" w:rsidP="00CE44E4"/>
    <w:p w:rsid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rsidR="003E3484">
        <w:t xml:space="preserve">39.42% ketika terjadi </w:t>
      </w:r>
      <w:r w:rsidR="003E3484" w:rsidRPr="0083331F">
        <w:rPr>
          <w:i/>
        </w:rPr>
        <w:t>Black Hole attack</w:t>
      </w:r>
      <w:r w:rsidR="003E3484">
        <w:t xml:space="preserve">, 31.93% ketika terjadi </w:t>
      </w:r>
      <w:r w:rsidR="003E3484" w:rsidRPr="0083331F">
        <w:rPr>
          <w:i/>
        </w:rPr>
        <w:t>Worm Hole attack</w:t>
      </w:r>
      <w:r w:rsidR="003E3484">
        <w:t>, dan 39.73% ketika terjadi kombinasi serangan keduanya.</w:t>
      </w:r>
    </w:p>
    <w:p w:rsidR="0083331F" w:rsidRDefault="0083331F" w:rsidP="00CE44E4">
      <w:pPr>
        <w:ind w:firstLine="567"/>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4 </w:t>
      </w:r>
      <w:r w:rsidRPr="00E93C40">
        <w:rPr>
          <w:i/>
        </w:rPr>
        <w:t xml:space="preserve">node </w:t>
      </w:r>
      <w:r>
        <w:rPr>
          <w:i/>
        </w:rPr>
        <w:t>Black Hole</w:t>
      </w:r>
      <w:r>
        <w:t xml:space="preserve"> pada uji coba 40 </w:t>
      </w:r>
      <w:r w:rsidRPr="00E93C40">
        <w:rPr>
          <w:i/>
        </w:rPr>
        <w:t>node</w:t>
      </w:r>
      <w:r>
        <w:t xml:space="preserve">. Nilai PDR yang awalnya pada skenario normal adalah 0.674 turun drastis saat terjadi </w:t>
      </w:r>
      <w:r w:rsidRPr="00E93C40">
        <w:rPr>
          <w:i/>
        </w:rPr>
        <w:t>Black Hole attack</w:t>
      </w:r>
      <w:r>
        <w:t xml:space="preserve"> menjadi 0.221 ketika menggunakan </w:t>
      </w:r>
      <w:r w:rsidRPr="00E93C40">
        <w:rPr>
          <w:i/>
        </w:rPr>
        <w:t>routing protocol original</w:t>
      </w:r>
      <w:r>
        <w:t xml:space="preserve">. Namun dengan </w:t>
      </w:r>
      <w:r w:rsidRPr="00E93C40">
        <w:rPr>
          <w:i/>
        </w:rPr>
        <w:t>routing protocol</w:t>
      </w:r>
      <w:r>
        <w:t xml:space="preserve"> yang telah dimodifikasi, nilai PDR menjadi 0.588 atau dapat dikatakan mengalami </w:t>
      </w:r>
      <w:r>
        <w:lastRenderedPageBreak/>
        <w:t xml:space="preserve">peningkatan sebesar 53.94%. Sedangkan peningkatan terendah terjadi saat terdapat 3 </w:t>
      </w:r>
      <w:r w:rsidRPr="0083331F">
        <w:rPr>
          <w:i/>
        </w:rPr>
        <w:t>node Black Hole</w:t>
      </w:r>
      <w:r>
        <w:t xml:space="preserve"> pada uji coba 30 </w:t>
      </w:r>
      <w:r w:rsidRPr="0083331F">
        <w:rPr>
          <w:i/>
        </w:rPr>
        <w:t>node</w:t>
      </w:r>
      <w:r>
        <w:t>, yaitu hanya sebesar 25.34%.</w:t>
      </w:r>
    </w:p>
    <w:p w:rsidR="00162369" w:rsidRPr="00CE44E4" w:rsidRDefault="00162369" w:rsidP="00CE44E4">
      <w:pPr>
        <w:ind w:firstLine="567"/>
        <w:jc w:val="both"/>
      </w:pPr>
    </w:p>
    <w:p w:rsidR="00CE44E4" w:rsidRDefault="003D5584" w:rsidP="0083331F">
      <w:pPr>
        <w:keepNext/>
        <w:jc w:val="center"/>
      </w:pPr>
      <w:bookmarkStart w:id="249" w:name="_Ref486681245"/>
      <w:r w:rsidRPr="00A03F51">
        <w:rPr>
          <w:b/>
          <w:noProof/>
          <w:lang w:eastAsia="id-ID"/>
        </w:rPr>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V relativeFrom="margin">
              <wp14:pctHeight>0</wp14:pctHeight>
            </wp14:sizeRelV>
          </wp:anchor>
        </w:drawing>
      </w:r>
      <w:bookmarkStart w:id="250" w:name="_Ref483908914"/>
      <w:bookmarkStart w:id="251" w:name="_Toc485448640"/>
      <w:r w:rsidR="00F60356" w:rsidRPr="00A03F51">
        <w:rPr>
          <w:b/>
        </w:rPr>
        <w:t xml:space="preserve">Gambar </w:t>
      </w:r>
      <w:r w:rsidR="008B3E4F">
        <w:rPr>
          <w:b/>
        </w:rPr>
        <w:fldChar w:fldCharType="begin"/>
      </w:r>
      <w:r w:rsidR="008B3E4F">
        <w:rPr>
          <w:b/>
        </w:rPr>
        <w:instrText xml:space="preserve"> STYLEREF 1 \s </w:instrText>
      </w:r>
      <w:r w:rsidR="008B3E4F">
        <w:rPr>
          <w:b/>
        </w:rPr>
        <w:fldChar w:fldCharType="separate"/>
      </w:r>
      <w:r w:rsidR="008B3E4F">
        <w:rPr>
          <w:b/>
          <w:noProof/>
        </w:rPr>
        <w:t>5</w:t>
      </w:r>
      <w:r w:rsidR="008B3E4F">
        <w:rPr>
          <w:b/>
        </w:rPr>
        <w:fldChar w:fldCharType="end"/>
      </w:r>
      <w:r w:rsidR="008B3E4F">
        <w:rPr>
          <w:b/>
        </w:rPr>
        <w:t>.</w:t>
      </w:r>
      <w:r w:rsidR="008B3E4F">
        <w:rPr>
          <w:b/>
        </w:rPr>
        <w:fldChar w:fldCharType="begin"/>
      </w:r>
      <w:r w:rsidR="008B3E4F">
        <w:rPr>
          <w:b/>
        </w:rPr>
        <w:instrText xml:space="preserve"> SEQ Gambar \* ARABIC \s 1 </w:instrText>
      </w:r>
      <w:r w:rsidR="008B3E4F">
        <w:rPr>
          <w:b/>
        </w:rPr>
        <w:fldChar w:fldCharType="separate"/>
      </w:r>
      <w:r w:rsidR="008B3E4F">
        <w:rPr>
          <w:b/>
          <w:noProof/>
        </w:rPr>
        <w:t>3</w:t>
      </w:r>
      <w:r w:rsidR="008B3E4F">
        <w:rPr>
          <w:b/>
        </w:rPr>
        <w:fldChar w:fldCharType="end"/>
      </w:r>
      <w:bookmarkEnd w:id="249"/>
      <w:bookmarkEnd w:id="250"/>
      <w:r w:rsidR="00F60356" w:rsidRPr="00A03F51">
        <w:t xml:space="preserve"> </w:t>
      </w:r>
      <w:r w:rsidR="00307ED4" w:rsidRPr="00A03F51">
        <w:t>Grafik PDR terhadap B</w:t>
      </w:r>
      <w:r w:rsidR="00F60356" w:rsidRPr="00A03F51">
        <w:t xml:space="preserve">anyak </w:t>
      </w:r>
      <w:r w:rsidR="00307ED4" w:rsidRPr="00A03F51">
        <w:rPr>
          <w:i/>
        </w:rPr>
        <w:t>Malicious N</w:t>
      </w:r>
      <w:r w:rsidR="00F60356" w:rsidRPr="00A03F51">
        <w:rPr>
          <w:i/>
        </w:rPr>
        <w:t>ode</w:t>
      </w:r>
      <w:r w:rsidR="00307ED4" w:rsidRPr="00A03F51">
        <w:t xml:space="preserve"> dan Variasi Serangannya pada S</w:t>
      </w:r>
      <w:r w:rsidR="00F60356" w:rsidRPr="00A03F51">
        <w:t xml:space="preserve">kenario </w:t>
      </w:r>
      <w:r w:rsidR="00307ED4" w:rsidRPr="00A03F51">
        <w:rPr>
          <w:i/>
        </w:rPr>
        <w:t>G</w:t>
      </w:r>
      <w:r w:rsidR="00F60356" w:rsidRPr="00A03F51">
        <w:rPr>
          <w:i/>
        </w:rPr>
        <w:t>rid</w:t>
      </w:r>
      <w:r w:rsidR="00F60356" w:rsidRPr="00A03F51">
        <w:t xml:space="preserve"> 50 </w:t>
      </w:r>
      <w:r w:rsidR="00307ED4" w:rsidRPr="00A03F51">
        <w:rPr>
          <w:i/>
        </w:rPr>
        <w:t>N</w:t>
      </w:r>
      <w:r w:rsidR="00F60356" w:rsidRPr="00A03F51">
        <w:rPr>
          <w:i/>
        </w:rPr>
        <w:t>ode</w:t>
      </w:r>
      <w:bookmarkEnd w:id="251"/>
    </w:p>
    <w:p w:rsidR="0083331F" w:rsidRDefault="0083331F" w:rsidP="0083331F">
      <w:pPr>
        <w:keepNext/>
        <w:jc w:val="center"/>
      </w:pPr>
    </w:p>
    <w:p w:rsidR="001A6843" w:rsidRDefault="0083331F" w:rsidP="00722FCC">
      <w:pPr>
        <w:ind w:firstLine="567"/>
        <w:jc w:val="both"/>
      </w:pPr>
      <w:r>
        <w:t xml:space="preserve">Pada skenario dimana </w:t>
      </w:r>
      <w:r w:rsidRPr="001257B6">
        <w:rPr>
          <w:i/>
        </w:rPr>
        <w:t>malicious node</w:t>
      </w:r>
      <w:r>
        <w:t xml:space="preserve"> melakukan </w:t>
      </w:r>
      <w:r w:rsidRPr="001257B6">
        <w:rPr>
          <w:i/>
        </w:rPr>
        <w:t>Worm Hole attack</w:t>
      </w:r>
      <w:r>
        <w:t xml:space="preserve">, </w:t>
      </w:r>
      <w:r w:rsidR="001257B6">
        <w:t xml:space="preserve">peningkatan PDR tertinggi terjadi saat terdapat 2 </w:t>
      </w:r>
      <w:r w:rsidR="001257B6" w:rsidRPr="00E93C40">
        <w:rPr>
          <w:i/>
        </w:rPr>
        <w:t xml:space="preserve">node </w:t>
      </w:r>
      <w:r w:rsidR="001257B6">
        <w:rPr>
          <w:i/>
        </w:rPr>
        <w:t>Worm Hole</w:t>
      </w:r>
      <w:r w:rsidR="001257B6">
        <w:t xml:space="preserve"> pada uji coba 40 </w:t>
      </w:r>
      <w:r w:rsidR="001257B6" w:rsidRPr="00E93C40">
        <w:rPr>
          <w:i/>
        </w:rPr>
        <w:t>node</w:t>
      </w:r>
      <w:r w:rsidR="001257B6">
        <w:t xml:space="preserve">. Nilai PDR yang awalnya pada skenario normal adalah 0.674 turun drastis saat terjadi </w:t>
      </w:r>
      <w:r w:rsidR="001257B6">
        <w:rPr>
          <w:i/>
        </w:rPr>
        <w:t>Worm</w:t>
      </w:r>
      <w:r w:rsidR="001257B6" w:rsidRPr="00E93C40">
        <w:rPr>
          <w:i/>
        </w:rPr>
        <w:t xml:space="preserve"> Hole attack</w:t>
      </w:r>
      <w:r w:rsidR="001257B6">
        <w:t xml:space="preserve"> menjadi 0.284 ketika menggunakan </w:t>
      </w:r>
      <w:r w:rsidR="001257B6" w:rsidRPr="00E93C40">
        <w:rPr>
          <w:i/>
        </w:rPr>
        <w:t>routing protocol original</w:t>
      </w:r>
      <w:r w:rsidR="001257B6">
        <w:t xml:space="preserve">. Namun dengan </w:t>
      </w:r>
      <w:r w:rsidR="001257B6" w:rsidRPr="00E93C40">
        <w:rPr>
          <w:i/>
        </w:rPr>
        <w:t>routing protocol</w:t>
      </w:r>
      <w:r w:rsidR="001257B6">
        <w:t xml:space="preserve"> yang telah dimodifikasi, nilai PDR menjadi 0.572 atau dapat dikatakan mengalami peningkatan sebesar 46.07%. Sedangkan peningkatan terendah terjadi saat terdapat 3 </w:t>
      </w:r>
      <w:r w:rsidR="001257B6">
        <w:rPr>
          <w:i/>
        </w:rPr>
        <w:t>node Worm</w:t>
      </w:r>
      <w:r w:rsidR="001257B6" w:rsidRPr="0083331F">
        <w:rPr>
          <w:i/>
        </w:rPr>
        <w:t xml:space="preserve"> Hole</w:t>
      </w:r>
      <w:r w:rsidR="001257B6">
        <w:t xml:space="preserve"> pada uji coba 50 </w:t>
      </w:r>
      <w:r w:rsidR="001257B6" w:rsidRPr="0083331F">
        <w:rPr>
          <w:i/>
        </w:rPr>
        <w:t>node</w:t>
      </w:r>
      <w:r w:rsidR="001257B6">
        <w:t>, yaitu hanya sebesar 22.29%.</w:t>
      </w:r>
    </w:p>
    <w:p w:rsidR="003A0E91" w:rsidRDefault="003A0E91" w:rsidP="00722FCC">
      <w:pPr>
        <w:ind w:firstLine="567"/>
        <w:jc w:val="both"/>
      </w:pPr>
      <w:r>
        <w:lastRenderedPageBreak/>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saat terdapat 2 </w:t>
      </w:r>
      <w:r>
        <w:rPr>
          <w:i/>
        </w:rPr>
        <w:t xml:space="preserve">malicious node </w:t>
      </w:r>
      <w:r>
        <w:t xml:space="preserve">dengan rincian 1 </w:t>
      </w:r>
      <w:r w:rsidRPr="00162369">
        <w:rPr>
          <w:i/>
        </w:rPr>
        <w:t>node</w:t>
      </w:r>
      <w:r>
        <w:t xml:space="preserve"> melakukan </w:t>
      </w:r>
      <w:r w:rsidRPr="00162369">
        <w:rPr>
          <w:i/>
        </w:rPr>
        <w:t>Black Hole attack</w:t>
      </w:r>
      <w:r>
        <w:t xml:space="preserve"> dan 1 </w:t>
      </w:r>
      <w:r w:rsidRPr="00162369">
        <w:rPr>
          <w:i/>
        </w:rPr>
        <w:t>node</w:t>
      </w:r>
      <w:r>
        <w:t xml:space="preserve"> yang lain melakukan </w:t>
      </w:r>
      <w:r w:rsidRPr="00162369">
        <w:rPr>
          <w:i/>
        </w:rPr>
        <w:t>Worm Hole attack</w:t>
      </w:r>
      <w:r>
        <w:t xml:space="preserve"> pada uji coba 30 </w:t>
      </w:r>
      <w:r w:rsidRPr="00E93C40">
        <w:rPr>
          <w:i/>
        </w:rPr>
        <w:t>node</w:t>
      </w:r>
      <w:r>
        <w:t>. Nilai PDR yang awalnya pada</w:t>
      </w:r>
      <w:r w:rsidR="00162369">
        <w:t xml:space="preserve"> skenario normal adalah 0.944</w:t>
      </w:r>
      <w:r>
        <w:t xml:space="preserve"> turun drastis saat terjadi </w:t>
      </w:r>
      <w:r w:rsidR="00162369">
        <w:t>kombinasi kedua serangan tersebut menjadi 0.078</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162369">
        <w:t>0.56</w:t>
      </w:r>
      <w:r>
        <w:t xml:space="preserve">2 atau dapat dikatakan mengalami peningkatan sebesar </w:t>
      </w:r>
      <w:r w:rsidR="00162369">
        <w:t>51.28</w:t>
      </w:r>
      <w:r>
        <w:t>%. Sedangkan peningkatan terendah terja</w:t>
      </w:r>
      <w:r w:rsidR="00162369">
        <w:t>di saat terdapat 2</w:t>
      </w:r>
      <w:r>
        <w:t xml:space="preserve"> </w:t>
      </w:r>
      <w:r>
        <w:rPr>
          <w:i/>
        </w:rPr>
        <w:t xml:space="preserve">node </w:t>
      </w:r>
      <w:r w:rsidR="00162369">
        <w:rPr>
          <w:i/>
        </w:rPr>
        <w:t>attacker</w:t>
      </w:r>
      <w:r>
        <w:t xml:space="preserve"> pada uji coba 50 </w:t>
      </w:r>
      <w:r w:rsidRPr="0083331F">
        <w:rPr>
          <w:i/>
        </w:rPr>
        <w:t>node</w:t>
      </w:r>
      <w:r w:rsidR="00162369">
        <w:t>, yaitu hanya sebesar 26.81</w:t>
      </w:r>
      <w:r>
        <w:t>%.</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r w:rsidR="00FB0E95">
        <w:t xml:space="preserve">, namun </w:t>
      </w:r>
      <w:r w:rsidR="00FB0E95" w:rsidRPr="00FB0E95">
        <w:rPr>
          <w:i/>
        </w:rPr>
        <w:t>recovery</w:t>
      </w:r>
      <w:r w:rsidR="00FB0E95">
        <w:t xml:space="preserve"> yang dilakukan terlihat lebih stabil</w:t>
      </w:r>
      <w:r w:rsidR="00060FE7">
        <w:t>.</w:t>
      </w:r>
    </w:p>
    <w:p w:rsidR="003A0E91" w:rsidRDefault="009C02EF" w:rsidP="003A0E91">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3A0E91" w:rsidRDefault="003A0E91" w:rsidP="003A0E91">
      <w:pPr>
        <w:ind w:firstLine="567"/>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1F7BFC">
      <w:pPr>
        <w:pStyle w:val="Caption"/>
        <w:rPr>
          <w:b w:val="0"/>
          <w:i/>
        </w:rPr>
      </w:pPr>
      <w:bookmarkStart w:id="252" w:name="_Ref483909588"/>
      <w:bookmarkStart w:id="253" w:name="_Toc485448641"/>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4</w:t>
      </w:r>
      <w:r w:rsidR="008B3E4F">
        <w:fldChar w:fldCharType="end"/>
      </w:r>
      <w:bookmarkEnd w:id="252"/>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53"/>
    </w:p>
    <w:p w:rsidR="00FB0E95" w:rsidRDefault="00FB0E95" w:rsidP="00FB0E95"/>
    <w:p w:rsidR="00FB0E95" w:rsidRDefault="00FB0E95" w:rsidP="00FB0E95">
      <w:pPr>
        <w:ind w:firstLine="720"/>
        <w:jc w:val="both"/>
      </w:pPr>
      <w:r>
        <w:t xml:space="preserve">Berdasarkan grafik pada </w:t>
      </w:r>
      <w:r>
        <w:fldChar w:fldCharType="begin"/>
      </w:r>
      <w:r>
        <w:instrText xml:space="preserve"> REF _Ref483909588 \h  \* MERGEFORMAT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 MERGEFORMAT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 MERGEFORMAT </w:instrText>
      </w:r>
      <w:r>
        <w:fldChar w:fldCharType="separate"/>
      </w:r>
      <w:r>
        <w:t xml:space="preserve">Gambar </w:t>
      </w:r>
      <w:r>
        <w:rPr>
          <w:noProof/>
        </w:rPr>
        <w:t>5</w:t>
      </w:r>
      <w:r>
        <w:t>.</w:t>
      </w:r>
      <w:r>
        <w:rPr>
          <w:noProof/>
        </w:rPr>
        <w:t>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FB0E95" w:rsidRPr="00FB0E95" w:rsidRDefault="00E63C93" w:rsidP="00FB0E95">
      <w:pPr>
        <w:ind w:firstLine="720"/>
        <w:jc w:val="both"/>
      </w:pPr>
      <w:r>
        <w:t>P</w:t>
      </w:r>
      <w:r w:rsidR="00617D4C">
        <w:t xml:space="preserve">ada skenario 30 </w:t>
      </w:r>
      <w:r w:rsidR="00617D4C" w:rsidRPr="00617D4C">
        <w:rPr>
          <w:i/>
        </w:rPr>
        <w:t>node</w:t>
      </w:r>
      <w:r w:rsidR="00617D4C">
        <w:t xml:space="preserve"> saat terdapat 1 </w:t>
      </w:r>
      <w:r w:rsidR="00617D4C" w:rsidRPr="00617D4C">
        <w:rPr>
          <w:i/>
        </w:rPr>
        <w:t>malicious node</w:t>
      </w:r>
      <w:r w:rsidR="00617D4C">
        <w:t xml:space="preserve"> yang melakukan </w:t>
      </w:r>
      <w:r w:rsidR="00617D4C" w:rsidRPr="00617D4C">
        <w:rPr>
          <w:i/>
        </w:rPr>
        <w:t>Black Hole attack</w:t>
      </w:r>
      <w:r w:rsidR="00617D4C">
        <w:t xml:space="preserve">, paket yang sampai ke tujuan jauh lebih sedikit ketika menggunakan </w:t>
      </w:r>
      <w:r w:rsidR="00617D4C" w:rsidRPr="00617D4C">
        <w:rPr>
          <w:i/>
        </w:rPr>
        <w:t>routing protocol original</w:t>
      </w:r>
      <w:r w:rsidR="00617D4C">
        <w:t xml:space="preserve"> dibandingkan ketika menggunakan </w:t>
      </w:r>
      <w:r w:rsidR="00617D4C" w:rsidRPr="00617D4C">
        <w:rPr>
          <w:i/>
        </w:rPr>
        <w:t>routing protocol</w:t>
      </w:r>
      <w:r w:rsidR="00617D4C">
        <w:t xml:space="preserve"> yang telah dimodifikasi. Sehingga nilai </w:t>
      </w:r>
      <w:r w:rsidR="00617D4C" w:rsidRPr="00617D4C">
        <w:rPr>
          <w:i/>
        </w:rPr>
        <w:t>end to end delay</w:t>
      </w:r>
      <w:r w:rsidR="00617D4C">
        <w:t xml:space="preserve"> meningkat drastis ketika menggunakan </w:t>
      </w:r>
      <w:r w:rsidR="00617D4C" w:rsidRPr="00617D4C">
        <w:rPr>
          <w:i/>
        </w:rPr>
        <w:t>routing protocol</w:t>
      </w:r>
      <w:r w:rsidR="00617D4C">
        <w:t xml:space="preserve"> yang telah dimodifikasi. Namun pada skenario 30 </w:t>
      </w:r>
      <w:r w:rsidR="00617D4C" w:rsidRPr="00617D4C">
        <w:rPr>
          <w:i/>
        </w:rPr>
        <w:t>node</w:t>
      </w:r>
      <w:r w:rsidR="00617D4C">
        <w:t xml:space="preserve"> ini, nilai </w:t>
      </w:r>
      <w:r w:rsidR="00617D4C" w:rsidRPr="00617D4C">
        <w:rPr>
          <w:i/>
        </w:rPr>
        <w:t>end to end delay</w:t>
      </w:r>
      <w:r w:rsidR="00617D4C">
        <w:t xml:space="preserve"> terlihat tidak stabil. Hal ini dapat dilihat pada </w:t>
      </w:r>
      <w:r w:rsidR="00617D4C">
        <w:fldChar w:fldCharType="begin"/>
      </w:r>
      <w:r w:rsidR="00617D4C">
        <w:instrText xml:space="preserve"> REF _Ref483909588 \h </w:instrText>
      </w:r>
      <w:r w:rsidR="00617D4C">
        <w:fldChar w:fldCharType="separate"/>
      </w:r>
      <w:r w:rsidR="00617D4C">
        <w:t xml:space="preserve">Gambar </w:t>
      </w:r>
      <w:r w:rsidR="00617D4C">
        <w:rPr>
          <w:noProof/>
        </w:rPr>
        <w:t>5</w:t>
      </w:r>
      <w:r w:rsidR="00617D4C">
        <w:t>.</w:t>
      </w:r>
      <w:r w:rsidR="00617D4C">
        <w:rPr>
          <w:noProof/>
        </w:rPr>
        <w:t>4</w:t>
      </w:r>
      <w:r w:rsidR="00617D4C">
        <w:fldChar w:fldCharType="end"/>
      </w:r>
      <w:r w:rsidR="00617D4C">
        <w:t>.</w:t>
      </w:r>
      <w:r w:rsidR="00617D4C" w:rsidRPr="00FB0E95">
        <w:t xml:space="preserve"> </w:t>
      </w:r>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F5999" w:rsidRDefault="00EF5999" w:rsidP="001F7BFC">
      <w:pPr>
        <w:pStyle w:val="Caption"/>
        <w:rPr>
          <w:b w:val="0"/>
          <w:i/>
        </w:rPr>
      </w:pPr>
      <w:bookmarkStart w:id="254" w:name="_Ref483909600"/>
      <w:bookmarkStart w:id="255" w:name="_Toc485448642"/>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5</w:t>
      </w:r>
      <w:r w:rsidR="008B3E4F">
        <w:fldChar w:fldCharType="end"/>
      </w:r>
      <w:bookmarkEnd w:id="254"/>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55"/>
    </w:p>
    <w:p w:rsidR="001F7BFC" w:rsidRPr="001F7BFC" w:rsidRDefault="001F7BFC" w:rsidP="001F7BFC"/>
    <w:p w:rsidR="001F7BFC" w:rsidRDefault="00617D4C" w:rsidP="001F7BFC">
      <w:pPr>
        <w:ind w:firstLine="720"/>
        <w:jc w:val="both"/>
      </w:pPr>
      <w:r>
        <w:t xml:space="preserve">Sedangkan pada skenario 40 </w:t>
      </w:r>
      <w:r w:rsidRPr="006B1C6B">
        <w:rPr>
          <w:i/>
        </w:rPr>
        <w:t>node</w:t>
      </w:r>
      <w:r w:rsidR="004E3A85">
        <w:rPr>
          <w:i/>
        </w:rPr>
        <w:t xml:space="preserve"> </w:t>
      </w:r>
      <w:r w:rsidR="004E3A85">
        <w:t xml:space="preserve">dan 50 </w:t>
      </w:r>
      <w:r w:rsidR="004E3A85" w:rsidRPr="004E3A85">
        <w:rPr>
          <w:i/>
        </w:rPr>
        <w:t>node</w:t>
      </w:r>
      <w:r>
        <w:t xml:space="preserve">, nilai </w:t>
      </w:r>
      <w:r w:rsidRPr="006B1C6B">
        <w:rPr>
          <w:i/>
        </w:rPr>
        <w:t>end to end delay</w:t>
      </w:r>
      <w:r>
        <w:t xml:space="preserve"> terlihat relatif lebih stabil jika dibandingkan dengan skenario 30 </w:t>
      </w:r>
      <w:r w:rsidRPr="006B1C6B">
        <w:rPr>
          <w:i/>
        </w:rPr>
        <w:t>node</w:t>
      </w:r>
      <w:r>
        <w:t xml:space="preserve">. </w:t>
      </w:r>
      <w:r w:rsidR="004E3A85">
        <w:t>Dapat</w:t>
      </w:r>
      <w:r>
        <w:t xml:space="preserve"> dibandingkan antara nilai </w:t>
      </w:r>
      <w:r w:rsidRPr="006B1C6B">
        <w:rPr>
          <w:i/>
        </w:rPr>
        <w:t>end to end delay</w:t>
      </w:r>
      <w:r>
        <w:t xml:space="preserve"> ketika menggunakan </w:t>
      </w:r>
      <w:r w:rsidRPr="006B1C6B">
        <w:rPr>
          <w:i/>
        </w:rPr>
        <w:t>routing protocol original</w:t>
      </w:r>
      <w:r w:rsidR="006B1C6B">
        <w:t xml:space="preserve"> dengan </w:t>
      </w:r>
      <w:r w:rsidR="006B1C6B" w:rsidRPr="006B1C6B">
        <w:rPr>
          <w:i/>
        </w:rPr>
        <w:t>routing protocol</w:t>
      </w:r>
      <w:r w:rsidR="006B1C6B">
        <w:t xml:space="preserve"> yang telah dimodifikasi, grafik keduanya terlihat identik. Hanya saja nilai </w:t>
      </w:r>
      <w:r w:rsidR="006B1C6B" w:rsidRPr="006B1C6B">
        <w:rPr>
          <w:i/>
        </w:rPr>
        <w:t>end to end delay</w:t>
      </w:r>
      <w:r w:rsidR="006B1C6B">
        <w:t xml:space="preserve"> ketika menggunakan </w:t>
      </w:r>
      <w:r w:rsidR="006B1C6B" w:rsidRPr="006B1C6B">
        <w:rPr>
          <w:i/>
        </w:rPr>
        <w:t>routing protocol original</w:t>
      </w:r>
      <w:r w:rsidR="006B1C6B">
        <w:t xml:space="preserve"> lebih rendah. Hal ini disebabkan jumlah </w:t>
      </w:r>
      <w:r w:rsidR="004E3A85">
        <w:t>paket yang sampai ke tujuan</w:t>
      </w:r>
      <w:r w:rsidR="006B1C6B">
        <w:t xml:space="preserve"> lebih sedikit dibandingkan dengan ketika menggunakan </w:t>
      </w:r>
      <w:r w:rsidR="006B1C6B" w:rsidRPr="006B1C6B">
        <w:rPr>
          <w:i/>
        </w:rPr>
        <w:t>routing protocol</w:t>
      </w:r>
      <w:r w:rsidR="006B1C6B">
        <w:t xml:space="preserve"> yang telah dimodifikasi. Grafik dapat dilihat pada </w:t>
      </w:r>
      <w:r w:rsidR="006B1C6B">
        <w:fldChar w:fldCharType="begin"/>
      </w:r>
      <w:r w:rsidR="006B1C6B">
        <w:instrText xml:space="preserve"> REF _Ref483909600 \h </w:instrText>
      </w:r>
      <w:r w:rsidR="006B1C6B">
        <w:fldChar w:fldCharType="separate"/>
      </w:r>
      <w:r w:rsidR="006B1C6B">
        <w:t xml:space="preserve">Gambar </w:t>
      </w:r>
      <w:r w:rsidR="006B1C6B">
        <w:rPr>
          <w:noProof/>
        </w:rPr>
        <w:t>5</w:t>
      </w:r>
      <w:r w:rsidR="006B1C6B">
        <w:t>.</w:t>
      </w:r>
      <w:r w:rsidR="006B1C6B">
        <w:rPr>
          <w:noProof/>
        </w:rPr>
        <w:t>5</w:t>
      </w:r>
      <w:r w:rsidR="006B1C6B">
        <w:fldChar w:fldCharType="end"/>
      </w:r>
      <w:r w:rsidR="004E3A85">
        <w:t xml:space="preserve"> dan </w:t>
      </w:r>
      <w:r w:rsidR="004E3A85">
        <w:fldChar w:fldCharType="begin"/>
      </w:r>
      <w:r w:rsidR="004E3A85">
        <w:instrText xml:space="preserve"> REF _Ref483909612 \h </w:instrText>
      </w:r>
      <w:r w:rsidR="004E3A85">
        <w:fldChar w:fldCharType="separate"/>
      </w:r>
      <w:r w:rsidR="004E3A85">
        <w:t xml:space="preserve">Gambar </w:t>
      </w:r>
      <w:r w:rsidR="004E3A85">
        <w:rPr>
          <w:noProof/>
        </w:rPr>
        <w:t>5</w:t>
      </w:r>
      <w:r w:rsidR="004E3A85">
        <w:t>.</w:t>
      </w:r>
      <w:r w:rsidR="004E3A85">
        <w:rPr>
          <w:noProof/>
        </w:rPr>
        <w:t>6</w:t>
      </w:r>
      <w:r w:rsidR="004E3A85">
        <w:fldChar w:fldCharType="end"/>
      </w:r>
      <w:r w:rsidR="006B1C6B">
        <w:t>.</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447BF" w:rsidRDefault="00EF5999" w:rsidP="007447BF">
      <w:pPr>
        <w:pStyle w:val="Caption"/>
        <w:rPr>
          <w:b w:val="0"/>
          <w:i/>
        </w:rPr>
      </w:pPr>
      <w:bookmarkStart w:id="256" w:name="_Ref483909612"/>
      <w:bookmarkStart w:id="257" w:name="_Toc485448643"/>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6</w:t>
      </w:r>
      <w:r w:rsidR="008B3E4F">
        <w:fldChar w:fldCharType="end"/>
      </w:r>
      <w:bookmarkEnd w:id="256"/>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57"/>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E62CEB" w:rsidP="00E62CEB">
      <w:pPr>
        <w:ind w:firstLine="567"/>
        <w:jc w:val="both"/>
      </w:pPr>
      <w:r>
        <w:t xml:space="preserve">Berdasarkan grafik pada </w:t>
      </w:r>
      <w:r>
        <w:fldChar w:fldCharType="begin"/>
      </w:r>
      <w:r>
        <w:instrText xml:space="preserve"> REF _Ref483910141 \h  \* MERGEFORMAT </w:instrText>
      </w:r>
      <w:r>
        <w:fldChar w:fldCharType="separate"/>
      </w:r>
      <w:r>
        <w:t xml:space="preserve">Gambar </w:t>
      </w:r>
      <w:r>
        <w:rPr>
          <w:noProof/>
        </w:rPr>
        <w:t>5</w:t>
      </w:r>
      <w:r>
        <w:t>.</w:t>
      </w:r>
      <w:r>
        <w:rPr>
          <w:noProof/>
        </w:rPr>
        <w:t>7</w:t>
      </w:r>
      <w:r>
        <w:fldChar w:fldCharType="end"/>
      </w:r>
      <w:r>
        <w:t xml:space="preserve">, </w:t>
      </w:r>
      <w:r>
        <w:fldChar w:fldCharType="begin"/>
      </w:r>
      <w:r>
        <w:instrText xml:space="preserve"> REF _Ref483910152 \h  \* MERGEFORMAT </w:instrText>
      </w:r>
      <w:r>
        <w:fldChar w:fldCharType="separate"/>
      </w:r>
      <w:r>
        <w:t xml:space="preserve">Gambar </w:t>
      </w:r>
      <w:r>
        <w:rPr>
          <w:noProof/>
        </w:rPr>
        <w:t>5</w:t>
      </w:r>
      <w:r>
        <w:t>.</w:t>
      </w:r>
      <w:r>
        <w:rPr>
          <w:noProof/>
        </w:rPr>
        <w:t>8</w:t>
      </w:r>
      <w:r>
        <w:fldChar w:fldCharType="end"/>
      </w:r>
      <w:r>
        <w:t xml:space="preserve">, dan </w:t>
      </w:r>
      <w:r>
        <w:fldChar w:fldCharType="begin"/>
      </w:r>
      <w:r>
        <w:instrText xml:space="preserve"> REF _Ref483910163 \h  \* MERGEFORMAT </w:instrText>
      </w:r>
      <w:r>
        <w:fldChar w:fldCharType="separate"/>
      </w:r>
      <w:r>
        <w:t xml:space="preserve">Gambar </w:t>
      </w:r>
      <w:r>
        <w:rPr>
          <w:noProof/>
        </w:rPr>
        <w:t>5</w:t>
      </w:r>
      <w:r>
        <w:t>.</w:t>
      </w:r>
      <w:r>
        <w:rPr>
          <w:noProof/>
        </w:rPr>
        <w:t>9</w:t>
      </w:r>
      <w:r>
        <w:fldChar w:fldCharType="end"/>
      </w:r>
      <w:r>
        <w:t xml:space="preserve"> dapat dilihat bahwa </w:t>
      </w:r>
      <w:r w:rsidRPr="00A80577">
        <w:rPr>
          <w:i/>
        </w:rPr>
        <w:t>routing protocol</w:t>
      </w:r>
      <w:r>
        <w:t xml:space="preserve"> AODV yang telah dimodifikasi tidak selalu dapat mengatasi </w:t>
      </w:r>
      <w:r w:rsidRPr="00A80577">
        <w:rPr>
          <w:i/>
        </w:rPr>
        <w:t>routing overhead</w:t>
      </w:r>
      <w:r>
        <w:t xml:space="preserve"> yang disebabkan oleh serangan. Ada di beberapa skenario uji coba saat </w:t>
      </w:r>
      <w:r w:rsidRPr="00A80577">
        <w:rPr>
          <w:i/>
        </w:rPr>
        <w:t>routing protocol</w:t>
      </w:r>
      <w:r>
        <w:t xml:space="preserve"> ini dapat meredakan </w:t>
      </w:r>
      <w:r w:rsidRPr="00A80577">
        <w:rPr>
          <w:i/>
        </w:rPr>
        <w:t>routing overhead</w:t>
      </w:r>
      <w:r>
        <w:t xml:space="preserve">, terutama saat terjadi </w:t>
      </w:r>
      <w:r w:rsidRPr="007828FD">
        <w:rPr>
          <w:i/>
        </w:rPr>
        <w:t>Worm Hole attack</w:t>
      </w:r>
      <w:r>
        <w:t>, namun hal tersebut tidak selalu terjadi.</w:t>
      </w:r>
    </w:p>
    <w:p w:rsidR="006E0061" w:rsidRDefault="004B4F47" w:rsidP="006E0061">
      <w:pPr>
        <w:keepNext/>
        <w:jc w:val="both"/>
      </w:pPr>
      <w:r>
        <w:rPr>
          <w:noProof/>
          <w:lang w:eastAsia="id-ID"/>
        </w:rPr>
        <w:lastRenderedPageBreak/>
        <w:drawing>
          <wp:inline distT="0" distB="0" distL="0" distR="0" wp14:anchorId="113F4EDE" wp14:editId="5EAB36DE">
            <wp:extent cx="3708400" cy="304800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58" w:name="_Ref483910141"/>
      <w:bookmarkStart w:id="259" w:name="_Toc485448644"/>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7</w:t>
      </w:r>
      <w:r w:rsidR="008B3E4F">
        <w:fldChar w:fldCharType="end"/>
      </w:r>
      <w:bookmarkEnd w:id="258"/>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59"/>
    </w:p>
    <w:p w:rsidR="006E0061" w:rsidRDefault="006E0061" w:rsidP="006E0061"/>
    <w:p w:rsidR="00E62CEB" w:rsidRDefault="00E63C93" w:rsidP="00E62CEB">
      <w:pPr>
        <w:ind w:firstLine="720"/>
        <w:jc w:val="both"/>
      </w:pPr>
      <w:r>
        <w:t>Salah satu yang merepresentasikan hal tersebut adalah</w:t>
      </w:r>
      <w:r w:rsidR="00E62CEB">
        <w:t xml:space="preserve"> pada skenario 30 </w:t>
      </w:r>
      <w:r w:rsidR="00E62CEB" w:rsidRPr="00E62CEB">
        <w:rPr>
          <w:i/>
        </w:rPr>
        <w:t>node</w:t>
      </w:r>
      <w:r w:rsidR="00E62CEB">
        <w:t xml:space="preserve"> ketika terdapat 1 </w:t>
      </w:r>
      <w:r w:rsidR="00E62CEB" w:rsidRPr="00E62CEB">
        <w:rPr>
          <w:i/>
        </w:rPr>
        <w:t>malicious node</w:t>
      </w:r>
      <w:r w:rsidR="00E62CEB">
        <w:t xml:space="preserve"> yang melakukan </w:t>
      </w:r>
      <w:r w:rsidR="00E62CEB" w:rsidRPr="00E62CEB">
        <w:rPr>
          <w:i/>
        </w:rPr>
        <w:t>Worm Hole attack</w:t>
      </w:r>
      <w:r w:rsidR="00E62CEB">
        <w:t xml:space="preserve">, nilai </w:t>
      </w:r>
      <w:r w:rsidR="00E62CEB" w:rsidRPr="00E62CEB">
        <w:rPr>
          <w:i/>
        </w:rPr>
        <w:t>routing overhead</w:t>
      </w:r>
      <w:r w:rsidR="00E62CEB">
        <w:t xml:space="preserve"> meningkat saat menggunakan </w:t>
      </w:r>
      <w:r w:rsidR="00E62CEB" w:rsidRPr="00E62CEB">
        <w:rPr>
          <w:i/>
        </w:rPr>
        <w:t>routing protocol original</w:t>
      </w:r>
      <w:r w:rsidR="00E62CEB">
        <w:t xml:space="preserve">. Namun saat menggunakan </w:t>
      </w:r>
      <w:r w:rsidR="00E62CEB" w:rsidRPr="00E62CEB">
        <w:rPr>
          <w:i/>
        </w:rPr>
        <w:t>routing protocol</w:t>
      </w:r>
      <w:r w:rsidR="00E62CEB">
        <w:t xml:space="preserve"> yang telah dimodifikasi, peningkatan </w:t>
      </w:r>
      <w:r w:rsidR="00E62CEB" w:rsidRPr="00E62CEB">
        <w:rPr>
          <w:i/>
        </w:rPr>
        <w:t>routing overhead</w:t>
      </w:r>
      <w:r w:rsidR="00E62CEB">
        <w:t xml:space="preserve"> tersebut dapat diredakan. Hal ini dapat dilihat pada </w:t>
      </w:r>
      <w:r w:rsidR="00E62CEB">
        <w:fldChar w:fldCharType="begin"/>
      </w:r>
      <w:r w:rsidR="00E62CEB">
        <w:instrText xml:space="preserve"> REF _Ref483910141 \h </w:instrText>
      </w:r>
      <w:r w:rsidR="00E62CEB">
        <w:fldChar w:fldCharType="separate"/>
      </w:r>
      <w:r w:rsidR="00E62CEB">
        <w:t xml:space="preserve">Gambar </w:t>
      </w:r>
      <w:r w:rsidR="00E62CEB">
        <w:rPr>
          <w:noProof/>
        </w:rPr>
        <w:t>5</w:t>
      </w:r>
      <w:r w:rsidR="00E62CEB">
        <w:t>.</w:t>
      </w:r>
      <w:r w:rsidR="00E62CEB">
        <w:rPr>
          <w:noProof/>
        </w:rPr>
        <w:t>7</w:t>
      </w:r>
      <w:r w:rsidR="00E62CEB">
        <w:fldChar w:fldCharType="end"/>
      </w:r>
      <w:r w:rsidR="00E62CEB">
        <w:t>.</w:t>
      </w:r>
    </w:p>
    <w:p w:rsidR="006E0061" w:rsidRDefault="00D87522" w:rsidP="006E0061">
      <w:pPr>
        <w:keepNext/>
      </w:pPr>
      <w:r>
        <w:rPr>
          <w:noProof/>
          <w:lang w:eastAsia="id-ID"/>
        </w:rPr>
        <w:lastRenderedPageBreak/>
        <w:drawing>
          <wp:inline distT="0" distB="0" distL="0" distR="0" wp14:anchorId="6BFC21A1" wp14:editId="4F53ABFA">
            <wp:extent cx="3708400" cy="2571750"/>
            <wp:effectExtent l="0" t="0" r="6350"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E0061" w:rsidRDefault="006E0061" w:rsidP="006E0061">
      <w:pPr>
        <w:pStyle w:val="Caption"/>
        <w:rPr>
          <w:b w:val="0"/>
          <w:i/>
        </w:rPr>
      </w:pPr>
      <w:bookmarkStart w:id="260" w:name="_Ref483910152"/>
      <w:bookmarkStart w:id="261" w:name="_Toc485448645"/>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8</w:t>
      </w:r>
      <w:r w:rsidR="008B3E4F">
        <w:fldChar w:fldCharType="end"/>
      </w:r>
      <w:bookmarkEnd w:id="260"/>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61"/>
    </w:p>
    <w:p w:rsidR="006E0061" w:rsidRDefault="006E0061" w:rsidP="006E0061"/>
    <w:p w:rsidR="006E0061" w:rsidRDefault="00FD183C" w:rsidP="006E0061">
      <w:pPr>
        <w:keepNext/>
      </w:pPr>
      <w:r>
        <w:rPr>
          <w:noProof/>
          <w:lang w:eastAsia="id-ID"/>
        </w:rPr>
        <w:drawing>
          <wp:inline distT="0" distB="0" distL="0" distR="0" wp14:anchorId="05D54CEA" wp14:editId="13B93ED6">
            <wp:extent cx="3708400" cy="233362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B7543B" w:rsidRPr="00E62CEB" w:rsidRDefault="006E0061" w:rsidP="00E62CEB">
      <w:pPr>
        <w:pStyle w:val="Caption"/>
        <w:rPr>
          <w:b w:val="0"/>
          <w:i/>
        </w:rPr>
      </w:pPr>
      <w:bookmarkStart w:id="262" w:name="_Ref483910163"/>
      <w:bookmarkStart w:id="263" w:name="_Toc485448646"/>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9</w:t>
      </w:r>
      <w:r w:rsidR="008B3E4F">
        <w:fldChar w:fldCharType="end"/>
      </w:r>
      <w:bookmarkEnd w:id="262"/>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63"/>
    </w:p>
    <w:p w:rsidR="00370D81" w:rsidRDefault="00370D81" w:rsidP="001620D9">
      <w:pPr>
        <w:pStyle w:val="Heading3"/>
        <w:numPr>
          <w:ilvl w:val="2"/>
          <w:numId w:val="24"/>
        </w:numPr>
        <w:ind w:left="567" w:hanging="567"/>
        <w:jc w:val="both"/>
        <w:rPr>
          <w:i/>
        </w:rPr>
      </w:pPr>
      <w:bookmarkStart w:id="264" w:name="_Toc485131206"/>
      <w:r>
        <w:lastRenderedPageBreak/>
        <w:t xml:space="preserve">Hasil Uji Coba Skenario </w:t>
      </w:r>
      <w:r w:rsidRPr="00370D81">
        <w:rPr>
          <w:i/>
        </w:rPr>
        <w:t>Real</w:t>
      </w:r>
      <w:bookmarkEnd w:id="264"/>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0237F4" w:rsidRDefault="000237F4" w:rsidP="007901DF">
      <w:pPr>
        <w:ind w:firstLine="567"/>
        <w:jc w:val="both"/>
      </w:pPr>
      <w:r>
        <w:t xml:space="preserve">Berdasarkan grafik pada </w:t>
      </w:r>
      <w:r>
        <w:fldChar w:fldCharType="begin"/>
      </w:r>
      <w:r>
        <w:instrText xml:space="preserve"> REF _Ref484052473 \h  \* MERGEFORMAT </w:instrText>
      </w:r>
      <w:r>
        <w:fldChar w:fldCharType="separate"/>
      </w:r>
      <w:r>
        <w:t xml:space="preserve">Gambar </w:t>
      </w:r>
      <w:r>
        <w:rPr>
          <w:noProof/>
        </w:rPr>
        <w:t>5</w:t>
      </w:r>
      <w:r>
        <w:t>.</w:t>
      </w:r>
      <w:r>
        <w:rPr>
          <w:noProof/>
        </w:rPr>
        <w:t>10</w:t>
      </w:r>
      <w:r>
        <w:fldChar w:fldCharType="end"/>
      </w:r>
      <w:r>
        <w:t xml:space="preserve">, </w:t>
      </w:r>
      <w:r>
        <w:fldChar w:fldCharType="begin"/>
      </w:r>
      <w:r>
        <w:instrText xml:space="preserve"> REF _Ref484052482 \h  \* MERGEFORMAT </w:instrText>
      </w:r>
      <w:r>
        <w:fldChar w:fldCharType="separate"/>
      </w:r>
      <w:r>
        <w:t xml:space="preserve">Gambar </w:t>
      </w:r>
      <w:r>
        <w:rPr>
          <w:noProof/>
        </w:rPr>
        <w:t>5</w:t>
      </w:r>
      <w:r>
        <w:t>.</w:t>
      </w:r>
      <w:r>
        <w:rPr>
          <w:noProof/>
        </w:rPr>
        <w:t>11</w:t>
      </w:r>
      <w:r>
        <w:fldChar w:fldCharType="end"/>
      </w:r>
      <w:r>
        <w:t xml:space="preserve">, dan </w:t>
      </w:r>
      <w:r>
        <w:fldChar w:fldCharType="begin"/>
      </w:r>
      <w:r>
        <w:instrText xml:space="preserve"> REF _Ref484052494 \h  \* MERGEFORMAT </w:instrText>
      </w:r>
      <w:r>
        <w:fldChar w:fldCharType="separate"/>
      </w:r>
      <w:r>
        <w:t xml:space="preserve">Gambar </w:t>
      </w:r>
      <w:r>
        <w:rPr>
          <w:noProof/>
        </w:rPr>
        <w:t>5</w:t>
      </w:r>
      <w:r>
        <w:t>.</w:t>
      </w:r>
      <w:r>
        <w:rPr>
          <w:noProof/>
        </w:rPr>
        <w:t>12</w:t>
      </w:r>
      <w:r>
        <w:fldChar w:fldCharType="end"/>
      </w:r>
      <w:r>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095625"/>
            <wp:effectExtent l="0" t="0" r="6350" b="9525"/>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i/>
        </w:rPr>
      </w:pPr>
      <w:bookmarkStart w:id="265" w:name="_Ref484052473"/>
      <w:bookmarkStart w:id="266" w:name="_Toc485448647"/>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10</w:t>
      </w:r>
      <w:r w:rsidR="008B3E4F">
        <w:fldChar w:fldCharType="end"/>
      </w:r>
      <w:bookmarkEnd w:id="265"/>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66"/>
    </w:p>
    <w:p w:rsidR="00627AC1" w:rsidRDefault="00627AC1" w:rsidP="000237F4">
      <w:pPr>
        <w:jc w:val="both"/>
      </w:pPr>
    </w:p>
    <w:p w:rsidR="00627AC1" w:rsidRDefault="00627AC1" w:rsidP="00627AC1">
      <w:pPr>
        <w:ind w:firstLine="720"/>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46.04% ketika terjadi </w:t>
      </w:r>
      <w:r w:rsidRPr="0083331F">
        <w:rPr>
          <w:i/>
        </w:rPr>
        <w:t>Black Hole attack</w:t>
      </w:r>
      <w:r>
        <w:t xml:space="preserve">, 41.91% ketika terjadi </w:t>
      </w:r>
      <w:r w:rsidRPr="0083331F">
        <w:rPr>
          <w:i/>
        </w:rPr>
        <w:t>Worm Hole attack</w:t>
      </w:r>
      <w:r>
        <w:t>, dan 44.25% ketika terjadi kombinasi serangan keduanya.</w:t>
      </w:r>
    </w:p>
    <w:p w:rsidR="000237F4" w:rsidRPr="00627AC1" w:rsidRDefault="000237F4" w:rsidP="00627AC1">
      <w:pPr>
        <w:ind w:firstLine="720"/>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1 </w:t>
      </w:r>
      <w:r w:rsidRPr="00E93C40">
        <w:rPr>
          <w:i/>
        </w:rPr>
        <w:t xml:space="preserve">node </w:t>
      </w:r>
      <w:r>
        <w:rPr>
          <w:i/>
        </w:rPr>
        <w:t>Black Hole</w:t>
      </w:r>
      <w:r>
        <w:t xml:space="preserve"> pada uji coba 40 </w:t>
      </w:r>
      <w:r w:rsidRPr="00E93C40">
        <w:rPr>
          <w:i/>
        </w:rPr>
        <w:t>node</w:t>
      </w:r>
      <w:r>
        <w:t xml:space="preserve">. Nilai PDR yang awalnya pada skenario normal adalah 0.964 turun drastis saat terjadi </w:t>
      </w:r>
      <w:r w:rsidRPr="00E93C40">
        <w:rPr>
          <w:i/>
        </w:rPr>
        <w:t>Black Hole attack</w:t>
      </w:r>
      <w:r>
        <w:t xml:space="preserve"> menjadi 0.229 ketika menggunakan </w:t>
      </w:r>
      <w:r w:rsidRPr="00E93C40">
        <w:rPr>
          <w:i/>
        </w:rPr>
        <w:t>routing protocol original</w:t>
      </w:r>
      <w:r>
        <w:t xml:space="preserve">. Namun dengan </w:t>
      </w:r>
      <w:r w:rsidRPr="00E93C40">
        <w:rPr>
          <w:i/>
        </w:rPr>
        <w:t>routing protocol</w:t>
      </w:r>
      <w:r>
        <w:t xml:space="preserve"> yang telah dimodifikasi, </w:t>
      </w:r>
      <w:r>
        <w:lastRenderedPageBreak/>
        <w:t xml:space="preserve">nilai PDR menjadi 0.784 atau dapat dikatakan mengalami peningkatan sebesar 57.62%. Sedangkan peningkatan terendah terjadi saat terdapat 1 </w:t>
      </w:r>
      <w:r w:rsidRPr="0083331F">
        <w:rPr>
          <w:i/>
        </w:rPr>
        <w:t>node Black Hole</w:t>
      </w:r>
      <w:r>
        <w:t xml:space="preserve"> pada uji coba 30 </w:t>
      </w:r>
      <w:r w:rsidRPr="0083331F">
        <w:rPr>
          <w:i/>
        </w:rPr>
        <w:t>node</w:t>
      </w:r>
      <w:r>
        <w:t>, yaitu hanya sebesar 20.74%.</w:t>
      </w:r>
    </w:p>
    <w:p w:rsidR="007901DF" w:rsidRDefault="007901DF" w:rsidP="007901DF"/>
    <w:p w:rsidR="007901DF" w:rsidRDefault="006779E0" w:rsidP="007901DF">
      <w:pPr>
        <w:keepNext/>
      </w:pPr>
      <w:r>
        <w:rPr>
          <w:noProof/>
          <w:lang w:eastAsia="id-ID"/>
        </w:rPr>
        <w:drawing>
          <wp:inline distT="0" distB="0" distL="0" distR="0" wp14:anchorId="5F651FF7" wp14:editId="58485849">
            <wp:extent cx="3708400" cy="3114675"/>
            <wp:effectExtent l="0" t="0" r="6350" b="9525"/>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627AC1" w:rsidRDefault="007901DF" w:rsidP="000237F4">
      <w:pPr>
        <w:pStyle w:val="Caption"/>
        <w:rPr>
          <w:b w:val="0"/>
          <w:i/>
        </w:rPr>
      </w:pPr>
      <w:bookmarkStart w:id="267" w:name="_Ref484052482"/>
      <w:bookmarkStart w:id="268" w:name="_Toc485448648"/>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11</w:t>
      </w:r>
      <w:r w:rsidR="008B3E4F">
        <w:fldChar w:fldCharType="end"/>
      </w:r>
      <w:bookmarkEnd w:id="267"/>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68"/>
    </w:p>
    <w:p w:rsidR="000237F4" w:rsidRDefault="000237F4" w:rsidP="000237F4"/>
    <w:p w:rsidR="000237F4" w:rsidRPr="000237F4" w:rsidRDefault="000237F4" w:rsidP="000237F4">
      <w:pPr>
        <w:ind w:firstLine="720"/>
        <w:jc w:val="both"/>
      </w:pPr>
      <w:r>
        <w:t xml:space="preserve">Pada skenario dimana </w:t>
      </w:r>
      <w:r w:rsidRPr="001257B6">
        <w:rPr>
          <w:i/>
        </w:rPr>
        <w:t>malicious node</w:t>
      </w:r>
      <w:r>
        <w:t xml:space="preserve"> melakukan </w:t>
      </w:r>
      <w:r w:rsidRPr="001257B6">
        <w:rPr>
          <w:i/>
        </w:rPr>
        <w:t>Worm Hole attack</w:t>
      </w:r>
      <w:r>
        <w:t xml:space="preserve">, peningkatan PDR tertinggi terjadi saat terdapat 4 </w:t>
      </w:r>
      <w:r w:rsidRPr="00E93C40">
        <w:rPr>
          <w:i/>
        </w:rPr>
        <w:t xml:space="preserve">node </w:t>
      </w:r>
      <w:r>
        <w:rPr>
          <w:i/>
        </w:rPr>
        <w:t>Worm Hole</w:t>
      </w:r>
      <w:r>
        <w:t xml:space="preserve"> pada uji coba 40 </w:t>
      </w:r>
      <w:r w:rsidRPr="00E93C40">
        <w:rPr>
          <w:i/>
        </w:rPr>
        <w:t>node</w:t>
      </w:r>
      <w:r>
        <w:t xml:space="preserve">. Nilai PDR yang awalnya pada skenario normal adalah 0.964 turun drastis saat terjadi </w:t>
      </w:r>
      <w:r>
        <w:rPr>
          <w:i/>
        </w:rPr>
        <w:t>Worm</w:t>
      </w:r>
      <w:r w:rsidRPr="00E93C40">
        <w:rPr>
          <w:i/>
        </w:rPr>
        <w:t xml:space="preserve"> Hole attack</w:t>
      </w:r>
      <w:r>
        <w:t xml:space="preserve"> menjadi 0.016 ketika menggunakan </w:t>
      </w:r>
      <w:r w:rsidRPr="00E93C40">
        <w:rPr>
          <w:i/>
        </w:rPr>
        <w:t>routing protocol original</w:t>
      </w:r>
      <w:r>
        <w:t xml:space="preserve">. Namun dengan </w:t>
      </w:r>
      <w:r w:rsidRPr="00E93C40">
        <w:rPr>
          <w:i/>
        </w:rPr>
        <w:t>routing protocol</w:t>
      </w:r>
      <w:r>
        <w:t xml:space="preserve"> yang telah dimodifikasi, nilai PDR menjadi 0.6 atau dapat dikatakan mengalami peningkatan sebesar 60.01%. Sedangkan peningkatan terendah </w:t>
      </w:r>
      <w:r>
        <w:lastRenderedPageBreak/>
        <w:t xml:space="preserve">terjadi saat terdapat 1 </w:t>
      </w:r>
      <w:r>
        <w:rPr>
          <w:i/>
        </w:rPr>
        <w:t>node Worm</w:t>
      </w:r>
      <w:r w:rsidRPr="0083331F">
        <w:rPr>
          <w:i/>
        </w:rPr>
        <w:t xml:space="preserve"> Hole</w:t>
      </w:r>
      <w:r>
        <w:t xml:space="preserve"> pada uji coba 30 </w:t>
      </w:r>
      <w:r w:rsidRPr="0083331F">
        <w:rPr>
          <w:i/>
        </w:rPr>
        <w:t>node</w:t>
      </w:r>
      <w:r>
        <w:t>, yaitu hanya sebesar 22.42%.</w:t>
      </w:r>
    </w:p>
    <w:p w:rsidR="007901DF" w:rsidRDefault="007901DF" w:rsidP="007901DF"/>
    <w:p w:rsidR="007901DF" w:rsidRDefault="006779E0" w:rsidP="007901DF">
      <w:pPr>
        <w:keepNext/>
      </w:pPr>
      <w:r>
        <w:rPr>
          <w:noProof/>
          <w:lang w:eastAsia="id-ID"/>
        </w:rPr>
        <w:drawing>
          <wp:inline distT="0" distB="0" distL="0" distR="0" wp14:anchorId="12204A58" wp14:editId="3945F2FC">
            <wp:extent cx="3708400" cy="30480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D64CB5">
      <w:pPr>
        <w:pStyle w:val="Caption"/>
        <w:rPr>
          <w:b w:val="0"/>
          <w:i/>
        </w:rPr>
      </w:pPr>
      <w:bookmarkStart w:id="269" w:name="_Ref484052494"/>
      <w:bookmarkStart w:id="270" w:name="_Toc485448649"/>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12</w:t>
      </w:r>
      <w:r w:rsidR="008B3E4F">
        <w:fldChar w:fldCharType="end"/>
      </w:r>
      <w:bookmarkEnd w:id="269"/>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70"/>
    </w:p>
    <w:p w:rsidR="00627AC1" w:rsidRDefault="00627AC1" w:rsidP="00627AC1"/>
    <w:p w:rsidR="00D64CB5" w:rsidRDefault="00627AC1" w:rsidP="00627AC1">
      <w:pPr>
        <w:ind w:firstLine="720"/>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w:t>
      </w:r>
      <w:r w:rsidR="000237F4">
        <w:t xml:space="preserve"> sama seperti skenario </w:t>
      </w:r>
      <w:r w:rsidR="000237F4" w:rsidRPr="000237F4">
        <w:rPr>
          <w:i/>
        </w:rPr>
        <w:t>grid</w:t>
      </w:r>
      <w:r w:rsidR="000237F4">
        <w:t>, yaitu</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w:t>
      </w:r>
      <w:r w:rsidR="000237F4">
        <w:t>saat terdapat 4</w:t>
      </w:r>
      <w:r>
        <w:t xml:space="preserve"> </w:t>
      </w:r>
      <w:r>
        <w:rPr>
          <w:i/>
        </w:rPr>
        <w:t xml:space="preserve">malicious node </w:t>
      </w:r>
      <w:r w:rsidR="000237F4">
        <w:t>dengan rincian 2</w:t>
      </w:r>
      <w:r>
        <w:t xml:space="preserve"> </w:t>
      </w:r>
      <w:r w:rsidRPr="00162369">
        <w:rPr>
          <w:i/>
        </w:rPr>
        <w:t>node</w:t>
      </w:r>
      <w:r>
        <w:t xml:space="preserve"> melakukan </w:t>
      </w:r>
      <w:r w:rsidRPr="00162369">
        <w:rPr>
          <w:i/>
        </w:rPr>
        <w:t>Black Hole attack</w:t>
      </w:r>
      <w:r w:rsidR="000237F4">
        <w:t xml:space="preserve"> dan 2</w:t>
      </w:r>
      <w:r>
        <w:t xml:space="preserve"> </w:t>
      </w:r>
      <w:r w:rsidRPr="00162369">
        <w:rPr>
          <w:i/>
        </w:rPr>
        <w:t>node</w:t>
      </w:r>
      <w:r>
        <w:t xml:space="preserve"> yang lain melakukan </w:t>
      </w:r>
      <w:r w:rsidRPr="00162369">
        <w:rPr>
          <w:i/>
        </w:rPr>
        <w:t>Worm Hole attack</w:t>
      </w:r>
      <w:r>
        <w:t xml:space="preserve"> pada uji c</w:t>
      </w:r>
      <w:r w:rsidR="000237F4">
        <w:t>oba 4</w:t>
      </w:r>
      <w:r>
        <w:t xml:space="preserve">0 </w:t>
      </w:r>
      <w:r w:rsidRPr="00E93C40">
        <w:rPr>
          <w:i/>
        </w:rPr>
        <w:t>node</w:t>
      </w:r>
      <w:r>
        <w:t>. Nilai PDR yang awalnya pada</w:t>
      </w:r>
      <w:r w:rsidR="000237F4">
        <w:t xml:space="preserve"> skenario normal adalah 0.964</w:t>
      </w:r>
      <w:r>
        <w:t xml:space="preserve"> </w:t>
      </w:r>
      <w:r>
        <w:lastRenderedPageBreak/>
        <w:t xml:space="preserve">turun drastis saat terjadi kombinasi kedua serangan tersebut </w:t>
      </w:r>
      <w:r w:rsidR="000237F4">
        <w:t>menjadi 0.003</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0237F4">
        <w:t>0.557</w:t>
      </w:r>
      <w:r>
        <w:t xml:space="preserve"> atau dapat dikatakan mengalami peningkatan sebesar 5</w:t>
      </w:r>
      <w:r w:rsidR="000237F4">
        <w:t>7.49</w:t>
      </w:r>
      <w:r>
        <w:t xml:space="preserve">%. Sedangkan peningkatan terendah terjadi saat terdapat 2 </w:t>
      </w:r>
      <w:r>
        <w:rPr>
          <w:i/>
        </w:rPr>
        <w:t>node attacker</w:t>
      </w:r>
      <w:r w:rsidR="000237F4">
        <w:t xml:space="preserve"> pada uji coba 3</w:t>
      </w:r>
      <w:r>
        <w:t xml:space="preserve">0 </w:t>
      </w:r>
      <w:r w:rsidRPr="0083331F">
        <w:rPr>
          <w:i/>
        </w:rPr>
        <w:t>node</w:t>
      </w:r>
      <w:r w:rsidR="000237F4">
        <w:t>, yaitu hanya sebesar 19.73</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03847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71" w:name="_Ref484052730"/>
      <w:bookmarkStart w:id="272" w:name="_Toc485448650"/>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13</w:t>
      </w:r>
      <w:r w:rsidR="008B3E4F">
        <w:fldChar w:fldCharType="end"/>
      </w:r>
      <w:bookmarkEnd w:id="271"/>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72"/>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2343150"/>
            <wp:effectExtent l="0" t="0" r="6350" b="0"/>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7901DF" w:rsidP="007901DF">
      <w:pPr>
        <w:pStyle w:val="Caption"/>
        <w:rPr>
          <w:b w:val="0"/>
        </w:rPr>
      </w:pPr>
      <w:bookmarkStart w:id="273" w:name="_Ref484052701"/>
      <w:bookmarkStart w:id="274" w:name="_Toc485448651"/>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14</w:t>
      </w:r>
      <w:r w:rsidR="008B3E4F">
        <w:fldChar w:fldCharType="end"/>
      </w:r>
      <w:bookmarkEnd w:id="273"/>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74"/>
    </w:p>
    <w:p w:rsidR="007901DF" w:rsidRDefault="007901DF" w:rsidP="007901DF"/>
    <w:p w:rsidR="00C5790A" w:rsidRDefault="005A6D99" w:rsidP="00C5790A">
      <w:pPr>
        <w:keepNext/>
      </w:pPr>
      <w:r>
        <w:rPr>
          <w:noProof/>
          <w:lang w:eastAsia="id-ID"/>
        </w:rPr>
        <w:drawing>
          <wp:inline distT="0" distB="0" distL="0" distR="0" wp14:anchorId="22E9C2C8" wp14:editId="66EB4F7F">
            <wp:extent cx="3708400" cy="25908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901DF" w:rsidRDefault="00C5790A" w:rsidP="00C5790A">
      <w:pPr>
        <w:pStyle w:val="Caption"/>
        <w:rPr>
          <w:b w:val="0"/>
        </w:rPr>
      </w:pPr>
      <w:bookmarkStart w:id="275" w:name="_Ref484052714"/>
      <w:bookmarkStart w:id="276" w:name="_Toc485448652"/>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15</w:t>
      </w:r>
      <w:r w:rsidR="008B3E4F">
        <w:fldChar w:fldCharType="end"/>
      </w:r>
      <w:bookmarkEnd w:id="275"/>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76"/>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0194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77" w:name="_Ref484052988"/>
      <w:bookmarkStart w:id="278" w:name="_Toc485448653"/>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16</w:t>
      </w:r>
      <w:r w:rsidR="008B3E4F">
        <w:fldChar w:fldCharType="end"/>
      </w:r>
      <w:bookmarkEnd w:id="277"/>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78"/>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1623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79" w:name="_Ref484052997"/>
      <w:bookmarkStart w:id="280" w:name="_Toc485448654"/>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17</w:t>
      </w:r>
      <w:r w:rsidR="008B3E4F">
        <w:fldChar w:fldCharType="end"/>
      </w:r>
      <w:bookmarkEnd w:id="279"/>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80"/>
    </w:p>
    <w:p w:rsidR="0024303C" w:rsidRDefault="0024303C" w:rsidP="0024303C"/>
    <w:p w:rsidR="006C599E" w:rsidRDefault="006C599E" w:rsidP="006C599E">
      <w:pPr>
        <w:ind w:firstLine="720"/>
        <w:jc w:val="both"/>
      </w:pPr>
      <w:r>
        <w:t xml:space="preserve">Berdasarkan grafik pada </w:t>
      </w:r>
      <w:r>
        <w:fldChar w:fldCharType="begin"/>
      </w:r>
      <w:r>
        <w:instrText xml:space="preserve"> REF _Ref484052988 \h  \* MERGEFORMAT </w:instrText>
      </w:r>
      <w:r>
        <w:fldChar w:fldCharType="separate"/>
      </w:r>
      <w:r>
        <w:t xml:space="preserve">Gambar </w:t>
      </w:r>
      <w:r>
        <w:rPr>
          <w:noProof/>
        </w:rPr>
        <w:t>5</w:t>
      </w:r>
      <w:r>
        <w:t>.</w:t>
      </w:r>
      <w:r>
        <w:rPr>
          <w:noProof/>
        </w:rPr>
        <w:t>16</w:t>
      </w:r>
      <w:r>
        <w:fldChar w:fldCharType="end"/>
      </w:r>
      <w:r>
        <w:t xml:space="preserve">, </w:t>
      </w:r>
      <w:r>
        <w:fldChar w:fldCharType="begin"/>
      </w:r>
      <w:r>
        <w:instrText xml:space="preserve"> REF _Ref484052997 \h  \* MERGEFORMAT </w:instrText>
      </w:r>
      <w:r>
        <w:fldChar w:fldCharType="separate"/>
      </w:r>
      <w:r>
        <w:t xml:space="preserve">Gambar </w:t>
      </w:r>
      <w:r>
        <w:rPr>
          <w:noProof/>
        </w:rPr>
        <w:t>5</w:t>
      </w:r>
      <w:r>
        <w:t>.</w:t>
      </w:r>
      <w:r>
        <w:rPr>
          <w:noProof/>
        </w:rPr>
        <w:t>17</w:t>
      </w:r>
      <w:r>
        <w:fldChar w:fldCharType="end"/>
      </w:r>
      <w:r>
        <w:t xml:space="preserve">, dan </w:t>
      </w:r>
      <w:r>
        <w:fldChar w:fldCharType="begin"/>
      </w:r>
      <w:r>
        <w:instrText xml:space="preserve"> REF _Ref484053010 \h  \* MERGEFORMAT </w:instrText>
      </w:r>
      <w:r>
        <w:fldChar w:fldCharType="separate"/>
      </w:r>
      <w:r>
        <w:t xml:space="preserve">Gambar </w:t>
      </w:r>
      <w:r>
        <w:rPr>
          <w:noProof/>
        </w:rPr>
        <w:t>5</w:t>
      </w:r>
      <w:r>
        <w:t>.</w:t>
      </w:r>
      <w:r>
        <w:rPr>
          <w:noProof/>
        </w:rPr>
        <w:t>18</w:t>
      </w:r>
      <w:r>
        <w:fldChar w:fldCharType="end"/>
      </w:r>
      <w:r>
        <w:t xml:space="preserve"> perbandingan </w:t>
      </w:r>
      <w:r w:rsidRPr="006422F0">
        <w:rPr>
          <w:i/>
        </w:rPr>
        <w:t>routing overhead</w:t>
      </w:r>
      <w:r>
        <w:t xml:space="preserve"> antara </w:t>
      </w:r>
      <w:r w:rsidRPr="006422F0">
        <w:rPr>
          <w:i/>
        </w:rPr>
        <w:t>routing protocol</w:t>
      </w:r>
      <w:r>
        <w:t xml:space="preserve"> AODV yang telah dimodifikasi dengan </w:t>
      </w:r>
      <w:r w:rsidRPr="006422F0">
        <w:rPr>
          <w:i/>
        </w:rPr>
        <w:t>routing protocol</w:t>
      </w:r>
      <w:r>
        <w:t xml:space="preserve"> AODV </w:t>
      </w:r>
      <w:r w:rsidRPr="006422F0">
        <w:rPr>
          <w:i/>
        </w:rPr>
        <w:t>original</w:t>
      </w:r>
      <w:r>
        <w:t xml:space="preserve"> hampir sama dengan ketika diimplementasikan pada skenario </w:t>
      </w:r>
      <w:r w:rsidRPr="006422F0">
        <w:rPr>
          <w:i/>
        </w:rPr>
        <w:t>grid</w:t>
      </w:r>
      <w:r>
        <w:t xml:space="preserve">. Hal ini menunjukkan bahwa </w:t>
      </w:r>
      <w:r w:rsidRPr="006422F0">
        <w:rPr>
          <w:i/>
        </w:rPr>
        <w:t>routing protocol</w:t>
      </w:r>
      <w:r>
        <w:t xml:space="preserve"> AODV yang telah dimodifikas</w:t>
      </w:r>
      <w:r w:rsidR="004B766C">
        <w:t>i belum mampu untuk dapat</w:t>
      </w:r>
      <w:r>
        <w:t xml:space="preserve"> mengatasi </w:t>
      </w:r>
      <w:r w:rsidRPr="006422F0">
        <w:rPr>
          <w:i/>
        </w:rPr>
        <w:t>routing overhead</w:t>
      </w:r>
      <w:r>
        <w:t xml:space="preserve"> ketika terjadi serangan.</w:t>
      </w:r>
    </w:p>
    <w:p w:rsidR="0024303C" w:rsidRDefault="007433D5" w:rsidP="0024303C">
      <w:pPr>
        <w:keepNext/>
      </w:pPr>
      <w:r>
        <w:rPr>
          <w:noProof/>
          <w:lang w:eastAsia="id-ID"/>
        </w:rPr>
        <w:lastRenderedPageBreak/>
        <w:drawing>
          <wp:inline distT="0" distB="0" distL="0" distR="0" wp14:anchorId="6EFFC305" wp14:editId="32105A13">
            <wp:extent cx="3708400" cy="33813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6C599E" w:rsidRDefault="0024303C" w:rsidP="006C599E">
      <w:pPr>
        <w:pStyle w:val="Caption"/>
        <w:rPr>
          <w:b w:val="0"/>
          <w:i/>
        </w:rPr>
      </w:pPr>
      <w:bookmarkStart w:id="281" w:name="_Ref484053010"/>
      <w:bookmarkStart w:id="282" w:name="_Toc485448655"/>
      <w:r>
        <w:t xml:space="preserve">Gambar </w:t>
      </w:r>
      <w:r w:rsidR="008B3E4F">
        <w:fldChar w:fldCharType="begin"/>
      </w:r>
      <w:r w:rsidR="008B3E4F">
        <w:instrText xml:space="preserve"> STYLEREF 1 \s </w:instrText>
      </w:r>
      <w:r w:rsidR="008B3E4F">
        <w:fldChar w:fldCharType="separate"/>
      </w:r>
      <w:r w:rsidR="008B3E4F">
        <w:rPr>
          <w:noProof/>
        </w:rPr>
        <w:t>5</w:t>
      </w:r>
      <w:r w:rsidR="008B3E4F">
        <w:fldChar w:fldCharType="end"/>
      </w:r>
      <w:r w:rsidR="008B3E4F">
        <w:t>.</w:t>
      </w:r>
      <w:r w:rsidR="008B3E4F">
        <w:fldChar w:fldCharType="begin"/>
      </w:r>
      <w:r w:rsidR="008B3E4F">
        <w:instrText xml:space="preserve"> SEQ Gambar \* ARABIC \s 1 </w:instrText>
      </w:r>
      <w:r w:rsidR="008B3E4F">
        <w:fldChar w:fldCharType="separate"/>
      </w:r>
      <w:r w:rsidR="008B3E4F">
        <w:rPr>
          <w:noProof/>
        </w:rPr>
        <w:t>18</w:t>
      </w:r>
      <w:r w:rsidR="008B3E4F">
        <w:fldChar w:fldCharType="end"/>
      </w:r>
      <w:bookmarkEnd w:id="281"/>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82"/>
    </w:p>
    <w:p w:rsidR="006C599E" w:rsidRDefault="006C599E" w:rsidP="006C599E"/>
    <w:p w:rsidR="006C599E" w:rsidRPr="006C599E" w:rsidRDefault="006C599E" w:rsidP="004B766C">
      <w:pPr>
        <w:ind w:firstLine="720"/>
        <w:jc w:val="both"/>
      </w:pPr>
      <w:r>
        <w:t xml:space="preserve">Namun seperti pada skenario </w:t>
      </w:r>
      <w:r w:rsidRPr="004B766C">
        <w:rPr>
          <w:i/>
        </w:rPr>
        <w:t>grid</w:t>
      </w:r>
      <w:r>
        <w:t xml:space="preserve">, ada saat dimana </w:t>
      </w:r>
      <w:r w:rsidRPr="004B766C">
        <w:rPr>
          <w:i/>
        </w:rPr>
        <w:t>routing protocol</w:t>
      </w:r>
      <w:r>
        <w:t xml:space="preserve"> dapat meredakan </w:t>
      </w:r>
      <w:r w:rsidRPr="004B766C">
        <w:rPr>
          <w:i/>
        </w:rPr>
        <w:t>routing overhead</w:t>
      </w:r>
      <w:r w:rsidR="004B766C">
        <w:t xml:space="preserve">. Hal ini terjadi di beberapa skenario uji coba dimana </w:t>
      </w:r>
      <w:r w:rsidR="004B766C" w:rsidRPr="004B766C">
        <w:rPr>
          <w:i/>
        </w:rPr>
        <w:t>malicious node</w:t>
      </w:r>
      <w:r w:rsidR="004B766C">
        <w:t xml:space="preserve"> melakukan </w:t>
      </w:r>
      <w:r w:rsidR="004B766C" w:rsidRPr="004B766C">
        <w:rPr>
          <w:i/>
        </w:rPr>
        <w:t>Worm Hole attack</w:t>
      </w:r>
      <w:r w:rsidR="004B766C">
        <w:t xml:space="preserve">. Seperti yang ditunjukkan oleh grafik pada </w:t>
      </w:r>
      <w:r w:rsidR="004B766C">
        <w:fldChar w:fldCharType="begin"/>
      </w:r>
      <w:r w:rsidR="004B766C">
        <w:instrText xml:space="preserve"> REF _Ref484052988 \h  \* MERGEFORMAT </w:instrText>
      </w:r>
      <w:r w:rsidR="004B766C">
        <w:fldChar w:fldCharType="separate"/>
      </w:r>
      <w:r w:rsidR="004B766C">
        <w:t xml:space="preserve">Gambar </w:t>
      </w:r>
      <w:r w:rsidR="004B766C">
        <w:rPr>
          <w:noProof/>
        </w:rPr>
        <w:t>5</w:t>
      </w:r>
      <w:r w:rsidR="004B766C">
        <w:t>.</w:t>
      </w:r>
      <w:r w:rsidR="004B766C">
        <w:rPr>
          <w:noProof/>
        </w:rPr>
        <w:t>16</w:t>
      </w:r>
      <w:r w:rsidR="004B766C">
        <w:fldChar w:fldCharType="end"/>
      </w:r>
      <w:r w:rsidR="004B766C">
        <w:t xml:space="preserve">, ketika terdapat 1 </w:t>
      </w:r>
      <w:r w:rsidR="004B766C" w:rsidRPr="004B766C">
        <w:rPr>
          <w:i/>
        </w:rPr>
        <w:t>malicious node</w:t>
      </w:r>
      <w:r w:rsidR="004B766C">
        <w:t xml:space="preserve"> yang melakukan </w:t>
      </w:r>
      <w:r w:rsidR="004B766C" w:rsidRPr="004B766C">
        <w:rPr>
          <w:i/>
        </w:rPr>
        <w:t>Worm Hole attack</w:t>
      </w:r>
      <w:r w:rsidR="004B766C">
        <w:t xml:space="preserve">, nilai </w:t>
      </w:r>
      <w:r w:rsidR="004B766C" w:rsidRPr="004B766C">
        <w:rPr>
          <w:i/>
        </w:rPr>
        <w:t>routing overhead</w:t>
      </w:r>
      <w:r w:rsidR="004B766C">
        <w:t xml:space="preserve"> dari </w:t>
      </w:r>
      <w:r w:rsidR="004B766C" w:rsidRPr="004B766C">
        <w:rPr>
          <w:i/>
        </w:rPr>
        <w:t>routing protocol original</w:t>
      </w:r>
      <w:r w:rsidR="004B766C">
        <w:t xml:space="preserve"> lebih tinggi dibandingkan dengan nilai </w:t>
      </w:r>
      <w:r w:rsidR="004B766C" w:rsidRPr="004B766C">
        <w:rPr>
          <w:i/>
        </w:rPr>
        <w:t>routing overhead</w:t>
      </w:r>
      <w:r w:rsidR="004B766C">
        <w:t xml:space="preserve"> dari </w:t>
      </w:r>
      <w:r w:rsidR="004B766C" w:rsidRPr="004B766C">
        <w:rPr>
          <w:i/>
        </w:rPr>
        <w:t>routing protocol</w:t>
      </w:r>
      <w:r w:rsidR="004B766C">
        <w:t xml:space="preserve"> yang telah dimodifikasi.</w:t>
      </w:r>
    </w:p>
    <w:p w:rsidR="00B16EC8" w:rsidRDefault="00B16EC8" w:rsidP="00DD4360">
      <w:pPr>
        <w:pStyle w:val="Heading1"/>
        <w:numPr>
          <w:ilvl w:val="0"/>
          <w:numId w:val="0"/>
        </w:numPr>
      </w:pPr>
    </w:p>
    <w:p w:rsidR="00DD4360" w:rsidRDefault="00DD4360" w:rsidP="00DD4360"/>
    <w:p w:rsidR="00DD4360" w:rsidRDefault="00DD4360" w:rsidP="00DD4360"/>
    <w:p w:rsidR="00DD4360" w:rsidRPr="00DD4360" w:rsidRDefault="00DD4360" w:rsidP="00DD4360">
      <w:pPr>
        <w:sectPr w:rsidR="00DD4360" w:rsidRPr="00DD4360" w:rsidSect="005646E9">
          <w:type w:val="continuous"/>
          <w:pgSz w:w="8392" w:h="11907"/>
          <w:pgMar w:top="1418" w:right="1134" w:bottom="1418" w:left="1418" w:header="709" w:footer="709" w:gutter="0"/>
          <w:cols w:space="708"/>
          <w:titlePg/>
          <w:docGrid w:linePitch="360"/>
        </w:sectPr>
      </w:pPr>
    </w:p>
    <w:p w:rsidR="008435C3" w:rsidRDefault="007D06E1" w:rsidP="00DB3E11">
      <w:pPr>
        <w:pStyle w:val="Heading1"/>
        <w:ind w:hanging="567"/>
      </w:pPr>
      <w:bookmarkStart w:id="283" w:name="_Toc485131207"/>
      <w:r w:rsidRPr="002B1BE7">
        <w:lastRenderedPageBreak/>
        <w:t>BAB VI</w:t>
      </w:r>
      <w:r w:rsidRPr="002B1BE7">
        <w:br/>
        <w:t>KESIMPULAN DAN SARAN</w:t>
      </w:r>
      <w:bookmarkEnd w:id="283"/>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84" w:name="_Toc452577990"/>
      <w:bookmarkStart w:id="285" w:name="_Toc485131208"/>
      <w:r w:rsidRPr="003157DE">
        <w:t>Kesimpulan</w:t>
      </w:r>
      <w:bookmarkEnd w:id="284"/>
      <w:bookmarkEnd w:id="285"/>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46.04% untuk </w:t>
      </w:r>
      <w:r w:rsidRPr="00DA1469">
        <w:rPr>
          <w:i/>
        </w:rPr>
        <w:t>Black Hole attack</w:t>
      </w:r>
      <w:r>
        <w:t xml:space="preserve">, 41.91% untuk </w:t>
      </w:r>
      <w:r w:rsidRPr="00DA1469">
        <w:rPr>
          <w:i/>
        </w:rPr>
        <w:t>Worm Hole attack</w:t>
      </w:r>
      <w:r>
        <w:t>, dan 44.25%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86" w:name="_Toc452577991"/>
      <w:bookmarkStart w:id="287" w:name="_Toc485131209"/>
      <w:r w:rsidRPr="003157DE">
        <w:t>Saran</w:t>
      </w:r>
      <w:bookmarkEnd w:id="286"/>
      <w:bookmarkEnd w:id="287"/>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88" w:name="_Toc485131210"/>
      <w:r w:rsidRPr="003157DE">
        <w:t>DAFTAR PUSTAKA</w:t>
      </w:r>
      <w:bookmarkEnd w:id="288"/>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89" w:name="_Toc485131211"/>
      <w:r>
        <w:lastRenderedPageBreak/>
        <w:t>LAMPIRAN</w:t>
      </w:r>
      <w:bookmarkEnd w:id="289"/>
    </w:p>
    <w:p w:rsidR="00963832" w:rsidRDefault="00963832" w:rsidP="00963832"/>
    <w:p w:rsidR="00DB1267" w:rsidRDefault="002068A6" w:rsidP="00DB1267">
      <w:pPr>
        <w:pStyle w:val="Heading2"/>
        <w:numPr>
          <w:ilvl w:val="0"/>
          <w:numId w:val="0"/>
        </w:numPr>
      </w:pPr>
      <w:bookmarkStart w:id="290" w:name="_Toc485131212"/>
      <w:r>
        <w:t>A.1 Kode Skenario NS-2</w:t>
      </w:r>
      <w:bookmarkEnd w:id="290"/>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8B3E4F" w:rsidRDefault="008B3E4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8B3E4F" w:rsidRDefault="008B3E4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8B3E4F" w:rsidRDefault="008B3E4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8B3E4F" w:rsidRPr="004165D6" w:rsidRDefault="008B3E4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8B3E4F" w:rsidRDefault="008B3E4F"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8B3E4F" w:rsidRDefault="008B3E4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8B3E4F"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8B3E4F" w:rsidRDefault="008B3E4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8B3E4F" w:rsidRPr="001F0010" w:rsidRDefault="008B3E4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8B3E4F" w:rsidRDefault="008B3E4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8B3E4F" w:rsidRPr="004165D6" w:rsidRDefault="008B3E4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8B3E4F" w:rsidRDefault="008B3E4F"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8B3E4F" w:rsidRPr="00BD04C1" w:rsidRDefault="008B3E4F" w:rsidP="00BD04C1">
                            <w:pPr>
                              <w:rPr>
                                <w:rFonts w:ascii="Courier New" w:hAnsi="Courier New" w:cs="Courier New"/>
                                <w:sz w:val="20"/>
                                <w:szCs w:val="20"/>
                              </w:rPr>
                            </w:pP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set node_($i) [$ns_ node]</w:t>
                            </w:r>
                          </w:p>
                          <w:p w:rsidR="008B3E4F" w:rsidRDefault="008B3E4F" w:rsidP="00BD04C1">
                            <w:pPr>
                              <w:rPr>
                                <w:rFonts w:ascii="Courier New" w:hAnsi="Courier New" w:cs="Courier New"/>
                                <w:sz w:val="20"/>
                                <w:szCs w:val="20"/>
                              </w:rPr>
                            </w:pPr>
                            <w:r w:rsidRPr="00BD04C1">
                              <w:rPr>
                                <w:rFonts w:ascii="Courier New" w:hAnsi="Courier New" w:cs="Courier New"/>
                                <w:sz w:val="20"/>
                                <w:szCs w:val="20"/>
                              </w:rPr>
                              <w:t>}</w:t>
                            </w:r>
                          </w:p>
                          <w:p w:rsidR="008B3E4F" w:rsidRDefault="008B3E4F" w:rsidP="00BD04C1">
                            <w:pPr>
                              <w:rPr>
                                <w:rFonts w:ascii="Courier New" w:hAnsi="Courier New" w:cs="Courier New"/>
                                <w:sz w:val="20"/>
                                <w:szCs w:val="20"/>
                              </w:rPr>
                            </w:pPr>
                          </w:p>
                          <w:p w:rsidR="008B3E4F" w:rsidRPr="00BD04C1" w:rsidRDefault="008B3E4F" w:rsidP="00BD04C1">
                            <w:pPr>
                              <w:rPr>
                                <w:rFonts w:ascii="Courier New" w:hAnsi="Courier New" w:cs="Courier New"/>
                                <w:sz w:val="20"/>
                                <w:szCs w:val="20"/>
                              </w:rPr>
                            </w:pPr>
                            <w:r>
                              <w:rPr>
                                <w:rFonts w:ascii="Courier New" w:hAnsi="Courier New" w:cs="Courier New"/>
                                <w:sz w:val="20"/>
                                <w:szCs w:val="20"/>
                              </w:rPr>
                              <w:t>source $val(cp)</w:t>
                            </w:r>
                          </w:p>
                          <w:p w:rsidR="008B3E4F" w:rsidRDefault="008B3E4F" w:rsidP="00BD04C1">
                            <w:pPr>
                              <w:rPr>
                                <w:rFonts w:ascii="Courier New" w:hAnsi="Courier New" w:cs="Courier New"/>
                                <w:sz w:val="20"/>
                                <w:szCs w:val="20"/>
                              </w:rPr>
                            </w:pPr>
                            <w:r w:rsidRPr="00BD04C1">
                              <w:rPr>
                                <w:rFonts w:ascii="Courier New" w:hAnsi="Courier New" w:cs="Courier New"/>
                                <w:sz w:val="20"/>
                                <w:szCs w:val="20"/>
                              </w:rPr>
                              <w:t>source $val(sc)</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8B3E4F" w:rsidRDefault="008B3E4F" w:rsidP="00BD04C1">
                            <w:pPr>
                              <w:rPr>
                                <w:rFonts w:ascii="Courier New" w:hAnsi="Courier New" w:cs="Courier New"/>
                                <w:sz w:val="20"/>
                                <w:szCs w:val="20"/>
                              </w:rPr>
                            </w:pPr>
                            <w:r w:rsidRPr="00BD04C1">
                              <w:rPr>
                                <w:rFonts w:ascii="Courier New" w:hAnsi="Courier New" w:cs="Courier New"/>
                                <w:sz w:val="20"/>
                                <w:szCs w:val="20"/>
                              </w:rPr>
                              <w:t>}</w:t>
                            </w:r>
                          </w:p>
                          <w:p w:rsidR="008B3E4F" w:rsidRDefault="008B3E4F" w:rsidP="00BD04C1">
                            <w:pPr>
                              <w:rPr>
                                <w:rFonts w:ascii="Courier New" w:hAnsi="Courier New" w:cs="Courier New"/>
                                <w:sz w:val="20"/>
                                <w:szCs w:val="20"/>
                              </w:rPr>
                            </w:pP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8B3E4F" w:rsidRDefault="008B3E4F" w:rsidP="00BD04C1">
                            <w:pPr>
                              <w:rPr>
                                <w:rFonts w:ascii="Courier New" w:hAnsi="Courier New" w:cs="Courier New"/>
                                <w:sz w:val="20"/>
                                <w:szCs w:val="20"/>
                              </w:rPr>
                            </w:pPr>
                            <w:r w:rsidRPr="00BD04C1">
                              <w:rPr>
                                <w:rFonts w:ascii="Courier New" w:hAnsi="Courier New" w:cs="Courier New"/>
                                <w:sz w:val="20"/>
                                <w:szCs w:val="20"/>
                              </w:rPr>
                              <w:t>}</w:t>
                            </w:r>
                          </w:p>
                          <w:p w:rsidR="008B3E4F" w:rsidRDefault="008B3E4F" w:rsidP="00BD04C1">
                            <w:pPr>
                              <w:rPr>
                                <w:rFonts w:ascii="Courier New" w:hAnsi="Courier New" w:cs="Courier New"/>
                                <w:sz w:val="20"/>
                                <w:szCs w:val="20"/>
                              </w:rPr>
                            </w:pP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proc stop {}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$ns_ flush-trace</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close $tracefd</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close $namtrace</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w:t>
                            </w:r>
                          </w:p>
                          <w:p w:rsidR="008B3E4F" w:rsidRPr="00BD04C1" w:rsidRDefault="008B3E4F" w:rsidP="00BD04C1">
                            <w:pPr>
                              <w:rPr>
                                <w:rFonts w:ascii="Courier New" w:hAnsi="Courier New" w:cs="Courier New"/>
                                <w:sz w:val="20"/>
                                <w:szCs w:val="20"/>
                              </w:rPr>
                            </w:pP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8B3E4F" w:rsidRPr="00BD04C1" w:rsidRDefault="008B3E4F" w:rsidP="00BD04C1">
                      <w:pPr>
                        <w:rPr>
                          <w:rFonts w:ascii="Courier New" w:hAnsi="Courier New" w:cs="Courier New"/>
                          <w:sz w:val="20"/>
                          <w:szCs w:val="20"/>
                        </w:rPr>
                      </w:pP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set node_($i) [$ns_ node]</w:t>
                      </w:r>
                    </w:p>
                    <w:p w:rsidR="008B3E4F" w:rsidRDefault="008B3E4F" w:rsidP="00BD04C1">
                      <w:pPr>
                        <w:rPr>
                          <w:rFonts w:ascii="Courier New" w:hAnsi="Courier New" w:cs="Courier New"/>
                          <w:sz w:val="20"/>
                          <w:szCs w:val="20"/>
                        </w:rPr>
                      </w:pPr>
                      <w:r w:rsidRPr="00BD04C1">
                        <w:rPr>
                          <w:rFonts w:ascii="Courier New" w:hAnsi="Courier New" w:cs="Courier New"/>
                          <w:sz w:val="20"/>
                          <w:szCs w:val="20"/>
                        </w:rPr>
                        <w:t>}</w:t>
                      </w:r>
                    </w:p>
                    <w:p w:rsidR="008B3E4F" w:rsidRDefault="008B3E4F" w:rsidP="00BD04C1">
                      <w:pPr>
                        <w:rPr>
                          <w:rFonts w:ascii="Courier New" w:hAnsi="Courier New" w:cs="Courier New"/>
                          <w:sz w:val="20"/>
                          <w:szCs w:val="20"/>
                        </w:rPr>
                      </w:pPr>
                    </w:p>
                    <w:p w:rsidR="008B3E4F" w:rsidRPr="00BD04C1" w:rsidRDefault="008B3E4F" w:rsidP="00BD04C1">
                      <w:pPr>
                        <w:rPr>
                          <w:rFonts w:ascii="Courier New" w:hAnsi="Courier New" w:cs="Courier New"/>
                          <w:sz w:val="20"/>
                          <w:szCs w:val="20"/>
                        </w:rPr>
                      </w:pPr>
                      <w:r>
                        <w:rPr>
                          <w:rFonts w:ascii="Courier New" w:hAnsi="Courier New" w:cs="Courier New"/>
                          <w:sz w:val="20"/>
                          <w:szCs w:val="20"/>
                        </w:rPr>
                        <w:t>source $val(cp)</w:t>
                      </w:r>
                    </w:p>
                    <w:p w:rsidR="008B3E4F" w:rsidRDefault="008B3E4F" w:rsidP="00BD04C1">
                      <w:pPr>
                        <w:rPr>
                          <w:rFonts w:ascii="Courier New" w:hAnsi="Courier New" w:cs="Courier New"/>
                          <w:sz w:val="20"/>
                          <w:szCs w:val="20"/>
                        </w:rPr>
                      </w:pPr>
                      <w:r w:rsidRPr="00BD04C1">
                        <w:rPr>
                          <w:rFonts w:ascii="Courier New" w:hAnsi="Courier New" w:cs="Courier New"/>
                          <w:sz w:val="20"/>
                          <w:szCs w:val="20"/>
                        </w:rPr>
                        <w:t>source $val(sc)</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8B3E4F" w:rsidRDefault="008B3E4F" w:rsidP="00BD04C1">
                      <w:pPr>
                        <w:rPr>
                          <w:rFonts w:ascii="Courier New" w:hAnsi="Courier New" w:cs="Courier New"/>
                          <w:sz w:val="20"/>
                          <w:szCs w:val="20"/>
                        </w:rPr>
                      </w:pPr>
                      <w:r w:rsidRPr="00BD04C1">
                        <w:rPr>
                          <w:rFonts w:ascii="Courier New" w:hAnsi="Courier New" w:cs="Courier New"/>
                          <w:sz w:val="20"/>
                          <w:szCs w:val="20"/>
                        </w:rPr>
                        <w:t>}</w:t>
                      </w:r>
                    </w:p>
                    <w:p w:rsidR="008B3E4F" w:rsidRDefault="008B3E4F" w:rsidP="00BD04C1">
                      <w:pPr>
                        <w:rPr>
                          <w:rFonts w:ascii="Courier New" w:hAnsi="Courier New" w:cs="Courier New"/>
                          <w:sz w:val="20"/>
                          <w:szCs w:val="20"/>
                        </w:rPr>
                      </w:pP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8B3E4F" w:rsidRDefault="008B3E4F" w:rsidP="00BD04C1">
                      <w:pPr>
                        <w:rPr>
                          <w:rFonts w:ascii="Courier New" w:hAnsi="Courier New" w:cs="Courier New"/>
                          <w:sz w:val="20"/>
                          <w:szCs w:val="20"/>
                        </w:rPr>
                      </w:pPr>
                      <w:r w:rsidRPr="00BD04C1">
                        <w:rPr>
                          <w:rFonts w:ascii="Courier New" w:hAnsi="Courier New" w:cs="Courier New"/>
                          <w:sz w:val="20"/>
                          <w:szCs w:val="20"/>
                        </w:rPr>
                        <w:t>}</w:t>
                      </w:r>
                    </w:p>
                    <w:p w:rsidR="008B3E4F" w:rsidRDefault="008B3E4F" w:rsidP="00BD04C1">
                      <w:pPr>
                        <w:rPr>
                          <w:rFonts w:ascii="Courier New" w:hAnsi="Courier New" w:cs="Courier New"/>
                          <w:sz w:val="20"/>
                          <w:szCs w:val="20"/>
                        </w:rPr>
                      </w:pP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proc stop {} {</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$ns_ flush-trace</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close $tracefd</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close $namtrace</w:t>
                      </w: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w:t>
                      </w:r>
                    </w:p>
                    <w:p w:rsidR="008B3E4F" w:rsidRPr="00BD04C1" w:rsidRDefault="008B3E4F" w:rsidP="00BD04C1">
                      <w:pPr>
                        <w:rPr>
                          <w:rFonts w:ascii="Courier New" w:hAnsi="Courier New" w:cs="Courier New"/>
                          <w:sz w:val="20"/>
                          <w:szCs w:val="20"/>
                        </w:rPr>
                      </w:pPr>
                    </w:p>
                    <w:p w:rsidR="008B3E4F" w:rsidRPr="00BD04C1" w:rsidRDefault="008B3E4F"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91" w:name="_Ref483794079"/>
      <w:bookmarkStart w:id="292" w:name="_Toc485131213"/>
      <w:r>
        <w:lastRenderedPageBreak/>
        <w:t>A.2 Kode Fungsi AODV::recvHello</w:t>
      </w:r>
      <w:bookmarkEnd w:id="291"/>
      <w:bookmarkEnd w:id="292"/>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Default="008B3E4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8B3E4F" w:rsidRPr="00931775" w:rsidRDefault="008B3E4F" w:rsidP="00931775">
                            <w:pPr>
                              <w:rPr>
                                <w:rFonts w:ascii="Courier New" w:hAnsi="Courier New" w:cs="Courier New"/>
                                <w:sz w:val="20"/>
                                <w:szCs w:val="20"/>
                              </w:rPr>
                            </w:pPr>
                          </w:p>
                          <w:p w:rsidR="008B3E4F" w:rsidRPr="00931775" w:rsidRDefault="008B3E4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8B3E4F" w:rsidRDefault="008B3E4F" w:rsidP="00931775">
                            <w:pPr>
                              <w:rPr>
                                <w:rFonts w:ascii="Courier New" w:hAnsi="Courier New" w:cs="Courier New"/>
                                <w:sz w:val="20"/>
                                <w:szCs w:val="20"/>
                              </w:rPr>
                            </w:pPr>
                            <w:r>
                              <w:rPr>
                                <w:rFonts w:ascii="Courier New" w:hAnsi="Courier New" w:cs="Courier New"/>
                                <w:sz w:val="20"/>
                                <w:szCs w:val="20"/>
                              </w:rPr>
                              <w:t xml:space="preserve"> AODV_Neighbor *nb;</w:t>
                            </w:r>
                          </w:p>
                          <w:p w:rsidR="008B3E4F" w:rsidRPr="00931775" w:rsidRDefault="008B3E4F" w:rsidP="00931775">
                            <w:pPr>
                              <w:rPr>
                                <w:rFonts w:ascii="Courier New" w:hAnsi="Courier New" w:cs="Courier New"/>
                                <w:sz w:val="20"/>
                                <w:szCs w:val="20"/>
                              </w:rPr>
                            </w:pPr>
                          </w:p>
                          <w:p w:rsidR="008B3E4F" w:rsidRPr="00931775" w:rsidRDefault="008B3E4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8B3E4F" w:rsidRPr="00931775" w:rsidRDefault="008B3E4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8B3E4F" w:rsidRPr="00931775" w:rsidRDefault="008B3E4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8B3E4F" w:rsidRPr="00931775" w:rsidRDefault="008B3E4F" w:rsidP="00931775">
                            <w:pPr>
                              <w:rPr>
                                <w:rFonts w:ascii="Courier New" w:hAnsi="Courier New" w:cs="Courier New"/>
                                <w:sz w:val="20"/>
                                <w:szCs w:val="20"/>
                              </w:rPr>
                            </w:pPr>
                            <w:r w:rsidRPr="00931775">
                              <w:rPr>
                                <w:rFonts w:ascii="Courier New" w:hAnsi="Courier New" w:cs="Courier New"/>
                                <w:sz w:val="20"/>
                                <w:szCs w:val="20"/>
                              </w:rPr>
                              <w:t xml:space="preserve"> }</w:t>
                            </w:r>
                          </w:p>
                          <w:p w:rsidR="008B3E4F" w:rsidRPr="00931775" w:rsidRDefault="008B3E4F" w:rsidP="00931775">
                            <w:pPr>
                              <w:rPr>
                                <w:rFonts w:ascii="Courier New" w:hAnsi="Courier New" w:cs="Courier New"/>
                                <w:sz w:val="20"/>
                                <w:szCs w:val="20"/>
                              </w:rPr>
                            </w:pPr>
                            <w:r w:rsidRPr="00931775">
                              <w:rPr>
                                <w:rFonts w:ascii="Courier New" w:hAnsi="Courier New" w:cs="Courier New"/>
                                <w:sz w:val="20"/>
                                <w:szCs w:val="20"/>
                              </w:rPr>
                              <w:t xml:space="preserve"> else {</w:t>
                            </w:r>
                          </w:p>
                          <w:p w:rsidR="008B3E4F" w:rsidRPr="00931775" w:rsidRDefault="008B3E4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8B3E4F" w:rsidRDefault="008B3E4F" w:rsidP="00931775">
                            <w:pPr>
                              <w:rPr>
                                <w:rFonts w:ascii="Courier New" w:hAnsi="Courier New" w:cs="Courier New"/>
                                <w:sz w:val="20"/>
                                <w:szCs w:val="20"/>
                              </w:rPr>
                            </w:pPr>
                            <w:r>
                              <w:rPr>
                                <w:rFonts w:ascii="Courier New" w:hAnsi="Courier New" w:cs="Courier New"/>
                                <w:sz w:val="20"/>
                                <w:szCs w:val="20"/>
                              </w:rPr>
                              <w:t xml:space="preserve"> }</w:t>
                            </w:r>
                          </w:p>
                          <w:p w:rsidR="008B3E4F" w:rsidRPr="00931775" w:rsidRDefault="008B3E4F" w:rsidP="00931775">
                            <w:pPr>
                              <w:rPr>
                                <w:rFonts w:ascii="Courier New" w:hAnsi="Courier New" w:cs="Courier New"/>
                                <w:sz w:val="20"/>
                                <w:szCs w:val="20"/>
                              </w:rPr>
                            </w:pPr>
                          </w:p>
                          <w:p w:rsidR="008B3E4F" w:rsidRDefault="008B3E4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8B3E4F" w:rsidRPr="00931775" w:rsidRDefault="008B3E4F" w:rsidP="00931775">
                            <w:pPr>
                              <w:rPr>
                                <w:rFonts w:ascii="Courier New" w:hAnsi="Courier New" w:cs="Courier New"/>
                                <w:sz w:val="20"/>
                                <w:szCs w:val="20"/>
                              </w:rPr>
                            </w:pPr>
                          </w:p>
                          <w:p w:rsidR="008B3E4F" w:rsidRPr="00931775" w:rsidRDefault="008B3E4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8B3E4F" w:rsidRPr="00931775" w:rsidRDefault="008B3E4F"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8B3E4F" w:rsidRDefault="008B3E4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8B3E4F" w:rsidRPr="00931775" w:rsidRDefault="008B3E4F" w:rsidP="00931775">
                      <w:pPr>
                        <w:rPr>
                          <w:rFonts w:ascii="Courier New" w:hAnsi="Courier New" w:cs="Courier New"/>
                          <w:sz w:val="20"/>
                          <w:szCs w:val="20"/>
                        </w:rPr>
                      </w:pPr>
                    </w:p>
                    <w:p w:rsidR="008B3E4F" w:rsidRPr="00931775" w:rsidRDefault="008B3E4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8B3E4F" w:rsidRDefault="008B3E4F" w:rsidP="00931775">
                      <w:pPr>
                        <w:rPr>
                          <w:rFonts w:ascii="Courier New" w:hAnsi="Courier New" w:cs="Courier New"/>
                          <w:sz w:val="20"/>
                          <w:szCs w:val="20"/>
                        </w:rPr>
                      </w:pPr>
                      <w:r>
                        <w:rPr>
                          <w:rFonts w:ascii="Courier New" w:hAnsi="Courier New" w:cs="Courier New"/>
                          <w:sz w:val="20"/>
                          <w:szCs w:val="20"/>
                        </w:rPr>
                        <w:t xml:space="preserve"> AODV_Neighbor *nb;</w:t>
                      </w:r>
                    </w:p>
                    <w:p w:rsidR="008B3E4F" w:rsidRPr="00931775" w:rsidRDefault="008B3E4F" w:rsidP="00931775">
                      <w:pPr>
                        <w:rPr>
                          <w:rFonts w:ascii="Courier New" w:hAnsi="Courier New" w:cs="Courier New"/>
                          <w:sz w:val="20"/>
                          <w:szCs w:val="20"/>
                        </w:rPr>
                      </w:pPr>
                    </w:p>
                    <w:p w:rsidR="008B3E4F" w:rsidRPr="00931775" w:rsidRDefault="008B3E4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8B3E4F" w:rsidRPr="00931775" w:rsidRDefault="008B3E4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8B3E4F" w:rsidRPr="00931775" w:rsidRDefault="008B3E4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8B3E4F" w:rsidRPr="00931775" w:rsidRDefault="008B3E4F" w:rsidP="00931775">
                      <w:pPr>
                        <w:rPr>
                          <w:rFonts w:ascii="Courier New" w:hAnsi="Courier New" w:cs="Courier New"/>
                          <w:sz w:val="20"/>
                          <w:szCs w:val="20"/>
                        </w:rPr>
                      </w:pPr>
                      <w:r w:rsidRPr="00931775">
                        <w:rPr>
                          <w:rFonts w:ascii="Courier New" w:hAnsi="Courier New" w:cs="Courier New"/>
                          <w:sz w:val="20"/>
                          <w:szCs w:val="20"/>
                        </w:rPr>
                        <w:t xml:space="preserve"> }</w:t>
                      </w:r>
                    </w:p>
                    <w:p w:rsidR="008B3E4F" w:rsidRPr="00931775" w:rsidRDefault="008B3E4F" w:rsidP="00931775">
                      <w:pPr>
                        <w:rPr>
                          <w:rFonts w:ascii="Courier New" w:hAnsi="Courier New" w:cs="Courier New"/>
                          <w:sz w:val="20"/>
                          <w:szCs w:val="20"/>
                        </w:rPr>
                      </w:pPr>
                      <w:r w:rsidRPr="00931775">
                        <w:rPr>
                          <w:rFonts w:ascii="Courier New" w:hAnsi="Courier New" w:cs="Courier New"/>
                          <w:sz w:val="20"/>
                          <w:szCs w:val="20"/>
                        </w:rPr>
                        <w:t xml:space="preserve"> else {</w:t>
                      </w:r>
                    </w:p>
                    <w:p w:rsidR="008B3E4F" w:rsidRPr="00931775" w:rsidRDefault="008B3E4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8B3E4F" w:rsidRDefault="008B3E4F" w:rsidP="00931775">
                      <w:pPr>
                        <w:rPr>
                          <w:rFonts w:ascii="Courier New" w:hAnsi="Courier New" w:cs="Courier New"/>
                          <w:sz w:val="20"/>
                          <w:szCs w:val="20"/>
                        </w:rPr>
                      </w:pPr>
                      <w:r>
                        <w:rPr>
                          <w:rFonts w:ascii="Courier New" w:hAnsi="Courier New" w:cs="Courier New"/>
                          <w:sz w:val="20"/>
                          <w:szCs w:val="20"/>
                        </w:rPr>
                        <w:t xml:space="preserve"> }</w:t>
                      </w:r>
                    </w:p>
                    <w:p w:rsidR="008B3E4F" w:rsidRPr="00931775" w:rsidRDefault="008B3E4F" w:rsidP="00931775">
                      <w:pPr>
                        <w:rPr>
                          <w:rFonts w:ascii="Courier New" w:hAnsi="Courier New" w:cs="Courier New"/>
                          <w:sz w:val="20"/>
                          <w:szCs w:val="20"/>
                        </w:rPr>
                      </w:pPr>
                    </w:p>
                    <w:p w:rsidR="008B3E4F" w:rsidRDefault="008B3E4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8B3E4F" w:rsidRPr="00931775" w:rsidRDefault="008B3E4F" w:rsidP="00931775">
                      <w:pPr>
                        <w:rPr>
                          <w:rFonts w:ascii="Courier New" w:hAnsi="Courier New" w:cs="Courier New"/>
                          <w:sz w:val="20"/>
                          <w:szCs w:val="20"/>
                        </w:rPr>
                      </w:pPr>
                    </w:p>
                    <w:p w:rsidR="008B3E4F" w:rsidRPr="00931775" w:rsidRDefault="008B3E4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8B3E4F" w:rsidRPr="00931775" w:rsidRDefault="008B3E4F"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93" w:name="_Ref483794984"/>
      <w:bookmarkStart w:id="294" w:name="_Toc485131214"/>
      <w:r>
        <w:t>A.3 Kode F</w:t>
      </w:r>
      <w:r w:rsidR="00C55B06">
        <w:t>ungsi AODV::recvRequest</w:t>
      </w:r>
      <w:bookmarkEnd w:id="293"/>
      <w:bookmarkEnd w:id="294"/>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Default="008B3E4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8B3E4F" w:rsidRPr="008F6B82" w:rsidRDefault="008B3E4F" w:rsidP="008F6B82">
                            <w:pPr>
                              <w:rPr>
                                <w:rFonts w:ascii="Courier New" w:hAnsi="Courier New" w:cs="Courier New"/>
                                <w:sz w:val="20"/>
                                <w:szCs w:val="20"/>
                              </w:rPr>
                            </w:pPr>
                          </w:p>
                          <w:p w:rsidR="008B3E4F" w:rsidRDefault="008B3E4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8B3E4F" w:rsidRDefault="008B3E4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8B3E4F"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8B3E4F" w:rsidRDefault="008B3E4F" w:rsidP="008F6B82">
                            <w:pPr>
                              <w:rPr>
                                <w:rFonts w:ascii="Courier New" w:hAnsi="Courier New" w:cs="Courier New"/>
                                <w:sz w:val="20"/>
                                <w:szCs w:val="20"/>
                              </w:rPr>
                            </w:pPr>
                            <w:r>
                              <w:rPr>
                                <w:rFonts w:ascii="Courier New" w:hAnsi="Courier New" w:cs="Courier New"/>
                                <w:sz w:val="20"/>
                                <w:szCs w:val="20"/>
                              </w:rPr>
                              <w:t xml:space="preserve"> </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8B3E4F" w:rsidRPr="008F6B82" w:rsidRDefault="008B3E4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8B3E4F" w:rsidRPr="008F6B82" w:rsidRDefault="008B3E4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8B3E4F" w:rsidRPr="008F6B82" w:rsidRDefault="008B3E4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8B3E4F" w:rsidRPr="008F6B82" w:rsidRDefault="008B3E4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8B3E4F" w:rsidRPr="008F6B82" w:rsidRDefault="008B3E4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8B3E4F" w:rsidRPr="008F6B82" w:rsidRDefault="008B3E4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8B3E4F" w:rsidRDefault="008B3E4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8B3E4F" w:rsidRPr="008F6B82" w:rsidRDefault="008B3E4F" w:rsidP="008F6B82">
                      <w:pPr>
                        <w:rPr>
                          <w:rFonts w:ascii="Courier New" w:hAnsi="Courier New" w:cs="Courier New"/>
                          <w:sz w:val="20"/>
                          <w:szCs w:val="20"/>
                        </w:rPr>
                      </w:pPr>
                    </w:p>
                    <w:p w:rsidR="008B3E4F" w:rsidRDefault="008B3E4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8B3E4F" w:rsidRDefault="008B3E4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8B3E4F"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8B3E4F" w:rsidRDefault="008B3E4F" w:rsidP="008F6B82">
                      <w:pPr>
                        <w:rPr>
                          <w:rFonts w:ascii="Courier New" w:hAnsi="Courier New" w:cs="Courier New"/>
                          <w:sz w:val="20"/>
                          <w:szCs w:val="20"/>
                        </w:rPr>
                      </w:pPr>
                      <w:r>
                        <w:rPr>
                          <w:rFonts w:ascii="Courier New" w:hAnsi="Courier New" w:cs="Courier New"/>
                          <w:sz w:val="20"/>
                          <w:szCs w:val="20"/>
                        </w:rPr>
                        <w:t xml:space="preserve"> </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8B3E4F" w:rsidRPr="008F6B82" w:rsidRDefault="008B3E4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8B3E4F" w:rsidRPr="008F6B82" w:rsidRDefault="008B3E4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8B3E4F" w:rsidRPr="008F6B82" w:rsidRDefault="008B3E4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8B3E4F" w:rsidRPr="008F6B82" w:rsidRDefault="008B3E4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8B3E4F" w:rsidRPr="008F6B82" w:rsidRDefault="008B3E4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8B3E4F" w:rsidRPr="008F6B82" w:rsidRDefault="008B3E4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8B3E4F"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8B3E4F" w:rsidRPr="008F6B82" w:rsidRDefault="008B3E4F" w:rsidP="008F6B82">
                            <w:pPr>
                              <w:rPr>
                                <w:rFonts w:ascii="Courier New" w:hAnsi="Courier New" w:cs="Courier New"/>
                                <w:sz w:val="20"/>
                                <w:szCs w:val="20"/>
                              </w:rPr>
                            </w:pP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8B3E4F"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8B3E4F" w:rsidRPr="008F6B82" w:rsidRDefault="008B3E4F" w:rsidP="008F6B82">
                            <w:pPr>
                              <w:rPr>
                                <w:rFonts w:ascii="Courier New" w:hAnsi="Courier New" w:cs="Courier New"/>
                                <w:sz w:val="20"/>
                                <w:szCs w:val="20"/>
                              </w:rPr>
                            </w:pP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8B3E4F" w:rsidRDefault="008B3E4F" w:rsidP="008F6B82">
                            <w:pPr>
                              <w:rPr>
                                <w:rFonts w:ascii="Courier New" w:hAnsi="Courier New" w:cs="Courier New"/>
                                <w:sz w:val="20"/>
                                <w:szCs w:val="20"/>
                              </w:rPr>
                            </w:pPr>
                            <w:r>
                              <w:rPr>
                                <w:rFonts w:ascii="Courier New" w:hAnsi="Courier New" w:cs="Courier New"/>
                                <w:sz w:val="20"/>
                                <w:szCs w:val="20"/>
                              </w:rPr>
                              <w:t xml:space="preserve"> }</w:t>
                            </w:r>
                          </w:p>
                          <w:p w:rsidR="008B3E4F" w:rsidRPr="008F6B82" w:rsidRDefault="008B3E4F" w:rsidP="008F6B82">
                            <w:pPr>
                              <w:rPr>
                                <w:rFonts w:ascii="Courier New" w:hAnsi="Courier New" w:cs="Courier New"/>
                                <w:sz w:val="20"/>
                                <w:szCs w:val="20"/>
                              </w:rPr>
                            </w:pP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8B3E4F" w:rsidRPr="008F6B82" w:rsidRDefault="008B3E4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8B3E4F"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8B3E4F" w:rsidRDefault="008B3E4F" w:rsidP="008F6B82">
                            <w:pPr>
                              <w:rPr>
                                <w:rFonts w:ascii="Courier New" w:hAnsi="Courier New" w:cs="Courier New"/>
                                <w:sz w:val="20"/>
                                <w:szCs w:val="20"/>
                              </w:rPr>
                            </w:pPr>
                          </w:p>
                          <w:p w:rsidR="008B3E4F" w:rsidRDefault="008B3E4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8B3E4F" w:rsidRPr="000C75BC" w:rsidRDefault="008B3E4F" w:rsidP="000C75BC">
                            <w:pPr>
                              <w:rPr>
                                <w:rFonts w:ascii="Courier New" w:hAnsi="Courier New" w:cs="Courier New"/>
                                <w:sz w:val="20"/>
                                <w:szCs w:val="20"/>
                              </w:rPr>
                            </w:pPr>
                            <w:r w:rsidRPr="000C75BC">
                              <w:rPr>
                                <w:rFonts w:ascii="Courier New" w:hAnsi="Courier New" w:cs="Courier New"/>
                                <w:sz w:val="20"/>
                                <w:szCs w:val="20"/>
                              </w:rPr>
                              <w:t xml:space="preserve">    </w:t>
                            </w:r>
                          </w:p>
                          <w:p w:rsidR="008B3E4F" w:rsidRPr="000C75BC" w:rsidRDefault="008B3E4F" w:rsidP="000C75BC">
                            <w:pPr>
                              <w:rPr>
                                <w:rFonts w:ascii="Courier New" w:hAnsi="Courier New" w:cs="Courier New"/>
                                <w:sz w:val="20"/>
                                <w:szCs w:val="20"/>
                              </w:rPr>
                            </w:pPr>
                            <w:r w:rsidRPr="000C75BC">
                              <w:rPr>
                                <w:rFonts w:ascii="Courier New" w:hAnsi="Courier New" w:cs="Courier New"/>
                                <w:sz w:val="20"/>
                                <w:szCs w:val="20"/>
                              </w:rPr>
                              <w:t>#ifdef DEBUG</w:t>
                            </w:r>
                          </w:p>
                          <w:p w:rsidR="008B3E4F" w:rsidRPr="000C75BC" w:rsidRDefault="008B3E4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8B3E4F" w:rsidRPr="000C75BC" w:rsidRDefault="008B3E4F" w:rsidP="000C75BC">
                            <w:pPr>
                              <w:rPr>
                                <w:rFonts w:ascii="Courier New" w:hAnsi="Courier New" w:cs="Courier New"/>
                                <w:sz w:val="20"/>
                                <w:szCs w:val="20"/>
                              </w:rPr>
                            </w:pPr>
                            <w:r>
                              <w:rPr>
                                <w:rFonts w:ascii="Courier New" w:hAnsi="Courier New" w:cs="Courier New"/>
                                <w:sz w:val="20"/>
                                <w:szCs w:val="20"/>
                              </w:rPr>
                              <w:t>#endif // DEBUG</w:t>
                            </w:r>
                          </w:p>
                          <w:p w:rsidR="008B3E4F" w:rsidRPr="000C75BC" w:rsidRDefault="008B3E4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8B3E4F" w:rsidRPr="000C75BC" w:rsidRDefault="008B3E4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8B3E4F" w:rsidRPr="008F6B82" w:rsidRDefault="008B3E4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8B3E4F"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8B3E4F" w:rsidRPr="008F6B82" w:rsidRDefault="008B3E4F" w:rsidP="008F6B82">
                      <w:pPr>
                        <w:rPr>
                          <w:rFonts w:ascii="Courier New" w:hAnsi="Courier New" w:cs="Courier New"/>
                          <w:sz w:val="20"/>
                          <w:szCs w:val="20"/>
                        </w:rPr>
                      </w:pP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8B3E4F"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8B3E4F" w:rsidRPr="008F6B82" w:rsidRDefault="008B3E4F" w:rsidP="008F6B82">
                      <w:pPr>
                        <w:rPr>
                          <w:rFonts w:ascii="Courier New" w:hAnsi="Courier New" w:cs="Courier New"/>
                          <w:sz w:val="20"/>
                          <w:szCs w:val="20"/>
                        </w:rPr>
                      </w:pP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8B3E4F" w:rsidRDefault="008B3E4F" w:rsidP="008F6B82">
                      <w:pPr>
                        <w:rPr>
                          <w:rFonts w:ascii="Courier New" w:hAnsi="Courier New" w:cs="Courier New"/>
                          <w:sz w:val="20"/>
                          <w:szCs w:val="20"/>
                        </w:rPr>
                      </w:pPr>
                      <w:r>
                        <w:rPr>
                          <w:rFonts w:ascii="Courier New" w:hAnsi="Courier New" w:cs="Courier New"/>
                          <w:sz w:val="20"/>
                          <w:szCs w:val="20"/>
                        </w:rPr>
                        <w:t xml:space="preserve"> }</w:t>
                      </w:r>
                    </w:p>
                    <w:p w:rsidR="008B3E4F" w:rsidRPr="008F6B82" w:rsidRDefault="008B3E4F" w:rsidP="008F6B82">
                      <w:pPr>
                        <w:rPr>
                          <w:rFonts w:ascii="Courier New" w:hAnsi="Courier New" w:cs="Courier New"/>
                          <w:sz w:val="20"/>
                          <w:szCs w:val="20"/>
                        </w:rPr>
                      </w:pP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8B3E4F" w:rsidRPr="008F6B82" w:rsidRDefault="008B3E4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8B3E4F" w:rsidRPr="008F6B82"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8B3E4F" w:rsidRDefault="008B3E4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8B3E4F" w:rsidRDefault="008B3E4F" w:rsidP="008F6B82">
                      <w:pPr>
                        <w:rPr>
                          <w:rFonts w:ascii="Courier New" w:hAnsi="Courier New" w:cs="Courier New"/>
                          <w:sz w:val="20"/>
                          <w:szCs w:val="20"/>
                        </w:rPr>
                      </w:pPr>
                    </w:p>
                    <w:p w:rsidR="008B3E4F" w:rsidRDefault="008B3E4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8B3E4F" w:rsidRPr="000C75BC" w:rsidRDefault="008B3E4F" w:rsidP="000C75BC">
                      <w:pPr>
                        <w:rPr>
                          <w:rFonts w:ascii="Courier New" w:hAnsi="Courier New" w:cs="Courier New"/>
                          <w:sz w:val="20"/>
                          <w:szCs w:val="20"/>
                        </w:rPr>
                      </w:pPr>
                      <w:r w:rsidRPr="000C75BC">
                        <w:rPr>
                          <w:rFonts w:ascii="Courier New" w:hAnsi="Courier New" w:cs="Courier New"/>
                          <w:sz w:val="20"/>
                          <w:szCs w:val="20"/>
                        </w:rPr>
                        <w:t xml:space="preserve">    </w:t>
                      </w:r>
                    </w:p>
                    <w:p w:rsidR="008B3E4F" w:rsidRPr="000C75BC" w:rsidRDefault="008B3E4F" w:rsidP="000C75BC">
                      <w:pPr>
                        <w:rPr>
                          <w:rFonts w:ascii="Courier New" w:hAnsi="Courier New" w:cs="Courier New"/>
                          <w:sz w:val="20"/>
                          <w:szCs w:val="20"/>
                        </w:rPr>
                      </w:pPr>
                      <w:r w:rsidRPr="000C75BC">
                        <w:rPr>
                          <w:rFonts w:ascii="Courier New" w:hAnsi="Courier New" w:cs="Courier New"/>
                          <w:sz w:val="20"/>
                          <w:szCs w:val="20"/>
                        </w:rPr>
                        <w:t>#ifdef DEBUG</w:t>
                      </w:r>
                    </w:p>
                    <w:p w:rsidR="008B3E4F" w:rsidRPr="000C75BC" w:rsidRDefault="008B3E4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8B3E4F" w:rsidRPr="000C75BC" w:rsidRDefault="008B3E4F" w:rsidP="000C75BC">
                      <w:pPr>
                        <w:rPr>
                          <w:rFonts w:ascii="Courier New" w:hAnsi="Courier New" w:cs="Courier New"/>
                          <w:sz w:val="20"/>
                          <w:szCs w:val="20"/>
                        </w:rPr>
                      </w:pPr>
                      <w:r>
                        <w:rPr>
                          <w:rFonts w:ascii="Courier New" w:hAnsi="Courier New" w:cs="Courier New"/>
                          <w:sz w:val="20"/>
                          <w:szCs w:val="20"/>
                        </w:rPr>
                        <w:t>#endif // DEBUG</w:t>
                      </w:r>
                    </w:p>
                    <w:p w:rsidR="008B3E4F" w:rsidRPr="000C75BC" w:rsidRDefault="008B3E4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8B3E4F" w:rsidRPr="000C75BC" w:rsidRDefault="008B3E4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8B3E4F" w:rsidRPr="008F6B82" w:rsidRDefault="008B3E4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8B3E4F" w:rsidRPr="001579BB" w:rsidRDefault="008B3E4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8B3E4F"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8B3E4F" w:rsidRPr="001579BB" w:rsidRDefault="008B3E4F" w:rsidP="001579BB">
                            <w:pPr>
                              <w:rPr>
                                <w:rFonts w:ascii="Courier New" w:hAnsi="Courier New" w:cs="Courier New"/>
                                <w:sz w:val="20"/>
                                <w:szCs w:val="20"/>
                              </w:rPr>
                            </w:pPr>
                            <w:r w:rsidRPr="001579BB">
                              <w:rPr>
                                <w:rFonts w:ascii="Courier New" w:hAnsi="Courier New" w:cs="Courier New"/>
                                <w:sz w:val="20"/>
                                <w:szCs w:val="20"/>
                              </w:rPr>
                              <w:t xml:space="preserve">  </w:t>
                            </w:r>
                          </w:p>
                          <w:p w:rsidR="008B3E4F"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8B3E4F" w:rsidRPr="001579BB" w:rsidRDefault="008B3E4F" w:rsidP="001579BB">
                            <w:pPr>
                              <w:rPr>
                                <w:rFonts w:ascii="Courier New" w:hAnsi="Courier New" w:cs="Courier New"/>
                                <w:sz w:val="20"/>
                                <w:szCs w:val="20"/>
                              </w:rPr>
                            </w:pPr>
                          </w:p>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8B3E4F" w:rsidRPr="001579BB" w:rsidRDefault="008B3E4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8B3E4F" w:rsidRPr="001579BB" w:rsidRDefault="008B3E4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8B3E4F" w:rsidRPr="001579BB" w:rsidRDefault="008B3E4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8B3E4F" w:rsidRPr="001579BB" w:rsidRDefault="008B3E4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8B3E4F"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8B3E4F" w:rsidRDefault="008B3E4F" w:rsidP="001579BB">
                            <w:pPr>
                              <w:rPr>
                                <w:rFonts w:ascii="Courier New" w:hAnsi="Courier New" w:cs="Courier New"/>
                                <w:sz w:val="20"/>
                                <w:szCs w:val="20"/>
                              </w:rPr>
                            </w:pPr>
                          </w:p>
                          <w:p w:rsidR="008B3E4F" w:rsidRPr="00996477" w:rsidRDefault="008B3E4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8B3E4F" w:rsidRPr="00996477" w:rsidRDefault="008B3E4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8B3E4F" w:rsidRPr="00996477" w:rsidRDefault="008B3E4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8B3E4F" w:rsidRPr="00996477" w:rsidRDefault="008B3E4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8B3E4F" w:rsidRPr="00996477" w:rsidRDefault="008B3E4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8B3E4F" w:rsidRPr="00996477" w:rsidRDefault="008B3E4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8B3E4F" w:rsidRPr="00996477" w:rsidRDefault="008B3E4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8B3E4F" w:rsidRPr="00996477" w:rsidRDefault="008B3E4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8B3E4F" w:rsidRDefault="008B3E4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8B3E4F" w:rsidRDefault="008B3E4F" w:rsidP="00996477">
                            <w:pPr>
                              <w:rPr>
                                <w:rFonts w:ascii="Courier New" w:hAnsi="Courier New" w:cs="Courier New"/>
                                <w:sz w:val="20"/>
                                <w:szCs w:val="20"/>
                              </w:rPr>
                            </w:pPr>
                          </w:p>
                          <w:p w:rsidR="008B3E4F" w:rsidRPr="001579BB" w:rsidRDefault="008B3E4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8B3E4F" w:rsidRPr="001579BB" w:rsidRDefault="008B3E4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8B3E4F"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8B3E4F" w:rsidRPr="001579BB" w:rsidRDefault="008B3E4F" w:rsidP="001579BB">
                      <w:pPr>
                        <w:rPr>
                          <w:rFonts w:ascii="Courier New" w:hAnsi="Courier New" w:cs="Courier New"/>
                          <w:sz w:val="20"/>
                          <w:szCs w:val="20"/>
                        </w:rPr>
                      </w:pPr>
                      <w:r w:rsidRPr="001579BB">
                        <w:rPr>
                          <w:rFonts w:ascii="Courier New" w:hAnsi="Courier New" w:cs="Courier New"/>
                          <w:sz w:val="20"/>
                          <w:szCs w:val="20"/>
                        </w:rPr>
                        <w:t xml:space="preserve">  </w:t>
                      </w:r>
                    </w:p>
                    <w:p w:rsidR="008B3E4F"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8B3E4F" w:rsidRPr="001579BB" w:rsidRDefault="008B3E4F" w:rsidP="001579BB">
                      <w:pPr>
                        <w:rPr>
                          <w:rFonts w:ascii="Courier New" w:hAnsi="Courier New" w:cs="Courier New"/>
                          <w:sz w:val="20"/>
                          <w:szCs w:val="20"/>
                        </w:rPr>
                      </w:pPr>
                    </w:p>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8B3E4F" w:rsidRPr="001579BB" w:rsidRDefault="008B3E4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8B3E4F" w:rsidRPr="001579BB" w:rsidRDefault="008B3E4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8B3E4F" w:rsidRPr="001579BB" w:rsidRDefault="008B3E4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8B3E4F" w:rsidRPr="001579BB" w:rsidRDefault="008B3E4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8B3E4F" w:rsidRPr="001579BB"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8B3E4F" w:rsidRDefault="008B3E4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8B3E4F" w:rsidRDefault="008B3E4F" w:rsidP="001579BB">
                      <w:pPr>
                        <w:rPr>
                          <w:rFonts w:ascii="Courier New" w:hAnsi="Courier New" w:cs="Courier New"/>
                          <w:sz w:val="20"/>
                          <w:szCs w:val="20"/>
                        </w:rPr>
                      </w:pPr>
                    </w:p>
                    <w:p w:rsidR="008B3E4F" w:rsidRPr="00996477" w:rsidRDefault="008B3E4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8B3E4F" w:rsidRPr="00996477" w:rsidRDefault="008B3E4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8B3E4F" w:rsidRPr="00996477" w:rsidRDefault="008B3E4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8B3E4F" w:rsidRPr="00996477" w:rsidRDefault="008B3E4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8B3E4F" w:rsidRPr="00996477" w:rsidRDefault="008B3E4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8B3E4F" w:rsidRPr="00996477" w:rsidRDefault="008B3E4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8B3E4F" w:rsidRPr="00996477" w:rsidRDefault="008B3E4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8B3E4F" w:rsidRPr="00996477" w:rsidRDefault="008B3E4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8B3E4F" w:rsidRDefault="008B3E4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8B3E4F" w:rsidRDefault="008B3E4F" w:rsidP="00996477">
                      <w:pPr>
                        <w:rPr>
                          <w:rFonts w:ascii="Courier New" w:hAnsi="Courier New" w:cs="Courier New"/>
                          <w:sz w:val="20"/>
                          <w:szCs w:val="20"/>
                        </w:rPr>
                      </w:pPr>
                    </w:p>
                    <w:p w:rsidR="008B3E4F" w:rsidRPr="001579BB" w:rsidRDefault="008B3E4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if(rq-&gt;rq_dst == index) {</w:t>
                            </w:r>
                          </w:p>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8B3E4F" w:rsidRDefault="008B3E4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8B3E4F" w:rsidRPr="00261EB5" w:rsidRDefault="008B3E4F" w:rsidP="00261EB5">
                            <w:pPr>
                              <w:rPr>
                                <w:rFonts w:ascii="Courier New" w:hAnsi="Courier New" w:cs="Courier New"/>
                                <w:sz w:val="20"/>
                                <w:szCs w:val="20"/>
                              </w:rPr>
                            </w:pP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if (seqno%2) seqno++;</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w:t>
                            </w:r>
                          </w:p>
                          <w:p w:rsidR="008B3E4F" w:rsidRDefault="008B3E4F" w:rsidP="00261EB5">
                            <w:pPr>
                              <w:rPr>
                                <w:rFonts w:ascii="Courier New" w:hAnsi="Courier New" w:cs="Courier New"/>
                                <w:sz w:val="20"/>
                                <w:szCs w:val="20"/>
                              </w:rPr>
                            </w:pPr>
                            <w:r>
                              <w:rPr>
                                <w:rFonts w:ascii="Courier New" w:hAnsi="Courier New" w:cs="Courier New"/>
                                <w:sz w:val="20"/>
                                <w:szCs w:val="20"/>
                              </w:rPr>
                              <w:t xml:space="preserve"> </w:t>
                            </w:r>
                          </w:p>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if (seqno%2) seqno++;</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8B3E4F" w:rsidRDefault="008B3E4F" w:rsidP="00261EB5">
                            <w:pPr>
                              <w:rPr>
                                <w:rFonts w:ascii="Courier New" w:hAnsi="Courier New" w:cs="Courier New"/>
                                <w:sz w:val="20"/>
                                <w:szCs w:val="20"/>
                              </w:rPr>
                            </w:pPr>
                            <w:r w:rsidRPr="00261EB5">
                              <w:rPr>
                                <w:rFonts w:ascii="Courier New" w:hAnsi="Courier New" w:cs="Courier New"/>
                                <w:sz w:val="20"/>
                                <w:szCs w:val="20"/>
                              </w:rPr>
                              <w:t xml:space="preserve"> }</w:t>
                            </w:r>
                          </w:p>
                          <w:p w:rsidR="008B3E4F" w:rsidRDefault="008B3E4F" w:rsidP="00261EB5">
                            <w:pPr>
                              <w:rPr>
                                <w:rFonts w:ascii="Courier New" w:hAnsi="Courier New" w:cs="Courier New"/>
                                <w:sz w:val="20"/>
                                <w:szCs w:val="20"/>
                              </w:rPr>
                            </w:pP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8B3E4F" w:rsidRDefault="008B3E4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8B3E4F" w:rsidRPr="00261EB5" w:rsidRDefault="008B3E4F" w:rsidP="00261EB5">
                            <w:pPr>
                              <w:rPr>
                                <w:rFonts w:ascii="Courier New" w:hAnsi="Courier New" w:cs="Courier New"/>
                                <w:sz w:val="20"/>
                                <w:szCs w:val="20"/>
                              </w:rPr>
                            </w:pPr>
                          </w:p>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#ifdef RREQ_GRAT_RREP  </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8B3E4F" w:rsidRDefault="008B3E4F" w:rsidP="00261EB5">
                            <w:pPr>
                              <w:rPr>
                                <w:rFonts w:ascii="Courier New" w:hAnsi="Courier New" w:cs="Courier New"/>
                                <w:sz w:val="20"/>
                                <w:szCs w:val="20"/>
                              </w:rPr>
                            </w:pPr>
                            <w:r>
                              <w:rPr>
                                <w:rFonts w:ascii="Courier New" w:hAnsi="Courier New" w:cs="Courier New"/>
                                <w:sz w:val="20"/>
                                <w:szCs w:val="20"/>
                              </w:rPr>
                              <w:t xml:space="preserve">   #endif</w:t>
                            </w:r>
                          </w:p>
                          <w:p w:rsidR="008B3E4F" w:rsidRPr="00261EB5" w:rsidRDefault="008B3E4F" w:rsidP="00261EB5">
                            <w:pPr>
                              <w:rPr>
                                <w:rFonts w:ascii="Courier New" w:hAnsi="Courier New" w:cs="Courier New"/>
                                <w:sz w:val="20"/>
                                <w:szCs w:val="20"/>
                              </w:rPr>
                            </w:pPr>
                          </w:p>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if(rq-&gt;rq_dst == index) {</w:t>
                      </w:r>
                    </w:p>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8B3E4F" w:rsidRDefault="008B3E4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8B3E4F" w:rsidRPr="00261EB5" w:rsidRDefault="008B3E4F" w:rsidP="00261EB5">
                      <w:pPr>
                        <w:rPr>
                          <w:rFonts w:ascii="Courier New" w:hAnsi="Courier New" w:cs="Courier New"/>
                          <w:sz w:val="20"/>
                          <w:szCs w:val="20"/>
                        </w:rPr>
                      </w:pP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if (seqno%2) seqno++;</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w:t>
                      </w:r>
                    </w:p>
                    <w:p w:rsidR="008B3E4F" w:rsidRDefault="008B3E4F" w:rsidP="00261EB5">
                      <w:pPr>
                        <w:rPr>
                          <w:rFonts w:ascii="Courier New" w:hAnsi="Courier New" w:cs="Courier New"/>
                          <w:sz w:val="20"/>
                          <w:szCs w:val="20"/>
                        </w:rPr>
                      </w:pPr>
                      <w:r>
                        <w:rPr>
                          <w:rFonts w:ascii="Courier New" w:hAnsi="Courier New" w:cs="Courier New"/>
                          <w:sz w:val="20"/>
                          <w:szCs w:val="20"/>
                        </w:rPr>
                        <w:t xml:space="preserve"> </w:t>
                      </w:r>
                    </w:p>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if (seqno%2) seqno++;</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8B3E4F" w:rsidRDefault="008B3E4F" w:rsidP="00261EB5">
                      <w:pPr>
                        <w:rPr>
                          <w:rFonts w:ascii="Courier New" w:hAnsi="Courier New" w:cs="Courier New"/>
                          <w:sz w:val="20"/>
                          <w:szCs w:val="20"/>
                        </w:rPr>
                      </w:pPr>
                      <w:r w:rsidRPr="00261EB5">
                        <w:rPr>
                          <w:rFonts w:ascii="Courier New" w:hAnsi="Courier New" w:cs="Courier New"/>
                          <w:sz w:val="20"/>
                          <w:szCs w:val="20"/>
                        </w:rPr>
                        <w:t xml:space="preserve"> }</w:t>
                      </w:r>
                    </w:p>
                    <w:p w:rsidR="008B3E4F" w:rsidRDefault="008B3E4F" w:rsidP="00261EB5">
                      <w:pPr>
                        <w:rPr>
                          <w:rFonts w:ascii="Courier New" w:hAnsi="Courier New" w:cs="Courier New"/>
                          <w:sz w:val="20"/>
                          <w:szCs w:val="20"/>
                        </w:rPr>
                      </w:pP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8B3E4F" w:rsidRDefault="008B3E4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8B3E4F" w:rsidRPr="00261EB5" w:rsidRDefault="008B3E4F" w:rsidP="00261EB5">
                      <w:pPr>
                        <w:rPr>
                          <w:rFonts w:ascii="Courier New" w:hAnsi="Courier New" w:cs="Courier New"/>
                          <w:sz w:val="20"/>
                          <w:szCs w:val="20"/>
                        </w:rPr>
                      </w:pPr>
                    </w:p>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#ifdef RREQ_GRAT_RREP  </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8B3E4F" w:rsidRDefault="008B3E4F" w:rsidP="00261EB5">
                      <w:pPr>
                        <w:rPr>
                          <w:rFonts w:ascii="Courier New" w:hAnsi="Courier New" w:cs="Courier New"/>
                          <w:sz w:val="20"/>
                          <w:szCs w:val="20"/>
                        </w:rPr>
                      </w:pPr>
                      <w:r>
                        <w:rPr>
                          <w:rFonts w:ascii="Courier New" w:hAnsi="Courier New" w:cs="Courier New"/>
                          <w:sz w:val="20"/>
                          <w:szCs w:val="20"/>
                        </w:rPr>
                        <w:t xml:space="preserve">   #endif</w:t>
                      </w:r>
                    </w:p>
                    <w:p w:rsidR="008B3E4F" w:rsidRPr="00261EB5" w:rsidRDefault="008B3E4F" w:rsidP="00261EB5">
                      <w:pPr>
                        <w:rPr>
                          <w:rFonts w:ascii="Courier New" w:hAnsi="Courier New" w:cs="Courier New"/>
                          <w:sz w:val="20"/>
                          <w:szCs w:val="20"/>
                        </w:rPr>
                      </w:pPr>
                    </w:p>
                    <w:p w:rsidR="008B3E4F" w:rsidRPr="00261EB5" w:rsidRDefault="008B3E4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8B3E4F" w:rsidRPr="00261EB5" w:rsidRDefault="008B3E4F"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Default="008B3E4F" w:rsidP="00434FBD">
                            <w:pPr>
                              <w:rPr>
                                <w:rFonts w:ascii="Courier New" w:hAnsi="Courier New" w:cs="Courier New"/>
                                <w:sz w:val="20"/>
                                <w:szCs w:val="20"/>
                              </w:rPr>
                            </w:pPr>
                            <w:r>
                              <w:rPr>
                                <w:rFonts w:ascii="Courier New" w:hAnsi="Courier New" w:cs="Courier New"/>
                                <w:sz w:val="20"/>
                                <w:szCs w:val="20"/>
                              </w:rPr>
                              <w:t xml:space="preserve"> else {</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8B3E4F" w:rsidRPr="00434FBD" w:rsidRDefault="008B3E4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8B3E4F" w:rsidRPr="00434FBD" w:rsidRDefault="008B3E4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8B3E4F" w:rsidRPr="00434FBD" w:rsidRDefault="008B3E4F" w:rsidP="00434FBD">
                            <w:pPr>
                              <w:rPr>
                                <w:rFonts w:ascii="Courier New" w:hAnsi="Courier New" w:cs="Courier New"/>
                                <w:sz w:val="20"/>
                                <w:szCs w:val="20"/>
                              </w:rPr>
                            </w:pPr>
                          </w:p>
                          <w:p w:rsidR="008B3E4F" w:rsidRPr="00434FBD" w:rsidRDefault="008B3E4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if (seqno%2) seqno++;</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8B3E4F"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8B3E4F" w:rsidRDefault="008B3E4F" w:rsidP="00434FBD">
                            <w:pPr>
                              <w:rPr>
                                <w:rFonts w:ascii="Courier New" w:hAnsi="Courier New" w:cs="Courier New"/>
                                <w:sz w:val="20"/>
                                <w:szCs w:val="20"/>
                              </w:rPr>
                            </w:pP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8B3E4F"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8B3E4F"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8B3E4F" w:rsidRPr="00434FBD" w:rsidRDefault="008B3E4F" w:rsidP="00434FBD">
                            <w:pPr>
                              <w:rPr>
                                <w:rFonts w:ascii="Courier New" w:hAnsi="Courier New" w:cs="Courier New"/>
                                <w:sz w:val="20"/>
                                <w:szCs w:val="20"/>
                              </w:rPr>
                            </w:pPr>
                          </w:p>
                          <w:p w:rsidR="008B3E4F"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8B3E4F" w:rsidRPr="00434FBD" w:rsidRDefault="008B3E4F"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8B3E4F" w:rsidRDefault="008B3E4F" w:rsidP="00434FBD">
                      <w:pPr>
                        <w:rPr>
                          <w:rFonts w:ascii="Courier New" w:hAnsi="Courier New" w:cs="Courier New"/>
                          <w:sz w:val="20"/>
                          <w:szCs w:val="20"/>
                        </w:rPr>
                      </w:pPr>
                      <w:r>
                        <w:rPr>
                          <w:rFonts w:ascii="Courier New" w:hAnsi="Courier New" w:cs="Courier New"/>
                          <w:sz w:val="20"/>
                          <w:szCs w:val="20"/>
                        </w:rPr>
                        <w:t xml:space="preserve"> else {</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8B3E4F" w:rsidRPr="00434FBD" w:rsidRDefault="008B3E4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8B3E4F" w:rsidRPr="00434FBD" w:rsidRDefault="008B3E4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8B3E4F" w:rsidRPr="00434FBD" w:rsidRDefault="008B3E4F" w:rsidP="00434FBD">
                      <w:pPr>
                        <w:rPr>
                          <w:rFonts w:ascii="Courier New" w:hAnsi="Courier New" w:cs="Courier New"/>
                          <w:sz w:val="20"/>
                          <w:szCs w:val="20"/>
                        </w:rPr>
                      </w:pPr>
                    </w:p>
                    <w:p w:rsidR="008B3E4F" w:rsidRPr="00434FBD" w:rsidRDefault="008B3E4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if (seqno%2) seqno++;</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8B3E4F"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8B3E4F" w:rsidRDefault="008B3E4F" w:rsidP="00434FBD">
                      <w:pPr>
                        <w:rPr>
                          <w:rFonts w:ascii="Courier New" w:hAnsi="Courier New" w:cs="Courier New"/>
                          <w:sz w:val="20"/>
                          <w:szCs w:val="20"/>
                        </w:rPr>
                      </w:pP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8B3E4F"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8B3E4F" w:rsidRPr="00434FBD"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8B3E4F"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8B3E4F" w:rsidRPr="00434FBD" w:rsidRDefault="008B3E4F" w:rsidP="00434FBD">
                      <w:pPr>
                        <w:rPr>
                          <w:rFonts w:ascii="Courier New" w:hAnsi="Courier New" w:cs="Courier New"/>
                          <w:sz w:val="20"/>
                          <w:szCs w:val="20"/>
                        </w:rPr>
                      </w:pPr>
                    </w:p>
                    <w:p w:rsidR="008B3E4F" w:rsidRDefault="008B3E4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8B3E4F" w:rsidRPr="00434FBD" w:rsidRDefault="008B3E4F"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EE2B62" w:rsidRDefault="008B3E4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8B3E4F" w:rsidRPr="00EE2B62" w:rsidRDefault="008B3E4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8B3E4F" w:rsidRPr="00EE2B62" w:rsidRDefault="008B3E4F" w:rsidP="00EE2B62">
                            <w:pPr>
                              <w:rPr>
                                <w:rFonts w:ascii="Courier New" w:hAnsi="Courier New" w:cs="Courier New"/>
                                <w:sz w:val="20"/>
                                <w:szCs w:val="20"/>
                              </w:rPr>
                            </w:pPr>
                            <w:r>
                              <w:rPr>
                                <w:rFonts w:ascii="Courier New" w:hAnsi="Courier New" w:cs="Courier New"/>
                                <w:sz w:val="20"/>
                                <w:szCs w:val="20"/>
                              </w:rPr>
                              <w:t xml:space="preserve">     }</w:t>
                            </w:r>
                          </w:p>
                          <w:p w:rsidR="008B3E4F" w:rsidRPr="00EE2B62" w:rsidRDefault="008B3E4F" w:rsidP="00EE2B62">
                            <w:pPr>
                              <w:rPr>
                                <w:rFonts w:ascii="Courier New" w:hAnsi="Courier New" w:cs="Courier New"/>
                                <w:sz w:val="20"/>
                                <w:szCs w:val="20"/>
                              </w:rPr>
                            </w:pPr>
                            <w:r w:rsidRPr="00EE2B62">
                              <w:rPr>
                                <w:rFonts w:ascii="Courier New" w:hAnsi="Courier New" w:cs="Courier New"/>
                                <w:sz w:val="20"/>
                                <w:szCs w:val="20"/>
                              </w:rPr>
                              <w:t xml:space="preserve">    }</w:t>
                            </w:r>
                          </w:p>
                          <w:p w:rsidR="008B3E4F" w:rsidRPr="00EE2B62" w:rsidRDefault="008B3E4F" w:rsidP="00EE2B62">
                            <w:pPr>
                              <w:rPr>
                                <w:rFonts w:ascii="Courier New" w:hAnsi="Courier New" w:cs="Courier New"/>
                                <w:sz w:val="20"/>
                                <w:szCs w:val="20"/>
                              </w:rPr>
                            </w:pPr>
                            <w:r>
                              <w:rPr>
                                <w:rFonts w:ascii="Courier New" w:hAnsi="Courier New" w:cs="Courier New"/>
                                <w:sz w:val="20"/>
                                <w:szCs w:val="20"/>
                              </w:rPr>
                              <w:t xml:space="preserve">   }</w:t>
                            </w:r>
                          </w:p>
                          <w:p w:rsidR="008B3E4F" w:rsidRPr="00EE2B62" w:rsidRDefault="008B3E4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8B3E4F" w:rsidRPr="00EE2B62" w:rsidRDefault="008B3E4F" w:rsidP="00EE2B62">
                            <w:pPr>
                              <w:rPr>
                                <w:rFonts w:ascii="Courier New" w:hAnsi="Courier New" w:cs="Courier New"/>
                                <w:sz w:val="20"/>
                                <w:szCs w:val="20"/>
                              </w:rPr>
                            </w:pPr>
                            <w:r>
                              <w:rPr>
                                <w:rFonts w:ascii="Courier New" w:hAnsi="Courier New" w:cs="Courier New"/>
                                <w:sz w:val="20"/>
                                <w:szCs w:val="20"/>
                              </w:rPr>
                              <w:t xml:space="preserve"> }</w:t>
                            </w:r>
                          </w:p>
                          <w:p w:rsidR="008B3E4F" w:rsidRPr="00EE2B62" w:rsidRDefault="008B3E4F"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8B3E4F" w:rsidRPr="00EE2B62" w:rsidRDefault="008B3E4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8B3E4F" w:rsidRPr="00EE2B62" w:rsidRDefault="008B3E4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8B3E4F" w:rsidRPr="00EE2B62" w:rsidRDefault="008B3E4F" w:rsidP="00EE2B62">
                      <w:pPr>
                        <w:rPr>
                          <w:rFonts w:ascii="Courier New" w:hAnsi="Courier New" w:cs="Courier New"/>
                          <w:sz w:val="20"/>
                          <w:szCs w:val="20"/>
                        </w:rPr>
                      </w:pPr>
                      <w:r>
                        <w:rPr>
                          <w:rFonts w:ascii="Courier New" w:hAnsi="Courier New" w:cs="Courier New"/>
                          <w:sz w:val="20"/>
                          <w:szCs w:val="20"/>
                        </w:rPr>
                        <w:t xml:space="preserve">     }</w:t>
                      </w:r>
                    </w:p>
                    <w:p w:rsidR="008B3E4F" w:rsidRPr="00EE2B62" w:rsidRDefault="008B3E4F" w:rsidP="00EE2B62">
                      <w:pPr>
                        <w:rPr>
                          <w:rFonts w:ascii="Courier New" w:hAnsi="Courier New" w:cs="Courier New"/>
                          <w:sz w:val="20"/>
                          <w:szCs w:val="20"/>
                        </w:rPr>
                      </w:pPr>
                      <w:r w:rsidRPr="00EE2B62">
                        <w:rPr>
                          <w:rFonts w:ascii="Courier New" w:hAnsi="Courier New" w:cs="Courier New"/>
                          <w:sz w:val="20"/>
                          <w:szCs w:val="20"/>
                        </w:rPr>
                        <w:t xml:space="preserve">    }</w:t>
                      </w:r>
                    </w:p>
                    <w:p w:rsidR="008B3E4F" w:rsidRPr="00EE2B62" w:rsidRDefault="008B3E4F" w:rsidP="00EE2B62">
                      <w:pPr>
                        <w:rPr>
                          <w:rFonts w:ascii="Courier New" w:hAnsi="Courier New" w:cs="Courier New"/>
                          <w:sz w:val="20"/>
                          <w:szCs w:val="20"/>
                        </w:rPr>
                      </w:pPr>
                      <w:r>
                        <w:rPr>
                          <w:rFonts w:ascii="Courier New" w:hAnsi="Courier New" w:cs="Courier New"/>
                          <w:sz w:val="20"/>
                          <w:szCs w:val="20"/>
                        </w:rPr>
                        <w:t xml:space="preserve">   }</w:t>
                      </w:r>
                    </w:p>
                    <w:p w:rsidR="008B3E4F" w:rsidRPr="00EE2B62" w:rsidRDefault="008B3E4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8B3E4F" w:rsidRPr="00EE2B62" w:rsidRDefault="008B3E4F" w:rsidP="00EE2B62">
                      <w:pPr>
                        <w:rPr>
                          <w:rFonts w:ascii="Courier New" w:hAnsi="Courier New" w:cs="Courier New"/>
                          <w:sz w:val="20"/>
                          <w:szCs w:val="20"/>
                        </w:rPr>
                      </w:pPr>
                      <w:r>
                        <w:rPr>
                          <w:rFonts w:ascii="Courier New" w:hAnsi="Courier New" w:cs="Courier New"/>
                          <w:sz w:val="20"/>
                          <w:szCs w:val="20"/>
                        </w:rPr>
                        <w:t xml:space="preserve"> }</w:t>
                      </w:r>
                    </w:p>
                    <w:p w:rsidR="008B3E4F" w:rsidRPr="00EE2B62" w:rsidRDefault="008B3E4F"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95" w:name="_Ref483797058"/>
      <w:bookmarkStart w:id="296" w:name="_Toc485131215"/>
      <w:r>
        <w:t>A.4 Kode Fungsi AODV::sendRequest</w:t>
      </w:r>
      <w:bookmarkEnd w:id="295"/>
      <w:bookmarkEnd w:id="296"/>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AF473C" w:rsidRDefault="008B3E4F" w:rsidP="00AF473C">
                            <w:pPr>
                              <w:ind w:right="-294"/>
                              <w:rPr>
                                <w:rFonts w:ascii="Courier New" w:hAnsi="Courier New" w:cs="Courier New"/>
                                <w:sz w:val="20"/>
                                <w:szCs w:val="20"/>
                              </w:rPr>
                            </w:pPr>
                            <w:r w:rsidRPr="00AF473C">
                              <w:rPr>
                                <w:rFonts w:ascii="Courier New" w:hAnsi="Courier New" w:cs="Courier New"/>
                                <w:sz w:val="20"/>
                                <w:szCs w:val="20"/>
                              </w:rPr>
                              <w:t>void</w:t>
                            </w:r>
                          </w:p>
                          <w:p w:rsidR="008B3E4F" w:rsidRDefault="008B3E4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8B3E4F" w:rsidRPr="00AF473C" w:rsidRDefault="008B3E4F" w:rsidP="00AF473C">
                            <w:pPr>
                              <w:ind w:right="-294"/>
                              <w:rPr>
                                <w:rFonts w:ascii="Courier New" w:hAnsi="Courier New" w:cs="Courier New"/>
                                <w:sz w:val="20"/>
                                <w:szCs w:val="20"/>
                              </w:rPr>
                            </w:pPr>
                          </w:p>
                          <w:p w:rsidR="008B3E4F" w:rsidRPr="00AF473C" w:rsidRDefault="008B3E4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8B3E4F" w:rsidRPr="00AF473C" w:rsidRDefault="008B3E4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8B3E4F" w:rsidRPr="00AF473C" w:rsidRDefault="008B3E4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8B3E4F" w:rsidRPr="00AF473C" w:rsidRDefault="008B3E4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8B3E4F" w:rsidRDefault="008B3E4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8B3E4F" w:rsidRPr="00AF473C" w:rsidRDefault="008B3E4F" w:rsidP="00AF473C">
                            <w:pPr>
                              <w:ind w:right="-294"/>
                              <w:rPr>
                                <w:rFonts w:ascii="Courier New" w:hAnsi="Courier New" w:cs="Courier New"/>
                                <w:sz w:val="20"/>
                                <w:szCs w:val="20"/>
                              </w:rPr>
                            </w:pPr>
                          </w:p>
                          <w:p w:rsidR="008B3E4F" w:rsidRDefault="008B3E4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8B3E4F" w:rsidRDefault="008B3E4F" w:rsidP="00AF473C">
                            <w:pPr>
                              <w:ind w:right="-294"/>
                              <w:rPr>
                                <w:rFonts w:ascii="Courier New" w:hAnsi="Courier New" w:cs="Courier New"/>
                                <w:sz w:val="20"/>
                                <w:szCs w:val="20"/>
                              </w:rPr>
                            </w:pPr>
                          </w:p>
                          <w:p w:rsidR="008B3E4F" w:rsidRPr="00AF473C" w:rsidRDefault="008B3E4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8B3E4F" w:rsidRPr="00AF473C" w:rsidRDefault="008B3E4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8B3E4F" w:rsidRPr="00AF473C" w:rsidRDefault="008B3E4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8B3E4F" w:rsidRPr="00AF473C" w:rsidRDefault="008B3E4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8B3E4F" w:rsidRPr="00AF473C" w:rsidRDefault="008B3E4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8B3E4F" w:rsidRPr="00AF473C" w:rsidRDefault="008B3E4F" w:rsidP="00AF473C">
                            <w:pPr>
                              <w:ind w:right="-294"/>
                              <w:rPr>
                                <w:rFonts w:ascii="Courier New" w:hAnsi="Courier New" w:cs="Courier New"/>
                                <w:sz w:val="20"/>
                                <w:szCs w:val="20"/>
                              </w:rPr>
                            </w:pPr>
                          </w:p>
                          <w:p w:rsidR="008B3E4F" w:rsidRPr="00AF473C" w:rsidRDefault="008B3E4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8B3E4F" w:rsidRPr="00AF473C" w:rsidRDefault="008B3E4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8B3E4F" w:rsidRPr="00AF473C" w:rsidRDefault="008B3E4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8B3E4F" w:rsidRPr="00AF473C" w:rsidRDefault="008B3E4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8B3E4F" w:rsidRPr="00AF473C" w:rsidRDefault="008B3E4F" w:rsidP="00AF473C">
                      <w:pPr>
                        <w:ind w:right="-294"/>
                        <w:rPr>
                          <w:rFonts w:ascii="Courier New" w:hAnsi="Courier New" w:cs="Courier New"/>
                          <w:sz w:val="20"/>
                          <w:szCs w:val="20"/>
                        </w:rPr>
                      </w:pPr>
                      <w:r w:rsidRPr="00AF473C">
                        <w:rPr>
                          <w:rFonts w:ascii="Courier New" w:hAnsi="Courier New" w:cs="Courier New"/>
                          <w:sz w:val="20"/>
                          <w:szCs w:val="20"/>
                        </w:rPr>
                        <w:t>void</w:t>
                      </w:r>
                    </w:p>
                    <w:p w:rsidR="008B3E4F" w:rsidRDefault="008B3E4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8B3E4F" w:rsidRPr="00AF473C" w:rsidRDefault="008B3E4F" w:rsidP="00AF473C">
                      <w:pPr>
                        <w:ind w:right="-294"/>
                        <w:rPr>
                          <w:rFonts w:ascii="Courier New" w:hAnsi="Courier New" w:cs="Courier New"/>
                          <w:sz w:val="20"/>
                          <w:szCs w:val="20"/>
                        </w:rPr>
                      </w:pPr>
                    </w:p>
                    <w:p w:rsidR="008B3E4F" w:rsidRPr="00AF473C" w:rsidRDefault="008B3E4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8B3E4F" w:rsidRPr="00AF473C" w:rsidRDefault="008B3E4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8B3E4F" w:rsidRPr="00AF473C" w:rsidRDefault="008B3E4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8B3E4F" w:rsidRPr="00AF473C" w:rsidRDefault="008B3E4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8B3E4F" w:rsidRDefault="008B3E4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8B3E4F" w:rsidRPr="00AF473C" w:rsidRDefault="008B3E4F" w:rsidP="00AF473C">
                      <w:pPr>
                        <w:ind w:right="-294"/>
                        <w:rPr>
                          <w:rFonts w:ascii="Courier New" w:hAnsi="Courier New" w:cs="Courier New"/>
                          <w:sz w:val="20"/>
                          <w:szCs w:val="20"/>
                        </w:rPr>
                      </w:pPr>
                    </w:p>
                    <w:p w:rsidR="008B3E4F" w:rsidRDefault="008B3E4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8B3E4F" w:rsidRDefault="008B3E4F" w:rsidP="00AF473C">
                      <w:pPr>
                        <w:ind w:right="-294"/>
                        <w:rPr>
                          <w:rFonts w:ascii="Courier New" w:hAnsi="Courier New" w:cs="Courier New"/>
                          <w:sz w:val="20"/>
                          <w:szCs w:val="20"/>
                        </w:rPr>
                      </w:pPr>
                    </w:p>
                    <w:p w:rsidR="008B3E4F" w:rsidRPr="00AF473C" w:rsidRDefault="008B3E4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8B3E4F" w:rsidRPr="00AF473C" w:rsidRDefault="008B3E4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8B3E4F" w:rsidRPr="00AF473C" w:rsidRDefault="008B3E4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8B3E4F" w:rsidRPr="00AF473C" w:rsidRDefault="008B3E4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8B3E4F" w:rsidRPr="00AF473C" w:rsidRDefault="008B3E4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8B3E4F" w:rsidRPr="00AF473C" w:rsidRDefault="008B3E4F" w:rsidP="00AF473C">
                      <w:pPr>
                        <w:ind w:right="-294"/>
                        <w:rPr>
                          <w:rFonts w:ascii="Courier New" w:hAnsi="Courier New" w:cs="Courier New"/>
                          <w:sz w:val="20"/>
                          <w:szCs w:val="20"/>
                        </w:rPr>
                      </w:pPr>
                    </w:p>
                    <w:p w:rsidR="008B3E4F" w:rsidRPr="00AF473C" w:rsidRDefault="008B3E4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8B3E4F" w:rsidRPr="00AF473C" w:rsidRDefault="008B3E4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8B3E4F" w:rsidRPr="00AF473C" w:rsidRDefault="008B3E4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8B3E4F" w:rsidRPr="00AF473C" w:rsidRDefault="008B3E4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return;</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w:t>
                            </w:r>
                          </w:p>
                          <w:p w:rsidR="008B3E4F" w:rsidRPr="00474AFB"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8B3E4F" w:rsidRPr="00474AFB"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8B3E4F" w:rsidRPr="00474AFB"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else {</w:t>
                            </w:r>
                          </w:p>
                          <w:p w:rsidR="008B3E4F" w:rsidRDefault="008B3E4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8B3E4F"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else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return;</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w:t>
                      </w:r>
                    </w:p>
                    <w:p w:rsidR="008B3E4F" w:rsidRPr="00474AFB"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8B3E4F" w:rsidRPr="00474AFB"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8B3E4F" w:rsidRPr="00474AFB"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else {</w:t>
                      </w:r>
                    </w:p>
                    <w:p w:rsidR="008B3E4F" w:rsidRDefault="008B3E4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8B3E4F"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else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Default="008B3E4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8B3E4F" w:rsidRDefault="008B3E4F" w:rsidP="00474AFB">
                            <w:pPr>
                              <w:rPr>
                                <w:rFonts w:ascii="Courier New" w:hAnsi="Courier New" w:cs="Courier New"/>
                                <w:sz w:val="20"/>
                                <w:szCs w:val="20"/>
                              </w:rPr>
                            </w:pPr>
                            <w:r>
                              <w:rPr>
                                <w:rFonts w:ascii="Courier New" w:hAnsi="Courier New" w:cs="Courier New"/>
                                <w:sz w:val="20"/>
                                <w:szCs w:val="20"/>
                              </w:rPr>
                              <w:t xml:space="preserve"> </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8B3E4F" w:rsidRPr="00474AFB"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#ifdef DEBUG</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#endif</w:t>
                            </w:r>
                          </w:p>
                          <w:p w:rsidR="008B3E4F"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8B3E4F" w:rsidRDefault="008B3E4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8B3E4F"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8B3E4F" w:rsidRDefault="008B3E4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8B3E4F"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8B3E4F" w:rsidRDefault="008B3E4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8B3E4F" w:rsidRDefault="008B3E4F" w:rsidP="00474AFB">
                      <w:pPr>
                        <w:rPr>
                          <w:rFonts w:ascii="Courier New" w:hAnsi="Courier New" w:cs="Courier New"/>
                          <w:sz w:val="20"/>
                          <w:szCs w:val="20"/>
                        </w:rPr>
                      </w:pPr>
                      <w:r>
                        <w:rPr>
                          <w:rFonts w:ascii="Courier New" w:hAnsi="Courier New" w:cs="Courier New"/>
                          <w:sz w:val="20"/>
                          <w:szCs w:val="20"/>
                        </w:rPr>
                        <w:t xml:space="preserve"> </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8B3E4F" w:rsidRPr="00474AFB"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#ifdef DEBUG</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#endif</w:t>
                      </w:r>
                    </w:p>
                    <w:p w:rsidR="008B3E4F"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8B3E4F" w:rsidRDefault="008B3E4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8B3E4F"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8B3E4F" w:rsidRDefault="008B3E4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8B3E4F"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8B3E4F" w:rsidRDefault="008B3E4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8B3E4F"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8B3E4F" w:rsidRPr="00474AFB"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8B3E4F"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8B3E4F" w:rsidRDefault="008B3E4F" w:rsidP="00474AFB">
                            <w:pPr>
                              <w:rPr>
                                <w:rFonts w:ascii="Courier New" w:hAnsi="Courier New" w:cs="Courier New"/>
                                <w:sz w:val="20"/>
                                <w:szCs w:val="20"/>
                              </w:rPr>
                            </w:pP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8B3E4F" w:rsidRDefault="008B3E4F" w:rsidP="004B2AFF">
                            <w:pPr>
                              <w:rPr>
                                <w:rFonts w:ascii="Courier New" w:hAnsi="Courier New" w:cs="Courier New"/>
                                <w:sz w:val="20"/>
                                <w:szCs w:val="20"/>
                              </w:rPr>
                            </w:pPr>
                            <w:r>
                              <w:rPr>
                                <w:rFonts w:ascii="Courier New" w:hAnsi="Courier New" w:cs="Courier New"/>
                                <w:sz w:val="20"/>
                                <w:szCs w:val="20"/>
                              </w:rPr>
                              <w:t xml:space="preserve"> if (NULL == rq-&gt;eckey){</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8B3E4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8B3E4F" w:rsidRDefault="008B3E4F" w:rsidP="004B2AFF">
                            <w:pPr>
                              <w:rPr>
                                <w:rFonts w:ascii="Courier New" w:hAnsi="Courier New" w:cs="Courier New"/>
                                <w:sz w:val="20"/>
                                <w:szCs w:val="20"/>
                              </w:rPr>
                            </w:pPr>
                            <w:r>
                              <w:rPr>
                                <w:rFonts w:ascii="Courier New" w:hAnsi="Courier New" w:cs="Courier New"/>
                                <w:sz w:val="20"/>
                                <w:szCs w:val="20"/>
                              </w:rPr>
                              <w:t xml:space="preserve"> else{</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8B3E4F" w:rsidRPr="00474AFB"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8B3E4F" w:rsidRDefault="008B3E4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8B3E4F"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8B3E4F" w:rsidRPr="00474AFB"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8B3E4F" w:rsidRPr="00474AFB" w:rsidRDefault="008B3E4F" w:rsidP="00474AFB">
                      <w:pPr>
                        <w:rPr>
                          <w:rFonts w:ascii="Courier New" w:hAnsi="Courier New" w:cs="Courier New"/>
                          <w:sz w:val="20"/>
                          <w:szCs w:val="20"/>
                        </w:rPr>
                      </w:pP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8B3E4F" w:rsidRPr="00474AFB" w:rsidRDefault="008B3E4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8B3E4F" w:rsidRDefault="008B3E4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8B3E4F" w:rsidRDefault="008B3E4F" w:rsidP="00474AFB">
                      <w:pPr>
                        <w:rPr>
                          <w:rFonts w:ascii="Courier New" w:hAnsi="Courier New" w:cs="Courier New"/>
                          <w:sz w:val="20"/>
                          <w:szCs w:val="20"/>
                        </w:rPr>
                      </w:pP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8B3E4F" w:rsidRDefault="008B3E4F" w:rsidP="004B2AFF">
                      <w:pPr>
                        <w:rPr>
                          <w:rFonts w:ascii="Courier New" w:hAnsi="Courier New" w:cs="Courier New"/>
                          <w:sz w:val="20"/>
                          <w:szCs w:val="20"/>
                        </w:rPr>
                      </w:pPr>
                      <w:r>
                        <w:rPr>
                          <w:rFonts w:ascii="Courier New" w:hAnsi="Courier New" w:cs="Courier New"/>
                          <w:sz w:val="20"/>
                          <w:szCs w:val="20"/>
                        </w:rPr>
                        <w:t xml:space="preserve"> if (NULL == rq-&gt;eckey){</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8B3E4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8B3E4F" w:rsidRDefault="008B3E4F" w:rsidP="004B2AFF">
                      <w:pPr>
                        <w:rPr>
                          <w:rFonts w:ascii="Courier New" w:hAnsi="Courier New" w:cs="Courier New"/>
                          <w:sz w:val="20"/>
                          <w:szCs w:val="20"/>
                        </w:rPr>
                      </w:pPr>
                      <w:r>
                        <w:rPr>
                          <w:rFonts w:ascii="Courier New" w:hAnsi="Courier New" w:cs="Courier New"/>
                          <w:sz w:val="20"/>
                          <w:szCs w:val="20"/>
                        </w:rPr>
                        <w:t xml:space="preserve"> else{</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8B3E4F" w:rsidRPr="00474AFB"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8B3E4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8B3E4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else{</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w:t>
                            </w:r>
                          </w:p>
                          <w:p w:rsidR="008B3E4F" w:rsidRDefault="008B3E4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8B3E4F" w:rsidRDefault="008B3E4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8B3E4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8B3E4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else{</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w:t>
                      </w:r>
                    </w:p>
                    <w:p w:rsidR="008B3E4F" w:rsidRDefault="008B3E4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8B3E4F" w:rsidRDefault="008B3E4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8B3E4F" w:rsidRPr="004B2AFF" w:rsidRDefault="008B3E4F" w:rsidP="004B2AFF">
                      <w:pPr>
                        <w:rPr>
                          <w:rFonts w:ascii="Courier New" w:hAnsi="Courier New" w:cs="Courier New"/>
                          <w:sz w:val="20"/>
                          <w:szCs w:val="20"/>
                        </w:rPr>
                      </w:pPr>
                      <w:r>
                        <w:rPr>
                          <w:rFonts w:ascii="Courier New" w:hAnsi="Courier New" w:cs="Courier New"/>
                          <w:sz w:val="20"/>
                          <w:szCs w:val="20"/>
                        </w:rPr>
                        <w:t xml:space="preserve">    }}</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8B3E4F" w:rsidRPr="004B2AFF" w:rsidRDefault="008B3E4F"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97" w:name="_Ref483799437"/>
      <w:bookmarkStart w:id="298" w:name="_Toc485131216"/>
      <w:r>
        <w:lastRenderedPageBreak/>
        <w:t xml:space="preserve">A.5 Kode Skrip AWK </w:t>
      </w:r>
      <w:r w:rsidRPr="00041785">
        <w:rPr>
          <w:i/>
        </w:rPr>
        <w:t>Packet Delivery Ratio</w:t>
      </w:r>
      <w:bookmarkEnd w:id="297"/>
      <w:bookmarkEnd w:id="298"/>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BEGIN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$0 ~/^s.* AGT/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$0 ~/^r.* AGT/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$0 ~/^f.* RTR/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END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w:t>
                            </w:r>
                          </w:p>
                          <w:p w:rsidR="008B3E4F" w:rsidRPr="00041785" w:rsidRDefault="008B3E4F">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BEGIN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$0 ~/^s.* AGT/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$0 ~/^r.* AGT/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$0 ~/^f.* RTR/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END {</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w:t>
                      </w:r>
                    </w:p>
                    <w:p w:rsidR="008B3E4F" w:rsidRPr="00041785" w:rsidRDefault="008B3E4F">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99" w:name="_Ref483799473"/>
      <w:bookmarkStart w:id="300" w:name="_Toc485131217"/>
      <w:r>
        <w:t xml:space="preserve">A.6 Kode Skrip AWK Rata-rata </w:t>
      </w:r>
      <w:r w:rsidRPr="00041785">
        <w:rPr>
          <w:i/>
        </w:rPr>
        <w:t>End to End Delay</w:t>
      </w:r>
      <w:bookmarkEnd w:id="299"/>
      <w:bookmarkEnd w:id="300"/>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BEGIN{</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sum_delay = 0;</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count = 0;</w:t>
                            </w:r>
                          </w:p>
                          <w:p w:rsidR="008B3E4F" w:rsidRDefault="008B3E4F" w:rsidP="00041785">
                            <w:pPr>
                              <w:rPr>
                                <w:rFonts w:ascii="Courier New" w:hAnsi="Courier New" w:cs="Courier New"/>
                                <w:sz w:val="20"/>
                                <w:szCs w:val="20"/>
                              </w:rPr>
                            </w:pPr>
                            <w:r w:rsidRPr="00041785">
                              <w:rPr>
                                <w:rFonts w:ascii="Courier New" w:hAnsi="Courier New" w:cs="Courier New"/>
                                <w:sz w:val="20"/>
                                <w:szCs w:val="20"/>
                              </w:rPr>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event = $1;</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type = $4;</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packet_id = $6;</w:t>
                            </w:r>
                          </w:p>
                          <w:p w:rsidR="008B3E4F" w:rsidRPr="00041785" w:rsidRDefault="008B3E4F"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BEGIN{</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sum_delay = 0;</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count = 0;</w:t>
                      </w:r>
                    </w:p>
                    <w:p w:rsidR="008B3E4F" w:rsidRDefault="008B3E4F" w:rsidP="00041785">
                      <w:pPr>
                        <w:rPr>
                          <w:rFonts w:ascii="Courier New" w:hAnsi="Courier New" w:cs="Courier New"/>
                          <w:sz w:val="20"/>
                          <w:szCs w:val="20"/>
                        </w:rPr>
                      </w:pPr>
                      <w:r w:rsidRPr="00041785">
                        <w:rPr>
                          <w:rFonts w:ascii="Courier New" w:hAnsi="Courier New" w:cs="Courier New"/>
                          <w:sz w:val="20"/>
                          <w:szCs w:val="20"/>
                        </w:rPr>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event = $1;</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type = $4;</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packet_id = $6;</w:t>
                      </w:r>
                    </w:p>
                    <w:p w:rsidR="008B3E4F" w:rsidRPr="00041785" w:rsidRDefault="008B3E4F"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count++;</w:t>
                            </w:r>
                          </w:p>
                          <w:p w:rsidR="008B3E4F" w:rsidRPr="00041785" w:rsidRDefault="008B3E4F" w:rsidP="00041785">
                            <w:pPr>
                              <w:rPr>
                                <w:rFonts w:ascii="Courier New" w:hAnsi="Courier New" w:cs="Courier New"/>
                                <w:sz w:val="20"/>
                                <w:szCs w:val="20"/>
                              </w:rPr>
                            </w:pP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w:t>
                            </w:r>
                          </w:p>
                          <w:p w:rsidR="008B3E4F" w:rsidRPr="00041785" w:rsidRDefault="008B3E4F" w:rsidP="00041785">
                            <w:pPr>
                              <w:rPr>
                                <w:rFonts w:ascii="Courier New" w:hAnsi="Courier New" w:cs="Courier New"/>
                                <w:sz w:val="20"/>
                                <w:szCs w:val="20"/>
                              </w:rPr>
                            </w:pP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if(end[packet_id] != 0){</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END{</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count++;</w:t>
                      </w:r>
                    </w:p>
                    <w:p w:rsidR="008B3E4F" w:rsidRPr="00041785" w:rsidRDefault="008B3E4F" w:rsidP="00041785">
                      <w:pPr>
                        <w:rPr>
                          <w:rFonts w:ascii="Courier New" w:hAnsi="Courier New" w:cs="Courier New"/>
                          <w:sz w:val="20"/>
                          <w:szCs w:val="20"/>
                        </w:rPr>
                      </w:pP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w:t>
                      </w:r>
                    </w:p>
                    <w:p w:rsidR="008B3E4F" w:rsidRPr="00041785" w:rsidRDefault="008B3E4F" w:rsidP="00041785">
                      <w:pPr>
                        <w:rPr>
                          <w:rFonts w:ascii="Courier New" w:hAnsi="Courier New" w:cs="Courier New"/>
                          <w:sz w:val="20"/>
                          <w:szCs w:val="20"/>
                        </w:rPr>
                      </w:pP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if(end[packet_id] != 0){</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END{</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8B3E4F" w:rsidRPr="00041785" w:rsidRDefault="008B3E4F"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301" w:name="_Ref483799501"/>
      <w:bookmarkStart w:id="302" w:name="_Toc485131218"/>
      <w:r>
        <w:t xml:space="preserve">A.7 Kode Skrip AWK </w:t>
      </w:r>
      <w:r w:rsidRPr="00376EA6">
        <w:rPr>
          <w:i/>
        </w:rPr>
        <w:t>Routing Overhead</w:t>
      </w:r>
      <w:bookmarkEnd w:id="301"/>
      <w:bookmarkEnd w:id="302"/>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BEGIN {</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 xml:space="preserve">        ro = 0;</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 xml:space="preserve"> </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$0 ~/^s.* RTR/ {</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ab/>
                              <w:t>if($23 != "(HELLO)"){</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ab/>
                              <w:t>}</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 xml:space="preserve">    </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 xml:space="preserve"> </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END {</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BEGIN {</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 xml:space="preserve">        ro = 0;</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 xml:space="preserve"> </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$0 ~/^s.* RTR/ {</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ab/>
                        <w:t>if($23 != "(HELLO)"){</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ab/>
                        <w:t>}</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 xml:space="preserve">    </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 xml:space="preserve"> </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END {</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8B3E4F" w:rsidRPr="00376EA6" w:rsidRDefault="008B3E4F"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303" w:name="_Toc485131219"/>
      <w:r w:rsidRPr="003157DE">
        <w:lastRenderedPageBreak/>
        <w:t>BIODATA PENULIS</w:t>
      </w:r>
      <w:bookmarkEnd w:id="303"/>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7">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Selama berkuliah, penulis juga bekerja menjadi mahasiswa magang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8"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A91" w:rsidRDefault="00680A91">
      <w:r>
        <w:separator/>
      </w:r>
    </w:p>
  </w:endnote>
  <w:endnote w:type="continuationSeparator" w:id="0">
    <w:p w:rsidR="00680A91" w:rsidRDefault="00680A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852480" w:rsidRDefault="008B3E4F"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852480" w:rsidRDefault="008B3E4F"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6F5DA3" w:rsidRDefault="008B3E4F"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852480" w:rsidRDefault="008B3E4F">
    <w:pPr>
      <w:pStyle w:val="Footer"/>
      <w:jc w:val="center"/>
    </w:pPr>
  </w:p>
  <w:p w:rsidR="008B3E4F" w:rsidRPr="00852480" w:rsidRDefault="008B3E4F"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852480" w:rsidRDefault="008B3E4F">
    <w:pPr>
      <w:pStyle w:val="Footer"/>
      <w:jc w:val="center"/>
    </w:pPr>
    <w:r w:rsidRPr="00852480">
      <w:fldChar w:fldCharType="begin"/>
    </w:r>
    <w:r w:rsidRPr="00852480">
      <w:instrText xml:space="preserve"> PAGE   \* MERGEFORMAT </w:instrText>
    </w:r>
    <w:r w:rsidRPr="00852480">
      <w:fldChar w:fldCharType="separate"/>
    </w:r>
    <w:r w:rsidR="006F0D71">
      <w:rPr>
        <w:noProof/>
      </w:rPr>
      <w:t>i</w:t>
    </w:r>
    <w:r w:rsidRPr="00852480">
      <w:rPr>
        <w:noProof/>
      </w:rPr>
      <w:fldChar w:fldCharType="end"/>
    </w:r>
  </w:p>
  <w:p w:rsidR="008B3E4F" w:rsidRPr="00852480" w:rsidRDefault="008B3E4F"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852480" w:rsidRDefault="008B3E4F"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852480" w:rsidRDefault="008B3E4F">
    <w:pPr>
      <w:pStyle w:val="Footer"/>
      <w:jc w:val="center"/>
    </w:pPr>
  </w:p>
  <w:p w:rsidR="008B3E4F" w:rsidRPr="00852480" w:rsidRDefault="008B3E4F"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852480" w:rsidRDefault="008B3E4F"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8B3E4F" w:rsidRDefault="008B3E4F">
        <w:pPr>
          <w:pStyle w:val="Footer"/>
          <w:jc w:val="center"/>
        </w:pPr>
        <w:r>
          <w:fldChar w:fldCharType="begin"/>
        </w:r>
        <w:r>
          <w:instrText xml:space="preserve"> PAGE   \* MERGEFORMAT </w:instrText>
        </w:r>
        <w:r>
          <w:fldChar w:fldCharType="separate"/>
        </w:r>
        <w:r w:rsidR="006F0D71">
          <w:rPr>
            <w:noProof/>
          </w:rPr>
          <w:t>xxii</w:t>
        </w:r>
        <w:r>
          <w:rPr>
            <w:noProof/>
          </w:rPr>
          <w:fldChar w:fldCharType="end"/>
        </w:r>
      </w:p>
    </w:sdtContent>
  </w:sdt>
  <w:p w:rsidR="008B3E4F" w:rsidRPr="00852480" w:rsidRDefault="008B3E4F"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8B3E4F" w:rsidRDefault="008B3E4F">
        <w:pPr>
          <w:pStyle w:val="Footer"/>
          <w:jc w:val="center"/>
        </w:pPr>
        <w:r>
          <w:fldChar w:fldCharType="begin"/>
        </w:r>
        <w:r>
          <w:instrText xml:space="preserve"> PAGE   \* MERGEFORMAT </w:instrText>
        </w:r>
        <w:r>
          <w:fldChar w:fldCharType="separate"/>
        </w:r>
        <w:r w:rsidR="006F0D71">
          <w:rPr>
            <w:noProof/>
          </w:rPr>
          <w:t>xxi</w:t>
        </w:r>
        <w:r>
          <w:rPr>
            <w:noProof/>
          </w:rPr>
          <w:fldChar w:fldCharType="end"/>
        </w:r>
      </w:p>
    </w:sdtContent>
  </w:sdt>
  <w:p w:rsidR="008B3E4F" w:rsidRPr="006F5DA3" w:rsidRDefault="008B3E4F"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8B3E4F" w:rsidRPr="006075FA" w:rsidRDefault="008B3E4F">
        <w:pPr>
          <w:pStyle w:val="Footer"/>
          <w:jc w:val="center"/>
        </w:pPr>
        <w:r w:rsidRPr="00713920">
          <w:fldChar w:fldCharType="begin"/>
        </w:r>
        <w:r w:rsidRPr="00713920">
          <w:instrText xml:space="preserve"> PAGE   \* MERGEFORMAT </w:instrText>
        </w:r>
        <w:r w:rsidRPr="00713920">
          <w:fldChar w:fldCharType="separate"/>
        </w:r>
        <w:r w:rsidR="00FD1F6E">
          <w:rPr>
            <w:noProof/>
          </w:rPr>
          <w:t>31</w:t>
        </w:r>
        <w:r w:rsidRPr="00713920">
          <w:rPr>
            <w:noProof/>
          </w:rPr>
          <w:fldChar w:fldCharType="end"/>
        </w:r>
      </w:p>
    </w:sdtContent>
  </w:sdt>
  <w:p w:rsidR="008B3E4F" w:rsidRPr="00852480" w:rsidRDefault="008B3E4F"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A91" w:rsidRDefault="00680A91">
      <w:r>
        <w:separator/>
      </w:r>
    </w:p>
  </w:footnote>
  <w:footnote w:type="continuationSeparator" w:id="0">
    <w:p w:rsidR="00680A91" w:rsidRDefault="00680A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852480" w:rsidRDefault="008B3E4F" w:rsidP="007D06E1">
    <w:pPr>
      <w:pStyle w:val="Header"/>
      <w:rPr>
        <w:rFonts w:eastAsia="Times New Roman"/>
        <w:lang w:eastAsia="ja-JP"/>
      </w:rPr>
    </w:pPr>
  </w:p>
  <w:p w:rsidR="008B3E4F" w:rsidRPr="00852480" w:rsidRDefault="008B3E4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8B3E4F" w:rsidRDefault="008B3E4F">
        <w:pPr>
          <w:pStyle w:val="Header"/>
        </w:pPr>
        <w:r>
          <w:fldChar w:fldCharType="begin"/>
        </w:r>
        <w:r>
          <w:instrText xml:space="preserve"> PAGE   \* MERGEFORMAT </w:instrText>
        </w:r>
        <w:r>
          <w:fldChar w:fldCharType="separate"/>
        </w:r>
        <w:r w:rsidR="00FD1F6E">
          <w:rPr>
            <w:noProof/>
          </w:rPr>
          <w:t>26</w:t>
        </w:r>
        <w:r>
          <w:rPr>
            <w:noProof/>
          </w:rPr>
          <w:fldChar w:fldCharType="end"/>
        </w:r>
      </w:p>
    </w:sdtContent>
  </w:sdt>
  <w:p w:rsidR="008B3E4F" w:rsidRPr="00852480" w:rsidRDefault="008B3E4F"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8B3E4F" w:rsidRDefault="008B3E4F">
        <w:pPr>
          <w:pStyle w:val="Header"/>
          <w:jc w:val="right"/>
        </w:pPr>
        <w:r>
          <w:fldChar w:fldCharType="begin"/>
        </w:r>
        <w:r>
          <w:instrText xml:space="preserve"> PAGE   \* MERGEFORMAT </w:instrText>
        </w:r>
        <w:r>
          <w:fldChar w:fldCharType="separate"/>
        </w:r>
        <w:r w:rsidR="00FD1F6E">
          <w:rPr>
            <w:noProof/>
          </w:rPr>
          <w:t>25</w:t>
        </w:r>
        <w:r>
          <w:rPr>
            <w:noProof/>
          </w:rPr>
          <w:fldChar w:fldCharType="end"/>
        </w:r>
      </w:p>
    </w:sdtContent>
  </w:sdt>
  <w:p w:rsidR="008B3E4F" w:rsidRPr="00852480" w:rsidRDefault="008B3E4F"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852480" w:rsidRDefault="008B3E4F">
    <w:pPr>
      <w:pStyle w:val="Header"/>
      <w:jc w:val="right"/>
    </w:pPr>
  </w:p>
  <w:p w:rsidR="008B3E4F" w:rsidRPr="00852480" w:rsidRDefault="008B3E4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852480" w:rsidRDefault="008B3E4F" w:rsidP="007D06E1">
    <w:pPr>
      <w:pStyle w:val="Header"/>
      <w:jc w:val="center"/>
    </w:pPr>
  </w:p>
  <w:p w:rsidR="008B3E4F" w:rsidRPr="00852480" w:rsidRDefault="008B3E4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852480" w:rsidRDefault="008B3E4F" w:rsidP="007D06E1">
    <w:pPr>
      <w:pStyle w:val="Header"/>
      <w:rPr>
        <w:rFonts w:eastAsia="Times New Roman"/>
        <w:lang w:eastAsia="ja-JP"/>
      </w:rPr>
    </w:pPr>
  </w:p>
  <w:p w:rsidR="008B3E4F" w:rsidRPr="00852480" w:rsidRDefault="008B3E4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852480" w:rsidRDefault="008B3E4F">
    <w:pPr>
      <w:pStyle w:val="Header"/>
      <w:jc w:val="right"/>
    </w:pPr>
  </w:p>
  <w:p w:rsidR="008B3E4F" w:rsidRPr="00852480" w:rsidRDefault="008B3E4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852480" w:rsidRDefault="008B3E4F" w:rsidP="007D06E1">
    <w:pPr>
      <w:pStyle w:val="Header"/>
      <w:jc w:val="center"/>
    </w:pPr>
  </w:p>
  <w:p w:rsidR="008B3E4F" w:rsidRPr="00852480" w:rsidRDefault="008B3E4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852480" w:rsidRDefault="008B3E4F"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852480" w:rsidRDefault="008B3E4F"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4F" w:rsidRPr="00852480" w:rsidRDefault="008B3E4F" w:rsidP="00B62FA5">
    <w:pPr>
      <w:pStyle w:val="Header"/>
      <w:jc w:val="center"/>
    </w:pPr>
  </w:p>
  <w:p w:rsidR="008B3E4F" w:rsidRPr="00852480" w:rsidRDefault="008B3E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8"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6"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7"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8"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2"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5"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6"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0"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2"/>
  </w:num>
  <w:num w:numId="3">
    <w:abstractNumId w:val="10"/>
  </w:num>
  <w:num w:numId="4">
    <w:abstractNumId w:val="5"/>
  </w:num>
  <w:num w:numId="5">
    <w:abstractNumId w:val="9"/>
  </w:num>
  <w:num w:numId="6">
    <w:abstractNumId w:val="14"/>
  </w:num>
  <w:num w:numId="7">
    <w:abstractNumId w:val="12"/>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8"/>
  </w:num>
  <w:num w:numId="11">
    <w:abstractNumId w:val="26"/>
  </w:num>
  <w:num w:numId="12">
    <w:abstractNumId w:val="3"/>
  </w:num>
  <w:num w:numId="13">
    <w:abstractNumId w:val="4"/>
  </w:num>
  <w:num w:numId="14">
    <w:abstractNumId w:val="7"/>
  </w:num>
  <w:num w:numId="15">
    <w:abstractNumId w:val="23"/>
  </w:num>
  <w:num w:numId="16">
    <w:abstractNumId w:val="0"/>
  </w:num>
  <w:num w:numId="17">
    <w:abstractNumId w:val="34"/>
  </w:num>
  <w:num w:numId="18">
    <w:abstractNumId w:val="27"/>
  </w:num>
  <w:num w:numId="19">
    <w:abstractNumId w:val="30"/>
  </w:num>
  <w:num w:numId="20">
    <w:abstractNumId w:val="22"/>
  </w:num>
  <w:num w:numId="21">
    <w:abstractNumId w:val="11"/>
  </w:num>
  <w:num w:numId="22">
    <w:abstractNumId w:val="6"/>
  </w:num>
  <w:num w:numId="23">
    <w:abstractNumId w:val="24"/>
  </w:num>
  <w:num w:numId="24">
    <w:abstractNumId w:val="15"/>
  </w:num>
  <w:num w:numId="25">
    <w:abstractNumId w:val="25"/>
  </w:num>
  <w:num w:numId="26">
    <w:abstractNumId w:val="8"/>
  </w:num>
  <w:num w:numId="27">
    <w:abstractNumId w:val="33"/>
  </w:num>
  <w:num w:numId="28">
    <w:abstractNumId w:val="18"/>
  </w:num>
  <w:num w:numId="29">
    <w:abstractNumId w:val="13"/>
  </w:num>
  <w:num w:numId="30">
    <w:abstractNumId w:val="19"/>
  </w:num>
  <w:num w:numId="31">
    <w:abstractNumId w:val="29"/>
  </w:num>
  <w:num w:numId="32">
    <w:abstractNumId w:val="17"/>
  </w:num>
  <w:num w:numId="33">
    <w:abstractNumId w:val="20"/>
  </w:num>
  <w:num w:numId="34">
    <w:abstractNumId w:val="31"/>
  </w:num>
  <w:num w:numId="3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oFAHwU094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23D4"/>
    <w:rsid w:val="000237F4"/>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87116"/>
    <w:rsid w:val="000911D5"/>
    <w:rsid w:val="0009124E"/>
    <w:rsid w:val="00091895"/>
    <w:rsid w:val="000919FB"/>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7B6"/>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369"/>
    <w:rsid w:val="00162D3F"/>
    <w:rsid w:val="00162F7E"/>
    <w:rsid w:val="00163FD3"/>
    <w:rsid w:val="00164690"/>
    <w:rsid w:val="0016569D"/>
    <w:rsid w:val="00167F96"/>
    <w:rsid w:val="00170317"/>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B74"/>
    <w:rsid w:val="00277E12"/>
    <w:rsid w:val="00280941"/>
    <w:rsid w:val="0028200A"/>
    <w:rsid w:val="00282A43"/>
    <w:rsid w:val="0028441A"/>
    <w:rsid w:val="002844CD"/>
    <w:rsid w:val="00284EF5"/>
    <w:rsid w:val="002850B8"/>
    <w:rsid w:val="00285F71"/>
    <w:rsid w:val="00293FC2"/>
    <w:rsid w:val="00295037"/>
    <w:rsid w:val="002957C8"/>
    <w:rsid w:val="002963CC"/>
    <w:rsid w:val="00296A4F"/>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21F"/>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0B2F"/>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0E91"/>
    <w:rsid w:val="003A204F"/>
    <w:rsid w:val="003A2B12"/>
    <w:rsid w:val="003A2C5C"/>
    <w:rsid w:val="003A2F6D"/>
    <w:rsid w:val="003A33C7"/>
    <w:rsid w:val="003A51C6"/>
    <w:rsid w:val="003A6D82"/>
    <w:rsid w:val="003A7EFA"/>
    <w:rsid w:val="003B12E0"/>
    <w:rsid w:val="003B1A4F"/>
    <w:rsid w:val="003B2912"/>
    <w:rsid w:val="003B5663"/>
    <w:rsid w:val="003B71AC"/>
    <w:rsid w:val="003B7F23"/>
    <w:rsid w:val="003C5D60"/>
    <w:rsid w:val="003C74C5"/>
    <w:rsid w:val="003D24CB"/>
    <w:rsid w:val="003D303C"/>
    <w:rsid w:val="003D401B"/>
    <w:rsid w:val="003D4F31"/>
    <w:rsid w:val="003D5584"/>
    <w:rsid w:val="003D6233"/>
    <w:rsid w:val="003D7FE3"/>
    <w:rsid w:val="003E0636"/>
    <w:rsid w:val="003E169A"/>
    <w:rsid w:val="003E3484"/>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4B8C"/>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66C"/>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3A85"/>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17D4C"/>
    <w:rsid w:val="00621367"/>
    <w:rsid w:val="006215EE"/>
    <w:rsid w:val="006217F2"/>
    <w:rsid w:val="00621E0B"/>
    <w:rsid w:val="00621EF0"/>
    <w:rsid w:val="006229A4"/>
    <w:rsid w:val="00624761"/>
    <w:rsid w:val="00624DB1"/>
    <w:rsid w:val="00625032"/>
    <w:rsid w:val="00625F15"/>
    <w:rsid w:val="00627AC1"/>
    <w:rsid w:val="00630698"/>
    <w:rsid w:val="00630920"/>
    <w:rsid w:val="00630A85"/>
    <w:rsid w:val="00630E7C"/>
    <w:rsid w:val="006313C7"/>
    <w:rsid w:val="00631674"/>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0A91"/>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1C6B"/>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99E"/>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1D41"/>
    <w:rsid w:val="006E2C45"/>
    <w:rsid w:val="006E3867"/>
    <w:rsid w:val="006E4E04"/>
    <w:rsid w:val="006E53D5"/>
    <w:rsid w:val="006E5869"/>
    <w:rsid w:val="006E58DF"/>
    <w:rsid w:val="006E5DA6"/>
    <w:rsid w:val="006E6F4B"/>
    <w:rsid w:val="006F0D71"/>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38B"/>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31F"/>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B3E4F"/>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64F43"/>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3796"/>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6B64"/>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55C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360"/>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57276"/>
    <w:rsid w:val="00E60DCC"/>
    <w:rsid w:val="00E61C59"/>
    <w:rsid w:val="00E62CEB"/>
    <w:rsid w:val="00E63C93"/>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52A6"/>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6E82"/>
    <w:rsid w:val="00FA75B5"/>
    <w:rsid w:val="00FA7FC3"/>
    <w:rsid w:val="00FB0E95"/>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1F6E"/>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chart" Target="charts/chart15.xml"/><Relationship Id="rId68" Type="http://schemas.openxmlformats.org/officeDocument/2006/relationships/hyperlink" Target="mailto:titiesovari@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5.xml"/><Relationship Id="rId58" Type="http://schemas.openxmlformats.org/officeDocument/2006/relationships/chart" Target="charts/chart10.xml"/><Relationship Id="rId66" Type="http://schemas.openxmlformats.org/officeDocument/2006/relationships/chart" Target="charts/chart1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1.xml"/><Relationship Id="rId57" Type="http://schemas.openxmlformats.org/officeDocument/2006/relationships/chart" Target="charts/chart9.xml"/><Relationship Id="rId61" Type="http://schemas.openxmlformats.org/officeDocument/2006/relationships/chart" Target="charts/chart13.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4.xml"/><Relationship Id="rId60" Type="http://schemas.openxmlformats.org/officeDocument/2006/relationships/chart" Target="charts/chart12.xml"/><Relationship Id="rId65"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chart" Target="charts/chart8.xml"/><Relationship Id="rId64" Type="http://schemas.openxmlformats.org/officeDocument/2006/relationships/chart" Target="charts/chart16.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1.xml"/><Relationship Id="rId67" Type="http://schemas.openxmlformats.org/officeDocument/2006/relationships/image" Target="media/image20.JPG"/><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6.xml"/><Relationship Id="rId62" Type="http://schemas.openxmlformats.org/officeDocument/2006/relationships/chart" Target="charts/chart14.xm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544461888"/>
        <c:axId val="544460712"/>
      </c:lineChart>
      <c:catAx>
        <c:axId val="544461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4460712"/>
        <c:crosses val="autoZero"/>
        <c:auto val="1"/>
        <c:lblAlgn val="ctr"/>
        <c:lblOffset val="100"/>
        <c:noMultiLvlLbl val="0"/>
      </c:catAx>
      <c:valAx>
        <c:axId val="5444607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4461888"/>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2759961127308066E-2"/>
          <c:w val="0.79993420343005073"/>
          <c:h val="0.770052416917273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329698888"/>
        <c:axId val="329700064"/>
      </c:lineChart>
      <c:catAx>
        <c:axId val="329698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29700064"/>
        <c:crosses val="autoZero"/>
        <c:auto val="1"/>
        <c:lblAlgn val="ctr"/>
        <c:lblOffset val="100"/>
        <c:noMultiLvlLbl val="0"/>
      </c:catAx>
      <c:valAx>
        <c:axId val="3297000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29698888"/>
        <c:crosses val="autoZero"/>
        <c:crossBetween val="between"/>
      </c:valAx>
      <c:spPr>
        <a:noFill/>
        <a:ln>
          <a:noFill/>
        </a:ln>
        <a:effectLst/>
      </c:spPr>
    </c:plotArea>
    <c:legend>
      <c:legendPos val="b"/>
      <c:layout>
        <c:manualLayout>
          <c:xMode val="edge"/>
          <c:yMode val="edge"/>
          <c:x val="0.52275563585373741"/>
          <c:y val="1.5768845220878045E-2"/>
          <c:w val="0.46818735842951142"/>
          <c:h val="0.2547815061578840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852191641182468E-2"/>
          <c:w val="0.79993420343005073"/>
          <c:h val="0.8118082946053761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639959440"/>
        <c:axId val="639961792"/>
      </c:lineChart>
      <c:catAx>
        <c:axId val="639959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9961792"/>
        <c:crosses val="autoZero"/>
        <c:auto val="1"/>
        <c:lblAlgn val="ctr"/>
        <c:lblOffset val="100"/>
        <c:noMultiLvlLbl val="0"/>
      </c:catAx>
      <c:valAx>
        <c:axId val="63996179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9959440"/>
        <c:crosses val="autoZero"/>
        <c:crossBetween val="between"/>
      </c:valAx>
      <c:spPr>
        <a:noFill/>
        <a:ln>
          <a:noFill/>
        </a:ln>
        <a:effectLst/>
      </c:spPr>
    </c:plotArea>
    <c:legend>
      <c:legendPos val="b"/>
      <c:layout>
        <c:manualLayout>
          <c:xMode val="edge"/>
          <c:yMode val="edge"/>
          <c:x val="0.51933097831949082"/>
          <c:y val="2.0470835640957741E-2"/>
          <c:w val="0.46818735842951142"/>
          <c:h val="0.2410264313291113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583333333333333E-2"/>
          <c:w val="0.79993420343005073"/>
          <c:h val="0.79102493438320209"/>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18139728"/>
        <c:axId val="18140512"/>
      </c:lineChart>
      <c:catAx>
        <c:axId val="18139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140512"/>
        <c:crosses val="autoZero"/>
        <c:auto val="1"/>
        <c:lblAlgn val="ctr"/>
        <c:lblOffset val="100"/>
        <c:noMultiLvlLbl val="0"/>
      </c:catAx>
      <c:valAx>
        <c:axId val="181405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139728"/>
        <c:crosses val="autoZero"/>
        <c:crossBetween val="between"/>
      </c:valAx>
      <c:spPr>
        <a:noFill/>
        <a:ln>
          <a:noFill/>
        </a:ln>
        <a:effectLst/>
      </c:spPr>
    </c:plotArea>
    <c:legend>
      <c:legendPos val="b"/>
      <c:layout>
        <c:manualLayout>
          <c:xMode val="edge"/>
          <c:yMode val="edge"/>
          <c:x val="0.51248166325099764"/>
          <c:y val="2.0199475065616802E-2"/>
          <c:w val="0.47161201596375796"/>
          <c:h val="0.2396489501312336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4.3264503441494594E-2"/>
          <c:w val="0.78431776507388629"/>
          <c:h val="0.7673391710991878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18141296"/>
        <c:axId val="18137768"/>
      </c:lineChart>
      <c:catAx>
        <c:axId val="18141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137768"/>
        <c:crosses val="autoZero"/>
        <c:auto val="1"/>
        <c:lblAlgn val="ctr"/>
        <c:lblOffset val="100"/>
        <c:noMultiLvlLbl val="0"/>
      </c:catAx>
      <c:valAx>
        <c:axId val="18137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141296"/>
        <c:crosses val="autoZero"/>
        <c:crossBetween val="between"/>
      </c:valAx>
      <c:spPr>
        <a:noFill/>
        <a:ln>
          <a:noFill/>
        </a:ln>
        <a:effectLst/>
      </c:spPr>
    </c:plotArea>
    <c:legend>
      <c:legendPos val="b"/>
      <c:layout>
        <c:manualLayout>
          <c:xMode val="edge"/>
          <c:yMode val="edge"/>
          <c:x val="0.51248166325099775"/>
          <c:y val="1.9582520836933005E-2"/>
          <c:w val="0.46818735842951142"/>
          <c:h val="0.26807230600877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0607269981662"/>
          <c:y val="5.9620596205962058E-2"/>
          <c:w val="0.80762269442347101"/>
          <c:h val="0.7823630582762520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552282656"/>
        <c:axId val="552283048"/>
      </c:lineChart>
      <c:catAx>
        <c:axId val="552282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283048"/>
        <c:crosses val="autoZero"/>
        <c:auto val="1"/>
        <c:lblAlgn val="ctr"/>
        <c:lblOffset val="100"/>
        <c:noMultiLvlLbl val="0"/>
      </c:catAx>
      <c:valAx>
        <c:axId val="552283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282656"/>
        <c:crosses val="autoZero"/>
        <c:crossBetween val="between"/>
      </c:valAx>
      <c:spPr>
        <a:noFill/>
        <a:ln>
          <a:noFill/>
        </a:ln>
        <a:effectLst/>
      </c:spPr>
    </c:plotArea>
    <c:legend>
      <c:legendPos val="b"/>
      <c:layout>
        <c:manualLayout>
          <c:xMode val="edge"/>
          <c:yMode val="edge"/>
          <c:x val="0.50905700571675128"/>
          <c:y val="3.1329620382818002E-2"/>
          <c:w val="0.47503667349800455"/>
          <c:h val="0.31844696242238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3921568627450983E-2"/>
          <c:w val="0.78431776507388629"/>
          <c:h val="0.7345391384900417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552284224"/>
        <c:axId val="552284616"/>
      </c:lineChart>
      <c:catAx>
        <c:axId val="552284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284616"/>
        <c:crosses val="autoZero"/>
        <c:auto val="1"/>
        <c:lblAlgn val="ctr"/>
        <c:lblOffset val="100"/>
        <c:noMultiLvlLbl val="0"/>
      </c:catAx>
      <c:valAx>
        <c:axId val="552284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284224"/>
        <c:crosses val="autoZero"/>
        <c:crossBetween val="between"/>
      </c:valAx>
      <c:spPr>
        <a:noFill/>
        <a:ln>
          <a:noFill/>
        </a:ln>
        <a:effectLst/>
      </c:spPr>
    </c:plotArea>
    <c:legend>
      <c:legendPos val="b"/>
      <c:layout>
        <c:manualLayout>
          <c:xMode val="edge"/>
          <c:yMode val="edge"/>
          <c:x val="0.51248166325099775"/>
          <c:y val="2.7759765323452226E-2"/>
          <c:w val="0.46818735842951142"/>
          <c:h val="0.29105604446503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2251105598101"/>
          <c:y val="4.2635658914728682E-2"/>
          <c:w val="0.79200625606730668"/>
          <c:h val="0.7869706980633729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552285400"/>
        <c:axId val="552285792"/>
      </c:lineChart>
      <c:catAx>
        <c:axId val="552285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285792"/>
        <c:crosses val="autoZero"/>
        <c:auto val="1"/>
        <c:lblAlgn val="ctr"/>
        <c:lblOffset val="100"/>
        <c:noMultiLvlLbl val="0"/>
      </c:catAx>
      <c:valAx>
        <c:axId val="55228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285400"/>
        <c:crosses val="autoZero"/>
        <c:crossBetween val="between"/>
      </c:valAx>
      <c:spPr>
        <a:noFill/>
        <a:ln>
          <a:noFill/>
        </a:ln>
        <a:effectLst/>
      </c:spPr>
    </c:plotArea>
    <c:legend>
      <c:legendPos val="b"/>
      <c:layout>
        <c:manualLayout>
          <c:xMode val="edge"/>
          <c:yMode val="edge"/>
          <c:x val="0.17686522489483336"/>
          <c:y val="0.55320102337365562"/>
          <c:w val="0.47161201596375796"/>
          <c:h val="0.2695758298351507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5766793409378963E-2"/>
          <c:w val="0.77638981771114224"/>
          <c:h val="0.7860930335515289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647891280"/>
        <c:axId val="647891672"/>
      </c:lineChart>
      <c:catAx>
        <c:axId val="647891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7891672"/>
        <c:crosses val="autoZero"/>
        <c:auto val="1"/>
        <c:lblAlgn val="ctr"/>
        <c:lblOffset val="100"/>
        <c:noMultiLvlLbl val="0"/>
      </c:catAx>
      <c:valAx>
        <c:axId val="647891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7891280"/>
        <c:crosses val="autoZero"/>
        <c:crossBetween val="between"/>
      </c:valAx>
      <c:spPr>
        <a:noFill/>
        <a:ln>
          <a:noFill/>
        </a:ln>
        <a:effectLst/>
      </c:spPr>
    </c:plotArea>
    <c:legend>
      <c:legendPos val="b"/>
      <c:layout>
        <c:manualLayout>
          <c:xMode val="edge"/>
          <c:yMode val="edge"/>
          <c:x val="0.19398851256606622"/>
          <c:y val="0.54569964898965939"/>
          <c:w val="0.47161201596375796"/>
          <c:h val="0.28276570850330457"/>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7516339869281043E-2"/>
          <c:w val="0.77638981771114224"/>
          <c:h val="0.8174402425048983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647892064"/>
        <c:axId val="647893240"/>
      </c:lineChart>
      <c:catAx>
        <c:axId val="647892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7893240"/>
        <c:crosses val="autoZero"/>
        <c:auto val="1"/>
        <c:lblAlgn val="ctr"/>
        <c:lblOffset val="100"/>
        <c:noMultiLvlLbl val="0"/>
      </c:catAx>
      <c:valAx>
        <c:axId val="647893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7892064"/>
        <c:crosses val="autoZero"/>
        <c:crossBetween val="between"/>
      </c:valAx>
      <c:spPr>
        <a:noFill/>
        <a:ln>
          <a:noFill/>
        </a:ln>
        <a:effectLst/>
      </c:spPr>
    </c:plotArea>
    <c:legend>
      <c:legendPos val="b"/>
      <c:layout>
        <c:manualLayout>
          <c:xMode val="edge"/>
          <c:yMode val="edge"/>
          <c:x val="0.18371453996332651"/>
          <c:y val="0.59568193412443171"/>
          <c:w val="0.46818735842951142"/>
          <c:h val="0.2638636649292077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544462280"/>
        <c:axId val="544462672"/>
      </c:lineChart>
      <c:catAx>
        <c:axId val="544462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4462672"/>
        <c:crosses val="autoZero"/>
        <c:auto val="1"/>
        <c:lblAlgn val="ctr"/>
        <c:lblOffset val="100"/>
        <c:noMultiLvlLbl val="0"/>
      </c:catAx>
      <c:valAx>
        <c:axId val="54446267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4462280"/>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460890408"/>
        <c:axId val="460888056"/>
      </c:lineChart>
      <c:catAx>
        <c:axId val="460890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888056"/>
        <c:crosses val="autoZero"/>
        <c:auto val="1"/>
        <c:lblAlgn val="ctr"/>
        <c:lblOffset val="100"/>
        <c:noMultiLvlLbl val="0"/>
      </c:catAx>
      <c:valAx>
        <c:axId val="46088805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890408"/>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540630848"/>
        <c:axId val="643499176"/>
      </c:lineChart>
      <c:catAx>
        <c:axId val="54063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3499176"/>
        <c:crosses val="autoZero"/>
        <c:auto val="1"/>
        <c:lblAlgn val="ctr"/>
        <c:lblOffset val="100"/>
        <c:noMultiLvlLbl val="0"/>
      </c:catAx>
      <c:valAx>
        <c:axId val="643499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0630848"/>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643501136"/>
        <c:axId val="643498392"/>
      </c:lineChart>
      <c:catAx>
        <c:axId val="643501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3498392"/>
        <c:crosses val="autoZero"/>
        <c:auto val="1"/>
        <c:lblAlgn val="ctr"/>
        <c:lblOffset val="100"/>
        <c:noMultiLvlLbl val="0"/>
      </c:catAx>
      <c:valAx>
        <c:axId val="643498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3501136"/>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643499568"/>
        <c:axId val="643499960"/>
      </c:lineChart>
      <c:catAx>
        <c:axId val="643499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3499960"/>
        <c:crosses val="autoZero"/>
        <c:auto val="1"/>
        <c:lblAlgn val="ctr"/>
        <c:lblOffset val="100"/>
        <c:noMultiLvlLbl val="0"/>
      </c:catAx>
      <c:valAx>
        <c:axId val="643499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3499568"/>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4.583333333333333E-2"/>
          <c:w val="0.77638981771114224"/>
          <c:h val="0.7785249343832021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643501528"/>
        <c:axId val="643498000"/>
      </c:lineChart>
      <c:catAx>
        <c:axId val="643501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3498000"/>
        <c:crosses val="autoZero"/>
        <c:auto val="1"/>
        <c:lblAlgn val="ctr"/>
        <c:lblOffset val="100"/>
        <c:noMultiLvlLbl val="0"/>
      </c:catAx>
      <c:valAx>
        <c:axId val="643498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3501528"/>
        <c:crosses val="autoZero"/>
        <c:crossBetween val="between"/>
      </c:valAx>
      <c:spPr>
        <a:noFill/>
        <a:ln>
          <a:noFill/>
        </a:ln>
        <a:effectLst/>
      </c:spPr>
    </c:plotArea>
    <c:legend>
      <c:legendPos val="b"/>
      <c:layout>
        <c:manualLayout>
          <c:xMode val="edge"/>
          <c:yMode val="edge"/>
          <c:x val="0.19398851256606622"/>
          <c:y val="0.55941043307086613"/>
          <c:w val="0.46818735842951142"/>
          <c:h val="0.2522260498687664"/>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4320987654320987E-2"/>
          <c:w val="0.77638981771114224"/>
          <c:h val="0.7918320209973753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329700456"/>
        <c:axId val="329698496"/>
      </c:lineChart>
      <c:catAx>
        <c:axId val="329700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29698496"/>
        <c:crosses val="autoZero"/>
        <c:auto val="1"/>
        <c:lblAlgn val="ctr"/>
        <c:lblOffset val="100"/>
        <c:noMultiLvlLbl val="0"/>
      </c:catAx>
      <c:valAx>
        <c:axId val="329698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29700456"/>
        <c:crosses val="autoZero"/>
        <c:crossBetween val="between"/>
      </c:valAx>
      <c:spPr>
        <a:noFill/>
        <a:ln>
          <a:noFill/>
        </a:ln>
        <a:effectLst/>
      </c:spPr>
    </c:plotArea>
    <c:legend>
      <c:legendPos val="b"/>
      <c:layout>
        <c:manualLayout>
          <c:xMode val="edge"/>
          <c:yMode val="edge"/>
          <c:x val="0.18028988242907992"/>
          <c:y val="0.55469349664625256"/>
          <c:w val="0.47503667349800455"/>
          <c:h val="0.2956737630018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9863945578231291E-2"/>
          <c:w val="0.77638981771114224"/>
          <c:h val="0.78691692109914846"/>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329699280"/>
        <c:axId val="329700848"/>
      </c:lineChart>
      <c:catAx>
        <c:axId val="329699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29700848"/>
        <c:crosses val="autoZero"/>
        <c:auto val="1"/>
        <c:lblAlgn val="ctr"/>
        <c:lblOffset val="100"/>
        <c:noMultiLvlLbl val="0"/>
      </c:catAx>
      <c:valAx>
        <c:axId val="329700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29699280"/>
        <c:crosses val="autoZero"/>
        <c:crossBetween val="between"/>
      </c:valAx>
      <c:spPr>
        <a:noFill/>
        <a:ln>
          <a:noFill/>
        </a:ln>
        <a:effectLst/>
      </c:spPr>
    </c:plotArea>
    <c:legend>
      <c:legendPos val="b"/>
      <c:layout>
        <c:manualLayout>
          <c:xMode val="edge"/>
          <c:yMode val="edge"/>
          <c:x val="0.18371453996332651"/>
          <c:y val="0.52644148052921957"/>
          <c:w val="0.48873530363499085"/>
          <c:h val="0.314423037545838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CECF39BD-FE5C-48EE-A3F0-3A204AA7E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10884</TotalTime>
  <Pages>117</Pages>
  <Words>19428</Words>
  <Characters>110741</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774</cp:revision>
  <cp:lastPrinted>2017-06-17T14:23:00Z</cp:lastPrinted>
  <dcterms:created xsi:type="dcterms:W3CDTF">2017-03-06T04:37:00Z</dcterms:created>
  <dcterms:modified xsi:type="dcterms:W3CDTF">2017-07-02T06:06:00Z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