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1CA" w:rsidRPr="00F16F0B" w:rsidRDefault="00EA41CA"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EA41CA" w:rsidRPr="0064297E" w:rsidRDefault="00EA41CA" w:rsidP="007D06E1">
                            <w:pPr>
                              <w:rPr>
                                <w:rFonts w:ascii="Trebuchet MS" w:hAnsi="Trebuchet MS"/>
                                <w:b/>
                                <w:color w:val="FFFFFF"/>
                                <w:sz w:val="20"/>
                                <w:szCs w:val="20"/>
                              </w:rPr>
                            </w:pPr>
                          </w:p>
                          <w:p w:rsidR="00EA41CA" w:rsidRPr="001B0904" w:rsidRDefault="00EA41CA"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IMPLEMENTASI ELLIPTIC CURVE DIGITAL SIGNATURE ALGORITHM (ECDSA) UNTUK MENGATASI BLACK HOLE DAN WORM HOLE ATTACK PADA KOMUNIKASI V2V DI LINGKUNGAN VANETS</w:t>
                            </w:r>
                          </w:p>
                          <w:p w:rsidR="00EA41CA" w:rsidRDefault="00EA41CA" w:rsidP="007D06E1">
                            <w:pPr>
                              <w:rPr>
                                <w:rFonts w:ascii="Trebuchet MS" w:hAnsi="Trebuchet MS"/>
                                <w:b/>
                                <w:color w:val="FFFFFF"/>
                                <w:sz w:val="20"/>
                                <w:szCs w:val="28"/>
                              </w:rPr>
                            </w:pPr>
                          </w:p>
                          <w:p w:rsidR="00EA41CA" w:rsidRPr="00C824D2" w:rsidRDefault="00EA41CA" w:rsidP="007D06E1">
                            <w:pPr>
                              <w:rPr>
                                <w:rFonts w:ascii="Trebuchet MS" w:hAnsi="Trebuchet MS"/>
                                <w:b/>
                                <w:color w:val="FFFFFF"/>
                                <w:sz w:val="20"/>
                                <w:szCs w:val="28"/>
                              </w:rPr>
                            </w:pPr>
                          </w:p>
                          <w:p w:rsidR="00EA41CA" w:rsidRPr="004433AA" w:rsidRDefault="00EA41CA" w:rsidP="007D06E1">
                            <w:pPr>
                              <w:rPr>
                                <w:rFonts w:ascii="Trebuchet MS" w:hAnsi="Trebuchet MS"/>
                                <w:b/>
                                <w:color w:val="FFFFFF"/>
                                <w:sz w:val="20"/>
                                <w:szCs w:val="20"/>
                              </w:rPr>
                            </w:pPr>
                            <w:r>
                              <w:rPr>
                                <w:rFonts w:ascii="Trebuchet MS" w:hAnsi="Trebuchet MS"/>
                                <w:b/>
                                <w:color w:val="FFFFFF"/>
                                <w:sz w:val="20"/>
                                <w:szCs w:val="20"/>
                              </w:rPr>
                              <w:t>TITIES NOVANINDA OVARI</w:t>
                            </w:r>
                          </w:p>
                          <w:p w:rsidR="00EA41CA" w:rsidRPr="004433AA" w:rsidRDefault="00EA41CA" w:rsidP="007D06E1">
                            <w:pPr>
                              <w:rPr>
                                <w:rFonts w:ascii="Trebuchet MS" w:hAnsi="Trebuchet MS"/>
                                <w:b/>
                                <w:color w:val="FFFFFF"/>
                                <w:sz w:val="20"/>
                                <w:szCs w:val="20"/>
                              </w:rPr>
                            </w:pPr>
                            <w:r>
                              <w:rPr>
                                <w:rFonts w:ascii="Trebuchet MS" w:hAnsi="Trebuchet MS"/>
                                <w:b/>
                                <w:color w:val="FFFFFF"/>
                                <w:sz w:val="20"/>
                                <w:szCs w:val="20"/>
                              </w:rPr>
                              <w:t>NRP 5113100083</w:t>
                            </w:r>
                          </w:p>
                          <w:p w:rsidR="00EA41CA" w:rsidRDefault="00EA41CA" w:rsidP="007D06E1">
                            <w:pPr>
                              <w:rPr>
                                <w:rFonts w:ascii="Trebuchet MS" w:hAnsi="Trebuchet MS"/>
                                <w:color w:val="FFFFFF"/>
                                <w:sz w:val="20"/>
                                <w:szCs w:val="20"/>
                              </w:rPr>
                            </w:pPr>
                          </w:p>
                          <w:p w:rsidR="00EA41CA" w:rsidRPr="004433AA" w:rsidRDefault="00EA41CA" w:rsidP="007D06E1">
                            <w:pPr>
                              <w:rPr>
                                <w:rFonts w:ascii="Trebuchet MS" w:hAnsi="Trebuchet MS"/>
                                <w:color w:val="FFFFFF"/>
                                <w:sz w:val="20"/>
                                <w:szCs w:val="20"/>
                              </w:rPr>
                            </w:pPr>
                          </w:p>
                          <w:p w:rsidR="00EA41CA" w:rsidRPr="004433AA" w:rsidRDefault="00EA41CA" w:rsidP="007D06E1">
                            <w:pPr>
                              <w:rPr>
                                <w:rFonts w:ascii="Trebuchet MS" w:hAnsi="Trebuchet MS"/>
                                <w:color w:val="FFFFFF"/>
                                <w:sz w:val="20"/>
                                <w:szCs w:val="20"/>
                              </w:rPr>
                            </w:pPr>
                          </w:p>
                          <w:p w:rsidR="00EA41CA" w:rsidRPr="004433AA" w:rsidRDefault="00EA41CA"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EA41CA" w:rsidRPr="00A27A5C" w:rsidRDefault="00EA41CA" w:rsidP="007D06E1">
                            <w:pPr>
                              <w:pStyle w:val="NoSpacing"/>
                              <w:rPr>
                                <w:rFonts w:ascii="Trebuchet MS" w:hAnsi="Trebuchet MS"/>
                                <w:color w:val="FFFFFF"/>
                                <w:sz w:val="20"/>
                                <w:szCs w:val="20"/>
                              </w:rPr>
                            </w:pPr>
                            <w:r>
                              <w:rPr>
                                <w:rFonts w:ascii="Trebuchet MS" w:hAnsi="Trebuchet MS"/>
                                <w:color w:val="FFFFFF"/>
                                <w:sz w:val="20"/>
                                <w:szCs w:val="20"/>
                                <w:lang w:val="id-ID"/>
                              </w:rPr>
                              <w:t>Dr. Radityo Anggoro, S.Kom., M.Sc.</w:t>
                            </w:r>
                          </w:p>
                          <w:p w:rsidR="00EA41CA" w:rsidRPr="004433AA" w:rsidRDefault="00EA41CA" w:rsidP="007D06E1">
                            <w:pPr>
                              <w:pStyle w:val="NoSpacing"/>
                              <w:rPr>
                                <w:rFonts w:ascii="Trebuchet MS" w:hAnsi="Trebuchet MS"/>
                                <w:color w:val="FFFFFF"/>
                                <w:sz w:val="20"/>
                                <w:szCs w:val="20"/>
                                <w:lang w:val="id-ID"/>
                              </w:rPr>
                            </w:pPr>
                          </w:p>
                          <w:p w:rsidR="00EA41CA" w:rsidRPr="004433AA" w:rsidRDefault="00EA41CA"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EA41CA" w:rsidRPr="004433AA" w:rsidRDefault="00EA41CA"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EA41CA" w:rsidRPr="004433AA" w:rsidRDefault="00EA41CA" w:rsidP="007D06E1">
                            <w:pPr>
                              <w:rPr>
                                <w:rFonts w:ascii="Trebuchet MS" w:hAnsi="Trebuchet MS"/>
                                <w:color w:val="FFFFFF"/>
                                <w:sz w:val="20"/>
                                <w:szCs w:val="20"/>
                              </w:rPr>
                            </w:pPr>
                          </w:p>
                          <w:p w:rsidR="00EA41CA" w:rsidRDefault="00EA41CA" w:rsidP="007D06E1">
                            <w:pPr>
                              <w:rPr>
                                <w:rFonts w:ascii="Trebuchet MS" w:hAnsi="Trebuchet MS"/>
                                <w:color w:val="FFFFFF"/>
                                <w:sz w:val="20"/>
                                <w:szCs w:val="20"/>
                              </w:rPr>
                            </w:pPr>
                          </w:p>
                          <w:p w:rsidR="00EA41CA" w:rsidRPr="004433AA" w:rsidRDefault="00EA41CA" w:rsidP="007D06E1">
                            <w:pPr>
                              <w:rPr>
                                <w:rFonts w:ascii="Trebuchet MS" w:hAnsi="Trebuchet MS"/>
                                <w:color w:val="FFFFFF"/>
                                <w:sz w:val="20"/>
                                <w:szCs w:val="20"/>
                              </w:rPr>
                            </w:pPr>
                          </w:p>
                          <w:p w:rsidR="00EA41CA" w:rsidRPr="00D51B43" w:rsidRDefault="00EA41CA"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EA41CA" w:rsidRPr="004433AA" w:rsidRDefault="00EA41CA"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EA41CA" w:rsidRPr="004433AA" w:rsidRDefault="00EA41CA"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EA41CA" w:rsidRPr="004433AA" w:rsidRDefault="00EA41CA" w:rsidP="007D06E1">
                            <w:pPr>
                              <w:rPr>
                                <w:rFonts w:ascii="Trebuchet MS" w:hAnsi="Trebuchet MS"/>
                                <w:color w:val="FFFFFF"/>
                                <w:sz w:val="20"/>
                                <w:szCs w:val="20"/>
                              </w:rPr>
                            </w:pPr>
                            <w:r>
                              <w:rPr>
                                <w:rFonts w:ascii="Trebuchet MS" w:hAnsi="Trebuchet MS"/>
                                <w:color w:val="FFFFFF"/>
                                <w:sz w:val="20"/>
                                <w:szCs w:val="20"/>
                              </w:rPr>
                              <w:t>Surabaya 2017</w:t>
                            </w:r>
                          </w:p>
                          <w:p w:rsidR="00EA41CA" w:rsidRPr="00C824D2" w:rsidRDefault="00EA41CA"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EA41CA" w:rsidRPr="00F16F0B" w:rsidRDefault="00EA41CA"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EA41CA" w:rsidRPr="0064297E" w:rsidRDefault="00EA41CA" w:rsidP="007D06E1">
                      <w:pPr>
                        <w:rPr>
                          <w:rFonts w:ascii="Trebuchet MS" w:hAnsi="Trebuchet MS"/>
                          <w:b/>
                          <w:color w:val="FFFFFF"/>
                          <w:sz w:val="20"/>
                          <w:szCs w:val="20"/>
                        </w:rPr>
                      </w:pPr>
                    </w:p>
                    <w:p w:rsidR="00EA41CA" w:rsidRPr="001B0904" w:rsidRDefault="00EA41CA"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IMPLEMENTASI ELLIPTIC CURVE DIGITAL SIGNATURE ALGORITHM (ECDSA) UNTUK MENGATASI BLACK HOLE DAN WORM HOLE ATTACK PADA KOMUNIKASI V2V DI LINGKUNGAN VANETS</w:t>
                      </w:r>
                    </w:p>
                    <w:p w:rsidR="00EA41CA" w:rsidRDefault="00EA41CA" w:rsidP="007D06E1">
                      <w:pPr>
                        <w:rPr>
                          <w:rFonts w:ascii="Trebuchet MS" w:hAnsi="Trebuchet MS"/>
                          <w:b/>
                          <w:color w:val="FFFFFF"/>
                          <w:sz w:val="20"/>
                          <w:szCs w:val="28"/>
                        </w:rPr>
                      </w:pPr>
                    </w:p>
                    <w:p w:rsidR="00EA41CA" w:rsidRPr="00C824D2" w:rsidRDefault="00EA41CA" w:rsidP="007D06E1">
                      <w:pPr>
                        <w:rPr>
                          <w:rFonts w:ascii="Trebuchet MS" w:hAnsi="Trebuchet MS"/>
                          <w:b/>
                          <w:color w:val="FFFFFF"/>
                          <w:sz w:val="20"/>
                          <w:szCs w:val="28"/>
                        </w:rPr>
                      </w:pPr>
                    </w:p>
                    <w:p w:rsidR="00EA41CA" w:rsidRPr="004433AA" w:rsidRDefault="00EA41CA" w:rsidP="007D06E1">
                      <w:pPr>
                        <w:rPr>
                          <w:rFonts w:ascii="Trebuchet MS" w:hAnsi="Trebuchet MS"/>
                          <w:b/>
                          <w:color w:val="FFFFFF"/>
                          <w:sz w:val="20"/>
                          <w:szCs w:val="20"/>
                        </w:rPr>
                      </w:pPr>
                      <w:r>
                        <w:rPr>
                          <w:rFonts w:ascii="Trebuchet MS" w:hAnsi="Trebuchet MS"/>
                          <w:b/>
                          <w:color w:val="FFFFFF"/>
                          <w:sz w:val="20"/>
                          <w:szCs w:val="20"/>
                        </w:rPr>
                        <w:t>TITIES NOVANINDA OVARI</w:t>
                      </w:r>
                    </w:p>
                    <w:p w:rsidR="00EA41CA" w:rsidRPr="004433AA" w:rsidRDefault="00EA41CA" w:rsidP="007D06E1">
                      <w:pPr>
                        <w:rPr>
                          <w:rFonts w:ascii="Trebuchet MS" w:hAnsi="Trebuchet MS"/>
                          <w:b/>
                          <w:color w:val="FFFFFF"/>
                          <w:sz w:val="20"/>
                          <w:szCs w:val="20"/>
                        </w:rPr>
                      </w:pPr>
                      <w:r>
                        <w:rPr>
                          <w:rFonts w:ascii="Trebuchet MS" w:hAnsi="Trebuchet MS"/>
                          <w:b/>
                          <w:color w:val="FFFFFF"/>
                          <w:sz w:val="20"/>
                          <w:szCs w:val="20"/>
                        </w:rPr>
                        <w:t>NRP 5113100083</w:t>
                      </w:r>
                    </w:p>
                    <w:p w:rsidR="00EA41CA" w:rsidRDefault="00EA41CA" w:rsidP="007D06E1">
                      <w:pPr>
                        <w:rPr>
                          <w:rFonts w:ascii="Trebuchet MS" w:hAnsi="Trebuchet MS"/>
                          <w:color w:val="FFFFFF"/>
                          <w:sz w:val="20"/>
                          <w:szCs w:val="20"/>
                        </w:rPr>
                      </w:pPr>
                    </w:p>
                    <w:p w:rsidR="00EA41CA" w:rsidRPr="004433AA" w:rsidRDefault="00EA41CA" w:rsidP="007D06E1">
                      <w:pPr>
                        <w:rPr>
                          <w:rFonts w:ascii="Trebuchet MS" w:hAnsi="Trebuchet MS"/>
                          <w:color w:val="FFFFFF"/>
                          <w:sz w:val="20"/>
                          <w:szCs w:val="20"/>
                        </w:rPr>
                      </w:pPr>
                    </w:p>
                    <w:p w:rsidR="00EA41CA" w:rsidRPr="004433AA" w:rsidRDefault="00EA41CA" w:rsidP="007D06E1">
                      <w:pPr>
                        <w:rPr>
                          <w:rFonts w:ascii="Trebuchet MS" w:hAnsi="Trebuchet MS"/>
                          <w:color w:val="FFFFFF"/>
                          <w:sz w:val="20"/>
                          <w:szCs w:val="20"/>
                        </w:rPr>
                      </w:pPr>
                    </w:p>
                    <w:p w:rsidR="00EA41CA" w:rsidRPr="004433AA" w:rsidRDefault="00EA41CA"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EA41CA" w:rsidRPr="00A27A5C" w:rsidRDefault="00EA41CA" w:rsidP="007D06E1">
                      <w:pPr>
                        <w:pStyle w:val="NoSpacing"/>
                        <w:rPr>
                          <w:rFonts w:ascii="Trebuchet MS" w:hAnsi="Trebuchet MS"/>
                          <w:color w:val="FFFFFF"/>
                          <w:sz w:val="20"/>
                          <w:szCs w:val="20"/>
                        </w:rPr>
                      </w:pPr>
                      <w:r>
                        <w:rPr>
                          <w:rFonts w:ascii="Trebuchet MS" w:hAnsi="Trebuchet MS"/>
                          <w:color w:val="FFFFFF"/>
                          <w:sz w:val="20"/>
                          <w:szCs w:val="20"/>
                          <w:lang w:val="id-ID"/>
                        </w:rPr>
                        <w:t>Dr. Radityo Anggoro, S.Kom., M.Sc.</w:t>
                      </w:r>
                    </w:p>
                    <w:p w:rsidR="00EA41CA" w:rsidRPr="004433AA" w:rsidRDefault="00EA41CA" w:rsidP="007D06E1">
                      <w:pPr>
                        <w:pStyle w:val="NoSpacing"/>
                        <w:rPr>
                          <w:rFonts w:ascii="Trebuchet MS" w:hAnsi="Trebuchet MS"/>
                          <w:color w:val="FFFFFF"/>
                          <w:sz w:val="20"/>
                          <w:szCs w:val="20"/>
                          <w:lang w:val="id-ID"/>
                        </w:rPr>
                      </w:pPr>
                    </w:p>
                    <w:p w:rsidR="00EA41CA" w:rsidRPr="004433AA" w:rsidRDefault="00EA41CA"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EA41CA" w:rsidRPr="004433AA" w:rsidRDefault="00EA41CA"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EA41CA" w:rsidRPr="004433AA" w:rsidRDefault="00EA41CA" w:rsidP="007D06E1">
                      <w:pPr>
                        <w:rPr>
                          <w:rFonts w:ascii="Trebuchet MS" w:hAnsi="Trebuchet MS"/>
                          <w:color w:val="FFFFFF"/>
                          <w:sz w:val="20"/>
                          <w:szCs w:val="20"/>
                        </w:rPr>
                      </w:pPr>
                    </w:p>
                    <w:p w:rsidR="00EA41CA" w:rsidRDefault="00EA41CA" w:rsidP="007D06E1">
                      <w:pPr>
                        <w:rPr>
                          <w:rFonts w:ascii="Trebuchet MS" w:hAnsi="Trebuchet MS"/>
                          <w:color w:val="FFFFFF"/>
                          <w:sz w:val="20"/>
                          <w:szCs w:val="20"/>
                        </w:rPr>
                      </w:pPr>
                    </w:p>
                    <w:p w:rsidR="00EA41CA" w:rsidRPr="004433AA" w:rsidRDefault="00EA41CA" w:rsidP="007D06E1">
                      <w:pPr>
                        <w:rPr>
                          <w:rFonts w:ascii="Trebuchet MS" w:hAnsi="Trebuchet MS"/>
                          <w:color w:val="FFFFFF"/>
                          <w:sz w:val="20"/>
                          <w:szCs w:val="20"/>
                        </w:rPr>
                      </w:pPr>
                    </w:p>
                    <w:p w:rsidR="00EA41CA" w:rsidRPr="00D51B43" w:rsidRDefault="00EA41CA"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EA41CA" w:rsidRPr="004433AA" w:rsidRDefault="00EA41CA"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EA41CA" w:rsidRPr="004433AA" w:rsidRDefault="00EA41CA"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EA41CA" w:rsidRPr="004433AA" w:rsidRDefault="00EA41CA" w:rsidP="007D06E1">
                      <w:pPr>
                        <w:rPr>
                          <w:rFonts w:ascii="Trebuchet MS" w:hAnsi="Trebuchet MS"/>
                          <w:color w:val="FFFFFF"/>
                          <w:sz w:val="20"/>
                          <w:szCs w:val="20"/>
                        </w:rPr>
                      </w:pPr>
                      <w:r>
                        <w:rPr>
                          <w:rFonts w:ascii="Trebuchet MS" w:hAnsi="Trebuchet MS"/>
                          <w:color w:val="FFFFFF"/>
                          <w:sz w:val="20"/>
                          <w:szCs w:val="20"/>
                        </w:rPr>
                        <w:t>Surabaya 2017</w:t>
                      </w:r>
                    </w:p>
                    <w:p w:rsidR="00EA41CA" w:rsidRPr="00C824D2" w:rsidRDefault="00EA41CA"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EC2CC6" w:rsidRPr="003157DE" w:rsidRDefault="001108F4" w:rsidP="00EC2CC6">
      <w:pPr>
        <w:jc w:val="center"/>
        <w:rPr>
          <w:rFonts w:eastAsia="SimSun"/>
          <w:b/>
          <w:lang w:eastAsia="zh-CN"/>
        </w:rPr>
      </w:pPr>
      <w:r>
        <w:rPr>
          <w:rFonts w:eastAsia="SimSun"/>
          <w:b/>
          <w:i/>
          <w:lang w:eastAsia="zh-CN"/>
        </w:rPr>
        <w:lastRenderedPageBreak/>
        <w:t>[Halaman ini sengaja dikosongkan]</w:t>
      </w: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1CA" w:rsidRPr="004433AA" w:rsidRDefault="00EA41CA"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EA41CA" w:rsidRPr="00D51B43" w:rsidRDefault="00EA41CA" w:rsidP="007D06E1">
                            <w:pPr>
                              <w:jc w:val="both"/>
                              <w:rPr>
                                <w:rFonts w:ascii="Trebuchet MS" w:hAnsi="Trebuchet MS"/>
                                <w:b/>
                                <w:sz w:val="20"/>
                                <w:szCs w:val="20"/>
                              </w:rPr>
                            </w:pPr>
                          </w:p>
                          <w:p w:rsidR="00EA41CA" w:rsidRPr="00452335" w:rsidRDefault="00EA41CA"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Pr>
                                <w:rFonts w:ascii="Trebuchet MS" w:hAnsi="Trebuchet MS" w:cs="AdvTimes"/>
                                <w:b/>
                                <w:sz w:val="28"/>
                                <w:szCs w:val="28"/>
                              </w:rPr>
                              <w:t>BLACK HOLE</w:t>
                            </w:r>
                            <w:r w:rsidRPr="00DC394C">
                              <w:rPr>
                                <w:rFonts w:ascii="Trebuchet MS" w:hAnsi="Trebuchet MS" w:cs="AdvTimes"/>
                                <w:b/>
                                <w:sz w:val="28"/>
                                <w:szCs w:val="28"/>
                              </w:rPr>
                              <w:t xml:space="preserve"> DAN </w:t>
                            </w:r>
                            <w:r>
                              <w:rPr>
                                <w:rFonts w:ascii="Trebuchet MS" w:hAnsi="Trebuchet MS" w:cs="AdvTimes"/>
                                <w:b/>
                                <w:sz w:val="28"/>
                                <w:szCs w:val="28"/>
                              </w:rPr>
                              <w:t>WORM HOLE</w:t>
                            </w:r>
                            <w:r w:rsidRPr="00DC394C">
                              <w:rPr>
                                <w:rFonts w:ascii="Trebuchet MS" w:hAnsi="Trebuchet MS" w:cs="AdvTimes"/>
                                <w:b/>
                                <w:sz w:val="28"/>
                                <w:szCs w:val="28"/>
                              </w:rPr>
                              <w:t xml:space="preserve"> ATTACK PADA KOMUNIKASI V2V DI LINGKUNGAN VANETS</w:t>
                            </w:r>
                          </w:p>
                          <w:p w:rsidR="00EA41CA" w:rsidRPr="00D51B43" w:rsidRDefault="00EA41CA" w:rsidP="007D06E1">
                            <w:pPr>
                              <w:spacing w:line="276" w:lineRule="auto"/>
                              <w:rPr>
                                <w:rFonts w:ascii="Trebuchet MS" w:hAnsi="Trebuchet MS"/>
                                <w:b/>
                                <w:color w:val="000000" w:themeColor="text1"/>
                                <w:sz w:val="20"/>
                                <w:szCs w:val="28"/>
                              </w:rPr>
                            </w:pPr>
                          </w:p>
                          <w:p w:rsidR="00EA41CA" w:rsidRPr="00C824D2" w:rsidRDefault="00EA41CA" w:rsidP="007D06E1">
                            <w:pPr>
                              <w:spacing w:line="276" w:lineRule="auto"/>
                              <w:rPr>
                                <w:rFonts w:ascii="Trebuchet MS" w:hAnsi="Trebuchet MS"/>
                                <w:b/>
                                <w:color w:val="000000" w:themeColor="text1"/>
                                <w:sz w:val="20"/>
                                <w:szCs w:val="28"/>
                              </w:rPr>
                            </w:pPr>
                          </w:p>
                          <w:p w:rsidR="00EA41CA" w:rsidRPr="00D51B43" w:rsidRDefault="00EA41CA" w:rsidP="007D06E1">
                            <w:pPr>
                              <w:rPr>
                                <w:rFonts w:ascii="Trebuchet MS" w:hAnsi="Trebuchet MS"/>
                                <w:b/>
                                <w:sz w:val="20"/>
                                <w:szCs w:val="20"/>
                              </w:rPr>
                            </w:pPr>
                            <w:r>
                              <w:rPr>
                                <w:rFonts w:ascii="Trebuchet MS" w:hAnsi="Trebuchet MS"/>
                                <w:b/>
                                <w:sz w:val="20"/>
                                <w:szCs w:val="20"/>
                              </w:rPr>
                              <w:t>TITIES NOVANINDA OVARI</w:t>
                            </w:r>
                          </w:p>
                          <w:p w:rsidR="00EA41CA" w:rsidRPr="004433AA" w:rsidRDefault="00EA41CA"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EA41CA" w:rsidRDefault="00EA41CA" w:rsidP="007D06E1">
                            <w:pPr>
                              <w:spacing w:line="276" w:lineRule="auto"/>
                              <w:rPr>
                                <w:rFonts w:ascii="Trebuchet MS" w:hAnsi="Trebuchet MS"/>
                                <w:b/>
                                <w:color w:val="000000" w:themeColor="text1"/>
                                <w:sz w:val="20"/>
                                <w:szCs w:val="20"/>
                              </w:rPr>
                            </w:pPr>
                          </w:p>
                          <w:p w:rsidR="00EA41CA" w:rsidRPr="004433AA" w:rsidRDefault="00EA41CA" w:rsidP="007D06E1">
                            <w:pPr>
                              <w:spacing w:line="276" w:lineRule="auto"/>
                              <w:rPr>
                                <w:rFonts w:ascii="Trebuchet MS" w:hAnsi="Trebuchet MS"/>
                                <w:b/>
                                <w:color w:val="000000" w:themeColor="text1"/>
                                <w:sz w:val="20"/>
                                <w:szCs w:val="20"/>
                              </w:rPr>
                            </w:pPr>
                          </w:p>
                          <w:p w:rsidR="00EA41CA" w:rsidRPr="004433AA" w:rsidRDefault="00EA41CA"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EA41CA" w:rsidRPr="00DC394C" w:rsidRDefault="00EA41CA" w:rsidP="007D06E1">
                            <w:pPr>
                              <w:spacing w:line="276" w:lineRule="auto"/>
                              <w:rPr>
                                <w:rFonts w:ascii="Trebuchet MS" w:hAnsi="Trebuchet MS"/>
                                <w:b/>
                                <w:sz w:val="20"/>
                                <w:szCs w:val="20"/>
                              </w:rPr>
                            </w:pPr>
                            <w:r w:rsidRPr="00DC394C">
                              <w:rPr>
                                <w:rFonts w:ascii="Trebuchet MS" w:hAnsi="Trebuchet MS"/>
                                <w:b/>
                                <w:sz w:val="20"/>
                                <w:szCs w:val="20"/>
                              </w:rPr>
                              <w:t>Dr. Radityo Anggoro, S.Kom., M.Sc.</w:t>
                            </w:r>
                          </w:p>
                          <w:p w:rsidR="00EA41CA" w:rsidRPr="004433AA" w:rsidRDefault="00EA41CA" w:rsidP="007D06E1">
                            <w:pPr>
                              <w:spacing w:line="276" w:lineRule="auto"/>
                              <w:rPr>
                                <w:rFonts w:ascii="Trebuchet MS" w:hAnsi="Trebuchet MS"/>
                                <w:b/>
                                <w:color w:val="000000" w:themeColor="text1"/>
                                <w:sz w:val="20"/>
                                <w:szCs w:val="20"/>
                              </w:rPr>
                            </w:pPr>
                          </w:p>
                          <w:p w:rsidR="00EA41CA" w:rsidRPr="004433AA" w:rsidRDefault="00EA41CA"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EA41CA" w:rsidRPr="00DC394C" w:rsidRDefault="00EA41CA"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EA41CA" w:rsidRPr="004433AA" w:rsidRDefault="00EA41CA" w:rsidP="007D06E1">
                            <w:pPr>
                              <w:spacing w:line="276" w:lineRule="auto"/>
                              <w:rPr>
                                <w:rFonts w:ascii="Trebuchet MS" w:hAnsi="Trebuchet MS"/>
                                <w:b/>
                                <w:color w:val="000000" w:themeColor="text1"/>
                                <w:sz w:val="20"/>
                                <w:szCs w:val="20"/>
                              </w:rPr>
                            </w:pPr>
                          </w:p>
                          <w:p w:rsidR="00EA41CA" w:rsidRPr="004433AA" w:rsidRDefault="00EA41CA" w:rsidP="007D06E1">
                            <w:pPr>
                              <w:spacing w:line="276" w:lineRule="auto"/>
                              <w:rPr>
                                <w:rFonts w:ascii="Trebuchet MS" w:hAnsi="Trebuchet MS"/>
                                <w:b/>
                                <w:color w:val="000000" w:themeColor="text1"/>
                                <w:sz w:val="20"/>
                                <w:szCs w:val="20"/>
                              </w:rPr>
                            </w:pPr>
                          </w:p>
                          <w:p w:rsidR="00EA41CA" w:rsidRPr="004433AA" w:rsidRDefault="00EA41CA" w:rsidP="007D06E1">
                            <w:pPr>
                              <w:spacing w:line="276" w:lineRule="auto"/>
                              <w:rPr>
                                <w:rFonts w:ascii="Trebuchet MS" w:hAnsi="Trebuchet MS"/>
                                <w:b/>
                                <w:color w:val="000000" w:themeColor="text1"/>
                                <w:sz w:val="20"/>
                                <w:szCs w:val="20"/>
                              </w:rPr>
                            </w:pPr>
                          </w:p>
                          <w:p w:rsidR="00EA41CA" w:rsidRPr="00D51B43" w:rsidRDefault="00EA41CA"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EA41CA" w:rsidRPr="00D51B43" w:rsidRDefault="00EA41CA"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EA41CA" w:rsidRPr="004433AA" w:rsidRDefault="00EA41CA"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EA41CA" w:rsidRPr="004433AA" w:rsidRDefault="00EA41CA"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EA41CA" w:rsidRPr="0064297E" w:rsidRDefault="00EA41CA" w:rsidP="007D06E1">
                            <w:pPr>
                              <w:rPr>
                                <w:rFonts w:ascii="Trebuchet MS" w:hAnsi="Trebuchet MS"/>
                                <w:color w:val="000000" w:themeColor="text1"/>
                              </w:rPr>
                            </w:pPr>
                          </w:p>
                          <w:p w:rsidR="00EA41CA" w:rsidRPr="0064297E" w:rsidRDefault="00EA41CA"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EA41CA" w:rsidRPr="004433AA" w:rsidRDefault="00EA41CA"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EA41CA" w:rsidRPr="00D51B43" w:rsidRDefault="00EA41CA" w:rsidP="007D06E1">
                      <w:pPr>
                        <w:jc w:val="both"/>
                        <w:rPr>
                          <w:rFonts w:ascii="Trebuchet MS" w:hAnsi="Trebuchet MS"/>
                          <w:b/>
                          <w:sz w:val="20"/>
                          <w:szCs w:val="20"/>
                        </w:rPr>
                      </w:pPr>
                    </w:p>
                    <w:p w:rsidR="00EA41CA" w:rsidRPr="00452335" w:rsidRDefault="00EA41CA"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Pr>
                          <w:rFonts w:ascii="Trebuchet MS" w:hAnsi="Trebuchet MS" w:cs="AdvTimes"/>
                          <w:b/>
                          <w:sz w:val="28"/>
                          <w:szCs w:val="28"/>
                        </w:rPr>
                        <w:t>BLACK HOLE</w:t>
                      </w:r>
                      <w:r w:rsidRPr="00DC394C">
                        <w:rPr>
                          <w:rFonts w:ascii="Trebuchet MS" w:hAnsi="Trebuchet MS" w:cs="AdvTimes"/>
                          <w:b/>
                          <w:sz w:val="28"/>
                          <w:szCs w:val="28"/>
                        </w:rPr>
                        <w:t xml:space="preserve"> DAN </w:t>
                      </w:r>
                      <w:r>
                        <w:rPr>
                          <w:rFonts w:ascii="Trebuchet MS" w:hAnsi="Trebuchet MS" w:cs="AdvTimes"/>
                          <w:b/>
                          <w:sz w:val="28"/>
                          <w:szCs w:val="28"/>
                        </w:rPr>
                        <w:t>WORM HOLE</w:t>
                      </w:r>
                      <w:r w:rsidRPr="00DC394C">
                        <w:rPr>
                          <w:rFonts w:ascii="Trebuchet MS" w:hAnsi="Trebuchet MS" w:cs="AdvTimes"/>
                          <w:b/>
                          <w:sz w:val="28"/>
                          <w:szCs w:val="28"/>
                        </w:rPr>
                        <w:t xml:space="preserve"> ATTACK PADA KOMUNIKASI V2V DI LINGKUNGAN VANETS</w:t>
                      </w:r>
                    </w:p>
                    <w:p w:rsidR="00EA41CA" w:rsidRPr="00D51B43" w:rsidRDefault="00EA41CA" w:rsidP="007D06E1">
                      <w:pPr>
                        <w:spacing w:line="276" w:lineRule="auto"/>
                        <w:rPr>
                          <w:rFonts w:ascii="Trebuchet MS" w:hAnsi="Trebuchet MS"/>
                          <w:b/>
                          <w:color w:val="000000" w:themeColor="text1"/>
                          <w:sz w:val="20"/>
                          <w:szCs w:val="28"/>
                        </w:rPr>
                      </w:pPr>
                    </w:p>
                    <w:p w:rsidR="00EA41CA" w:rsidRPr="00C824D2" w:rsidRDefault="00EA41CA" w:rsidP="007D06E1">
                      <w:pPr>
                        <w:spacing w:line="276" w:lineRule="auto"/>
                        <w:rPr>
                          <w:rFonts w:ascii="Trebuchet MS" w:hAnsi="Trebuchet MS"/>
                          <w:b/>
                          <w:color w:val="000000" w:themeColor="text1"/>
                          <w:sz w:val="20"/>
                          <w:szCs w:val="28"/>
                        </w:rPr>
                      </w:pPr>
                    </w:p>
                    <w:p w:rsidR="00EA41CA" w:rsidRPr="00D51B43" w:rsidRDefault="00EA41CA" w:rsidP="007D06E1">
                      <w:pPr>
                        <w:rPr>
                          <w:rFonts w:ascii="Trebuchet MS" w:hAnsi="Trebuchet MS"/>
                          <w:b/>
                          <w:sz w:val="20"/>
                          <w:szCs w:val="20"/>
                        </w:rPr>
                      </w:pPr>
                      <w:r>
                        <w:rPr>
                          <w:rFonts w:ascii="Trebuchet MS" w:hAnsi="Trebuchet MS"/>
                          <w:b/>
                          <w:sz w:val="20"/>
                          <w:szCs w:val="20"/>
                        </w:rPr>
                        <w:t>TITIES NOVANINDA OVARI</w:t>
                      </w:r>
                    </w:p>
                    <w:p w:rsidR="00EA41CA" w:rsidRPr="004433AA" w:rsidRDefault="00EA41CA"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EA41CA" w:rsidRDefault="00EA41CA" w:rsidP="007D06E1">
                      <w:pPr>
                        <w:spacing w:line="276" w:lineRule="auto"/>
                        <w:rPr>
                          <w:rFonts w:ascii="Trebuchet MS" w:hAnsi="Trebuchet MS"/>
                          <w:b/>
                          <w:color w:val="000000" w:themeColor="text1"/>
                          <w:sz w:val="20"/>
                          <w:szCs w:val="20"/>
                        </w:rPr>
                      </w:pPr>
                    </w:p>
                    <w:p w:rsidR="00EA41CA" w:rsidRPr="004433AA" w:rsidRDefault="00EA41CA" w:rsidP="007D06E1">
                      <w:pPr>
                        <w:spacing w:line="276" w:lineRule="auto"/>
                        <w:rPr>
                          <w:rFonts w:ascii="Trebuchet MS" w:hAnsi="Trebuchet MS"/>
                          <w:b/>
                          <w:color w:val="000000" w:themeColor="text1"/>
                          <w:sz w:val="20"/>
                          <w:szCs w:val="20"/>
                        </w:rPr>
                      </w:pPr>
                    </w:p>
                    <w:p w:rsidR="00EA41CA" w:rsidRPr="004433AA" w:rsidRDefault="00EA41CA"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EA41CA" w:rsidRPr="00DC394C" w:rsidRDefault="00EA41CA" w:rsidP="007D06E1">
                      <w:pPr>
                        <w:spacing w:line="276" w:lineRule="auto"/>
                        <w:rPr>
                          <w:rFonts w:ascii="Trebuchet MS" w:hAnsi="Trebuchet MS"/>
                          <w:b/>
                          <w:sz w:val="20"/>
                          <w:szCs w:val="20"/>
                        </w:rPr>
                      </w:pPr>
                      <w:r w:rsidRPr="00DC394C">
                        <w:rPr>
                          <w:rFonts w:ascii="Trebuchet MS" w:hAnsi="Trebuchet MS"/>
                          <w:b/>
                          <w:sz w:val="20"/>
                          <w:szCs w:val="20"/>
                        </w:rPr>
                        <w:t>Dr. Radityo Anggoro, S.Kom., M.Sc.</w:t>
                      </w:r>
                    </w:p>
                    <w:p w:rsidR="00EA41CA" w:rsidRPr="004433AA" w:rsidRDefault="00EA41CA" w:rsidP="007D06E1">
                      <w:pPr>
                        <w:spacing w:line="276" w:lineRule="auto"/>
                        <w:rPr>
                          <w:rFonts w:ascii="Trebuchet MS" w:hAnsi="Trebuchet MS"/>
                          <w:b/>
                          <w:color w:val="000000" w:themeColor="text1"/>
                          <w:sz w:val="20"/>
                          <w:szCs w:val="20"/>
                        </w:rPr>
                      </w:pPr>
                    </w:p>
                    <w:p w:rsidR="00EA41CA" w:rsidRPr="004433AA" w:rsidRDefault="00EA41CA"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EA41CA" w:rsidRPr="00DC394C" w:rsidRDefault="00EA41CA"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EA41CA" w:rsidRPr="004433AA" w:rsidRDefault="00EA41CA" w:rsidP="007D06E1">
                      <w:pPr>
                        <w:spacing w:line="276" w:lineRule="auto"/>
                        <w:rPr>
                          <w:rFonts w:ascii="Trebuchet MS" w:hAnsi="Trebuchet MS"/>
                          <w:b/>
                          <w:color w:val="000000" w:themeColor="text1"/>
                          <w:sz w:val="20"/>
                          <w:szCs w:val="20"/>
                        </w:rPr>
                      </w:pPr>
                    </w:p>
                    <w:p w:rsidR="00EA41CA" w:rsidRPr="004433AA" w:rsidRDefault="00EA41CA" w:rsidP="007D06E1">
                      <w:pPr>
                        <w:spacing w:line="276" w:lineRule="auto"/>
                        <w:rPr>
                          <w:rFonts w:ascii="Trebuchet MS" w:hAnsi="Trebuchet MS"/>
                          <w:b/>
                          <w:color w:val="000000" w:themeColor="text1"/>
                          <w:sz w:val="20"/>
                          <w:szCs w:val="20"/>
                        </w:rPr>
                      </w:pPr>
                    </w:p>
                    <w:p w:rsidR="00EA41CA" w:rsidRPr="004433AA" w:rsidRDefault="00EA41CA" w:rsidP="007D06E1">
                      <w:pPr>
                        <w:spacing w:line="276" w:lineRule="auto"/>
                        <w:rPr>
                          <w:rFonts w:ascii="Trebuchet MS" w:hAnsi="Trebuchet MS"/>
                          <w:b/>
                          <w:color w:val="000000" w:themeColor="text1"/>
                          <w:sz w:val="20"/>
                          <w:szCs w:val="20"/>
                        </w:rPr>
                      </w:pPr>
                    </w:p>
                    <w:p w:rsidR="00EA41CA" w:rsidRPr="00D51B43" w:rsidRDefault="00EA41CA"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EA41CA" w:rsidRPr="00D51B43" w:rsidRDefault="00EA41CA"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EA41CA" w:rsidRPr="004433AA" w:rsidRDefault="00EA41CA"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EA41CA" w:rsidRPr="004433AA" w:rsidRDefault="00EA41CA"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EA41CA" w:rsidRPr="0064297E" w:rsidRDefault="00EA41CA" w:rsidP="007D06E1">
                      <w:pPr>
                        <w:rPr>
                          <w:rFonts w:ascii="Trebuchet MS" w:hAnsi="Trebuchet MS"/>
                          <w:color w:val="000000" w:themeColor="text1"/>
                        </w:rPr>
                      </w:pPr>
                    </w:p>
                    <w:p w:rsidR="00EA41CA" w:rsidRPr="0064297E" w:rsidRDefault="00EA41CA"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1CA" w:rsidRPr="0064297E" w:rsidRDefault="00EA41CA"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EA41CA" w:rsidRPr="0064297E" w:rsidRDefault="00EA41CA" w:rsidP="007D06E1">
                            <w:pPr>
                              <w:jc w:val="both"/>
                              <w:rPr>
                                <w:rFonts w:ascii="Trebuchet MS" w:hAnsi="Trebuchet MS"/>
                                <w:b/>
                                <w:color w:val="000000" w:themeColor="text1"/>
                                <w:sz w:val="20"/>
                                <w:szCs w:val="20"/>
                              </w:rPr>
                            </w:pPr>
                          </w:p>
                          <w:p w:rsidR="00EA41CA" w:rsidRPr="003158A7" w:rsidRDefault="00EA41CA"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EA41CA" w:rsidRPr="003159C8" w:rsidRDefault="00EA41CA" w:rsidP="007D06E1">
                            <w:pPr>
                              <w:rPr>
                                <w:rFonts w:ascii="Trebuchet MS" w:hAnsi="Trebuchet MS"/>
                                <w:b/>
                                <w:sz w:val="20"/>
                                <w:szCs w:val="20"/>
                              </w:rPr>
                            </w:pPr>
                          </w:p>
                          <w:p w:rsidR="00EA41CA" w:rsidRPr="00E10B39" w:rsidRDefault="00EA41CA" w:rsidP="007D06E1">
                            <w:pPr>
                              <w:rPr>
                                <w:rFonts w:ascii="Trebuchet MS" w:hAnsi="Trebuchet MS"/>
                                <w:b/>
                                <w:color w:val="000000" w:themeColor="text1"/>
                                <w:sz w:val="20"/>
                                <w:szCs w:val="28"/>
                              </w:rPr>
                            </w:pPr>
                          </w:p>
                          <w:p w:rsidR="00EA41CA" w:rsidRPr="00D51B43" w:rsidRDefault="00EA41CA" w:rsidP="007D06E1">
                            <w:pPr>
                              <w:rPr>
                                <w:rFonts w:ascii="Trebuchet MS" w:hAnsi="Trebuchet MS"/>
                                <w:b/>
                                <w:sz w:val="20"/>
                                <w:szCs w:val="20"/>
                              </w:rPr>
                            </w:pPr>
                            <w:r>
                              <w:rPr>
                                <w:rFonts w:ascii="Trebuchet MS" w:hAnsi="Trebuchet MS"/>
                                <w:b/>
                                <w:sz w:val="20"/>
                                <w:szCs w:val="20"/>
                              </w:rPr>
                              <w:t>TITIES NOVANINDA OVARI</w:t>
                            </w:r>
                          </w:p>
                          <w:p w:rsidR="00EA41CA" w:rsidRPr="00BF6A98" w:rsidRDefault="00EA41CA" w:rsidP="007D06E1">
                            <w:pPr>
                              <w:rPr>
                                <w:rFonts w:ascii="Trebuchet MS" w:hAnsi="Trebuchet MS"/>
                                <w:b/>
                                <w:sz w:val="20"/>
                                <w:szCs w:val="20"/>
                              </w:rPr>
                            </w:pPr>
                            <w:r>
                              <w:rPr>
                                <w:rFonts w:ascii="Trebuchet MS" w:hAnsi="Trebuchet MS"/>
                                <w:b/>
                                <w:sz w:val="20"/>
                                <w:szCs w:val="20"/>
                              </w:rPr>
                              <w:t>NRP 5113100083</w:t>
                            </w:r>
                          </w:p>
                          <w:p w:rsidR="00EA41CA" w:rsidRPr="0064297E" w:rsidRDefault="00EA41CA" w:rsidP="007D06E1">
                            <w:pPr>
                              <w:spacing w:line="276" w:lineRule="auto"/>
                              <w:rPr>
                                <w:rFonts w:ascii="Trebuchet MS" w:hAnsi="Trebuchet MS"/>
                                <w:b/>
                                <w:color w:val="000000" w:themeColor="text1"/>
                                <w:sz w:val="20"/>
                                <w:szCs w:val="20"/>
                              </w:rPr>
                            </w:pPr>
                          </w:p>
                          <w:p w:rsidR="00EA41CA" w:rsidRPr="0064297E" w:rsidRDefault="00EA41CA"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EA41CA" w:rsidRPr="00A27A5C" w:rsidRDefault="00EA41CA"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 Radityo Anggoro, S.Kom., M.Sc.</w:t>
                            </w:r>
                          </w:p>
                          <w:p w:rsidR="00EA41CA" w:rsidRPr="0064297E" w:rsidRDefault="00EA41CA" w:rsidP="007D06E1">
                            <w:pPr>
                              <w:pStyle w:val="NoSpacing"/>
                              <w:spacing w:line="276" w:lineRule="auto"/>
                              <w:rPr>
                                <w:rFonts w:ascii="Trebuchet MS" w:hAnsi="Trebuchet MS"/>
                                <w:b/>
                                <w:color w:val="000000" w:themeColor="text1"/>
                                <w:sz w:val="20"/>
                                <w:szCs w:val="20"/>
                                <w:lang w:val="id-ID"/>
                              </w:rPr>
                            </w:pPr>
                          </w:p>
                          <w:p w:rsidR="00EA41CA" w:rsidRPr="0064297E" w:rsidRDefault="00EA41CA"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EA41CA" w:rsidRPr="00BF6A98" w:rsidRDefault="00EA41CA"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EA41CA" w:rsidRPr="0064297E" w:rsidRDefault="00EA41CA" w:rsidP="007D06E1">
                            <w:pPr>
                              <w:pStyle w:val="Title"/>
                              <w:spacing w:line="276" w:lineRule="auto"/>
                              <w:ind w:left="12" w:right="12"/>
                              <w:jc w:val="both"/>
                              <w:rPr>
                                <w:rFonts w:ascii="Trebuchet MS" w:eastAsia="Calibri" w:hAnsi="Trebuchet MS"/>
                                <w:color w:val="000000" w:themeColor="text1"/>
                                <w:sz w:val="20"/>
                              </w:rPr>
                            </w:pPr>
                          </w:p>
                          <w:p w:rsidR="00EA41CA" w:rsidRDefault="00EA41CA" w:rsidP="007D06E1">
                            <w:pPr>
                              <w:spacing w:line="276" w:lineRule="auto"/>
                              <w:rPr>
                                <w:rFonts w:ascii="Trebuchet MS" w:hAnsi="Trebuchet MS"/>
                                <w:b/>
                                <w:color w:val="000000" w:themeColor="text1"/>
                                <w:sz w:val="20"/>
                                <w:szCs w:val="20"/>
                              </w:rPr>
                            </w:pPr>
                          </w:p>
                          <w:p w:rsidR="00EA41CA" w:rsidRDefault="00EA41CA" w:rsidP="007D06E1">
                            <w:pPr>
                              <w:spacing w:line="276" w:lineRule="auto"/>
                              <w:rPr>
                                <w:rFonts w:ascii="Trebuchet MS" w:hAnsi="Trebuchet MS"/>
                                <w:b/>
                                <w:color w:val="000000" w:themeColor="text1"/>
                                <w:sz w:val="20"/>
                                <w:szCs w:val="20"/>
                              </w:rPr>
                            </w:pPr>
                          </w:p>
                          <w:p w:rsidR="00EA41CA" w:rsidRPr="0064297E" w:rsidRDefault="00EA41CA" w:rsidP="007D06E1">
                            <w:pPr>
                              <w:spacing w:line="276" w:lineRule="auto"/>
                              <w:rPr>
                                <w:rFonts w:ascii="Trebuchet MS" w:hAnsi="Trebuchet MS"/>
                                <w:b/>
                                <w:color w:val="000000" w:themeColor="text1"/>
                                <w:sz w:val="20"/>
                                <w:szCs w:val="20"/>
                              </w:rPr>
                            </w:pPr>
                          </w:p>
                          <w:p w:rsidR="00EA41CA" w:rsidRPr="004433AA" w:rsidRDefault="00EA41CA"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EA41CA" w:rsidRPr="004433AA" w:rsidRDefault="00EA41CA"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EA41CA" w:rsidRPr="004433AA" w:rsidRDefault="00EA41CA"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EA41CA" w:rsidRPr="007D06E1" w:rsidRDefault="00EA41CA"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EA41CA" w:rsidRPr="00E10B39" w:rsidRDefault="00EA41CA"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EA41CA" w:rsidRPr="0064297E" w:rsidRDefault="00EA41CA"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EA41CA" w:rsidRPr="0064297E" w:rsidRDefault="00EA41CA" w:rsidP="007D06E1">
                      <w:pPr>
                        <w:jc w:val="both"/>
                        <w:rPr>
                          <w:rFonts w:ascii="Trebuchet MS" w:hAnsi="Trebuchet MS"/>
                          <w:b/>
                          <w:color w:val="000000" w:themeColor="text1"/>
                          <w:sz w:val="20"/>
                          <w:szCs w:val="20"/>
                        </w:rPr>
                      </w:pPr>
                    </w:p>
                    <w:p w:rsidR="00EA41CA" w:rsidRPr="003158A7" w:rsidRDefault="00EA41CA"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EA41CA" w:rsidRPr="003159C8" w:rsidRDefault="00EA41CA" w:rsidP="007D06E1">
                      <w:pPr>
                        <w:rPr>
                          <w:rFonts w:ascii="Trebuchet MS" w:hAnsi="Trebuchet MS"/>
                          <w:b/>
                          <w:sz w:val="20"/>
                          <w:szCs w:val="20"/>
                        </w:rPr>
                      </w:pPr>
                    </w:p>
                    <w:p w:rsidR="00EA41CA" w:rsidRPr="00E10B39" w:rsidRDefault="00EA41CA" w:rsidP="007D06E1">
                      <w:pPr>
                        <w:rPr>
                          <w:rFonts w:ascii="Trebuchet MS" w:hAnsi="Trebuchet MS"/>
                          <w:b/>
                          <w:color w:val="000000" w:themeColor="text1"/>
                          <w:sz w:val="20"/>
                          <w:szCs w:val="28"/>
                        </w:rPr>
                      </w:pPr>
                    </w:p>
                    <w:p w:rsidR="00EA41CA" w:rsidRPr="00D51B43" w:rsidRDefault="00EA41CA" w:rsidP="007D06E1">
                      <w:pPr>
                        <w:rPr>
                          <w:rFonts w:ascii="Trebuchet MS" w:hAnsi="Trebuchet MS"/>
                          <w:b/>
                          <w:sz w:val="20"/>
                          <w:szCs w:val="20"/>
                        </w:rPr>
                      </w:pPr>
                      <w:r>
                        <w:rPr>
                          <w:rFonts w:ascii="Trebuchet MS" w:hAnsi="Trebuchet MS"/>
                          <w:b/>
                          <w:sz w:val="20"/>
                          <w:szCs w:val="20"/>
                        </w:rPr>
                        <w:t>TITIES NOVANINDA OVARI</w:t>
                      </w:r>
                    </w:p>
                    <w:p w:rsidR="00EA41CA" w:rsidRPr="00BF6A98" w:rsidRDefault="00EA41CA" w:rsidP="007D06E1">
                      <w:pPr>
                        <w:rPr>
                          <w:rFonts w:ascii="Trebuchet MS" w:hAnsi="Trebuchet MS"/>
                          <w:b/>
                          <w:sz w:val="20"/>
                          <w:szCs w:val="20"/>
                        </w:rPr>
                      </w:pPr>
                      <w:r>
                        <w:rPr>
                          <w:rFonts w:ascii="Trebuchet MS" w:hAnsi="Trebuchet MS"/>
                          <w:b/>
                          <w:sz w:val="20"/>
                          <w:szCs w:val="20"/>
                        </w:rPr>
                        <w:t>NRP 5113100083</w:t>
                      </w:r>
                    </w:p>
                    <w:p w:rsidR="00EA41CA" w:rsidRPr="0064297E" w:rsidRDefault="00EA41CA" w:rsidP="007D06E1">
                      <w:pPr>
                        <w:spacing w:line="276" w:lineRule="auto"/>
                        <w:rPr>
                          <w:rFonts w:ascii="Trebuchet MS" w:hAnsi="Trebuchet MS"/>
                          <w:b/>
                          <w:color w:val="000000" w:themeColor="text1"/>
                          <w:sz w:val="20"/>
                          <w:szCs w:val="20"/>
                        </w:rPr>
                      </w:pPr>
                    </w:p>
                    <w:p w:rsidR="00EA41CA" w:rsidRPr="0064297E" w:rsidRDefault="00EA41CA"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EA41CA" w:rsidRPr="00A27A5C" w:rsidRDefault="00EA41CA"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 Radityo Anggoro, S.Kom., M.Sc.</w:t>
                      </w:r>
                    </w:p>
                    <w:p w:rsidR="00EA41CA" w:rsidRPr="0064297E" w:rsidRDefault="00EA41CA" w:rsidP="007D06E1">
                      <w:pPr>
                        <w:pStyle w:val="NoSpacing"/>
                        <w:spacing w:line="276" w:lineRule="auto"/>
                        <w:rPr>
                          <w:rFonts w:ascii="Trebuchet MS" w:hAnsi="Trebuchet MS"/>
                          <w:b/>
                          <w:color w:val="000000" w:themeColor="text1"/>
                          <w:sz w:val="20"/>
                          <w:szCs w:val="20"/>
                          <w:lang w:val="id-ID"/>
                        </w:rPr>
                      </w:pPr>
                    </w:p>
                    <w:p w:rsidR="00EA41CA" w:rsidRPr="0064297E" w:rsidRDefault="00EA41CA"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EA41CA" w:rsidRPr="00BF6A98" w:rsidRDefault="00EA41CA"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EA41CA" w:rsidRPr="0064297E" w:rsidRDefault="00EA41CA" w:rsidP="007D06E1">
                      <w:pPr>
                        <w:pStyle w:val="Title"/>
                        <w:spacing w:line="276" w:lineRule="auto"/>
                        <w:ind w:left="12" w:right="12"/>
                        <w:jc w:val="both"/>
                        <w:rPr>
                          <w:rFonts w:ascii="Trebuchet MS" w:eastAsia="Calibri" w:hAnsi="Trebuchet MS"/>
                          <w:color w:val="000000" w:themeColor="text1"/>
                          <w:sz w:val="20"/>
                        </w:rPr>
                      </w:pPr>
                    </w:p>
                    <w:p w:rsidR="00EA41CA" w:rsidRDefault="00EA41CA" w:rsidP="007D06E1">
                      <w:pPr>
                        <w:spacing w:line="276" w:lineRule="auto"/>
                        <w:rPr>
                          <w:rFonts w:ascii="Trebuchet MS" w:hAnsi="Trebuchet MS"/>
                          <w:b/>
                          <w:color w:val="000000" w:themeColor="text1"/>
                          <w:sz w:val="20"/>
                          <w:szCs w:val="20"/>
                        </w:rPr>
                      </w:pPr>
                    </w:p>
                    <w:p w:rsidR="00EA41CA" w:rsidRDefault="00EA41CA" w:rsidP="007D06E1">
                      <w:pPr>
                        <w:spacing w:line="276" w:lineRule="auto"/>
                        <w:rPr>
                          <w:rFonts w:ascii="Trebuchet MS" w:hAnsi="Trebuchet MS"/>
                          <w:b/>
                          <w:color w:val="000000" w:themeColor="text1"/>
                          <w:sz w:val="20"/>
                          <w:szCs w:val="20"/>
                        </w:rPr>
                      </w:pPr>
                    </w:p>
                    <w:p w:rsidR="00EA41CA" w:rsidRPr="0064297E" w:rsidRDefault="00EA41CA" w:rsidP="007D06E1">
                      <w:pPr>
                        <w:spacing w:line="276" w:lineRule="auto"/>
                        <w:rPr>
                          <w:rFonts w:ascii="Trebuchet MS" w:hAnsi="Trebuchet MS"/>
                          <w:b/>
                          <w:color w:val="000000" w:themeColor="text1"/>
                          <w:sz w:val="20"/>
                          <w:szCs w:val="20"/>
                        </w:rPr>
                      </w:pPr>
                    </w:p>
                    <w:p w:rsidR="00EA41CA" w:rsidRPr="004433AA" w:rsidRDefault="00EA41CA"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EA41CA" w:rsidRPr="004433AA" w:rsidRDefault="00EA41CA"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EA41CA" w:rsidRPr="004433AA" w:rsidRDefault="00EA41CA"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EA41CA" w:rsidRPr="007D06E1" w:rsidRDefault="00EA41CA"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EA41CA" w:rsidRPr="00E10B39" w:rsidRDefault="00EA41CA"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3287666"/>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Pr>
          <w:rFonts w:eastAsia="SimSun"/>
          <w:b/>
          <w:lang w:eastAsia="zh-CN"/>
        </w:rPr>
        <w:t>BLACK HOLE</w:t>
      </w:r>
      <w:r>
        <w:rPr>
          <w:rFonts w:eastAsia="SimSun"/>
          <w:b/>
          <w:lang w:eastAsia="zh-CN"/>
        </w:rPr>
        <w:t xml:space="preserve"> DAN </w:t>
      </w:r>
      <w:r w:rsidR="000D4602">
        <w:rPr>
          <w:rFonts w:eastAsia="SimSun"/>
          <w:b/>
          <w:lang w:eastAsia="zh-CN"/>
        </w:rPr>
        <w:t>WORM HOLE</w:t>
      </w:r>
      <w:r>
        <w:rPr>
          <w:rFonts w:eastAsia="SimSun"/>
          <w:b/>
          <w:lang w:eastAsia="zh-CN"/>
        </w:rPr>
        <w:t xml:space="preserve"> ATTACK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B908AF" w:rsidP="007D06E1">
      <w:pPr>
        <w:jc w:val="center"/>
        <w:rPr>
          <w:rFonts w:eastAsia="SimSun"/>
          <w:lang w:eastAsia="zh-CN"/>
        </w:rPr>
      </w:pPr>
      <w:r>
        <w:rPr>
          <w:rFonts w:eastAsia="SimSun"/>
          <w:b/>
          <w:lang w:eastAsia="zh-CN"/>
        </w:rPr>
        <w:t>MARET</w:t>
      </w:r>
      <w:r w:rsidR="007D06E1" w:rsidRPr="003157DE">
        <w:rPr>
          <w:rFonts w:eastAsia="SimSun"/>
          <w:b/>
          <w:lang w:eastAsia="zh-CN"/>
        </w:rPr>
        <w:t>, 20</w:t>
      </w:r>
      <w:r>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Pr>
          <w:rFonts w:eastAsia="SimSun"/>
          <w:b/>
          <w:lang w:eastAsia="zh-CN"/>
        </w:rPr>
        <w:t>BLACK HOLE</w:t>
      </w:r>
      <w:r>
        <w:rPr>
          <w:rFonts w:eastAsia="SimSun"/>
          <w:b/>
          <w:lang w:eastAsia="zh-CN"/>
        </w:rPr>
        <w:t xml:space="preserve"> DAN </w:t>
      </w:r>
      <w:r w:rsidR="000D4602">
        <w:rPr>
          <w:rFonts w:eastAsia="SimSun"/>
          <w:b/>
          <w:lang w:eastAsia="zh-CN"/>
        </w:rPr>
        <w:t>WORM HOLE</w:t>
      </w:r>
      <w:r>
        <w:rPr>
          <w:rFonts w:eastAsia="SimSun"/>
          <w:b/>
          <w:lang w:eastAsia="zh-CN"/>
        </w:rPr>
        <w:t xml:space="preserve"> ATTACK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3287667"/>
      <w:r w:rsidRPr="00961A3C">
        <w:rPr>
          <w:sz w:val="22"/>
          <w:szCs w:val="22"/>
        </w:rPr>
        <w:t>Abstrak</w:t>
      </w:r>
      <w:bookmarkEnd w:id="9"/>
      <w:bookmarkEnd w:id="10"/>
      <w:bookmarkEnd w:id="11"/>
      <w:bookmarkEnd w:id="12"/>
      <w:bookmarkEnd w:id="13"/>
    </w:p>
    <w:p w:rsidR="00DC20BB" w:rsidRPr="004B1B4B" w:rsidRDefault="00DC20BB" w:rsidP="00DC20BB"/>
    <w:p w:rsidR="007D06E1" w:rsidRPr="004A7571" w:rsidRDefault="00527F8C" w:rsidP="007D06E1">
      <w:pPr>
        <w:ind w:firstLine="720"/>
        <w:jc w:val="both"/>
        <w:rPr>
          <w:i/>
        </w:rPr>
      </w:pPr>
      <w:r>
        <w:rPr>
          <w:i/>
        </w:rPr>
        <w:t>Vehicular Ad</w:t>
      </w:r>
      <w:r w:rsidR="005A33A1">
        <w:rPr>
          <w:i/>
        </w:rPr>
        <w:t>-</w:t>
      </w:r>
      <w:r>
        <w:rPr>
          <w:i/>
        </w:rPr>
        <w:t xml:space="preserve">hoc Network (VANET) merupakan teknologi </w:t>
      </w:r>
      <w:r w:rsidR="00785A6D">
        <w:rPr>
          <w:i/>
        </w:rPr>
        <w:t>yang mendukung</w:t>
      </w:r>
      <w:r>
        <w:rPr>
          <w:i/>
        </w:rPr>
        <w:t xml:space="preserve"> </w:t>
      </w:r>
      <w:r w:rsidR="00785A6D">
        <w:rPr>
          <w:i/>
        </w:rPr>
        <w:t xml:space="preserve">pertukaran data </w:t>
      </w:r>
      <w:r>
        <w:rPr>
          <w:i/>
        </w:rPr>
        <w:t>antar kendaraan di jalan raya</w:t>
      </w:r>
      <w:r w:rsidR="00785A6D">
        <w:rPr>
          <w:i/>
        </w:rPr>
        <w:t>. VANET menggunaka</w:t>
      </w:r>
      <w:r w:rsidR="005A33A1">
        <w:rPr>
          <w:i/>
        </w:rPr>
        <w:t>n jaringan wireless berbasis ad-</w:t>
      </w:r>
      <w:r w:rsidR="00785A6D">
        <w:rPr>
          <w:i/>
        </w:rPr>
        <w:t xml:space="preserve">hoc yang memungkinkan terjadi serangan, seperti </w:t>
      </w:r>
      <w:r w:rsidR="000D4602">
        <w:rPr>
          <w:i/>
        </w:rPr>
        <w:t>Black hole</w:t>
      </w:r>
      <w:r w:rsidR="00785A6D">
        <w:rPr>
          <w:i/>
        </w:rPr>
        <w:t xml:space="preserve"> dan </w:t>
      </w:r>
      <w:r w:rsidR="000D4602">
        <w:rPr>
          <w:i/>
        </w:rPr>
        <w:t>Worm hole</w:t>
      </w:r>
      <w:r w:rsidR="00785A6D">
        <w:rPr>
          <w:i/>
        </w:rPr>
        <w:t xml:space="preserve"> attack. </w:t>
      </w:r>
      <w:r w:rsidR="000D4602">
        <w:rPr>
          <w:i/>
        </w:rPr>
        <w:t>Black hole</w:t>
      </w:r>
      <w:r w:rsidR="00785A6D">
        <w:rPr>
          <w:i/>
        </w:rPr>
        <w:t xml:space="preserve"> attack adalah serangan yang dilakukan suatu malicious node dengan menjatuhkan paket data yang diterima, sedangkan </w:t>
      </w:r>
      <w:r w:rsidR="000D4602">
        <w:rPr>
          <w:i/>
        </w:rPr>
        <w:t>Worm hole</w:t>
      </w:r>
      <w:r w:rsidR="00785A6D">
        <w:rPr>
          <w:i/>
        </w:rPr>
        <w:t xml:space="preserve"> attack dilakukan dengan mengubah isi paket data. Kedua serangan ini dapat mempengaruhi performa routing protocol yang digunakan dalam komunikasi antar kendaraan.</w:t>
      </w:r>
    </w:p>
    <w:p w:rsidR="007D06E1" w:rsidRPr="00785A6D" w:rsidRDefault="00876568" w:rsidP="007D06E1">
      <w:pPr>
        <w:ind w:firstLine="720"/>
        <w:jc w:val="both"/>
        <w:rPr>
          <w:i/>
        </w:rPr>
      </w:pPr>
      <w:r>
        <w:rPr>
          <w:i/>
        </w:rPr>
        <w:t>Kedua serangan tersebut dapat diatasi jika tiap node dapat mendeteksi jika ada malicious node di sekitarnya, sehingga tiap node tersebut tidak meneruskan paket data ke malicious node</w:t>
      </w:r>
      <w:r w:rsidR="00785A6D">
        <w:rPr>
          <w:i/>
          <w:lang w:val="en-US"/>
        </w:rPr>
        <w:t>.</w:t>
      </w:r>
      <w:r w:rsidR="00785A6D">
        <w:rPr>
          <w:i/>
        </w:rPr>
        <w:t xml:space="preserve"> </w:t>
      </w:r>
      <w:r w:rsidR="000D4602">
        <w:rPr>
          <w:i/>
        </w:rPr>
        <w:t>Black hole</w:t>
      </w:r>
      <w:r>
        <w:rPr>
          <w:i/>
        </w:rPr>
        <w:t xml:space="preserve"> attack dapat dideteksi dengan melakukan pemantauan terhadap arus pertukaran data pada tiap node, sedangkan </w:t>
      </w:r>
      <w:r w:rsidR="000D4602">
        <w:rPr>
          <w:i/>
        </w:rPr>
        <w:t>Worm hole</w:t>
      </w:r>
      <w:r>
        <w:rPr>
          <w:i/>
        </w:rPr>
        <w:t xml:space="preserve"> attack dapat dideteksi dengan menggunakan digital signature. Tugas akhir ini mengimplementasikan Elliptic Curve </w:t>
      </w:r>
      <w:r w:rsidR="00937DD0">
        <w:rPr>
          <w:i/>
        </w:rPr>
        <w:t>Digital Signature Algorithm (ECDSA) sebagai algoritma digital signature yang dilampirkan pada tiap paket data.</w:t>
      </w:r>
    </w:p>
    <w:p w:rsidR="007D06E1" w:rsidRDefault="00B555FB" w:rsidP="007D06E1">
      <w:pPr>
        <w:ind w:firstLine="720"/>
        <w:jc w:val="both"/>
        <w:rPr>
          <w:i/>
          <w:lang w:val="en-US"/>
        </w:rPr>
      </w:pPr>
      <w:r>
        <w:rPr>
          <w:i/>
        </w:rPr>
        <w:lastRenderedPageBreak/>
        <w:t xml:space="preserve">Pada tugas akhir ini didapatkan routing protocol yang </w:t>
      </w:r>
      <w:r w:rsidR="00EA7F47">
        <w:rPr>
          <w:i/>
        </w:rPr>
        <w:t>menerapkan</w:t>
      </w:r>
      <w:r>
        <w:rPr>
          <w:i/>
        </w:rPr>
        <w:t xml:space="preserve"> pemantauan arus pertukaran data da</w:t>
      </w:r>
      <w:r w:rsidR="00EA7F47">
        <w:rPr>
          <w:i/>
        </w:rPr>
        <w:t xml:space="preserve">n </w:t>
      </w:r>
      <w:r>
        <w:rPr>
          <w:i/>
        </w:rPr>
        <w:t xml:space="preserve">digital signature pada tiap paket data yang dikirimkan mempunyai performa yang lebih baik jika dihadapkan dengan </w:t>
      </w:r>
      <w:r w:rsidR="000D4602">
        <w:rPr>
          <w:i/>
        </w:rPr>
        <w:t>Black hole</w:t>
      </w:r>
      <w:r>
        <w:rPr>
          <w:i/>
        </w:rPr>
        <w:t xml:space="preserve"> dan </w:t>
      </w:r>
      <w:r w:rsidR="000D4602">
        <w:rPr>
          <w:i/>
        </w:rPr>
        <w:t>Worm hole</w:t>
      </w:r>
      <w:r>
        <w:rPr>
          <w:i/>
        </w:rPr>
        <w:t xml:space="preserve"> attack</w:t>
      </w:r>
      <w:r w:rsidR="00EA7F47">
        <w:rPr>
          <w:i/>
        </w:rPr>
        <w:t xml:space="preserve"> dibandingkan dengan routing protocol yang tidak menerapkannya</w:t>
      </w:r>
      <w:r w:rsidR="00647F32">
        <w:rPr>
          <w:i/>
          <w:lang w:val="en-US"/>
        </w:rPr>
        <w:t>.</w:t>
      </w:r>
    </w:p>
    <w:p w:rsidR="00647F32" w:rsidRPr="00647F32" w:rsidRDefault="00647F32" w:rsidP="007D06E1">
      <w:pPr>
        <w:ind w:firstLine="720"/>
        <w:jc w:val="both"/>
        <w:rPr>
          <w:i/>
          <w:color w:val="FF0000"/>
          <w:lang w:val="en-US"/>
        </w:rPr>
      </w:pPr>
    </w:p>
    <w:p w:rsidR="007D06E1" w:rsidRPr="00D14D1D" w:rsidRDefault="00310266" w:rsidP="007D06E1">
      <w:pPr>
        <w:jc w:val="both"/>
        <w:rPr>
          <w:b/>
          <w:i/>
        </w:rPr>
      </w:pPr>
      <w:r>
        <w:rPr>
          <w:b/>
          <w:i/>
        </w:rPr>
        <w:t xml:space="preserve">Kata </w:t>
      </w:r>
      <w:r w:rsidRPr="00091895">
        <w:rPr>
          <w:b/>
          <w:i/>
          <w:noProof/>
        </w:rPr>
        <w:t>kunci</w:t>
      </w:r>
      <w:r>
        <w:rPr>
          <w:b/>
          <w:i/>
        </w:rPr>
        <w:t xml:space="preserve">: </w:t>
      </w:r>
      <w:r w:rsidR="007B75F0">
        <w:rPr>
          <w:b/>
          <w:i/>
        </w:rPr>
        <w:t>ECDSA</w:t>
      </w:r>
      <w:r w:rsidR="007D06E1" w:rsidRPr="004461DC">
        <w:rPr>
          <w:b/>
          <w:i/>
        </w:rPr>
        <w:t xml:space="preserve">, </w:t>
      </w:r>
      <w:r w:rsidR="000D4602">
        <w:rPr>
          <w:b/>
          <w:i/>
        </w:rPr>
        <w:t>Black hole</w:t>
      </w:r>
      <w:r w:rsidR="007B75F0">
        <w:rPr>
          <w:b/>
          <w:i/>
        </w:rPr>
        <w:t xml:space="preserve"> attack</w:t>
      </w:r>
      <w:r w:rsidR="007D06E1" w:rsidRPr="004461DC">
        <w:rPr>
          <w:b/>
          <w:i/>
        </w:rPr>
        <w:t xml:space="preserve">, </w:t>
      </w:r>
      <w:r w:rsidR="000D4602">
        <w:rPr>
          <w:b/>
          <w:i/>
        </w:rPr>
        <w:t>Worm hole</w:t>
      </w:r>
      <w:r w:rsidR="007B75F0">
        <w:rPr>
          <w:b/>
          <w:i/>
        </w:rPr>
        <w:t xml:space="preserve"> attack</w:t>
      </w:r>
      <w:r w:rsidR="007D06E1" w:rsidRPr="004461DC">
        <w:rPr>
          <w:b/>
          <w:i/>
        </w:rPr>
        <w:t>,</w:t>
      </w:r>
      <w:r>
        <w:rPr>
          <w:b/>
          <w:i/>
          <w:lang w:val="en-US"/>
        </w:rPr>
        <w:t xml:space="preserve"> </w:t>
      </w:r>
      <w:r w:rsidR="007B75F0">
        <w:rPr>
          <w:b/>
          <w:i/>
          <w:noProof/>
        </w:rPr>
        <w:t>VANET</w:t>
      </w:r>
      <w:r w:rsidR="007D06E1" w:rsidRPr="004461DC">
        <w:rPr>
          <w:b/>
          <w:i/>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3287668"/>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w:t>
      </w:r>
      <w:r w:rsidR="005A33A1">
        <w:rPr>
          <w:i/>
          <w:iCs/>
          <w:noProof/>
          <w:color w:val="000000" w:themeColor="text1"/>
        </w:rPr>
        <w:t>e</w:t>
      </w:r>
      <w:r w:rsidRPr="005A33A1">
        <w:rPr>
          <w:i/>
          <w:iCs/>
          <w:noProof/>
          <w:color w:val="000000" w:themeColor="text1"/>
        </w:rPr>
        <w: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Pr="00745AEA" w:rsidRDefault="007D06E1"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Pr>
          <w:rFonts w:eastAsia="SimSun"/>
          <w:b/>
          <w:lang w:eastAsia="zh-CN"/>
        </w:rPr>
        <w:t>BLACK HOLE</w:t>
      </w:r>
      <w:r w:rsidR="004B4C6C">
        <w:rPr>
          <w:rFonts w:eastAsia="SimSun"/>
          <w:b/>
          <w:lang w:eastAsia="zh-CN"/>
        </w:rPr>
        <w:t xml:space="preserve"> DAN </w:t>
      </w:r>
      <w:r w:rsidR="000D4602">
        <w:rPr>
          <w:rFonts w:eastAsia="SimSun"/>
          <w:b/>
          <w:lang w:eastAsia="zh-CN"/>
        </w:rPr>
        <w:t>WORM HOLE</w:t>
      </w:r>
      <w:r w:rsidR="004B4C6C">
        <w:rPr>
          <w:rFonts w:eastAsia="SimSun"/>
          <w:b/>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552C88">
        <w:rPr>
          <w:rFonts w:eastAsia="SimSun"/>
          <w:lang w:eastAsia="zh-CN"/>
        </w:rPr>
        <w:t>Maret</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3287669"/>
      <w:r w:rsidRPr="003157DE">
        <w:rPr>
          <w:szCs w:val="24"/>
        </w:rPr>
        <w:lastRenderedPageBreak/>
        <w:t>DAFTAR ISI</w:t>
      </w:r>
      <w:bookmarkEnd w:id="6"/>
      <w:bookmarkEnd w:id="7"/>
      <w:bookmarkEnd w:id="8"/>
      <w:bookmarkEnd w:id="22"/>
    </w:p>
    <w:p w:rsidR="007D06E1" w:rsidRPr="003157DE" w:rsidRDefault="007D06E1" w:rsidP="007D06E1"/>
    <w:p w:rsidR="00030849" w:rsidRDefault="007D06E1">
      <w:pPr>
        <w:pStyle w:val="TOC1"/>
        <w:rPr>
          <w:rFonts w:asciiTheme="minorHAnsi" w:eastAsiaTheme="minorEastAsia" w:hAnsiTheme="minorHAnsi" w:cstheme="minorBidi"/>
          <w:b w:val="0"/>
          <w:lang w:eastAsia="id-ID"/>
        </w:rPr>
      </w:pPr>
      <w:r w:rsidRPr="00B20E1E">
        <w:rPr>
          <w:b w:val="0"/>
        </w:rPr>
        <w:fldChar w:fldCharType="begin"/>
      </w:r>
      <w:r w:rsidRPr="00B20E1E">
        <w:rPr>
          <w:b w:val="0"/>
        </w:rPr>
        <w:instrText xml:space="preserve"> TOC \o "1-4" </w:instrText>
      </w:r>
      <w:r w:rsidRPr="00B20E1E">
        <w:rPr>
          <w:b w:val="0"/>
        </w:rPr>
        <w:fldChar w:fldCharType="separate"/>
      </w:r>
      <w:r w:rsidR="00030849">
        <w:t>LEMBAR PENGESAHAN</w:t>
      </w:r>
      <w:r w:rsidR="00030849">
        <w:tab/>
      </w:r>
      <w:r w:rsidR="00030849">
        <w:fldChar w:fldCharType="begin"/>
      </w:r>
      <w:r w:rsidR="00030849">
        <w:instrText xml:space="preserve"> PAGEREF _Toc483287666 \h </w:instrText>
      </w:r>
      <w:r w:rsidR="00030849">
        <w:fldChar w:fldCharType="separate"/>
      </w:r>
      <w:r w:rsidR="00030849">
        <w:t>v</w:t>
      </w:r>
      <w:r w:rsidR="00030849">
        <w:fldChar w:fldCharType="end"/>
      </w:r>
    </w:p>
    <w:p w:rsidR="00030849" w:rsidRDefault="00030849">
      <w:pPr>
        <w:pStyle w:val="TOC1"/>
        <w:rPr>
          <w:rFonts w:asciiTheme="minorHAnsi" w:eastAsiaTheme="minorEastAsia" w:hAnsiTheme="minorHAnsi" w:cstheme="minorBidi"/>
          <w:b w:val="0"/>
          <w:lang w:eastAsia="id-ID"/>
        </w:rPr>
      </w:pPr>
      <w:r>
        <w:t>Abstrak</w:t>
      </w:r>
      <w:r>
        <w:tab/>
      </w:r>
      <w:r>
        <w:fldChar w:fldCharType="begin"/>
      </w:r>
      <w:r>
        <w:instrText xml:space="preserve"> PAGEREF _Toc483287667 \h </w:instrText>
      </w:r>
      <w:r>
        <w:fldChar w:fldCharType="separate"/>
      </w:r>
      <w:r>
        <w:t>vii</w:t>
      </w:r>
      <w:r>
        <w:fldChar w:fldCharType="end"/>
      </w:r>
    </w:p>
    <w:p w:rsidR="00030849" w:rsidRDefault="00030849">
      <w:pPr>
        <w:pStyle w:val="TOC1"/>
        <w:rPr>
          <w:rFonts w:asciiTheme="minorHAnsi" w:eastAsiaTheme="minorEastAsia" w:hAnsiTheme="minorHAnsi" w:cstheme="minorBidi"/>
          <w:b w:val="0"/>
          <w:lang w:eastAsia="id-ID"/>
        </w:rPr>
      </w:pPr>
      <w:r w:rsidRPr="0065672C">
        <w:rPr>
          <w:i/>
        </w:rPr>
        <w:t>Abstract</w:t>
      </w:r>
      <w:r>
        <w:tab/>
      </w:r>
      <w:r>
        <w:fldChar w:fldCharType="begin"/>
      </w:r>
      <w:r>
        <w:instrText xml:space="preserve"> PAGEREF _Toc483287668 \h </w:instrText>
      </w:r>
      <w:r>
        <w:fldChar w:fldCharType="separate"/>
      </w:r>
      <w:r>
        <w:t>ix</w:t>
      </w:r>
      <w:r>
        <w:fldChar w:fldCharType="end"/>
      </w:r>
    </w:p>
    <w:p w:rsidR="00030849" w:rsidRDefault="00030849">
      <w:pPr>
        <w:pStyle w:val="TOC1"/>
        <w:rPr>
          <w:rFonts w:asciiTheme="minorHAnsi" w:eastAsiaTheme="minorEastAsia" w:hAnsiTheme="minorHAnsi" w:cstheme="minorBidi"/>
          <w:b w:val="0"/>
          <w:lang w:eastAsia="id-ID"/>
        </w:rPr>
      </w:pPr>
      <w:r>
        <w:t>DAFTAR ISI</w:t>
      </w:r>
      <w:r>
        <w:tab/>
      </w:r>
      <w:r>
        <w:fldChar w:fldCharType="begin"/>
      </w:r>
      <w:r>
        <w:instrText xml:space="preserve"> PAGEREF _Toc483287669 \h </w:instrText>
      </w:r>
      <w:r>
        <w:fldChar w:fldCharType="separate"/>
      </w:r>
      <w:r>
        <w:t>xiii</w:t>
      </w:r>
      <w:r>
        <w:fldChar w:fldCharType="end"/>
      </w:r>
    </w:p>
    <w:p w:rsidR="00030849" w:rsidRDefault="00030849">
      <w:pPr>
        <w:pStyle w:val="TOC1"/>
        <w:rPr>
          <w:rFonts w:asciiTheme="minorHAnsi" w:eastAsiaTheme="minorEastAsia" w:hAnsiTheme="minorHAnsi" w:cstheme="minorBidi"/>
          <w:b w:val="0"/>
          <w:lang w:eastAsia="id-ID"/>
        </w:rPr>
      </w:pPr>
      <w:r>
        <w:t>DAFTAR GAMBAR</w:t>
      </w:r>
      <w:r>
        <w:tab/>
      </w:r>
      <w:r>
        <w:fldChar w:fldCharType="begin"/>
      </w:r>
      <w:r>
        <w:instrText xml:space="preserve"> PAGEREF _Toc483287670 \h </w:instrText>
      </w:r>
      <w:r>
        <w:fldChar w:fldCharType="separate"/>
      </w:r>
      <w:r>
        <w:t>xvii</w:t>
      </w:r>
      <w:r>
        <w:fldChar w:fldCharType="end"/>
      </w:r>
    </w:p>
    <w:p w:rsidR="00030849" w:rsidRDefault="00030849">
      <w:pPr>
        <w:pStyle w:val="TOC1"/>
        <w:rPr>
          <w:rFonts w:asciiTheme="minorHAnsi" w:eastAsiaTheme="minorEastAsia" w:hAnsiTheme="minorHAnsi" w:cstheme="minorBidi"/>
          <w:b w:val="0"/>
          <w:lang w:eastAsia="id-ID"/>
        </w:rPr>
      </w:pPr>
      <w:r>
        <w:t>DAFTAR TABEL</w:t>
      </w:r>
      <w:r>
        <w:tab/>
      </w:r>
      <w:r>
        <w:fldChar w:fldCharType="begin"/>
      </w:r>
      <w:r>
        <w:instrText xml:space="preserve"> PAGEREF _Toc483287671 \h </w:instrText>
      </w:r>
      <w:r>
        <w:fldChar w:fldCharType="separate"/>
      </w:r>
      <w:r>
        <w:t>xix</w:t>
      </w:r>
      <w:r>
        <w:fldChar w:fldCharType="end"/>
      </w:r>
    </w:p>
    <w:p w:rsidR="00030849" w:rsidRDefault="00030849">
      <w:pPr>
        <w:pStyle w:val="TOC1"/>
        <w:rPr>
          <w:rFonts w:asciiTheme="minorHAnsi" w:eastAsiaTheme="minorEastAsia" w:hAnsiTheme="minorHAnsi" w:cstheme="minorBidi"/>
          <w:b w:val="0"/>
          <w:lang w:eastAsia="id-ID"/>
        </w:rPr>
      </w:pPr>
      <w:r>
        <w:t>DAFTAR KODE SUMBER</w:t>
      </w:r>
      <w:r>
        <w:tab/>
      </w:r>
      <w:r>
        <w:fldChar w:fldCharType="begin"/>
      </w:r>
      <w:r>
        <w:instrText xml:space="preserve"> PAGEREF _Toc483287672 \h </w:instrText>
      </w:r>
      <w:r>
        <w:fldChar w:fldCharType="separate"/>
      </w:r>
      <w:r>
        <w:t>xxi</w:t>
      </w:r>
      <w:r>
        <w:fldChar w:fldCharType="end"/>
      </w:r>
    </w:p>
    <w:p w:rsidR="00030849" w:rsidRDefault="00030849">
      <w:pPr>
        <w:pStyle w:val="TOC1"/>
        <w:rPr>
          <w:rFonts w:asciiTheme="minorHAnsi" w:eastAsiaTheme="minorEastAsia" w:hAnsiTheme="minorHAnsi" w:cstheme="minorBidi"/>
          <w:b w:val="0"/>
          <w:lang w:eastAsia="id-ID"/>
        </w:rPr>
      </w:pPr>
      <w:r>
        <w:t>BAB I  PENDAHULUAN</w:t>
      </w:r>
      <w:r>
        <w:tab/>
      </w:r>
      <w:r>
        <w:fldChar w:fldCharType="begin"/>
      </w:r>
      <w:r>
        <w:instrText xml:space="preserve"> PAGEREF _Toc483287673 \h </w:instrText>
      </w:r>
      <w:r>
        <w:fldChar w:fldCharType="separate"/>
      </w:r>
      <w:r>
        <w:t>1</w:t>
      </w:r>
      <w:r>
        <w:fldChar w:fldCharType="end"/>
      </w:r>
    </w:p>
    <w:p w:rsidR="00030849" w:rsidRDefault="00030849">
      <w:pPr>
        <w:pStyle w:val="TOC2"/>
        <w:rPr>
          <w:rFonts w:asciiTheme="minorHAnsi" w:eastAsiaTheme="minorEastAsia" w:hAnsiTheme="minorHAnsi" w:cstheme="minorBidi"/>
          <w:noProof/>
          <w:lang w:eastAsia="id-ID"/>
        </w:rPr>
      </w:pPr>
      <w:r w:rsidRPr="0065672C">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_Toc483287674 \h </w:instrText>
      </w:r>
      <w:r>
        <w:rPr>
          <w:noProof/>
        </w:rPr>
      </w:r>
      <w:r>
        <w:rPr>
          <w:noProof/>
        </w:rPr>
        <w:fldChar w:fldCharType="separate"/>
      </w:r>
      <w:r>
        <w:rPr>
          <w:noProof/>
        </w:rPr>
        <w:t>1</w:t>
      </w:r>
      <w:r>
        <w:rPr>
          <w:noProof/>
        </w:rPr>
        <w:fldChar w:fldCharType="end"/>
      </w:r>
    </w:p>
    <w:p w:rsidR="00030849" w:rsidRDefault="00030849">
      <w:pPr>
        <w:pStyle w:val="TOC2"/>
        <w:rPr>
          <w:rFonts w:asciiTheme="minorHAnsi" w:eastAsiaTheme="minorEastAsia" w:hAnsiTheme="minorHAnsi" w:cstheme="minorBidi"/>
          <w:noProof/>
          <w:lang w:eastAsia="id-ID"/>
        </w:rPr>
      </w:pPr>
      <w:r w:rsidRPr="0065672C">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_Toc483287675 \h </w:instrText>
      </w:r>
      <w:r>
        <w:rPr>
          <w:noProof/>
        </w:rPr>
      </w:r>
      <w:r>
        <w:rPr>
          <w:noProof/>
        </w:rPr>
        <w:fldChar w:fldCharType="separate"/>
      </w:r>
      <w:r>
        <w:rPr>
          <w:noProof/>
        </w:rPr>
        <w:t>2</w:t>
      </w:r>
      <w:r>
        <w:rPr>
          <w:noProof/>
        </w:rPr>
        <w:fldChar w:fldCharType="end"/>
      </w:r>
    </w:p>
    <w:p w:rsidR="00030849" w:rsidRDefault="00030849">
      <w:pPr>
        <w:pStyle w:val="TOC2"/>
        <w:rPr>
          <w:rFonts w:asciiTheme="minorHAnsi" w:eastAsiaTheme="minorEastAsia" w:hAnsiTheme="minorHAnsi" w:cstheme="minorBidi"/>
          <w:noProof/>
          <w:lang w:eastAsia="id-ID"/>
        </w:rPr>
      </w:pPr>
      <w:r w:rsidRPr="0065672C">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_Toc483287676 \h </w:instrText>
      </w:r>
      <w:r>
        <w:rPr>
          <w:noProof/>
        </w:rPr>
      </w:r>
      <w:r>
        <w:rPr>
          <w:noProof/>
        </w:rPr>
        <w:fldChar w:fldCharType="separate"/>
      </w:r>
      <w:r>
        <w:rPr>
          <w:noProof/>
        </w:rPr>
        <w:t>2</w:t>
      </w:r>
      <w:r>
        <w:rPr>
          <w:noProof/>
        </w:rPr>
        <w:fldChar w:fldCharType="end"/>
      </w:r>
    </w:p>
    <w:p w:rsidR="00030849" w:rsidRDefault="00030849">
      <w:pPr>
        <w:pStyle w:val="TOC2"/>
        <w:rPr>
          <w:rFonts w:asciiTheme="minorHAnsi" w:eastAsiaTheme="minorEastAsia" w:hAnsiTheme="minorHAnsi" w:cstheme="minorBidi"/>
          <w:noProof/>
          <w:lang w:eastAsia="id-ID"/>
        </w:rPr>
      </w:pPr>
      <w:r w:rsidRPr="0065672C">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_Toc483287677 \h </w:instrText>
      </w:r>
      <w:r>
        <w:rPr>
          <w:noProof/>
        </w:rPr>
      </w:r>
      <w:r>
        <w:rPr>
          <w:noProof/>
        </w:rPr>
        <w:fldChar w:fldCharType="separate"/>
      </w:r>
      <w:r>
        <w:rPr>
          <w:noProof/>
        </w:rPr>
        <w:t>2</w:t>
      </w:r>
      <w:r>
        <w:rPr>
          <w:noProof/>
        </w:rPr>
        <w:fldChar w:fldCharType="end"/>
      </w:r>
    </w:p>
    <w:p w:rsidR="00030849" w:rsidRDefault="00030849">
      <w:pPr>
        <w:pStyle w:val="TOC2"/>
        <w:rPr>
          <w:rFonts w:asciiTheme="minorHAnsi" w:eastAsiaTheme="minorEastAsia" w:hAnsiTheme="minorHAnsi" w:cstheme="minorBidi"/>
          <w:noProof/>
          <w:lang w:eastAsia="id-ID"/>
        </w:rPr>
      </w:pPr>
      <w:r w:rsidRPr="0065672C">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_Toc483287678 \h </w:instrText>
      </w:r>
      <w:r>
        <w:rPr>
          <w:noProof/>
        </w:rPr>
      </w:r>
      <w:r>
        <w:rPr>
          <w:noProof/>
        </w:rPr>
        <w:fldChar w:fldCharType="separate"/>
      </w:r>
      <w:r>
        <w:rPr>
          <w:noProof/>
        </w:rPr>
        <w:t>3</w:t>
      </w:r>
      <w:r>
        <w:rPr>
          <w:noProof/>
        </w:rPr>
        <w:fldChar w:fldCharType="end"/>
      </w:r>
    </w:p>
    <w:p w:rsidR="00030849" w:rsidRDefault="00030849">
      <w:pPr>
        <w:pStyle w:val="TOC2"/>
        <w:rPr>
          <w:rFonts w:asciiTheme="minorHAnsi" w:eastAsiaTheme="minorEastAsia" w:hAnsiTheme="minorHAnsi" w:cstheme="minorBidi"/>
          <w:noProof/>
          <w:lang w:eastAsia="id-ID"/>
        </w:rPr>
      </w:pPr>
      <w:r w:rsidRPr="0065672C">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_Toc483287679 \h </w:instrText>
      </w:r>
      <w:r>
        <w:rPr>
          <w:noProof/>
        </w:rPr>
      </w:r>
      <w:r>
        <w:rPr>
          <w:noProof/>
        </w:rPr>
        <w:fldChar w:fldCharType="separate"/>
      </w:r>
      <w:r>
        <w:rPr>
          <w:noProof/>
        </w:rPr>
        <w:t>3</w:t>
      </w:r>
      <w:r>
        <w:rPr>
          <w:noProof/>
        </w:rPr>
        <w:fldChar w:fldCharType="end"/>
      </w:r>
    </w:p>
    <w:p w:rsidR="00030849" w:rsidRDefault="00030849">
      <w:pPr>
        <w:pStyle w:val="TOC3"/>
        <w:rPr>
          <w:rFonts w:asciiTheme="minorHAnsi" w:eastAsiaTheme="minorEastAsia" w:hAnsiTheme="minorHAnsi" w:cstheme="minorBidi"/>
          <w:noProof/>
          <w:lang w:eastAsia="id-ID"/>
        </w:rPr>
      </w:pPr>
      <w:r w:rsidRPr="0065672C">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65672C">
        <w:rPr>
          <w:noProof/>
          <w:lang w:val="en-US"/>
        </w:rPr>
        <w:t xml:space="preserve"> Tugas Akhir</w:t>
      </w:r>
      <w:r>
        <w:rPr>
          <w:noProof/>
        </w:rPr>
        <w:tab/>
      </w:r>
      <w:r>
        <w:rPr>
          <w:noProof/>
        </w:rPr>
        <w:fldChar w:fldCharType="begin"/>
      </w:r>
      <w:r>
        <w:rPr>
          <w:noProof/>
        </w:rPr>
        <w:instrText xml:space="preserve"> PAGEREF _Toc483287680 \h </w:instrText>
      </w:r>
      <w:r>
        <w:rPr>
          <w:noProof/>
        </w:rPr>
      </w:r>
      <w:r>
        <w:rPr>
          <w:noProof/>
        </w:rPr>
        <w:fldChar w:fldCharType="separate"/>
      </w:r>
      <w:r>
        <w:rPr>
          <w:noProof/>
        </w:rPr>
        <w:t>3</w:t>
      </w:r>
      <w:r>
        <w:rPr>
          <w:noProof/>
        </w:rPr>
        <w:fldChar w:fldCharType="end"/>
      </w:r>
    </w:p>
    <w:p w:rsidR="00030849" w:rsidRDefault="00030849">
      <w:pPr>
        <w:pStyle w:val="TOC3"/>
        <w:rPr>
          <w:rFonts w:asciiTheme="minorHAnsi" w:eastAsiaTheme="minorEastAsia" w:hAnsiTheme="minorHAnsi" w:cstheme="minorBidi"/>
          <w:noProof/>
          <w:lang w:eastAsia="id-ID"/>
        </w:rPr>
      </w:pPr>
      <w:r w:rsidRPr="0065672C">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_Toc483287681 \h </w:instrText>
      </w:r>
      <w:r>
        <w:rPr>
          <w:noProof/>
        </w:rPr>
      </w:r>
      <w:r>
        <w:rPr>
          <w:noProof/>
        </w:rPr>
        <w:fldChar w:fldCharType="separate"/>
      </w:r>
      <w:r>
        <w:rPr>
          <w:noProof/>
        </w:rPr>
        <w:t>4</w:t>
      </w:r>
      <w:r>
        <w:rPr>
          <w:noProof/>
        </w:rPr>
        <w:fldChar w:fldCharType="end"/>
      </w:r>
    </w:p>
    <w:p w:rsidR="00030849" w:rsidRDefault="00030849">
      <w:pPr>
        <w:pStyle w:val="TOC3"/>
        <w:rPr>
          <w:rFonts w:asciiTheme="minorHAnsi" w:eastAsiaTheme="minorEastAsia" w:hAnsiTheme="minorHAnsi" w:cstheme="minorBidi"/>
          <w:noProof/>
          <w:lang w:eastAsia="id-ID"/>
        </w:rPr>
      </w:pPr>
      <w:r w:rsidRPr="0065672C">
        <w:rPr>
          <w:noProof/>
          <w:snapToGrid w:val="0"/>
          <w:color w:val="000000"/>
          <w:w w:val="0"/>
        </w:rPr>
        <w:t>1.6.3</w:t>
      </w:r>
      <w:r>
        <w:rPr>
          <w:rFonts w:asciiTheme="minorHAnsi" w:eastAsiaTheme="minorEastAsia" w:hAnsiTheme="minorHAnsi" w:cstheme="minorBidi"/>
          <w:noProof/>
          <w:lang w:eastAsia="id-ID"/>
        </w:rPr>
        <w:tab/>
      </w:r>
      <w:r>
        <w:rPr>
          <w:noProof/>
        </w:rPr>
        <w:t>Implementasi Perangkat Lunak</w:t>
      </w:r>
      <w:r>
        <w:rPr>
          <w:noProof/>
        </w:rPr>
        <w:tab/>
      </w:r>
      <w:r>
        <w:rPr>
          <w:noProof/>
        </w:rPr>
        <w:fldChar w:fldCharType="begin"/>
      </w:r>
      <w:r>
        <w:rPr>
          <w:noProof/>
        </w:rPr>
        <w:instrText xml:space="preserve"> PAGEREF _Toc483287682 \h </w:instrText>
      </w:r>
      <w:r>
        <w:rPr>
          <w:noProof/>
        </w:rPr>
      </w:r>
      <w:r>
        <w:rPr>
          <w:noProof/>
        </w:rPr>
        <w:fldChar w:fldCharType="separate"/>
      </w:r>
      <w:r>
        <w:rPr>
          <w:noProof/>
        </w:rPr>
        <w:t>4</w:t>
      </w:r>
      <w:r>
        <w:rPr>
          <w:noProof/>
        </w:rPr>
        <w:fldChar w:fldCharType="end"/>
      </w:r>
    </w:p>
    <w:p w:rsidR="00030849" w:rsidRDefault="00030849">
      <w:pPr>
        <w:pStyle w:val="TOC3"/>
        <w:rPr>
          <w:rFonts w:asciiTheme="minorHAnsi" w:eastAsiaTheme="minorEastAsia" w:hAnsiTheme="minorHAnsi" w:cstheme="minorBidi"/>
          <w:noProof/>
          <w:lang w:eastAsia="id-ID"/>
        </w:rPr>
      </w:pPr>
      <w:r w:rsidRPr="0065672C">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_Toc483287683 \h </w:instrText>
      </w:r>
      <w:r>
        <w:rPr>
          <w:noProof/>
        </w:rPr>
      </w:r>
      <w:r>
        <w:rPr>
          <w:noProof/>
        </w:rPr>
        <w:fldChar w:fldCharType="separate"/>
      </w:r>
      <w:r>
        <w:rPr>
          <w:noProof/>
        </w:rPr>
        <w:t>4</w:t>
      </w:r>
      <w:r>
        <w:rPr>
          <w:noProof/>
        </w:rPr>
        <w:fldChar w:fldCharType="end"/>
      </w:r>
    </w:p>
    <w:p w:rsidR="00030849" w:rsidRDefault="00030849">
      <w:pPr>
        <w:pStyle w:val="TOC3"/>
        <w:rPr>
          <w:rFonts w:asciiTheme="minorHAnsi" w:eastAsiaTheme="minorEastAsia" w:hAnsiTheme="minorHAnsi" w:cstheme="minorBidi"/>
          <w:noProof/>
          <w:lang w:eastAsia="id-ID"/>
        </w:rPr>
      </w:pPr>
      <w:r w:rsidRPr="0065672C">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_Toc483287684 \h </w:instrText>
      </w:r>
      <w:r>
        <w:rPr>
          <w:noProof/>
        </w:rPr>
      </w:r>
      <w:r>
        <w:rPr>
          <w:noProof/>
        </w:rPr>
        <w:fldChar w:fldCharType="separate"/>
      </w:r>
      <w:r>
        <w:rPr>
          <w:noProof/>
        </w:rPr>
        <w:t>5</w:t>
      </w:r>
      <w:r>
        <w:rPr>
          <w:noProof/>
        </w:rPr>
        <w:fldChar w:fldCharType="end"/>
      </w:r>
    </w:p>
    <w:p w:rsidR="00030849" w:rsidRDefault="00030849">
      <w:pPr>
        <w:pStyle w:val="TOC2"/>
        <w:rPr>
          <w:rFonts w:asciiTheme="minorHAnsi" w:eastAsiaTheme="minorEastAsia" w:hAnsiTheme="minorHAnsi" w:cstheme="minorBidi"/>
          <w:noProof/>
          <w:lang w:eastAsia="id-ID"/>
        </w:rPr>
      </w:pPr>
      <w:r w:rsidRPr="0065672C">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_Toc483287685 \h </w:instrText>
      </w:r>
      <w:r>
        <w:rPr>
          <w:noProof/>
        </w:rPr>
      </w:r>
      <w:r>
        <w:rPr>
          <w:noProof/>
        </w:rPr>
        <w:fldChar w:fldCharType="separate"/>
      </w:r>
      <w:r>
        <w:rPr>
          <w:noProof/>
        </w:rPr>
        <w:t>5</w:t>
      </w:r>
      <w:r>
        <w:rPr>
          <w:noProof/>
        </w:rPr>
        <w:fldChar w:fldCharType="end"/>
      </w:r>
    </w:p>
    <w:p w:rsidR="00030849" w:rsidRDefault="00030849">
      <w:pPr>
        <w:pStyle w:val="TOC1"/>
        <w:rPr>
          <w:rFonts w:asciiTheme="minorHAnsi" w:eastAsiaTheme="minorEastAsia" w:hAnsiTheme="minorHAnsi" w:cstheme="minorBidi"/>
          <w:b w:val="0"/>
          <w:lang w:eastAsia="id-ID"/>
        </w:rPr>
      </w:pPr>
      <w:r>
        <w:t>BAB II TINJAUAN PUSTAKA</w:t>
      </w:r>
      <w:r>
        <w:tab/>
      </w:r>
      <w:r>
        <w:fldChar w:fldCharType="begin"/>
      </w:r>
      <w:r>
        <w:instrText xml:space="preserve"> PAGEREF _Toc483287686 \h </w:instrText>
      </w:r>
      <w:r>
        <w:fldChar w:fldCharType="separate"/>
      </w:r>
      <w:r>
        <w:t>7</w:t>
      </w:r>
      <w:r>
        <w:fldChar w:fldCharType="end"/>
      </w:r>
    </w:p>
    <w:p w:rsidR="00030849" w:rsidRDefault="00030849">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_Toc483287687 \h </w:instrText>
      </w:r>
      <w:r>
        <w:rPr>
          <w:noProof/>
        </w:rPr>
      </w:r>
      <w:r>
        <w:rPr>
          <w:noProof/>
        </w:rPr>
        <w:fldChar w:fldCharType="separate"/>
      </w:r>
      <w:r>
        <w:rPr>
          <w:noProof/>
        </w:rPr>
        <w:t>7</w:t>
      </w:r>
      <w:r>
        <w:rPr>
          <w:noProof/>
        </w:rPr>
        <w:fldChar w:fldCharType="end"/>
      </w:r>
    </w:p>
    <w:p w:rsidR="00030849" w:rsidRDefault="00030849">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_Toc483287688 \h </w:instrText>
      </w:r>
      <w:r>
        <w:rPr>
          <w:noProof/>
        </w:rPr>
      </w:r>
      <w:r>
        <w:rPr>
          <w:noProof/>
        </w:rPr>
        <w:fldChar w:fldCharType="separate"/>
      </w:r>
      <w:r>
        <w:rPr>
          <w:noProof/>
        </w:rPr>
        <w:t>8</w:t>
      </w:r>
      <w:r>
        <w:rPr>
          <w:noProof/>
        </w:rPr>
        <w:fldChar w:fldCharType="end"/>
      </w:r>
    </w:p>
    <w:p w:rsidR="00030849" w:rsidRDefault="00030849">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_Toc483287689 \h </w:instrText>
      </w:r>
      <w:r>
        <w:rPr>
          <w:noProof/>
        </w:rPr>
      </w:r>
      <w:r>
        <w:rPr>
          <w:noProof/>
        </w:rPr>
        <w:fldChar w:fldCharType="separate"/>
      </w:r>
      <w:r>
        <w:rPr>
          <w:noProof/>
        </w:rPr>
        <w:t>10</w:t>
      </w:r>
      <w:r>
        <w:rPr>
          <w:noProof/>
        </w:rPr>
        <w:fldChar w:fldCharType="end"/>
      </w:r>
    </w:p>
    <w:p w:rsidR="00030849" w:rsidRDefault="00030849">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65672C">
        <w:rPr>
          <w:i/>
          <w:noProof/>
        </w:rPr>
        <w:t>Black hole Attack</w:t>
      </w:r>
      <w:r>
        <w:rPr>
          <w:noProof/>
        </w:rPr>
        <w:tab/>
      </w:r>
      <w:r>
        <w:rPr>
          <w:noProof/>
        </w:rPr>
        <w:fldChar w:fldCharType="begin"/>
      </w:r>
      <w:r>
        <w:rPr>
          <w:noProof/>
        </w:rPr>
        <w:instrText xml:space="preserve"> PAGEREF _Toc483287690 \h </w:instrText>
      </w:r>
      <w:r>
        <w:rPr>
          <w:noProof/>
        </w:rPr>
      </w:r>
      <w:r>
        <w:rPr>
          <w:noProof/>
        </w:rPr>
        <w:fldChar w:fldCharType="separate"/>
      </w:r>
      <w:r>
        <w:rPr>
          <w:noProof/>
        </w:rPr>
        <w:t>11</w:t>
      </w:r>
      <w:r>
        <w:rPr>
          <w:noProof/>
        </w:rPr>
        <w:fldChar w:fldCharType="end"/>
      </w:r>
    </w:p>
    <w:p w:rsidR="00030849" w:rsidRDefault="00030849">
      <w:pPr>
        <w:pStyle w:val="TOC2"/>
        <w:rPr>
          <w:rFonts w:asciiTheme="minorHAnsi" w:eastAsiaTheme="minorEastAsia" w:hAnsiTheme="minorHAnsi" w:cstheme="minorBidi"/>
          <w:noProof/>
          <w:lang w:eastAsia="id-ID"/>
        </w:rPr>
      </w:pPr>
      <w:r w:rsidRPr="0065672C">
        <w:rPr>
          <w:noProof/>
          <w:lang w:val="en-US" w:eastAsia="id-ID"/>
        </w:rPr>
        <w:t>2.5</w:t>
      </w:r>
      <w:r>
        <w:rPr>
          <w:rFonts w:asciiTheme="minorHAnsi" w:eastAsiaTheme="minorEastAsia" w:hAnsiTheme="minorHAnsi" w:cstheme="minorBidi"/>
          <w:noProof/>
          <w:lang w:eastAsia="id-ID"/>
        </w:rPr>
        <w:tab/>
      </w:r>
      <w:r w:rsidRPr="0065672C">
        <w:rPr>
          <w:i/>
          <w:noProof/>
          <w:lang w:eastAsia="id-ID"/>
        </w:rPr>
        <w:t>Worm hole Attack</w:t>
      </w:r>
      <w:r>
        <w:rPr>
          <w:noProof/>
        </w:rPr>
        <w:tab/>
      </w:r>
      <w:r>
        <w:rPr>
          <w:noProof/>
        </w:rPr>
        <w:fldChar w:fldCharType="begin"/>
      </w:r>
      <w:r>
        <w:rPr>
          <w:noProof/>
        </w:rPr>
        <w:instrText xml:space="preserve"> PAGEREF _Toc483287691 \h </w:instrText>
      </w:r>
      <w:r>
        <w:rPr>
          <w:noProof/>
        </w:rPr>
      </w:r>
      <w:r>
        <w:rPr>
          <w:noProof/>
        </w:rPr>
        <w:fldChar w:fldCharType="separate"/>
      </w:r>
      <w:r>
        <w:rPr>
          <w:noProof/>
        </w:rPr>
        <w:t>11</w:t>
      </w:r>
      <w:r>
        <w:rPr>
          <w:noProof/>
        </w:rPr>
        <w:fldChar w:fldCharType="end"/>
      </w:r>
    </w:p>
    <w:p w:rsidR="00030849" w:rsidRDefault="00030849">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_Toc483287692 \h </w:instrText>
      </w:r>
      <w:r>
        <w:rPr>
          <w:noProof/>
        </w:rPr>
      </w:r>
      <w:r>
        <w:rPr>
          <w:noProof/>
        </w:rPr>
        <w:fldChar w:fldCharType="separate"/>
      </w:r>
      <w:r>
        <w:rPr>
          <w:noProof/>
        </w:rPr>
        <w:t>12</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_Toc483287693 \h </w:instrText>
      </w:r>
      <w:r>
        <w:rPr>
          <w:noProof/>
        </w:rPr>
      </w:r>
      <w:r>
        <w:rPr>
          <w:noProof/>
        </w:rPr>
        <w:fldChar w:fldCharType="separate"/>
      </w:r>
      <w:r>
        <w:rPr>
          <w:noProof/>
        </w:rPr>
        <w:t>12</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65672C">
        <w:rPr>
          <w:i/>
          <w:noProof/>
        </w:rPr>
        <w:t>Trace File</w:t>
      </w:r>
      <w:r>
        <w:rPr>
          <w:noProof/>
        </w:rPr>
        <w:tab/>
      </w:r>
      <w:r>
        <w:rPr>
          <w:noProof/>
        </w:rPr>
        <w:fldChar w:fldCharType="begin"/>
      </w:r>
      <w:r>
        <w:rPr>
          <w:noProof/>
        </w:rPr>
        <w:instrText xml:space="preserve"> PAGEREF _Toc483287694 \h </w:instrText>
      </w:r>
      <w:r>
        <w:rPr>
          <w:noProof/>
        </w:rPr>
      </w:r>
      <w:r>
        <w:rPr>
          <w:noProof/>
        </w:rPr>
        <w:fldChar w:fldCharType="separate"/>
      </w:r>
      <w:r>
        <w:rPr>
          <w:noProof/>
        </w:rPr>
        <w:t>13</w:t>
      </w:r>
      <w:r>
        <w:rPr>
          <w:noProof/>
        </w:rPr>
        <w:fldChar w:fldCharType="end"/>
      </w:r>
    </w:p>
    <w:p w:rsidR="00030849" w:rsidRDefault="00030849">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_Toc483287695 \h </w:instrText>
      </w:r>
      <w:r>
        <w:rPr>
          <w:noProof/>
        </w:rPr>
      </w:r>
      <w:r>
        <w:rPr>
          <w:noProof/>
        </w:rPr>
        <w:fldChar w:fldCharType="separate"/>
      </w:r>
      <w:r>
        <w:rPr>
          <w:noProof/>
        </w:rPr>
        <w:t>14</w:t>
      </w:r>
      <w:r>
        <w:rPr>
          <w:noProof/>
        </w:rPr>
        <w:fldChar w:fldCharType="end"/>
      </w:r>
    </w:p>
    <w:p w:rsidR="00030849" w:rsidRDefault="00030849">
      <w:pPr>
        <w:pStyle w:val="TOC2"/>
        <w:rPr>
          <w:rFonts w:asciiTheme="minorHAnsi" w:eastAsiaTheme="minorEastAsia" w:hAnsiTheme="minorHAnsi" w:cstheme="minorBidi"/>
          <w:noProof/>
          <w:lang w:eastAsia="id-ID"/>
        </w:rPr>
      </w:pPr>
      <w:r w:rsidRPr="0065672C">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_Toc483287696 \h </w:instrText>
      </w:r>
      <w:r>
        <w:rPr>
          <w:noProof/>
        </w:rPr>
      </w:r>
      <w:r>
        <w:rPr>
          <w:noProof/>
        </w:rPr>
        <w:fldChar w:fldCharType="separate"/>
      </w:r>
      <w:r>
        <w:rPr>
          <w:noProof/>
        </w:rPr>
        <w:t>15</w:t>
      </w:r>
      <w:r>
        <w:rPr>
          <w:noProof/>
        </w:rPr>
        <w:fldChar w:fldCharType="end"/>
      </w:r>
    </w:p>
    <w:p w:rsidR="00030849" w:rsidRDefault="00030849">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_Toc483287697 \h </w:instrText>
      </w:r>
      <w:r>
        <w:rPr>
          <w:noProof/>
        </w:rPr>
      </w:r>
      <w:r>
        <w:rPr>
          <w:noProof/>
        </w:rPr>
        <w:fldChar w:fldCharType="separate"/>
      </w:r>
      <w:r>
        <w:rPr>
          <w:noProof/>
        </w:rPr>
        <w:t>15</w:t>
      </w:r>
      <w:r>
        <w:rPr>
          <w:noProof/>
        </w:rPr>
        <w:fldChar w:fldCharType="end"/>
      </w:r>
    </w:p>
    <w:p w:rsidR="00030849" w:rsidRDefault="00030849">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_Toc483287698 \h </w:instrText>
      </w:r>
      <w:r>
        <w:rPr>
          <w:noProof/>
        </w:rPr>
      </w:r>
      <w:r>
        <w:rPr>
          <w:noProof/>
        </w:rPr>
        <w:fldChar w:fldCharType="separate"/>
      </w:r>
      <w:r>
        <w:rPr>
          <w:noProof/>
        </w:rPr>
        <w:t>15</w:t>
      </w:r>
      <w:r>
        <w:rPr>
          <w:noProof/>
        </w:rPr>
        <w:fldChar w:fldCharType="end"/>
      </w:r>
    </w:p>
    <w:p w:rsidR="00030849" w:rsidRDefault="00030849">
      <w:pPr>
        <w:pStyle w:val="TOC1"/>
        <w:rPr>
          <w:rFonts w:asciiTheme="minorHAnsi" w:eastAsiaTheme="minorEastAsia" w:hAnsiTheme="minorHAnsi" w:cstheme="minorBidi"/>
          <w:b w:val="0"/>
          <w:lang w:eastAsia="id-ID"/>
        </w:rPr>
      </w:pPr>
      <w:r>
        <w:lastRenderedPageBreak/>
        <w:t>BAB III PERANCANGAN</w:t>
      </w:r>
      <w:r>
        <w:tab/>
      </w:r>
      <w:r>
        <w:fldChar w:fldCharType="begin"/>
      </w:r>
      <w:r>
        <w:instrText xml:space="preserve"> PAGEREF _Toc483287699 \h </w:instrText>
      </w:r>
      <w:r>
        <w:fldChar w:fldCharType="separate"/>
      </w:r>
      <w:r>
        <w:t>18</w:t>
      </w:r>
      <w:r>
        <w:fldChar w:fldCharType="end"/>
      </w:r>
    </w:p>
    <w:p w:rsidR="00030849" w:rsidRDefault="00030849">
      <w:pPr>
        <w:pStyle w:val="TOC2"/>
        <w:rPr>
          <w:rFonts w:asciiTheme="minorHAnsi" w:eastAsiaTheme="minorEastAsia" w:hAnsiTheme="minorHAnsi" w:cstheme="minorBidi"/>
          <w:noProof/>
          <w:lang w:eastAsia="id-ID"/>
        </w:rPr>
      </w:pPr>
      <w:r>
        <w:rPr>
          <w:noProof/>
        </w:rPr>
        <w:t>3.1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_Toc483287700 \h </w:instrText>
      </w:r>
      <w:r>
        <w:rPr>
          <w:noProof/>
        </w:rPr>
      </w:r>
      <w:r>
        <w:rPr>
          <w:noProof/>
        </w:rPr>
        <w:fldChar w:fldCharType="separate"/>
      </w:r>
      <w:r>
        <w:rPr>
          <w:noProof/>
        </w:rPr>
        <w:t>18</w:t>
      </w:r>
      <w:r>
        <w:rPr>
          <w:noProof/>
        </w:rPr>
        <w:fldChar w:fldCharType="end"/>
      </w:r>
    </w:p>
    <w:p w:rsidR="00030849" w:rsidRDefault="00030849">
      <w:pPr>
        <w:pStyle w:val="TOC2"/>
        <w:rPr>
          <w:rFonts w:asciiTheme="minorHAnsi" w:eastAsiaTheme="minorEastAsia" w:hAnsiTheme="minorHAnsi" w:cstheme="minorBidi"/>
          <w:noProof/>
          <w:lang w:eastAsia="id-ID"/>
        </w:rPr>
      </w:pPr>
      <w:r>
        <w:rPr>
          <w:noProof/>
        </w:rPr>
        <w:t>3.2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_Toc483287701 \h </w:instrText>
      </w:r>
      <w:r>
        <w:rPr>
          <w:noProof/>
        </w:rPr>
      </w:r>
      <w:r>
        <w:rPr>
          <w:noProof/>
        </w:rPr>
        <w:fldChar w:fldCharType="separate"/>
      </w:r>
      <w:r>
        <w:rPr>
          <w:noProof/>
        </w:rPr>
        <w:t>19</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3.2.1</w:t>
      </w:r>
      <w:r>
        <w:rPr>
          <w:rFonts w:asciiTheme="minorHAnsi" w:eastAsiaTheme="minorEastAsia" w:hAnsiTheme="minorHAnsi" w:cstheme="minorBidi"/>
          <w:noProof/>
          <w:lang w:eastAsia="id-ID"/>
        </w:rPr>
        <w:tab/>
      </w:r>
      <w:r>
        <w:rPr>
          <w:noProof/>
        </w:rPr>
        <w:t xml:space="preserve">Perancangan Skenario Mobilitas </w:t>
      </w:r>
      <w:r w:rsidRPr="0065672C">
        <w:rPr>
          <w:i/>
          <w:noProof/>
        </w:rPr>
        <w:t>Grid</w:t>
      </w:r>
      <w:r>
        <w:rPr>
          <w:noProof/>
        </w:rPr>
        <w:tab/>
      </w:r>
      <w:r>
        <w:rPr>
          <w:noProof/>
        </w:rPr>
        <w:fldChar w:fldCharType="begin"/>
      </w:r>
      <w:r>
        <w:rPr>
          <w:noProof/>
        </w:rPr>
        <w:instrText xml:space="preserve"> PAGEREF _Toc483287702 \h </w:instrText>
      </w:r>
      <w:r>
        <w:rPr>
          <w:noProof/>
        </w:rPr>
      </w:r>
      <w:r>
        <w:rPr>
          <w:noProof/>
        </w:rPr>
        <w:fldChar w:fldCharType="separate"/>
      </w:r>
      <w:r>
        <w:rPr>
          <w:noProof/>
        </w:rPr>
        <w:t>20</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3.2.2</w:t>
      </w:r>
      <w:r>
        <w:rPr>
          <w:rFonts w:asciiTheme="minorHAnsi" w:eastAsiaTheme="minorEastAsia" w:hAnsiTheme="minorHAnsi" w:cstheme="minorBidi"/>
          <w:noProof/>
          <w:lang w:eastAsia="id-ID"/>
        </w:rPr>
        <w:tab/>
      </w:r>
      <w:r>
        <w:rPr>
          <w:noProof/>
        </w:rPr>
        <w:t xml:space="preserve">Perancangan Skenario Mobilitas </w:t>
      </w:r>
      <w:r w:rsidRPr="0065672C">
        <w:rPr>
          <w:i/>
          <w:noProof/>
        </w:rPr>
        <w:t>Real</w:t>
      </w:r>
      <w:r>
        <w:rPr>
          <w:noProof/>
        </w:rPr>
        <w:tab/>
      </w:r>
      <w:r>
        <w:rPr>
          <w:noProof/>
        </w:rPr>
        <w:fldChar w:fldCharType="begin"/>
      </w:r>
      <w:r>
        <w:rPr>
          <w:noProof/>
        </w:rPr>
        <w:instrText xml:space="preserve"> PAGEREF _Toc483287703 \h </w:instrText>
      </w:r>
      <w:r>
        <w:rPr>
          <w:noProof/>
        </w:rPr>
      </w:r>
      <w:r>
        <w:rPr>
          <w:noProof/>
        </w:rPr>
        <w:fldChar w:fldCharType="separate"/>
      </w:r>
      <w:r>
        <w:rPr>
          <w:noProof/>
        </w:rPr>
        <w:t>21</w:t>
      </w:r>
      <w:r>
        <w:rPr>
          <w:noProof/>
        </w:rPr>
        <w:fldChar w:fldCharType="end"/>
      </w:r>
    </w:p>
    <w:p w:rsidR="00030849" w:rsidRDefault="00030849">
      <w:pPr>
        <w:pStyle w:val="TOC2"/>
        <w:rPr>
          <w:rFonts w:asciiTheme="minorHAnsi" w:eastAsiaTheme="minorEastAsia" w:hAnsiTheme="minorHAnsi" w:cstheme="minorBidi"/>
          <w:noProof/>
          <w:lang w:eastAsia="id-ID"/>
        </w:rPr>
      </w:pPr>
      <w:r>
        <w:rPr>
          <w:noProof/>
        </w:rPr>
        <w:t>3.3</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_Toc483287704 \h </w:instrText>
      </w:r>
      <w:r>
        <w:rPr>
          <w:noProof/>
        </w:rPr>
      </w:r>
      <w:r>
        <w:rPr>
          <w:noProof/>
        </w:rPr>
        <w:fldChar w:fldCharType="separate"/>
      </w:r>
      <w:r>
        <w:rPr>
          <w:noProof/>
        </w:rPr>
        <w:t>23</w:t>
      </w:r>
      <w:r>
        <w:rPr>
          <w:noProof/>
        </w:rPr>
        <w:fldChar w:fldCharType="end"/>
      </w:r>
    </w:p>
    <w:p w:rsidR="00030849" w:rsidRDefault="00030849">
      <w:pPr>
        <w:pStyle w:val="TOC2"/>
        <w:rPr>
          <w:rFonts w:asciiTheme="minorHAnsi" w:eastAsiaTheme="minorEastAsia" w:hAnsiTheme="minorHAnsi" w:cstheme="minorBidi"/>
          <w:noProof/>
          <w:lang w:eastAsia="id-ID"/>
        </w:rPr>
      </w:pPr>
      <w:r>
        <w:rPr>
          <w:noProof/>
        </w:rPr>
        <w:t>3.4</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_Toc483287705 \h </w:instrText>
      </w:r>
      <w:r>
        <w:rPr>
          <w:noProof/>
        </w:rPr>
      </w:r>
      <w:r>
        <w:rPr>
          <w:noProof/>
        </w:rPr>
        <w:fldChar w:fldCharType="separate"/>
      </w:r>
      <w:r>
        <w:rPr>
          <w:noProof/>
        </w:rPr>
        <w:t>24</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3.4.1</w:t>
      </w:r>
      <w:r>
        <w:rPr>
          <w:rFonts w:asciiTheme="minorHAnsi" w:eastAsiaTheme="minorEastAsia" w:hAnsiTheme="minorHAnsi" w:cstheme="minorBidi"/>
          <w:noProof/>
          <w:lang w:eastAsia="id-ID"/>
        </w:rPr>
        <w:tab/>
      </w:r>
      <w:r w:rsidRPr="0065672C">
        <w:rPr>
          <w:i/>
          <w:noProof/>
        </w:rPr>
        <w:t xml:space="preserve">Packet Delivery Ratio </w:t>
      </w:r>
      <w:r>
        <w:rPr>
          <w:noProof/>
        </w:rPr>
        <w:t>(PDR)</w:t>
      </w:r>
      <w:r>
        <w:rPr>
          <w:noProof/>
        </w:rPr>
        <w:tab/>
      </w:r>
      <w:r>
        <w:rPr>
          <w:noProof/>
        </w:rPr>
        <w:fldChar w:fldCharType="begin"/>
      </w:r>
      <w:r>
        <w:rPr>
          <w:noProof/>
        </w:rPr>
        <w:instrText xml:space="preserve"> PAGEREF _Toc483287706 \h </w:instrText>
      </w:r>
      <w:r>
        <w:rPr>
          <w:noProof/>
        </w:rPr>
      </w:r>
      <w:r>
        <w:rPr>
          <w:noProof/>
        </w:rPr>
        <w:fldChar w:fldCharType="separate"/>
      </w:r>
      <w:r>
        <w:rPr>
          <w:noProof/>
        </w:rPr>
        <w:t>25</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3.4.2</w:t>
      </w:r>
      <w:r>
        <w:rPr>
          <w:rFonts w:asciiTheme="minorHAnsi" w:eastAsiaTheme="minorEastAsia" w:hAnsiTheme="minorHAnsi" w:cstheme="minorBidi"/>
          <w:noProof/>
          <w:lang w:eastAsia="id-ID"/>
        </w:rPr>
        <w:tab/>
      </w:r>
      <w:r>
        <w:rPr>
          <w:noProof/>
        </w:rPr>
        <w:t>Rata-rata</w:t>
      </w:r>
      <w:r w:rsidRPr="0065672C">
        <w:rPr>
          <w:i/>
          <w:noProof/>
        </w:rPr>
        <w:t xml:space="preserve"> End to End Delay </w:t>
      </w:r>
      <w:r>
        <w:rPr>
          <w:noProof/>
        </w:rPr>
        <w:t>(E2E)</w:t>
      </w:r>
      <w:r>
        <w:rPr>
          <w:noProof/>
        </w:rPr>
        <w:tab/>
      </w:r>
      <w:r>
        <w:rPr>
          <w:noProof/>
        </w:rPr>
        <w:fldChar w:fldCharType="begin"/>
      </w:r>
      <w:r>
        <w:rPr>
          <w:noProof/>
        </w:rPr>
        <w:instrText xml:space="preserve"> PAGEREF _Toc483287707 \h </w:instrText>
      </w:r>
      <w:r>
        <w:rPr>
          <w:noProof/>
        </w:rPr>
      </w:r>
      <w:r>
        <w:rPr>
          <w:noProof/>
        </w:rPr>
        <w:fldChar w:fldCharType="separate"/>
      </w:r>
      <w:r>
        <w:rPr>
          <w:noProof/>
        </w:rPr>
        <w:t>25</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3.4.3</w:t>
      </w:r>
      <w:r>
        <w:rPr>
          <w:rFonts w:asciiTheme="minorHAnsi" w:eastAsiaTheme="minorEastAsia" w:hAnsiTheme="minorHAnsi" w:cstheme="minorBidi"/>
          <w:noProof/>
          <w:lang w:eastAsia="id-ID"/>
        </w:rPr>
        <w:tab/>
      </w:r>
      <w:r w:rsidRPr="0065672C">
        <w:rPr>
          <w:i/>
          <w:noProof/>
        </w:rPr>
        <w:t xml:space="preserve">Routing Overhead </w:t>
      </w:r>
      <w:r>
        <w:rPr>
          <w:noProof/>
        </w:rPr>
        <w:t>(RO)</w:t>
      </w:r>
      <w:r>
        <w:rPr>
          <w:noProof/>
        </w:rPr>
        <w:tab/>
      </w:r>
      <w:r>
        <w:rPr>
          <w:noProof/>
        </w:rPr>
        <w:fldChar w:fldCharType="begin"/>
      </w:r>
      <w:r>
        <w:rPr>
          <w:noProof/>
        </w:rPr>
        <w:instrText xml:space="preserve"> PAGEREF _Toc483287708 \h </w:instrText>
      </w:r>
      <w:r>
        <w:rPr>
          <w:noProof/>
        </w:rPr>
      </w:r>
      <w:r>
        <w:rPr>
          <w:noProof/>
        </w:rPr>
        <w:fldChar w:fldCharType="separate"/>
      </w:r>
      <w:r>
        <w:rPr>
          <w:noProof/>
        </w:rPr>
        <w:t>25</w:t>
      </w:r>
      <w:r>
        <w:rPr>
          <w:noProof/>
        </w:rPr>
        <w:fldChar w:fldCharType="end"/>
      </w:r>
    </w:p>
    <w:p w:rsidR="00030849" w:rsidRDefault="00030849">
      <w:pPr>
        <w:pStyle w:val="TOC2"/>
        <w:rPr>
          <w:rFonts w:asciiTheme="minorHAnsi" w:eastAsiaTheme="minorEastAsia" w:hAnsiTheme="minorHAnsi" w:cstheme="minorBidi"/>
          <w:noProof/>
          <w:lang w:eastAsia="id-ID"/>
        </w:rPr>
      </w:pPr>
      <w:r>
        <w:rPr>
          <w:noProof/>
        </w:rPr>
        <w:t>3.5</w:t>
      </w:r>
      <w:r>
        <w:rPr>
          <w:rFonts w:asciiTheme="minorHAnsi" w:eastAsiaTheme="minorEastAsia" w:hAnsiTheme="minorHAnsi" w:cstheme="minorBidi"/>
          <w:noProof/>
          <w:lang w:eastAsia="id-ID"/>
        </w:rPr>
        <w:tab/>
      </w:r>
      <w:r w:rsidRPr="0065672C">
        <w:rPr>
          <w:noProof/>
          <w:lang w:val="en-US"/>
        </w:rPr>
        <w:t xml:space="preserve">Perancangan </w:t>
      </w:r>
      <w:r>
        <w:rPr>
          <w:noProof/>
        </w:rPr>
        <w:t xml:space="preserve">Modifikasi pada </w:t>
      </w:r>
      <w:r w:rsidRPr="0065672C">
        <w:rPr>
          <w:i/>
          <w:noProof/>
        </w:rPr>
        <w:t>Routing Protocol</w:t>
      </w:r>
      <w:r>
        <w:rPr>
          <w:noProof/>
        </w:rPr>
        <w:t xml:space="preserve"> AODV</w:t>
      </w:r>
      <w:r>
        <w:rPr>
          <w:noProof/>
        </w:rPr>
        <w:tab/>
      </w:r>
      <w:r>
        <w:rPr>
          <w:noProof/>
        </w:rPr>
        <w:fldChar w:fldCharType="begin"/>
      </w:r>
      <w:r>
        <w:rPr>
          <w:noProof/>
        </w:rPr>
        <w:instrText xml:space="preserve"> PAGEREF _Toc483287709 \h </w:instrText>
      </w:r>
      <w:r>
        <w:rPr>
          <w:noProof/>
        </w:rPr>
      </w:r>
      <w:r>
        <w:rPr>
          <w:noProof/>
        </w:rPr>
        <w:fldChar w:fldCharType="separate"/>
      </w:r>
      <w:r>
        <w:rPr>
          <w:noProof/>
        </w:rPr>
        <w:t>26</w:t>
      </w:r>
      <w:r>
        <w:rPr>
          <w:noProof/>
        </w:rPr>
        <w:fldChar w:fldCharType="end"/>
      </w:r>
    </w:p>
    <w:p w:rsidR="00030849" w:rsidRDefault="00030849">
      <w:pPr>
        <w:pStyle w:val="TOC1"/>
        <w:rPr>
          <w:rFonts w:asciiTheme="minorHAnsi" w:eastAsiaTheme="minorEastAsia" w:hAnsiTheme="minorHAnsi" w:cstheme="minorBidi"/>
          <w:b w:val="0"/>
          <w:lang w:eastAsia="id-ID"/>
        </w:rPr>
      </w:pPr>
      <w:r>
        <w:t>BAB IV IMPLEMENTASI</w:t>
      </w:r>
      <w:r>
        <w:tab/>
      </w:r>
      <w:r>
        <w:fldChar w:fldCharType="begin"/>
      </w:r>
      <w:r>
        <w:instrText xml:space="preserve"> PAGEREF _Toc483287710 \h </w:instrText>
      </w:r>
      <w:r>
        <w:fldChar w:fldCharType="separate"/>
      </w:r>
      <w:r>
        <w:t>29</w:t>
      </w:r>
      <w:r>
        <w:fldChar w:fldCharType="end"/>
      </w:r>
    </w:p>
    <w:p w:rsidR="00030849" w:rsidRDefault="00030849">
      <w:pPr>
        <w:pStyle w:val="TOC2"/>
        <w:rPr>
          <w:rFonts w:asciiTheme="minorHAnsi" w:eastAsiaTheme="minorEastAsia" w:hAnsiTheme="minorHAnsi" w:cstheme="minorBidi"/>
          <w:noProof/>
          <w:lang w:eastAsia="id-ID"/>
        </w:rPr>
      </w:pPr>
      <w:r>
        <w:rPr>
          <w:noProof/>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_Toc483287711 \h </w:instrText>
      </w:r>
      <w:r>
        <w:rPr>
          <w:noProof/>
        </w:rPr>
      </w:r>
      <w:r>
        <w:rPr>
          <w:noProof/>
        </w:rPr>
        <w:fldChar w:fldCharType="separate"/>
      </w:r>
      <w:r>
        <w:rPr>
          <w:noProof/>
        </w:rPr>
        <w:t>29</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65672C">
        <w:rPr>
          <w:i/>
          <w:noProof/>
        </w:rPr>
        <w:t>Grid</w:t>
      </w:r>
      <w:r>
        <w:rPr>
          <w:noProof/>
        </w:rPr>
        <w:tab/>
      </w:r>
      <w:r>
        <w:rPr>
          <w:noProof/>
        </w:rPr>
        <w:fldChar w:fldCharType="begin"/>
      </w:r>
      <w:r>
        <w:rPr>
          <w:noProof/>
        </w:rPr>
        <w:instrText xml:space="preserve"> PAGEREF _Toc483287712 \h </w:instrText>
      </w:r>
      <w:r>
        <w:rPr>
          <w:noProof/>
        </w:rPr>
      </w:r>
      <w:r>
        <w:rPr>
          <w:noProof/>
        </w:rPr>
        <w:fldChar w:fldCharType="separate"/>
      </w:r>
      <w:r>
        <w:rPr>
          <w:noProof/>
        </w:rPr>
        <w:t>29</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65672C">
        <w:rPr>
          <w:i/>
          <w:noProof/>
        </w:rPr>
        <w:t>Real</w:t>
      </w:r>
      <w:r>
        <w:rPr>
          <w:noProof/>
        </w:rPr>
        <w:tab/>
      </w:r>
      <w:r>
        <w:rPr>
          <w:noProof/>
        </w:rPr>
        <w:fldChar w:fldCharType="begin"/>
      </w:r>
      <w:r>
        <w:rPr>
          <w:noProof/>
        </w:rPr>
        <w:instrText xml:space="preserve"> PAGEREF _Toc483287713 \h </w:instrText>
      </w:r>
      <w:r>
        <w:rPr>
          <w:noProof/>
        </w:rPr>
      </w:r>
      <w:r>
        <w:rPr>
          <w:noProof/>
        </w:rPr>
        <w:fldChar w:fldCharType="separate"/>
      </w:r>
      <w:r>
        <w:rPr>
          <w:noProof/>
        </w:rPr>
        <w:t>30</w:t>
      </w:r>
      <w:r>
        <w:rPr>
          <w:noProof/>
        </w:rPr>
        <w:fldChar w:fldCharType="end"/>
      </w:r>
    </w:p>
    <w:p w:rsidR="00030849" w:rsidRDefault="00030849">
      <w:pPr>
        <w:pStyle w:val="TOC2"/>
        <w:rPr>
          <w:rFonts w:asciiTheme="minorHAnsi" w:eastAsiaTheme="minorEastAsia" w:hAnsiTheme="minorHAnsi" w:cstheme="minorBidi"/>
          <w:noProof/>
          <w:lang w:eastAsia="id-ID"/>
        </w:rPr>
      </w:pPr>
      <w:r>
        <w:rPr>
          <w:noProof/>
        </w:rPr>
        <w:t>4.2</w:t>
      </w:r>
      <w:r>
        <w:rPr>
          <w:rFonts w:asciiTheme="minorHAnsi" w:eastAsiaTheme="minorEastAsia" w:hAnsiTheme="minorHAnsi" w:cstheme="minorBidi"/>
          <w:noProof/>
          <w:lang w:eastAsia="id-ID"/>
        </w:rPr>
        <w:tab/>
      </w:r>
      <w:r>
        <w:rPr>
          <w:noProof/>
        </w:rPr>
        <w:t xml:space="preserve">Implementasi Modifikasi pada </w:t>
      </w:r>
      <w:r w:rsidRPr="0065672C">
        <w:rPr>
          <w:i/>
          <w:noProof/>
        </w:rPr>
        <w:t>Routing Protocol</w:t>
      </w:r>
      <w:r>
        <w:rPr>
          <w:noProof/>
        </w:rPr>
        <w:t xml:space="preserve"> AODV</w:t>
      </w:r>
      <w:r>
        <w:rPr>
          <w:noProof/>
        </w:rPr>
        <w:tab/>
      </w:r>
      <w:r>
        <w:rPr>
          <w:noProof/>
        </w:rPr>
        <w:fldChar w:fldCharType="begin"/>
      </w:r>
      <w:r>
        <w:rPr>
          <w:noProof/>
        </w:rPr>
        <w:instrText xml:space="preserve"> PAGEREF _Toc483287714 \h </w:instrText>
      </w:r>
      <w:r>
        <w:rPr>
          <w:noProof/>
        </w:rPr>
      </w:r>
      <w:r>
        <w:rPr>
          <w:noProof/>
        </w:rPr>
        <w:fldChar w:fldCharType="separate"/>
      </w:r>
      <w:r>
        <w:rPr>
          <w:noProof/>
        </w:rPr>
        <w:t>31</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4.2.1</w:t>
      </w:r>
      <w:r>
        <w:rPr>
          <w:rFonts w:asciiTheme="minorHAnsi" w:eastAsiaTheme="minorEastAsia" w:hAnsiTheme="minorHAnsi" w:cstheme="minorBidi"/>
          <w:noProof/>
          <w:lang w:eastAsia="id-ID"/>
        </w:rPr>
        <w:tab/>
      </w:r>
      <w:r>
        <w:rPr>
          <w:noProof/>
        </w:rPr>
        <w:t>Modifikasi Makefile</w:t>
      </w:r>
      <w:r>
        <w:rPr>
          <w:noProof/>
        </w:rPr>
        <w:tab/>
      </w:r>
      <w:r>
        <w:rPr>
          <w:noProof/>
        </w:rPr>
        <w:fldChar w:fldCharType="begin"/>
      </w:r>
      <w:r>
        <w:rPr>
          <w:noProof/>
        </w:rPr>
        <w:instrText xml:space="preserve"> PAGEREF _Toc483287715 \h </w:instrText>
      </w:r>
      <w:r>
        <w:rPr>
          <w:noProof/>
        </w:rPr>
      </w:r>
      <w:r>
        <w:rPr>
          <w:noProof/>
        </w:rPr>
        <w:fldChar w:fldCharType="separate"/>
      </w:r>
      <w:r>
        <w:rPr>
          <w:noProof/>
        </w:rPr>
        <w:t>32</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4.2.2</w:t>
      </w:r>
      <w:r>
        <w:rPr>
          <w:rFonts w:asciiTheme="minorHAnsi" w:eastAsiaTheme="minorEastAsia" w:hAnsiTheme="minorHAnsi" w:cstheme="minorBidi"/>
          <w:noProof/>
          <w:lang w:eastAsia="id-ID"/>
        </w:rPr>
        <w:tab/>
      </w:r>
      <w:r>
        <w:rPr>
          <w:noProof/>
        </w:rPr>
        <w:t xml:space="preserve">Modifikasi </w:t>
      </w:r>
      <w:r w:rsidRPr="0065672C">
        <w:rPr>
          <w:i/>
          <w:noProof/>
        </w:rPr>
        <w:t>Packet Header</w:t>
      </w:r>
      <w:r>
        <w:rPr>
          <w:noProof/>
        </w:rPr>
        <w:tab/>
      </w:r>
      <w:r>
        <w:rPr>
          <w:noProof/>
        </w:rPr>
        <w:fldChar w:fldCharType="begin"/>
      </w:r>
      <w:r>
        <w:rPr>
          <w:noProof/>
        </w:rPr>
        <w:instrText xml:space="preserve"> PAGEREF _Toc483287716 \h </w:instrText>
      </w:r>
      <w:r>
        <w:rPr>
          <w:noProof/>
        </w:rPr>
      </w:r>
      <w:r>
        <w:rPr>
          <w:noProof/>
        </w:rPr>
        <w:fldChar w:fldCharType="separate"/>
      </w:r>
      <w:r>
        <w:rPr>
          <w:noProof/>
        </w:rPr>
        <w:t>32</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4.2.3</w:t>
      </w:r>
      <w:r>
        <w:rPr>
          <w:rFonts w:asciiTheme="minorHAnsi" w:eastAsiaTheme="minorEastAsia" w:hAnsiTheme="minorHAnsi" w:cstheme="minorBidi"/>
          <w:noProof/>
          <w:lang w:eastAsia="id-ID"/>
        </w:rPr>
        <w:tab/>
      </w:r>
      <w:r>
        <w:rPr>
          <w:noProof/>
        </w:rPr>
        <w:t xml:space="preserve">Penambahan Evaluasi pada Tiap </w:t>
      </w:r>
      <w:r w:rsidRPr="0065672C">
        <w:rPr>
          <w:i/>
          <w:noProof/>
        </w:rPr>
        <w:t>Node</w:t>
      </w:r>
      <w:r>
        <w:rPr>
          <w:noProof/>
        </w:rPr>
        <w:tab/>
      </w:r>
      <w:r>
        <w:rPr>
          <w:noProof/>
        </w:rPr>
        <w:fldChar w:fldCharType="begin"/>
      </w:r>
      <w:r>
        <w:rPr>
          <w:noProof/>
        </w:rPr>
        <w:instrText xml:space="preserve"> PAGEREF _Toc483287717 \h </w:instrText>
      </w:r>
      <w:r>
        <w:rPr>
          <w:noProof/>
        </w:rPr>
      </w:r>
      <w:r>
        <w:rPr>
          <w:noProof/>
        </w:rPr>
        <w:fldChar w:fldCharType="separate"/>
      </w:r>
      <w:r>
        <w:rPr>
          <w:noProof/>
        </w:rPr>
        <w:t>33</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4.2.4</w:t>
      </w:r>
      <w:r>
        <w:rPr>
          <w:rFonts w:asciiTheme="minorHAnsi" w:eastAsiaTheme="minorEastAsia" w:hAnsiTheme="minorHAnsi" w:cstheme="minorBidi"/>
          <w:noProof/>
          <w:lang w:eastAsia="id-ID"/>
        </w:rPr>
        <w:tab/>
      </w:r>
      <w:r>
        <w:rPr>
          <w:noProof/>
        </w:rPr>
        <w:t>Implementasi ECDSA</w:t>
      </w:r>
      <w:r>
        <w:rPr>
          <w:noProof/>
        </w:rPr>
        <w:tab/>
      </w:r>
      <w:r>
        <w:rPr>
          <w:noProof/>
        </w:rPr>
        <w:fldChar w:fldCharType="begin"/>
      </w:r>
      <w:r>
        <w:rPr>
          <w:noProof/>
        </w:rPr>
        <w:instrText xml:space="preserve"> PAGEREF _Toc483287718 \h </w:instrText>
      </w:r>
      <w:r>
        <w:rPr>
          <w:noProof/>
        </w:rPr>
      </w:r>
      <w:r>
        <w:rPr>
          <w:noProof/>
        </w:rPr>
        <w:fldChar w:fldCharType="separate"/>
      </w:r>
      <w:r>
        <w:rPr>
          <w:noProof/>
        </w:rPr>
        <w:t>34</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4.2.5</w:t>
      </w:r>
      <w:r>
        <w:rPr>
          <w:rFonts w:asciiTheme="minorHAnsi" w:eastAsiaTheme="minorEastAsia" w:hAnsiTheme="minorHAnsi" w:cstheme="minorBidi"/>
          <w:noProof/>
          <w:lang w:eastAsia="id-ID"/>
        </w:rPr>
        <w:tab/>
      </w:r>
      <w:r>
        <w:rPr>
          <w:noProof/>
        </w:rPr>
        <w:t xml:space="preserve">Modifikasi Pemilihan </w:t>
      </w:r>
      <w:r w:rsidRPr="0065672C">
        <w:rPr>
          <w:i/>
          <w:noProof/>
        </w:rPr>
        <w:t>Node</w:t>
      </w:r>
      <w:r>
        <w:rPr>
          <w:noProof/>
        </w:rPr>
        <w:tab/>
      </w:r>
      <w:r>
        <w:rPr>
          <w:noProof/>
        </w:rPr>
        <w:fldChar w:fldCharType="begin"/>
      </w:r>
      <w:r>
        <w:rPr>
          <w:noProof/>
        </w:rPr>
        <w:instrText xml:space="preserve"> PAGEREF _Toc483287719 \h </w:instrText>
      </w:r>
      <w:r>
        <w:rPr>
          <w:noProof/>
        </w:rPr>
      </w:r>
      <w:r>
        <w:rPr>
          <w:noProof/>
        </w:rPr>
        <w:fldChar w:fldCharType="separate"/>
      </w:r>
      <w:r>
        <w:rPr>
          <w:noProof/>
        </w:rPr>
        <w:t>35</w:t>
      </w:r>
      <w:r>
        <w:rPr>
          <w:noProof/>
        </w:rPr>
        <w:fldChar w:fldCharType="end"/>
      </w:r>
    </w:p>
    <w:p w:rsidR="00030849" w:rsidRDefault="00030849">
      <w:pPr>
        <w:pStyle w:val="TOC2"/>
        <w:rPr>
          <w:rFonts w:asciiTheme="minorHAnsi" w:eastAsiaTheme="minorEastAsia" w:hAnsiTheme="minorHAnsi" w:cstheme="minorBidi"/>
          <w:noProof/>
          <w:lang w:eastAsia="id-ID"/>
        </w:rPr>
      </w:pPr>
      <w:r>
        <w:rPr>
          <w:noProof/>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_Toc483287720 \h </w:instrText>
      </w:r>
      <w:r>
        <w:rPr>
          <w:noProof/>
        </w:rPr>
      </w:r>
      <w:r>
        <w:rPr>
          <w:noProof/>
        </w:rPr>
        <w:fldChar w:fldCharType="separate"/>
      </w:r>
      <w:r>
        <w:rPr>
          <w:noProof/>
        </w:rPr>
        <w:t>35</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4.3.1</w:t>
      </w:r>
      <w:r>
        <w:rPr>
          <w:rFonts w:asciiTheme="minorHAnsi" w:eastAsiaTheme="minorEastAsia" w:hAnsiTheme="minorHAnsi" w:cstheme="minorBidi"/>
          <w:noProof/>
          <w:lang w:eastAsia="id-ID"/>
        </w:rPr>
        <w:tab/>
      </w:r>
      <w:r>
        <w:rPr>
          <w:noProof/>
        </w:rPr>
        <w:t xml:space="preserve">Implementasi </w:t>
      </w:r>
      <w:r w:rsidRPr="0065672C">
        <w:rPr>
          <w:i/>
          <w:noProof/>
        </w:rPr>
        <w:t>Black hole Attack</w:t>
      </w:r>
      <w:r>
        <w:rPr>
          <w:noProof/>
        </w:rPr>
        <w:tab/>
      </w:r>
      <w:r>
        <w:rPr>
          <w:noProof/>
        </w:rPr>
        <w:fldChar w:fldCharType="begin"/>
      </w:r>
      <w:r>
        <w:rPr>
          <w:noProof/>
        </w:rPr>
        <w:instrText xml:space="preserve"> PAGEREF _Toc483287721 \h </w:instrText>
      </w:r>
      <w:r>
        <w:rPr>
          <w:noProof/>
        </w:rPr>
      </w:r>
      <w:r>
        <w:rPr>
          <w:noProof/>
        </w:rPr>
        <w:fldChar w:fldCharType="separate"/>
      </w:r>
      <w:r>
        <w:rPr>
          <w:noProof/>
        </w:rPr>
        <w:t>36</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4.3.2</w:t>
      </w:r>
      <w:r>
        <w:rPr>
          <w:rFonts w:asciiTheme="minorHAnsi" w:eastAsiaTheme="minorEastAsia" w:hAnsiTheme="minorHAnsi" w:cstheme="minorBidi"/>
          <w:noProof/>
          <w:lang w:eastAsia="id-ID"/>
        </w:rPr>
        <w:tab/>
      </w:r>
      <w:r>
        <w:rPr>
          <w:noProof/>
        </w:rPr>
        <w:t xml:space="preserve">Implementasi </w:t>
      </w:r>
      <w:r w:rsidRPr="0065672C">
        <w:rPr>
          <w:i/>
          <w:noProof/>
        </w:rPr>
        <w:t>Worm hole Attack</w:t>
      </w:r>
      <w:r>
        <w:rPr>
          <w:noProof/>
        </w:rPr>
        <w:tab/>
      </w:r>
      <w:r>
        <w:rPr>
          <w:noProof/>
        </w:rPr>
        <w:fldChar w:fldCharType="begin"/>
      </w:r>
      <w:r>
        <w:rPr>
          <w:noProof/>
        </w:rPr>
        <w:instrText xml:space="preserve"> PAGEREF _Toc483287722 \h </w:instrText>
      </w:r>
      <w:r>
        <w:rPr>
          <w:noProof/>
        </w:rPr>
      </w:r>
      <w:r>
        <w:rPr>
          <w:noProof/>
        </w:rPr>
        <w:fldChar w:fldCharType="separate"/>
      </w:r>
      <w:r>
        <w:rPr>
          <w:noProof/>
        </w:rPr>
        <w:t>37</w:t>
      </w:r>
      <w:r>
        <w:rPr>
          <w:noProof/>
        </w:rPr>
        <w:fldChar w:fldCharType="end"/>
      </w:r>
    </w:p>
    <w:p w:rsidR="00030849" w:rsidRDefault="00030849">
      <w:pPr>
        <w:pStyle w:val="TOC2"/>
        <w:rPr>
          <w:rFonts w:asciiTheme="minorHAnsi" w:eastAsiaTheme="minorEastAsia" w:hAnsiTheme="minorHAnsi" w:cstheme="minorBidi"/>
          <w:noProof/>
          <w:lang w:eastAsia="id-ID"/>
        </w:rPr>
      </w:pPr>
      <w:r>
        <w:rPr>
          <w:noProof/>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_Toc483287723 \h </w:instrText>
      </w:r>
      <w:r>
        <w:rPr>
          <w:noProof/>
        </w:rPr>
      </w:r>
      <w:r>
        <w:rPr>
          <w:noProof/>
        </w:rPr>
        <w:fldChar w:fldCharType="separate"/>
      </w:r>
      <w:r>
        <w:rPr>
          <w:noProof/>
        </w:rPr>
        <w:t>37</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4.4.1</w:t>
      </w:r>
      <w:r>
        <w:rPr>
          <w:rFonts w:asciiTheme="minorHAnsi" w:eastAsiaTheme="minorEastAsia" w:hAnsiTheme="minorHAnsi" w:cstheme="minorBidi"/>
          <w:noProof/>
          <w:lang w:eastAsia="id-ID"/>
        </w:rPr>
        <w:tab/>
      </w:r>
      <w:r>
        <w:rPr>
          <w:noProof/>
        </w:rPr>
        <w:t xml:space="preserve">Implementasi </w:t>
      </w:r>
      <w:r w:rsidRPr="0065672C">
        <w:rPr>
          <w:i/>
          <w:noProof/>
        </w:rPr>
        <w:t xml:space="preserve">Packet Delivery Ratio </w:t>
      </w:r>
      <w:r>
        <w:rPr>
          <w:noProof/>
        </w:rPr>
        <w:t>(PDR)</w:t>
      </w:r>
      <w:r>
        <w:rPr>
          <w:noProof/>
        </w:rPr>
        <w:tab/>
      </w:r>
      <w:r>
        <w:rPr>
          <w:noProof/>
        </w:rPr>
        <w:fldChar w:fldCharType="begin"/>
      </w:r>
      <w:r>
        <w:rPr>
          <w:noProof/>
        </w:rPr>
        <w:instrText xml:space="preserve"> PAGEREF _Toc483287724 \h </w:instrText>
      </w:r>
      <w:r>
        <w:rPr>
          <w:noProof/>
        </w:rPr>
      </w:r>
      <w:r>
        <w:rPr>
          <w:noProof/>
        </w:rPr>
        <w:fldChar w:fldCharType="separate"/>
      </w:r>
      <w:r>
        <w:rPr>
          <w:noProof/>
        </w:rPr>
        <w:t>38</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4.4.2</w:t>
      </w:r>
      <w:r>
        <w:rPr>
          <w:rFonts w:asciiTheme="minorHAnsi" w:eastAsiaTheme="minorEastAsia" w:hAnsiTheme="minorHAnsi" w:cstheme="minorBidi"/>
          <w:noProof/>
          <w:lang w:eastAsia="id-ID"/>
        </w:rPr>
        <w:tab/>
      </w:r>
      <w:r>
        <w:rPr>
          <w:noProof/>
        </w:rPr>
        <w:t xml:space="preserve">Implementasi Rata-rata </w:t>
      </w:r>
      <w:r w:rsidRPr="0065672C">
        <w:rPr>
          <w:i/>
          <w:noProof/>
        </w:rPr>
        <w:t xml:space="preserve">End to End Delay </w:t>
      </w:r>
      <w:r>
        <w:rPr>
          <w:noProof/>
        </w:rPr>
        <w:t>(E2E)</w:t>
      </w:r>
      <w:r>
        <w:rPr>
          <w:noProof/>
        </w:rPr>
        <w:tab/>
      </w:r>
      <w:r>
        <w:rPr>
          <w:noProof/>
        </w:rPr>
        <w:fldChar w:fldCharType="begin"/>
      </w:r>
      <w:r>
        <w:rPr>
          <w:noProof/>
        </w:rPr>
        <w:instrText xml:space="preserve"> PAGEREF _Toc483287725 \h </w:instrText>
      </w:r>
      <w:r>
        <w:rPr>
          <w:noProof/>
        </w:rPr>
      </w:r>
      <w:r>
        <w:rPr>
          <w:noProof/>
        </w:rPr>
        <w:fldChar w:fldCharType="separate"/>
      </w:r>
      <w:r>
        <w:rPr>
          <w:noProof/>
        </w:rPr>
        <w:t>38</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4.4.3</w:t>
      </w:r>
      <w:r>
        <w:rPr>
          <w:rFonts w:asciiTheme="minorHAnsi" w:eastAsiaTheme="minorEastAsia" w:hAnsiTheme="minorHAnsi" w:cstheme="minorBidi"/>
          <w:noProof/>
          <w:lang w:eastAsia="id-ID"/>
        </w:rPr>
        <w:tab/>
      </w:r>
      <w:r>
        <w:rPr>
          <w:noProof/>
        </w:rPr>
        <w:t xml:space="preserve">Implementasi </w:t>
      </w:r>
      <w:r w:rsidRPr="0065672C">
        <w:rPr>
          <w:i/>
          <w:noProof/>
        </w:rPr>
        <w:t xml:space="preserve">Routing Overhead </w:t>
      </w:r>
      <w:r>
        <w:rPr>
          <w:noProof/>
        </w:rPr>
        <w:t>(RO)</w:t>
      </w:r>
      <w:r>
        <w:rPr>
          <w:noProof/>
        </w:rPr>
        <w:tab/>
      </w:r>
      <w:r>
        <w:rPr>
          <w:noProof/>
        </w:rPr>
        <w:fldChar w:fldCharType="begin"/>
      </w:r>
      <w:r>
        <w:rPr>
          <w:noProof/>
        </w:rPr>
        <w:instrText xml:space="preserve"> PAGEREF _Toc483287726 \h </w:instrText>
      </w:r>
      <w:r>
        <w:rPr>
          <w:noProof/>
        </w:rPr>
      </w:r>
      <w:r>
        <w:rPr>
          <w:noProof/>
        </w:rPr>
        <w:fldChar w:fldCharType="separate"/>
      </w:r>
      <w:r>
        <w:rPr>
          <w:noProof/>
        </w:rPr>
        <w:t>39</w:t>
      </w:r>
      <w:r>
        <w:rPr>
          <w:noProof/>
        </w:rPr>
        <w:fldChar w:fldCharType="end"/>
      </w:r>
    </w:p>
    <w:p w:rsidR="00030849" w:rsidRDefault="00030849">
      <w:pPr>
        <w:pStyle w:val="TOC1"/>
        <w:rPr>
          <w:rFonts w:asciiTheme="minorHAnsi" w:eastAsiaTheme="minorEastAsia" w:hAnsiTheme="minorHAnsi" w:cstheme="minorBidi"/>
          <w:b w:val="0"/>
          <w:lang w:eastAsia="id-ID"/>
        </w:rPr>
      </w:pPr>
      <w:r>
        <w:t>BAB V HASIL UJI COBA DAN EVALUASI</w:t>
      </w:r>
      <w:r>
        <w:tab/>
      </w:r>
      <w:r>
        <w:fldChar w:fldCharType="begin"/>
      </w:r>
      <w:r>
        <w:instrText xml:space="preserve"> PAGEREF _Toc483287727 \h </w:instrText>
      </w:r>
      <w:r>
        <w:fldChar w:fldCharType="separate"/>
      </w:r>
      <w:r>
        <w:t>39</w:t>
      </w:r>
      <w:r>
        <w:fldChar w:fldCharType="end"/>
      </w:r>
    </w:p>
    <w:p w:rsidR="00030849" w:rsidRDefault="00030849">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_Toc483287728 \h </w:instrText>
      </w:r>
      <w:r>
        <w:rPr>
          <w:noProof/>
        </w:rPr>
      </w:r>
      <w:r>
        <w:rPr>
          <w:noProof/>
        </w:rPr>
        <w:fldChar w:fldCharType="separate"/>
      </w:r>
      <w:r>
        <w:rPr>
          <w:noProof/>
        </w:rPr>
        <w:t>40</w:t>
      </w:r>
      <w:r>
        <w:rPr>
          <w:noProof/>
        </w:rPr>
        <w:fldChar w:fldCharType="end"/>
      </w:r>
    </w:p>
    <w:p w:rsidR="00030849" w:rsidRDefault="00030849">
      <w:pPr>
        <w:pStyle w:val="TOC2"/>
        <w:rPr>
          <w:rFonts w:asciiTheme="minorHAnsi" w:eastAsiaTheme="minorEastAsia" w:hAnsiTheme="minorHAnsi" w:cstheme="minorBidi"/>
          <w:noProof/>
          <w:lang w:eastAsia="id-ID"/>
        </w:rPr>
      </w:pPr>
      <w:r>
        <w:rPr>
          <w:noProof/>
        </w:rPr>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_Toc483287729 \h </w:instrText>
      </w:r>
      <w:r>
        <w:rPr>
          <w:noProof/>
        </w:rPr>
      </w:r>
      <w:r>
        <w:rPr>
          <w:noProof/>
        </w:rPr>
        <w:fldChar w:fldCharType="separate"/>
      </w:r>
      <w:r>
        <w:rPr>
          <w:noProof/>
        </w:rPr>
        <w:t>40</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65672C">
        <w:rPr>
          <w:i/>
          <w:noProof/>
        </w:rPr>
        <w:t>Grid</w:t>
      </w:r>
      <w:r>
        <w:rPr>
          <w:noProof/>
        </w:rPr>
        <w:tab/>
      </w:r>
      <w:r>
        <w:rPr>
          <w:noProof/>
        </w:rPr>
        <w:fldChar w:fldCharType="begin"/>
      </w:r>
      <w:r>
        <w:rPr>
          <w:noProof/>
        </w:rPr>
        <w:instrText xml:space="preserve"> PAGEREF _Toc483287730 \h </w:instrText>
      </w:r>
      <w:r>
        <w:rPr>
          <w:noProof/>
        </w:rPr>
      </w:r>
      <w:r>
        <w:rPr>
          <w:noProof/>
        </w:rPr>
        <w:fldChar w:fldCharType="separate"/>
      </w:r>
      <w:r>
        <w:rPr>
          <w:noProof/>
        </w:rPr>
        <w:t>40</w:t>
      </w:r>
      <w:r>
        <w:rPr>
          <w:noProof/>
        </w:rPr>
        <w:fldChar w:fldCharType="end"/>
      </w:r>
    </w:p>
    <w:p w:rsidR="00030849" w:rsidRDefault="00030849">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65672C">
        <w:rPr>
          <w:i/>
          <w:noProof/>
        </w:rPr>
        <w:t>Real</w:t>
      </w:r>
      <w:r>
        <w:rPr>
          <w:noProof/>
        </w:rPr>
        <w:tab/>
      </w:r>
      <w:r>
        <w:rPr>
          <w:noProof/>
        </w:rPr>
        <w:fldChar w:fldCharType="begin"/>
      </w:r>
      <w:r>
        <w:rPr>
          <w:noProof/>
        </w:rPr>
        <w:instrText xml:space="preserve"> PAGEREF _Toc483287731 \h </w:instrText>
      </w:r>
      <w:r>
        <w:rPr>
          <w:noProof/>
        </w:rPr>
      </w:r>
      <w:r>
        <w:rPr>
          <w:noProof/>
        </w:rPr>
        <w:fldChar w:fldCharType="separate"/>
      </w:r>
      <w:r>
        <w:rPr>
          <w:noProof/>
        </w:rPr>
        <w:t>40</w:t>
      </w:r>
      <w:r>
        <w:rPr>
          <w:noProof/>
        </w:rPr>
        <w:fldChar w:fldCharType="end"/>
      </w:r>
    </w:p>
    <w:p w:rsidR="00030849" w:rsidRDefault="00030849">
      <w:pPr>
        <w:pStyle w:val="TOC1"/>
        <w:rPr>
          <w:rFonts w:asciiTheme="minorHAnsi" w:eastAsiaTheme="minorEastAsia" w:hAnsiTheme="minorHAnsi" w:cstheme="minorBidi"/>
          <w:b w:val="0"/>
          <w:lang w:eastAsia="id-ID"/>
        </w:rPr>
      </w:pPr>
      <w:r>
        <w:t>BAB VI KESIMPULAN DAN SARAN</w:t>
      </w:r>
      <w:r>
        <w:tab/>
      </w:r>
      <w:r>
        <w:fldChar w:fldCharType="begin"/>
      </w:r>
      <w:r>
        <w:instrText xml:space="preserve"> PAGEREF _Toc483287732 \h </w:instrText>
      </w:r>
      <w:r>
        <w:fldChar w:fldCharType="separate"/>
      </w:r>
      <w:r>
        <w:t>42</w:t>
      </w:r>
      <w:r>
        <w:fldChar w:fldCharType="end"/>
      </w:r>
    </w:p>
    <w:p w:rsidR="00030849" w:rsidRDefault="00030849">
      <w:pPr>
        <w:pStyle w:val="TOC2"/>
        <w:rPr>
          <w:rFonts w:asciiTheme="minorHAnsi" w:eastAsiaTheme="minorEastAsia" w:hAnsiTheme="minorHAnsi" w:cstheme="minorBidi"/>
          <w:noProof/>
          <w:lang w:eastAsia="id-ID"/>
        </w:rPr>
      </w:pPr>
      <w:r>
        <w:rPr>
          <w:noProof/>
        </w:rPr>
        <w:lastRenderedPageBreak/>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_Toc483287733 \h </w:instrText>
      </w:r>
      <w:r>
        <w:rPr>
          <w:noProof/>
        </w:rPr>
      </w:r>
      <w:r>
        <w:rPr>
          <w:noProof/>
        </w:rPr>
        <w:fldChar w:fldCharType="separate"/>
      </w:r>
      <w:r>
        <w:rPr>
          <w:noProof/>
        </w:rPr>
        <w:t>42</w:t>
      </w:r>
      <w:r>
        <w:rPr>
          <w:noProof/>
        </w:rPr>
        <w:fldChar w:fldCharType="end"/>
      </w:r>
    </w:p>
    <w:p w:rsidR="00030849" w:rsidRDefault="00030849">
      <w:pPr>
        <w:pStyle w:val="TOC2"/>
        <w:rPr>
          <w:rFonts w:asciiTheme="minorHAnsi" w:eastAsiaTheme="minorEastAsia" w:hAnsiTheme="minorHAnsi" w:cstheme="minorBidi"/>
          <w:noProof/>
          <w:lang w:eastAsia="id-ID"/>
        </w:rPr>
      </w:pPr>
      <w:r>
        <w:rPr>
          <w:noProof/>
        </w:rPr>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_Toc483287734 \h </w:instrText>
      </w:r>
      <w:r>
        <w:rPr>
          <w:noProof/>
        </w:rPr>
      </w:r>
      <w:r>
        <w:rPr>
          <w:noProof/>
        </w:rPr>
        <w:fldChar w:fldCharType="separate"/>
      </w:r>
      <w:r>
        <w:rPr>
          <w:noProof/>
        </w:rPr>
        <w:t>42</w:t>
      </w:r>
      <w:r>
        <w:rPr>
          <w:noProof/>
        </w:rPr>
        <w:fldChar w:fldCharType="end"/>
      </w:r>
    </w:p>
    <w:p w:rsidR="00030849" w:rsidRDefault="00030849">
      <w:pPr>
        <w:pStyle w:val="TOC1"/>
        <w:rPr>
          <w:rFonts w:asciiTheme="minorHAnsi" w:eastAsiaTheme="minorEastAsia" w:hAnsiTheme="minorHAnsi" w:cstheme="minorBidi"/>
          <w:b w:val="0"/>
          <w:lang w:eastAsia="id-ID"/>
        </w:rPr>
      </w:pPr>
      <w:r>
        <w:t>DAFTAR PUSTAKA</w:t>
      </w:r>
      <w:r>
        <w:tab/>
      </w:r>
      <w:r>
        <w:fldChar w:fldCharType="begin"/>
      </w:r>
      <w:r>
        <w:instrText xml:space="preserve"> PAGEREF _Toc483287735 \h </w:instrText>
      </w:r>
      <w:r>
        <w:fldChar w:fldCharType="separate"/>
      </w:r>
      <w:r>
        <w:t>43</w:t>
      </w:r>
      <w:r>
        <w:fldChar w:fldCharType="end"/>
      </w:r>
    </w:p>
    <w:p w:rsidR="00030849" w:rsidRDefault="00030849">
      <w:pPr>
        <w:pStyle w:val="TOC1"/>
        <w:rPr>
          <w:rFonts w:asciiTheme="minorHAnsi" w:eastAsiaTheme="minorEastAsia" w:hAnsiTheme="minorHAnsi" w:cstheme="minorBidi"/>
          <w:b w:val="0"/>
          <w:lang w:eastAsia="id-ID"/>
        </w:rPr>
      </w:pPr>
      <w:r w:rsidRPr="0065672C">
        <w:rPr>
          <w:lang w:val="en-US"/>
        </w:rPr>
        <w:t>LAMPIRAN</w:t>
      </w:r>
      <w:r>
        <w:tab/>
      </w:r>
      <w:r>
        <w:fldChar w:fldCharType="begin"/>
      </w:r>
      <w:r>
        <w:instrText xml:space="preserve"> PAGEREF _Toc483287736 \h </w:instrText>
      </w:r>
      <w:r>
        <w:fldChar w:fldCharType="separate"/>
      </w:r>
      <w:r>
        <w:t>44</w:t>
      </w:r>
      <w:r>
        <w:fldChar w:fldCharType="end"/>
      </w:r>
    </w:p>
    <w:p w:rsidR="00030849" w:rsidRDefault="00030849">
      <w:pPr>
        <w:pStyle w:val="TOC2"/>
        <w:rPr>
          <w:rFonts w:asciiTheme="minorHAnsi" w:eastAsiaTheme="minorEastAsia" w:hAnsiTheme="minorHAnsi" w:cstheme="minorBidi"/>
          <w:noProof/>
          <w:lang w:eastAsia="id-ID"/>
        </w:rPr>
      </w:pPr>
      <w:r w:rsidRPr="0065672C">
        <w:rPr>
          <w:noProof/>
          <w:lang w:val="en-US"/>
        </w:rPr>
        <w:t>6.3</w:t>
      </w:r>
      <w:r>
        <w:rPr>
          <w:rFonts w:asciiTheme="minorHAnsi" w:eastAsiaTheme="minorEastAsia" w:hAnsiTheme="minorHAnsi" w:cstheme="minorBidi"/>
          <w:noProof/>
          <w:lang w:eastAsia="id-ID"/>
        </w:rPr>
        <w:tab/>
      </w:r>
      <w:r w:rsidRPr="0065672C">
        <w:rPr>
          <w:noProof/>
          <w:lang w:val="en-US"/>
        </w:rPr>
        <w:t>Kumpulan Kode Sumber</w:t>
      </w:r>
      <w:r>
        <w:rPr>
          <w:noProof/>
        </w:rPr>
        <w:tab/>
      </w:r>
      <w:r>
        <w:rPr>
          <w:noProof/>
        </w:rPr>
        <w:fldChar w:fldCharType="begin"/>
      </w:r>
      <w:r>
        <w:rPr>
          <w:noProof/>
        </w:rPr>
        <w:instrText xml:space="preserve"> PAGEREF _Toc483287737 \h </w:instrText>
      </w:r>
      <w:r>
        <w:rPr>
          <w:noProof/>
        </w:rPr>
      </w:r>
      <w:r>
        <w:rPr>
          <w:noProof/>
        </w:rPr>
        <w:fldChar w:fldCharType="separate"/>
      </w:r>
      <w:r>
        <w:rPr>
          <w:noProof/>
        </w:rPr>
        <w:t>44</w:t>
      </w:r>
      <w:r>
        <w:rPr>
          <w:noProof/>
        </w:rPr>
        <w:fldChar w:fldCharType="end"/>
      </w:r>
    </w:p>
    <w:p w:rsidR="00030849" w:rsidRDefault="00030849">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_Toc483287738 \h </w:instrText>
      </w:r>
      <w:r>
        <w:fldChar w:fldCharType="separate"/>
      </w:r>
      <w:r>
        <w:t>53</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3287670"/>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8D3348" w:rsidRDefault="007D06E1">
      <w:pPr>
        <w:pStyle w:val="TableofFigures"/>
        <w:tabs>
          <w:tab w:val="right" w:leader="dot" w:pos="5829"/>
        </w:tabs>
        <w:rPr>
          <w:rFonts w:asciiTheme="minorHAnsi" w:eastAsiaTheme="minorEastAsia" w:hAnsiTheme="minorHAnsi" w:cstheme="minorBidi"/>
          <w:noProof/>
          <w:lang w:val="en-US"/>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8D3348">
        <w:rPr>
          <w:noProof/>
        </w:rPr>
        <w:t>Gambar 2.1 Contoh Copy-Move Citra</w:t>
      </w:r>
      <w:r w:rsidR="008D3348">
        <w:rPr>
          <w:noProof/>
        </w:rPr>
        <w:tab/>
      </w:r>
      <w:r w:rsidR="008D3348">
        <w:rPr>
          <w:noProof/>
        </w:rPr>
        <w:fldChar w:fldCharType="begin"/>
      </w:r>
      <w:r w:rsidR="008D3348">
        <w:rPr>
          <w:noProof/>
        </w:rPr>
        <w:instrText xml:space="preserve"> PAGEREF _Toc470245371 \h </w:instrText>
      </w:r>
      <w:r w:rsidR="008D3348">
        <w:rPr>
          <w:noProof/>
        </w:rPr>
      </w:r>
      <w:r w:rsidR="008D3348">
        <w:rPr>
          <w:noProof/>
        </w:rPr>
        <w:fldChar w:fldCharType="separate"/>
      </w:r>
      <w:r w:rsidR="008D3348">
        <w:rPr>
          <w:noProof/>
        </w:rPr>
        <w:t>9</w:t>
      </w:r>
      <w:r w:rsidR="008D3348">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2.2</w:t>
      </w:r>
      <w:r w:rsidRPr="002F008A">
        <w:rPr>
          <w:noProof/>
          <w:lang w:val="en-US"/>
        </w:rPr>
        <w:t xml:space="preserve"> Logo Python</w:t>
      </w:r>
      <w:r>
        <w:rPr>
          <w:noProof/>
        </w:rPr>
        <w:tab/>
      </w:r>
      <w:r>
        <w:rPr>
          <w:noProof/>
        </w:rPr>
        <w:fldChar w:fldCharType="begin"/>
      </w:r>
      <w:r>
        <w:rPr>
          <w:noProof/>
        </w:rPr>
        <w:instrText xml:space="preserve"> PAGEREF _Toc470245372 \h </w:instrText>
      </w:r>
      <w:r>
        <w:rPr>
          <w:noProof/>
        </w:rPr>
      </w:r>
      <w:r>
        <w:rPr>
          <w:noProof/>
        </w:rPr>
        <w:fldChar w:fldCharType="separate"/>
      </w:r>
      <w:r>
        <w:rPr>
          <w:noProof/>
        </w:rPr>
        <w:t>10</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2.3</w:t>
      </w:r>
      <w:r w:rsidRPr="002F008A">
        <w:rPr>
          <w:noProof/>
          <w:lang w:val="en-US"/>
        </w:rPr>
        <w:t xml:space="preserve"> Logo Anaconda</w:t>
      </w:r>
      <w:r>
        <w:rPr>
          <w:noProof/>
        </w:rPr>
        <w:tab/>
      </w:r>
      <w:r>
        <w:rPr>
          <w:noProof/>
        </w:rPr>
        <w:fldChar w:fldCharType="begin"/>
      </w:r>
      <w:r>
        <w:rPr>
          <w:noProof/>
        </w:rPr>
        <w:instrText xml:space="preserve"> PAGEREF _Toc470245373 \h </w:instrText>
      </w:r>
      <w:r>
        <w:rPr>
          <w:noProof/>
        </w:rPr>
      </w:r>
      <w:r>
        <w:rPr>
          <w:noProof/>
        </w:rPr>
        <w:fldChar w:fldCharType="separate"/>
      </w:r>
      <w:r>
        <w:rPr>
          <w:noProof/>
        </w:rPr>
        <w:t>10</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2.4</w:t>
      </w:r>
      <w:r w:rsidRPr="002F008A">
        <w:rPr>
          <w:noProof/>
          <w:lang w:val="en-US"/>
        </w:rPr>
        <w:t xml:space="preserve"> Logo OpenCV</w:t>
      </w:r>
      <w:r>
        <w:rPr>
          <w:noProof/>
        </w:rPr>
        <w:tab/>
      </w:r>
      <w:r>
        <w:rPr>
          <w:noProof/>
        </w:rPr>
        <w:fldChar w:fldCharType="begin"/>
      </w:r>
      <w:r>
        <w:rPr>
          <w:noProof/>
        </w:rPr>
        <w:instrText xml:space="preserve"> PAGEREF _Toc470245374 \h </w:instrText>
      </w:r>
      <w:r>
        <w:rPr>
          <w:noProof/>
        </w:rPr>
      </w:r>
      <w:r>
        <w:rPr>
          <w:noProof/>
        </w:rPr>
        <w:fldChar w:fldCharType="separate"/>
      </w:r>
      <w:r>
        <w:rPr>
          <w:noProof/>
        </w:rPr>
        <w:t>11</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2.5</w:t>
      </w:r>
      <w:r w:rsidRPr="002F008A">
        <w:rPr>
          <w:noProof/>
          <w:lang w:val="en-US"/>
        </w:rPr>
        <w:t xml:space="preserve"> Logo Matplotlib</w:t>
      </w:r>
      <w:r>
        <w:rPr>
          <w:noProof/>
        </w:rPr>
        <w:tab/>
      </w:r>
      <w:r>
        <w:rPr>
          <w:noProof/>
        </w:rPr>
        <w:fldChar w:fldCharType="begin"/>
      </w:r>
      <w:r>
        <w:rPr>
          <w:noProof/>
        </w:rPr>
        <w:instrText xml:space="preserve"> PAGEREF _Toc470245375 \h </w:instrText>
      </w:r>
      <w:r>
        <w:rPr>
          <w:noProof/>
        </w:rPr>
      </w:r>
      <w:r>
        <w:rPr>
          <w:noProof/>
        </w:rPr>
        <w:fldChar w:fldCharType="separate"/>
      </w:r>
      <w:r>
        <w:rPr>
          <w:noProof/>
        </w:rPr>
        <w:t>11</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2.6</w:t>
      </w:r>
      <w:r w:rsidRPr="002F008A">
        <w:rPr>
          <w:noProof/>
          <w:lang w:val="en-US"/>
        </w:rPr>
        <w:t xml:space="preserve"> Logo NumPy</w:t>
      </w:r>
      <w:r>
        <w:rPr>
          <w:noProof/>
        </w:rPr>
        <w:tab/>
      </w:r>
      <w:r>
        <w:rPr>
          <w:noProof/>
        </w:rPr>
        <w:fldChar w:fldCharType="begin"/>
      </w:r>
      <w:r>
        <w:rPr>
          <w:noProof/>
        </w:rPr>
        <w:instrText xml:space="preserve"> PAGEREF _Toc470245376 \h </w:instrText>
      </w:r>
      <w:r>
        <w:rPr>
          <w:noProof/>
        </w:rPr>
      </w:r>
      <w:r>
        <w:rPr>
          <w:noProof/>
        </w:rPr>
        <w:fldChar w:fldCharType="separate"/>
      </w:r>
      <w:r>
        <w:rPr>
          <w:noProof/>
        </w:rPr>
        <w:t>12</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2.7</w:t>
      </w:r>
      <w:r w:rsidRPr="002F008A">
        <w:rPr>
          <w:noProof/>
          <w:lang w:val="en-US"/>
        </w:rPr>
        <w:t xml:space="preserve"> Logo SciPy</w:t>
      </w:r>
      <w:r>
        <w:rPr>
          <w:noProof/>
        </w:rPr>
        <w:tab/>
      </w:r>
      <w:r>
        <w:rPr>
          <w:noProof/>
        </w:rPr>
        <w:fldChar w:fldCharType="begin"/>
      </w:r>
      <w:r>
        <w:rPr>
          <w:noProof/>
        </w:rPr>
        <w:instrText xml:space="preserve"> PAGEREF _Toc470245377 \h </w:instrText>
      </w:r>
      <w:r>
        <w:rPr>
          <w:noProof/>
        </w:rPr>
      </w:r>
      <w:r>
        <w:rPr>
          <w:noProof/>
        </w:rPr>
        <w:fldChar w:fldCharType="separate"/>
      </w:r>
      <w:r>
        <w:rPr>
          <w:noProof/>
        </w:rPr>
        <w:t>12</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2.8</w:t>
      </w:r>
      <w:r w:rsidRPr="002F008A">
        <w:rPr>
          <w:noProof/>
          <w:lang w:val="en-US"/>
        </w:rPr>
        <w:t xml:space="preserve"> Logo Qt</w:t>
      </w:r>
      <w:r>
        <w:rPr>
          <w:noProof/>
        </w:rPr>
        <w:tab/>
      </w:r>
      <w:r>
        <w:rPr>
          <w:noProof/>
        </w:rPr>
        <w:fldChar w:fldCharType="begin"/>
      </w:r>
      <w:r>
        <w:rPr>
          <w:noProof/>
        </w:rPr>
        <w:instrText xml:space="preserve"> PAGEREF _Toc470245378 \h </w:instrText>
      </w:r>
      <w:r>
        <w:rPr>
          <w:noProof/>
        </w:rPr>
      </w:r>
      <w:r>
        <w:rPr>
          <w:noProof/>
        </w:rPr>
        <w:fldChar w:fldCharType="separate"/>
      </w:r>
      <w:r>
        <w:rPr>
          <w:noProof/>
        </w:rPr>
        <w:t>13</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2.9</w:t>
      </w:r>
      <w:r w:rsidRPr="002F008A">
        <w:rPr>
          <w:noProof/>
          <w:lang w:val="en-US"/>
        </w:rPr>
        <w:t xml:space="preserve"> Logo JSON</w:t>
      </w:r>
      <w:r>
        <w:rPr>
          <w:noProof/>
        </w:rPr>
        <w:tab/>
      </w:r>
      <w:r>
        <w:rPr>
          <w:noProof/>
        </w:rPr>
        <w:fldChar w:fldCharType="begin"/>
      </w:r>
      <w:r>
        <w:rPr>
          <w:noProof/>
        </w:rPr>
        <w:instrText xml:space="preserve"> PAGEREF _Toc470245379 \h </w:instrText>
      </w:r>
      <w:r>
        <w:rPr>
          <w:noProof/>
        </w:rPr>
      </w:r>
      <w:r>
        <w:rPr>
          <w:noProof/>
        </w:rPr>
        <w:fldChar w:fldCharType="separate"/>
      </w:r>
      <w:r>
        <w:rPr>
          <w:noProof/>
        </w:rPr>
        <w:t>13</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 xml:space="preserve">Gambar 3.1 Contoh </w:t>
      </w:r>
      <w:r w:rsidRPr="002F008A">
        <w:rPr>
          <w:noProof/>
          <w:lang w:val="en-US"/>
        </w:rPr>
        <w:t xml:space="preserve">citra </w:t>
      </w:r>
      <w:r w:rsidRPr="002F008A">
        <w:rPr>
          <w:i/>
          <w:noProof/>
        </w:rPr>
        <w:t>copy-move</w:t>
      </w:r>
      <w:r>
        <w:rPr>
          <w:noProof/>
        </w:rPr>
        <w:tab/>
      </w:r>
      <w:r>
        <w:rPr>
          <w:noProof/>
        </w:rPr>
        <w:fldChar w:fldCharType="begin"/>
      </w:r>
      <w:r>
        <w:rPr>
          <w:noProof/>
        </w:rPr>
        <w:instrText xml:space="preserve"> PAGEREF _Toc470245380 \h </w:instrText>
      </w:r>
      <w:r>
        <w:rPr>
          <w:noProof/>
        </w:rPr>
      </w:r>
      <w:r>
        <w:rPr>
          <w:noProof/>
        </w:rPr>
        <w:fldChar w:fldCharType="separate"/>
      </w:r>
      <w:r>
        <w:rPr>
          <w:noProof/>
        </w:rPr>
        <w:t>17</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 xml:space="preserve">Gambar 3.2 Contoh </w:t>
      </w:r>
      <w:r w:rsidRPr="002F008A">
        <w:rPr>
          <w:noProof/>
          <w:lang w:val="en-US"/>
        </w:rPr>
        <w:t xml:space="preserve">kunci jawaban citra </w:t>
      </w:r>
      <w:r w:rsidRPr="002F008A">
        <w:rPr>
          <w:i/>
          <w:noProof/>
        </w:rPr>
        <w:t>copy-move</w:t>
      </w:r>
      <w:r>
        <w:rPr>
          <w:noProof/>
        </w:rPr>
        <w:tab/>
      </w:r>
      <w:r>
        <w:rPr>
          <w:noProof/>
        </w:rPr>
        <w:fldChar w:fldCharType="begin"/>
      </w:r>
      <w:r>
        <w:rPr>
          <w:noProof/>
        </w:rPr>
        <w:instrText xml:space="preserve"> PAGEREF _Toc470245381 \h </w:instrText>
      </w:r>
      <w:r>
        <w:rPr>
          <w:noProof/>
        </w:rPr>
      </w:r>
      <w:r>
        <w:rPr>
          <w:noProof/>
        </w:rPr>
        <w:fldChar w:fldCharType="separate"/>
      </w:r>
      <w:r>
        <w:rPr>
          <w:noProof/>
        </w:rPr>
        <w:t>18</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3.3</w:t>
      </w:r>
      <w:r w:rsidRPr="002F008A">
        <w:rPr>
          <w:noProof/>
          <w:lang w:val="en-US"/>
        </w:rPr>
        <w:t xml:space="preserve"> Contoh keluaran citra terdeteksi </w:t>
      </w:r>
      <w:r w:rsidRPr="002F008A">
        <w:rPr>
          <w:i/>
          <w:noProof/>
          <w:lang w:val="en-US"/>
        </w:rPr>
        <w:t>copy-move</w:t>
      </w:r>
      <w:r>
        <w:rPr>
          <w:noProof/>
        </w:rPr>
        <w:tab/>
      </w:r>
      <w:r>
        <w:rPr>
          <w:noProof/>
        </w:rPr>
        <w:fldChar w:fldCharType="begin"/>
      </w:r>
      <w:r>
        <w:rPr>
          <w:noProof/>
        </w:rPr>
        <w:instrText xml:space="preserve"> PAGEREF _Toc470245382 \h </w:instrText>
      </w:r>
      <w:r>
        <w:rPr>
          <w:noProof/>
        </w:rPr>
      </w:r>
      <w:r>
        <w:rPr>
          <w:noProof/>
        </w:rPr>
        <w:fldChar w:fldCharType="separate"/>
      </w:r>
      <w:r>
        <w:rPr>
          <w:noProof/>
        </w:rPr>
        <w:t>19</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3.4</w:t>
      </w:r>
      <w:r w:rsidRPr="002F008A">
        <w:rPr>
          <w:noProof/>
          <w:lang w:val="en-US"/>
        </w:rPr>
        <w:t xml:space="preserve"> Overlapping Block 2 x 2</w:t>
      </w:r>
      <w:r>
        <w:rPr>
          <w:noProof/>
        </w:rPr>
        <w:tab/>
      </w:r>
      <w:r>
        <w:rPr>
          <w:noProof/>
        </w:rPr>
        <w:fldChar w:fldCharType="begin"/>
      </w:r>
      <w:r>
        <w:rPr>
          <w:noProof/>
        </w:rPr>
        <w:instrText xml:space="preserve"> PAGEREF _Toc470245383 \h </w:instrText>
      </w:r>
      <w:r>
        <w:rPr>
          <w:noProof/>
        </w:rPr>
      </w:r>
      <w:r>
        <w:rPr>
          <w:noProof/>
        </w:rPr>
        <w:fldChar w:fldCharType="separate"/>
      </w:r>
      <w:r>
        <w:rPr>
          <w:noProof/>
        </w:rPr>
        <w:t>20</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3.5</w:t>
      </w:r>
      <w:r w:rsidRPr="002F008A">
        <w:rPr>
          <w:noProof/>
          <w:lang w:val="en-US"/>
        </w:rPr>
        <w:t xml:space="preserve"> Proses Pengurutan Blok dan Penempatan ke Buckets</w:t>
      </w:r>
      <w:r>
        <w:rPr>
          <w:noProof/>
        </w:rPr>
        <w:tab/>
      </w:r>
      <w:r>
        <w:rPr>
          <w:noProof/>
        </w:rPr>
        <w:fldChar w:fldCharType="begin"/>
      </w:r>
      <w:r>
        <w:rPr>
          <w:noProof/>
        </w:rPr>
        <w:instrText xml:space="preserve"> PAGEREF _Toc470245384 \h </w:instrText>
      </w:r>
      <w:r>
        <w:rPr>
          <w:noProof/>
        </w:rPr>
      </w:r>
      <w:r>
        <w:rPr>
          <w:noProof/>
        </w:rPr>
        <w:fldChar w:fldCharType="separate"/>
      </w:r>
      <w:r>
        <w:rPr>
          <w:noProof/>
        </w:rPr>
        <w:t>21</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3.6</w:t>
      </w:r>
      <w:r w:rsidRPr="002F008A">
        <w:rPr>
          <w:noProof/>
          <w:lang w:val="en-US"/>
        </w:rPr>
        <w:t xml:space="preserve"> Desain Tampilan Antarmuka</w:t>
      </w:r>
      <w:r>
        <w:rPr>
          <w:noProof/>
        </w:rPr>
        <w:tab/>
      </w:r>
      <w:r>
        <w:rPr>
          <w:noProof/>
        </w:rPr>
        <w:fldChar w:fldCharType="begin"/>
      </w:r>
      <w:r>
        <w:rPr>
          <w:noProof/>
        </w:rPr>
        <w:instrText xml:space="preserve"> PAGEREF _Toc470245385 \h </w:instrText>
      </w:r>
      <w:r>
        <w:rPr>
          <w:noProof/>
        </w:rPr>
      </w:r>
      <w:r>
        <w:rPr>
          <w:noProof/>
        </w:rPr>
        <w:fldChar w:fldCharType="separate"/>
      </w:r>
      <w:r>
        <w:rPr>
          <w:noProof/>
        </w:rPr>
        <w:t>24</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4.1</w:t>
      </w:r>
      <w:r w:rsidRPr="002F008A">
        <w:rPr>
          <w:noProof/>
          <w:lang w:val="en-US"/>
        </w:rPr>
        <w:t xml:space="preserve"> Antarmuka Awal Dijalankan</w:t>
      </w:r>
      <w:r>
        <w:rPr>
          <w:noProof/>
        </w:rPr>
        <w:tab/>
      </w:r>
      <w:r>
        <w:rPr>
          <w:noProof/>
        </w:rPr>
        <w:fldChar w:fldCharType="begin"/>
      </w:r>
      <w:r>
        <w:rPr>
          <w:noProof/>
        </w:rPr>
        <w:instrText xml:space="preserve"> PAGEREF _Toc470245386 \h </w:instrText>
      </w:r>
      <w:r>
        <w:rPr>
          <w:noProof/>
        </w:rPr>
      </w:r>
      <w:r>
        <w:rPr>
          <w:noProof/>
        </w:rPr>
        <w:fldChar w:fldCharType="separate"/>
      </w:r>
      <w:r>
        <w:rPr>
          <w:noProof/>
        </w:rPr>
        <w:t>44</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4.2</w:t>
      </w:r>
      <w:r w:rsidRPr="002F008A">
        <w:rPr>
          <w:noProof/>
          <w:lang w:val="en-US"/>
        </w:rPr>
        <w:t xml:space="preserve"> Antarmuka Masukan Data</w:t>
      </w:r>
      <w:r>
        <w:rPr>
          <w:noProof/>
        </w:rPr>
        <w:tab/>
      </w:r>
      <w:r>
        <w:rPr>
          <w:noProof/>
        </w:rPr>
        <w:fldChar w:fldCharType="begin"/>
      </w:r>
      <w:r>
        <w:rPr>
          <w:noProof/>
        </w:rPr>
        <w:instrText xml:space="preserve"> PAGEREF _Toc470245387 \h </w:instrText>
      </w:r>
      <w:r>
        <w:rPr>
          <w:noProof/>
        </w:rPr>
      </w:r>
      <w:r>
        <w:rPr>
          <w:noProof/>
        </w:rPr>
        <w:fldChar w:fldCharType="separate"/>
      </w:r>
      <w:r>
        <w:rPr>
          <w:noProof/>
        </w:rPr>
        <w:t>44</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83287671"/>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8D3348" w:rsidRDefault="007D06E1">
      <w:pPr>
        <w:pStyle w:val="TableofFigures"/>
        <w:tabs>
          <w:tab w:val="right" w:leader="dot" w:pos="5829"/>
        </w:tabs>
        <w:rPr>
          <w:rFonts w:asciiTheme="minorHAnsi" w:eastAsiaTheme="minorEastAsia" w:hAnsiTheme="minorHAnsi" w:cstheme="minorBidi"/>
          <w:noProof/>
          <w:lang w:val="en-US"/>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70245388" w:history="1">
        <w:r w:rsidR="008D3348" w:rsidRPr="00557A24">
          <w:rPr>
            <w:rStyle w:val="Hyperlink"/>
            <w:noProof/>
          </w:rPr>
          <w:t>Tabel 4.1 Lingkungan Implementasi Perangkat Lunak</w:t>
        </w:r>
        <w:r w:rsidR="008D3348">
          <w:rPr>
            <w:noProof/>
            <w:webHidden/>
          </w:rPr>
          <w:tab/>
        </w:r>
        <w:r w:rsidR="008D3348">
          <w:rPr>
            <w:noProof/>
            <w:webHidden/>
          </w:rPr>
          <w:fldChar w:fldCharType="begin"/>
        </w:r>
        <w:r w:rsidR="008D3348">
          <w:rPr>
            <w:noProof/>
            <w:webHidden/>
          </w:rPr>
          <w:instrText xml:space="preserve"> PAGEREF _Toc470245388 \h </w:instrText>
        </w:r>
        <w:r w:rsidR="008D3348">
          <w:rPr>
            <w:noProof/>
            <w:webHidden/>
          </w:rPr>
        </w:r>
        <w:r w:rsidR="008D3348">
          <w:rPr>
            <w:noProof/>
            <w:webHidden/>
          </w:rPr>
          <w:fldChar w:fldCharType="separate"/>
        </w:r>
        <w:r w:rsidR="008D3348">
          <w:rPr>
            <w:noProof/>
            <w:webHidden/>
          </w:rPr>
          <w:t>27</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389" w:history="1">
        <w:r w:rsidR="008D3348" w:rsidRPr="00557A24">
          <w:rPr>
            <w:rStyle w:val="Hyperlink"/>
            <w:noProof/>
          </w:rPr>
          <w:t>Tabel 4.2</w:t>
        </w:r>
        <w:r w:rsidR="008D3348" w:rsidRPr="00557A24">
          <w:rPr>
            <w:rStyle w:val="Hyperlink"/>
            <w:noProof/>
            <w:lang w:val="en-US"/>
          </w:rPr>
          <w:t xml:space="preserve"> Atribut Kelas Blok Container</w:t>
        </w:r>
        <w:r w:rsidR="008D3348">
          <w:rPr>
            <w:noProof/>
            <w:webHidden/>
          </w:rPr>
          <w:tab/>
        </w:r>
        <w:r w:rsidR="008D3348">
          <w:rPr>
            <w:noProof/>
            <w:webHidden/>
          </w:rPr>
          <w:fldChar w:fldCharType="begin"/>
        </w:r>
        <w:r w:rsidR="008D3348">
          <w:rPr>
            <w:noProof/>
            <w:webHidden/>
          </w:rPr>
          <w:instrText xml:space="preserve"> PAGEREF _Toc470245389 \h </w:instrText>
        </w:r>
        <w:r w:rsidR="008D3348">
          <w:rPr>
            <w:noProof/>
            <w:webHidden/>
          </w:rPr>
        </w:r>
        <w:r w:rsidR="008D3348">
          <w:rPr>
            <w:noProof/>
            <w:webHidden/>
          </w:rPr>
          <w:fldChar w:fldCharType="separate"/>
        </w:r>
        <w:r w:rsidR="008D3348">
          <w:rPr>
            <w:noProof/>
            <w:webHidden/>
          </w:rPr>
          <w:t>28</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390" w:history="1">
        <w:r w:rsidR="008D3348" w:rsidRPr="00557A24">
          <w:rPr>
            <w:rStyle w:val="Hyperlink"/>
            <w:noProof/>
          </w:rPr>
          <w:t>Tabel 5.1 Spesifikasi Lingkungan Pengujian</w:t>
        </w:r>
        <w:r w:rsidR="008D3348">
          <w:rPr>
            <w:noProof/>
            <w:webHidden/>
          </w:rPr>
          <w:tab/>
        </w:r>
        <w:r w:rsidR="008D3348">
          <w:rPr>
            <w:noProof/>
            <w:webHidden/>
          </w:rPr>
          <w:fldChar w:fldCharType="begin"/>
        </w:r>
        <w:r w:rsidR="008D3348">
          <w:rPr>
            <w:noProof/>
            <w:webHidden/>
          </w:rPr>
          <w:instrText xml:space="preserve"> PAGEREF _Toc470245390 \h </w:instrText>
        </w:r>
        <w:r w:rsidR="008D3348">
          <w:rPr>
            <w:noProof/>
            <w:webHidden/>
          </w:rPr>
        </w:r>
        <w:r w:rsidR="008D3348">
          <w:rPr>
            <w:noProof/>
            <w:webHidden/>
          </w:rPr>
          <w:fldChar w:fldCharType="separate"/>
        </w:r>
        <w:r w:rsidR="008D3348">
          <w:rPr>
            <w:noProof/>
            <w:webHidden/>
          </w:rPr>
          <w:t>45</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391" w:history="1">
        <w:r w:rsidR="008D3348" w:rsidRPr="00557A24">
          <w:rPr>
            <w:rStyle w:val="Hyperlink"/>
            <w:noProof/>
          </w:rPr>
          <w:t>Tabel 5.2</w:t>
        </w:r>
        <w:r w:rsidR="008D3348" w:rsidRPr="00557A24">
          <w:rPr>
            <w:rStyle w:val="Hyperlink"/>
            <w:noProof/>
            <w:lang w:val="en-US"/>
          </w:rPr>
          <w:t xml:space="preserve"> Threshold a</w:t>
        </w:r>
        <w:r w:rsidR="008D3348">
          <w:rPr>
            <w:noProof/>
            <w:webHidden/>
          </w:rPr>
          <w:tab/>
        </w:r>
        <w:r w:rsidR="008D3348">
          <w:rPr>
            <w:noProof/>
            <w:webHidden/>
          </w:rPr>
          <w:fldChar w:fldCharType="begin"/>
        </w:r>
        <w:r w:rsidR="008D3348">
          <w:rPr>
            <w:noProof/>
            <w:webHidden/>
          </w:rPr>
          <w:instrText xml:space="preserve"> PAGEREF _Toc470245391 \h </w:instrText>
        </w:r>
        <w:r w:rsidR="008D3348">
          <w:rPr>
            <w:noProof/>
            <w:webHidden/>
          </w:rPr>
        </w:r>
        <w:r w:rsidR="008D3348">
          <w:rPr>
            <w:noProof/>
            <w:webHidden/>
          </w:rPr>
          <w:fldChar w:fldCharType="separate"/>
        </w:r>
        <w:r w:rsidR="008D3348">
          <w:rPr>
            <w:noProof/>
            <w:webHidden/>
          </w:rPr>
          <w:t>48</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392" w:history="1">
        <w:r w:rsidR="008D3348" w:rsidRPr="00557A24">
          <w:rPr>
            <w:rStyle w:val="Hyperlink"/>
            <w:noProof/>
          </w:rPr>
          <w:t xml:space="preserve">Tabel 5.4 </w:t>
        </w:r>
        <w:r w:rsidR="008D3348" w:rsidRPr="00557A24">
          <w:rPr>
            <w:rStyle w:val="Hyperlink"/>
            <w:noProof/>
            <w:lang w:val="en-US"/>
          </w:rPr>
          <w:t>Confusion matrix uji coba 1</w:t>
        </w:r>
        <w:r w:rsidR="008D3348">
          <w:rPr>
            <w:noProof/>
            <w:webHidden/>
          </w:rPr>
          <w:tab/>
        </w:r>
        <w:r w:rsidR="008D3348">
          <w:rPr>
            <w:noProof/>
            <w:webHidden/>
          </w:rPr>
          <w:fldChar w:fldCharType="begin"/>
        </w:r>
        <w:r w:rsidR="008D3348">
          <w:rPr>
            <w:noProof/>
            <w:webHidden/>
          </w:rPr>
          <w:instrText xml:space="preserve"> PAGEREF _Toc470245392 \h </w:instrText>
        </w:r>
        <w:r w:rsidR="008D3348">
          <w:rPr>
            <w:noProof/>
            <w:webHidden/>
          </w:rPr>
        </w:r>
        <w:r w:rsidR="008D3348">
          <w:rPr>
            <w:noProof/>
            <w:webHidden/>
          </w:rPr>
          <w:fldChar w:fldCharType="separate"/>
        </w:r>
        <w:r w:rsidR="008D3348">
          <w:rPr>
            <w:noProof/>
            <w:webHidden/>
          </w:rPr>
          <w:t>51</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393" w:history="1">
        <w:r w:rsidR="008D3348" w:rsidRPr="00557A24">
          <w:rPr>
            <w:rStyle w:val="Hyperlink"/>
            <w:noProof/>
          </w:rPr>
          <w:t>Tabel 5.5</w:t>
        </w:r>
        <w:r w:rsidR="008D3348" w:rsidRPr="00557A24">
          <w:rPr>
            <w:rStyle w:val="Hyperlink"/>
            <w:noProof/>
            <w:lang w:val="en-US"/>
          </w:rPr>
          <w:t xml:space="preserve"> Confusion matrix uji coba 2</w:t>
        </w:r>
        <w:r w:rsidR="008D3348">
          <w:rPr>
            <w:noProof/>
            <w:webHidden/>
          </w:rPr>
          <w:tab/>
        </w:r>
        <w:r w:rsidR="008D3348">
          <w:rPr>
            <w:noProof/>
            <w:webHidden/>
          </w:rPr>
          <w:fldChar w:fldCharType="begin"/>
        </w:r>
        <w:r w:rsidR="008D3348">
          <w:rPr>
            <w:noProof/>
            <w:webHidden/>
          </w:rPr>
          <w:instrText xml:space="preserve"> PAGEREF _Toc470245393 \h </w:instrText>
        </w:r>
        <w:r w:rsidR="008D3348">
          <w:rPr>
            <w:noProof/>
            <w:webHidden/>
          </w:rPr>
        </w:r>
        <w:r w:rsidR="008D3348">
          <w:rPr>
            <w:noProof/>
            <w:webHidden/>
          </w:rPr>
          <w:fldChar w:fldCharType="separate"/>
        </w:r>
        <w:r w:rsidR="008D3348">
          <w:rPr>
            <w:noProof/>
            <w:webHidden/>
          </w:rPr>
          <w:t>52</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394" w:history="1">
        <w:r w:rsidR="008D3348" w:rsidRPr="00557A24">
          <w:rPr>
            <w:rStyle w:val="Hyperlink"/>
            <w:noProof/>
          </w:rPr>
          <w:t>Tabel 5.6</w:t>
        </w:r>
        <w:r w:rsidR="008D3348" w:rsidRPr="00557A24">
          <w:rPr>
            <w:rStyle w:val="Hyperlink"/>
            <w:noProof/>
            <w:lang w:val="en-US"/>
          </w:rPr>
          <w:t xml:space="preserve"> Confusion matrix uji coba 3</w:t>
        </w:r>
        <w:r w:rsidR="008D3348">
          <w:rPr>
            <w:noProof/>
            <w:webHidden/>
          </w:rPr>
          <w:tab/>
        </w:r>
        <w:r w:rsidR="008D3348">
          <w:rPr>
            <w:noProof/>
            <w:webHidden/>
          </w:rPr>
          <w:fldChar w:fldCharType="begin"/>
        </w:r>
        <w:r w:rsidR="008D3348">
          <w:rPr>
            <w:noProof/>
            <w:webHidden/>
          </w:rPr>
          <w:instrText xml:space="preserve"> PAGEREF _Toc470245394 \h </w:instrText>
        </w:r>
        <w:r w:rsidR="008D3348">
          <w:rPr>
            <w:noProof/>
            <w:webHidden/>
          </w:rPr>
        </w:r>
        <w:r w:rsidR="008D3348">
          <w:rPr>
            <w:noProof/>
            <w:webHidden/>
          </w:rPr>
          <w:fldChar w:fldCharType="separate"/>
        </w:r>
        <w:r w:rsidR="008D3348">
          <w:rPr>
            <w:noProof/>
            <w:webHidden/>
          </w:rPr>
          <w:t>53</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395" w:history="1">
        <w:r w:rsidR="008D3348" w:rsidRPr="00557A24">
          <w:rPr>
            <w:rStyle w:val="Hyperlink"/>
            <w:noProof/>
          </w:rPr>
          <w:t>Tabel 5.7</w:t>
        </w:r>
        <w:r w:rsidR="008D3348" w:rsidRPr="00557A24">
          <w:rPr>
            <w:rStyle w:val="Hyperlink"/>
            <w:noProof/>
            <w:lang w:val="en-US"/>
          </w:rPr>
          <w:t xml:space="preserve"> Confusion matrix uji coba 4</w:t>
        </w:r>
        <w:r w:rsidR="008D3348">
          <w:rPr>
            <w:noProof/>
            <w:webHidden/>
          </w:rPr>
          <w:tab/>
        </w:r>
        <w:r w:rsidR="008D3348">
          <w:rPr>
            <w:noProof/>
            <w:webHidden/>
          </w:rPr>
          <w:fldChar w:fldCharType="begin"/>
        </w:r>
        <w:r w:rsidR="008D3348">
          <w:rPr>
            <w:noProof/>
            <w:webHidden/>
          </w:rPr>
          <w:instrText xml:space="preserve"> PAGEREF _Toc470245395 \h </w:instrText>
        </w:r>
        <w:r w:rsidR="008D3348">
          <w:rPr>
            <w:noProof/>
            <w:webHidden/>
          </w:rPr>
        </w:r>
        <w:r w:rsidR="008D3348">
          <w:rPr>
            <w:noProof/>
            <w:webHidden/>
          </w:rPr>
          <w:fldChar w:fldCharType="separate"/>
        </w:r>
        <w:r w:rsidR="008D3348">
          <w:rPr>
            <w:noProof/>
            <w:webHidden/>
          </w:rPr>
          <w:t>54</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396" w:history="1">
        <w:r w:rsidR="008D3348" w:rsidRPr="00557A24">
          <w:rPr>
            <w:rStyle w:val="Hyperlink"/>
            <w:noProof/>
          </w:rPr>
          <w:t>Tabel 5.8</w:t>
        </w:r>
        <w:r w:rsidR="008D3348" w:rsidRPr="00557A24">
          <w:rPr>
            <w:rStyle w:val="Hyperlink"/>
            <w:noProof/>
            <w:lang w:val="en-US"/>
          </w:rPr>
          <w:t xml:space="preserve"> Confusion matrix uji coba 5</w:t>
        </w:r>
        <w:r w:rsidR="008D3348">
          <w:rPr>
            <w:noProof/>
            <w:webHidden/>
          </w:rPr>
          <w:tab/>
        </w:r>
        <w:r w:rsidR="008D3348">
          <w:rPr>
            <w:noProof/>
            <w:webHidden/>
          </w:rPr>
          <w:fldChar w:fldCharType="begin"/>
        </w:r>
        <w:r w:rsidR="008D3348">
          <w:rPr>
            <w:noProof/>
            <w:webHidden/>
          </w:rPr>
          <w:instrText xml:space="preserve"> PAGEREF _Toc470245396 \h </w:instrText>
        </w:r>
        <w:r w:rsidR="008D3348">
          <w:rPr>
            <w:noProof/>
            <w:webHidden/>
          </w:rPr>
        </w:r>
        <w:r w:rsidR="008D3348">
          <w:rPr>
            <w:noProof/>
            <w:webHidden/>
          </w:rPr>
          <w:fldChar w:fldCharType="separate"/>
        </w:r>
        <w:r w:rsidR="008D3348">
          <w:rPr>
            <w:noProof/>
            <w:webHidden/>
          </w:rPr>
          <w:t>55</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397" w:history="1">
        <w:r w:rsidR="008D3348" w:rsidRPr="00557A24">
          <w:rPr>
            <w:rStyle w:val="Hyperlink"/>
            <w:noProof/>
          </w:rPr>
          <w:t>Tabel 5.9</w:t>
        </w:r>
        <w:r w:rsidR="008D3348" w:rsidRPr="00557A24">
          <w:rPr>
            <w:rStyle w:val="Hyperlink"/>
            <w:noProof/>
            <w:lang w:val="en-US"/>
          </w:rPr>
          <w:t xml:space="preserve"> Confusion matrix uji coba 6</w:t>
        </w:r>
        <w:r w:rsidR="008D3348">
          <w:rPr>
            <w:noProof/>
            <w:webHidden/>
          </w:rPr>
          <w:tab/>
        </w:r>
        <w:r w:rsidR="008D3348">
          <w:rPr>
            <w:noProof/>
            <w:webHidden/>
          </w:rPr>
          <w:fldChar w:fldCharType="begin"/>
        </w:r>
        <w:r w:rsidR="008D3348">
          <w:rPr>
            <w:noProof/>
            <w:webHidden/>
          </w:rPr>
          <w:instrText xml:space="preserve"> PAGEREF _Toc470245397 \h </w:instrText>
        </w:r>
        <w:r w:rsidR="008D3348">
          <w:rPr>
            <w:noProof/>
            <w:webHidden/>
          </w:rPr>
        </w:r>
        <w:r w:rsidR="008D3348">
          <w:rPr>
            <w:noProof/>
            <w:webHidden/>
          </w:rPr>
          <w:fldChar w:fldCharType="separate"/>
        </w:r>
        <w:r w:rsidR="008D3348">
          <w:rPr>
            <w:noProof/>
            <w:webHidden/>
          </w:rPr>
          <w:t>56</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398" w:history="1">
        <w:r w:rsidR="008D3348" w:rsidRPr="00557A24">
          <w:rPr>
            <w:rStyle w:val="Hyperlink"/>
            <w:noProof/>
          </w:rPr>
          <w:t>Tabel 5.10</w:t>
        </w:r>
        <w:r w:rsidR="008D3348" w:rsidRPr="00557A24">
          <w:rPr>
            <w:rStyle w:val="Hyperlink"/>
            <w:noProof/>
            <w:lang w:val="en-US"/>
          </w:rPr>
          <w:t xml:space="preserve"> Confusion matrix uji coba 7</w:t>
        </w:r>
        <w:r w:rsidR="008D3348">
          <w:rPr>
            <w:noProof/>
            <w:webHidden/>
          </w:rPr>
          <w:tab/>
        </w:r>
        <w:r w:rsidR="008D3348">
          <w:rPr>
            <w:noProof/>
            <w:webHidden/>
          </w:rPr>
          <w:fldChar w:fldCharType="begin"/>
        </w:r>
        <w:r w:rsidR="008D3348">
          <w:rPr>
            <w:noProof/>
            <w:webHidden/>
          </w:rPr>
          <w:instrText xml:space="preserve"> PAGEREF _Toc470245398 \h </w:instrText>
        </w:r>
        <w:r w:rsidR="008D3348">
          <w:rPr>
            <w:noProof/>
            <w:webHidden/>
          </w:rPr>
        </w:r>
        <w:r w:rsidR="008D3348">
          <w:rPr>
            <w:noProof/>
            <w:webHidden/>
          </w:rPr>
          <w:fldChar w:fldCharType="separate"/>
        </w:r>
        <w:r w:rsidR="008D3348">
          <w:rPr>
            <w:noProof/>
            <w:webHidden/>
          </w:rPr>
          <w:t>57</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399" w:history="1">
        <w:r w:rsidR="008D3348" w:rsidRPr="00557A24">
          <w:rPr>
            <w:rStyle w:val="Hyperlink"/>
            <w:noProof/>
          </w:rPr>
          <w:t>Tabel 5.11</w:t>
        </w:r>
        <w:r w:rsidR="008D3348" w:rsidRPr="00557A24">
          <w:rPr>
            <w:rStyle w:val="Hyperlink"/>
            <w:noProof/>
            <w:lang w:val="en-US"/>
          </w:rPr>
          <w:t xml:space="preserve"> Confusion matrix uji coba 8</w:t>
        </w:r>
        <w:r w:rsidR="008D3348">
          <w:rPr>
            <w:noProof/>
            <w:webHidden/>
          </w:rPr>
          <w:tab/>
        </w:r>
        <w:r w:rsidR="008D3348">
          <w:rPr>
            <w:noProof/>
            <w:webHidden/>
          </w:rPr>
          <w:fldChar w:fldCharType="begin"/>
        </w:r>
        <w:r w:rsidR="008D3348">
          <w:rPr>
            <w:noProof/>
            <w:webHidden/>
          </w:rPr>
          <w:instrText xml:space="preserve"> PAGEREF _Toc470245399 \h </w:instrText>
        </w:r>
        <w:r w:rsidR="008D3348">
          <w:rPr>
            <w:noProof/>
            <w:webHidden/>
          </w:rPr>
        </w:r>
        <w:r w:rsidR="008D3348">
          <w:rPr>
            <w:noProof/>
            <w:webHidden/>
          </w:rPr>
          <w:fldChar w:fldCharType="separate"/>
        </w:r>
        <w:r w:rsidR="008D3348">
          <w:rPr>
            <w:noProof/>
            <w:webHidden/>
          </w:rPr>
          <w:t>58</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00" w:history="1">
        <w:r w:rsidR="008D3348" w:rsidRPr="00557A24">
          <w:rPr>
            <w:rStyle w:val="Hyperlink"/>
            <w:noProof/>
          </w:rPr>
          <w:t>Tabel 5.12</w:t>
        </w:r>
        <w:r w:rsidR="008D3348" w:rsidRPr="00557A24">
          <w:rPr>
            <w:rStyle w:val="Hyperlink"/>
            <w:noProof/>
            <w:lang w:val="en-US"/>
          </w:rPr>
          <w:t xml:space="preserve"> Confusion matrix uji coba 9</w:t>
        </w:r>
        <w:r w:rsidR="008D3348">
          <w:rPr>
            <w:noProof/>
            <w:webHidden/>
          </w:rPr>
          <w:tab/>
        </w:r>
        <w:r w:rsidR="008D3348">
          <w:rPr>
            <w:noProof/>
            <w:webHidden/>
          </w:rPr>
          <w:fldChar w:fldCharType="begin"/>
        </w:r>
        <w:r w:rsidR="008D3348">
          <w:rPr>
            <w:noProof/>
            <w:webHidden/>
          </w:rPr>
          <w:instrText xml:space="preserve"> PAGEREF _Toc470245400 \h </w:instrText>
        </w:r>
        <w:r w:rsidR="008D3348">
          <w:rPr>
            <w:noProof/>
            <w:webHidden/>
          </w:rPr>
        </w:r>
        <w:r w:rsidR="008D3348">
          <w:rPr>
            <w:noProof/>
            <w:webHidden/>
          </w:rPr>
          <w:fldChar w:fldCharType="separate"/>
        </w:r>
        <w:r w:rsidR="008D3348">
          <w:rPr>
            <w:noProof/>
            <w:webHidden/>
          </w:rPr>
          <w:t>59</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01" w:history="1">
        <w:r w:rsidR="008D3348" w:rsidRPr="00557A24">
          <w:rPr>
            <w:rStyle w:val="Hyperlink"/>
            <w:noProof/>
          </w:rPr>
          <w:t>Tabel 5.13</w:t>
        </w:r>
        <w:r w:rsidR="008D3348" w:rsidRPr="00557A24">
          <w:rPr>
            <w:rStyle w:val="Hyperlink"/>
            <w:noProof/>
            <w:lang w:val="en-US"/>
          </w:rPr>
          <w:t xml:space="preserve"> Confusion matrix uji coba 10</w:t>
        </w:r>
        <w:r w:rsidR="008D3348">
          <w:rPr>
            <w:noProof/>
            <w:webHidden/>
          </w:rPr>
          <w:tab/>
        </w:r>
        <w:r w:rsidR="008D3348">
          <w:rPr>
            <w:noProof/>
            <w:webHidden/>
          </w:rPr>
          <w:fldChar w:fldCharType="begin"/>
        </w:r>
        <w:r w:rsidR="008D3348">
          <w:rPr>
            <w:noProof/>
            <w:webHidden/>
          </w:rPr>
          <w:instrText xml:space="preserve"> PAGEREF _Toc470245401 \h </w:instrText>
        </w:r>
        <w:r w:rsidR="008D3348">
          <w:rPr>
            <w:noProof/>
            <w:webHidden/>
          </w:rPr>
        </w:r>
        <w:r w:rsidR="008D3348">
          <w:rPr>
            <w:noProof/>
            <w:webHidden/>
          </w:rPr>
          <w:fldChar w:fldCharType="separate"/>
        </w:r>
        <w:r w:rsidR="008D3348">
          <w:rPr>
            <w:noProof/>
            <w:webHidden/>
          </w:rPr>
          <w:t>60</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02" w:history="1">
        <w:r w:rsidR="008D3348" w:rsidRPr="00557A24">
          <w:rPr>
            <w:rStyle w:val="Hyperlink"/>
            <w:noProof/>
          </w:rPr>
          <w:t>Tabel 5.14</w:t>
        </w:r>
        <w:r w:rsidR="008D3348" w:rsidRPr="00557A24">
          <w:rPr>
            <w:rStyle w:val="Hyperlink"/>
            <w:noProof/>
            <w:lang w:val="en-US"/>
          </w:rPr>
          <w:t xml:space="preserve"> Confusion matrix uji coba 11</w:t>
        </w:r>
        <w:r w:rsidR="008D3348">
          <w:rPr>
            <w:noProof/>
            <w:webHidden/>
          </w:rPr>
          <w:tab/>
        </w:r>
        <w:r w:rsidR="008D3348">
          <w:rPr>
            <w:noProof/>
            <w:webHidden/>
          </w:rPr>
          <w:fldChar w:fldCharType="begin"/>
        </w:r>
        <w:r w:rsidR="008D3348">
          <w:rPr>
            <w:noProof/>
            <w:webHidden/>
          </w:rPr>
          <w:instrText xml:space="preserve"> PAGEREF _Toc470245402 \h </w:instrText>
        </w:r>
        <w:r w:rsidR="008D3348">
          <w:rPr>
            <w:noProof/>
            <w:webHidden/>
          </w:rPr>
        </w:r>
        <w:r w:rsidR="008D3348">
          <w:rPr>
            <w:noProof/>
            <w:webHidden/>
          </w:rPr>
          <w:fldChar w:fldCharType="separate"/>
        </w:r>
        <w:r w:rsidR="008D3348">
          <w:rPr>
            <w:noProof/>
            <w:webHidden/>
          </w:rPr>
          <w:t>61</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03" w:history="1">
        <w:r w:rsidR="008D3348" w:rsidRPr="00557A24">
          <w:rPr>
            <w:rStyle w:val="Hyperlink"/>
            <w:noProof/>
          </w:rPr>
          <w:t>Tabel 5.15</w:t>
        </w:r>
        <w:r w:rsidR="008D3348" w:rsidRPr="00557A24">
          <w:rPr>
            <w:rStyle w:val="Hyperlink"/>
            <w:noProof/>
            <w:lang w:val="en-US"/>
          </w:rPr>
          <w:t xml:space="preserve"> Confusion matrix uji coba 12</w:t>
        </w:r>
        <w:r w:rsidR="008D3348">
          <w:rPr>
            <w:noProof/>
            <w:webHidden/>
          </w:rPr>
          <w:tab/>
        </w:r>
        <w:r w:rsidR="008D3348">
          <w:rPr>
            <w:noProof/>
            <w:webHidden/>
          </w:rPr>
          <w:fldChar w:fldCharType="begin"/>
        </w:r>
        <w:r w:rsidR="008D3348">
          <w:rPr>
            <w:noProof/>
            <w:webHidden/>
          </w:rPr>
          <w:instrText xml:space="preserve"> PAGEREF _Toc470245403 \h </w:instrText>
        </w:r>
        <w:r w:rsidR="008D3348">
          <w:rPr>
            <w:noProof/>
            <w:webHidden/>
          </w:rPr>
        </w:r>
        <w:r w:rsidR="008D3348">
          <w:rPr>
            <w:noProof/>
            <w:webHidden/>
          </w:rPr>
          <w:fldChar w:fldCharType="separate"/>
        </w:r>
        <w:r w:rsidR="008D3348">
          <w:rPr>
            <w:noProof/>
            <w:webHidden/>
          </w:rPr>
          <w:t>62</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04" w:history="1">
        <w:r w:rsidR="008D3348" w:rsidRPr="00557A24">
          <w:rPr>
            <w:rStyle w:val="Hyperlink"/>
            <w:noProof/>
          </w:rPr>
          <w:t>Tabel 5.16</w:t>
        </w:r>
        <w:r w:rsidR="008D3348" w:rsidRPr="00557A24">
          <w:rPr>
            <w:rStyle w:val="Hyperlink"/>
            <w:noProof/>
            <w:lang w:val="en-US"/>
          </w:rPr>
          <w:t xml:space="preserve"> Confusion matrix uji coba 13</w:t>
        </w:r>
        <w:r w:rsidR="008D3348">
          <w:rPr>
            <w:noProof/>
            <w:webHidden/>
          </w:rPr>
          <w:tab/>
        </w:r>
        <w:r w:rsidR="008D3348">
          <w:rPr>
            <w:noProof/>
            <w:webHidden/>
          </w:rPr>
          <w:fldChar w:fldCharType="begin"/>
        </w:r>
        <w:r w:rsidR="008D3348">
          <w:rPr>
            <w:noProof/>
            <w:webHidden/>
          </w:rPr>
          <w:instrText xml:space="preserve"> PAGEREF _Toc470245404 \h </w:instrText>
        </w:r>
        <w:r w:rsidR="008D3348">
          <w:rPr>
            <w:noProof/>
            <w:webHidden/>
          </w:rPr>
        </w:r>
        <w:r w:rsidR="008D3348">
          <w:rPr>
            <w:noProof/>
            <w:webHidden/>
          </w:rPr>
          <w:fldChar w:fldCharType="separate"/>
        </w:r>
        <w:r w:rsidR="008D3348">
          <w:rPr>
            <w:noProof/>
            <w:webHidden/>
          </w:rPr>
          <w:t>63</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05" w:history="1">
        <w:r w:rsidR="008D3348" w:rsidRPr="00557A24">
          <w:rPr>
            <w:rStyle w:val="Hyperlink"/>
            <w:noProof/>
          </w:rPr>
          <w:t>Tabel 5.17</w:t>
        </w:r>
        <w:r w:rsidR="008D3348" w:rsidRPr="00557A24">
          <w:rPr>
            <w:rStyle w:val="Hyperlink"/>
            <w:noProof/>
            <w:lang w:val="en-US"/>
          </w:rPr>
          <w:t xml:space="preserve"> Confusion matrix uji coba 14</w:t>
        </w:r>
        <w:r w:rsidR="008D3348">
          <w:rPr>
            <w:noProof/>
            <w:webHidden/>
          </w:rPr>
          <w:tab/>
        </w:r>
        <w:r w:rsidR="008D3348">
          <w:rPr>
            <w:noProof/>
            <w:webHidden/>
          </w:rPr>
          <w:fldChar w:fldCharType="begin"/>
        </w:r>
        <w:r w:rsidR="008D3348">
          <w:rPr>
            <w:noProof/>
            <w:webHidden/>
          </w:rPr>
          <w:instrText xml:space="preserve"> PAGEREF _Toc470245405 \h </w:instrText>
        </w:r>
        <w:r w:rsidR="008D3348">
          <w:rPr>
            <w:noProof/>
            <w:webHidden/>
          </w:rPr>
        </w:r>
        <w:r w:rsidR="008D3348">
          <w:rPr>
            <w:noProof/>
            <w:webHidden/>
          </w:rPr>
          <w:fldChar w:fldCharType="separate"/>
        </w:r>
        <w:r w:rsidR="008D3348">
          <w:rPr>
            <w:noProof/>
            <w:webHidden/>
          </w:rPr>
          <w:t>64</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06" w:history="1">
        <w:r w:rsidR="008D3348" w:rsidRPr="00557A24">
          <w:rPr>
            <w:rStyle w:val="Hyperlink"/>
            <w:noProof/>
          </w:rPr>
          <w:t>Tabel 5.18</w:t>
        </w:r>
        <w:r w:rsidR="008D3348" w:rsidRPr="00557A24">
          <w:rPr>
            <w:rStyle w:val="Hyperlink"/>
            <w:noProof/>
            <w:lang w:val="en-US"/>
          </w:rPr>
          <w:t xml:space="preserve"> Confusion matrix uji coba 15</w:t>
        </w:r>
        <w:r w:rsidR="008D3348">
          <w:rPr>
            <w:noProof/>
            <w:webHidden/>
          </w:rPr>
          <w:tab/>
        </w:r>
        <w:r w:rsidR="008D3348">
          <w:rPr>
            <w:noProof/>
            <w:webHidden/>
          </w:rPr>
          <w:fldChar w:fldCharType="begin"/>
        </w:r>
        <w:r w:rsidR="008D3348">
          <w:rPr>
            <w:noProof/>
            <w:webHidden/>
          </w:rPr>
          <w:instrText xml:space="preserve"> PAGEREF _Toc470245406 \h </w:instrText>
        </w:r>
        <w:r w:rsidR="008D3348">
          <w:rPr>
            <w:noProof/>
            <w:webHidden/>
          </w:rPr>
        </w:r>
        <w:r w:rsidR="008D3348">
          <w:rPr>
            <w:noProof/>
            <w:webHidden/>
          </w:rPr>
          <w:fldChar w:fldCharType="separate"/>
        </w:r>
        <w:r w:rsidR="008D3348">
          <w:rPr>
            <w:noProof/>
            <w:webHidden/>
          </w:rPr>
          <w:t>65</w:t>
        </w:r>
        <w:r w:rsidR="008D3348">
          <w:rPr>
            <w:noProof/>
            <w:webHidden/>
          </w:rPr>
          <w:fldChar w:fldCharType="end"/>
        </w:r>
      </w:hyperlink>
    </w:p>
    <w:p w:rsidR="007D06E1" w:rsidRPr="00442769" w:rsidRDefault="007D06E1" w:rsidP="007D06E1">
      <w:pPr>
        <w:pStyle w:val="biasaaja"/>
        <w:rPr>
          <w:lang w:eastAsia="zh-CN"/>
        </w:rPr>
      </w:pPr>
      <w:r w:rsidRPr="00442769">
        <w:rPr>
          <w:lang w:eastAsia="zh-CN"/>
        </w:rPr>
        <w:fldChar w:fldCharType="end"/>
      </w:r>
    </w:p>
    <w:p w:rsidR="007D06E1" w:rsidRPr="003157DE" w:rsidRDefault="007D06E1" w:rsidP="007D06E1">
      <w:pPr>
        <w:rPr>
          <w:lang w:eastAsia="zh-CN"/>
        </w:rPr>
      </w:pPr>
      <w:r w:rsidRPr="00442769">
        <w:rPr>
          <w:lang w:eastAsia="zh-CN"/>
        </w:rPr>
        <w:br w:type="page"/>
      </w:r>
    </w:p>
    <w:p w:rsidR="002F182A" w:rsidRPr="00551359" w:rsidRDefault="002F182A" w:rsidP="002F182A">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pStyle w:val="biasaaja"/>
        <w:jc w:val="center"/>
        <w:rPr>
          <w:rStyle w:val="biasaajaChar"/>
          <w:i/>
          <w:lang w:val="id-ID"/>
        </w:rPr>
      </w:pPr>
      <w:r w:rsidRPr="003157DE">
        <w:rPr>
          <w:lang w:eastAsia="zh-CN"/>
        </w:rPr>
        <w:br w:type="page"/>
      </w:r>
    </w:p>
    <w:p w:rsidR="007D06E1" w:rsidRDefault="007D06E1" w:rsidP="007D06E1">
      <w:pPr>
        <w:pStyle w:val="Heading1"/>
        <w:numPr>
          <w:ilvl w:val="0"/>
          <w:numId w:val="0"/>
        </w:numPr>
      </w:pPr>
      <w:bookmarkStart w:id="31" w:name="_Toc371760987"/>
      <w:bookmarkStart w:id="32" w:name="_Toc371761130"/>
      <w:bookmarkStart w:id="33" w:name="_Toc377600071"/>
      <w:bookmarkStart w:id="34" w:name="_Toc483287672"/>
      <w:r w:rsidRPr="00DC20BB">
        <w:lastRenderedPageBreak/>
        <w:t>DAFTAR KODE SUMBER</w:t>
      </w:r>
      <w:bookmarkEnd w:id="31"/>
      <w:bookmarkEnd w:id="32"/>
      <w:bookmarkEnd w:id="33"/>
      <w:bookmarkEnd w:id="34"/>
    </w:p>
    <w:p w:rsidR="00C63512" w:rsidRPr="00C63512" w:rsidRDefault="00C63512" w:rsidP="00C63512"/>
    <w:p w:rsidR="008D3348" w:rsidRDefault="00C63512">
      <w:pPr>
        <w:pStyle w:val="TableofFigures"/>
        <w:tabs>
          <w:tab w:val="right" w:leader="dot" w:pos="5829"/>
        </w:tabs>
        <w:rPr>
          <w:rFonts w:asciiTheme="minorHAnsi" w:eastAsiaTheme="minorEastAsia" w:hAnsiTheme="minorHAnsi" w:cstheme="minorBidi"/>
          <w:noProof/>
          <w:lang w:val="en-US"/>
        </w:rPr>
      </w:pPr>
      <w:r>
        <w:fldChar w:fldCharType="begin"/>
      </w:r>
      <w:r>
        <w:instrText xml:space="preserve"> TOC \h \z \c "Pseudocode" </w:instrText>
      </w:r>
      <w:r>
        <w:fldChar w:fldCharType="separate"/>
      </w:r>
      <w:hyperlink w:anchor="_Toc470245407" w:history="1">
        <w:r w:rsidR="008D3348" w:rsidRPr="00AC468D">
          <w:rPr>
            <w:rStyle w:val="Hyperlink"/>
            <w:noProof/>
          </w:rPr>
          <w:t>Pseudocode 3.1</w:t>
        </w:r>
        <w:r w:rsidR="008D3348" w:rsidRPr="00AC468D">
          <w:rPr>
            <w:rStyle w:val="Hyperlink"/>
            <w:noProof/>
            <w:lang w:val="en-US"/>
          </w:rPr>
          <w:t xml:space="preserve"> Contoh Threshold Config</w:t>
        </w:r>
        <w:r w:rsidR="008D3348">
          <w:rPr>
            <w:noProof/>
            <w:webHidden/>
          </w:rPr>
          <w:tab/>
        </w:r>
        <w:r w:rsidR="008D3348">
          <w:rPr>
            <w:noProof/>
            <w:webHidden/>
          </w:rPr>
          <w:fldChar w:fldCharType="begin"/>
        </w:r>
        <w:r w:rsidR="008D3348">
          <w:rPr>
            <w:noProof/>
            <w:webHidden/>
          </w:rPr>
          <w:instrText xml:space="preserve"> PAGEREF _Toc470245407 \h </w:instrText>
        </w:r>
        <w:r w:rsidR="008D3348">
          <w:rPr>
            <w:noProof/>
            <w:webHidden/>
          </w:rPr>
        </w:r>
        <w:r w:rsidR="008D3348">
          <w:rPr>
            <w:noProof/>
            <w:webHidden/>
          </w:rPr>
          <w:fldChar w:fldCharType="separate"/>
        </w:r>
        <w:r w:rsidR="008D3348">
          <w:rPr>
            <w:noProof/>
            <w:webHidden/>
          </w:rPr>
          <w:t>19</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08" w:history="1">
        <w:r w:rsidR="008D3348" w:rsidRPr="00AC468D">
          <w:rPr>
            <w:rStyle w:val="Hyperlink"/>
            <w:noProof/>
          </w:rPr>
          <w:t>Pseudocode 4.1</w:t>
        </w:r>
        <w:r w:rsidR="008D3348" w:rsidRPr="00AC468D">
          <w:rPr>
            <w:rStyle w:val="Hyperlink"/>
            <w:noProof/>
            <w:lang w:val="en-US"/>
          </w:rPr>
          <w:t xml:space="preserve"> Kode Program Kelas Blok Container</w:t>
        </w:r>
        <w:r w:rsidR="008D3348">
          <w:rPr>
            <w:noProof/>
            <w:webHidden/>
          </w:rPr>
          <w:tab/>
        </w:r>
        <w:r w:rsidR="008D3348">
          <w:rPr>
            <w:noProof/>
            <w:webHidden/>
          </w:rPr>
          <w:fldChar w:fldCharType="begin"/>
        </w:r>
        <w:r w:rsidR="008D3348">
          <w:rPr>
            <w:noProof/>
            <w:webHidden/>
          </w:rPr>
          <w:instrText xml:space="preserve"> PAGEREF _Toc470245408 \h </w:instrText>
        </w:r>
        <w:r w:rsidR="008D3348">
          <w:rPr>
            <w:noProof/>
            <w:webHidden/>
          </w:rPr>
        </w:r>
        <w:r w:rsidR="008D3348">
          <w:rPr>
            <w:noProof/>
            <w:webHidden/>
          </w:rPr>
          <w:fldChar w:fldCharType="separate"/>
        </w:r>
        <w:r w:rsidR="008D3348">
          <w:rPr>
            <w:noProof/>
            <w:webHidden/>
          </w:rPr>
          <w:t>28</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09" w:history="1">
        <w:r w:rsidR="008D3348" w:rsidRPr="00AC468D">
          <w:rPr>
            <w:rStyle w:val="Hyperlink"/>
            <w:noProof/>
          </w:rPr>
          <w:t>Pseudocode 4.2</w:t>
        </w:r>
        <w:r w:rsidR="008D3348" w:rsidRPr="00AC468D">
          <w:rPr>
            <w:rStyle w:val="Hyperlink"/>
            <w:noProof/>
            <w:lang w:val="en-US"/>
          </w:rPr>
          <w:t xml:space="preserve"> Kode Program Inisialisasi File</w:t>
        </w:r>
        <w:r w:rsidR="008D3348">
          <w:rPr>
            <w:noProof/>
            <w:webHidden/>
          </w:rPr>
          <w:tab/>
        </w:r>
        <w:r w:rsidR="008D3348">
          <w:rPr>
            <w:noProof/>
            <w:webHidden/>
          </w:rPr>
          <w:fldChar w:fldCharType="begin"/>
        </w:r>
        <w:r w:rsidR="008D3348">
          <w:rPr>
            <w:noProof/>
            <w:webHidden/>
          </w:rPr>
          <w:instrText xml:space="preserve"> PAGEREF _Toc470245409 \h </w:instrText>
        </w:r>
        <w:r w:rsidR="008D3348">
          <w:rPr>
            <w:noProof/>
            <w:webHidden/>
          </w:rPr>
        </w:r>
        <w:r w:rsidR="008D3348">
          <w:rPr>
            <w:noProof/>
            <w:webHidden/>
          </w:rPr>
          <w:fldChar w:fldCharType="separate"/>
        </w:r>
        <w:r w:rsidR="008D3348">
          <w:rPr>
            <w:noProof/>
            <w:webHidden/>
          </w:rPr>
          <w:t>30</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10" w:history="1">
        <w:r w:rsidR="008D3348" w:rsidRPr="00AC468D">
          <w:rPr>
            <w:rStyle w:val="Hyperlink"/>
            <w:noProof/>
          </w:rPr>
          <w:t>Pseudocode 4.3</w:t>
        </w:r>
        <w:r w:rsidR="008D3348" w:rsidRPr="00AC468D">
          <w:rPr>
            <w:rStyle w:val="Hyperlink"/>
            <w:noProof/>
            <w:lang w:val="en-US"/>
          </w:rPr>
          <w:t xml:space="preserve"> Kode Program Inisialisasi Threshold</w:t>
        </w:r>
        <w:r w:rsidR="008D3348">
          <w:rPr>
            <w:noProof/>
            <w:webHidden/>
          </w:rPr>
          <w:tab/>
        </w:r>
        <w:r w:rsidR="008D3348">
          <w:rPr>
            <w:noProof/>
            <w:webHidden/>
          </w:rPr>
          <w:fldChar w:fldCharType="begin"/>
        </w:r>
        <w:r w:rsidR="008D3348">
          <w:rPr>
            <w:noProof/>
            <w:webHidden/>
          </w:rPr>
          <w:instrText xml:space="preserve"> PAGEREF _Toc470245410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11" w:history="1">
        <w:r w:rsidR="008D3348" w:rsidRPr="00AC468D">
          <w:rPr>
            <w:rStyle w:val="Hyperlink"/>
            <w:noProof/>
          </w:rPr>
          <w:t>Pseudocode 4.4</w:t>
        </w:r>
        <w:r w:rsidR="008D3348" w:rsidRPr="00AC468D">
          <w:rPr>
            <w:rStyle w:val="Hyperlink"/>
            <w:noProof/>
            <w:lang w:val="en-US"/>
          </w:rPr>
          <w:t xml:space="preserve"> Kode Program Overlapping block</w:t>
        </w:r>
        <w:r w:rsidR="008D3348">
          <w:rPr>
            <w:noProof/>
            <w:webHidden/>
          </w:rPr>
          <w:tab/>
        </w:r>
        <w:r w:rsidR="008D3348">
          <w:rPr>
            <w:noProof/>
            <w:webHidden/>
          </w:rPr>
          <w:fldChar w:fldCharType="begin"/>
        </w:r>
        <w:r w:rsidR="008D3348">
          <w:rPr>
            <w:noProof/>
            <w:webHidden/>
          </w:rPr>
          <w:instrText xml:space="preserve"> PAGEREF _Toc470245411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12" w:history="1">
        <w:r w:rsidR="008D3348" w:rsidRPr="00AC468D">
          <w:rPr>
            <w:rStyle w:val="Hyperlink"/>
            <w:noProof/>
          </w:rPr>
          <w:t>Pseudocode 4.5</w:t>
        </w:r>
        <w:r w:rsidR="008D3348" w:rsidRPr="00AC468D">
          <w:rPr>
            <w:rStyle w:val="Hyperlink"/>
            <w:noProof/>
            <w:lang w:val="en-US"/>
          </w:rPr>
          <w:t xml:space="preserve"> Kode Program Pengurutan Blok</w:t>
        </w:r>
        <w:r w:rsidR="008D3348">
          <w:rPr>
            <w:noProof/>
            <w:webHidden/>
          </w:rPr>
          <w:tab/>
        </w:r>
        <w:r w:rsidR="008D3348">
          <w:rPr>
            <w:noProof/>
            <w:webHidden/>
          </w:rPr>
          <w:fldChar w:fldCharType="begin"/>
        </w:r>
        <w:r w:rsidR="008D3348">
          <w:rPr>
            <w:noProof/>
            <w:webHidden/>
          </w:rPr>
          <w:instrText xml:space="preserve"> PAGEREF _Toc470245412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13" w:history="1">
        <w:r w:rsidR="008D3348" w:rsidRPr="00AC468D">
          <w:rPr>
            <w:rStyle w:val="Hyperlink"/>
            <w:noProof/>
          </w:rPr>
          <w:t>Pseudocode 4.6</w:t>
        </w:r>
        <w:r w:rsidR="008D3348" w:rsidRPr="00AC468D">
          <w:rPr>
            <w:rStyle w:val="Hyperlink"/>
            <w:noProof/>
            <w:lang w:val="en-US"/>
          </w:rPr>
          <w:t xml:space="preserve"> Kode Program Pembuatan Grup</w:t>
        </w:r>
        <w:r w:rsidR="008D3348">
          <w:rPr>
            <w:noProof/>
            <w:webHidden/>
          </w:rPr>
          <w:tab/>
        </w:r>
        <w:r w:rsidR="008D3348">
          <w:rPr>
            <w:noProof/>
            <w:webHidden/>
          </w:rPr>
          <w:fldChar w:fldCharType="begin"/>
        </w:r>
        <w:r w:rsidR="008D3348">
          <w:rPr>
            <w:noProof/>
            <w:webHidden/>
          </w:rPr>
          <w:instrText xml:space="preserve"> PAGEREF _Toc470245413 \h </w:instrText>
        </w:r>
        <w:r w:rsidR="008D3348">
          <w:rPr>
            <w:noProof/>
            <w:webHidden/>
          </w:rPr>
        </w:r>
        <w:r w:rsidR="008D3348">
          <w:rPr>
            <w:noProof/>
            <w:webHidden/>
          </w:rPr>
          <w:fldChar w:fldCharType="separate"/>
        </w:r>
        <w:r w:rsidR="008D3348">
          <w:rPr>
            <w:noProof/>
            <w:webHidden/>
          </w:rPr>
          <w:t>32</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14" w:history="1">
        <w:r w:rsidR="008D3348" w:rsidRPr="00AC468D">
          <w:rPr>
            <w:rStyle w:val="Hyperlink"/>
            <w:noProof/>
          </w:rPr>
          <w:t>Pseudocode 4.7</w:t>
        </w:r>
        <w:r w:rsidR="008D3348" w:rsidRPr="00AC468D">
          <w:rPr>
            <w:rStyle w:val="Hyperlink"/>
            <w:noProof/>
            <w:lang w:val="en-US"/>
          </w:rPr>
          <w:t xml:space="preserve"> Kode Program Pembuatan Bucket</w:t>
        </w:r>
        <w:r w:rsidR="008D3348">
          <w:rPr>
            <w:noProof/>
            <w:webHidden/>
          </w:rPr>
          <w:tab/>
        </w:r>
        <w:r w:rsidR="008D3348">
          <w:rPr>
            <w:noProof/>
            <w:webHidden/>
          </w:rPr>
          <w:fldChar w:fldCharType="begin"/>
        </w:r>
        <w:r w:rsidR="008D3348">
          <w:rPr>
            <w:noProof/>
            <w:webHidden/>
          </w:rPr>
          <w:instrText xml:space="preserve"> PAGEREF _Toc470245414 \h </w:instrText>
        </w:r>
        <w:r w:rsidR="008D3348">
          <w:rPr>
            <w:noProof/>
            <w:webHidden/>
          </w:rPr>
        </w:r>
        <w:r w:rsidR="008D3348">
          <w:rPr>
            <w:noProof/>
            <w:webHidden/>
          </w:rPr>
          <w:fldChar w:fldCharType="separate"/>
        </w:r>
        <w:r w:rsidR="008D3348">
          <w:rPr>
            <w:noProof/>
            <w:webHidden/>
          </w:rPr>
          <w:t>33</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15" w:history="1">
        <w:r w:rsidR="008D3348" w:rsidRPr="00AC468D">
          <w:rPr>
            <w:rStyle w:val="Hyperlink"/>
            <w:noProof/>
          </w:rPr>
          <w:t>Pseudocode 4.8</w:t>
        </w:r>
        <w:r w:rsidR="008D3348" w:rsidRPr="00AC468D">
          <w:rPr>
            <w:rStyle w:val="Hyperlink"/>
            <w:noProof/>
            <w:lang w:val="en-US"/>
          </w:rPr>
          <w:t xml:space="preserve"> Kode Program Perhitungan Statistik</w:t>
        </w:r>
        <w:r w:rsidR="008D3348">
          <w:rPr>
            <w:noProof/>
            <w:webHidden/>
          </w:rPr>
          <w:tab/>
        </w:r>
        <w:r w:rsidR="008D3348">
          <w:rPr>
            <w:noProof/>
            <w:webHidden/>
          </w:rPr>
          <w:fldChar w:fldCharType="begin"/>
        </w:r>
        <w:r w:rsidR="008D3348">
          <w:rPr>
            <w:noProof/>
            <w:webHidden/>
          </w:rPr>
          <w:instrText xml:space="preserve"> PAGEREF _Toc470245415 \h </w:instrText>
        </w:r>
        <w:r w:rsidR="008D3348">
          <w:rPr>
            <w:noProof/>
            <w:webHidden/>
          </w:rPr>
        </w:r>
        <w:r w:rsidR="008D3348">
          <w:rPr>
            <w:noProof/>
            <w:webHidden/>
          </w:rPr>
          <w:fldChar w:fldCharType="separate"/>
        </w:r>
        <w:r w:rsidR="008D3348">
          <w:rPr>
            <w:noProof/>
            <w:webHidden/>
          </w:rPr>
          <w:t>34</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16" w:history="1">
        <w:r w:rsidR="008D3348" w:rsidRPr="00AC468D">
          <w:rPr>
            <w:rStyle w:val="Hyperlink"/>
            <w:noProof/>
          </w:rPr>
          <w:t>Pseudocode 4.9</w:t>
        </w:r>
        <w:r w:rsidR="008D3348" w:rsidRPr="00AC468D">
          <w:rPr>
            <w:rStyle w:val="Hyperlink"/>
            <w:noProof/>
            <w:lang w:val="en-US"/>
          </w:rPr>
          <w:t xml:space="preserve"> Kode Program Pengecekan Overlap</w:t>
        </w:r>
        <w:r w:rsidR="008D3348">
          <w:rPr>
            <w:noProof/>
            <w:webHidden/>
          </w:rPr>
          <w:tab/>
        </w:r>
        <w:r w:rsidR="008D3348">
          <w:rPr>
            <w:noProof/>
            <w:webHidden/>
          </w:rPr>
          <w:fldChar w:fldCharType="begin"/>
        </w:r>
        <w:r w:rsidR="008D3348">
          <w:rPr>
            <w:noProof/>
            <w:webHidden/>
          </w:rPr>
          <w:instrText xml:space="preserve"> PAGEREF _Toc470245416 \h </w:instrText>
        </w:r>
        <w:r w:rsidR="008D3348">
          <w:rPr>
            <w:noProof/>
            <w:webHidden/>
          </w:rPr>
        </w:r>
        <w:r w:rsidR="008D3348">
          <w:rPr>
            <w:noProof/>
            <w:webHidden/>
          </w:rPr>
          <w:fldChar w:fldCharType="separate"/>
        </w:r>
        <w:r w:rsidR="008D3348">
          <w:rPr>
            <w:noProof/>
            <w:webHidden/>
          </w:rPr>
          <w:t>35</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17" w:history="1">
        <w:r w:rsidR="008D3348" w:rsidRPr="00AC468D">
          <w:rPr>
            <w:rStyle w:val="Hyperlink"/>
            <w:noProof/>
          </w:rPr>
          <w:t>Pseudocode 4.10</w:t>
        </w:r>
        <w:r w:rsidR="008D3348" w:rsidRPr="00AC468D">
          <w:rPr>
            <w:rStyle w:val="Hyperlink"/>
            <w:noProof/>
            <w:lang w:val="en-US"/>
          </w:rPr>
          <w:t xml:space="preserve"> Kode Program Pengekan Connection</w:t>
        </w:r>
        <w:r w:rsidR="008D3348">
          <w:rPr>
            <w:noProof/>
            <w:webHidden/>
          </w:rPr>
          <w:tab/>
        </w:r>
        <w:r w:rsidR="008D3348">
          <w:rPr>
            <w:noProof/>
            <w:webHidden/>
          </w:rPr>
          <w:fldChar w:fldCharType="begin"/>
        </w:r>
        <w:r w:rsidR="008D3348">
          <w:rPr>
            <w:noProof/>
            <w:webHidden/>
          </w:rPr>
          <w:instrText xml:space="preserve"> PAGEREF _Toc470245417 \h </w:instrText>
        </w:r>
        <w:r w:rsidR="008D3348">
          <w:rPr>
            <w:noProof/>
            <w:webHidden/>
          </w:rPr>
        </w:r>
        <w:r w:rsidR="008D3348">
          <w:rPr>
            <w:noProof/>
            <w:webHidden/>
          </w:rPr>
          <w:fldChar w:fldCharType="separate"/>
        </w:r>
        <w:r w:rsidR="008D3348">
          <w:rPr>
            <w:noProof/>
            <w:webHidden/>
          </w:rPr>
          <w:t>35</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18" w:history="1">
        <w:r w:rsidR="008D3348" w:rsidRPr="00AC468D">
          <w:rPr>
            <w:rStyle w:val="Hyperlink"/>
            <w:noProof/>
          </w:rPr>
          <w:t>Pseudocode 4.11</w:t>
        </w:r>
        <w:r w:rsidR="008D3348" w:rsidRPr="00AC468D">
          <w:rPr>
            <w:rStyle w:val="Hyperlink"/>
            <w:noProof/>
            <w:lang w:val="en-US"/>
          </w:rPr>
          <w:t xml:space="preserve"> Kode Program Memproses Setiap Bucket</w:t>
        </w:r>
        <w:r w:rsidR="008D3348">
          <w:rPr>
            <w:noProof/>
            <w:webHidden/>
          </w:rPr>
          <w:tab/>
        </w:r>
        <w:r w:rsidR="008D3348">
          <w:rPr>
            <w:noProof/>
            <w:webHidden/>
          </w:rPr>
          <w:fldChar w:fldCharType="begin"/>
        </w:r>
        <w:r w:rsidR="008D3348">
          <w:rPr>
            <w:noProof/>
            <w:webHidden/>
          </w:rPr>
          <w:instrText xml:space="preserve"> PAGEREF _Toc470245418 \h </w:instrText>
        </w:r>
        <w:r w:rsidR="008D3348">
          <w:rPr>
            <w:noProof/>
            <w:webHidden/>
          </w:rPr>
        </w:r>
        <w:r w:rsidR="008D3348">
          <w:rPr>
            <w:noProof/>
            <w:webHidden/>
          </w:rPr>
          <w:fldChar w:fldCharType="separate"/>
        </w:r>
        <w:r w:rsidR="008D3348">
          <w:rPr>
            <w:noProof/>
            <w:webHidden/>
          </w:rPr>
          <w:t>37</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19" w:history="1">
        <w:r w:rsidR="008D3348" w:rsidRPr="00AC468D">
          <w:rPr>
            <w:rStyle w:val="Hyperlink"/>
            <w:noProof/>
          </w:rPr>
          <w:t>Pseudocode 4.12</w:t>
        </w:r>
        <w:r w:rsidR="008D3348" w:rsidRPr="00AC468D">
          <w:rPr>
            <w:rStyle w:val="Hyperlink"/>
            <w:noProof/>
            <w:lang w:val="en-US"/>
          </w:rPr>
          <w:t xml:space="preserve"> Kode Program Membangun Gambar Copy-Move</w:t>
        </w:r>
        <w:r w:rsidR="008D3348">
          <w:rPr>
            <w:noProof/>
            <w:webHidden/>
          </w:rPr>
          <w:tab/>
        </w:r>
        <w:r w:rsidR="008D3348">
          <w:rPr>
            <w:noProof/>
            <w:webHidden/>
          </w:rPr>
          <w:fldChar w:fldCharType="begin"/>
        </w:r>
        <w:r w:rsidR="008D3348">
          <w:rPr>
            <w:noProof/>
            <w:webHidden/>
          </w:rPr>
          <w:instrText xml:space="preserve"> PAGEREF _Toc470245419 \h </w:instrText>
        </w:r>
        <w:r w:rsidR="008D3348">
          <w:rPr>
            <w:noProof/>
            <w:webHidden/>
          </w:rPr>
        </w:r>
        <w:r w:rsidR="008D3348">
          <w:rPr>
            <w:noProof/>
            <w:webHidden/>
          </w:rPr>
          <w:fldChar w:fldCharType="separate"/>
        </w:r>
        <w:r w:rsidR="008D3348">
          <w:rPr>
            <w:noProof/>
            <w:webHidden/>
          </w:rPr>
          <w:t>38</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20" w:history="1">
        <w:r w:rsidR="008D3348" w:rsidRPr="00AC468D">
          <w:rPr>
            <w:rStyle w:val="Hyperlink"/>
            <w:noProof/>
          </w:rPr>
          <w:t>Pseudocode 4.13</w:t>
        </w:r>
        <w:r w:rsidR="008D3348" w:rsidRPr="00AC468D">
          <w:rPr>
            <w:rStyle w:val="Hyperlink"/>
            <w:noProof/>
            <w:lang w:val="en-US"/>
          </w:rPr>
          <w:t xml:space="preserve"> Kode Program Membuat Gambar Mask</w:t>
        </w:r>
        <w:r w:rsidR="008D3348">
          <w:rPr>
            <w:noProof/>
            <w:webHidden/>
          </w:rPr>
          <w:tab/>
        </w:r>
        <w:r w:rsidR="008D3348">
          <w:rPr>
            <w:noProof/>
            <w:webHidden/>
          </w:rPr>
          <w:fldChar w:fldCharType="begin"/>
        </w:r>
        <w:r w:rsidR="008D3348">
          <w:rPr>
            <w:noProof/>
            <w:webHidden/>
          </w:rPr>
          <w:instrText xml:space="preserve"> PAGEREF _Toc470245420 \h </w:instrText>
        </w:r>
        <w:r w:rsidR="008D3348">
          <w:rPr>
            <w:noProof/>
            <w:webHidden/>
          </w:rPr>
        </w:r>
        <w:r w:rsidR="008D3348">
          <w:rPr>
            <w:noProof/>
            <w:webHidden/>
          </w:rPr>
          <w:fldChar w:fldCharType="separate"/>
        </w:r>
        <w:r w:rsidR="008D3348">
          <w:rPr>
            <w:noProof/>
            <w:webHidden/>
          </w:rPr>
          <w:t>39</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21" w:history="1">
        <w:r w:rsidR="008D3348" w:rsidRPr="00AC468D">
          <w:rPr>
            <w:rStyle w:val="Hyperlink"/>
            <w:noProof/>
          </w:rPr>
          <w:t>Pseudocode 4.14</w:t>
        </w:r>
        <w:r w:rsidR="008D3348" w:rsidRPr="00AC468D">
          <w:rPr>
            <w:rStyle w:val="Hyperlink"/>
            <w:noProof/>
            <w:lang w:val="en-US"/>
          </w:rPr>
          <w:t xml:space="preserve"> Kode Program Menempelkan Mask Ke Gambar</w:t>
        </w:r>
        <w:r w:rsidR="008D3348">
          <w:rPr>
            <w:noProof/>
            <w:webHidden/>
          </w:rPr>
          <w:tab/>
        </w:r>
        <w:r w:rsidR="008D3348">
          <w:rPr>
            <w:noProof/>
            <w:webHidden/>
          </w:rPr>
          <w:fldChar w:fldCharType="begin"/>
        </w:r>
        <w:r w:rsidR="008D3348">
          <w:rPr>
            <w:noProof/>
            <w:webHidden/>
          </w:rPr>
          <w:instrText xml:space="preserve"> PAGEREF _Toc470245421 \h </w:instrText>
        </w:r>
        <w:r w:rsidR="008D3348">
          <w:rPr>
            <w:noProof/>
            <w:webHidden/>
          </w:rPr>
        </w:r>
        <w:r w:rsidR="008D3348">
          <w:rPr>
            <w:noProof/>
            <w:webHidden/>
          </w:rPr>
          <w:fldChar w:fldCharType="separate"/>
        </w:r>
        <w:r w:rsidR="008D3348">
          <w:rPr>
            <w:noProof/>
            <w:webHidden/>
          </w:rPr>
          <w:t>39</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22" w:history="1">
        <w:r w:rsidR="008D3348" w:rsidRPr="00AC468D">
          <w:rPr>
            <w:rStyle w:val="Hyperlink"/>
            <w:noProof/>
          </w:rPr>
          <w:t>Pseudocode 4.15</w:t>
        </w:r>
        <w:r w:rsidR="008D3348" w:rsidRPr="00AC468D">
          <w:rPr>
            <w:rStyle w:val="Hyperlink"/>
            <w:noProof/>
            <w:lang w:val="en-US"/>
          </w:rPr>
          <w:t xml:space="preserve"> Kode Program Membuat Edge Pada Gambar</w:t>
        </w:r>
        <w:r w:rsidR="008D3348">
          <w:rPr>
            <w:noProof/>
            <w:webHidden/>
          </w:rPr>
          <w:tab/>
        </w:r>
        <w:r w:rsidR="008D3348">
          <w:rPr>
            <w:noProof/>
            <w:webHidden/>
          </w:rPr>
          <w:fldChar w:fldCharType="begin"/>
        </w:r>
        <w:r w:rsidR="008D3348">
          <w:rPr>
            <w:noProof/>
            <w:webHidden/>
          </w:rPr>
          <w:instrText xml:space="preserve"> PAGEREF _Toc470245422 \h </w:instrText>
        </w:r>
        <w:r w:rsidR="008D3348">
          <w:rPr>
            <w:noProof/>
            <w:webHidden/>
          </w:rPr>
        </w:r>
        <w:r w:rsidR="008D3348">
          <w:rPr>
            <w:noProof/>
            <w:webHidden/>
          </w:rPr>
          <w:fldChar w:fldCharType="separate"/>
        </w:r>
        <w:r w:rsidR="008D3348">
          <w:rPr>
            <w:noProof/>
            <w:webHidden/>
          </w:rPr>
          <w:t>40</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23" w:history="1">
        <w:r w:rsidR="008D3348" w:rsidRPr="00AC468D">
          <w:rPr>
            <w:rStyle w:val="Hyperlink"/>
            <w:noProof/>
          </w:rPr>
          <w:t>Pseudocode 4.16</w:t>
        </w:r>
        <w:r w:rsidR="008D3348" w:rsidRPr="00AC468D">
          <w:rPr>
            <w:rStyle w:val="Hyperlink"/>
            <w:noProof/>
            <w:lang w:val="en-US"/>
          </w:rPr>
          <w:t xml:space="preserve"> Kode Program Menghitung Mean Squared Error</w:t>
        </w:r>
        <w:r w:rsidR="008D3348">
          <w:rPr>
            <w:noProof/>
            <w:webHidden/>
          </w:rPr>
          <w:tab/>
        </w:r>
        <w:r w:rsidR="008D3348">
          <w:rPr>
            <w:noProof/>
            <w:webHidden/>
          </w:rPr>
          <w:fldChar w:fldCharType="begin"/>
        </w:r>
        <w:r w:rsidR="008D3348">
          <w:rPr>
            <w:noProof/>
            <w:webHidden/>
          </w:rPr>
          <w:instrText xml:space="preserve"> PAGEREF _Toc470245423 \h </w:instrText>
        </w:r>
        <w:r w:rsidR="008D3348">
          <w:rPr>
            <w:noProof/>
            <w:webHidden/>
          </w:rPr>
        </w:r>
        <w:r w:rsidR="008D3348">
          <w:rPr>
            <w:noProof/>
            <w:webHidden/>
          </w:rPr>
          <w:fldChar w:fldCharType="separate"/>
        </w:r>
        <w:r w:rsidR="008D3348">
          <w:rPr>
            <w:noProof/>
            <w:webHidden/>
          </w:rPr>
          <w:t>41</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24" w:history="1">
        <w:r w:rsidR="008D3348" w:rsidRPr="00AC468D">
          <w:rPr>
            <w:rStyle w:val="Hyperlink"/>
            <w:noProof/>
          </w:rPr>
          <w:t>Pseudocode 4.17</w:t>
        </w:r>
        <w:r w:rsidR="008D3348" w:rsidRPr="00AC468D">
          <w:rPr>
            <w:rStyle w:val="Hyperlink"/>
            <w:noProof/>
            <w:lang w:val="en-US"/>
          </w:rPr>
          <w:t xml:space="preserve"> Kode Program Menghitung Kemiripan</w:t>
        </w:r>
        <w:r w:rsidR="008D3348">
          <w:rPr>
            <w:noProof/>
            <w:webHidden/>
          </w:rPr>
          <w:tab/>
        </w:r>
        <w:r w:rsidR="008D3348">
          <w:rPr>
            <w:noProof/>
            <w:webHidden/>
          </w:rPr>
          <w:fldChar w:fldCharType="begin"/>
        </w:r>
        <w:r w:rsidR="008D3348">
          <w:rPr>
            <w:noProof/>
            <w:webHidden/>
          </w:rPr>
          <w:instrText xml:space="preserve"> PAGEREF _Toc470245424 \h </w:instrText>
        </w:r>
        <w:r w:rsidR="008D3348">
          <w:rPr>
            <w:noProof/>
            <w:webHidden/>
          </w:rPr>
        </w:r>
        <w:r w:rsidR="008D3348">
          <w:rPr>
            <w:noProof/>
            <w:webHidden/>
          </w:rPr>
          <w:fldChar w:fldCharType="separate"/>
        </w:r>
        <w:r w:rsidR="008D3348">
          <w:rPr>
            <w:noProof/>
            <w:webHidden/>
          </w:rPr>
          <w:t>41</w:t>
        </w:r>
        <w:r w:rsidR="008D3348">
          <w:rPr>
            <w:noProof/>
            <w:webHidden/>
          </w:rPr>
          <w:fldChar w:fldCharType="end"/>
        </w:r>
      </w:hyperlink>
    </w:p>
    <w:p w:rsidR="008D3348" w:rsidRDefault="00EA41CA">
      <w:pPr>
        <w:pStyle w:val="TableofFigures"/>
        <w:tabs>
          <w:tab w:val="right" w:leader="dot" w:pos="5829"/>
        </w:tabs>
        <w:rPr>
          <w:rFonts w:asciiTheme="minorHAnsi" w:eastAsiaTheme="minorEastAsia" w:hAnsiTheme="minorHAnsi" w:cstheme="minorBidi"/>
          <w:noProof/>
          <w:lang w:val="en-US"/>
        </w:rPr>
      </w:pPr>
      <w:hyperlink w:anchor="_Toc470245425" w:history="1">
        <w:r w:rsidR="008D3348" w:rsidRPr="00AC468D">
          <w:rPr>
            <w:rStyle w:val="Hyperlink"/>
            <w:noProof/>
          </w:rPr>
          <w:t>Pseudocode 4.18</w:t>
        </w:r>
        <w:r w:rsidR="008D3348" w:rsidRPr="00AC468D">
          <w:rPr>
            <w:rStyle w:val="Hyperlink"/>
            <w:noProof/>
            <w:lang w:val="en-US"/>
          </w:rPr>
          <w:t xml:space="preserve"> Kode Program Menjalankan Deteksi</w:t>
        </w:r>
        <w:r w:rsidR="008D3348">
          <w:rPr>
            <w:noProof/>
            <w:webHidden/>
          </w:rPr>
          <w:tab/>
        </w:r>
        <w:r w:rsidR="008D3348">
          <w:rPr>
            <w:noProof/>
            <w:webHidden/>
          </w:rPr>
          <w:fldChar w:fldCharType="begin"/>
        </w:r>
        <w:r w:rsidR="008D3348">
          <w:rPr>
            <w:noProof/>
            <w:webHidden/>
          </w:rPr>
          <w:instrText xml:space="preserve"> PAGEREF _Toc470245425 \h </w:instrText>
        </w:r>
        <w:r w:rsidR="008D3348">
          <w:rPr>
            <w:noProof/>
            <w:webHidden/>
          </w:rPr>
        </w:r>
        <w:r w:rsidR="008D3348">
          <w:rPr>
            <w:noProof/>
            <w:webHidden/>
          </w:rPr>
          <w:fldChar w:fldCharType="separate"/>
        </w:r>
        <w:r w:rsidR="008D3348">
          <w:rPr>
            <w:noProof/>
            <w:webHidden/>
          </w:rPr>
          <w:t>43</w:t>
        </w:r>
        <w:r w:rsidR="008D3348">
          <w:rPr>
            <w:noProof/>
            <w:webHidden/>
          </w:rPr>
          <w:fldChar w:fldCharType="end"/>
        </w:r>
      </w:hyperlink>
    </w:p>
    <w:p w:rsidR="00C63512" w:rsidRPr="00C63512" w:rsidRDefault="00C63512" w:rsidP="00C63512">
      <w:r>
        <w:fldChar w:fldCharType="end"/>
      </w:r>
    </w:p>
    <w:p w:rsidR="00BD3B13" w:rsidRDefault="00BD3B13" w:rsidP="007D06E1">
      <w:pPr>
        <w:jc w:val="both"/>
        <w:rPr>
          <w:rFonts w:eastAsia="SimSun"/>
          <w:lang w:eastAsia="zh-CN"/>
        </w:rPr>
      </w:pPr>
    </w:p>
    <w:p w:rsidR="00BD3B13" w:rsidRDefault="00BD3B13" w:rsidP="007D06E1">
      <w:pPr>
        <w:jc w:val="both"/>
        <w:rPr>
          <w:rFonts w:eastAsia="SimSun"/>
          <w:lang w:eastAsia="zh-CN"/>
        </w:rPr>
      </w:pPr>
    </w:p>
    <w:p w:rsidR="00BD3B13" w:rsidRPr="00BD3B13" w:rsidRDefault="00BD3B13" w:rsidP="007D06E1">
      <w:pPr>
        <w:jc w:val="both"/>
        <w:rPr>
          <w:rFonts w:eastAsia="SimSun"/>
          <w:lang w:eastAsia="zh-CN"/>
        </w:rPr>
        <w:sectPr w:rsidR="00BD3B13" w:rsidRPr="00BD3B13" w:rsidSect="00B16EC8">
          <w:headerReference w:type="even" r:id="rId22"/>
          <w:headerReference w:type="default" r:id="rId23"/>
          <w:footerReference w:type="even" r:id="rId24"/>
          <w:footerReference w:type="default" r:id="rId25"/>
          <w:pgSz w:w="8391" w:h="11907" w:code="11"/>
          <w:pgMar w:top="1418" w:right="1134" w:bottom="1418" w:left="1418" w:header="720" w:footer="720" w:gutter="0"/>
          <w:pgNumType w:fmt="lowerRoman" w:start="1"/>
          <w:cols w:space="720"/>
          <w:titlePg/>
          <w:docGrid w:linePitch="360"/>
        </w:sectPr>
      </w:pPr>
    </w:p>
    <w:p w:rsidR="007D06E1" w:rsidRPr="00852480" w:rsidRDefault="007D06E1" w:rsidP="007D06E1">
      <w:pPr>
        <w:sectPr w:rsidR="007D06E1" w:rsidRPr="00852480" w:rsidSect="007D06E1">
          <w:headerReference w:type="default" r:id="rId26"/>
          <w:footerReference w:type="default" r:id="rId27"/>
          <w:type w:val="continuous"/>
          <w:pgSz w:w="8391" w:h="11907" w:code="11"/>
          <w:pgMar w:top="1418" w:right="1134" w:bottom="1418" w:left="1418" w:header="720" w:footer="720" w:gutter="0"/>
          <w:cols w:space="720"/>
          <w:docGrid w:linePitch="360"/>
        </w:sectPr>
      </w:pPr>
      <w:bookmarkStart w:id="35" w:name="_Toc351580341"/>
      <w:bookmarkStart w:id="36" w:name="_Toc358965451"/>
      <w:bookmarkStart w:id="37" w:name="_Toc365962972"/>
      <w:bookmarkStart w:id="38" w:name="_Toc371147977"/>
      <w:bookmarkStart w:id="39" w:name="_Toc371760798"/>
      <w:bookmarkStart w:id="40" w:name="_Toc371760988"/>
      <w:bookmarkStart w:id="41" w:name="_Toc371761131"/>
    </w:p>
    <w:p w:rsidR="007D06E1" w:rsidRPr="003157DE" w:rsidRDefault="007D06E1" w:rsidP="00DA0D4F">
      <w:pPr>
        <w:pStyle w:val="Heading1"/>
        <w:numPr>
          <w:ilvl w:val="0"/>
          <w:numId w:val="26"/>
        </w:numPr>
        <w:spacing w:before="60" w:after="240"/>
        <w:ind w:left="284" w:hanging="284"/>
      </w:pPr>
      <w:bookmarkStart w:id="42" w:name="_Toc406706480"/>
      <w:bookmarkStart w:id="43" w:name="_Toc483287673"/>
      <w:bookmarkEnd w:id="35"/>
      <w:bookmarkEnd w:id="36"/>
      <w:bookmarkEnd w:id="37"/>
      <w:bookmarkEnd w:id="38"/>
      <w:bookmarkEnd w:id="39"/>
      <w:bookmarkEnd w:id="40"/>
      <w:bookmarkEnd w:id="41"/>
      <w:r w:rsidRPr="003157DE">
        <w:lastRenderedPageBreak/>
        <w:t>BAB I</w:t>
      </w:r>
      <w:bookmarkStart w:id="44" w:name="_Toc263602515"/>
      <w:bookmarkStart w:id="45" w:name="_Toc297322779"/>
      <w:r w:rsidRPr="003157DE">
        <w:t xml:space="preserve"> </w:t>
      </w:r>
      <w:r w:rsidRPr="003157DE">
        <w:br/>
        <w:t>PENDAHULUAN</w:t>
      </w:r>
      <w:bookmarkEnd w:id="42"/>
      <w:bookmarkEnd w:id="43"/>
      <w:bookmarkEnd w:id="44"/>
      <w:bookmarkEnd w:id="45"/>
    </w:p>
    <w:p w:rsidR="007D06E1" w:rsidRPr="003157DE" w:rsidRDefault="007D06E1" w:rsidP="001620D9">
      <w:pPr>
        <w:pStyle w:val="Heading2"/>
        <w:spacing w:before="200"/>
        <w:ind w:left="567" w:hanging="567"/>
        <w:jc w:val="both"/>
      </w:pPr>
      <w:bookmarkStart w:id="46" w:name="_Toc358965453"/>
      <w:bookmarkStart w:id="47" w:name="_Toc365962974"/>
      <w:bookmarkStart w:id="48" w:name="_Toc371760990"/>
      <w:bookmarkStart w:id="49" w:name="_Toc371761133"/>
      <w:bookmarkStart w:id="50" w:name="_Toc377600073"/>
      <w:bookmarkStart w:id="51" w:name="_Toc483287674"/>
      <w:r w:rsidRPr="003157DE">
        <w:t>Latar Belakang</w:t>
      </w:r>
      <w:bookmarkEnd w:id="46"/>
      <w:bookmarkEnd w:id="47"/>
      <w:bookmarkEnd w:id="48"/>
      <w:bookmarkEnd w:id="49"/>
      <w:bookmarkEnd w:id="50"/>
      <w:bookmarkEnd w:id="51"/>
    </w:p>
    <w:p w:rsidR="007D06E1" w:rsidRPr="00852480" w:rsidRDefault="007D06E1" w:rsidP="007D06E1"/>
    <w:p w:rsidR="008D7FD8" w:rsidRPr="0088024C" w:rsidRDefault="00464D9F" w:rsidP="007D06E1">
      <w:pPr>
        <w:ind w:firstLine="709"/>
        <w:jc w:val="both"/>
      </w:pPr>
      <w:bookmarkStart w:id="52" w:name="_Toc358965456"/>
      <w:bookmarkStart w:id="53" w:name="_Toc365962977"/>
      <w:bookmarkStart w:id="54" w:name="_Toc371760993"/>
      <w:bookmarkStart w:id="55" w:name="_Toc371761136"/>
      <w:bookmarkStart w:id="56" w:name="_Toc377600076"/>
      <w:bookmarkStart w:id="57" w:name="_Toc358965454"/>
      <w:bookmarkStart w:id="58" w:name="_Toc365962975"/>
      <w:bookmarkStart w:id="59" w:name="_Toc371760991"/>
      <w:bookmarkStart w:id="60" w:name="_Toc371761134"/>
      <w:bookmarkStart w:id="61" w:name="_Toc377600074"/>
      <w:r>
        <w:t>Vehicular Ad-hoc Network (VANET) merupakan salah satu teknologi yang saat ini banyak dikembangkan di berbagai negara</w:t>
      </w:r>
      <w:r w:rsidR="0007133C">
        <w:rPr>
          <w:lang w:val="en-US"/>
        </w:rPr>
        <w:t>.</w:t>
      </w:r>
      <w:r w:rsidR="00B43BFB">
        <w:t xml:space="preserve"> Terdapat beberapa area riset dalam teknologi VANET, </w:t>
      </w:r>
      <w:r w:rsidR="00075223">
        <w:t xml:space="preserve">diantaranya adalah </w:t>
      </w:r>
      <w:r w:rsidR="00075223" w:rsidRPr="00075223">
        <w:rPr>
          <w:i/>
        </w:rPr>
        <w:t>routing protocol</w:t>
      </w:r>
      <w:r w:rsidR="00075223">
        <w:t xml:space="preserve"> dan sekuritas.</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62" w:name="_Toc483287675"/>
      <w:r w:rsidRPr="003157DE">
        <w:t>Rumusan Masalah</w:t>
      </w:r>
      <w:bookmarkEnd w:id="62"/>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 xml:space="preserve">Bagaimana cara mendeteksi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cara mengimplementasikan ECDSA untuk mengatasi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p>
    <w:p w:rsidR="007D06E1" w:rsidRPr="003157DE" w:rsidRDefault="007D06E1" w:rsidP="007D06E1">
      <w:pPr>
        <w:pStyle w:val="Heading2"/>
        <w:spacing w:before="200"/>
        <w:ind w:left="567" w:hanging="567"/>
        <w:jc w:val="both"/>
      </w:pPr>
      <w:bookmarkStart w:id="63" w:name="_Toc358965455"/>
      <w:bookmarkStart w:id="64" w:name="_Toc365962976"/>
      <w:bookmarkStart w:id="65" w:name="_Toc371760992"/>
      <w:bookmarkStart w:id="66" w:name="_Toc371761135"/>
      <w:bookmarkStart w:id="67" w:name="_Toc377600075"/>
      <w:bookmarkStart w:id="68" w:name="_Toc483287676"/>
      <w:r w:rsidRPr="003157DE">
        <w:t xml:space="preserve">Batasan </w:t>
      </w:r>
      <w:bookmarkEnd w:id="63"/>
      <w:bookmarkEnd w:id="64"/>
      <w:bookmarkEnd w:id="65"/>
      <w:bookmarkEnd w:id="66"/>
      <w:bookmarkEnd w:id="67"/>
      <w:r w:rsidRPr="003157DE">
        <w:t>Permasalahan</w:t>
      </w:r>
      <w:bookmarkEnd w:id="68"/>
    </w:p>
    <w:p w:rsidR="007D06E1" w:rsidRPr="00852480" w:rsidRDefault="007D06E1" w:rsidP="007D06E1"/>
    <w:p w:rsidR="007D06E1" w:rsidRPr="003157DE" w:rsidRDefault="007D06E1" w:rsidP="007D06E1">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DA0AC6" w:rsidRPr="001B7CDE" w:rsidRDefault="001B7CDE" w:rsidP="00AA114D">
      <w:pPr>
        <w:pStyle w:val="ListParagraph"/>
        <w:numPr>
          <w:ilvl w:val="0"/>
          <w:numId w:val="4"/>
        </w:numPr>
        <w:ind w:left="567" w:hanging="567"/>
        <w:jc w:val="both"/>
        <w:rPr>
          <w:color w:val="FF0000"/>
        </w:rPr>
      </w:pPr>
      <w:r w:rsidRPr="001B7CDE">
        <w:t>Simulator yang digunakan adalah simulator NS2.</w:t>
      </w:r>
    </w:p>
    <w:p w:rsidR="00DA0AC6" w:rsidRPr="001B7CDE" w:rsidRDefault="001B7CDE" w:rsidP="00AA114D">
      <w:pPr>
        <w:pStyle w:val="ListParagraph"/>
        <w:numPr>
          <w:ilvl w:val="0"/>
          <w:numId w:val="4"/>
        </w:numPr>
        <w:ind w:left="567" w:hanging="567"/>
        <w:jc w:val="both"/>
        <w:rPr>
          <w:color w:val="FF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1B7CDE" w:rsidRDefault="001B7CDE" w:rsidP="00AA114D">
      <w:pPr>
        <w:pStyle w:val="ListParagraph"/>
        <w:numPr>
          <w:ilvl w:val="0"/>
          <w:numId w:val="4"/>
        </w:numPr>
        <w:ind w:left="567" w:hanging="567"/>
        <w:jc w:val="both"/>
        <w:rPr>
          <w:color w:val="FF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69" w:name="_Toc483287677"/>
      <w:r w:rsidRPr="003157DE">
        <w:t>Tujuan</w:t>
      </w:r>
      <w:bookmarkEnd w:id="52"/>
      <w:bookmarkEnd w:id="53"/>
      <w:bookmarkEnd w:id="54"/>
      <w:bookmarkEnd w:id="55"/>
      <w:bookmarkEnd w:id="56"/>
      <w:bookmarkEnd w:id="69"/>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70" w:name="_Toc483287678"/>
      <w:r w:rsidRPr="003157DE">
        <w:t>Manfaat</w:t>
      </w:r>
      <w:bookmarkEnd w:id="70"/>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DA0AC6" w:rsidRPr="00EE11CC" w:rsidRDefault="00461873" w:rsidP="00AA114D">
      <w:pPr>
        <w:pStyle w:val="ListParagraph"/>
        <w:numPr>
          <w:ilvl w:val="0"/>
          <w:numId w:val="14"/>
        </w:numPr>
        <w:ind w:left="540"/>
        <w:jc w:val="both"/>
        <w:rPr>
          <w:lang w:val="en-US"/>
        </w:rPr>
      </w:pPr>
      <w:r w:rsidRPr="00EE11CC">
        <w:rPr>
          <w:lang w:val="en-US"/>
        </w:rPr>
        <w:t xml:space="preserve">Memberikan manfaat di bidang </w:t>
      </w:r>
      <w:r w:rsidR="00EE11CC" w:rsidRPr="00EE11CC">
        <w:t>VANET terutama pada area riset sekuritas</w:t>
      </w:r>
      <w:r w:rsidR="00EE11CC">
        <w:rPr>
          <w:lang w:val="en-US"/>
        </w:rPr>
        <w:t xml:space="preserve"> dengan</w:t>
      </w:r>
      <w:r w:rsidRPr="00EE11CC">
        <w:rPr>
          <w:lang w:val="en-US"/>
        </w:rPr>
        <w:t xml:space="preserve"> </w:t>
      </w:r>
      <w:bookmarkEnd w:id="57"/>
      <w:bookmarkEnd w:id="58"/>
      <w:bookmarkEnd w:id="59"/>
      <w:bookmarkEnd w:id="60"/>
      <w:bookmarkEnd w:id="61"/>
      <w:r w:rsidR="00EE11CC" w:rsidRPr="00EE11CC">
        <w:t xml:space="preserve">mendapatkan performa </w:t>
      </w:r>
      <w:r w:rsidR="00EE11CC" w:rsidRPr="00EE11CC">
        <w:rPr>
          <w:i/>
        </w:rPr>
        <w:t>routing protocol</w:t>
      </w:r>
      <w:r w:rsidR="00EE11CC" w:rsidRPr="00EE11CC">
        <w:t xml:space="preserve"> yang relatif stabil meskipun terdapat </w:t>
      </w:r>
      <w:r w:rsidR="00EE11CC" w:rsidRPr="00EE11CC">
        <w:rPr>
          <w:i/>
        </w:rPr>
        <w:t>malicious node</w:t>
      </w:r>
      <w:r w:rsidR="00EE11CC" w:rsidRPr="00EE11CC">
        <w:t xml:space="preserve"> yang melakukan </w:t>
      </w:r>
      <w:r w:rsidR="000D4602">
        <w:rPr>
          <w:i/>
        </w:rPr>
        <w:t>Black hole</w:t>
      </w:r>
      <w:r w:rsidR="00EE11CC" w:rsidRPr="00EE11CC">
        <w:t xml:space="preserve"> dan </w:t>
      </w:r>
      <w:r w:rsidR="000D4602">
        <w:rPr>
          <w:i/>
        </w:rPr>
        <w:t>Worm hole</w:t>
      </w:r>
      <w:r w:rsidR="00EE11CC" w:rsidRPr="00EE11CC">
        <w:rPr>
          <w:i/>
        </w:rPr>
        <w:t xml:space="preserve"> attack</w:t>
      </w:r>
      <w:r w:rsidR="00EE11CC" w:rsidRPr="00EE11CC">
        <w:t xml:space="preserve"> pada lingkungan VANET.</w:t>
      </w:r>
    </w:p>
    <w:p w:rsidR="00B13815" w:rsidRPr="00B13815" w:rsidRDefault="00A9639D" w:rsidP="00B13815">
      <w:pPr>
        <w:pStyle w:val="ListParagraph"/>
        <w:numPr>
          <w:ilvl w:val="0"/>
          <w:numId w:val="14"/>
        </w:numPr>
        <w:ind w:left="540"/>
        <w:jc w:val="both"/>
        <w:rPr>
          <w:lang w:val="en-US"/>
        </w:rPr>
      </w:pPr>
      <w:r>
        <w:rPr>
          <w:lang w:val="en-US"/>
        </w:rPr>
        <w:t>Menerapkan ilmu</w:t>
      </w:r>
      <w:r w:rsidR="00461873">
        <w:rPr>
          <w:lang w:val="en-US"/>
        </w:rPr>
        <w:t xml:space="preserve"> yang dipelajari selama kuliah</w:t>
      </w:r>
      <w:r>
        <w:rPr>
          <w:lang w:val="en-US"/>
        </w:rPr>
        <w:t xml:space="preserve"> di Teknik Informatika ITS</w:t>
      </w:r>
      <w:r w:rsidR="00461873">
        <w:rPr>
          <w:lang w:val="en-US"/>
        </w:rPr>
        <w:t xml:space="preserve"> agar dapat berguna bagi orang banyak.</w:t>
      </w:r>
    </w:p>
    <w:p w:rsidR="007D06E1" w:rsidRPr="003157DE" w:rsidRDefault="007D06E1" w:rsidP="007D06E1">
      <w:pPr>
        <w:pStyle w:val="Heading2"/>
        <w:spacing w:before="240"/>
        <w:ind w:left="567" w:hanging="567"/>
        <w:jc w:val="both"/>
      </w:pPr>
      <w:bookmarkStart w:id="71" w:name="_Toc358965457"/>
      <w:bookmarkStart w:id="72" w:name="_Toc365962978"/>
      <w:bookmarkStart w:id="73" w:name="_Toc371760994"/>
      <w:bookmarkStart w:id="74" w:name="_Toc371761137"/>
      <w:bookmarkStart w:id="75" w:name="_Toc377600077"/>
      <w:bookmarkStart w:id="76" w:name="_Toc483287679"/>
      <w:r w:rsidRPr="003157DE">
        <w:t>Metodologi</w:t>
      </w:r>
      <w:bookmarkEnd w:id="71"/>
      <w:bookmarkEnd w:id="72"/>
      <w:bookmarkEnd w:id="73"/>
      <w:bookmarkEnd w:id="74"/>
      <w:bookmarkEnd w:id="75"/>
      <w:bookmarkEnd w:id="76"/>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77" w:name="_Toc483287680"/>
      <w:r w:rsidRPr="003157DE">
        <w:t>Penyusunan Proposal</w:t>
      </w:r>
      <w:r w:rsidR="00B65013">
        <w:rPr>
          <w:lang w:val="en-US"/>
        </w:rPr>
        <w:t xml:space="preserve"> Tugas Akhir</w:t>
      </w:r>
      <w:bookmarkEnd w:id="77"/>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tugas akhir yang akan dibuat. Prosposal juga berisi tentang garis besa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 xml:space="preserve">agasan untuk </w:t>
      </w:r>
      <w:r>
        <w:t xml:space="preserve">menganalisa dan mengidentifikasi pemasuan citra terhadap serangan </w:t>
      </w:r>
      <w:r w:rsidR="00B62FA5" w:rsidRPr="00B62FA5">
        <w:rPr>
          <w:i/>
        </w:rPr>
        <w:t>copy-move</w:t>
      </w:r>
      <w:r w:rsidRPr="003157DE">
        <w:t xml:space="preserve"> menggunakan </w:t>
      </w:r>
      <w:r>
        <w:t xml:space="preserve">metode </w:t>
      </w:r>
      <w:r w:rsidR="00EC0EA8">
        <w:rPr>
          <w:i/>
          <w:color w:val="000000"/>
          <w:lang w:val="en-US"/>
        </w:rPr>
        <w:t>expanding block algorithm</w:t>
      </w:r>
      <w:r w:rsidR="00B13815">
        <w:rPr>
          <w:i/>
          <w:color w:val="000000"/>
          <w:lang w:val="en-US"/>
        </w:rPr>
        <w:fldChar w:fldCharType="begin"/>
      </w:r>
      <w:r w:rsidR="00B13815">
        <w:rPr>
          <w:i/>
          <w:color w:val="000000"/>
          <w:lang w:val="en-US"/>
        </w:rPr>
        <w:instrText xml:space="preserve"> ADDIN ZOTERO_ITEM CSL_CITATION {"citationID":"2a35qacor8","properties":{"formattedCitation":"[1]","plainCitation":"[1]"},"citationItems":[{"id":11,"uris":["http://zotero.org/users/local/DWNa6Vku/items/A776QWZP"],"uri":["http://zotero.org/users/local/DWNa6Vku/items/A776QWZP"],"itemData":{"id":11,"type":"article-journal","title":"An efficient expanding block algorithm for image copy-move forgery detection","container-title":"Information Sciences","page":"253-265","volume":"239","source":"ScienceDirect","abstract":"Image forgery is becoming more prevalent in our daily lives due to advances in computers and image-editing software. As forgers develop more sophisticated forgeries, researchers must keep up to design more advanced ways of detecting these forgeries. Copy-move forgery is one type of image forgery where one region of an image is copied to another region in an attempt to cover a potentially important feature. This paper presents an efficient expanding block algorithm for detecting copy-move forgery and identifying the duplicated regions in an image. Experimental results show that the new method is effective in identifying size and shape of the duplicated region. Furthermore, it allows copy-move forgeries to be detected, where the copied region has been manufactured slightly lighter or darker, under JPEG compression, or with the effect of Gaussian blurring, in an attempt to throw-off detection algorithms.","DOI":"10.1016/j.ins.2013.03.028","ISSN":"0020-0255","journalAbbreviation":"Information Sciences","author":[{"family":"Lynch","given":"Gavin"},{"family":"Shih","given":"Frank Y."},{"family":"Liao","given":"Hong-Yuan Mark"}],"issued":{"date-parts":[["2013",8,1]]}}}],"schema":"https://github.com/citation-style-language/schema/raw/master/csl-citation.json"} </w:instrText>
      </w:r>
      <w:r w:rsidR="00B13815">
        <w:rPr>
          <w:i/>
          <w:color w:val="000000"/>
          <w:lang w:val="en-US"/>
        </w:rPr>
        <w:fldChar w:fldCharType="separate"/>
      </w:r>
      <w:r w:rsidR="00B13815" w:rsidRPr="00B13815">
        <w:t>[1]</w:t>
      </w:r>
      <w:r w:rsidR="00B13815">
        <w:rPr>
          <w:i/>
          <w:color w:val="000000"/>
          <w:lang w:val="en-US"/>
        </w:rPr>
        <w:fldChar w:fldCharType="end"/>
      </w:r>
      <w:r w:rsidR="007D06E1">
        <w:t>.</w:t>
      </w:r>
      <w:r w:rsidR="00CD14A1">
        <w:rPr>
          <w:lang w:val="en-US"/>
        </w:rPr>
        <w:t xml:space="preserve"> </w:t>
      </w:r>
    </w:p>
    <w:p w:rsidR="007D06E1" w:rsidRPr="003157DE" w:rsidRDefault="007D06E1" w:rsidP="007D06E1">
      <w:pPr>
        <w:pStyle w:val="Heading3"/>
        <w:ind w:left="567" w:hanging="567"/>
        <w:jc w:val="both"/>
      </w:pPr>
      <w:bookmarkStart w:id="78" w:name="_Toc483287681"/>
      <w:r w:rsidRPr="003157DE">
        <w:lastRenderedPageBreak/>
        <w:t>Studi Literatur</w:t>
      </w:r>
      <w:bookmarkEnd w:id="78"/>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ensi untuk 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 xml:space="preserve">Informasi didapatkan dari buku dan literatur yang berhubungan dengan metode yang digunakan. Informasi yang dicari adalah </w:t>
      </w:r>
      <w:r w:rsidR="0031056D">
        <w:rPr>
          <w:i/>
          <w:color w:val="000000"/>
          <w:lang w:val="en-US"/>
        </w:rPr>
        <w:t>expanding block al</w:t>
      </w:r>
      <w:r w:rsidR="00957631">
        <w:rPr>
          <w:i/>
          <w:color w:val="000000"/>
          <w:lang w:val="en-US"/>
        </w:rPr>
        <w:t>gorithm</w:t>
      </w:r>
      <w:r>
        <w:t>, dan metode-metode</w:t>
      </w:r>
      <w:r w:rsidR="00957631">
        <w:rPr>
          <w:i/>
          <w:lang w:val="en-US"/>
        </w:rPr>
        <w:t xml:space="preserve"> </w:t>
      </w:r>
      <w:r w:rsidR="00957631">
        <w:rPr>
          <w:lang w:val="en-US"/>
        </w:rPr>
        <w:t>statistika</w:t>
      </w:r>
      <w:r>
        <w:t xml:space="preserve"> seperti</w:t>
      </w:r>
      <w:r w:rsidR="00957631">
        <w:rPr>
          <w:lang w:val="en-US"/>
        </w:rPr>
        <w:t xml:space="preserve"> mean dan variance seta metode-metode unt</w:t>
      </w:r>
      <w:r w:rsidR="00093B3A">
        <w:rPr>
          <w:lang w:val="en-US"/>
        </w:rPr>
        <w:t xml:space="preserve">uk melakukan pengolahan gambar atau </w:t>
      </w:r>
      <w:r w:rsidR="00957631" w:rsidRPr="00957631">
        <w:rPr>
          <w:i/>
          <w:lang w:val="en-US"/>
        </w:rPr>
        <w:t>Image Processing</w:t>
      </w:r>
      <w:r w:rsidR="00957631">
        <w:rPr>
          <w:lang w:val="en-US"/>
        </w:rPr>
        <w:t xml:space="preserve"> seperti </w:t>
      </w:r>
      <w:r>
        <w:t xml:space="preserve"> </w:t>
      </w:r>
      <w:r w:rsidR="00957631">
        <w:rPr>
          <w:i/>
          <w:lang w:val="en-US"/>
        </w:rPr>
        <w:t>Blur, Sharpen, Edge Detection</w:t>
      </w:r>
      <w:r w:rsidR="00FF1AAB">
        <w:rPr>
          <w:i/>
          <w:lang w:val="en-US"/>
        </w:rPr>
        <w:fldChar w:fldCharType="begin"/>
      </w:r>
      <w:r w:rsidR="009F5BB9">
        <w:rPr>
          <w:i/>
          <w:lang w:val="en-US"/>
        </w:rPr>
        <w:instrText xml:space="preserve"> ADDIN ZOTERO_ITEM CSL_CITATION {"citationID":"2Yd9uNvE","properties":{"formattedCitation":"[6]","plainCitation":"[6]"},"citationItems":[{"id":25,"uris":["http://zotero.org/users/local/DWNa6Vku/items/FU6UTICD"],"uri":["http://zotero.org/users/local/DWNa6Vku/items/FU6UTICD"],"itemData":{"id":25,"type":"webpage","title":"OpenCV: Morphological Transformations","URL":"http://docs.opencv.org/trunk/d9/d61/tutorial_py_morphological_ops.html","accessed":{"date-parts":[["2016",12,14]]}}}],"schema":"https://github.com/citation-style-language/schema/raw/master/csl-citation.json"} </w:instrText>
      </w:r>
      <w:r w:rsidR="00FF1AAB">
        <w:rPr>
          <w:i/>
          <w:lang w:val="en-US"/>
        </w:rPr>
        <w:fldChar w:fldCharType="separate"/>
      </w:r>
      <w:r w:rsidR="009F5BB9" w:rsidRPr="009F5BB9">
        <w:t>[6]</w:t>
      </w:r>
      <w:r w:rsidR="00FF1AAB">
        <w:rPr>
          <w:i/>
          <w:lang w:val="en-US"/>
        </w:rPr>
        <w:fldChar w:fldCharType="end"/>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F5136F" w:rsidRPr="00F5136F">
        <w:rPr>
          <w:i/>
          <w:noProof/>
        </w:rPr>
        <w:t>An efficient expanding block algorithm for image copy-move forgery detection</w:t>
      </w:r>
      <w:r w:rsidRPr="001A5D46">
        <w:rPr>
          <w:i/>
          <w:noProof/>
        </w:rPr>
        <w:t>”</w:t>
      </w:r>
      <w:r>
        <w:rPr>
          <w:noProof/>
        </w:rPr>
        <w:t xml:space="preserve"> </w:t>
      </w:r>
      <w:r w:rsidRPr="001A5D46">
        <w:rPr>
          <w:noProof/>
        </w:rPr>
        <w:t>yang di</w:t>
      </w:r>
      <w:r w:rsidR="00F5136F">
        <w:rPr>
          <w:noProof/>
        </w:rPr>
        <w:t>terbitkan pada tahun 201</w:t>
      </w:r>
      <w:r w:rsidRPr="001A5D46">
        <w:rPr>
          <w:noProof/>
        </w:rPr>
        <w:t>3</w:t>
      </w:r>
      <w:r w:rsidR="00FF1AAB" w:rsidRPr="00FF1AAB">
        <w:rPr>
          <w:noProof/>
        </w:rPr>
        <w:t>[1]</w:t>
      </w:r>
      <w:r w:rsidR="00FF1AAB">
        <w:t>.</w:t>
      </w:r>
    </w:p>
    <w:p w:rsidR="007D06E1" w:rsidRPr="003157DE" w:rsidRDefault="007D06E1" w:rsidP="007D06E1">
      <w:pPr>
        <w:pStyle w:val="Heading3"/>
        <w:ind w:left="567" w:hanging="567"/>
      </w:pPr>
      <w:bookmarkStart w:id="79" w:name="_Toc483287682"/>
      <w:r w:rsidRPr="003157DE">
        <w:t>Implementasi Perangkat Lunak</w:t>
      </w:r>
      <w:bookmarkEnd w:id="79"/>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 suatu perangkat lunak yaitu</w:t>
      </w:r>
      <w:r w:rsidR="00F64766">
        <w:rPr>
          <w:lang w:val="en-US"/>
        </w:rPr>
        <w:t xml:space="preserve"> </w:t>
      </w:r>
      <w:r w:rsidR="0042785A">
        <w:rPr>
          <w:lang w:val="en-US"/>
        </w:rPr>
        <w:t>Python</w:t>
      </w:r>
      <w:r w:rsidR="00957631">
        <w:rPr>
          <w:lang w:val="en-US"/>
        </w:rPr>
        <w:t xml:space="preserve"> versi 2.7</w:t>
      </w:r>
      <w:r w:rsidR="0042785A">
        <w:rPr>
          <w:lang w:val="en-US"/>
        </w:rPr>
        <w:t xml:space="preserve"> sebagai bahasa</w:t>
      </w:r>
      <w:r w:rsidR="0039375F">
        <w:rPr>
          <w:lang w:val="en-US"/>
        </w:rPr>
        <w:t xml:space="preserve"> pemrograman</w:t>
      </w:r>
      <w:r w:rsidR="0042785A">
        <w:rPr>
          <w:lang w:val="en-US"/>
        </w:rPr>
        <w:t xml:space="preserve"> utama dengan distribusi package Anaconda dan</w:t>
      </w:r>
      <w:r w:rsidRPr="003157DE">
        <w:t xml:space="preserve"> </w:t>
      </w:r>
      <w:r w:rsidR="000E7C80" w:rsidRPr="000E7C80">
        <w:rPr>
          <w:color w:val="000000"/>
        </w:rPr>
        <w:t>PyCharm</w:t>
      </w:r>
      <w:r w:rsidR="0042785A">
        <w:rPr>
          <w:color w:val="000000"/>
          <w:lang w:val="en-US"/>
        </w:rPr>
        <w:t xml:space="preserve"> Professional 2016.2.3</w:t>
      </w:r>
      <w:r w:rsidR="0042785A">
        <w:rPr>
          <w:color w:val="000000"/>
        </w:rPr>
        <w:t xml:space="preserve"> sebag</w:t>
      </w:r>
      <w:r w:rsidR="00016134">
        <w:rPr>
          <w:color w:val="000000"/>
          <w:lang w:val="en-US"/>
        </w:rPr>
        <w:t>a</w:t>
      </w:r>
      <w:r w:rsidR="0042785A">
        <w:rPr>
          <w:color w:val="000000"/>
        </w:rPr>
        <w:t>i IDE.</w:t>
      </w:r>
    </w:p>
    <w:p w:rsidR="007D06E1" w:rsidRPr="003157DE" w:rsidRDefault="007D06E1" w:rsidP="007D06E1">
      <w:pPr>
        <w:pStyle w:val="Heading3"/>
        <w:ind w:left="567" w:hanging="567"/>
      </w:pPr>
      <w:bookmarkStart w:id="80" w:name="_Toc483287683"/>
      <w:r w:rsidRPr="003157DE">
        <w:t>Pengujian dan Evaluasi</w:t>
      </w:r>
      <w:bookmarkEnd w:id="80"/>
    </w:p>
    <w:p w:rsidR="007D06E1" w:rsidRPr="003157DE" w:rsidRDefault="007D06E1" w:rsidP="007D06E1">
      <w:pPr>
        <w:jc w:val="both"/>
        <w:rPr>
          <w:b/>
          <w:color w:val="000000"/>
        </w:rPr>
      </w:pPr>
    </w:p>
    <w:p w:rsidR="007D06E1" w:rsidRDefault="00DA0AC6" w:rsidP="007D06E1">
      <w:pPr>
        <w:ind w:firstLine="567"/>
        <w:jc w:val="both"/>
      </w:pPr>
      <w:r w:rsidRPr="003157DE">
        <w:rPr>
          <w:color w:val="000000"/>
        </w:rPr>
        <w:t>Pada tahap ini algoritma yang telah disusun diuji coba dengan menggunakan data uji coba yang ada. Data uji coba tersebut diuji coba dengan menggunakan suatu perangkat lunak dengan tujuan mengetah</w:t>
      </w:r>
      <w:r w:rsidR="00260EB6">
        <w:rPr>
          <w:color w:val="000000"/>
        </w:rPr>
        <w:t>ui kemampuan metode yang digunakan d</w:t>
      </w:r>
      <w:r w:rsidRPr="003157DE">
        <w:rPr>
          <w:color w:val="000000"/>
        </w:rPr>
        <w:t>an mengevaluasi hasil tugas akhir d</w:t>
      </w:r>
      <w:r>
        <w:rPr>
          <w:color w:val="000000"/>
        </w:rPr>
        <w:t xml:space="preserve">engan </w:t>
      </w:r>
      <w:r w:rsidR="000E7C80" w:rsidRPr="000E7C80">
        <w:rPr>
          <w:color w:val="000000"/>
        </w:rPr>
        <w:t>jurnal</w:t>
      </w:r>
      <w:r>
        <w:rPr>
          <w:color w:val="000000"/>
        </w:rPr>
        <w:t xml:space="preserve"> pendukung yang ada. Hasil evaluasi juga mencakup kompleksitas dari kemampuan </w:t>
      </w:r>
      <w:r>
        <w:rPr>
          <w:color w:val="000000"/>
        </w:rPr>
        <w:lastRenderedPageBreak/>
        <w:t xml:space="preserve">masing-masing metode tersebut dalam mendeteksi serangan </w:t>
      </w:r>
      <w:r w:rsidR="00B62FA5" w:rsidRPr="00B62FA5">
        <w:rPr>
          <w:i/>
          <w:color w:val="000000"/>
        </w:rPr>
        <w:t>copy-move</w:t>
      </w:r>
      <w:r>
        <w:rPr>
          <w:color w:val="000000"/>
        </w:rPr>
        <w:t>.</w:t>
      </w:r>
      <w:r w:rsidR="007D06E1" w:rsidRPr="00490181">
        <w:t xml:space="preserve"> </w:t>
      </w:r>
    </w:p>
    <w:p w:rsidR="007D06E1" w:rsidRPr="00490181" w:rsidRDefault="007D06E1" w:rsidP="007D06E1">
      <w:pPr>
        <w:ind w:firstLine="567"/>
        <w:jc w:val="both"/>
        <w:rPr>
          <w:b/>
          <w:color w:val="000000"/>
        </w:rPr>
      </w:pPr>
    </w:p>
    <w:p w:rsidR="007D06E1" w:rsidRPr="003157DE" w:rsidRDefault="007D06E1" w:rsidP="007D06E1">
      <w:pPr>
        <w:pStyle w:val="Heading3"/>
        <w:ind w:left="567" w:hanging="567"/>
      </w:pPr>
      <w:bookmarkStart w:id="81" w:name="_Toc483287684"/>
      <w:r w:rsidRPr="003157DE">
        <w:t>Penyusunan Buku</w:t>
      </w:r>
      <w:bookmarkEnd w:id="81"/>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r w:rsidRPr="003157DE">
        <w:t xml:space="preserve"> </w:t>
      </w:r>
      <w:bookmarkStart w:id="82" w:name="_Toc483287685"/>
      <w:r w:rsidRPr="003157DE">
        <w:t>Sistematika Penulisan Laporan</w:t>
      </w:r>
      <w:bookmarkEnd w:id="82"/>
      <w:r w:rsidRPr="003157DE">
        <w:t xml:space="preserve"> </w:t>
      </w:r>
    </w:p>
    <w:p w:rsidR="007D06E1" w:rsidRPr="003157DE" w:rsidRDefault="007D06E1" w:rsidP="007D06E1">
      <w:pPr>
        <w:ind w:left="426" w:hanging="284"/>
        <w:jc w:val="both"/>
        <w:rPr>
          <w:color w:val="000000"/>
        </w:rPr>
      </w:pPr>
      <w:bookmarkStart w:id="83" w:name="_Toc358965458"/>
      <w:bookmarkStart w:id="84" w:name="_Toc365962979"/>
      <w:bookmarkStart w:id="85" w:name="_Toc371760995"/>
      <w:bookmarkStart w:id="86" w:name="_Toc371761138"/>
      <w:bookmarkStart w:id="87"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 xml:space="preserve">khir ini. Secara garis besar, bab ini berisi tentang </w:t>
      </w:r>
      <w:r>
        <w:rPr>
          <w:color w:val="000000"/>
        </w:rPr>
        <w:t>forensik digital</w:t>
      </w:r>
      <w:r w:rsidRPr="003157DE">
        <w:rPr>
          <w:color w:val="000000"/>
        </w:rPr>
        <w:t>,</w:t>
      </w:r>
      <w:r>
        <w:rPr>
          <w:color w:val="000000"/>
        </w:rPr>
        <w:t xml:space="preserve"> forensik citra digital, </w:t>
      </w:r>
      <w:r w:rsidR="00B62FA5" w:rsidRPr="00B62FA5">
        <w:rPr>
          <w:i/>
          <w:color w:val="000000"/>
        </w:rPr>
        <w:t>copy-move</w:t>
      </w:r>
      <w:r>
        <w:rPr>
          <w:color w:val="000000"/>
        </w:rPr>
        <w:t xml:space="preserve">, </w:t>
      </w:r>
      <w:r w:rsidR="00260EB6">
        <w:rPr>
          <w:color w:val="000000"/>
        </w:rPr>
        <w:t>Mean</w:t>
      </w:r>
      <w:r w:rsidR="00FD034D">
        <w:rPr>
          <w:color w:val="000000"/>
          <w:lang w:val="en-US"/>
        </w:rPr>
        <w:t>, Variance, Mean</w:t>
      </w:r>
      <w:r w:rsidR="00260EB6">
        <w:rPr>
          <w:color w:val="000000"/>
        </w:rPr>
        <w:t xml:space="preserve"> Squared Error </w:t>
      </w:r>
      <w:r>
        <w:rPr>
          <w:color w:val="000000"/>
        </w:rPr>
        <w:t xml:space="preserve">dan </w:t>
      </w:r>
      <w:r w:rsidR="00FD034D">
        <w:rPr>
          <w:color w:val="000000"/>
          <w:lang w:val="en-US"/>
        </w:rPr>
        <w:t>Qt</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mengenai perancangan dari metode </w:t>
      </w:r>
      <w:r w:rsidR="00FC415B">
        <w:rPr>
          <w:i/>
          <w:color w:val="000000"/>
          <w:lang w:val="en-US"/>
        </w:rPr>
        <w:t xml:space="preserve">expanding block </w:t>
      </w:r>
      <w:r w:rsidRPr="00280EB1">
        <w:t xml:space="preserve"> yang digunakan untuk menedeteksi pemalsuan citra pada serangan </w:t>
      </w:r>
      <w:r w:rsidR="00B62FA5" w:rsidRPr="00B62FA5">
        <w:rPr>
          <w:i/>
        </w:rPr>
        <w:t>copy-move</w:t>
      </w:r>
      <w:r w:rsidR="00FC415B">
        <w:rPr>
          <w:i/>
          <w:lang w:val="en-US"/>
        </w:rPr>
        <w:t xml:space="preserve"> </w:t>
      </w:r>
      <w:r w:rsidR="00FC415B">
        <w:rPr>
          <w:lang w:val="en-US"/>
        </w:rPr>
        <w:t>dan perancangan GUI menggunakan Qt</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 xml:space="preserve">Bab ini menjelaskan implementasi yang berbentuk </w:t>
      </w:r>
      <w:r w:rsidR="000A45CF" w:rsidRPr="000A45CF">
        <w:rPr>
          <w:i/>
          <w:color w:val="000000"/>
        </w:rPr>
        <w:t>Pseudocode</w:t>
      </w:r>
      <w:r w:rsidR="000E7C80">
        <w:rPr>
          <w:color w:val="000000"/>
        </w:rPr>
        <w:t xml:space="preserve"> yang berupa </w:t>
      </w:r>
      <w:r w:rsidR="00260EB6">
        <w:rPr>
          <w:i/>
          <w:color w:val="000000"/>
        </w:rPr>
        <w:t>P</w:t>
      </w:r>
      <w:r w:rsidR="000E7C80" w:rsidRPr="000E7C80">
        <w:rPr>
          <w:i/>
          <w:color w:val="000000"/>
        </w:rPr>
        <w:t>seudocode</w:t>
      </w:r>
      <w:r w:rsidRPr="003157DE">
        <w:rPr>
          <w:color w:val="000000"/>
        </w:rPr>
        <w:t xml:space="preserve"> dari metode </w:t>
      </w:r>
      <w:r w:rsidR="00D908F8">
        <w:rPr>
          <w:i/>
          <w:color w:val="000000"/>
          <w:lang w:val="en-US"/>
        </w:rPr>
        <w:t>expanding block algorithm</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metode </w:t>
      </w:r>
      <w:r w:rsidR="00AA7D08" w:rsidRPr="00AA7D08">
        <w:rPr>
          <w:i/>
          <w:color w:val="000000"/>
        </w:rPr>
        <w:t>ex</w:t>
      </w:r>
      <w:r w:rsidR="00D908F8">
        <w:rPr>
          <w:i/>
          <w:color w:val="000000"/>
          <w:lang w:val="en-US"/>
        </w:rPr>
        <w:t>panding block algorithm</w:t>
      </w:r>
      <w:r w:rsidRPr="003157DE">
        <w:t xml:space="preserve"> yang digunakan u</w:t>
      </w:r>
      <w:r>
        <w:t xml:space="preserve">ntuk menedeteksi pemalsuan citra </w:t>
      </w:r>
      <w:r>
        <w:lastRenderedPageBreak/>
        <w:t xml:space="preserve">pada serangan </w:t>
      </w:r>
      <w:r w:rsidR="00B62FA5" w:rsidRPr="00B62FA5">
        <w:rPr>
          <w:i/>
        </w:rPr>
        <w:t>copy-move</w:t>
      </w:r>
      <w:r w:rsidR="0093251A">
        <w:t xml:space="preserve"> </w:t>
      </w:r>
      <w:r>
        <w:t>y</w:t>
      </w:r>
      <w:r w:rsidR="0093251A">
        <w:t>ang</w:t>
      </w:r>
      <w:r w:rsidRPr="003157DE">
        <w:rPr>
          <w:color w:val="000000"/>
        </w:rPr>
        <w:t xml:space="preserve"> sudah diimplementasikan pada </w:t>
      </w:r>
      <w:r w:rsidR="000A45CF" w:rsidRPr="000A45CF">
        <w:rPr>
          <w:i/>
          <w:color w:val="000000"/>
        </w:rPr>
        <w:t>Pseudocode</w:t>
      </w:r>
      <w:r w:rsidRPr="003157DE">
        <w:rPr>
          <w:color w:val="000000"/>
        </w:rPr>
        <w:t xml:space="preserve">. </w:t>
      </w:r>
      <w:r w:rsidRPr="003157DE">
        <w:t xml:space="preserve">Uji coba dilakukan dengan </w:t>
      </w:r>
      <w:r>
        <w:t>menggunakan dataset citra yang memiliki kualitas rendah</w:t>
      </w:r>
      <w:r w:rsidR="00CC1E09">
        <w:rPr>
          <w:lang w:val="en-US"/>
        </w:rPr>
        <w:t xml:space="preserve"> dengan ukuran 512 x 512 dengan memiliki.</w:t>
      </w:r>
      <w:r>
        <w:rPr>
          <w:i/>
        </w:rPr>
        <w:t xml:space="preserve"> </w:t>
      </w:r>
      <w:r>
        <w:rPr>
          <w:color w:val="000000"/>
        </w:rPr>
        <w:t xml:space="preserve">Hasil evaluasi mencakup </w:t>
      </w:r>
      <w:r w:rsidR="00CC1E09">
        <w:rPr>
          <w:color w:val="000000"/>
          <w:lang w:val="en-US"/>
        </w:rPr>
        <w:t>perbanding masing-</w:t>
      </w:r>
      <w:r w:rsidR="00B605AC">
        <w:rPr>
          <w:color w:val="000000"/>
          <w:lang w:val="en-US"/>
        </w:rPr>
        <w:t xml:space="preserve">masing data masukan dan filter atau </w:t>
      </w:r>
      <w:r w:rsidR="00CC1E09" w:rsidRPr="00CC1E09">
        <w:rPr>
          <w:i/>
          <w:color w:val="000000"/>
          <w:lang w:val="en-US"/>
        </w:rPr>
        <w:t>image processig</w:t>
      </w:r>
      <w:r w:rsidR="007D06E1">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tabel-tabel data hasil uji coba dan </w:t>
      </w:r>
      <w:r w:rsidR="009A3F23">
        <w:rPr>
          <w:color w:val="000000"/>
          <w:lang w:val="en-US"/>
        </w:rPr>
        <w:t>kode</w:t>
      </w:r>
      <w:r w:rsidRPr="003157DE">
        <w:rPr>
          <w:color w:val="000000"/>
        </w:rPr>
        <w:t xml:space="preserve"> program secara keseluruhan.</w:t>
      </w:r>
    </w:p>
    <w:bookmarkEnd w:id="83"/>
    <w:bookmarkEnd w:id="84"/>
    <w:bookmarkEnd w:id="85"/>
    <w:bookmarkEnd w:id="86"/>
    <w:bookmarkEnd w:id="87"/>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Pr="003157DE" w:rsidRDefault="007D06E1" w:rsidP="003F2E83">
      <w:pPr>
        <w:rPr>
          <w:b/>
          <w:i/>
        </w:rPr>
      </w:pPr>
    </w:p>
    <w:p w:rsidR="007D06E1" w:rsidRPr="003157DE" w:rsidRDefault="007D06E1" w:rsidP="007D06E1">
      <w:pPr>
        <w:rPr>
          <w:rStyle w:val="biasaajaChar"/>
          <w:i/>
          <w:lang w:val="id-ID"/>
        </w:rPr>
        <w:sectPr w:rsidR="007D06E1" w:rsidRPr="003157DE" w:rsidSect="007D06E1">
          <w:headerReference w:type="even" r:id="rId28"/>
          <w:headerReference w:type="default" r:id="rId29"/>
          <w:footerReference w:type="even" r:id="rId30"/>
          <w:footerReference w:type="default" r:id="rId31"/>
          <w:headerReference w:type="first" r:id="rId32"/>
          <w:footerReference w:type="first" r:id="rId33"/>
          <w:pgSz w:w="8392" w:h="11907"/>
          <w:pgMar w:top="1418" w:right="1162" w:bottom="1418" w:left="1418" w:header="709" w:footer="709" w:gutter="0"/>
          <w:pgNumType w:start="1"/>
          <w:cols w:space="708"/>
          <w:titlePg/>
          <w:docGrid w:linePitch="360"/>
        </w:sectPr>
      </w:pPr>
    </w:p>
    <w:p w:rsidR="007D06E1" w:rsidRPr="003157DE" w:rsidRDefault="007D06E1" w:rsidP="00DA0D4F">
      <w:pPr>
        <w:pStyle w:val="Heading1"/>
        <w:numPr>
          <w:ilvl w:val="0"/>
          <w:numId w:val="6"/>
        </w:numPr>
        <w:spacing w:before="60" w:after="240"/>
        <w:ind w:left="284" w:hanging="284"/>
      </w:pPr>
      <w:bookmarkStart w:id="88" w:name="_Toc406706493"/>
      <w:bookmarkStart w:id="89" w:name="_Toc483287686"/>
      <w:r w:rsidRPr="003157DE">
        <w:t>BAB II</w:t>
      </w:r>
      <w:r w:rsidRPr="003157DE">
        <w:br/>
        <w:t>TINJAUAN PUSTAKA</w:t>
      </w:r>
      <w:bookmarkEnd w:id="88"/>
      <w:bookmarkEnd w:id="89"/>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1620D9">
      <w:pPr>
        <w:pStyle w:val="Heading2"/>
        <w:numPr>
          <w:ilvl w:val="1"/>
          <w:numId w:val="14"/>
        </w:numPr>
        <w:ind w:left="567" w:hanging="567"/>
        <w:jc w:val="both"/>
      </w:pPr>
      <w:bookmarkStart w:id="90" w:name="_Toc483287687"/>
      <w:r>
        <w:t>V</w:t>
      </w:r>
      <w:r w:rsidR="00FE0FA5">
        <w:t>ANET (Vehicular Ad hoc Network)</w:t>
      </w:r>
      <w:bookmarkEnd w:id="90"/>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 xml:space="preserve">). Oleh karena itu terdapat dua tipe komunikasi dalam VANET, yaitu antara kendaraan dengan kendaraan, yang biasa disebut dengan </w:t>
      </w:r>
      <w:r w:rsidR="005779B4">
        <w:rPr>
          <w:lang w:eastAsia="ja-JP"/>
        </w:rPr>
        <w:lastRenderedPageBreak/>
        <w:t>komunikasi V2V dan antara kendaraan dengan RSU, yang biasa disebut dengan komunikasi V2I</w:t>
      </w:r>
      <w:r w:rsidR="00701E5A">
        <w:rPr>
          <w:lang w:eastAsia="ja-JP"/>
        </w:rPr>
        <w:t xml:space="preserve"> seperti pada gambar</w:t>
      </w:r>
      <w:r w:rsidR="00433D75">
        <w:rPr>
          <w:lang w:eastAsia="ja-JP"/>
        </w:rPr>
        <w:t xml:space="preserve"> </w:t>
      </w:r>
      <w:r w:rsidR="00433D75">
        <w:rPr>
          <w:lang w:eastAsia="ja-JP"/>
        </w:rPr>
        <w:fldChar w:fldCharType="begin"/>
      </w:r>
      <w:r w:rsidR="00433D75">
        <w:rPr>
          <w:lang w:eastAsia="ja-JP"/>
        </w:rPr>
        <w:instrText xml:space="preserve"> REF _Ref483347840 \h </w:instrText>
      </w:r>
      <w:r w:rsidR="00433D75">
        <w:rPr>
          <w:lang w:eastAsia="ja-JP"/>
        </w:rPr>
      </w:r>
      <w:r w:rsidR="00433D75">
        <w:rPr>
          <w:lang w:eastAsia="ja-JP"/>
        </w:rPr>
        <w:fldChar w:fldCharType="separate"/>
      </w:r>
      <w:r w:rsidR="00433D75">
        <w:rPr>
          <w:noProof/>
        </w:rPr>
        <w:t>2</w:t>
      </w:r>
      <w:r w:rsidR="00433D75">
        <w:t>.</w:t>
      </w:r>
      <w:r w:rsidR="00433D75">
        <w:rPr>
          <w:noProof/>
        </w:rPr>
        <w:t>1</w:t>
      </w:r>
      <w:r w:rsidR="00433D75">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34">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91" w:name="_Ref483347840"/>
      <w:bookmarkStart w:id="92" w:name="_Ref483347833"/>
      <w:r>
        <w:t xml:space="preserve">Gambar </w:t>
      </w:r>
      <w:r w:rsidR="00A64D9C">
        <w:fldChar w:fldCharType="begin"/>
      </w:r>
      <w:r w:rsidR="00A64D9C">
        <w:instrText xml:space="preserve"> STYLEREF 1 \s </w:instrText>
      </w:r>
      <w:r w:rsidR="00A64D9C">
        <w:fldChar w:fldCharType="separate"/>
      </w:r>
      <w:r w:rsidR="00A64D9C">
        <w:rPr>
          <w:noProof/>
        </w:rPr>
        <w:t>2</w:t>
      </w:r>
      <w:r w:rsidR="00A64D9C">
        <w:fldChar w:fldCharType="end"/>
      </w:r>
      <w:r w:rsidR="00A64D9C">
        <w:t>.</w:t>
      </w:r>
      <w:r w:rsidR="00A64D9C">
        <w:fldChar w:fldCharType="begin"/>
      </w:r>
      <w:r w:rsidR="00A64D9C">
        <w:instrText xml:space="preserve"> SEQ Gambar \* ARABIC \s 1 </w:instrText>
      </w:r>
      <w:r w:rsidR="00A64D9C">
        <w:fldChar w:fldCharType="separate"/>
      </w:r>
      <w:r w:rsidR="00A64D9C">
        <w:rPr>
          <w:noProof/>
        </w:rPr>
        <w:t>1</w:t>
      </w:r>
      <w:r w:rsidR="00A64D9C">
        <w:fldChar w:fldCharType="end"/>
      </w:r>
      <w:bookmarkEnd w:id="91"/>
      <w:r>
        <w:t xml:space="preserve"> </w:t>
      </w:r>
      <w:r w:rsidRPr="009E6C66">
        <w:rPr>
          <w:b w:val="0"/>
        </w:rPr>
        <w:t>Ilustrasi komunikasi pada VANET</w:t>
      </w:r>
      <w:bookmarkEnd w:id="92"/>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pengujian performa menggunakan skrip AWK.</w:t>
      </w:r>
    </w:p>
    <w:p w:rsidR="005D50FF" w:rsidRDefault="005D50FF" w:rsidP="005D50FF">
      <w:pPr>
        <w:ind w:firstLine="567"/>
        <w:jc w:val="both"/>
      </w:pPr>
    </w:p>
    <w:p w:rsidR="007D06E1" w:rsidRPr="003157DE" w:rsidRDefault="00F908FE" w:rsidP="001620D9">
      <w:pPr>
        <w:pStyle w:val="Heading2"/>
        <w:numPr>
          <w:ilvl w:val="1"/>
          <w:numId w:val="14"/>
        </w:numPr>
        <w:spacing w:before="240"/>
        <w:ind w:left="567" w:hanging="567"/>
        <w:jc w:val="both"/>
      </w:pPr>
      <w:bookmarkStart w:id="93" w:name="_Toc483287688"/>
      <w:r>
        <w:t>AODV</w:t>
      </w:r>
      <w:r w:rsidR="00DE410F">
        <w:t xml:space="preserve"> (Ad hoc On-Demand Distance Vector)</w:t>
      </w:r>
      <w:bookmarkEnd w:id="93"/>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w:t>
      </w:r>
      <w:r w:rsidRPr="00B77B79">
        <w:lastRenderedPageBreak/>
        <w:t xml:space="preserve">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Pr="00B77B79">
        <w:t>.</w:t>
      </w:r>
      <w:r w:rsidR="00A43D25">
        <w:t xml:space="preserve"> Ilustrasi pencarian rute </w:t>
      </w:r>
      <w:r w:rsidR="00A43D25" w:rsidRPr="00A43D25">
        <w:rPr>
          <w:i/>
        </w:rPr>
        <w:t>routing protocol</w:t>
      </w:r>
      <w:r w:rsidR="00A43D25">
        <w:t xml:space="preserve"> AODV dapat dilihat pada gambar</w:t>
      </w:r>
      <w:r w:rsidR="00810A18">
        <w:t xml:space="preserve"> </w:t>
      </w:r>
      <w:r w:rsidR="00810A18">
        <w:fldChar w:fldCharType="begin"/>
      </w:r>
      <w:r w:rsidR="00810A18">
        <w:instrText xml:space="preserve"> REF _Ref483347878 \h </w:instrText>
      </w:r>
      <w:r w:rsidR="00810A18">
        <w:fldChar w:fldCharType="separate"/>
      </w:r>
      <w:r w:rsidR="00810A18">
        <w:rPr>
          <w:noProof/>
        </w:rPr>
        <w:t>2</w:t>
      </w:r>
      <w:r w:rsidR="00810A18">
        <w:t>.</w:t>
      </w:r>
      <w:r w:rsidR="00810A18">
        <w:rPr>
          <w:noProof/>
        </w:rPr>
        <w:t>2</w:t>
      </w:r>
      <w:r w:rsidR="00810A18">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35">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94" w:name="_Ref483347878"/>
      <w:r>
        <w:t xml:space="preserve">Gambar </w:t>
      </w:r>
      <w:r w:rsidR="00A64D9C">
        <w:fldChar w:fldCharType="begin"/>
      </w:r>
      <w:r w:rsidR="00A64D9C">
        <w:instrText xml:space="preserve"> STYLEREF 1 \s </w:instrText>
      </w:r>
      <w:r w:rsidR="00A64D9C">
        <w:fldChar w:fldCharType="separate"/>
      </w:r>
      <w:r w:rsidR="00A64D9C">
        <w:rPr>
          <w:noProof/>
        </w:rPr>
        <w:t>2</w:t>
      </w:r>
      <w:r w:rsidR="00A64D9C">
        <w:fldChar w:fldCharType="end"/>
      </w:r>
      <w:r w:rsidR="00A64D9C">
        <w:t>.</w:t>
      </w:r>
      <w:r w:rsidR="00A64D9C">
        <w:fldChar w:fldCharType="begin"/>
      </w:r>
      <w:r w:rsidR="00A64D9C">
        <w:instrText xml:space="preserve"> SEQ Gambar \* ARABIC \s 1 </w:instrText>
      </w:r>
      <w:r w:rsidR="00A64D9C">
        <w:fldChar w:fldCharType="separate"/>
      </w:r>
      <w:r w:rsidR="00A64D9C">
        <w:rPr>
          <w:noProof/>
        </w:rPr>
        <w:t>2</w:t>
      </w:r>
      <w:r w:rsidR="00A64D9C">
        <w:fldChar w:fldCharType="end"/>
      </w:r>
      <w:bookmarkEnd w:id="94"/>
      <w:r>
        <w:t xml:space="preserve"> </w:t>
      </w:r>
      <w:r w:rsidRPr="00A43D25">
        <w:rPr>
          <w:b w:val="0"/>
        </w:rPr>
        <w:t xml:space="preserve">Ilustrasi pencarian rute </w:t>
      </w:r>
      <w:r w:rsidRPr="00A43D25">
        <w:rPr>
          <w:b w:val="0"/>
          <w:i/>
        </w:rPr>
        <w:t>routing protocol</w:t>
      </w:r>
      <w:r w:rsidRPr="00A43D25">
        <w:rPr>
          <w:b w:val="0"/>
        </w:rPr>
        <w:t xml:space="preserve"> AODV</w:t>
      </w:r>
    </w:p>
    <w:p w:rsidR="009B4CF2" w:rsidRDefault="009B4CF2" w:rsidP="009B4CF2"/>
    <w:p w:rsidR="009B4CF2" w:rsidRDefault="009B4CF2" w:rsidP="009B4CF2">
      <w:pPr>
        <w:ind w:firstLine="567"/>
        <w:jc w:val="both"/>
      </w:pPr>
      <w:r>
        <w:t xml:space="preserve">Sebagai contoh pencarian rute, ilustrasi pada gambar </w:t>
      </w:r>
      <w:r>
        <w:fldChar w:fldCharType="begin"/>
      </w:r>
      <w:r>
        <w:instrText xml:space="preserve"> REF _Ref483283687 \h  \* MERGEFORMAT </w:instrText>
      </w:r>
      <w:r>
        <w:fldChar w:fldCharType="separate"/>
      </w:r>
      <w:r>
        <w:rPr>
          <w:noProof/>
        </w:rPr>
        <w:t>2.2</w:t>
      </w:r>
      <w:r>
        <w:t>.</w:t>
      </w:r>
      <w:r>
        <w:rPr>
          <w:noProof/>
        </w:rPr>
        <w:t>1</w:t>
      </w:r>
      <w:r>
        <w:fldChar w:fldCharType="end"/>
      </w:r>
      <w:r>
        <w:t xml:space="preserve"> 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lastRenderedPageBreak/>
        <w:t xml:space="preserve">Pada Tugas Akhir ini, penulis menggunakan </w:t>
      </w:r>
      <w:r w:rsidRPr="00460FC5">
        <w:rPr>
          <w:i/>
        </w:rPr>
        <w:t>routing protocol</w:t>
      </w:r>
      <w:r>
        <w:t xml:space="preserve"> AODV sebagai algoritma </w:t>
      </w:r>
      <w:r w:rsidRPr="00460FC5">
        <w:rPr>
          <w:i/>
        </w:rPr>
        <w:t>routing protocol</w:t>
      </w:r>
      <w:r>
        <w:t xml:space="preserve"> yang digunakan untuk mengimplementasikan lingkungan VANET beserta skenario serangannya.</w:t>
      </w:r>
    </w:p>
    <w:p w:rsidR="00DA0AC6" w:rsidRPr="003157DE" w:rsidRDefault="00DA0AC6" w:rsidP="007D06E1">
      <w:pPr>
        <w:jc w:val="both"/>
      </w:pPr>
    </w:p>
    <w:p w:rsidR="007D06E1" w:rsidRPr="003157DE" w:rsidRDefault="0033455A" w:rsidP="001620D9">
      <w:pPr>
        <w:pStyle w:val="Heading2"/>
        <w:numPr>
          <w:ilvl w:val="1"/>
          <w:numId w:val="14"/>
        </w:numPr>
        <w:ind w:left="567" w:hanging="567"/>
        <w:jc w:val="both"/>
      </w:pPr>
      <w:bookmarkStart w:id="95" w:name="_Toc483287689"/>
      <w:r>
        <w:t>ECDSA (Elliptic Curve Digital Signature Algorithm)</w:t>
      </w:r>
      <w:bookmarkEnd w:id="95"/>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2C266D">
        <w:t xml:space="preserve"> Ilustrasi kurva dapat dilihat pada gambar</w:t>
      </w:r>
      <w:r w:rsidR="00810A18">
        <w:t xml:space="preserve"> </w:t>
      </w:r>
      <w:r w:rsidR="00810A18">
        <w:fldChar w:fldCharType="begin"/>
      </w:r>
      <w:r w:rsidR="00810A18">
        <w:instrText xml:space="preserve"> REF _Ref483347950 \h </w:instrText>
      </w:r>
      <w:r w:rsidR="00810A18">
        <w:fldChar w:fldCharType="separate"/>
      </w:r>
      <w:r w:rsidR="00810A18">
        <w:rPr>
          <w:noProof/>
        </w:rPr>
        <w:t>2</w:t>
      </w:r>
      <w:r w:rsidR="00810A18">
        <w:t>.</w:t>
      </w:r>
      <w:r w:rsidR="00810A18">
        <w:rPr>
          <w:noProof/>
        </w:rPr>
        <w:t>3</w:t>
      </w:r>
      <w:r w:rsidR="00810A18">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6">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96" w:name="_Ref483347950"/>
      <w:r>
        <w:t xml:space="preserve">Gambar </w:t>
      </w:r>
      <w:r w:rsidR="00A64D9C">
        <w:fldChar w:fldCharType="begin"/>
      </w:r>
      <w:r w:rsidR="00A64D9C">
        <w:instrText xml:space="preserve"> STYLEREF 1 \s </w:instrText>
      </w:r>
      <w:r w:rsidR="00A64D9C">
        <w:fldChar w:fldCharType="separate"/>
      </w:r>
      <w:r w:rsidR="00A64D9C">
        <w:rPr>
          <w:noProof/>
        </w:rPr>
        <w:t>2</w:t>
      </w:r>
      <w:r w:rsidR="00A64D9C">
        <w:fldChar w:fldCharType="end"/>
      </w:r>
      <w:r w:rsidR="00A64D9C">
        <w:t>.</w:t>
      </w:r>
      <w:r w:rsidR="00A64D9C">
        <w:fldChar w:fldCharType="begin"/>
      </w:r>
      <w:r w:rsidR="00A64D9C">
        <w:instrText xml:space="preserve"> SEQ Gambar \* ARABIC \s 1 </w:instrText>
      </w:r>
      <w:r w:rsidR="00A64D9C">
        <w:fldChar w:fldCharType="separate"/>
      </w:r>
      <w:r w:rsidR="00A64D9C">
        <w:rPr>
          <w:noProof/>
        </w:rPr>
        <w:t>3</w:t>
      </w:r>
      <w:r w:rsidR="00A64D9C">
        <w:fldChar w:fldCharType="end"/>
      </w:r>
      <w:bookmarkEnd w:id="96"/>
      <w:r>
        <w:t xml:space="preserve"> </w:t>
      </w:r>
      <w:r w:rsidRPr="002C266D">
        <w:rPr>
          <w:b w:val="0"/>
        </w:rPr>
        <w:t>Ilustrasi kurva pada ECDSA</w:t>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w:t>
      </w:r>
      <w:r>
        <w:lastRenderedPageBreak/>
        <w:t xml:space="preserve">ECDSA membutuhkan tempat yang lebih sedikit dibandingkan dengan RSA. Untuk tingkat keamanan yang sama, ECDSA memiliki ukuran </w:t>
      </w:r>
      <w:r w:rsidRPr="00F55188">
        <w:rPr>
          <w:i/>
        </w:rPr>
        <w:t>signature</w:t>
      </w:r>
      <w:r>
        <w:t xml:space="preserve"> dan </w:t>
      </w:r>
      <w:r w:rsidRPr="00F55188">
        <w:rPr>
          <w:i/>
        </w:rPr>
        <w:t>public key</w:t>
      </w:r>
      <w:r>
        <w:t xml:space="preserve"> yang lebih kecil.</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1620D9">
      <w:pPr>
        <w:pStyle w:val="Heading2"/>
        <w:numPr>
          <w:ilvl w:val="1"/>
          <w:numId w:val="14"/>
        </w:numPr>
        <w:ind w:left="567" w:hanging="567"/>
        <w:jc w:val="both"/>
      </w:pPr>
      <w:bookmarkStart w:id="97" w:name="_Toc483287690"/>
      <w:r>
        <w:rPr>
          <w:i/>
        </w:rPr>
        <w:t>Black hole</w:t>
      </w:r>
      <w:r w:rsidR="00074993">
        <w:rPr>
          <w:i/>
        </w:rPr>
        <w:t xml:space="preserve"> Attack</w:t>
      </w:r>
      <w:bookmarkEnd w:id="97"/>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030849">
        <w:rPr>
          <w:i/>
        </w:rPr>
        <w:t xml:space="preserve"> </w:t>
      </w:r>
      <w:r w:rsidR="00030849">
        <w:t xml:space="preserve">Ilustrasi </w:t>
      </w:r>
      <w:r w:rsidR="00030849" w:rsidRPr="00030849">
        <w:rPr>
          <w:i/>
        </w:rPr>
        <w:t>Black hole attack</w:t>
      </w:r>
      <w:r w:rsidR="00030849">
        <w:t xml:space="preserve"> dapat dilihat pada gambar</w:t>
      </w:r>
      <w:r w:rsidR="00810A18">
        <w:t xml:space="preserve"> </w:t>
      </w:r>
      <w:r w:rsidR="00810A18">
        <w:fldChar w:fldCharType="begin"/>
      </w:r>
      <w:r w:rsidR="00810A18">
        <w:instrText xml:space="preserve"> REF _Ref483347996 \h </w:instrText>
      </w:r>
      <w:r w:rsidR="00810A18">
        <w:fldChar w:fldCharType="separate"/>
      </w:r>
      <w:r w:rsidR="00810A18">
        <w:rPr>
          <w:noProof/>
        </w:rPr>
        <w:t>2</w:t>
      </w:r>
      <w:r w:rsidR="00810A18">
        <w:t>.</w:t>
      </w:r>
      <w:r w:rsidR="00810A18">
        <w:rPr>
          <w:noProof/>
        </w:rPr>
        <w:t>4</w:t>
      </w:r>
      <w:r w:rsidR="00810A18">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7"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Default="00810A18" w:rsidP="00810A18">
      <w:pPr>
        <w:pStyle w:val="Caption"/>
      </w:pPr>
      <w:bookmarkStart w:id="98" w:name="_Ref483347996"/>
      <w:r>
        <w:t xml:space="preserve">Gambar </w:t>
      </w:r>
      <w:r w:rsidR="00A64D9C">
        <w:fldChar w:fldCharType="begin"/>
      </w:r>
      <w:r w:rsidR="00A64D9C">
        <w:instrText xml:space="preserve"> STYLEREF 1 \s </w:instrText>
      </w:r>
      <w:r w:rsidR="00A64D9C">
        <w:fldChar w:fldCharType="separate"/>
      </w:r>
      <w:r w:rsidR="00A64D9C">
        <w:rPr>
          <w:noProof/>
        </w:rPr>
        <w:t>2</w:t>
      </w:r>
      <w:r w:rsidR="00A64D9C">
        <w:fldChar w:fldCharType="end"/>
      </w:r>
      <w:r w:rsidR="00A64D9C">
        <w:t>.</w:t>
      </w:r>
      <w:r w:rsidR="00A64D9C">
        <w:fldChar w:fldCharType="begin"/>
      </w:r>
      <w:r w:rsidR="00A64D9C">
        <w:instrText xml:space="preserve"> SEQ Gambar \* ARABIC \s 1 </w:instrText>
      </w:r>
      <w:r w:rsidR="00A64D9C">
        <w:fldChar w:fldCharType="separate"/>
      </w:r>
      <w:r w:rsidR="00A64D9C">
        <w:rPr>
          <w:noProof/>
        </w:rPr>
        <w:t>4</w:t>
      </w:r>
      <w:r w:rsidR="00A64D9C">
        <w:fldChar w:fldCharType="end"/>
      </w:r>
      <w:bookmarkEnd w:id="98"/>
      <w:r>
        <w:t xml:space="preserve"> </w:t>
      </w:r>
      <w:r w:rsidRPr="00C7234C">
        <w:rPr>
          <w:b w:val="0"/>
        </w:rPr>
        <w:t xml:space="preserve">Ilustrasi </w:t>
      </w:r>
      <w:r w:rsidRPr="00C7234C">
        <w:rPr>
          <w:b w:val="0"/>
          <w:i/>
        </w:rPr>
        <w:t>Black hole attack</w:t>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DB35DB" w:rsidRDefault="000D4602" w:rsidP="001620D9">
      <w:pPr>
        <w:pStyle w:val="Heading2"/>
        <w:numPr>
          <w:ilvl w:val="1"/>
          <w:numId w:val="14"/>
        </w:numPr>
        <w:ind w:left="567" w:hanging="567"/>
        <w:jc w:val="both"/>
        <w:rPr>
          <w:i/>
          <w:lang w:val="en-US" w:eastAsia="id-ID"/>
        </w:rPr>
      </w:pPr>
      <w:bookmarkStart w:id="99" w:name="_Toc483287691"/>
      <w:r>
        <w:rPr>
          <w:i/>
          <w:lang w:eastAsia="id-ID"/>
        </w:rPr>
        <w:t>Worm hole</w:t>
      </w:r>
      <w:r w:rsidR="00DB35DB" w:rsidRPr="00DB35DB">
        <w:rPr>
          <w:i/>
          <w:lang w:eastAsia="id-ID"/>
        </w:rPr>
        <w:t xml:space="preserve"> Attack</w:t>
      </w:r>
      <w:bookmarkEnd w:id="99"/>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47659C" w:rsidRPr="0047659C">
        <w:lastRenderedPageBreak/>
        <w:t>salah satunya dengan mengubah isi paket data</w:t>
      </w:r>
      <w:r w:rsidR="0047659C" w:rsidRPr="0047659C">
        <w:rPr>
          <w:iCs/>
          <w:color w:val="000000" w:themeColor="text1"/>
        </w:rPr>
        <w:t>.</w:t>
      </w:r>
      <w:r w:rsidR="00001EB9">
        <w:rPr>
          <w:iCs/>
          <w:color w:val="000000" w:themeColor="text1"/>
        </w:rPr>
        <w:t xml:space="preserve"> Worm hole attack dapat diilustrasikan seperti pada gambar</w:t>
      </w:r>
      <w:r w:rsidR="00A2493F">
        <w:rPr>
          <w:iCs/>
          <w:color w:val="000000" w:themeColor="text1"/>
        </w:rPr>
        <w:t xml:space="preserve"> </w:t>
      </w:r>
      <w:r w:rsidR="00A2493F">
        <w:rPr>
          <w:iCs/>
          <w:color w:val="000000" w:themeColor="text1"/>
        </w:rPr>
        <w:fldChar w:fldCharType="begin"/>
      </w:r>
      <w:r w:rsidR="00A2493F">
        <w:rPr>
          <w:iCs/>
          <w:color w:val="000000" w:themeColor="text1"/>
        </w:rPr>
        <w:instrText xml:space="preserve"> REF _Ref483348044 \h </w:instrText>
      </w:r>
      <w:r w:rsidR="00A2493F">
        <w:rPr>
          <w:iCs/>
          <w:color w:val="000000" w:themeColor="text1"/>
        </w:rPr>
      </w:r>
      <w:r w:rsidR="00A2493F">
        <w:rPr>
          <w:iCs/>
          <w:color w:val="000000" w:themeColor="text1"/>
        </w:rPr>
        <w:fldChar w:fldCharType="separate"/>
      </w:r>
      <w:r w:rsidR="00A2493F">
        <w:rPr>
          <w:noProof/>
        </w:rPr>
        <w:t>2</w:t>
      </w:r>
      <w:r w:rsidR="00A2493F">
        <w:t>.</w:t>
      </w:r>
      <w:r w:rsidR="00A2493F">
        <w:rPr>
          <w:noProof/>
        </w:rPr>
        <w:t>5</w:t>
      </w:r>
      <w:r w:rsidR="00A2493F">
        <w:rPr>
          <w:iCs/>
          <w:color w:val="000000" w:themeColor="text1"/>
        </w:rPr>
        <w:fldChar w:fldCharType="end"/>
      </w:r>
      <w:r w:rsidR="00A2493F">
        <w:rPr>
          <w:iCs/>
          <w:color w:val="000000" w:themeColor="text1"/>
        </w:rPr>
        <w:t>.</w:t>
      </w: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8">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Default="00A2493F" w:rsidP="00A2493F">
      <w:pPr>
        <w:pStyle w:val="Caption"/>
        <w:rPr>
          <w:b w:val="0"/>
          <w:i/>
        </w:rPr>
      </w:pPr>
      <w:bookmarkStart w:id="100" w:name="_Ref483348044"/>
      <w:r>
        <w:t xml:space="preserve">Gambar </w:t>
      </w:r>
      <w:r w:rsidR="00A64D9C">
        <w:fldChar w:fldCharType="begin"/>
      </w:r>
      <w:r w:rsidR="00A64D9C">
        <w:instrText xml:space="preserve"> STYLEREF 1 \s </w:instrText>
      </w:r>
      <w:r w:rsidR="00A64D9C">
        <w:fldChar w:fldCharType="separate"/>
      </w:r>
      <w:r w:rsidR="00A64D9C">
        <w:rPr>
          <w:noProof/>
        </w:rPr>
        <w:t>2</w:t>
      </w:r>
      <w:r w:rsidR="00A64D9C">
        <w:fldChar w:fldCharType="end"/>
      </w:r>
      <w:r w:rsidR="00A64D9C">
        <w:t>.</w:t>
      </w:r>
      <w:r w:rsidR="00A64D9C">
        <w:fldChar w:fldCharType="begin"/>
      </w:r>
      <w:r w:rsidR="00A64D9C">
        <w:instrText xml:space="preserve"> SEQ Gambar \* ARABIC \s 1 </w:instrText>
      </w:r>
      <w:r w:rsidR="00A64D9C">
        <w:fldChar w:fldCharType="separate"/>
      </w:r>
      <w:r w:rsidR="00A64D9C">
        <w:rPr>
          <w:noProof/>
        </w:rPr>
        <w:t>5</w:t>
      </w:r>
      <w:r w:rsidR="00A64D9C">
        <w:fldChar w:fldCharType="end"/>
      </w:r>
      <w:bookmarkEnd w:id="100"/>
      <w:r>
        <w:t xml:space="preserve"> </w:t>
      </w:r>
      <w:r w:rsidRPr="00001EB9">
        <w:rPr>
          <w:b w:val="0"/>
        </w:rPr>
        <w:t xml:space="preserve">Ilustrasi </w:t>
      </w:r>
      <w:r w:rsidRPr="00001EB9">
        <w:rPr>
          <w:b w:val="0"/>
          <w:i/>
        </w:rPr>
        <w:t>Worm hole attack</w:t>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1620D9">
      <w:pPr>
        <w:pStyle w:val="Heading2"/>
        <w:numPr>
          <w:ilvl w:val="1"/>
          <w:numId w:val="14"/>
        </w:numPr>
        <w:ind w:left="567" w:hanging="567"/>
        <w:jc w:val="both"/>
      </w:pPr>
      <w:bookmarkStart w:id="101" w:name="_Toc483287692"/>
      <w:r>
        <w:t>NS-2 (Network Simulator-2)</w:t>
      </w:r>
      <w:bookmarkEnd w:id="101"/>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1620D9">
      <w:pPr>
        <w:pStyle w:val="Heading3"/>
        <w:numPr>
          <w:ilvl w:val="2"/>
          <w:numId w:val="14"/>
        </w:numPr>
        <w:ind w:left="567" w:hanging="567"/>
        <w:jc w:val="both"/>
      </w:pPr>
      <w:bookmarkStart w:id="102" w:name="_Toc483287693"/>
      <w:r>
        <w:t>Instalasi</w:t>
      </w:r>
      <w:bookmarkEnd w:id="102"/>
    </w:p>
    <w:p w:rsidR="00E036A2" w:rsidRDefault="00E036A2" w:rsidP="00E036A2"/>
    <w:p w:rsidR="00E036A2" w:rsidRDefault="00E036A2" w:rsidP="003450D3">
      <w:pPr>
        <w:ind w:firstLine="567"/>
        <w:jc w:val="both"/>
      </w:pPr>
      <w:r>
        <w:t>NS-2 membutuhkan beberapa pack</w:t>
      </w:r>
      <w:r w:rsidR="000B5DB9">
        <w:t>age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542F00">
        <w:t xml:space="preserve"> berikut</w:t>
      </w:r>
      <w:r w:rsidR="00B23A2A">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41CA" w:rsidRPr="00CC609B" w:rsidRDefault="00EA41CA"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EA41CA" w:rsidRPr="00CC609B" w:rsidRDefault="00EA41CA"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r>
        <w:t xml:space="preserve">Gambar </w:t>
      </w:r>
      <w:r w:rsidR="00A64D9C">
        <w:fldChar w:fldCharType="begin"/>
      </w:r>
      <w:r w:rsidR="00A64D9C">
        <w:instrText xml:space="preserve"> STYLEREF 1 \s </w:instrText>
      </w:r>
      <w:r w:rsidR="00A64D9C">
        <w:fldChar w:fldCharType="separate"/>
      </w:r>
      <w:r w:rsidR="00A64D9C">
        <w:rPr>
          <w:noProof/>
        </w:rPr>
        <w:t>2</w:t>
      </w:r>
      <w:r w:rsidR="00A64D9C">
        <w:fldChar w:fldCharType="end"/>
      </w:r>
      <w:r w:rsidR="00A64D9C">
        <w:t>.</w:t>
      </w:r>
      <w:r w:rsidR="00A64D9C">
        <w:fldChar w:fldCharType="begin"/>
      </w:r>
      <w:r w:rsidR="00A64D9C">
        <w:instrText xml:space="preserve"> SEQ Gambar \* ARABIC \s 1 </w:instrText>
      </w:r>
      <w:r w:rsidR="00A64D9C">
        <w:fldChar w:fldCharType="separate"/>
      </w:r>
      <w:r w:rsidR="00A64D9C">
        <w:rPr>
          <w:noProof/>
        </w:rPr>
        <w:t>6</w:t>
      </w:r>
      <w:r w:rsidR="00A64D9C">
        <w:fldChar w:fldCharType="end"/>
      </w:r>
      <w:r>
        <w:t xml:space="preserve"> </w:t>
      </w:r>
      <w:r w:rsidRPr="00542F00">
        <w:rPr>
          <w:b w:val="0"/>
        </w:rPr>
        <w:t xml:space="preserve">Perintah untuk menginstall </w:t>
      </w:r>
      <w:r w:rsidRPr="00542F00">
        <w:rPr>
          <w:b w:val="0"/>
          <w:i/>
        </w:rPr>
        <w:t>dependency</w:t>
      </w:r>
      <w:r w:rsidRPr="00542F00">
        <w:rPr>
          <w:b w:val="0"/>
        </w:rPr>
        <w:t xml:space="preserve"> NS-2</w:t>
      </w:r>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linkstate menjadi seperti berikut: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41CA" w:rsidRDefault="00EA41CA">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EA41CA" w:rsidRDefault="00EA41CA">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r>
        <w:t xml:space="preserve">Gambar </w:t>
      </w:r>
      <w:r w:rsidR="00A64D9C">
        <w:fldChar w:fldCharType="begin"/>
      </w:r>
      <w:r w:rsidR="00A64D9C">
        <w:instrText xml:space="preserve"> STYLEREF 1 \s </w:instrText>
      </w:r>
      <w:r w:rsidR="00A64D9C">
        <w:fldChar w:fldCharType="separate"/>
      </w:r>
      <w:r w:rsidR="00A64D9C">
        <w:rPr>
          <w:noProof/>
        </w:rPr>
        <w:t>2</w:t>
      </w:r>
      <w:r w:rsidR="00A64D9C">
        <w:fldChar w:fldCharType="end"/>
      </w:r>
      <w:r w:rsidR="00A64D9C">
        <w:t>.</w:t>
      </w:r>
      <w:r w:rsidR="00A64D9C">
        <w:fldChar w:fldCharType="begin"/>
      </w:r>
      <w:r w:rsidR="00A64D9C">
        <w:instrText xml:space="preserve"> SEQ Gambar \* ARABIC \s 1 </w:instrText>
      </w:r>
      <w:r w:rsidR="00A64D9C">
        <w:fldChar w:fldCharType="separate"/>
      </w:r>
      <w:r w:rsidR="00A64D9C">
        <w:rPr>
          <w:noProof/>
        </w:rPr>
        <w:t>7</w:t>
      </w:r>
      <w:r w:rsidR="00A64D9C">
        <w:fldChar w:fldCharType="end"/>
      </w:r>
      <w:r>
        <w:t xml:space="preserve"> </w:t>
      </w:r>
      <w:r w:rsidRPr="009279CB">
        <w:rPr>
          <w:b w:val="0"/>
        </w:rPr>
        <w:t>Baris kode yang diubah</w:t>
      </w:r>
      <w:r>
        <w:rPr>
          <w:b w:val="0"/>
        </w:rPr>
        <w:t xml:space="preserve"> pada </w:t>
      </w:r>
      <w:r w:rsidRPr="009279CB">
        <w:rPr>
          <w:b w:val="0"/>
          <w:i/>
        </w:rPr>
        <w:t>file</w:t>
      </w:r>
      <w:r>
        <w:rPr>
          <w:b w:val="0"/>
        </w:rPr>
        <w:t xml:space="preserve"> ls.h</w:t>
      </w:r>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1620D9">
      <w:pPr>
        <w:pStyle w:val="Heading3"/>
        <w:numPr>
          <w:ilvl w:val="2"/>
          <w:numId w:val="14"/>
        </w:numPr>
        <w:ind w:left="567" w:hanging="567"/>
        <w:jc w:val="both"/>
        <w:rPr>
          <w:i/>
        </w:rPr>
      </w:pPr>
      <w:bookmarkStart w:id="103" w:name="_Toc483287694"/>
      <w:r w:rsidRPr="00EB64B2">
        <w:rPr>
          <w:i/>
        </w:rPr>
        <w:t>Trace File</w:t>
      </w:r>
      <w:bookmarkEnd w:id="103"/>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disimulasikan.</w:t>
      </w:r>
    </w:p>
    <w:p w:rsidR="009E612C" w:rsidRDefault="009E612C" w:rsidP="009E612C">
      <w:pPr>
        <w:pStyle w:val="Caption"/>
        <w:keepNext/>
        <w:rPr>
          <w:b w:val="0"/>
        </w:rPr>
      </w:pPr>
      <w:r>
        <w:lastRenderedPageBreak/>
        <w:t xml:space="preserve">Tabel </w:t>
      </w:r>
      <w:r w:rsidR="00FE5BA9">
        <w:fldChar w:fldCharType="begin"/>
      </w:r>
      <w:r w:rsidR="00FE5BA9">
        <w:instrText xml:space="preserve"> STYLEREF 1 \s </w:instrText>
      </w:r>
      <w:r w:rsidR="00FE5BA9">
        <w:fldChar w:fldCharType="separate"/>
      </w:r>
      <w:r w:rsidR="00FE5BA9">
        <w:rPr>
          <w:noProof/>
        </w:rPr>
        <w:t>2</w:t>
      </w:r>
      <w:r w:rsidR="00FE5BA9">
        <w:fldChar w:fldCharType="end"/>
      </w:r>
      <w:r w:rsidR="00FE5BA9">
        <w:t>.</w:t>
      </w:r>
      <w:r w:rsidR="00FE5BA9">
        <w:fldChar w:fldCharType="begin"/>
      </w:r>
      <w:r w:rsidR="00FE5BA9">
        <w:instrText xml:space="preserve"> SEQ Tabel \* ARABIC \s 1 </w:instrText>
      </w:r>
      <w:r w:rsidR="00FE5BA9">
        <w:fldChar w:fldCharType="separate"/>
      </w:r>
      <w:r w:rsidR="00FE5BA9">
        <w:rPr>
          <w:noProof/>
        </w:rPr>
        <w:t>1</w:t>
      </w:r>
      <w:r w:rsidR="00FE5BA9">
        <w:fldChar w:fldCharType="end"/>
      </w:r>
      <w:r w:rsidRPr="009E612C">
        <w:rPr>
          <w:b w:val="0"/>
        </w:rPr>
        <w:t xml:space="preserve"> </w:t>
      </w:r>
      <w:r w:rsidRPr="004E062D">
        <w:rPr>
          <w:b w:val="0"/>
        </w:rPr>
        <w:t xml:space="preserve">Tabel detail penjelasan </w:t>
      </w:r>
      <w:r w:rsidRPr="004E062D">
        <w:rPr>
          <w:b w:val="0"/>
          <w:i/>
        </w:rPr>
        <w:t>trace file</w:t>
      </w:r>
      <w:r w:rsidRPr="004E062D">
        <w:rPr>
          <w:b w:val="0"/>
        </w:rPr>
        <w:t xml:space="preserve"> AODV</w:t>
      </w:r>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lastRenderedPageBreak/>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lastRenderedPageBreak/>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4E062D" w:rsidRPr="002023EE" w:rsidRDefault="004E062D" w:rsidP="003450D3">
      <w:pPr>
        <w:ind w:firstLine="567"/>
        <w:jc w:val="both"/>
      </w:pPr>
    </w:p>
    <w:p w:rsidR="0068664F" w:rsidRDefault="0068664F" w:rsidP="0068664F"/>
    <w:p w:rsidR="0068664F" w:rsidRPr="0068664F" w:rsidRDefault="0068664F" w:rsidP="0068664F"/>
    <w:p w:rsidR="000354B6" w:rsidRPr="000354B6" w:rsidRDefault="001962E3" w:rsidP="001620D9">
      <w:pPr>
        <w:pStyle w:val="Heading2"/>
        <w:numPr>
          <w:ilvl w:val="1"/>
          <w:numId w:val="14"/>
        </w:numPr>
        <w:ind w:left="567" w:hanging="567"/>
        <w:jc w:val="both"/>
      </w:pPr>
      <w:bookmarkStart w:id="104" w:name="_Toc483287695"/>
      <w:r w:rsidRPr="001355D0">
        <w:t>Open</w:t>
      </w:r>
      <w:r w:rsidR="00705F1B">
        <w:t>SSL</w:t>
      </w:r>
      <w:bookmarkEnd w:id="104"/>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BE2A6C" w:rsidRPr="007C1835" w:rsidRDefault="007C1835" w:rsidP="007C1835">
      <w:pPr>
        <w:pStyle w:val="Caption"/>
      </w:pPr>
      <w:r>
        <w:t xml:space="preserve">Gambar </w:t>
      </w:r>
      <w:r w:rsidR="00A64D9C">
        <w:fldChar w:fldCharType="begin"/>
      </w:r>
      <w:r w:rsidR="00A64D9C">
        <w:instrText xml:space="preserve"> STYLEREF 1 \s </w:instrText>
      </w:r>
      <w:r w:rsidR="00A64D9C">
        <w:fldChar w:fldCharType="separate"/>
      </w:r>
      <w:r w:rsidR="00A64D9C">
        <w:rPr>
          <w:noProof/>
        </w:rPr>
        <w:t>2</w:t>
      </w:r>
      <w:r w:rsidR="00A64D9C">
        <w:fldChar w:fldCharType="end"/>
      </w:r>
      <w:r w:rsidR="00A64D9C">
        <w:t>.</w:t>
      </w:r>
      <w:r w:rsidR="00A64D9C">
        <w:fldChar w:fldCharType="begin"/>
      </w:r>
      <w:r w:rsidR="00A64D9C">
        <w:instrText xml:space="preserve"> SEQ Gambar \* ARABIC \s 1 </w:instrText>
      </w:r>
      <w:r w:rsidR="00A64D9C">
        <w:fldChar w:fldCharType="separate"/>
      </w:r>
      <w:r w:rsidR="00A64D9C">
        <w:rPr>
          <w:noProof/>
        </w:rPr>
        <w:t>8</w:t>
      </w:r>
      <w:r w:rsidR="00A64D9C">
        <w:fldChar w:fldCharType="end"/>
      </w:r>
      <w:r>
        <w:t xml:space="preserve"> </w:t>
      </w:r>
      <w:r>
        <w:rPr>
          <w:b w:val="0"/>
        </w:rPr>
        <w:t>Logo OpenSSL</w:t>
      </w:r>
    </w:p>
    <w:p w:rsidR="00BE2A6C" w:rsidRDefault="00EC32E6" w:rsidP="001620D9">
      <w:pPr>
        <w:pStyle w:val="Heading2"/>
        <w:numPr>
          <w:ilvl w:val="1"/>
          <w:numId w:val="14"/>
        </w:numPr>
        <w:ind w:left="567" w:hanging="567"/>
        <w:jc w:val="both"/>
        <w:rPr>
          <w:lang w:val="en-US"/>
        </w:rPr>
      </w:pPr>
      <w:bookmarkStart w:id="105" w:name="_Toc483287696"/>
      <w:r>
        <w:lastRenderedPageBreak/>
        <w:t>S</w:t>
      </w:r>
      <w:r w:rsidR="006E3867">
        <w:t>UMO</w:t>
      </w:r>
      <w:r w:rsidR="00882E8E">
        <w:t xml:space="preserve"> (Simulation of Urban Mobility)</w:t>
      </w:r>
      <w:bookmarkEnd w:id="105"/>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40">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r>
        <w:t xml:space="preserve">Gambar </w:t>
      </w:r>
      <w:r w:rsidR="00A64D9C">
        <w:fldChar w:fldCharType="begin"/>
      </w:r>
      <w:r w:rsidR="00A64D9C">
        <w:instrText xml:space="preserve"> STYLEREF 1 \s </w:instrText>
      </w:r>
      <w:r w:rsidR="00A64D9C">
        <w:fldChar w:fldCharType="separate"/>
      </w:r>
      <w:r w:rsidR="00A64D9C">
        <w:rPr>
          <w:noProof/>
        </w:rPr>
        <w:t>2</w:t>
      </w:r>
      <w:r w:rsidR="00A64D9C">
        <w:fldChar w:fldCharType="end"/>
      </w:r>
      <w:r w:rsidR="00A64D9C">
        <w:t>.</w:t>
      </w:r>
      <w:r w:rsidR="00A64D9C">
        <w:fldChar w:fldCharType="begin"/>
      </w:r>
      <w:r w:rsidR="00A64D9C">
        <w:instrText xml:space="preserve"> SEQ Gambar \* ARABIC \s 1 </w:instrText>
      </w:r>
      <w:r w:rsidR="00A64D9C">
        <w:fldChar w:fldCharType="separate"/>
      </w:r>
      <w:r w:rsidR="00A64D9C">
        <w:rPr>
          <w:noProof/>
        </w:rPr>
        <w:t>9</w:t>
      </w:r>
      <w:r w:rsidR="00A64D9C">
        <w:fldChar w:fldCharType="end"/>
      </w:r>
      <w:r>
        <w:t xml:space="preserve"> </w:t>
      </w:r>
      <w:r w:rsidRPr="002E1E28">
        <w:rPr>
          <w:b w:val="0"/>
        </w:rPr>
        <w:t>Logo SUMO</w:t>
      </w:r>
    </w:p>
    <w:p w:rsidR="00452631" w:rsidRDefault="00452631" w:rsidP="00452631">
      <w:pPr>
        <w:ind w:firstLine="576"/>
        <w:rPr>
          <w:lang w:eastAsia="ja-JP"/>
        </w:rPr>
      </w:pPr>
    </w:p>
    <w:p w:rsidR="00452631" w:rsidRDefault="00EC32E6" w:rsidP="001620D9">
      <w:pPr>
        <w:pStyle w:val="Heading2"/>
        <w:numPr>
          <w:ilvl w:val="1"/>
          <w:numId w:val="14"/>
        </w:numPr>
        <w:ind w:left="567" w:hanging="567"/>
        <w:jc w:val="both"/>
      </w:pPr>
      <w:bookmarkStart w:id="106" w:name="_Toc483287697"/>
      <w:r>
        <w:t>OpenStreetMap</w:t>
      </w:r>
      <w:bookmarkEnd w:id="106"/>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lastRenderedPageBreak/>
        <w:t>OpenStreetMap dibangun oleh komunitas pembuat peta yang berkontribusi dan mengelola data mengenai jalan raya, kafe, stasiun kereta api, dan sebagainya di seluruh dunia.</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41">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r>
        <w:t xml:space="preserve">Gambar </w:t>
      </w:r>
      <w:r w:rsidR="00A64D9C">
        <w:fldChar w:fldCharType="begin"/>
      </w:r>
      <w:r w:rsidR="00A64D9C">
        <w:instrText xml:space="preserve"> STYLEREF 1 \s </w:instrText>
      </w:r>
      <w:r w:rsidR="00A64D9C">
        <w:fldChar w:fldCharType="separate"/>
      </w:r>
      <w:r w:rsidR="00A64D9C">
        <w:rPr>
          <w:noProof/>
        </w:rPr>
        <w:t>2</w:t>
      </w:r>
      <w:r w:rsidR="00A64D9C">
        <w:fldChar w:fldCharType="end"/>
      </w:r>
      <w:r w:rsidR="00A64D9C">
        <w:t>.</w:t>
      </w:r>
      <w:r w:rsidR="00A64D9C">
        <w:fldChar w:fldCharType="begin"/>
      </w:r>
      <w:r w:rsidR="00A64D9C">
        <w:instrText xml:space="preserve"> SEQ Gambar \* ARABIC \s 1 </w:instrText>
      </w:r>
      <w:r w:rsidR="00A64D9C">
        <w:fldChar w:fldCharType="separate"/>
      </w:r>
      <w:r w:rsidR="00A64D9C">
        <w:rPr>
          <w:noProof/>
        </w:rPr>
        <w:t>10</w:t>
      </w:r>
      <w:r w:rsidR="00A64D9C">
        <w:fldChar w:fldCharType="end"/>
      </w:r>
      <w:r>
        <w:t xml:space="preserve"> </w:t>
      </w:r>
      <w:r w:rsidRPr="008B344D">
        <w:rPr>
          <w:b w:val="0"/>
        </w:rPr>
        <w:t>Logo OpenStreetMap</w:t>
      </w:r>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1620D9">
      <w:pPr>
        <w:pStyle w:val="Heading2"/>
        <w:numPr>
          <w:ilvl w:val="1"/>
          <w:numId w:val="14"/>
        </w:numPr>
        <w:ind w:left="567" w:hanging="567"/>
        <w:jc w:val="both"/>
      </w:pPr>
      <w:bookmarkStart w:id="107" w:name="_Toc483287698"/>
      <w:r>
        <w:t>AWK</w:t>
      </w:r>
      <w:bookmarkEnd w:id="107"/>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2C5EC3" w:rsidRPr="00551359" w:rsidRDefault="007D06E1" w:rsidP="002C5EC3">
      <w:pPr>
        <w:jc w:val="center"/>
        <w:rPr>
          <w:rFonts w:eastAsia="Times New Roman"/>
          <w:b/>
          <w:i/>
          <w:lang w:val="it-IT" w:eastAsia="ja-JP"/>
        </w:rPr>
      </w:pPr>
      <w:r w:rsidRPr="003157DE">
        <w:br w:type="page"/>
      </w:r>
      <w:r w:rsidR="002C5EC3" w:rsidRPr="00551359">
        <w:rPr>
          <w:rFonts w:eastAsia="Times New Roman"/>
          <w:b/>
          <w:i/>
          <w:lang w:val="it-IT" w:eastAsia="ja-JP"/>
        </w:rPr>
        <w:lastRenderedPageBreak/>
        <w:t>[Halaman ini sengaja dikosongkan]</w:t>
      </w:r>
    </w:p>
    <w:p w:rsidR="00841877" w:rsidRDefault="00841877" w:rsidP="00B01D97">
      <w:pPr>
        <w:pStyle w:val="ListParagraph"/>
        <w:spacing w:after="160" w:line="259" w:lineRule="auto"/>
        <w:ind w:left="0"/>
        <w:rPr>
          <w:lang w:val="en-US"/>
        </w:rPr>
      </w:pPr>
    </w:p>
    <w:p w:rsidR="002C5EC3" w:rsidRDefault="002C5EC3">
      <w:pPr>
        <w:spacing w:after="160" w:line="259" w:lineRule="auto"/>
        <w:rPr>
          <w:lang w:val="en-US"/>
        </w:rPr>
      </w:pPr>
      <w:r>
        <w:rPr>
          <w:lang w:val="en-US"/>
        </w:rPr>
        <w:br w:type="page"/>
      </w:r>
    </w:p>
    <w:p w:rsidR="002C5EC3" w:rsidRPr="002C5EC3" w:rsidRDefault="002C5EC3" w:rsidP="00B01D97">
      <w:pPr>
        <w:pStyle w:val="ListParagraph"/>
        <w:spacing w:after="160" w:line="259" w:lineRule="auto"/>
        <w:ind w:left="0"/>
        <w:rPr>
          <w:lang w:val="en-US"/>
        </w:rPr>
        <w:sectPr w:rsidR="002C5EC3" w:rsidRPr="002C5EC3" w:rsidSect="004B1B4B">
          <w:type w:val="continuous"/>
          <w:pgSz w:w="8392" w:h="11907"/>
          <w:pgMar w:top="1418" w:right="1134" w:bottom="1418" w:left="1418" w:header="709" w:footer="709" w:gutter="0"/>
          <w:cols w:space="708"/>
          <w:titlePg/>
          <w:docGrid w:linePitch="360"/>
        </w:sectPr>
      </w:pPr>
    </w:p>
    <w:p w:rsidR="007D06E1" w:rsidRPr="003157DE" w:rsidRDefault="00DA0D4F" w:rsidP="00DA0D4F">
      <w:pPr>
        <w:pStyle w:val="Heading1"/>
        <w:numPr>
          <w:ilvl w:val="0"/>
          <w:numId w:val="14"/>
        </w:numPr>
        <w:ind w:left="284" w:hanging="284"/>
      </w:pPr>
      <w:r>
        <w:lastRenderedPageBreak/>
        <w:t xml:space="preserve"> </w:t>
      </w:r>
      <w:bookmarkStart w:id="108" w:name="_Toc483287699"/>
      <w:r w:rsidR="007D06E1" w:rsidRPr="003157DE">
        <w:t>BAB III</w:t>
      </w:r>
      <w:r w:rsidR="007D06E1" w:rsidRPr="003157DE">
        <w:br/>
      </w:r>
      <w:bookmarkStart w:id="109" w:name="_Toc377600088"/>
      <w:bookmarkStart w:id="110" w:name="_Toc292235039"/>
      <w:r w:rsidR="007D06E1" w:rsidRPr="003157DE">
        <w:t>PERANCANGAN</w:t>
      </w:r>
      <w:bookmarkEnd w:id="108"/>
      <w:bookmarkEnd w:id="109"/>
      <w:bookmarkEnd w:id="110"/>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1620D9">
      <w:pPr>
        <w:pStyle w:val="Heading2"/>
        <w:numPr>
          <w:ilvl w:val="1"/>
          <w:numId w:val="4"/>
        </w:numPr>
        <w:ind w:left="567" w:hanging="567"/>
        <w:jc w:val="both"/>
      </w:pPr>
      <w:bookmarkStart w:id="111" w:name="_Toc483287700"/>
      <w:r w:rsidRPr="003157DE">
        <w:t>D</w:t>
      </w:r>
      <w:r w:rsidR="002A4D1C">
        <w:t>eskripi Umum</w:t>
      </w:r>
      <w:bookmarkEnd w:id="111"/>
    </w:p>
    <w:p w:rsidR="007D06E1" w:rsidRPr="00852480" w:rsidRDefault="00841877" w:rsidP="00841877">
      <w:pPr>
        <w:tabs>
          <w:tab w:val="left" w:pos="3381"/>
        </w:tabs>
      </w:pPr>
      <w:r>
        <w:tab/>
      </w:r>
    </w:p>
    <w:p w:rsidR="00881FBE"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node</w:t>
      </w:r>
      <w:r w:rsidR="00643310">
        <w:t>.</w:t>
      </w:r>
      <w:r w:rsidR="001B2156">
        <w:t xml:space="preserve"> Proses evaluasi kedua dilakukan dengan mengimplementasikan ECDSA sebagai algoritma </w:t>
      </w:r>
      <w:r w:rsidR="001B2156" w:rsidRPr="009111DC">
        <w:rPr>
          <w:i/>
        </w:rPr>
        <w:t>digital signature</w:t>
      </w:r>
      <w:r w:rsidR="001B2156">
        <w:t xml:space="preserve"> untuk memvalidasi keaslian paket yang diterima.</w:t>
      </w:r>
      <w:r w:rsidR="00416A71">
        <w:t xml:space="preserve"> Diagram rancangan simulasi</w:t>
      </w:r>
      <w:r w:rsidR="002A4D1C">
        <w:t xml:space="preserve"> </w:t>
      </w:r>
      <w:r w:rsidR="00416A71">
        <w:t>dapat dilihat pada</w:t>
      </w:r>
      <w:r w:rsidR="00FE5BA9">
        <w:t xml:space="preserve"> gambar </w:t>
      </w:r>
      <w:r w:rsidR="00FE5BA9">
        <w:fldChar w:fldCharType="begin"/>
      </w:r>
      <w:r w:rsidR="00FE5BA9">
        <w:instrText xml:space="preserve"> REF _Ref483348508 \h </w:instrText>
      </w:r>
      <w:r w:rsidR="00FE5BA9">
        <w:fldChar w:fldCharType="separate"/>
      </w:r>
      <w:r w:rsidR="00FE5BA9">
        <w:rPr>
          <w:noProof/>
        </w:rPr>
        <w:t>3</w:t>
      </w:r>
      <w:r w:rsidR="00FE5BA9">
        <w:t>.</w:t>
      </w:r>
      <w:r w:rsidR="00FE5BA9">
        <w:rPr>
          <w:noProof/>
        </w:rPr>
        <w:t>1</w:t>
      </w:r>
      <w:r w:rsidR="00FE5BA9">
        <w:fldChar w:fldCharType="end"/>
      </w:r>
      <w:r w:rsidR="000E6E39">
        <w:t>.</w:t>
      </w:r>
    </w:p>
    <w:p w:rsidR="000E6E39" w:rsidRDefault="000E6E39" w:rsidP="00881FBE">
      <w:pPr>
        <w:ind w:firstLine="576"/>
        <w:jc w:val="both"/>
      </w:pPr>
    </w:p>
    <w:p w:rsidR="00FE5BA9" w:rsidRDefault="000E6E39" w:rsidP="00FE5BA9">
      <w:pPr>
        <w:keepNext/>
        <w:jc w:val="both"/>
      </w:pPr>
      <w:r>
        <w:rPr>
          <w:noProof/>
          <w:lang w:eastAsia="id-ID"/>
        </w:rPr>
        <w:lastRenderedPageBreak/>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42">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0E6E39" w:rsidRDefault="00FE5BA9" w:rsidP="00FE5BA9">
      <w:pPr>
        <w:pStyle w:val="Caption"/>
      </w:pPr>
      <w:bookmarkStart w:id="112" w:name="_Ref483348508"/>
      <w:r>
        <w:t xml:space="preserve">Gambar </w:t>
      </w:r>
      <w:r w:rsidR="00A64D9C">
        <w:fldChar w:fldCharType="begin"/>
      </w:r>
      <w:r w:rsidR="00A64D9C">
        <w:instrText xml:space="preserve"> STYLEREF 1 \s </w:instrText>
      </w:r>
      <w:r w:rsidR="00A64D9C">
        <w:fldChar w:fldCharType="separate"/>
      </w:r>
      <w:r w:rsidR="00A64D9C">
        <w:rPr>
          <w:noProof/>
        </w:rPr>
        <w:t>3</w:t>
      </w:r>
      <w:r w:rsidR="00A64D9C">
        <w:fldChar w:fldCharType="end"/>
      </w:r>
      <w:r w:rsidR="00A64D9C">
        <w:t>.</w:t>
      </w:r>
      <w:r w:rsidR="00A64D9C">
        <w:fldChar w:fldCharType="begin"/>
      </w:r>
      <w:r w:rsidR="00A64D9C">
        <w:instrText xml:space="preserve"> SEQ Gambar \* ARABIC \s 1 </w:instrText>
      </w:r>
      <w:r w:rsidR="00A64D9C">
        <w:fldChar w:fldCharType="separate"/>
      </w:r>
      <w:r w:rsidR="00A64D9C">
        <w:rPr>
          <w:noProof/>
        </w:rPr>
        <w:t>1</w:t>
      </w:r>
      <w:r w:rsidR="00A64D9C">
        <w:fldChar w:fldCharType="end"/>
      </w:r>
      <w:bookmarkEnd w:id="112"/>
      <w:r>
        <w:t xml:space="preserve"> </w:t>
      </w:r>
      <w:bookmarkStart w:id="113" w:name="_Ref483196086"/>
      <w:r w:rsidRPr="000E6E39">
        <w:rPr>
          <w:b w:val="0"/>
        </w:rPr>
        <w:t>Diagram rancangan simulasi</w:t>
      </w:r>
      <w:bookmarkEnd w:id="113"/>
    </w:p>
    <w:p w:rsidR="000E6E39" w:rsidRDefault="000E6E39" w:rsidP="00881FBE">
      <w:pPr>
        <w:ind w:firstLine="576"/>
        <w:jc w:val="both"/>
      </w:pPr>
    </w:p>
    <w:p w:rsidR="002C55D8" w:rsidRPr="00E60DCC" w:rsidRDefault="002C55D8" w:rsidP="002A4D1C">
      <w:pPr>
        <w:ind w:firstLine="576"/>
        <w:jc w:val="both"/>
      </w:pPr>
      <w:r w:rsidRPr="009111DC">
        <w:rPr>
          <w:i/>
        </w:rPr>
        <w:t>Routing protocol</w:t>
      </w:r>
      <w:r>
        <w:t xml:space="preserve"> AODV yang telah dimodifikasi tersebut kemudian disimulasikan menggunakan skenario dari SUMO.</w:t>
      </w:r>
      <w:r w:rsidR="009111DC">
        <w:t xml:space="preserve"> </w:t>
      </w:r>
      <w:r w:rsidR="0063201A">
        <w:t>S</w:t>
      </w:r>
      <w:r w:rsidR="009111DC">
        <w:t>imulasi</w:t>
      </w:r>
      <w:r w:rsidR="0063201A">
        <w:t xml:space="preserve"> yang dilakukan</w:t>
      </w:r>
      <w:r w:rsidR="009111DC">
        <w:t xml:space="preserve"> akan menghasilkan </w:t>
      </w:r>
      <w:r w:rsidR="009111DC" w:rsidRPr="009111DC">
        <w:rPr>
          <w:i/>
        </w:rPr>
        <w:t>trace file</w:t>
      </w:r>
      <w:r w:rsidR="009111DC">
        <w:t xml:space="preserve">, yang kemudian dianalisis menggunakan AWK untuk mendapatkan </w:t>
      </w:r>
      <w:r w:rsidR="009111DC" w:rsidRPr="009111DC">
        <w:rPr>
          <w:i/>
        </w:rPr>
        <w:t>packet delivery ratio</w:t>
      </w:r>
      <w:r w:rsidR="009111DC">
        <w:t xml:space="preserve">, </w:t>
      </w:r>
      <w:r w:rsidR="009111DC" w:rsidRPr="009111DC">
        <w:rPr>
          <w:i/>
        </w:rPr>
        <w:t>average end to end delay</w:t>
      </w:r>
      <w:r w:rsidR="009111DC">
        <w:t xml:space="preserve">, dan </w:t>
      </w:r>
      <w:r w:rsidR="009111DC" w:rsidRPr="009111DC">
        <w:rPr>
          <w:i/>
        </w:rPr>
        <w:t>routing overhead.</w:t>
      </w:r>
      <w:r w:rsidR="00D22167">
        <w:rPr>
          <w:i/>
        </w:rPr>
        <w:t xml:space="preserve"> </w:t>
      </w:r>
      <w:r w:rsidR="00E60DCC">
        <w:t xml:space="preserve">Analisis tersebut dapat mengukur performa </w:t>
      </w:r>
      <w:r w:rsidR="00E60DCC" w:rsidRPr="00E60DCC">
        <w:rPr>
          <w:i/>
        </w:rPr>
        <w:t>routing protocol</w:t>
      </w:r>
      <w:r w:rsidR="00E60DCC">
        <w:t xml:space="preserve"> AODV yang telah dimodifikasi dibandingkan dengan </w:t>
      </w:r>
      <w:r w:rsidR="00E60DCC" w:rsidRPr="00E60DCC">
        <w:rPr>
          <w:i/>
        </w:rPr>
        <w:t>routing protocol</w:t>
      </w:r>
      <w:r w:rsidR="00E60DCC">
        <w:t xml:space="preserve"> AODV sebelum dimodifikasi.</w:t>
      </w:r>
    </w:p>
    <w:p w:rsidR="001E1CE4" w:rsidRPr="001E1CE4" w:rsidRDefault="001E1CE4" w:rsidP="001E1CE4">
      <w:pPr>
        <w:rPr>
          <w:lang w:val="en-US"/>
        </w:rPr>
      </w:pPr>
    </w:p>
    <w:p w:rsidR="007D06E1" w:rsidRDefault="002A4D1C" w:rsidP="001620D9">
      <w:pPr>
        <w:pStyle w:val="Heading2"/>
        <w:numPr>
          <w:ilvl w:val="1"/>
          <w:numId w:val="4"/>
        </w:numPr>
        <w:ind w:left="567" w:hanging="567"/>
        <w:jc w:val="both"/>
      </w:pPr>
      <w:bookmarkStart w:id="114" w:name="_Toc483287701"/>
      <w:r>
        <w:t>Perancangan Skenario Mobilitas</w:t>
      </w:r>
      <w:bookmarkEnd w:id="114"/>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w:t>
      </w:r>
      <w:r w:rsidR="00274860">
        <w:lastRenderedPageBreak/>
        <w:t xml:space="preserve">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1620D9">
      <w:pPr>
        <w:pStyle w:val="Heading3"/>
        <w:numPr>
          <w:ilvl w:val="2"/>
          <w:numId w:val="4"/>
        </w:numPr>
        <w:ind w:left="567" w:hanging="567"/>
        <w:jc w:val="both"/>
        <w:rPr>
          <w:i/>
        </w:rPr>
      </w:pPr>
      <w:bookmarkStart w:id="115" w:name="_Toc483287702"/>
      <w:r>
        <w:t xml:space="preserve">Perancangan Skenario Mobilitas </w:t>
      </w:r>
      <w:r w:rsidRPr="002A4D1C">
        <w:rPr>
          <w:i/>
        </w:rPr>
        <w:t>Grid</w:t>
      </w:r>
      <w:bookmarkEnd w:id="115"/>
    </w:p>
    <w:p w:rsidR="00991DB4" w:rsidRDefault="00991DB4" w:rsidP="00991DB4"/>
    <w:p w:rsidR="00991DB4" w:rsidRDefault="000954F1" w:rsidP="00BD55DA">
      <w:pPr>
        <w:ind w:firstLine="720"/>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w:t>
      </w:r>
      <w:r>
        <w:lastRenderedPageBreak/>
        <w:t>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5B3A3E">
        <w:t xml:space="preserve"> gambar</w:t>
      </w:r>
      <w:r w:rsidR="00FE5BA9">
        <w:t xml:space="preserve"> </w:t>
      </w:r>
      <w:r w:rsidR="00FE5BA9">
        <w:fldChar w:fldCharType="begin"/>
      </w:r>
      <w:r w:rsidR="00FE5BA9">
        <w:instrText xml:space="preserve"> REF _Ref483197502 \h </w:instrText>
      </w:r>
      <w:r w:rsidR="00FE5BA9">
        <w:fldChar w:fldCharType="separate"/>
      </w:r>
      <w:r w:rsidR="00FE5BA9">
        <w:rPr>
          <w:noProof/>
        </w:rPr>
        <w:t>3</w:t>
      </w:r>
      <w:r w:rsidR="00FE5BA9">
        <w:t>.</w:t>
      </w:r>
      <w:r w:rsidR="00FE5BA9">
        <w:rPr>
          <w:noProof/>
        </w:rPr>
        <w:t>2</w:t>
      </w:r>
      <w:r w:rsidR="00FE5BA9">
        <w:fldChar w:fldCharType="end"/>
      </w:r>
      <w:r w:rsidR="00A101CC">
        <w:t>.</w:t>
      </w:r>
    </w:p>
    <w:p w:rsidR="00991DB4" w:rsidRDefault="00991DB4" w:rsidP="00991DB4"/>
    <w:p w:rsidR="00AE5606" w:rsidRDefault="00AE5606" w:rsidP="00AE5606">
      <w:pPr>
        <w:keepNext/>
      </w:pPr>
      <w:r>
        <w:rPr>
          <w:noProof/>
          <w:lang w:eastAsia="id-ID"/>
        </w:rPr>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16" w:name="_Ref483197502"/>
      <w:r>
        <w:t xml:space="preserve">Gambar </w:t>
      </w:r>
      <w:r w:rsidR="00A64D9C">
        <w:fldChar w:fldCharType="begin"/>
      </w:r>
      <w:r w:rsidR="00A64D9C">
        <w:instrText xml:space="preserve"> STYLEREF 1 \s </w:instrText>
      </w:r>
      <w:r w:rsidR="00A64D9C">
        <w:fldChar w:fldCharType="separate"/>
      </w:r>
      <w:r w:rsidR="00A64D9C">
        <w:rPr>
          <w:noProof/>
        </w:rPr>
        <w:t>3</w:t>
      </w:r>
      <w:r w:rsidR="00A64D9C">
        <w:fldChar w:fldCharType="end"/>
      </w:r>
      <w:r w:rsidR="00A64D9C">
        <w:t>.</w:t>
      </w:r>
      <w:r w:rsidR="00A64D9C">
        <w:fldChar w:fldCharType="begin"/>
      </w:r>
      <w:r w:rsidR="00A64D9C">
        <w:instrText xml:space="preserve"> SEQ Gambar \* ARABIC \s 1 </w:instrText>
      </w:r>
      <w:r w:rsidR="00A64D9C">
        <w:fldChar w:fldCharType="separate"/>
      </w:r>
      <w:r w:rsidR="00A64D9C">
        <w:rPr>
          <w:noProof/>
        </w:rPr>
        <w:t>2</w:t>
      </w:r>
      <w:r w:rsidR="00A64D9C">
        <w:fldChar w:fldCharType="end"/>
      </w:r>
      <w:bookmarkEnd w:id="116"/>
      <w:r>
        <w:t xml:space="preserve"> </w:t>
      </w:r>
      <w:r w:rsidRPr="00AE5606">
        <w:rPr>
          <w:b w:val="0"/>
        </w:rPr>
        <w:t xml:space="preserve">Alur pembuatan skenario mobilitas </w:t>
      </w:r>
      <w:r w:rsidRPr="00AE5606">
        <w:rPr>
          <w:b w:val="0"/>
          <w:i/>
        </w:rPr>
        <w:t>grid</w:t>
      </w:r>
    </w:p>
    <w:p w:rsidR="00AE5606" w:rsidRPr="00991DB4" w:rsidRDefault="00AE5606" w:rsidP="00991DB4"/>
    <w:p w:rsidR="00557539" w:rsidRDefault="002A4D1C" w:rsidP="001620D9">
      <w:pPr>
        <w:pStyle w:val="Heading3"/>
        <w:numPr>
          <w:ilvl w:val="2"/>
          <w:numId w:val="4"/>
        </w:numPr>
        <w:ind w:left="567" w:hanging="567"/>
        <w:jc w:val="both"/>
        <w:rPr>
          <w:i/>
        </w:rPr>
      </w:pPr>
      <w:bookmarkStart w:id="117" w:name="_Toc483287703"/>
      <w:r>
        <w:t xml:space="preserve">Perancangan Skenario Mobilitas </w:t>
      </w:r>
      <w:r w:rsidRPr="002A4D1C">
        <w:rPr>
          <w:i/>
        </w:rPr>
        <w:t>Real</w:t>
      </w:r>
      <w:bookmarkEnd w:id="117"/>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w:t>
      </w:r>
      <w:r w:rsidR="00A7656A">
        <w:rPr>
          <w:rFonts w:eastAsia="Times New Roman"/>
          <w:bCs/>
          <w:szCs w:val="26"/>
        </w:rPr>
        <w:lastRenderedPageBreak/>
        <w:t xml:space="preserve">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5B3A3E">
        <w:t xml:space="preserve"> dapat dilihat pada gambar</w:t>
      </w:r>
      <w:r w:rsidR="00FE5BA9">
        <w:t xml:space="preserve"> </w:t>
      </w:r>
      <w:r w:rsidR="00FE5BA9">
        <w:fldChar w:fldCharType="begin"/>
      </w:r>
      <w:r w:rsidR="00FE5BA9">
        <w:instrText xml:space="preserve"> REF _Ref483197462 \h </w:instrText>
      </w:r>
      <w:r w:rsidR="00FE5BA9">
        <w:fldChar w:fldCharType="separate"/>
      </w:r>
      <w:r w:rsidR="00FE5BA9">
        <w:rPr>
          <w:noProof/>
        </w:rPr>
        <w:t>3</w:t>
      </w:r>
      <w:r w:rsidR="00FE5BA9">
        <w:t>.</w:t>
      </w:r>
      <w:r w:rsidR="00FE5BA9">
        <w:rPr>
          <w:noProof/>
        </w:rPr>
        <w:t>3</w:t>
      </w:r>
      <w:r w:rsidR="00FE5BA9">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44">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Pr="004D5E40" w:rsidRDefault="008A78A3" w:rsidP="008A78A3">
      <w:pPr>
        <w:pStyle w:val="Caption"/>
      </w:pPr>
      <w:bookmarkStart w:id="118" w:name="_Ref483197462"/>
      <w:bookmarkStart w:id="119" w:name="_Ref483274198"/>
      <w:r>
        <w:t xml:space="preserve">Gambar </w:t>
      </w:r>
      <w:r w:rsidR="00A64D9C">
        <w:fldChar w:fldCharType="begin"/>
      </w:r>
      <w:r w:rsidR="00A64D9C">
        <w:instrText xml:space="preserve"> STYLEREF 1 \s </w:instrText>
      </w:r>
      <w:r w:rsidR="00A64D9C">
        <w:fldChar w:fldCharType="separate"/>
      </w:r>
      <w:r w:rsidR="00A64D9C">
        <w:rPr>
          <w:noProof/>
        </w:rPr>
        <w:t>3</w:t>
      </w:r>
      <w:r w:rsidR="00A64D9C">
        <w:fldChar w:fldCharType="end"/>
      </w:r>
      <w:r w:rsidR="00A64D9C">
        <w:t>.</w:t>
      </w:r>
      <w:r w:rsidR="00A64D9C">
        <w:fldChar w:fldCharType="begin"/>
      </w:r>
      <w:r w:rsidR="00A64D9C">
        <w:instrText xml:space="preserve"> SEQ Gambar \* ARABIC \s 1 </w:instrText>
      </w:r>
      <w:r w:rsidR="00A64D9C">
        <w:fldChar w:fldCharType="separate"/>
      </w:r>
      <w:r w:rsidR="00A64D9C">
        <w:rPr>
          <w:noProof/>
        </w:rPr>
        <w:t>3</w:t>
      </w:r>
      <w:r w:rsidR="00A64D9C">
        <w:fldChar w:fldCharType="end"/>
      </w:r>
      <w:bookmarkEnd w:id="118"/>
      <w:r>
        <w:t xml:space="preserve"> </w:t>
      </w:r>
      <w:r w:rsidRPr="008A78A3">
        <w:rPr>
          <w:b w:val="0"/>
        </w:rPr>
        <w:t xml:space="preserve">Alur pembuatan skenario mobilitas </w:t>
      </w:r>
      <w:r w:rsidRPr="008A78A3">
        <w:rPr>
          <w:b w:val="0"/>
          <w:i/>
        </w:rPr>
        <w:t>real</w:t>
      </w:r>
      <w:bookmarkEnd w:id="119"/>
    </w:p>
    <w:p w:rsidR="00E92890" w:rsidRPr="00852480" w:rsidRDefault="00E92890" w:rsidP="00383124"/>
    <w:p w:rsidR="007D06E1" w:rsidRPr="004563E4" w:rsidRDefault="000016DD" w:rsidP="001620D9">
      <w:pPr>
        <w:pStyle w:val="Heading2"/>
        <w:numPr>
          <w:ilvl w:val="1"/>
          <w:numId w:val="4"/>
        </w:numPr>
        <w:ind w:left="567" w:hanging="567"/>
        <w:jc w:val="both"/>
      </w:pPr>
      <w:bookmarkStart w:id="120" w:name="_Toc483287704"/>
      <w:r>
        <w:t>Perancangan Simulasi pada NS-2</w:t>
      </w:r>
      <w:bookmarkEnd w:id="120"/>
    </w:p>
    <w:p w:rsidR="00E74C26" w:rsidRDefault="00E74C26" w:rsidP="00E74C26">
      <w:pPr>
        <w:jc w:val="both"/>
      </w:pPr>
    </w:p>
    <w:p w:rsidR="00425613" w:rsidRPr="00425613" w:rsidRDefault="00E74C26" w:rsidP="00FE5BA9">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pada NS-2 dapat dilihat pada tabel</w:t>
      </w:r>
    </w:p>
    <w:p w:rsidR="00FE5BA9" w:rsidRDefault="00FE5BA9" w:rsidP="00FE5BA9">
      <w:pPr>
        <w:pStyle w:val="Caption"/>
        <w:keepNext/>
        <w:rPr>
          <w:b w:val="0"/>
        </w:rPr>
      </w:pPr>
      <w:r>
        <w:lastRenderedPageBreak/>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1</w:t>
      </w:r>
      <w:r>
        <w:fldChar w:fldCharType="end"/>
      </w:r>
      <w:r>
        <w:t xml:space="preserve"> </w:t>
      </w:r>
      <w:r w:rsidRPr="00425613">
        <w:rPr>
          <w:b w:val="0"/>
        </w:rPr>
        <w:t>Parameter lingkungan simulasi dengan skenario</w:t>
      </w:r>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2C44D5">
              <w:t>11p</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1C2B37" w:rsidRDefault="000664C9" w:rsidP="00E74C26">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383124" w:rsidRPr="00FE7A36" w:rsidRDefault="00383124" w:rsidP="00FE7A36">
      <w:pPr>
        <w:ind w:left="576"/>
        <w:jc w:val="both"/>
      </w:pPr>
    </w:p>
    <w:p w:rsidR="00465EC1" w:rsidRDefault="000016DD" w:rsidP="001620D9">
      <w:pPr>
        <w:pStyle w:val="Heading2"/>
        <w:numPr>
          <w:ilvl w:val="1"/>
          <w:numId w:val="4"/>
        </w:numPr>
        <w:ind w:left="567" w:hanging="567"/>
        <w:jc w:val="both"/>
        <w:rPr>
          <w:i/>
        </w:rPr>
      </w:pPr>
      <w:bookmarkStart w:id="121" w:name="_Toc483287705"/>
      <w:r>
        <w:t>Perancangan Metrik Analisis</w:t>
      </w:r>
      <w:bookmarkEnd w:id="121"/>
    </w:p>
    <w:p w:rsidR="009D59BC" w:rsidRDefault="009D59BC" w:rsidP="009D59BC"/>
    <w:p w:rsidR="009D59BC" w:rsidRPr="00A355E9" w:rsidRDefault="00A355E9" w:rsidP="00A355E9">
      <w:pPr>
        <w:ind w:firstLine="576"/>
        <w:jc w:val="both"/>
      </w:pPr>
      <w:r>
        <w:lastRenderedPageBreak/>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1620D9">
      <w:pPr>
        <w:pStyle w:val="Heading3"/>
        <w:numPr>
          <w:ilvl w:val="2"/>
          <w:numId w:val="4"/>
        </w:numPr>
        <w:ind w:left="567" w:hanging="567"/>
        <w:jc w:val="both"/>
        <w:rPr>
          <w:i/>
        </w:rPr>
      </w:pPr>
      <w:bookmarkStart w:id="122" w:name="_Toc483287706"/>
      <w:r>
        <w:rPr>
          <w:i/>
        </w:rPr>
        <w:t>Packet Delivery Ratio</w:t>
      </w:r>
      <w:r w:rsidR="008A68FD">
        <w:rPr>
          <w:i/>
        </w:rPr>
        <w:t xml:space="preserve"> </w:t>
      </w:r>
      <w:r w:rsidR="008A68FD" w:rsidRPr="008A68FD">
        <w:t>(PDR)</w:t>
      </w:r>
      <w:bookmarkEnd w:id="122"/>
    </w:p>
    <w:p w:rsidR="005D2979" w:rsidRDefault="005D2979" w:rsidP="007D06E1">
      <w:pPr>
        <w:jc w:val="both"/>
        <w:rPr>
          <w:lang w:val="en-US"/>
        </w:rPr>
      </w:pPr>
    </w:p>
    <w:p w:rsidR="00991DB4" w:rsidRDefault="004F205D" w:rsidP="004F205D">
      <w:pPr>
        <w:ind w:firstLine="720"/>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1620D9">
      <w:pPr>
        <w:pStyle w:val="Heading3"/>
        <w:numPr>
          <w:ilvl w:val="2"/>
          <w:numId w:val="4"/>
        </w:numPr>
        <w:ind w:left="567" w:hanging="567"/>
        <w:jc w:val="both"/>
        <w:rPr>
          <w:i/>
        </w:rPr>
      </w:pPr>
      <w:bookmarkStart w:id="123" w:name="_Toc483287707"/>
      <w:r w:rsidRPr="00901BCB">
        <w:t>Rata-rata</w:t>
      </w:r>
      <w:r w:rsidR="000016DD">
        <w:rPr>
          <w:i/>
        </w:rPr>
        <w:t xml:space="preserve"> End to End Delay</w:t>
      </w:r>
      <w:r w:rsidR="008A68FD">
        <w:rPr>
          <w:i/>
        </w:rPr>
        <w:t xml:space="preserve"> </w:t>
      </w:r>
      <w:r w:rsidR="008A68FD" w:rsidRPr="008A68FD">
        <w:t>(E2E)</w:t>
      </w:r>
      <w:bookmarkEnd w:id="123"/>
    </w:p>
    <w:p w:rsidR="00277853" w:rsidRDefault="00277853" w:rsidP="00991DB4">
      <w:pPr>
        <w:jc w:val="both"/>
      </w:pPr>
    </w:p>
    <w:p w:rsidR="00991DB4" w:rsidRDefault="002F7471" w:rsidP="002F7471">
      <w:pPr>
        <w:ind w:firstLine="720"/>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 </w:t>
      </w:r>
      <w:r w:rsidRPr="00BA5355">
        <w:rPr>
          <w:i/>
        </w:rPr>
        <w:t>Delay</w:t>
      </w:r>
      <w:r>
        <w:t xml:space="preserve"> tiap paket didapatkan dari rentang waktu antara </w:t>
      </w:r>
      <w:r w:rsidRPr="00BA5355">
        <w:rPr>
          <w:i/>
        </w:rPr>
        <w:t>node</w:t>
      </w:r>
      <w:r>
        <w:t xml:space="preserve"> asal mengirimkan paket dan </w:t>
      </w:r>
      <w:r w:rsidRPr="00BA5355">
        <w:rPr>
          <w:i/>
        </w:rPr>
        <w:t>node</w:t>
      </w:r>
      <w:r>
        <w:t xml:space="preserve"> tujuan menerima paket. Dari </w:t>
      </w:r>
      <w:r w:rsidRPr="00BA5355">
        <w:rPr>
          <w:i/>
        </w:rPr>
        <w:t>delay</w:t>
      </w:r>
      <w:r>
        <w:t xml:space="preserve"> tiap paket tersebut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7F43F6"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1620D9">
      <w:pPr>
        <w:pStyle w:val="Heading3"/>
        <w:numPr>
          <w:ilvl w:val="2"/>
          <w:numId w:val="4"/>
        </w:numPr>
        <w:ind w:left="567" w:hanging="567"/>
        <w:jc w:val="both"/>
        <w:rPr>
          <w:i/>
        </w:rPr>
      </w:pPr>
      <w:bookmarkStart w:id="124" w:name="_Toc483287708"/>
      <w:r w:rsidRPr="000016DD">
        <w:rPr>
          <w:i/>
        </w:rPr>
        <w:t>Routing Overhead</w:t>
      </w:r>
      <w:r w:rsidR="00310D5A">
        <w:rPr>
          <w:i/>
        </w:rPr>
        <w:t xml:space="preserve"> </w:t>
      </w:r>
      <w:r w:rsidR="00310D5A" w:rsidRPr="00310D5A">
        <w:t>(RO)</w:t>
      </w:r>
      <w:bookmarkEnd w:id="124"/>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w:t>
      </w:r>
      <w:r>
        <w:lastRenderedPageBreak/>
        <w:t xml:space="preserve">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4871ED" w:rsidRPr="00D87624" w:rsidRDefault="004871ED" w:rsidP="007C2038">
      <w:pPr>
        <w:jc w:val="both"/>
        <w:rPr>
          <w:lang w:val="en-US"/>
        </w:rPr>
      </w:pPr>
    </w:p>
    <w:p w:rsidR="00D43664" w:rsidRDefault="00B16A8A" w:rsidP="00713339">
      <w:pPr>
        <w:pStyle w:val="Heading2"/>
        <w:numPr>
          <w:ilvl w:val="1"/>
          <w:numId w:val="4"/>
        </w:numPr>
        <w:ind w:left="426" w:hanging="426"/>
        <w:jc w:val="both"/>
      </w:pPr>
      <w:bookmarkStart w:id="125" w:name="_Toc483287709"/>
      <w:r>
        <w:rPr>
          <w:lang w:val="en-US"/>
        </w:rPr>
        <w:t xml:space="preserve">Perancangan </w:t>
      </w:r>
      <w:r w:rsidR="0080256F">
        <w:t>Modifikasi</w:t>
      </w:r>
      <w:r w:rsidR="000016DD">
        <w:t xml:space="preserve"> pada</w:t>
      </w:r>
      <w:r w:rsidR="0030413B">
        <w:t xml:space="preserve"> </w:t>
      </w:r>
      <w:r w:rsidR="0030413B" w:rsidRPr="0030413B">
        <w:rPr>
          <w:i/>
        </w:rPr>
        <w:t>Routing Protocol</w:t>
      </w:r>
      <w:r w:rsidR="000016DD">
        <w:t xml:space="preserve"> AODV</w:t>
      </w:r>
      <w:bookmarkStart w:id="126" w:name="_Toc371761019"/>
      <w:bookmarkStart w:id="127" w:name="_Toc371761162"/>
      <w:bookmarkEnd w:id="125"/>
    </w:p>
    <w:p w:rsidR="00E64621" w:rsidRDefault="00E64621" w:rsidP="00E64621"/>
    <w:p w:rsidR="00E64621" w:rsidRDefault="00BF1E40" w:rsidP="0043721E">
      <w:pPr>
        <w:ind w:firstLine="576"/>
        <w:jc w:val="both"/>
      </w:pPr>
      <w:r w:rsidRPr="005C3462">
        <w:rPr>
          <w:i/>
        </w:rPr>
        <w:t>Routing Protocol</w:t>
      </w:r>
      <w:r>
        <w:t xml:space="preserve"> AODV tidak memiliki benteng sekuritas sehingga rentan terjadi serangan, dalam hal ini adalah </w:t>
      </w:r>
      <w:r w:rsidR="000D4602">
        <w:rPr>
          <w:i/>
        </w:rPr>
        <w:t>Black hole</w:t>
      </w:r>
      <w:r>
        <w:t xml:space="preserve"> dan </w:t>
      </w:r>
      <w:r w:rsidR="000D4602">
        <w:rPr>
          <w:i/>
        </w:rPr>
        <w:t>Worm hole</w:t>
      </w:r>
      <w:r w:rsidRPr="005C3462">
        <w:rPr>
          <w:i/>
        </w:rPr>
        <w:t xml:space="preserve"> attack</w:t>
      </w:r>
      <w:r>
        <w:t xml:space="preserve">. </w:t>
      </w:r>
      <w:r w:rsidR="0043721E">
        <w:t xml:space="preserve">Modifikasi pada </w:t>
      </w:r>
      <w:r w:rsidR="0043721E" w:rsidRPr="005C3462">
        <w:rPr>
          <w:i/>
        </w:rPr>
        <w:t>Routing Protocol</w:t>
      </w:r>
      <w:r w:rsidR="0043721E">
        <w:t xml:space="preserve"> AODV dilakukan dengan adanya penambahan aspek sekuritas guna mengatasi </w:t>
      </w:r>
      <w:r w:rsidR="000D4602">
        <w:rPr>
          <w:i/>
        </w:rPr>
        <w:t>Black hole</w:t>
      </w:r>
      <w:r w:rsidR="0043721E">
        <w:t xml:space="preserve"> dan </w:t>
      </w:r>
      <w:r w:rsidR="000D4602">
        <w:rPr>
          <w:i/>
        </w:rPr>
        <w:t>Worm hole</w:t>
      </w:r>
      <w:r w:rsidR="0043721E" w:rsidRPr="005C3462">
        <w:rPr>
          <w:i/>
        </w:rPr>
        <w:t xml:space="preserve"> attack</w:t>
      </w:r>
      <w:r w:rsidR="0043721E">
        <w:t xml:space="preserve">. Aspek sekuritas yang ditambahkan adalah dengan mengimplementasikan ECDSA sebagai algoritma </w:t>
      </w:r>
      <w:r w:rsidR="0043721E" w:rsidRPr="005C3462">
        <w:rPr>
          <w:i/>
        </w:rPr>
        <w:t>digital signature</w:t>
      </w:r>
      <w:r w:rsidR="0043721E">
        <w:t xml:space="preserve"> untuk menjaga keaslian paket yang diterima. Penerapan evaluasi oleh tiap </w:t>
      </w:r>
      <w:r w:rsidR="0043721E" w:rsidRPr="005C3462">
        <w:rPr>
          <w:i/>
        </w:rPr>
        <w:t>node</w:t>
      </w:r>
      <w:r w:rsidR="0043721E">
        <w:t xml:space="preserve"> kepada </w:t>
      </w:r>
      <w:r w:rsidR="0043721E" w:rsidRPr="005C3462">
        <w:rPr>
          <w:i/>
        </w:rPr>
        <w:t>node</w:t>
      </w:r>
      <w:r w:rsidR="0043721E">
        <w:t xml:space="preserve"> tetangganya juga dilakukan untuk memilih </w:t>
      </w:r>
      <w:r w:rsidR="0043721E" w:rsidRPr="005C3462">
        <w:rPr>
          <w:i/>
        </w:rPr>
        <w:t>node nexthop</w:t>
      </w:r>
      <w:r w:rsidR="0043721E">
        <w:t xml:space="preserve"> yang aman.</w:t>
      </w:r>
      <w:r>
        <w:t xml:space="preserve"> </w:t>
      </w:r>
      <w:r w:rsidR="004144E2">
        <w:t xml:space="preserve">Alur modifikasi yang dilakukan pada </w:t>
      </w:r>
      <w:r w:rsidR="004144E2" w:rsidRPr="005C3462">
        <w:rPr>
          <w:i/>
        </w:rPr>
        <w:t>routing protocol</w:t>
      </w:r>
      <w:r w:rsidR="004144E2">
        <w:t xml:space="preserve"> AODV diwujudkan dalam bentuk </w:t>
      </w:r>
      <w:r w:rsidR="004144E2" w:rsidRPr="005C3462">
        <w:rPr>
          <w:i/>
        </w:rPr>
        <w:t>pseudocode</w:t>
      </w:r>
      <w:r w:rsidR="004144E2">
        <w:t>, yang dapat dilihat pada gambar</w:t>
      </w:r>
      <w:r w:rsidR="007C7D3E">
        <w:fldChar w:fldCharType="begin"/>
      </w:r>
      <w:r w:rsidR="007C7D3E">
        <w:instrText xml:space="preserve"> REF _Ref483274344 \h </w:instrText>
      </w:r>
      <w:r w:rsidR="007C7D3E">
        <w:fldChar w:fldCharType="separate"/>
      </w:r>
      <w:r w:rsidR="007C7D3E">
        <w:t xml:space="preserve"> </w:t>
      </w:r>
      <w:r w:rsidR="007C7D3E">
        <w:rPr>
          <w:noProof/>
        </w:rPr>
        <w:t>3</w:t>
      </w:r>
      <w:r w:rsidR="007C7D3E">
        <w:t>.</w:t>
      </w:r>
      <w:r w:rsidR="007C7D3E">
        <w:rPr>
          <w:noProof/>
        </w:rPr>
        <w:t>4</w:t>
      </w:r>
      <w:r w:rsidR="007C7D3E">
        <w:fldChar w:fldCharType="end"/>
      </w:r>
      <w:r w:rsidR="007C7D3E">
        <w:t>.</w:t>
      </w: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742F22" w:rsidRPr="00E64621" w:rsidRDefault="00992ECE" w:rsidP="00742F22">
      <w:pPr>
        <w:jc w:val="both"/>
      </w:pPr>
      <w:r>
        <w:rPr>
          <w:noProof/>
          <w:lang w:eastAsia="id-ID"/>
        </w:rPr>
        <w:lastRenderedPageBreak/>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EA41CA" w:rsidRPr="001C3BD3" w:rsidRDefault="00EA41CA" w:rsidP="007C7D3E">
                            <w:pPr>
                              <w:pStyle w:val="Caption"/>
                              <w:rPr>
                                <w:noProof/>
                              </w:rPr>
                            </w:pPr>
                            <w:bookmarkStart w:id="128" w:name="_Ref483274344"/>
                            <w:r>
                              <w:t xml:space="preserve">Gambar </w:t>
                            </w:r>
                            <w:r w:rsidR="00A64D9C">
                              <w:fldChar w:fldCharType="begin"/>
                            </w:r>
                            <w:r w:rsidR="00A64D9C">
                              <w:instrText xml:space="preserve"> STYLEREF 1 \s </w:instrText>
                            </w:r>
                            <w:r w:rsidR="00A64D9C">
                              <w:fldChar w:fldCharType="separate"/>
                            </w:r>
                            <w:r w:rsidR="00A64D9C">
                              <w:rPr>
                                <w:noProof/>
                              </w:rPr>
                              <w:t>3</w:t>
                            </w:r>
                            <w:r w:rsidR="00A64D9C">
                              <w:fldChar w:fldCharType="end"/>
                            </w:r>
                            <w:r w:rsidR="00A64D9C">
                              <w:t>.</w:t>
                            </w:r>
                            <w:r w:rsidR="00A64D9C">
                              <w:fldChar w:fldCharType="begin"/>
                            </w:r>
                            <w:r w:rsidR="00A64D9C">
                              <w:instrText xml:space="preserve"> SEQ Gambar \* ARABIC \s 1 </w:instrText>
                            </w:r>
                            <w:r w:rsidR="00A64D9C">
                              <w:fldChar w:fldCharType="separate"/>
                            </w:r>
                            <w:r w:rsidR="00A64D9C">
                              <w:rPr>
                                <w:noProof/>
                              </w:rPr>
                              <w:t>4</w:t>
                            </w:r>
                            <w:r w:rsidR="00A64D9C">
                              <w:fldChar w:fldCharType="end"/>
                            </w:r>
                            <w:bookmarkEnd w:id="128"/>
                            <w:r>
                              <w:t xml:space="preserve"> </w:t>
                            </w:r>
                            <w:r w:rsidRPr="007C7D3E">
                              <w:rPr>
                                <w:b w:val="0"/>
                              </w:rPr>
                              <w:t xml:space="preserve">Pseudocode modifikasi </w:t>
                            </w:r>
                            <w:r w:rsidRPr="007C7D3E">
                              <w:rPr>
                                <w:b w:val="0"/>
                                <w:i/>
                              </w:rPr>
                              <w:t>protocol</w:t>
                            </w:r>
                            <w:r w:rsidRPr="007C7D3E">
                              <w:rPr>
                                <w:b w:val="0"/>
                              </w:rPr>
                              <w:t xml:space="preserve"> AODV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1"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9WMwIAAHQEAAAOAAAAZHJzL2Uyb0RvYy54bWysVFFv2jAQfp+0/2D5fQToit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" stroked="f">
                <v:textbox style="mso-fit-shape-to-text:t" inset="0,0,0,0">
                  <w:txbxContent>
                    <w:p w:rsidR="00EA41CA" w:rsidRPr="001C3BD3" w:rsidRDefault="00EA41CA" w:rsidP="007C7D3E">
                      <w:pPr>
                        <w:pStyle w:val="Caption"/>
                        <w:rPr>
                          <w:noProof/>
                        </w:rPr>
                      </w:pPr>
                      <w:bookmarkStart w:id="129" w:name="_Ref483274344"/>
                      <w:r>
                        <w:t xml:space="preserve">Gambar </w:t>
                      </w:r>
                      <w:r w:rsidR="00A64D9C">
                        <w:fldChar w:fldCharType="begin"/>
                      </w:r>
                      <w:r w:rsidR="00A64D9C">
                        <w:instrText xml:space="preserve"> STYLEREF 1 \s </w:instrText>
                      </w:r>
                      <w:r w:rsidR="00A64D9C">
                        <w:fldChar w:fldCharType="separate"/>
                      </w:r>
                      <w:r w:rsidR="00A64D9C">
                        <w:rPr>
                          <w:noProof/>
                        </w:rPr>
                        <w:t>3</w:t>
                      </w:r>
                      <w:r w:rsidR="00A64D9C">
                        <w:fldChar w:fldCharType="end"/>
                      </w:r>
                      <w:r w:rsidR="00A64D9C">
                        <w:t>.</w:t>
                      </w:r>
                      <w:r w:rsidR="00A64D9C">
                        <w:fldChar w:fldCharType="begin"/>
                      </w:r>
                      <w:r w:rsidR="00A64D9C">
                        <w:instrText xml:space="preserve"> SEQ Gambar \* ARABIC \s 1 </w:instrText>
                      </w:r>
                      <w:r w:rsidR="00A64D9C">
                        <w:fldChar w:fldCharType="separate"/>
                      </w:r>
                      <w:r w:rsidR="00A64D9C">
                        <w:rPr>
                          <w:noProof/>
                        </w:rPr>
                        <w:t>4</w:t>
                      </w:r>
                      <w:r w:rsidR="00A64D9C">
                        <w:fldChar w:fldCharType="end"/>
                      </w:r>
                      <w:bookmarkEnd w:id="129"/>
                      <w:r>
                        <w:t xml:space="preserve"> </w:t>
                      </w:r>
                      <w:r w:rsidRPr="007C7D3E">
                        <w:rPr>
                          <w:b w:val="0"/>
                        </w:rPr>
                        <w:t xml:space="preserve">Pseudocode modifikasi </w:t>
                      </w:r>
                      <w:r w:rsidRPr="007C7D3E">
                        <w:rPr>
                          <w:b w:val="0"/>
                          <w:i/>
                        </w:rPr>
                        <w:t>protocol</w:t>
                      </w:r>
                      <w:r w:rsidRPr="007C7D3E">
                        <w:rPr>
                          <w:b w:val="0"/>
                        </w:rPr>
                        <w:t xml:space="preserve"> AODV</w:t>
                      </w:r>
                    </w:p>
                  </w:txbxContent>
                </v:textbox>
                <w10:wrap anchorx="page"/>
              </v:shape>
            </w:pict>
          </mc:Fallback>
        </mc:AlternateContent>
      </w:r>
      <w:r>
        <w:rPr>
          <w:noProof/>
          <w:lang w:eastAsia="id-ID"/>
        </w:rPr>
        <mc:AlternateContent>
          <mc:Choice Requires="wps">
            <w:drawing>
              <wp:inline distT="0" distB="0" distL="0" distR="0">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41CA" w:rsidRPr="00992ECE" w:rsidRDefault="00EA41CA">
                            <w:pPr>
                              <w:rPr>
                                <w:rFonts w:ascii="Courier New" w:hAnsi="Courier New" w:cs="Courier New"/>
                                <w:b/>
                                <w:sz w:val="20"/>
                                <w:szCs w:val="20"/>
                              </w:rPr>
                            </w:pPr>
                            <w:r w:rsidRPr="00992ECE">
                              <w:rPr>
                                <w:rFonts w:ascii="Courier New" w:hAnsi="Courier New" w:cs="Courier New"/>
                                <w:b/>
                                <w:sz w:val="20"/>
                                <w:szCs w:val="20"/>
                              </w:rPr>
                              <w:t>Part I</w:t>
                            </w:r>
                          </w:p>
                          <w:p w:rsidR="00EA41CA" w:rsidRPr="00992ECE" w:rsidRDefault="00EA41CA">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EA41CA" w:rsidRPr="00992ECE" w:rsidRDefault="00EA41CA">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EA41CA" w:rsidRPr="00992ECE" w:rsidRDefault="00EA41CA">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EA41CA" w:rsidRPr="00992ECE" w:rsidRDefault="00EA41CA">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EA41CA" w:rsidRPr="00992ECE" w:rsidRDefault="00EA41CA">
                            <w:pPr>
                              <w:rPr>
                                <w:rFonts w:ascii="Courier New" w:hAnsi="Courier New" w:cs="Courier New"/>
                                <w:sz w:val="20"/>
                                <w:szCs w:val="20"/>
                              </w:rPr>
                            </w:pPr>
                            <w:r w:rsidRPr="00992ECE">
                              <w:rPr>
                                <w:rFonts w:ascii="Courier New" w:hAnsi="Courier New" w:cs="Courier New"/>
                                <w:sz w:val="20"/>
                                <w:szCs w:val="20"/>
                              </w:rPr>
                              <w:t>else</w:t>
                            </w:r>
                          </w:p>
                          <w:p w:rsidR="00EA41CA" w:rsidRPr="00992ECE" w:rsidRDefault="00EA41CA">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EA41CA" w:rsidRPr="00992ECE" w:rsidRDefault="00EA41CA">
                            <w:pPr>
                              <w:rPr>
                                <w:rFonts w:ascii="Courier New" w:hAnsi="Courier New" w:cs="Courier New"/>
                                <w:sz w:val="20"/>
                                <w:szCs w:val="20"/>
                              </w:rPr>
                            </w:pPr>
                            <w:r w:rsidRPr="00992ECE">
                              <w:rPr>
                                <w:rFonts w:ascii="Courier New" w:hAnsi="Courier New" w:cs="Courier New"/>
                                <w:sz w:val="20"/>
                                <w:szCs w:val="20"/>
                              </w:rPr>
                              <w:t>end if</w:t>
                            </w:r>
                          </w:p>
                          <w:p w:rsidR="00EA41CA" w:rsidRPr="00992ECE" w:rsidRDefault="00EA41CA">
                            <w:pPr>
                              <w:rPr>
                                <w:rFonts w:ascii="Courier New" w:hAnsi="Courier New" w:cs="Courier New"/>
                                <w:sz w:val="20"/>
                                <w:szCs w:val="20"/>
                              </w:rPr>
                            </w:pPr>
                          </w:p>
                          <w:p w:rsidR="00EA41CA" w:rsidRPr="00992ECE" w:rsidRDefault="00EA41CA">
                            <w:pPr>
                              <w:rPr>
                                <w:rFonts w:ascii="Courier New" w:hAnsi="Courier New" w:cs="Courier New"/>
                                <w:b/>
                                <w:sz w:val="20"/>
                                <w:szCs w:val="20"/>
                              </w:rPr>
                            </w:pPr>
                            <w:r w:rsidRPr="00992ECE">
                              <w:rPr>
                                <w:rFonts w:ascii="Courier New" w:hAnsi="Courier New" w:cs="Courier New"/>
                                <w:b/>
                                <w:sz w:val="20"/>
                                <w:szCs w:val="20"/>
                              </w:rPr>
                              <w:t>Part II</w:t>
                            </w:r>
                          </w:p>
                          <w:p w:rsidR="00EA41CA" w:rsidRPr="00992ECE" w:rsidRDefault="00EA41CA">
                            <w:pPr>
                              <w:rPr>
                                <w:rFonts w:ascii="Courier New" w:hAnsi="Courier New" w:cs="Courier New"/>
                                <w:sz w:val="20"/>
                                <w:szCs w:val="20"/>
                              </w:rPr>
                            </w:pPr>
                            <w:r w:rsidRPr="00992ECE">
                              <w:rPr>
                                <w:rFonts w:ascii="Courier New" w:hAnsi="Courier New" w:cs="Courier New"/>
                                <w:sz w:val="20"/>
                                <w:szCs w:val="20"/>
                              </w:rPr>
                              <w:t>if neighbor IP != destination IP of packet</w:t>
                            </w:r>
                          </w:p>
                          <w:p w:rsidR="00EA41CA" w:rsidRPr="00992ECE" w:rsidRDefault="00EA41CA">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EA41CA" w:rsidRPr="00992ECE" w:rsidRDefault="00EA41CA">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EA41CA" w:rsidRPr="00992ECE" w:rsidRDefault="00EA41CA">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EA41CA" w:rsidRPr="00992ECE" w:rsidRDefault="00EA41CA">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EA41CA" w:rsidRPr="00992ECE" w:rsidRDefault="00EA41CA">
                            <w:pPr>
                              <w:rPr>
                                <w:rFonts w:ascii="Courier New" w:hAnsi="Courier New" w:cs="Courier New"/>
                                <w:sz w:val="20"/>
                                <w:szCs w:val="20"/>
                              </w:rPr>
                            </w:pPr>
                            <w:r w:rsidRPr="00992ECE">
                              <w:rPr>
                                <w:rFonts w:ascii="Courier New" w:hAnsi="Courier New" w:cs="Courier New"/>
                                <w:sz w:val="20"/>
                                <w:szCs w:val="20"/>
                              </w:rPr>
                              <w:t>else</w:t>
                            </w:r>
                          </w:p>
                          <w:p w:rsidR="00EA41CA" w:rsidRPr="00992ECE" w:rsidRDefault="00EA41CA">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EA41CA" w:rsidRPr="00992ECE" w:rsidRDefault="00EA41CA">
                            <w:pPr>
                              <w:rPr>
                                <w:rFonts w:ascii="Courier New" w:hAnsi="Courier New" w:cs="Courier New"/>
                                <w:sz w:val="20"/>
                                <w:szCs w:val="20"/>
                              </w:rPr>
                            </w:pPr>
                            <w:r w:rsidRPr="00992ECE">
                              <w:rPr>
                                <w:rFonts w:ascii="Courier New" w:hAnsi="Courier New" w:cs="Courier New"/>
                                <w:sz w:val="20"/>
                                <w:szCs w:val="20"/>
                              </w:rPr>
                              <w:t>end if</w:t>
                            </w:r>
                          </w:p>
                          <w:p w:rsidR="00EA41CA" w:rsidRPr="00992ECE" w:rsidRDefault="00EA41CA">
                            <w:pPr>
                              <w:rPr>
                                <w:rFonts w:ascii="Courier New" w:hAnsi="Courier New" w:cs="Courier New"/>
                                <w:sz w:val="20"/>
                                <w:szCs w:val="20"/>
                              </w:rPr>
                            </w:pPr>
                          </w:p>
                          <w:p w:rsidR="00EA41CA" w:rsidRPr="00992ECE" w:rsidRDefault="00EA41CA">
                            <w:pPr>
                              <w:rPr>
                                <w:rFonts w:ascii="Courier New" w:hAnsi="Courier New" w:cs="Courier New"/>
                                <w:b/>
                                <w:sz w:val="20"/>
                                <w:szCs w:val="20"/>
                              </w:rPr>
                            </w:pPr>
                            <w:r w:rsidRPr="00992ECE">
                              <w:rPr>
                                <w:rFonts w:ascii="Courier New" w:hAnsi="Courier New" w:cs="Courier New"/>
                                <w:b/>
                                <w:sz w:val="20"/>
                                <w:szCs w:val="20"/>
                              </w:rPr>
                              <w:t>Part III</w:t>
                            </w:r>
                          </w:p>
                          <w:p w:rsidR="00EA41CA" w:rsidRPr="00992ECE" w:rsidRDefault="00EA41CA">
                            <w:pPr>
                              <w:rPr>
                                <w:rFonts w:ascii="Courier New" w:hAnsi="Courier New" w:cs="Courier New"/>
                                <w:sz w:val="20"/>
                                <w:szCs w:val="20"/>
                              </w:rPr>
                            </w:pPr>
                            <w:r w:rsidRPr="00992ECE">
                              <w:rPr>
                                <w:rFonts w:ascii="Courier New" w:hAnsi="Courier New" w:cs="Courier New"/>
                                <w:sz w:val="20"/>
                                <w:szCs w:val="20"/>
                              </w:rPr>
                              <w:t>for i = 0 to the number of neighbors</w:t>
                            </w:r>
                          </w:p>
                          <w:p w:rsidR="00EA41CA" w:rsidRPr="00992ECE" w:rsidRDefault="00EA41CA"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EA41CA" w:rsidRPr="00992ECE" w:rsidRDefault="00EA41CA"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EA41CA" w:rsidRPr="00992ECE" w:rsidRDefault="00EA41CA"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32"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JYJ2TmXAgAAugUAAA4AAAAAAAAAAAAAAAAALgIAAGRycy9lMm9Eb2MueG1s&#10;UEsBAi0AFAAGAAgAAAAhAO2ov+3aAAAABQEAAA8AAAAAAAAAAAAAAAAA8QQAAGRycy9kb3ducmV2&#10;LnhtbFBLBQYAAAAABAAEAPMAAAD4BQAAAAA=&#10;" fillcolor="white [3201]" strokeweight=".5pt">
                <v:textbox>
                  <w:txbxContent>
                    <w:p w:rsidR="00EA41CA" w:rsidRPr="00992ECE" w:rsidRDefault="00EA41CA">
                      <w:pPr>
                        <w:rPr>
                          <w:rFonts w:ascii="Courier New" w:hAnsi="Courier New" w:cs="Courier New"/>
                          <w:b/>
                          <w:sz w:val="20"/>
                          <w:szCs w:val="20"/>
                        </w:rPr>
                      </w:pPr>
                      <w:r w:rsidRPr="00992ECE">
                        <w:rPr>
                          <w:rFonts w:ascii="Courier New" w:hAnsi="Courier New" w:cs="Courier New"/>
                          <w:b/>
                          <w:sz w:val="20"/>
                          <w:szCs w:val="20"/>
                        </w:rPr>
                        <w:t>Part I</w:t>
                      </w:r>
                    </w:p>
                    <w:p w:rsidR="00EA41CA" w:rsidRPr="00992ECE" w:rsidRDefault="00EA41CA">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EA41CA" w:rsidRPr="00992ECE" w:rsidRDefault="00EA41CA">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EA41CA" w:rsidRPr="00992ECE" w:rsidRDefault="00EA41CA">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EA41CA" w:rsidRPr="00992ECE" w:rsidRDefault="00EA41CA">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EA41CA" w:rsidRPr="00992ECE" w:rsidRDefault="00EA41CA">
                      <w:pPr>
                        <w:rPr>
                          <w:rFonts w:ascii="Courier New" w:hAnsi="Courier New" w:cs="Courier New"/>
                          <w:sz w:val="20"/>
                          <w:szCs w:val="20"/>
                        </w:rPr>
                      </w:pPr>
                      <w:r w:rsidRPr="00992ECE">
                        <w:rPr>
                          <w:rFonts w:ascii="Courier New" w:hAnsi="Courier New" w:cs="Courier New"/>
                          <w:sz w:val="20"/>
                          <w:szCs w:val="20"/>
                        </w:rPr>
                        <w:t>else</w:t>
                      </w:r>
                    </w:p>
                    <w:p w:rsidR="00EA41CA" w:rsidRPr="00992ECE" w:rsidRDefault="00EA41CA">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EA41CA" w:rsidRPr="00992ECE" w:rsidRDefault="00EA41CA">
                      <w:pPr>
                        <w:rPr>
                          <w:rFonts w:ascii="Courier New" w:hAnsi="Courier New" w:cs="Courier New"/>
                          <w:sz w:val="20"/>
                          <w:szCs w:val="20"/>
                        </w:rPr>
                      </w:pPr>
                      <w:r w:rsidRPr="00992ECE">
                        <w:rPr>
                          <w:rFonts w:ascii="Courier New" w:hAnsi="Courier New" w:cs="Courier New"/>
                          <w:sz w:val="20"/>
                          <w:szCs w:val="20"/>
                        </w:rPr>
                        <w:t>end if</w:t>
                      </w:r>
                    </w:p>
                    <w:p w:rsidR="00EA41CA" w:rsidRPr="00992ECE" w:rsidRDefault="00EA41CA">
                      <w:pPr>
                        <w:rPr>
                          <w:rFonts w:ascii="Courier New" w:hAnsi="Courier New" w:cs="Courier New"/>
                          <w:sz w:val="20"/>
                          <w:szCs w:val="20"/>
                        </w:rPr>
                      </w:pPr>
                    </w:p>
                    <w:p w:rsidR="00EA41CA" w:rsidRPr="00992ECE" w:rsidRDefault="00EA41CA">
                      <w:pPr>
                        <w:rPr>
                          <w:rFonts w:ascii="Courier New" w:hAnsi="Courier New" w:cs="Courier New"/>
                          <w:b/>
                          <w:sz w:val="20"/>
                          <w:szCs w:val="20"/>
                        </w:rPr>
                      </w:pPr>
                      <w:r w:rsidRPr="00992ECE">
                        <w:rPr>
                          <w:rFonts w:ascii="Courier New" w:hAnsi="Courier New" w:cs="Courier New"/>
                          <w:b/>
                          <w:sz w:val="20"/>
                          <w:szCs w:val="20"/>
                        </w:rPr>
                        <w:t>Part II</w:t>
                      </w:r>
                    </w:p>
                    <w:p w:rsidR="00EA41CA" w:rsidRPr="00992ECE" w:rsidRDefault="00EA41CA">
                      <w:pPr>
                        <w:rPr>
                          <w:rFonts w:ascii="Courier New" w:hAnsi="Courier New" w:cs="Courier New"/>
                          <w:sz w:val="20"/>
                          <w:szCs w:val="20"/>
                        </w:rPr>
                      </w:pPr>
                      <w:r w:rsidRPr="00992ECE">
                        <w:rPr>
                          <w:rFonts w:ascii="Courier New" w:hAnsi="Courier New" w:cs="Courier New"/>
                          <w:sz w:val="20"/>
                          <w:szCs w:val="20"/>
                        </w:rPr>
                        <w:t>if neighbor IP != destination IP of packet</w:t>
                      </w:r>
                    </w:p>
                    <w:p w:rsidR="00EA41CA" w:rsidRPr="00992ECE" w:rsidRDefault="00EA41CA">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EA41CA" w:rsidRPr="00992ECE" w:rsidRDefault="00EA41CA">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EA41CA" w:rsidRPr="00992ECE" w:rsidRDefault="00EA41CA">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EA41CA" w:rsidRPr="00992ECE" w:rsidRDefault="00EA41CA">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EA41CA" w:rsidRPr="00992ECE" w:rsidRDefault="00EA41CA">
                      <w:pPr>
                        <w:rPr>
                          <w:rFonts w:ascii="Courier New" w:hAnsi="Courier New" w:cs="Courier New"/>
                          <w:sz w:val="20"/>
                          <w:szCs w:val="20"/>
                        </w:rPr>
                      </w:pPr>
                      <w:r w:rsidRPr="00992ECE">
                        <w:rPr>
                          <w:rFonts w:ascii="Courier New" w:hAnsi="Courier New" w:cs="Courier New"/>
                          <w:sz w:val="20"/>
                          <w:szCs w:val="20"/>
                        </w:rPr>
                        <w:t>else</w:t>
                      </w:r>
                    </w:p>
                    <w:p w:rsidR="00EA41CA" w:rsidRPr="00992ECE" w:rsidRDefault="00EA41CA">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EA41CA" w:rsidRPr="00992ECE" w:rsidRDefault="00EA41CA">
                      <w:pPr>
                        <w:rPr>
                          <w:rFonts w:ascii="Courier New" w:hAnsi="Courier New" w:cs="Courier New"/>
                          <w:sz w:val="20"/>
                          <w:szCs w:val="20"/>
                        </w:rPr>
                      </w:pPr>
                      <w:r w:rsidRPr="00992ECE">
                        <w:rPr>
                          <w:rFonts w:ascii="Courier New" w:hAnsi="Courier New" w:cs="Courier New"/>
                          <w:sz w:val="20"/>
                          <w:szCs w:val="20"/>
                        </w:rPr>
                        <w:t>end if</w:t>
                      </w:r>
                    </w:p>
                    <w:p w:rsidR="00EA41CA" w:rsidRPr="00992ECE" w:rsidRDefault="00EA41CA">
                      <w:pPr>
                        <w:rPr>
                          <w:rFonts w:ascii="Courier New" w:hAnsi="Courier New" w:cs="Courier New"/>
                          <w:sz w:val="20"/>
                          <w:szCs w:val="20"/>
                        </w:rPr>
                      </w:pPr>
                    </w:p>
                    <w:p w:rsidR="00EA41CA" w:rsidRPr="00992ECE" w:rsidRDefault="00EA41CA">
                      <w:pPr>
                        <w:rPr>
                          <w:rFonts w:ascii="Courier New" w:hAnsi="Courier New" w:cs="Courier New"/>
                          <w:b/>
                          <w:sz w:val="20"/>
                          <w:szCs w:val="20"/>
                        </w:rPr>
                      </w:pPr>
                      <w:r w:rsidRPr="00992ECE">
                        <w:rPr>
                          <w:rFonts w:ascii="Courier New" w:hAnsi="Courier New" w:cs="Courier New"/>
                          <w:b/>
                          <w:sz w:val="20"/>
                          <w:szCs w:val="20"/>
                        </w:rPr>
                        <w:t>Part III</w:t>
                      </w:r>
                    </w:p>
                    <w:p w:rsidR="00EA41CA" w:rsidRPr="00992ECE" w:rsidRDefault="00EA41CA">
                      <w:pPr>
                        <w:rPr>
                          <w:rFonts w:ascii="Courier New" w:hAnsi="Courier New" w:cs="Courier New"/>
                          <w:sz w:val="20"/>
                          <w:szCs w:val="20"/>
                        </w:rPr>
                      </w:pPr>
                      <w:r w:rsidRPr="00992ECE">
                        <w:rPr>
                          <w:rFonts w:ascii="Courier New" w:hAnsi="Courier New" w:cs="Courier New"/>
                          <w:sz w:val="20"/>
                          <w:szCs w:val="20"/>
                        </w:rPr>
                        <w:t>for i = 0 to the number of neighbors</w:t>
                      </w:r>
                    </w:p>
                    <w:p w:rsidR="00EA41CA" w:rsidRPr="00992ECE" w:rsidRDefault="00EA41CA"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EA41CA" w:rsidRPr="00992ECE" w:rsidRDefault="00EA41CA"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EA41CA" w:rsidRPr="00992ECE" w:rsidRDefault="00EA41CA"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11570C" w:rsidRDefault="0011570C" w:rsidP="007D06E1">
      <w:pPr>
        <w:jc w:val="center"/>
        <w:rPr>
          <w:b/>
          <w:i/>
        </w:rPr>
      </w:pPr>
    </w:p>
    <w:p w:rsidR="0011570C" w:rsidRDefault="00F11631" w:rsidP="00847B9C">
      <w:pPr>
        <w:rPr>
          <w:b/>
          <w:i/>
        </w:rPr>
      </w:pPr>
      <w:r>
        <w:rPr>
          <w:b/>
          <w:i/>
        </w:rPr>
        <w:br w:type="page"/>
      </w:r>
    </w:p>
    <w:p w:rsidR="00551359" w:rsidRPr="00551359" w:rsidRDefault="00551359" w:rsidP="00551359">
      <w:pPr>
        <w:jc w:val="center"/>
        <w:rPr>
          <w:rFonts w:eastAsia="Times New Roman"/>
          <w:b/>
          <w:i/>
          <w:lang w:val="it-IT" w:eastAsia="ja-JP"/>
        </w:rPr>
      </w:pPr>
      <w:r w:rsidRPr="00551359">
        <w:rPr>
          <w:rFonts w:eastAsia="Times New Roman"/>
          <w:b/>
          <w:i/>
          <w:lang w:val="it-IT" w:eastAsia="ja-JP"/>
        </w:rPr>
        <w:lastRenderedPageBreak/>
        <w:t>[Halaman ini sengaja dikosongkan]</w:t>
      </w: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DC6FAE" w:rsidRDefault="00DC6FAE" w:rsidP="00DC6FAE">
      <w:pPr>
        <w:rPr>
          <w:b/>
          <w:i/>
        </w:rPr>
        <w:sectPr w:rsidR="00DC6FAE" w:rsidSect="00841877">
          <w:type w:val="continuous"/>
          <w:pgSz w:w="8392" w:h="11907"/>
          <w:pgMar w:top="1418" w:right="1134" w:bottom="1418" w:left="1418" w:header="709" w:footer="709" w:gutter="0"/>
          <w:cols w:space="708"/>
          <w:titlePg/>
          <w:docGrid w:linePitch="360"/>
        </w:sectPr>
      </w:pPr>
    </w:p>
    <w:p w:rsidR="0081051B" w:rsidRDefault="0081051B" w:rsidP="00713339">
      <w:pPr>
        <w:pStyle w:val="Heading1"/>
        <w:numPr>
          <w:ilvl w:val="0"/>
          <w:numId w:val="4"/>
        </w:numPr>
        <w:ind w:hanging="567"/>
        <w:sectPr w:rsidR="0081051B" w:rsidSect="005646E9">
          <w:type w:val="continuous"/>
          <w:pgSz w:w="8392" w:h="11907"/>
          <w:pgMar w:top="1418" w:right="1134" w:bottom="1418" w:left="1418" w:header="709" w:footer="709" w:gutter="0"/>
          <w:cols w:space="708"/>
          <w:titlePg/>
          <w:docGrid w:linePitch="360"/>
        </w:sectPr>
      </w:pPr>
    </w:p>
    <w:p w:rsidR="007D06E1" w:rsidRPr="003157DE" w:rsidRDefault="007D06E1" w:rsidP="00812216">
      <w:pPr>
        <w:pStyle w:val="Heading1"/>
        <w:numPr>
          <w:ilvl w:val="0"/>
          <w:numId w:val="14"/>
        </w:numPr>
        <w:ind w:left="284" w:hanging="284"/>
      </w:pPr>
      <w:bookmarkStart w:id="130" w:name="_Toc483287710"/>
      <w:r w:rsidRPr="003157DE">
        <w:lastRenderedPageBreak/>
        <w:t>BAB IV</w:t>
      </w:r>
      <w:r w:rsidRPr="003157DE">
        <w:br/>
      </w:r>
      <w:bookmarkStart w:id="131" w:name="_Toc377600099"/>
      <w:r w:rsidRPr="003157DE">
        <w:t>IMPLEMENTASI</w:t>
      </w:r>
      <w:bookmarkEnd w:id="126"/>
      <w:bookmarkEnd w:id="127"/>
      <w:bookmarkEnd w:id="130"/>
      <w:bookmarkEnd w:id="131"/>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Default="00E44B1D" w:rsidP="001620D9">
      <w:pPr>
        <w:pStyle w:val="Heading2"/>
        <w:numPr>
          <w:ilvl w:val="1"/>
          <w:numId w:val="23"/>
        </w:numPr>
        <w:ind w:left="567" w:hanging="567"/>
        <w:jc w:val="both"/>
      </w:pPr>
      <w:bookmarkStart w:id="132" w:name="_Toc483287711"/>
      <w:r>
        <w:t>Implementasi Skenario Mobilitas</w:t>
      </w:r>
      <w:bookmarkEnd w:id="132"/>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33" w:name="_Toc483287712"/>
      <w:r>
        <w:t xml:space="preserve">Skenario </w:t>
      </w:r>
      <w:r w:rsidRPr="00E44B1D">
        <w:rPr>
          <w:i/>
        </w:rPr>
        <w:t>Grid</w:t>
      </w:r>
      <w:bookmarkEnd w:id="133"/>
    </w:p>
    <w:p w:rsidR="00847B9C" w:rsidRDefault="00847B9C" w:rsidP="00847B9C"/>
    <w:p w:rsidR="00847B9C" w:rsidRDefault="00847B9C" w:rsidP="00847B9C">
      <w:pPr>
        <w:ind w:firstLine="720"/>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dapat dilihat pada gambar</w:t>
      </w:r>
      <w:r w:rsidR="00F83598">
        <w:t xml:space="preserve"> </w:t>
      </w:r>
      <w:r w:rsidR="00F83598">
        <w:fldChar w:fldCharType="begin"/>
      </w:r>
      <w:r w:rsidR="00F83598">
        <w:instrText xml:space="preserve"> REF _Ref483348873 \h </w:instrText>
      </w:r>
      <w:r w:rsidR="00F83598">
        <w:fldChar w:fldCharType="separate"/>
      </w:r>
      <w:r w:rsidR="00F83598">
        <w:rPr>
          <w:noProof/>
        </w:rPr>
        <w:t>4</w:t>
      </w:r>
      <w:r w:rsidR="00F83598">
        <w:t>.</w:t>
      </w:r>
      <w:r w:rsidR="00F83598">
        <w:rPr>
          <w:noProof/>
        </w:rPr>
        <w:t>1</w:t>
      </w:r>
      <w:r w:rsidR="00F83598">
        <w:fldChar w:fldCharType="end"/>
      </w:r>
      <w:r w:rsidR="00F83598">
        <w:t>.</w:t>
      </w:r>
    </w:p>
    <w:p w:rsidR="00DD652C" w:rsidRDefault="00DD652C" w:rsidP="00DD652C">
      <w:pPr>
        <w:jc w:val="both"/>
      </w:pPr>
    </w:p>
    <w:p w:rsidR="00812216" w:rsidRDefault="00DD652C" w:rsidP="00812216">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41CA" w:rsidRPr="00CC609B" w:rsidRDefault="00EA41CA">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EA41CA" w:rsidRPr="00CC609B" w:rsidRDefault="00EA41CA">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DD652C" w:rsidRDefault="00812216" w:rsidP="00192AC6">
      <w:pPr>
        <w:pStyle w:val="Caption"/>
      </w:pPr>
      <w:bookmarkStart w:id="134" w:name="_Ref483348873"/>
      <w:r>
        <w:t xml:space="preserve">Gambar </w:t>
      </w:r>
      <w:r w:rsidR="00A64D9C">
        <w:fldChar w:fldCharType="begin"/>
      </w:r>
      <w:r w:rsidR="00A64D9C">
        <w:instrText xml:space="preserve"> STYLEREF 1 \s </w:instrText>
      </w:r>
      <w:r w:rsidR="00A64D9C">
        <w:fldChar w:fldCharType="separate"/>
      </w:r>
      <w:r w:rsidR="00A64D9C">
        <w:rPr>
          <w:noProof/>
        </w:rPr>
        <w:t>4</w:t>
      </w:r>
      <w:r w:rsidR="00A64D9C">
        <w:fldChar w:fldCharType="end"/>
      </w:r>
      <w:r w:rsidR="00A64D9C">
        <w:t>.</w:t>
      </w:r>
      <w:r w:rsidR="00A64D9C">
        <w:fldChar w:fldCharType="begin"/>
      </w:r>
      <w:r w:rsidR="00A64D9C">
        <w:instrText xml:space="preserve"> SEQ Gambar \* ARABIC \s 1 </w:instrText>
      </w:r>
      <w:r w:rsidR="00A64D9C">
        <w:fldChar w:fldCharType="separate"/>
      </w:r>
      <w:r w:rsidR="00A64D9C">
        <w:rPr>
          <w:noProof/>
        </w:rPr>
        <w:t>1</w:t>
      </w:r>
      <w:r w:rsidR="00A64D9C">
        <w:fldChar w:fldCharType="end"/>
      </w:r>
      <w:bookmarkEnd w:id="134"/>
      <w:r w:rsidR="00192AC6">
        <w:t xml:space="preserve"> </w:t>
      </w:r>
      <w:r w:rsidR="00192AC6" w:rsidRPr="00192AC6">
        <w:rPr>
          <w:b w:val="0"/>
        </w:rPr>
        <w:t>Perintah netgenerate</w:t>
      </w:r>
    </w:p>
    <w:p w:rsidR="00192AC6" w:rsidRPr="00192AC6" w:rsidRDefault="00192AC6" w:rsidP="00192AC6"/>
    <w:p w:rsidR="00304F74" w:rsidRDefault="005C343F" w:rsidP="002E71F4">
      <w:pPr>
        <w:ind w:firstLine="720"/>
        <w:jc w:val="both"/>
      </w:pPr>
      <w:r>
        <w:t xml:space="preserve">Gambar hasil peta yang telah dibuat dengan </w:t>
      </w:r>
      <w:r w:rsidRPr="004127B6">
        <w:t>netgenerate</w:t>
      </w:r>
      <w:r>
        <w:t xml:space="preserve"> dapat dilihat pada gambar</w:t>
      </w:r>
      <w:r w:rsidR="00BF2DCE">
        <w:t xml:space="preserve"> </w:t>
      </w:r>
      <w:r w:rsidR="00BF2DCE">
        <w:fldChar w:fldCharType="begin"/>
      </w:r>
      <w:r w:rsidR="00BF2DCE">
        <w:instrText xml:space="preserve"> REF _Ref483351978 \h </w:instrText>
      </w:r>
      <w:r w:rsidR="00BF2DCE">
        <w:fldChar w:fldCharType="separate"/>
      </w:r>
      <w:r w:rsidR="00BF2DCE">
        <w:rPr>
          <w:noProof/>
        </w:rPr>
        <w:t>4</w:t>
      </w:r>
      <w:r w:rsidR="00BF2DCE">
        <w:t>.</w:t>
      </w:r>
      <w:r w:rsidR="00BF2DCE">
        <w:rPr>
          <w:noProof/>
        </w:rPr>
        <w:t>2</w:t>
      </w:r>
      <w:r w:rsidR="00BF2DCE">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45">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35" w:name="_Ref483351978"/>
      <w:r>
        <w:t xml:space="preserve">Gambar </w:t>
      </w:r>
      <w:r w:rsidR="00A64D9C">
        <w:fldChar w:fldCharType="begin"/>
      </w:r>
      <w:r w:rsidR="00A64D9C">
        <w:instrText xml:space="preserve"> STYLEREF 1 \s </w:instrText>
      </w:r>
      <w:r w:rsidR="00A64D9C">
        <w:fldChar w:fldCharType="separate"/>
      </w:r>
      <w:r w:rsidR="00A64D9C">
        <w:rPr>
          <w:noProof/>
        </w:rPr>
        <w:t>4</w:t>
      </w:r>
      <w:r w:rsidR="00A64D9C">
        <w:fldChar w:fldCharType="end"/>
      </w:r>
      <w:r w:rsidR="00A64D9C">
        <w:t>.</w:t>
      </w:r>
      <w:r w:rsidR="00A64D9C">
        <w:fldChar w:fldCharType="begin"/>
      </w:r>
      <w:r w:rsidR="00A64D9C">
        <w:instrText xml:space="preserve"> SEQ Gambar \* ARABIC \s 1 </w:instrText>
      </w:r>
      <w:r w:rsidR="00A64D9C">
        <w:fldChar w:fldCharType="separate"/>
      </w:r>
      <w:r w:rsidR="00A64D9C">
        <w:rPr>
          <w:noProof/>
        </w:rPr>
        <w:t>2</w:t>
      </w:r>
      <w:r w:rsidR="00A64D9C">
        <w:fldChar w:fldCharType="end"/>
      </w:r>
      <w:bookmarkEnd w:id="135"/>
      <w:r>
        <w:t xml:space="preserve"> </w:t>
      </w:r>
      <w:r w:rsidRPr="00864C2A">
        <w:rPr>
          <w:b w:val="0"/>
        </w:rPr>
        <w:t xml:space="preserve">Hasil </w:t>
      </w:r>
      <w:r w:rsidRPr="00864C2A">
        <w:rPr>
          <w:b w:val="0"/>
          <w:i/>
        </w:rPr>
        <w:t>generate</w:t>
      </w:r>
      <w:r w:rsidRPr="00864C2A">
        <w:rPr>
          <w:b w:val="0"/>
        </w:rPr>
        <w:t xml:space="preserve"> peta </w:t>
      </w:r>
      <w:r w:rsidRPr="00864C2A">
        <w:rPr>
          <w:b w:val="0"/>
          <w:i/>
        </w:rPr>
        <w:t>grid</w:t>
      </w:r>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pergerakannya dapat dilihat pada gambar</w:t>
      </w:r>
      <w:r w:rsidR="00BF2DCE">
        <w:t xml:space="preserve"> </w:t>
      </w:r>
      <w:r w:rsidR="00BF2DCE">
        <w:fldChar w:fldCharType="begin"/>
      </w:r>
      <w:r w:rsidR="00BF2DCE">
        <w:instrText xml:space="preserve"> REF _Ref483349757 \h </w:instrText>
      </w:r>
      <w:r w:rsidR="00BF2DCE">
        <w:fldChar w:fldCharType="separate"/>
      </w:r>
      <w:r w:rsidR="00BF2DCE">
        <w:rPr>
          <w:noProof/>
        </w:rPr>
        <w:t>4</w:t>
      </w:r>
      <w:r w:rsidR="00BF2DCE">
        <w:t>.</w:t>
      </w:r>
      <w:r w:rsidR="00BF2DCE">
        <w:rPr>
          <w:noProof/>
        </w:rPr>
        <w:t>3</w:t>
      </w:r>
      <w:r w:rsidR="00BF2DCE">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41CA" w:rsidRPr="00CC609B" w:rsidRDefault="00EA41CA"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EA41CA" w:rsidRPr="00CC609B" w:rsidRDefault="00EA41CA"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36" w:name="_Ref483349757"/>
      <w:r>
        <w:t xml:space="preserve">Gambar </w:t>
      </w:r>
      <w:r w:rsidR="00A64D9C">
        <w:fldChar w:fldCharType="begin"/>
      </w:r>
      <w:r w:rsidR="00A64D9C">
        <w:instrText xml:space="preserve"> STYLEREF 1 \s </w:instrText>
      </w:r>
      <w:r w:rsidR="00A64D9C">
        <w:fldChar w:fldCharType="separate"/>
      </w:r>
      <w:r w:rsidR="00A64D9C">
        <w:rPr>
          <w:noProof/>
        </w:rPr>
        <w:t>4</w:t>
      </w:r>
      <w:r w:rsidR="00A64D9C">
        <w:fldChar w:fldCharType="end"/>
      </w:r>
      <w:r w:rsidR="00A64D9C">
        <w:t>.</w:t>
      </w:r>
      <w:r w:rsidR="00A64D9C">
        <w:fldChar w:fldCharType="begin"/>
      </w:r>
      <w:r w:rsidR="00A64D9C">
        <w:instrText xml:space="preserve"> SEQ Gambar \* ARABIC \s 1 </w:instrText>
      </w:r>
      <w:r w:rsidR="00A64D9C">
        <w:fldChar w:fldCharType="separate"/>
      </w:r>
      <w:r w:rsidR="00A64D9C">
        <w:rPr>
          <w:noProof/>
        </w:rPr>
        <w:t>3</w:t>
      </w:r>
      <w:r w:rsidR="00A64D9C">
        <w:fldChar w:fldCharType="end"/>
      </w:r>
      <w:bookmarkEnd w:id="136"/>
      <w:r>
        <w:t xml:space="preserve"> </w:t>
      </w:r>
      <w:r w:rsidRPr="00CC609B">
        <w:rPr>
          <w:b w:val="0"/>
        </w:rPr>
        <w:t>Perintah randomTrips</w:t>
      </w:r>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gambar</w:t>
      </w:r>
      <w:r w:rsidR="00304F74">
        <w:t xml:space="preserve"> </w:t>
      </w:r>
      <w:r w:rsidR="00992ECE">
        <w:fldChar w:fldCharType="begin"/>
      </w:r>
      <w:r w:rsidR="00992ECE">
        <w:instrText xml:space="preserve"> REF _Ref483352001 \h </w:instrText>
      </w:r>
      <w:r w:rsidR="00992ECE">
        <w:fldChar w:fldCharType="separate"/>
      </w:r>
      <w:r w:rsidR="00992ECE">
        <w:rPr>
          <w:noProof/>
        </w:rPr>
        <w:t>4</w:t>
      </w:r>
      <w:r w:rsidR="00992ECE">
        <w:t>.</w:t>
      </w:r>
      <w:r w:rsidR="00992ECE">
        <w:rPr>
          <w:noProof/>
        </w:rPr>
        <w:t>4</w:t>
      </w:r>
      <w:r w:rsidR="00992ECE">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41CA" w:rsidRPr="00256E6C" w:rsidRDefault="00EA41CA">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EA41CA" w:rsidRPr="00256E6C" w:rsidRDefault="00EA41CA">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37" w:name="_Ref483352001"/>
      <w:r>
        <w:t xml:space="preserve">Gambar </w:t>
      </w:r>
      <w:r w:rsidR="00A64D9C">
        <w:fldChar w:fldCharType="begin"/>
      </w:r>
      <w:r w:rsidR="00A64D9C">
        <w:instrText xml:space="preserve"> STYLEREF 1 \s </w:instrText>
      </w:r>
      <w:r w:rsidR="00A64D9C">
        <w:fldChar w:fldCharType="separate"/>
      </w:r>
      <w:r w:rsidR="00A64D9C">
        <w:rPr>
          <w:noProof/>
        </w:rPr>
        <w:t>4</w:t>
      </w:r>
      <w:r w:rsidR="00A64D9C">
        <w:fldChar w:fldCharType="end"/>
      </w:r>
      <w:r w:rsidR="00A64D9C">
        <w:t>.</w:t>
      </w:r>
      <w:r w:rsidR="00A64D9C">
        <w:fldChar w:fldCharType="begin"/>
      </w:r>
      <w:r w:rsidR="00A64D9C">
        <w:instrText xml:space="preserve"> SEQ Gambar \* ARABIC \s 1 </w:instrText>
      </w:r>
      <w:r w:rsidR="00A64D9C">
        <w:fldChar w:fldCharType="separate"/>
      </w:r>
      <w:r w:rsidR="00A64D9C">
        <w:rPr>
          <w:noProof/>
        </w:rPr>
        <w:t>4</w:t>
      </w:r>
      <w:r w:rsidR="00A64D9C">
        <w:fldChar w:fldCharType="end"/>
      </w:r>
      <w:bookmarkEnd w:id="137"/>
      <w:r>
        <w:t xml:space="preserve"> </w:t>
      </w:r>
      <w:r w:rsidRPr="00256E6C">
        <w:rPr>
          <w:b w:val="0"/>
        </w:rPr>
        <w:t>Perintah duarouter</w:t>
      </w:r>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tersebut dapat dilihat pada gambar</w:t>
      </w:r>
      <w:r w:rsidR="00EE3709">
        <w:t xml:space="preserve"> </w:t>
      </w:r>
      <w:r w:rsidR="00EE3709">
        <w:fldChar w:fldCharType="begin"/>
      </w:r>
      <w:r w:rsidR="00EE3709">
        <w:instrText xml:space="preserve"> REF _Ref483352811 \h </w:instrText>
      </w:r>
      <w:r w:rsidR="00EE3709">
        <w:fldChar w:fldCharType="separate"/>
      </w:r>
      <w:r w:rsidR="00EE3709">
        <w:rPr>
          <w:noProof/>
        </w:rPr>
        <w:t>4</w:t>
      </w:r>
      <w:r w:rsidR="00EE3709">
        <w:t>.</w:t>
      </w:r>
      <w:r w:rsidR="00EE3709">
        <w:rPr>
          <w:noProof/>
        </w:rPr>
        <w:t>5</w:t>
      </w:r>
      <w:r w:rsidR="00EE3709">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41CA" w:rsidRPr="001D2F3F" w:rsidRDefault="00EA41CA">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EA41CA" w:rsidRPr="001D2F3F" w:rsidRDefault="00EA41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EA41CA" w:rsidRPr="001D2F3F" w:rsidRDefault="00EA41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EA41CA" w:rsidRPr="001D2F3F" w:rsidRDefault="00EA41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EA41CA" w:rsidRPr="001D2F3F" w:rsidRDefault="00EA41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EA41CA" w:rsidRPr="001D2F3F" w:rsidRDefault="00EA41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EA41CA" w:rsidRPr="001D2F3F" w:rsidRDefault="00EA41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EA41CA" w:rsidRPr="001D2F3F" w:rsidRDefault="00EA41CA">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EA41CA" w:rsidRPr="001D2F3F" w:rsidRDefault="00EA41CA">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EA41CA" w:rsidRPr="001D2F3F" w:rsidRDefault="00EA41CA">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EA41CA" w:rsidRPr="001D2F3F" w:rsidRDefault="00EA41CA">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EA41CA" w:rsidRPr="001D2F3F" w:rsidRDefault="00EA41CA">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EA41CA" w:rsidRPr="001D2F3F" w:rsidRDefault="00EA41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EA41CA" w:rsidRPr="001D2F3F" w:rsidRDefault="00EA41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EA41CA" w:rsidRPr="001D2F3F" w:rsidRDefault="00EA41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EA41CA" w:rsidRPr="001D2F3F" w:rsidRDefault="00EA41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EA41CA" w:rsidRPr="001D2F3F" w:rsidRDefault="00EA41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EA41CA" w:rsidRPr="001D2F3F" w:rsidRDefault="00EA41CA"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EA41CA" w:rsidRPr="001D2F3F" w:rsidRDefault="00EA41CA">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EA41CA" w:rsidRPr="001D2F3F" w:rsidRDefault="00EA41CA">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EA41CA" w:rsidRPr="001D2F3F" w:rsidRDefault="00EA41CA">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EA41CA" w:rsidRPr="001D2F3F" w:rsidRDefault="00EA41CA">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38" w:name="_Ref483352811"/>
      <w:r>
        <w:t xml:space="preserve">Gambar </w:t>
      </w:r>
      <w:r w:rsidR="00A64D9C">
        <w:fldChar w:fldCharType="begin"/>
      </w:r>
      <w:r w:rsidR="00A64D9C">
        <w:instrText xml:space="preserve"> STYLEREF 1 \s </w:instrText>
      </w:r>
      <w:r w:rsidR="00A64D9C">
        <w:fldChar w:fldCharType="separate"/>
      </w:r>
      <w:r w:rsidR="00A64D9C">
        <w:rPr>
          <w:noProof/>
        </w:rPr>
        <w:t>4</w:t>
      </w:r>
      <w:r w:rsidR="00A64D9C">
        <w:fldChar w:fldCharType="end"/>
      </w:r>
      <w:r w:rsidR="00A64D9C">
        <w:t>.</w:t>
      </w:r>
      <w:r w:rsidR="00A64D9C">
        <w:fldChar w:fldCharType="begin"/>
      </w:r>
      <w:r w:rsidR="00A64D9C">
        <w:instrText xml:space="preserve"> SEQ Gambar \* ARABIC \s 1 </w:instrText>
      </w:r>
      <w:r w:rsidR="00A64D9C">
        <w:fldChar w:fldCharType="separate"/>
      </w:r>
      <w:r w:rsidR="00A64D9C">
        <w:rPr>
          <w:noProof/>
        </w:rPr>
        <w:t>5</w:t>
      </w:r>
      <w:r w:rsidR="00A64D9C">
        <w:fldChar w:fldCharType="end"/>
      </w:r>
      <w:bookmarkEnd w:id="138"/>
      <w:r>
        <w:t xml:space="preserve"> </w:t>
      </w:r>
      <w:r w:rsidRPr="001D2F3F">
        <w:rPr>
          <w:b w:val="0"/>
        </w:rPr>
        <w:t>File skrip sumocfg</w:t>
      </w:r>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Cuplikan pergerakan kendaraan dapat dilihat pada gambar</w:t>
      </w:r>
      <w:r w:rsidR="00254EE5">
        <w:t xml:space="preserve"> </w:t>
      </w:r>
      <w:r w:rsidR="00254EE5">
        <w:fldChar w:fldCharType="begin"/>
      </w:r>
      <w:r w:rsidR="00254EE5">
        <w:instrText xml:space="preserve"> REF _Ref483353199 \h </w:instrText>
      </w:r>
      <w:r w:rsidR="00254EE5">
        <w:fldChar w:fldCharType="separate"/>
      </w:r>
      <w:r w:rsidR="00254EE5">
        <w:rPr>
          <w:noProof/>
        </w:rPr>
        <w:t>4</w:t>
      </w:r>
      <w:r w:rsidR="00254EE5">
        <w:t>.</w:t>
      </w:r>
      <w:r w:rsidR="00254EE5">
        <w:rPr>
          <w:noProof/>
        </w:rPr>
        <w:t>6</w:t>
      </w:r>
      <w:r w:rsidR="00254EE5">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41CA" w:rsidRPr="00A00F56" w:rsidRDefault="00EA41CA">
                            <w:pPr>
                              <w:rPr>
                                <w:rFonts w:ascii="Courier New" w:hAnsi="Courier New" w:cs="Courier New"/>
                                <w:sz w:val="20"/>
                                <w:szCs w:val="20"/>
                              </w:rPr>
                            </w:pPr>
                            <w:r w:rsidRPr="00A00F56">
                              <w:rPr>
                                <w:rFonts w:ascii="Courier New" w:hAnsi="Courier New" w:cs="Courier New"/>
                                <w:sz w:val="20"/>
                                <w:szCs w:val="20"/>
                              </w:rPr>
                              <w:t>Zoom in</w:t>
                            </w:r>
                          </w:p>
                          <w:p w:rsidR="00EA41CA" w:rsidRDefault="00EA41CA">
                            <w:r>
                              <w:rPr>
                                <w:noProof/>
                                <w:lang w:eastAsia="id-ID"/>
                              </w:rPr>
                              <w:drawing>
                                <wp:inline distT="0" distB="0" distL="0" distR="0">
                                  <wp:extent cx="1447800" cy="1019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6">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EA41CA" w:rsidRPr="00A00F56" w:rsidRDefault="00EA41CA">
                      <w:pPr>
                        <w:rPr>
                          <w:rFonts w:ascii="Courier New" w:hAnsi="Courier New" w:cs="Courier New"/>
                          <w:sz w:val="20"/>
                          <w:szCs w:val="20"/>
                        </w:rPr>
                      </w:pPr>
                      <w:r w:rsidRPr="00A00F56">
                        <w:rPr>
                          <w:rFonts w:ascii="Courier New" w:hAnsi="Courier New" w:cs="Courier New"/>
                          <w:sz w:val="20"/>
                          <w:szCs w:val="20"/>
                        </w:rPr>
                        <w:t>Zoom in</w:t>
                      </w:r>
                    </w:p>
                    <w:p w:rsidR="00EA41CA" w:rsidRDefault="00EA41CA">
                      <w:r>
                        <w:rPr>
                          <w:noProof/>
                          <w:lang w:eastAsia="id-ID"/>
                        </w:rPr>
                        <w:drawing>
                          <wp:inline distT="0" distB="0" distL="0" distR="0">
                            <wp:extent cx="1447800" cy="1019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6">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7">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39" w:name="_Ref483353199"/>
      <w:r>
        <w:t xml:space="preserve">Gambar </w:t>
      </w:r>
      <w:r w:rsidR="00A64D9C">
        <w:fldChar w:fldCharType="begin"/>
      </w:r>
      <w:r w:rsidR="00A64D9C">
        <w:instrText xml:space="preserve"> STYLEREF 1 \s </w:instrText>
      </w:r>
      <w:r w:rsidR="00A64D9C">
        <w:fldChar w:fldCharType="separate"/>
      </w:r>
      <w:r w:rsidR="00A64D9C">
        <w:rPr>
          <w:noProof/>
        </w:rPr>
        <w:t>4</w:t>
      </w:r>
      <w:r w:rsidR="00A64D9C">
        <w:fldChar w:fldCharType="end"/>
      </w:r>
      <w:r w:rsidR="00A64D9C">
        <w:t>.</w:t>
      </w:r>
      <w:r w:rsidR="00A64D9C">
        <w:fldChar w:fldCharType="begin"/>
      </w:r>
      <w:r w:rsidR="00A64D9C">
        <w:instrText xml:space="preserve"> SEQ Gambar \* ARABIC \s 1 </w:instrText>
      </w:r>
      <w:r w:rsidR="00A64D9C">
        <w:fldChar w:fldCharType="separate"/>
      </w:r>
      <w:r w:rsidR="00A64D9C">
        <w:rPr>
          <w:noProof/>
        </w:rPr>
        <w:t>6</w:t>
      </w:r>
      <w:r w:rsidR="00A64D9C">
        <w:fldChar w:fldCharType="end"/>
      </w:r>
      <w:bookmarkEnd w:id="139"/>
      <w:r w:rsidR="00254EE5">
        <w:t xml:space="preserve"> </w:t>
      </w:r>
      <w:r w:rsidR="004637B8">
        <w:rPr>
          <w:b w:val="0"/>
        </w:rPr>
        <w:t>Simulasi pergerakan kendaraan</w:t>
      </w:r>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t>dapat dilihat pada gambar</w:t>
      </w:r>
      <w:r w:rsidR="00EA56BB">
        <w:t xml:space="preserve"> </w:t>
      </w:r>
      <w:r w:rsidR="00EA56BB">
        <w:fldChar w:fldCharType="begin"/>
      </w:r>
      <w:r w:rsidR="00EA56BB">
        <w:instrText xml:space="preserve"> REF _Ref483353697 \h </w:instrText>
      </w:r>
      <w:r w:rsidR="00EA56BB">
        <w:fldChar w:fldCharType="separate"/>
      </w:r>
      <w:r w:rsidR="00EA56BB">
        <w:rPr>
          <w:noProof/>
        </w:rPr>
        <w:t>4</w:t>
      </w:r>
      <w:r w:rsidR="00EA56BB">
        <w:t>.</w:t>
      </w:r>
      <w:r w:rsidR="00EA56BB">
        <w:rPr>
          <w:noProof/>
        </w:rPr>
        <w:t>7</w:t>
      </w:r>
      <w:r w:rsidR="00EA56BB">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41CA" w:rsidRPr="00A00F56" w:rsidRDefault="00EA41CA">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EA41CA" w:rsidRPr="00A00F56" w:rsidRDefault="00EA41CA">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40" w:name="_Ref483353697"/>
      <w:r>
        <w:t xml:space="preserve">Gambar </w:t>
      </w:r>
      <w:r w:rsidR="00A64D9C">
        <w:fldChar w:fldCharType="begin"/>
      </w:r>
      <w:r w:rsidR="00A64D9C">
        <w:instrText xml:space="preserve"> STYLEREF 1 \s </w:instrText>
      </w:r>
      <w:r w:rsidR="00A64D9C">
        <w:fldChar w:fldCharType="separate"/>
      </w:r>
      <w:r w:rsidR="00A64D9C">
        <w:rPr>
          <w:noProof/>
        </w:rPr>
        <w:t>4</w:t>
      </w:r>
      <w:r w:rsidR="00A64D9C">
        <w:fldChar w:fldCharType="end"/>
      </w:r>
      <w:r w:rsidR="00A64D9C">
        <w:t>.</w:t>
      </w:r>
      <w:r w:rsidR="00A64D9C">
        <w:fldChar w:fldCharType="begin"/>
      </w:r>
      <w:r w:rsidR="00A64D9C">
        <w:instrText xml:space="preserve"> SEQ Gambar \* ARABIC \s 1 </w:instrText>
      </w:r>
      <w:r w:rsidR="00A64D9C">
        <w:fldChar w:fldCharType="separate"/>
      </w:r>
      <w:r w:rsidR="00A64D9C">
        <w:rPr>
          <w:noProof/>
        </w:rPr>
        <w:t>7</w:t>
      </w:r>
      <w:r w:rsidR="00A64D9C">
        <w:fldChar w:fldCharType="end"/>
      </w:r>
      <w:bookmarkEnd w:id="140"/>
      <w:r>
        <w:t xml:space="preserve"> </w:t>
      </w:r>
      <w:r w:rsidRPr="00A00F56">
        <w:rPr>
          <w:b w:val="0"/>
        </w:rPr>
        <w:t xml:space="preserve">Perintah </w:t>
      </w:r>
      <w:r w:rsidR="00EA3010">
        <w:rPr>
          <w:b w:val="0"/>
        </w:rPr>
        <w:t>SUMO</w:t>
      </w:r>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t xml:space="preserve"> dapat dilihat pada gambar</w:t>
      </w:r>
      <w:r w:rsidR="00EA56BB">
        <w:t xml:space="preserve"> </w:t>
      </w:r>
      <w:r w:rsidR="00EA56BB">
        <w:fldChar w:fldCharType="begin"/>
      </w:r>
      <w:r w:rsidR="00EA56BB">
        <w:instrText xml:space="preserve"> REF _Ref483353715 \h </w:instrText>
      </w:r>
      <w:r w:rsidR="00EA56BB">
        <w:fldChar w:fldCharType="separate"/>
      </w:r>
      <w:r w:rsidR="00EA56BB">
        <w:rPr>
          <w:noProof/>
        </w:rPr>
        <w:t>4</w:t>
      </w:r>
      <w:r w:rsidR="00EA56BB">
        <w:t>.</w:t>
      </w:r>
      <w:r w:rsidR="00EA56BB">
        <w:rPr>
          <w:noProof/>
        </w:rPr>
        <w:t>8</w:t>
      </w:r>
      <w:r w:rsidR="00EA56BB">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41CA" w:rsidRPr="00B17534" w:rsidRDefault="00EA41CA">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EA41CA" w:rsidRPr="00B17534" w:rsidRDefault="00EA41CA">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41" w:name="_Ref483353715"/>
      <w:r>
        <w:t xml:space="preserve">Gambar </w:t>
      </w:r>
      <w:r w:rsidR="00A64D9C">
        <w:fldChar w:fldCharType="begin"/>
      </w:r>
      <w:r w:rsidR="00A64D9C">
        <w:instrText xml:space="preserve"> STYLEREF 1 \s </w:instrText>
      </w:r>
      <w:r w:rsidR="00A64D9C">
        <w:fldChar w:fldCharType="separate"/>
      </w:r>
      <w:r w:rsidR="00A64D9C">
        <w:rPr>
          <w:noProof/>
        </w:rPr>
        <w:t>4</w:t>
      </w:r>
      <w:r w:rsidR="00A64D9C">
        <w:fldChar w:fldCharType="end"/>
      </w:r>
      <w:r w:rsidR="00A64D9C">
        <w:t>.</w:t>
      </w:r>
      <w:r w:rsidR="00A64D9C">
        <w:fldChar w:fldCharType="begin"/>
      </w:r>
      <w:r w:rsidR="00A64D9C">
        <w:instrText xml:space="preserve"> SEQ Gambar \* ARABIC \s 1 </w:instrText>
      </w:r>
      <w:r w:rsidR="00A64D9C">
        <w:fldChar w:fldCharType="separate"/>
      </w:r>
      <w:r w:rsidR="00A64D9C">
        <w:rPr>
          <w:noProof/>
        </w:rPr>
        <w:t>8</w:t>
      </w:r>
      <w:r w:rsidR="00A64D9C">
        <w:fldChar w:fldCharType="end"/>
      </w:r>
      <w:bookmarkEnd w:id="141"/>
      <w:r>
        <w:t xml:space="preserve"> </w:t>
      </w:r>
      <w:r w:rsidRPr="00B17534">
        <w:rPr>
          <w:b w:val="0"/>
        </w:rPr>
        <w:t>Perintah traceExporter</w:t>
      </w:r>
    </w:p>
    <w:p w:rsidR="00847B9C" w:rsidRPr="00847B9C" w:rsidRDefault="00847B9C" w:rsidP="00847B9C"/>
    <w:p w:rsidR="007D06E1" w:rsidRDefault="00E44B1D" w:rsidP="001620D9">
      <w:pPr>
        <w:pStyle w:val="Heading3"/>
        <w:numPr>
          <w:ilvl w:val="2"/>
          <w:numId w:val="23"/>
        </w:numPr>
        <w:ind w:left="567" w:hanging="567"/>
        <w:jc w:val="both"/>
        <w:rPr>
          <w:i/>
        </w:rPr>
      </w:pPr>
      <w:bookmarkStart w:id="142" w:name="_Toc483287713"/>
      <w:r>
        <w:t xml:space="preserve">Skenario </w:t>
      </w:r>
      <w:r w:rsidRPr="00E44B1D">
        <w:rPr>
          <w:i/>
        </w:rPr>
        <w:t>Real</w:t>
      </w:r>
      <w:bookmarkEnd w:id="142"/>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seperti yang ditunjukkan pada gambar</w:t>
      </w:r>
      <w:r w:rsidR="00EA56BB">
        <w:t xml:space="preserve"> </w:t>
      </w:r>
      <w:r w:rsidR="00C22D56">
        <w:fldChar w:fldCharType="begin"/>
      </w:r>
      <w:r w:rsidR="00C22D56">
        <w:instrText xml:space="preserve"> REF _Ref483353735 \h </w:instrText>
      </w:r>
      <w:r w:rsidR="00C22D56">
        <w:fldChar w:fldCharType="separate"/>
      </w:r>
      <w:r w:rsidR="00C22D56">
        <w:rPr>
          <w:noProof/>
        </w:rPr>
        <w:t>4</w:t>
      </w:r>
      <w:r w:rsidR="00C22D56">
        <w:t>.</w:t>
      </w:r>
      <w:r w:rsidR="00C22D56">
        <w:rPr>
          <w:noProof/>
        </w:rPr>
        <w:t>9</w:t>
      </w:r>
      <w:r w:rsidR="00C22D56">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43" w:name="_Ref483353735"/>
      <w:r>
        <w:t xml:space="preserve">Gambar </w:t>
      </w:r>
      <w:r w:rsidR="00A64D9C">
        <w:fldChar w:fldCharType="begin"/>
      </w:r>
      <w:r w:rsidR="00A64D9C">
        <w:instrText xml:space="preserve"> STYLEREF 1 \s </w:instrText>
      </w:r>
      <w:r w:rsidR="00A64D9C">
        <w:fldChar w:fldCharType="separate"/>
      </w:r>
      <w:r w:rsidR="00A64D9C">
        <w:rPr>
          <w:noProof/>
        </w:rPr>
        <w:t>4</w:t>
      </w:r>
      <w:r w:rsidR="00A64D9C">
        <w:fldChar w:fldCharType="end"/>
      </w:r>
      <w:r w:rsidR="00A64D9C">
        <w:t>.</w:t>
      </w:r>
      <w:r w:rsidR="00A64D9C">
        <w:fldChar w:fldCharType="begin"/>
      </w:r>
      <w:r w:rsidR="00A64D9C">
        <w:instrText xml:space="preserve"> SEQ Gambar \* ARABIC \s 1 </w:instrText>
      </w:r>
      <w:r w:rsidR="00A64D9C">
        <w:fldChar w:fldCharType="separate"/>
      </w:r>
      <w:r w:rsidR="00A64D9C">
        <w:rPr>
          <w:noProof/>
        </w:rPr>
        <w:t>9</w:t>
      </w:r>
      <w:r w:rsidR="00A64D9C">
        <w:fldChar w:fldCharType="end"/>
      </w:r>
      <w:bookmarkEnd w:id="143"/>
      <w:r>
        <w:t xml:space="preserve"> </w:t>
      </w:r>
      <w:r w:rsidRPr="00EA56BB">
        <w:rPr>
          <w:b w:val="0"/>
        </w:rPr>
        <w:t>Ekspor peta dari OpenStreetMap</w:t>
      </w:r>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89633E">
        <w:t>t dapat dilihat pada gambar</w:t>
      </w:r>
      <w:r w:rsidR="00B65C60">
        <w:t xml:space="preserve"> </w:t>
      </w:r>
      <w:r w:rsidR="00B65C60">
        <w:fldChar w:fldCharType="begin"/>
      </w:r>
      <w:r w:rsidR="00B65C60">
        <w:instrText xml:space="preserve"> REF _Ref483353880 \h </w:instrText>
      </w:r>
      <w:r w:rsidR="00B65C60">
        <w:fldChar w:fldCharType="separate"/>
      </w:r>
      <w:r w:rsidR="00B65C60">
        <w:rPr>
          <w:noProof/>
        </w:rPr>
        <w:t>4</w:t>
      </w:r>
      <w:r w:rsidR="00B65C60">
        <w:t>.</w:t>
      </w:r>
      <w:r w:rsidR="00B65C60">
        <w:rPr>
          <w:noProof/>
        </w:rPr>
        <w:t>10</w:t>
      </w:r>
      <w:r w:rsidR="00B65C60">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EA41CA" w:rsidRPr="003C37DD" w:rsidRDefault="00EA41CA" w:rsidP="00FF239D">
                            <w:pPr>
                              <w:pStyle w:val="Caption"/>
                              <w:rPr>
                                <w:noProof/>
                              </w:rPr>
                            </w:pPr>
                            <w:bookmarkStart w:id="144" w:name="_Ref483353880"/>
                            <w:r>
                              <w:t xml:space="preserve">Gambar </w:t>
                            </w:r>
                            <w:r w:rsidR="00A64D9C">
                              <w:fldChar w:fldCharType="begin"/>
                            </w:r>
                            <w:r w:rsidR="00A64D9C">
                              <w:instrText xml:space="preserve"> STYLEREF 1 \s </w:instrText>
                            </w:r>
                            <w:r w:rsidR="00A64D9C">
                              <w:fldChar w:fldCharType="separate"/>
                            </w:r>
                            <w:r w:rsidR="00A64D9C">
                              <w:rPr>
                                <w:noProof/>
                              </w:rPr>
                              <w:t>4</w:t>
                            </w:r>
                            <w:r w:rsidR="00A64D9C">
                              <w:fldChar w:fldCharType="end"/>
                            </w:r>
                            <w:r w:rsidR="00A64D9C">
                              <w:t>.</w:t>
                            </w:r>
                            <w:r w:rsidR="00A64D9C">
                              <w:fldChar w:fldCharType="begin"/>
                            </w:r>
                            <w:r w:rsidR="00A64D9C">
                              <w:instrText xml:space="preserve"> SEQ Gambar \* ARABIC \s 1 </w:instrText>
                            </w:r>
                            <w:r w:rsidR="00A64D9C">
                              <w:fldChar w:fldCharType="separate"/>
                            </w:r>
                            <w:r w:rsidR="00A64D9C">
                              <w:rPr>
                                <w:noProof/>
                              </w:rPr>
                              <w:t>10</w:t>
                            </w:r>
                            <w:r w:rsidR="00A64D9C">
                              <w:fldChar w:fldCharType="end"/>
                            </w:r>
                            <w:bookmarkEnd w:id="144"/>
                            <w:r>
                              <w:t xml:space="preserve"> </w:t>
                            </w:r>
                            <w:r w:rsidRPr="001B471E">
                              <w:rPr>
                                <w:b w:val="0"/>
                              </w:rPr>
                              <w:t>Perintah netconvert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EA41CA" w:rsidRPr="003C37DD" w:rsidRDefault="00EA41CA" w:rsidP="00FF239D">
                      <w:pPr>
                        <w:pStyle w:val="Caption"/>
                        <w:rPr>
                          <w:noProof/>
                        </w:rPr>
                      </w:pPr>
                      <w:bookmarkStart w:id="145" w:name="_Ref483353880"/>
                      <w:r>
                        <w:t xml:space="preserve">Gambar </w:t>
                      </w:r>
                      <w:r w:rsidR="00A64D9C">
                        <w:fldChar w:fldCharType="begin"/>
                      </w:r>
                      <w:r w:rsidR="00A64D9C">
                        <w:instrText xml:space="preserve"> STYLEREF 1 \s </w:instrText>
                      </w:r>
                      <w:r w:rsidR="00A64D9C">
                        <w:fldChar w:fldCharType="separate"/>
                      </w:r>
                      <w:r w:rsidR="00A64D9C">
                        <w:rPr>
                          <w:noProof/>
                        </w:rPr>
                        <w:t>4</w:t>
                      </w:r>
                      <w:r w:rsidR="00A64D9C">
                        <w:fldChar w:fldCharType="end"/>
                      </w:r>
                      <w:r w:rsidR="00A64D9C">
                        <w:t>.</w:t>
                      </w:r>
                      <w:r w:rsidR="00A64D9C">
                        <w:fldChar w:fldCharType="begin"/>
                      </w:r>
                      <w:r w:rsidR="00A64D9C">
                        <w:instrText xml:space="preserve"> SEQ Gambar \* ARABIC \s 1 </w:instrText>
                      </w:r>
                      <w:r w:rsidR="00A64D9C">
                        <w:fldChar w:fldCharType="separate"/>
                      </w:r>
                      <w:r w:rsidR="00A64D9C">
                        <w:rPr>
                          <w:noProof/>
                        </w:rPr>
                        <w:t>10</w:t>
                      </w:r>
                      <w:r w:rsidR="00A64D9C">
                        <w:fldChar w:fldCharType="end"/>
                      </w:r>
                      <w:bookmarkEnd w:id="145"/>
                      <w:r>
                        <w:t xml:space="preserve"> </w:t>
                      </w:r>
                      <w:r w:rsidRPr="001B471E">
                        <w:rPr>
                          <w:b w:val="0"/>
                        </w:rPr>
                        <w:t>Perintah netconvert</w:t>
                      </w:r>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41CA" w:rsidRPr="00FF239D" w:rsidRDefault="00EA41CA">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EA41CA" w:rsidRPr="00FF239D" w:rsidRDefault="00EA41CA">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seperti yang ditunjukkan pada gambar</w:t>
      </w:r>
      <w:r w:rsidR="00F90974">
        <w:t xml:space="preserve"> </w:t>
      </w:r>
      <w:r w:rsidR="00F90974">
        <w:fldChar w:fldCharType="begin"/>
      </w:r>
      <w:r w:rsidR="00F90974">
        <w:instrText xml:space="preserve"> REF _Ref483353946 \h </w:instrText>
      </w:r>
      <w:r w:rsidR="00F90974">
        <w:fldChar w:fldCharType="separate"/>
      </w:r>
      <w:r w:rsidR="00F90974">
        <w:rPr>
          <w:noProof/>
        </w:rPr>
        <w:t>4</w:t>
      </w:r>
      <w:r w:rsidR="00F90974">
        <w:t>.</w:t>
      </w:r>
      <w:r w:rsidR="00F90974">
        <w:rPr>
          <w:noProof/>
        </w:rPr>
        <w:t>11</w:t>
      </w:r>
      <w:r w:rsidR="00F90974">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49">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46" w:name="_Ref483353946"/>
      <w:r>
        <w:t xml:space="preserve">Gambar </w:t>
      </w:r>
      <w:r w:rsidR="00A64D9C">
        <w:fldChar w:fldCharType="begin"/>
      </w:r>
      <w:r w:rsidR="00A64D9C">
        <w:instrText xml:space="preserve"> STYLEREF 1 \s </w:instrText>
      </w:r>
      <w:r w:rsidR="00A64D9C">
        <w:fldChar w:fldCharType="separate"/>
      </w:r>
      <w:r w:rsidR="00A64D9C">
        <w:rPr>
          <w:noProof/>
        </w:rPr>
        <w:t>4</w:t>
      </w:r>
      <w:r w:rsidR="00A64D9C">
        <w:fldChar w:fldCharType="end"/>
      </w:r>
      <w:r w:rsidR="00A64D9C">
        <w:t>.</w:t>
      </w:r>
      <w:r w:rsidR="00A64D9C">
        <w:fldChar w:fldCharType="begin"/>
      </w:r>
      <w:r w:rsidR="00A64D9C">
        <w:instrText xml:space="preserve"> SEQ Gambar \* ARABIC \s 1 </w:instrText>
      </w:r>
      <w:r w:rsidR="00A64D9C">
        <w:fldChar w:fldCharType="separate"/>
      </w:r>
      <w:r w:rsidR="00A64D9C">
        <w:rPr>
          <w:noProof/>
        </w:rPr>
        <w:t>11</w:t>
      </w:r>
      <w:r w:rsidR="00A64D9C">
        <w:fldChar w:fldCharType="end"/>
      </w:r>
      <w:bookmarkEnd w:id="146"/>
      <w:r>
        <w:t xml:space="preserve"> </w:t>
      </w:r>
      <w:r w:rsidRPr="00F90974">
        <w:rPr>
          <w:b w:val="0"/>
        </w:rPr>
        <w:t xml:space="preserve">Hasil konversi peta </w:t>
      </w:r>
      <w:r w:rsidRPr="00B84914">
        <w:rPr>
          <w:b w:val="0"/>
          <w:i/>
        </w:rPr>
        <w:t>real</w:t>
      </w:r>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7D06E1" w:rsidRDefault="007D06E1" w:rsidP="001620D9">
      <w:pPr>
        <w:pStyle w:val="Heading2"/>
        <w:numPr>
          <w:ilvl w:val="1"/>
          <w:numId w:val="23"/>
        </w:numPr>
        <w:ind w:left="567" w:hanging="567"/>
        <w:jc w:val="both"/>
      </w:pPr>
      <w:bookmarkStart w:id="147" w:name="_Toc483287714"/>
      <w:r w:rsidRPr="003157DE">
        <w:t>Implementasi</w:t>
      </w:r>
      <w:r w:rsidR="0030413B">
        <w:t xml:space="preserve"> Modifikasi pada </w:t>
      </w:r>
      <w:r w:rsidR="0030413B" w:rsidRPr="0030413B">
        <w:rPr>
          <w:i/>
        </w:rPr>
        <w:t>Routing Protocol</w:t>
      </w:r>
      <w:r w:rsidR="0030413B">
        <w:t xml:space="preserve"> AODV</w:t>
      </w:r>
      <w:bookmarkEnd w:id="147"/>
    </w:p>
    <w:p w:rsidR="00DB4C91" w:rsidRDefault="00DB4C91" w:rsidP="00DB4C91"/>
    <w:p w:rsidR="00DB4C91" w:rsidRDefault="00DB4C91" w:rsidP="00DB4C91">
      <w:pPr>
        <w:ind w:firstLine="576"/>
        <w:jc w:val="both"/>
      </w:pPr>
      <w:r w:rsidRPr="00E51E1B">
        <w:rPr>
          <w:i/>
        </w:rPr>
        <w:lastRenderedPageBreak/>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Beberapa serangan yang memungkinkan terjadi adalah </w:t>
      </w:r>
      <w:r w:rsidR="000D4602">
        <w:rPr>
          <w:i/>
        </w:rPr>
        <w:t>Black hole</w:t>
      </w:r>
      <w:r>
        <w:t xml:space="preserve"> dan </w:t>
      </w:r>
      <w:r w:rsidR="000D4602">
        <w:rPr>
          <w:i/>
        </w:rPr>
        <w:t>Worm hole</w:t>
      </w:r>
      <w:r w:rsidRPr="00E51E1B">
        <w:rPr>
          <w:i/>
        </w:rPr>
        <w:t xml:space="preserve"> attack</w:t>
      </w:r>
      <w:r>
        <w:t>.</w:t>
      </w:r>
    </w:p>
    <w:p w:rsidR="00DB4C91" w:rsidRDefault="00DB4C91" w:rsidP="00DB4C91">
      <w:pPr>
        <w:ind w:firstLine="576"/>
        <w:jc w:val="both"/>
      </w:pPr>
      <w:r>
        <w:t xml:space="preserve">Pada Tugas Akhir ini dilakukan modifikasi pada </w:t>
      </w:r>
      <w:r w:rsidRPr="00E51E1B">
        <w:rPr>
          <w:i/>
        </w:rPr>
        <w:t>routing protocol</w:t>
      </w:r>
      <w:r>
        <w:t xml:space="preserve"> AODV guna menambahkan aspek sekuritas untuk menjaga performa </w:t>
      </w:r>
      <w:r w:rsidRPr="00E51E1B">
        <w:rPr>
          <w:i/>
        </w:rPr>
        <w:t>routing protocol</w:t>
      </w:r>
      <w:r>
        <w:t>. Berikut perubahan yang dilakukan</w:t>
      </w:r>
      <w:r w:rsidR="00110D83">
        <w:t xml:space="preserve"> pada </w:t>
      </w:r>
      <w:r w:rsidR="00110D83" w:rsidRPr="00E51E1B">
        <w:rPr>
          <w:i/>
        </w:rPr>
        <w:t>routing protocol</w:t>
      </w:r>
      <w:r w:rsidR="00110D83">
        <w:t xml:space="preserve"> AODV:</w:t>
      </w:r>
    </w:p>
    <w:p w:rsidR="00110D83" w:rsidRDefault="00110D83" w:rsidP="00110D83">
      <w:pPr>
        <w:pStyle w:val="ListParagraph"/>
        <w:numPr>
          <w:ilvl w:val="0"/>
          <w:numId w:val="22"/>
        </w:numPr>
        <w:jc w:val="both"/>
      </w:pPr>
      <w:r>
        <w:t xml:space="preserve">Modifikasi </w:t>
      </w:r>
      <w:r w:rsidRPr="00E51E1B">
        <w:rPr>
          <w:i/>
        </w:rPr>
        <w:t>packet header</w:t>
      </w:r>
    </w:p>
    <w:p w:rsidR="00110D83" w:rsidRDefault="00110D83" w:rsidP="00110D83">
      <w:pPr>
        <w:pStyle w:val="ListParagraph"/>
        <w:numPr>
          <w:ilvl w:val="0"/>
          <w:numId w:val="22"/>
        </w:numPr>
        <w:jc w:val="both"/>
      </w:pPr>
      <w:r>
        <w:t xml:space="preserve">Penambahan evaluasi pada tiap </w:t>
      </w:r>
      <w:r w:rsidRPr="00E51E1B">
        <w:rPr>
          <w:i/>
        </w:rPr>
        <w:t>node</w:t>
      </w:r>
    </w:p>
    <w:p w:rsidR="00110D83" w:rsidRDefault="00110D83" w:rsidP="00110D83">
      <w:pPr>
        <w:pStyle w:val="ListParagraph"/>
        <w:numPr>
          <w:ilvl w:val="0"/>
          <w:numId w:val="22"/>
        </w:numPr>
        <w:jc w:val="both"/>
      </w:pPr>
      <w:r>
        <w:t>Implementasi ECDSA</w:t>
      </w:r>
    </w:p>
    <w:p w:rsidR="00110D83" w:rsidRDefault="00110D83" w:rsidP="00110D83">
      <w:pPr>
        <w:pStyle w:val="ListParagraph"/>
        <w:numPr>
          <w:ilvl w:val="0"/>
          <w:numId w:val="22"/>
        </w:numPr>
        <w:jc w:val="both"/>
      </w:pPr>
      <w:r>
        <w:t xml:space="preserve">Modifikasi pemilihan </w:t>
      </w:r>
      <w:r w:rsidRPr="00E51E1B">
        <w:rPr>
          <w:i/>
        </w:rPr>
        <w:t>node</w:t>
      </w:r>
    </w:p>
    <w:p w:rsidR="00110D83" w:rsidRDefault="009010C1" w:rsidP="009010C1">
      <w:pPr>
        <w:ind w:firstLine="720"/>
        <w:jc w:val="both"/>
      </w:pPr>
      <w:r>
        <w:t xml:space="preserve">Kode implementasi dari </w:t>
      </w:r>
      <w:r w:rsidRPr="00E51E1B">
        <w:rPr>
          <w:i/>
        </w:rPr>
        <w:t>routing protocol</w:t>
      </w:r>
      <w:r>
        <w:t xml:space="preserve"> AODV pada NS-2 versi 2.35 berada pada direktori ns-2.35/aodv. Di dalam diretori tersebut terdapat beberapa </w:t>
      </w:r>
      <w:r w:rsidRPr="00E51E1B">
        <w:rPr>
          <w:i/>
        </w:rPr>
        <w:t>file</w:t>
      </w:r>
      <w:r>
        <w:t>, diantaranya</w:t>
      </w:r>
      <w:r w:rsidR="001A3802">
        <w:t xml:space="preserve"> aodv.cc, aodv.h, dan aodv_packet.h.</w:t>
      </w:r>
      <w:r w:rsidR="00D75296">
        <w:t xml:space="preserve"> Ketiga </w:t>
      </w:r>
      <w:r w:rsidR="00D75296" w:rsidRPr="00385422">
        <w:rPr>
          <w:i/>
        </w:rPr>
        <w:t>file</w:t>
      </w:r>
      <w:r w:rsidR="00D75296">
        <w:t xml:space="preserve"> tersebut akan dimodifikasi untuk dapat mengatasi </w:t>
      </w:r>
      <w:r w:rsidR="000D4602">
        <w:rPr>
          <w:i/>
        </w:rPr>
        <w:t>Black hole</w:t>
      </w:r>
      <w:r w:rsidR="00D75296">
        <w:t xml:space="preserve"> dan </w:t>
      </w:r>
      <w:r w:rsidR="000D4602">
        <w:rPr>
          <w:i/>
        </w:rPr>
        <w:t>Worm hole</w:t>
      </w:r>
      <w:r w:rsidR="00D75296" w:rsidRPr="00E51E1B">
        <w:rPr>
          <w:i/>
        </w:rPr>
        <w:t xml:space="preserve"> attack</w:t>
      </w:r>
      <w:r w:rsidR="00D75296">
        <w:t xml:space="preserve"> yang telah disebutkan sebelumnya.</w:t>
      </w:r>
    </w:p>
    <w:p w:rsidR="00970F93" w:rsidRPr="00DB4C91" w:rsidRDefault="00970F93" w:rsidP="009010C1">
      <w:pPr>
        <w:ind w:firstLine="720"/>
        <w:jc w:val="both"/>
      </w:pPr>
      <w:r>
        <w:t xml:space="preserve">Pada bagian ini penulis akan menjelaskan langkah-langkah dalam mengimplementasikan modifikasi </w:t>
      </w:r>
      <w:r w:rsidRPr="00E51E1B">
        <w:rPr>
          <w:i/>
        </w:rPr>
        <w:t>routing protocol</w:t>
      </w:r>
      <w:r>
        <w:t xml:space="preserve"> AODV untuk mengatasi </w:t>
      </w:r>
      <w:r w:rsidR="000D4602">
        <w:rPr>
          <w:i/>
        </w:rPr>
        <w:t>Black hole</w:t>
      </w:r>
      <w:r>
        <w:t xml:space="preserve"> dan </w:t>
      </w:r>
      <w:r w:rsidR="000D4602">
        <w:rPr>
          <w:i/>
        </w:rPr>
        <w:t>Worm hole</w:t>
      </w:r>
      <w:r w:rsidRPr="00E51E1B">
        <w:rPr>
          <w:i/>
        </w:rPr>
        <w:t xml:space="preserve"> attack</w:t>
      </w:r>
      <w:r>
        <w:t>.</w:t>
      </w:r>
    </w:p>
    <w:p w:rsidR="0030413B" w:rsidRDefault="0030413B" w:rsidP="0030413B"/>
    <w:p w:rsidR="009F5298" w:rsidRDefault="009F5298" w:rsidP="001620D9">
      <w:pPr>
        <w:pStyle w:val="Heading3"/>
        <w:numPr>
          <w:ilvl w:val="2"/>
          <w:numId w:val="23"/>
        </w:numPr>
        <w:ind w:left="567" w:hanging="567"/>
        <w:jc w:val="both"/>
      </w:pPr>
      <w:bookmarkStart w:id="148" w:name="_Toc483287715"/>
      <w:r>
        <w:t>Modifikasi Makefile</w:t>
      </w:r>
      <w:bookmarkEnd w:id="148"/>
    </w:p>
    <w:p w:rsidR="0076017F" w:rsidRDefault="0076017F" w:rsidP="0076017F"/>
    <w:p w:rsidR="0076017F" w:rsidRDefault="0076017F" w:rsidP="0076017F">
      <w:pPr>
        <w:ind w:firstLine="720"/>
        <w:jc w:val="both"/>
      </w:pPr>
      <w:r>
        <w:t xml:space="preserve">Untuk dapat memanggil dan menjalankan </w:t>
      </w:r>
      <w:r w:rsidRPr="00385422">
        <w:rPr>
          <w:i/>
        </w:rPr>
        <w:t>library</w:t>
      </w:r>
      <w:r>
        <w:t xml:space="preserve"> OpenSSL pada NS-2 dilakukan modifikasi pada Makefile. </w:t>
      </w:r>
      <w:r w:rsidRPr="00385422">
        <w:rPr>
          <w:i/>
        </w:rPr>
        <w:t>File</w:t>
      </w:r>
      <w:r>
        <w:t xml:space="preserve"> ini terdapat pada direktori ns2.35.  Perubahan yang dilakukan pada Makefile ini dapat dilihat pada gambar</w:t>
      </w:r>
      <w:r w:rsidR="00F50D11">
        <w:t xml:space="preserve"> </w:t>
      </w:r>
      <w:r w:rsidR="00F50D11">
        <w:fldChar w:fldCharType="begin"/>
      </w:r>
      <w:r w:rsidR="00F50D11">
        <w:instrText xml:space="preserve"> REF _Ref483363462 \h </w:instrText>
      </w:r>
      <w:r w:rsidR="00F50D11">
        <w:fldChar w:fldCharType="separate"/>
      </w:r>
      <w:r w:rsidR="00F50D11">
        <w:rPr>
          <w:noProof/>
        </w:rPr>
        <w:t>4</w:t>
      </w:r>
      <w:r w:rsidR="00F50D11">
        <w:t>.</w:t>
      </w:r>
      <w:r w:rsidR="00F50D11">
        <w:rPr>
          <w:noProof/>
        </w:rPr>
        <w:t>12</w:t>
      </w:r>
      <w:r w:rsidR="00F50D11">
        <w:fldChar w:fldCharType="end"/>
      </w:r>
      <w:r w:rsidR="00F50D11">
        <w:t>.</w:t>
      </w:r>
    </w:p>
    <w:p w:rsidR="00EA41CA" w:rsidRDefault="00EA41CA" w:rsidP="0076017F">
      <w:pPr>
        <w:ind w:firstLine="720"/>
        <w:jc w:val="both"/>
      </w:pPr>
    </w:p>
    <w:p w:rsidR="00203FB3" w:rsidRDefault="00EA41CA" w:rsidP="00203FB3">
      <w:pPr>
        <w:keepNext/>
        <w:jc w:val="both"/>
      </w:pPr>
      <w:r>
        <w:rPr>
          <w:noProof/>
          <w:lang w:eastAsia="id-ID"/>
        </w:rPr>
        <w:lastRenderedPageBreak/>
        <mc:AlternateContent>
          <mc:Choice Requires="wps">
            <w:drawing>
              <wp:inline distT="0" distB="0" distL="0" distR="0">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A41CA" w:rsidRPr="00EA41CA" w:rsidRDefault="00EA41CA">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EA41CA" w:rsidRPr="00EA41CA" w:rsidRDefault="00EA41CA">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EA41CA" w:rsidRPr="00EA41CA" w:rsidRDefault="00EA41CA">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EA41CA" w:rsidRPr="00EA41CA" w:rsidRDefault="00EA41CA">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EA41CA" w:rsidRPr="00EA41CA" w:rsidRDefault="00EA41CA">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EA41CA" w:rsidRPr="00EA41CA" w:rsidRDefault="00EA41CA">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EA41CA" w:rsidRPr="00EA41CA" w:rsidRDefault="00EA41CA">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7" o:spid="_x0000_s1042"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FAwmHmwIAAMUFAAAOAAAAAAAAAAAAAAAAAC4CAABkcnMvZTJvRG9j&#10;LnhtbFBLAQItABQABgAIAAAAIQDEuKKT2gAAAAUBAAAPAAAAAAAAAAAAAAAAAPUEAABkcnMvZG93&#10;bnJldi54bWxQSwUGAAAAAAQABADzAAAA/AUAAAAA&#10;" fillcolor="white [3201]" strokeweight=".5pt">
                <v:textbox>
                  <w:txbxContent>
                    <w:p w:rsidR="00EA41CA" w:rsidRPr="00EA41CA" w:rsidRDefault="00EA41CA">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EA41CA" w:rsidRPr="00EA41CA" w:rsidRDefault="00EA41CA">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EA41CA" w:rsidRPr="00EA41CA" w:rsidRDefault="00EA41CA">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EA41CA" w:rsidRPr="00EA41CA" w:rsidRDefault="00EA41CA">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EA41CA" w:rsidRPr="00EA41CA" w:rsidRDefault="00EA41CA">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EA41CA" w:rsidRPr="00EA41CA" w:rsidRDefault="00EA41CA">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EA41CA" w:rsidRPr="00EA41CA" w:rsidRDefault="00EA41CA">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161756" w:rsidRDefault="00203FB3" w:rsidP="00203FB3">
      <w:pPr>
        <w:pStyle w:val="Caption"/>
      </w:pPr>
      <w:bookmarkStart w:id="149" w:name="_Ref483363462"/>
      <w:r>
        <w:t xml:space="preserve">Gambar </w:t>
      </w:r>
      <w:r w:rsidR="00A64D9C">
        <w:fldChar w:fldCharType="begin"/>
      </w:r>
      <w:r w:rsidR="00A64D9C">
        <w:instrText xml:space="preserve"> STYLEREF 1 \s </w:instrText>
      </w:r>
      <w:r w:rsidR="00A64D9C">
        <w:fldChar w:fldCharType="separate"/>
      </w:r>
      <w:r w:rsidR="00A64D9C">
        <w:rPr>
          <w:noProof/>
        </w:rPr>
        <w:t>4</w:t>
      </w:r>
      <w:r w:rsidR="00A64D9C">
        <w:fldChar w:fldCharType="end"/>
      </w:r>
      <w:r w:rsidR="00A64D9C">
        <w:t>.</w:t>
      </w:r>
      <w:r w:rsidR="00A64D9C">
        <w:fldChar w:fldCharType="begin"/>
      </w:r>
      <w:r w:rsidR="00A64D9C">
        <w:instrText xml:space="preserve"> SEQ Gambar \* ARABIC \s 1 </w:instrText>
      </w:r>
      <w:r w:rsidR="00A64D9C">
        <w:fldChar w:fldCharType="separate"/>
      </w:r>
      <w:r w:rsidR="00A64D9C">
        <w:rPr>
          <w:noProof/>
        </w:rPr>
        <w:t>12</w:t>
      </w:r>
      <w:r w:rsidR="00A64D9C">
        <w:fldChar w:fldCharType="end"/>
      </w:r>
      <w:bookmarkEnd w:id="149"/>
      <w:r>
        <w:t xml:space="preserve"> </w:t>
      </w:r>
      <w:r w:rsidRPr="00203FB3">
        <w:rPr>
          <w:b w:val="0"/>
        </w:rPr>
        <w:t>Modifikasi Makefile</w:t>
      </w:r>
    </w:p>
    <w:p w:rsidR="00EA41CA" w:rsidRPr="00161756" w:rsidRDefault="00EA41CA" w:rsidP="00EA41CA">
      <w:pPr>
        <w:jc w:val="both"/>
      </w:pPr>
    </w:p>
    <w:p w:rsidR="0030413B" w:rsidRDefault="001324AC" w:rsidP="001620D9">
      <w:pPr>
        <w:pStyle w:val="Heading3"/>
        <w:numPr>
          <w:ilvl w:val="2"/>
          <w:numId w:val="23"/>
        </w:numPr>
        <w:ind w:left="567" w:hanging="567"/>
        <w:jc w:val="both"/>
        <w:rPr>
          <w:i/>
        </w:rPr>
      </w:pPr>
      <w:bookmarkStart w:id="150" w:name="_Toc483287716"/>
      <w:r>
        <w:t xml:space="preserve">Modifikasi </w:t>
      </w:r>
      <w:r w:rsidRPr="001324AC">
        <w:rPr>
          <w:i/>
        </w:rPr>
        <w:t>Packet Header</w:t>
      </w:r>
      <w:bookmarkEnd w:id="150"/>
    </w:p>
    <w:p w:rsidR="00E51E1B" w:rsidRDefault="00E51E1B" w:rsidP="00E51E1B"/>
    <w:p w:rsidR="00E51E1B" w:rsidRDefault="00654A82" w:rsidP="00654A82">
      <w:pPr>
        <w:ind w:firstLine="720"/>
        <w:jc w:val="both"/>
      </w:pPr>
      <w:r>
        <w:t xml:space="preserve">Seperti yang telah dijelaskan pada subbab, aspek sekuritas yang ditambahkan adalah dengan mengimplementasikan ECDSA sebagai algoritma </w:t>
      </w:r>
      <w:r w:rsidRPr="00385422">
        <w:rPr>
          <w:i/>
        </w:rPr>
        <w:t>digital signature</w:t>
      </w:r>
      <w:r>
        <w:t xml:space="preserve"> untuk menjaga keaslian paket data. Oleh karena itu diperlukan beberapa variabel untuk menambahkan </w:t>
      </w:r>
      <w:r w:rsidRPr="00385422">
        <w:rPr>
          <w:i/>
        </w:rPr>
        <w:t>digital signature</w:t>
      </w:r>
      <w:r>
        <w:t xml:space="preserve"> pada </w:t>
      </w:r>
      <w:r w:rsidRPr="00385422">
        <w:rPr>
          <w:i/>
        </w:rPr>
        <w:t>packet header</w:t>
      </w:r>
      <w:r w:rsidR="00E176BB">
        <w:t xml:space="preserve"> yang dikirimkan</w:t>
      </w:r>
      <w:r>
        <w:t>.</w:t>
      </w:r>
    </w:p>
    <w:p w:rsidR="009F5298" w:rsidRDefault="009F5298" w:rsidP="00654A82">
      <w:pPr>
        <w:ind w:firstLine="720"/>
        <w:jc w:val="both"/>
      </w:pPr>
      <w:r>
        <w:t xml:space="preserve">Untuk menambahkan variabel tersebut pada </w:t>
      </w:r>
      <w:r w:rsidRPr="00385422">
        <w:rPr>
          <w:i/>
        </w:rPr>
        <w:t>packet header</w:t>
      </w:r>
      <w:r>
        <w:t xml:space="preserve">, dilakukan modifikasi pada </w:t>
      </w:r>
      <w:r w:rsidRPr="00385422">
        <w:rPr>
          <w:i/>
        </w:rPr>
        <w:t>file</w:t>
      </w:r>
      <w:r>
        <w:t xml:space="preserve"> aodv_packet.h. Variabel-variabel yang di</w:t>
      </w:r>
      <w:r w:rsidR="00385422">
        <w:t>tambahkan diletakkan pada struktur data</w:t>
      </w:r>
      <w:r>
        <w:t xml:space="preserve"> </w:t>
      </w:r>
      <w:r w:rsidRPr="00385422">
        <w:rPr>
          <w:i/>
        </w:rPr>
        <w:t>packet header request</w:t>
      </w:r>
      <w:r>
        <w:t xml:space="preserve">. Agar dapat menyimpan </w:t>
      </w:r>
      <w:r w:rsidRPr="00570038">
        <w:rPr>
          <w:i/>
        </w:rPr>
        <w:t>public key</w:t>
      </w:r>
      <w:r>
        <w:t xml:space="preserve"> dan </w:t>
      </w:r>
      <w:r w:rsidRPr="00570038">
        <w:rPr>
          <w:i/>
        </w:rPr>
        <w:t>digital signature</w:t>
      </w:r>
      <w:r>
        <w:t xml:space="preserve">, diperlukan inisialisasi untuk memanggil </w:t>
      </w:r>
      <w:r w:rsidRPr="00570038">
        <w:rPr>
          <w:i/>
        </w:rPr>
        <w:t>library</w:t>
      </w:r>
      <w:r>
        <w:t xml:space="preserve"> OpenSSL. Daftar </w:t>
      </w:r>
      <w:r w:rsidRPr="00570038">
        <w:rPr>
          <w:i/>
        </w:rPr>
        <w:t>library</w:t>
      </w:r>
      <w:r>
        <w:t xml:space="preserve"> OpenSSL</w:t>
      </w:r>
      <w:r w:rsidR="00161756">
        <w:t xml:space="preserve"> yang dilibatkan dapat dilihat pada gambar</w:t>
      </w:r>
      <w:r w:rsidR="002373B1">
        <w:t xml:space="preserve"> </w:t>
      </w:r>
      <w:r w:rsidR="002373B1">
        <w:fldChar w:fldCharType="begin"/>
      </w:r>
      <w:r w:rsidR="002373B1">
        <w:instrText xml:space="preserve"> REF _Ref483363698 \h </w:instrText>
      </w:r>
      <w:r w:rsidR="002373B1">
        <w:fldChar w:fldCharType="separate"/>
      </w:r>
      <w:r w:rsidR="002373B1">
        <w:rPr>
          <w:noProof/>
        </w:rPr>
        <w:t>4</w:t>
      </w:r>
      <w:r w:rsidR="002373B1">
        <w:t>.</w:t>
      </w:r>
      <w:r w:rsidR="002373B1">
        <w:rPr>
          <w:noProof/>
        </w:rPr>
        <w:t>13</w:t>
      </w:r>
      <w:r w:rsidR="002373B1">
        <w:fldChar w:fldCharType="end"/>
      </w:r>
      <w:r w:rsidR="002373B1">
        <w:t>.</w:t>
      </w:r>
    </w:p>
    <w:p w:rsidR="002373B1" w:rsidRDefault="002373B1" w:rsidP="002373B1">
      <w:pPr>
        <w:jc w:val="both"/>
      </w:pPr>
    </w:p>
    <w:p w:rsidR="002373B1" w:rsidRDefault="002373B1" w:rsidP="002373B1">
      <w:pPr>
        <w:keepNext/>
        <w:jc w:val="both"/>
      </w:pPr>
      <w:r>
        <w:rPr>
          <w:noProof/>
          <w:lang w:eastAsia="id-ID"/>
        </w:rPr>
        <w:lastRenderedPageBreak/>
        <mc:AlternateContent>
          <mc:Choice Requires="wps">
            <w:drawing>
              <wp:inline distT="0" distB="0" distL="0" distR="0">
                <wp:extent cx="3724275" cy="676275"/>
                <wp:effectExtent l="0" t="0" r="28575" b="28575"/>
                <wp:docPr id="450788" name="Text Box 450788"/>
                <wp:cNvGraphicFramePr/>
                <a:graphic xmlns:a="http://schemas.openxmlformats.org/drawingml/2006/main">
                  <a:graphicData uri="http://schemas.microsoft.com/office/word/2010/wordprocessingShape">
                    <wps:wsp>
                      <wps:cNvSpPr txBox="1"/>
                      <wps:spPr>
                        <a:xfrm>
                          <a:off x="0" y="0"/>
                          <a:ext cx="37242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373B1" w:rsidRPr="002373B1" w:rsidRDefault="002373B1">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2373B1" w:rsidRPr="002373B1" w:rsidRDefault="002373B1">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2373B1" w:rsidRPr="002373B1" w:rsidRDefault="002373B1">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2373B1" w:rsidRPr="002373B1" w:rsidRDefault="002373B1">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8" o:spid="_x0000_s1043" type="#_x0000_t202" style="width:293.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" fillcolor="white [3201]" strokeweight=".5pt">
                <v:textbox>
                  <w:txbxContent>
                    <w:p w:rsidR="002373B1" w:rsidRPr="002373B1" w:rsidRDefault="002373B1">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2373B1" w:rsidRPr="002373B1" w:rsidRDefault="002373B1">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2373B1" w:rsidRPr="002373B1" w:rsidRDefault="002373B1">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2373B1" w:rsidRPr="002373B1" w:rsidRDefault="002373B1">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2373B1" w:rsidRDefault="002373B1" w:rsidP="002373B1">
      <w:pPr>
        <w:pStyle w:val="Caption"/>
      </w:pPr>
      <w:bookmarkStart w:id="151" w:name="_Ref483363698"/>
      <w:r>
        <w:t xml:space="preserve">Gambar </w:t>
      </w:r>
      <w:r w:rsidR="00A64D9C">
        <w:fldChar w:fldCharType="begin"/>
      </w:r>
      <w:r w:rsidR="00A64D9C">
        <w:instrText xml:space="preserve"> STYLEREF 1 \s </w:instrText>
      </w:r>
      <w:r w:rsidR="00A64D9C">
        <w:fldChar w:fldCharType="separate"/>
      </w:r>
      <w:r w:rsidR="00A64D9C">
        <w:rPr>
          <w:noProof/>
        </w:rPr>
        <w:t>4</w:t>
      </w:r>
      <w:r w:rsidR="00A64D9C">
        <w:fldChar w:fldCharType="end"/>
      </w:r>
      <w:r w:rsidR="00A64D9C">
        <w:t>.</w:t>
      </w:r>
      <w:r w:rsidR="00A64D9C">
        <w:fldChar w:fldCharType="begin"/>
      </w:r>
      <w:r w:rsidR="00A64D9C">
        <w:instrText xml:space="preserve"> SEQ Gambar \* ARABIC \s 1 </w:instrText>
      </w:r>
      <w:r w:rsidR="00A64D9C">
        <w:fldChar w:fldCharType="separate"/>
      </w:r>
      <w:r w:rsidR="00A64D9C">
        <w:rPr>
          <w:noProof/>
        </w:rPr>
        <w:t>13</w:t>
      </w:r>
      <w:r w:rsidR="00A64D9C">
        <w:fldChar w:fldCharType="end"/>
      </w:r>
      <w:bookmarkEnd w:id="151"/>
      <w:r>
        <w:t xml:space="preserve"> </w:t>
      </w:r>
      <w:r w:rsidRPr="002373B1">
        <w:rPr>
          <w:b w:val="0"/>
        </w:rPr>
        <w:t xml:space="preserve">Daftar </w:t>
      </w:r>
      <w:r w:rsidRPr="002373B1">
        <w:rPr>
          <w:b w:val="0"/>
          <w:i/>
        </w:rPr>
        <w:t>library</w:t>
      </w:r>
      <w:r w:rsidRPr="002373B1">
        <w:rPr>
          <w:b w:val="0"/>
        </w:rPr>
        <w:t xml:space="preserve"> OpenSSL pada aodv_packet.h</w:t>
      </w:r>
    </w:p>
    <w:p w:rsidR="002373B1" w:rsidRDefault="002373B1" w:rsidP="002373B1">
      <w:pPr>
        <w:jc w:val="both"/>
      </w:pPr>
    </w:p>
    <w:p w:rsidR="00161756" w:rsidRDefault="00161756" w:rsidP="00654A82">
      <w:pPr>
        <w:ind w:firstLine="720"/>
        <w:jc w:val="both"/>
        <w:rPr>
          <w:shd w:val="clear" w:color="auto" w:fill="FFFFFF"/>
        </w:rPr>
      </w:pPr>
      <w:r>
        <w:t>Kemudian ditambahkan beberapa variabel dianta</w:t>
      </w:r>
      <w:r w:rsidR="003578CB">
        <w:t xml:space="preserve">ranya </w:t>
      </w:r>
      <w:r w:rsidR="003578CB">
        <w:rPr>
          <w:rStyle w:val="pl-k"/>
          <w:rFonts w:ascii="Consolas" w:hAnsi="Consolas" w:cs="Consolas"/>
          <w:color w:val="A71D5D"/>
          <w:sz w:val="18"/>
          <w:szCs w:val="18"/>
          <w:shd w:val="clear" w:color="auto" w:fill="FFFFFF"/>
        </w:rPr>
        <w:t>int</w:t>
      </w:r>
      <w:r w:rsidR="003578CB">
        <w:rPr>
          <w:rFonts w:ascii="Consolas" w:hAnsi="Consolas" w:cs="Consolas"/>
          <w:color w:val="24292E"/>
          <w:sz w:val="18"/>
          <w:szCs w:val="18"/>
          <w:shd w:val="clear" w:color="auto" w:fill="FFFFFF"/>
        </w:rPr>
        <w:t xml:space="preserve"> record</w:t>
      </w:r>
      <w:r w:rsidR="003578CB" w:rsidRPr="003578CB">
        <w:rPr>
          <w:color w:val="24292E"/>
          <w:shd w:val="clear" w:color="auto" w:fill="FFFFFF"/>
        </w:rPr>
        <w:t>,</w:t>
      </w:r>
      <w:r w:rsidR="003578CB">
        <w:rPr>
          <w:rFonts w:ascii="Consolas" w:hAnsi="Consolas" w:cs="Consolas"/>
          <w:color w:val="24292E"/>
          <w:sz w:val="18"/>
          <w:szCs w:val="18"/>
          <w:shd w:val="clear" w:color="auto" w:fill="FFFFFF"/>
        </w:rPr>
        <w:t xml:space="preserve"> </w:t>
      </w:r>
      <w:r w:rsidR="003578CB">
        <w:rPr>
          <w:rFonts w:ascii="Consolas" w:hAnsi="Consolas" w:cs="Consolas"/>
          <w:color w:val="A71D5D"/>
          <w:sz w:val="18"/>
          <w:szCs w:val="18"/>
          <w:shd w:val="clear" w:color="auto" w:fill="FFFFFF"/>
        </w:rPr>
        <w:t xml:space="preserve">char </w:t>
      </w:r>
      <w:r w:rsidR="003578CB">
        <w:rPr>
          <w:rFonts w:ascii="Consolas" w:hAnsi="Consolas" w:cs="Consolas"/>
          <w:color w:val="24292E"/>
          <w:sz w:val="18"/>
          <w:szCs w:val="18"/>
          <w:shd w:val="clear" w:color="auto" w:fill="FFFFFF"/>
        </w:rPr>
        <w:t>mdString[SHA256_DIGEST_LENGTH*</w:t>
      </w:r>
      <w:r w:rsidR="003578CB">
        <w:rPr>
          <w:rStyle w:val="pl-c1"/>
          <w:rFonts w:ascii="Consolas" w:hAnsi="Consolas" w:cs="Consolas"/>
          <w:color w:val="0086B3"/>
          <w:sz w:val="18"/>
          <w:szCs w:val="18"/>
          <w:shd w:val="clear" w:color="auto" w:fill="FFFFFF"/>
        </w:rPr>
        <w:t>2</w:t>
      </w:r>
      <w:r w:rsidR="003578CB">
        <w:rPr>
          <w:rFonts w:ascii="Consolas" w:hAnsi="Consolas" w:cs="Consolas"/>
          <w:color w:val="24292E"/>
          <w:sz w:val="18"/>
          <w:szCs w:val="18"/>
          <w:shd w:val="clear" w:color="auto" w:fill="FFFFFF"/>
        </w:rPr>
        <w:t>+</w:t>
      </w:r>
      <w:r w:rsidR="003578CB">
        <w:rPr>
          <w:rStyle w:val="pl-c1"/>
          <w:rFonts w:ascii="Consolas" w:hAnsi="Consolas" w:cs="Consolas"/>
          <w:color w:val="0086B3"/>
          <w:sz w:val="18"/>
          <w:szCs w:val="18"/>
          <w:shd w:val="clear" w:color="auto" w:fill="FFFFFF"/>
        </w:rPr>
        <w:t>1</w:t>
      </w:r>
      <w:r w:rsidR="003578CB">
        <w:rPr>
          <w:rFonts w:ascii="Consolas" w:hAnsi="Consolas" w:cs="Consolas"/>
          <w:color w:val="24292E"/>
          <w:sz w:val="18"/>
          <w:szCs w:val="18"/>
          <w:shd w:val="clear" w:color="auto" w:fill="FFFFFF"/>
        </w:rPr>
        <w:t>]</w:t>
      </w:r>
      <w:r w:rsidR="003578CB">
        <w:rPr>
          <w:color w:val="24292E"/>
          <w:shd w:val="clear" w:color="auto" w:fill="FFFFFF"/>
        </w:rPr>
        <w:t>,</w:t>
      </w:r>
      <w:r w:rsidR="003578CB">
        <w:rPr>
          <w:rFonts w:ascii="Consolas" w:hAnsi="Consolas" w:cs="Consolas"/>
          <w:color w:val="A71D5D"/>
          <w:sz w:val="18"/>
          <w:szCs w:val="18"/>
          <w:shd w:val="clear" w:color="auto" w:fill="FFFFFF"/>
        </w:rPr>
        <w:t xml:space="preserve"> </w:t>
      </w:r>
      <w:r w:rsidR="003578CB">
        <w:rPr>
          <w:rFonts w:ascii="Consolas" w:hAnsi="Consolas" w:cs="Consolas"/>
          <w:color w:val="24292E"/>
          <w:sz w:val="18"/>
          <w:szCs w:val="18"/>
          <w:shd w:val="clear" w:color="auto" w:fill="FFFFFF"/>
        </w:rPr>
        <w:t>EC_KEY *eckey</w:t>
      </w:r>
      <w:r w:rsidR="003578CB" w:rsidRPr="003578CB">
        <w:rPr>
          <w:color w:val="24292E"/>
          <w:shd w:val="clear" w:color="auto" w:fill="FFFFFF"/>
        </w:rPr>
        <w:t>,</w:t>
      </w:r>
      <w:r w:rsidR="003578CB">
        <w:rPr>
          <w:color w:val="24292E"/>
          <w:shd w:val="clear" w:color="auto" w:fill="FFFFFF"/>
        </w:rPr>
        <w:t xml:space="preserve"> </w:t>
      </w:r>
      <w:r w:rsidR="003578CB" w:rsidRPr="00C8278E">
        <w:rPr>
          <w:shd w:val="clear" w:color="auto" w:fill="FFFFFF"/>
        </w:rPr>
        <w:t>dan</w:t>
      </w:r>
      <w:r w:rsidR="003578CB">
        <w:rPr>
          <w:color w:val="24292E"/>
          <w:shd w:val="clear" w:color="auto" w:fill="FFFFFF"/>
        </w:rPr>
        <w:t xml:space="preserve"> </w:t>
      </w:r>
      <w:r w:rsidR="003578CB">
        <w:rPr>
          <w:rFonts w:ascii="Consolas" w:hAnsi="Consolas" w:cs="Consolas"/>
          <w:color w:val="24292E"/>
          <w:sz w:val="18"/>
          <w:szCs w:val="18"/>
          <w:shd w:val="clear" w:color="auto" w:fill="FFFFFF"/>
        </w:rPr>
        <w:t>ECDSA_SIG *signature</w:t>
      </w:r>
      <w:r w:rsidR="003578CB">
        <w:rPr>
          <w:color w:val="24292E"/>
          <w:shd w:val="clear" w:color="auto" w:fill="FFFFFF"/>
        </w:rPr>
        <w:t>.</w:t>
      </w:r>
      <w:r w:rsidR="00FA41C1">
        <w:rPr>
          <w:color w:val="24292E"/>
          <w:shd w:val="clear" w:color="auto" w:fill="FFFFFF"/>
        </w:rPr>
        <w:t xml:space="preserve"> </w:t>
      </w:r>
      <w:r w:rsidR="00FA41C1" w:rsidRPr="00C8278E">
        <w:rPr>
          <w:shd w:val="clear" w:color="auto" w:fill="FFFFFF"/>
        </w:rPr>
        <w:t>Variabel</w:t>
      </w:r>
      <w:r w:rsidR="00FA41C1">
        <w:rPr>
          <w:color w:val="24292E"/>
          <w:shd w:val="clear" w:color="auto" w:fill="FFFFFF"/>
        </w:rPr>
        <w:t xml:space="preserve"> </w:t>
      </w:r>
      <w:r w:rsidR="00FA41C1">
        <w:rPr>
          <w:rFonts w:ascii="Consolas" w:hAnsi="Consolas" w:cs="Consolas"/>
          <w:color w:val="24292E"/>
          <w:sz w:val="18"/>
          <w:szCs w:val="18"/>
          <w:shd w:val="clear" w:color="auto" w:fill="FFFFFF"/>
        </w:rPr>
        <w:t xml:space="preserve">record </w:t>
      </w:r>
      <w:r w:rsidR="00FA41C1" w:rsidRPr="00C8278E">
        <w:rPr>
          <w:shd w:val="clear" w:color="auto" w:fill="FFFFFF"/>
        </w:rPr>
        <w:t>digunakan untuk mengetahui darimana paket terse</w:t>
      </w:r>
      <w:r w:rsidR="00324981" w:rsidRPr="00C8278E">
        <w:rPr>
          <w:shd w:val="clear" w:color="auto" w:fill="FFFFFF"/>
        </w:rPr>
        <w:t>but dikirim atau di</w:t>
      </w:r>
      <w:r w:rsidR="00324981" w:rsidRPr="00570038">
        <w:rPr>
          <w:i/>
          <w:shd w:val="clear" w:color="auto" w:fill="FFFFFF"/>
        </w:rPr>
        <w:t>forward</w:t>
      </w:r>
      <w:r w:rsidR="00324981" w:rsidRPr="00C8278E">
        <w:rPr>
          <w:shd w:val="clear" w:color="auto" w:fill="FFFFFF"/>
        </w:rPr>
        <w:t>.</w:t>
      </w:r>
      <w:r w:rsidR="00324981">
        <w:rPr>
          <w:color w:val="24292E"/>
          <w:shd w:val="clear" w:color="auto" w:fill="FFFFFF"/>
        </w:rPr>
        <w:t xml:space="preserve"> </w:t>
      </w:r>
      <w:r w:rsidR="00324981" w:rsidRPr="00C8278E">
        <w:rPr>
          <w:shd w:val="clear" w:color="auto" w:fill="FFFFFF"/>
        </w:rPr>
        <w:t>Variabel ini digunakan pada saat proses evaluasi tiap node yang akan dijelaskan pada subbab,</w:t>
      </w:r>
      <w:r w:rsidR="00C8278E" w:rsidRPr="00C8278E">
        <w:rPr>
          <w:shd w:val="clear" w:color="auto" w:fill="FFFFFF"/>
        </w:rPr>
        <w:t xml:space="preserve"> Variabel</w:t>
      </w:r>
      <w:r w:rsidR="00C8278E">
        <w:rPr>
          <w:color w:val="24292E"/>
          <w:shd w:val="clear" w:color="auto" w:fill="FFFFFF"/>
        </w:rPr>
        <w:t xml:space="preserve"> </w:t>
      </w:r>
      <w:r w:rsidR="00C8278E">
        <w:rPr>
          <w:rFonts w:ascii="Consolas" w:hAnsi="Consolas" w:cs="Consolas"/>
          <w:color w:val="24292E"/>
          <w:sz w:val="18"/>
          <w:szCs w:val="18"/>
          <w:shd w:val="clear" w:color="auto" w:fill="FFFFFF"/>
        </w:rPr>
        <w:t>mdString</w:t>
      </w:r>
      <w:r w:rsidR="00C8278E">
        <w:rPr>
          <w:color w:val="24292E"/>
          <w:shd w:val="clear" w:color="auto" w:fill="FFFFFF"/>
        </w:rPr>
        <w:t xml:space="preserve"> </w:t>
      </w:r>
      <w:r w:rsidR="00C8278E" w:rsidRPr="00C8278E">
        <w:rPr>
          <w:shd w:val="clear" w:color="auto" w:fill="FFFFFF"/>
        </w:rPr>
        <w:t xml:space="preserve">digunakan untuk menyimpan nilai </w:t>
      </w:r>
      <w:r w:rsidR="00C8278E" w:rsidRPr="00570038">
        <w:rPr>
          <w:i/>
          <w:shd w:val="clear" w:color="auto" w:fill="FFFFFF"/>
        </w:rPr>
        <w:t>hash</w:t>
      </w:r>
      <w:r w:rsidR="00C8278E" w:rsidRPr="00C8278E">
        <w:rPr>
          <w:shd w:val="clear" w:color="auto" w:fill="FFFFFF"/>
        </w:rPr>
        <w:t xml:space="preserve"> dari isi paket. Variabel</w:t>
      </w:r>
      <w:r w:rsidR="00C8278E">
        <w:rPr>
          <w:color w:val="24292E"/>
          <w:shd w:val="clear" w:color="auto" w:fill="FFFFFF"/>
        </w:rPr>
        <w:t xml:space="preserve"> </w:t>
      </w:r>
      <w:r w:rsidR="00C15E9D">
        <w:rPr>
          <w:rFonts w:ascii="Consolas" w:hAnsi="Consolas" w:cs="Consolas"/>
          <w:color w:val="24292E"/>
          <w:sz w:val="18"/>
          <w:szCs w:val="18"/>
          <w:shd w:val="clear" w:color="auto" w:fill="FFFFFF"/>
        </w:rPr>
        <w:t>eckey</w:t>
      </w:r>
      <w:r w:rsidR="00C15E9D">
        <w:rPr>
          <w:shd w:val="clear" w:color="auto" w:fill="FFFFFF"/>
        </w:rPr>
        <w:t xml:space="preserve"> digunakan untuk menyimpan </w:t>
      </w:r>
      <w:r w:rsidR="00C15E9D" w:rsidRPr="00570038">
        <w:rPr>
          <w:i/>
          <w:shd w:val="clear" w:color="auto" w:fill="FFFFFF"/>
        </w:rPr>
        <w:t>public key</w:t>
      </w:r>
      <w:r w:rsidR="00C15E9D">
        <w:rPr>
          <w:shd w:val="clear" w:color="auto" w:fill="FFFFFF"/>
        </w:rPr>
        <w:t xml:space="preserve">, sedangkan variabel </w:t>
      </w:r>
      <w:r w:rsidR="00C15E9D">
        <w:rPr>
          <w:rFonts w:ascii="Consolas" w:hAnsi="Consolas" w:cs="Consolas"/>
          <w:color w:val="24292E"/>
          <w:sz w:val="18"/>
          <w:szCs w:val="18"/>
          <w:shd w:val="clear" w:color="auto" w:fill="FFFFFF"/>
        </w:rPr>
        <w:t>signature</w:t>
      </w:r>
      <w:r w:rsidR="00C15E9D">
        <w:rPr>
          <w:shd w:val="clear" w:color="auto" w:fill="FFFFFF"/>
        </w:rPr>
        <w:t xml:space="preserve"> digunakan untuk menyimpan </w:t>
      </w:r>
      <w:r w:rsidR="00C15E9D" w:rsidRPr="00570038">
        <w:rPr>
          <w:i/>
          <w:shd w:val="clear" w:color="auto" w:fill="FFFFFF"/>
        </w:rPr>
        <w:t>digital signature</w:t>
      </w:r>
      <w:r w:rsidR="00C15E9D">
        <w:rPr>
          <w:shd w:val="clear" w:color="auto" w:fill="FFFFFF"/>
        </w:rPr>
        <w:t xml:space="preserve">. Kode implementasi perubahan struktur </w:t>
      </w:r>
      <w:r w:rsidR="00C15E9D" w:rsidRPr="00570038">
        <w:rPr>
          <w:i/>
          <w:shd w:val="clear" w:color="auto" w:fill="FFFFFF"/>
        </w:rPr>
        <w:t>packet header</w:t>
      </w:r>
      <w:r w:rsidR="00C15E9D">
        <w:rPr>
          <w:shd w:val="clear" w:color="auto" w:fill="FFFFFF"/>
        </w:rPr>
        <w:t xml:space="preserve"> dapat dilihat pada gambar</w:t>
      </w:r>
      <w:r w:rsidR="000E4C32">
        <w:rPr>
          <w:shd w:val="clear" w:color="auto" w:fill="FFFFFF"/>
        </w:rPr>
        <w:t xml:space="preserve"> </w:t>
      </w:r>
      <w:r w:rsidR="000E4C32">
        <w:rPr>
          <w:shd w:val="clear" w:color="auto" w:fill="FFFFFF"/>
        </w:rPr>
        <w:fldChar w:fldCharType="begin"/>
      </w:r>
      <w:r w:rsidR="000E4C32">
        <w:rPr>
          <w:shd w:val="clear" w:color="auto" w:fill="FFFFFF"/>
        </w:rPr>
        <w:instrText xml:space="preserve"> REF _Ref483363974 \h </w:instrText>
      </w:r>
      <w:r w:rsidR="000E4C32">
        <w:rPr>
          <w:shd w:val="clear" w:color="auto" w:fill="FFFFFF"/>
        </w:rPr>
      </w:r>
      <w:r w:rsidR="000E4C32">
        <w:rPr>
          <w:shd w:val="clear" w:color="auto" w:fill="FFFFFF"/>
        </w:rPr>
        <w:fldChar w:fldCharType="separate"/>
      </w:r>
      <w:bookmarkStart w:id="152" w:name="_GoBack"/>
      <w:bookmarkEnd w:id="152"/>
      <w:r w:rsidR="000E4C32">
        <w:rPr>
          <w:noProof/>
        </w:rPr>
        <w:t>4</w:t>
      </w:r>
      <w:r w:rsidR="000E4C32">
        <w:t>.</w:t>
      </w:r>
      <w:r w:rsidR="000E4C32">
        <w:rPr>
          <w:noProof/>
        </w:rPr>
        <w:t>14</w:t>
      </w:r>
      <w:r w:rsidR="000E4C32">
        <w:rPr>
          <w:shd w:val="clear" w:color="auto" w:fill="FFFFFF"/>
        </w:rPr>
        <w:fldChar w:fldCharType="end"/>
      </w:r>
      <w:r w:rsidR="000E4C32">
        <w:rPr>
          <w:shd w:val="clear" w:color="auto" w:fill="FFFFFF"/>
        </w:rPr>
        <w:t>.</w:t>
      </w:r>
    </w:p>
    <w:p w:rsidR="009C2658" w:rsidRDefault="009C2658" w:rsidP="009C2658">
      <w:pPr>
        <w:jc w:val="both"/>
        <w:rPr>
          <w:shd w:val="clear" w:color="auto" w:fill="FFFFFF"/>
        </w:rPr>
      </w:pPr>
    </w:p>
    <w:p w:rsidR="00A64D9C" w:rsidRDefault="009C2658" w:rsidP="00A64D9C">
      <w:pPr>
        <w:keepNext/>
        <w:jc w:val="both"/>
      </w:pPr>
      <w:r>
        <w:rPr>
          <w:noProof/>
          <w:lang w:eastAsia="id-ID"/>
        </w:rPr>
        <mc:AlternateContent>
          <mc:Choice Requires="wps">
            <w:drawing>
              <wp:inline distT="0" distB="0" distL="0" distR="0">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C2658" w:rsidRPr="009C2658" w:rsidRDefault="009C2658">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9C2658" w:rsidRPr="009C2658" w:rsidRDefault="009C265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9C2658" w:rsidRPr="009C2658" w:rsidRDefault="009C265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9C2658" w:rsidRPr="009C2658" w:rsidRDefault="009C265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w:t>
                            </w:r>
                            <w:r w:rsidRPr="009C2658">
                              <w:rPr>
                                <w:rFonts w:ascii="Courier New" w:hAnsi="Courier New" w:cs="Courier New"/>
                                <w:sz w:val="20"/>
                                <w:szCs w:val="20"/>
                                <w:shd w:val="clear" w:color="auto" w:fill="FFFFFF"/>
                              </w:rPr>
                              <w:t>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9C2658" w:rsidRPr="009C2658" w:rsidRDefault="009C265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 xml:space="preserve">EC_KEY </w:t>
                            </w:r>
                            <w:r w:rsidRPr="009C2658">
                              <w:rPr>
                                <w:rFonts w:ascii="Courier New" w:hAnsi="Courier New" w:cs="Courier New"/>
                                <w:sz w:val="20"/>
                                <w:szCs w:val="20"/>
                                <w:shd w:val="clear" w:color="auto" w:fill="FFFFFF"/>
                              </w:rPr>
                              <w:t>*eckey;</w:t>
                            </w:r>
                          </w:p>
                          <w:p w:rsidR="009C2658" w:rsidRPr="009C2658" w:rsidRDefault="009C265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 xml:space="preserve">ECDSA_SIG </w:t>
                            </w:r>
                            <w:r w:rsidRPr="009C2658">
                              <w:rPr>
                                <w:rFonts w:ascii="Courier New" w:hAnsi="Courier New" w:cs="Courier New"/>
                                <w:sz w:val="20"/>
                                <w:szCs w:val="20"/>
                                <w:shd w:val="clear" w:color="auto" w:fill="FFFFFF"/>
                              </w:rPr>
                              <w:t>*signature;</w:t>
                            </w:r>
                          </w:p>
                          <w:p w:rsidR="009C2658" w:rsidRPr="009C2658" w:rsidRDefault="009C265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9C2658" w:rsidRPr="009C2658" w:rsidRDefault="009C2658">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9" o:spid="_x0000_s1044"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" fillcolor="white [3201]" strokeweight=".5pt">
                <v:textbox>
                  <w:txbxContent>
                    <w:p w:rsidR="009C2658" w:rsidRPr="009C2658" w:rsidRDefault="009C2658">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9C2658" w:rsidRPr="009C2658" w:rsidRDefault="009C265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9C2658" w:rsidRPr="009C2658" w:rsidRDefault="009C265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9C2658" w:rsidRPr="009C2658" w:rsidRDefault="009C265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w:t>
                      </w:r>
                      <w:r w:rsidRPr="009C2658">
                        <w:rPr>
                          <w:rFonts w:ascii="Courier New" w:hAnsi="Courier New" w:cs="Courier New"/>
                          <w:sz w:val="20"/>
                          <w:szCs w:val="20"/>
                          <w:shd w:val="clear" w:color="auto" w:fill="FFFFFF"/>
                        </w:rPr>
                        <w:t>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9C2658" w:rsidRPr="009C2658" w:rsidRDefault="009C265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 xml:space="preserve">EC_KEY </w:t>
                      </w:r>
                      <w:r w:rsidRPr="009C2658">
                        <w:rPr>
                          <w:rFonts w:ascii="Courier New" w:hAnsi="Courier New" w:cs="Courier New"/>
                          <w:sz w:val="20"/>
                          <w:szCs w:val="20"/>
                          <w:shd w:val="clear" w:color="auto" w:fill="FFFFFF"/>
                        </w:rPr>
                        <w:t>*eckey;</w:t>
                      </w:r>
                    </w:p>
                    <w:p w:rsidR="009C2658" w:rsidRPr="009C2658" w:rsidRDefault="009C265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 xml:space="preserve">ECDSA_SIG </w:t>
                      </w:r>
                      <w:r w:rsidRPr="009C2658">
                        <w:rPr>
                          <w:rFonts w:ascii="Courier New" w:hAnsi="Courier New" w:cs="Courier New"/>
                          <w:sz w:val="20"/>
                          <w:szCs w:val="20"/>
                          <w:shd w:val="clear" w:color="auto" w:fill="FFFFFF"/>
                        </w:rPr>
                        <w:t>*signature;</w:t>
                      </w:r>
                    </w:p>
                    <w:p w:rsidR="009C2658" w:rsidRPr="009C2658" w:rsidRDefault="009C265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9C2658" w:rsidRPr="009C2658" w:rsidRDefault="009C2658">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9C2658" w:rsidRPr="00C15E9D" w:rsidRDefault="00A64D9C" w:rsidP="00A64D9C">
      <w:pPr>
        <w:pStyle w:val="Caption"/>
      </w:pPr>
      <w:bookmarkStart w:id="153" w:name="_Ref483363974"/>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14</w:t>
      </w:r>
      <w:r>
        <w:fldChar w:fldCharType="end"/>
      </w:r>
      <w:bookmarkEnd w:id="153"/>
      <w:r>
        <w:t xml:space="preserve"> </w:t>
      </w:r>
      <w:r w:rsidRPr="00A64D9C">
        <w:rPr>
          <w:b w:val="0"/>
        </w:rPr>
        <w:t xml:space="preserve">Perubahan struktur </w:t>
      </w:r>
      <w:r w:rsidRPr="00A64D9C">
        <w:rPr>
          <w:b w:val="0"/>
          <w:i/>
        </w:rPr>
        <w:t>packet header</w:t>
      </w:r>
    </w:p>
    <w:p w:rsidR="00E51E1B" w:rsidRPr="00E51E1B" w:rsidRDefault="00E51E1B" w:rsidP="00E51E1B"/>
    <w:p w:rsidR="001324AC" w:rsidRDefault="00617B42" w:rsidP="001620D9">
      <w:pPr>
        <w:pStyle w:val="Heading3"/>
        <w:numPr>
          <w:ilvl w:val="2"/>
          <w:numId w:val="23"/>
        </w:numPr>
        <w:ind w:left="567" w:hanging="567"/>
        <w:jc w:val="both"/>
        <w:rPr>
          <w:i/>
        </w:rPr>
      </w:pPr>
      <w:bookmarkStart w:id="154" w:name="_Toc483287717"/>
      <w:r>
        <w:t xml:space="preserve">Penambahan </w:t>
      </w:r>
      <w:r w:rsidR="001324AC">
        <w:t xml:space="preserve">Evaluasi pada Tiap </w:t>
      </w:r>
      <w:r w:rsidR="001324AC" w:rsidRPr="00365042">
        <w:rPr>
          <w:i/>
        </w:rPr>
        <w:t>Node</w:t>
      </w:r>
      <w:bookmarkEnd w:id="154"/>
    </w:p>
    <w:p w:rsidR="001551F1" w:rsidRDefault="001551F1" w:rsidP="001551F1"/>
    <w:p w:rsidR="001551F1" w:rsidRDefault="001551F1" w:rsidP="001551F1">
      <w:pPr>
        <w:ind w:firstLine="720"/>
        <w:jc w:val="both"/>
      </w:pPr>
      <w:r>
        <w:t xml:space="preserve">Evaluasi pada tiap </w:t>
      </w:r>
      <w:r w:rsidRPr="00E94D81">
        <w:rPr>
          <w:i/>
        </w:rPr>
        <w:t>node</w:t>
      </w:r>
      <w:r>
        <w:t xml:space="preserve"> ini dilakukan untuk dapat mendeteksi </w:t>
      </w:r>
      <w:r w:rsidRPr="00E94D81">
        <w:rPr>
          <w:i/>
        </w:rPr>
        <w:t>node neighbor</w:t>
      </w:r>
      <w:r>
        <w:t xml:space="preserve"> yang kemungkinan melakukan </w:t>
      </w:r>
      <w:r w:rsidR="000D4602">
        <w:rPr>
          <w:i/>
        </w:rPr>
        <w:t>Black hole</w:t>
      </w:r>
      <w:r w:rsidRPr="00E94D81">
        <w:rPr>
          <w:i/>
        </w:rPr>
        <w:t xml:space="preserve"> attack</w:t>
      </w:r>
      <w:r>
        <w:t>.</w:t>
      </w:r>
      <w:r w:rsidR="00F4732C">
        <w:t xml:space="preserve"> </w:t>
      </w:r>
      <w:r w:rsidR="001A74C1">
        <w:t xml:space="preserve">Secara teknis, tiap </w:t>
      </w:r>
      <w:r w:rsidR="001A74C1" w:rsidRPr="00E94D81">
        <w:rPr>
          <w:i/>
        </w:rPr>
        <w:t>node</w:t>
      </w:r>
      <w:r w:rsidR="001A74C1">
        <w:t xml:space="preserve"> akan menghitung jumlah paket yang diterima dan jumlah paket yang dikirimkan kepada </w:t>
      </w:r>
      <w:r w:rsidR="001A74C1" w:rsidRPr="00E94D81">
        <w:rPr>
          <w:i/>
        </w:rPr>
        <w:t>neighbor</w:t>
      </w:r>
      <w:r w:rsidR="001A74C1">
        <w:t>nya, kemudian dilakukan perbandingan dari hasil jumlah tersebut.</w:t>
      </w:r>
      <w:r w:rsidR="00785DDB">
        <w:t xml:space="preserve"> Penambahan evaluasi ini di</w:t>
      </w:r>
      <w:r w:rsidR="00E94D81">
        <w:t>letakkan</w:t>
      </w:r>
      <w:r w:rsidR="00785DDB">
        <w:t xml:space="preserve"> pada </w:t>
      </w:r>
      <w:r w:rsidR="00785DDB" w:rsidRPr="00E94D81">
        <w:rPr>
          <w:i/>
        </w:rPr>
        <w:t>file</w:t>
      </w:r>
      <w:r w:rsidR="00785DDB">
        <w:t xml:space="preserve"> aodv.cc.</w:t>
      </w:r>
      <w:r w:rsidR="001A74C1">
        <w:t xml:space="preserve"> </w:t>
      </w:r>
      <w:r w:rsidR="00F4732C">
        <w:lastRenderedPageBreak/>
        <w:t xml:space="preserve">Untuk dapat melakukan evaluasi ini, terlebih dahulu setiap </w:t>
      </w:r>
      <w:r w:rsidR="00F4732C" w:rsidRPr="00E94D81">
        <w:rPr>
          <w:i/>
        </w:rPr>
        <w:t>node</w:t>
      </w:r>
      <w:r w:rsidR="00F4732C">
        <w:t xml:space="preserve"> harus mengetahui siapa saja </w:t>
      </w:r>
      <w:r w:rsidR="00F4732C" w:rsidRPr="00E94D81">
        <w:rPr>
          <w:i/>
        </w:rPr>
        <w:t>node</w:t>
      </w:r>
      <w:r w:rsidR="00F4732C">
        <w:t xml:space="preserve"> tetangganya. Oleh karena itu</w:t>
      </w:r>
      <w:r w:rsidR="00E94D81">
        <w:t>,</w:t>
      </w:r>
      <w:r w:rsidR="00F4732C">
        <w:t xml:space="preserve"> </w:t>
      </w:r>
      <w:r w:rsidR="00F4732C" w:rsidRPr="00E94D81">
        <w:rPr>
          <w:i/>
        </w:rPr>
        <w:t>hello packet</w:t>
      </w:r>
      <w:r w:rsidR="00F4732C">
        <w:t xml:space="preserve"> harus diaktifkan terlebih dahulu. Pengaktifan </w:t>
      </w:r>
      <w:r w:rsidR="00F4732C" w:rsidRPr="00E94D81">
        <w:rPr>
          <w:i/>
        </w:rPr>
        <w:t>hello p</w:t>
      </w:r>
      <w:r w:rsidR="00BD588A" w:rsidRPr="00E94D81">
        <w:rPr>
          <w:i/>
        </w:rPr>
        <w:t>acket</w:t>
      </w:r>
      <w:r w:rsidR="00BD588A">
        <w:t xml:space="preserve"> dapat dilihat pada gambar</w:t>
      </w:r>
    </w:p>
    <w:p w:rsidR="00851EA9" w:rsidRDefault="00163FD3" w:rsidP="00851EA9">
      <w:pPr>
        <w:ind w:firstLine="720"/>
        <w:jc w:val="both"/>
        <w:rPr>
          <w:shd w:val="clear" w:color="auto" w:fill="FFFFFF"/>
        </w:rPr>
      </w:pPr>
      <w:r>
        <w:t xml:space="preserve">Setelah </w:t>
      </w:r>
      <w:r w:rsidRPr="00E94D81">
        <w:rPr>
          <w:i/>
        </w:rPr>
        <w:t>hello packet</w:t>
      </w:r>
      <w:r>
        <w:t xml:space="preserve"> diaktifkan, diperlukan sebuah variabel yang digunakan untuk menyimpan </w:t>
      </w:r>
      <w:r w:rsidRPr="00E94D81">
        <w:rPr>
          <w:i/>
        </w:rPr>
        <w:t>node neighbor</w:t>
      </w:r>
      <w:r>
        <w:t xml:space="preserve"> dari tiap </w:t>
      </w:r>
      <w:r w:rsidRPr="00E94D81">
        <w:rPr>
          <w:i/>
        </w:rPr>
        <w:t>node</w:t>
      </w:r>
      <w:r>
        <w:t xml:space="preserve"> yaitu </w:t>
      </w:r>
      <w:r>
        <w:rPr>
          <w:rFonts w:ascii="Consolas" w:hAnsi="Consolas" w:cs="Consolas"/>
          <w:color w:val="24292E"/>
          <w:sz w:val="18"/>
          <w:szCs w:val="18"/>
          <w:shd w:val="clear" w:color="auto" w:fill="FFFFFF"/>
        </w:rPr>
        <w:t>std::vector&lt;std::vector&lt;</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&gt;&gt; </w:t>
      </w:r>
      <w:r>
        <w:rPr>
          <w:rStyle w:val="pl-en"/>
          <w:rFonts w:ascii="Consolas" w:hAnsi="Consolas" w:cs="Consolas"/>
          <w:color w:val="795DA3"/>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sidRPr="00163FD3">
        <w:rPr>
          <w:shd w:val="clear" w:color="auto" w:fill="FFFFFF"/>
        </w:rPr>
        <w:t>.</w:t>
      </w:r>
      <w:r w:rsidR="0021425E">
        <w:rPr>
          <w:shd w:val="clear" w:color="auto" w:fill="FFFFFF"/>
        </w:rPr>
        <w:t xml:space="preserve"> Kode implementasi penyimpanan </w:t>
      </w:r>
      <w:r w:rsidR="0021425E" w:rsidRPr="00E94D81">
        <w:rPr>
          <w:i/>
          <w:shd w:val="clear" w:color="auto" w:fill="FFFFFF"/>
        </w:rPr>
        <w:t>node neighbor</w:t>
      </w:r>
      <w:r w:rsidR="0021425E">
        <w:rPr>
          <w:shd w:val="clear" w:color="auto" w:fill="FFFFFF"/>
        </w:rPr>
        <w:t xml:space="preserve"> ini dilakukan pada fungsi </w:t>
      </w:r>
      <w:r w:rsidR="0021425E">
        <w:rPr>
          <w:rFonts w:ascii="Consolas" w:hAnsi="Consolas" w:cs="Consolas"/>
          <w:color w:val="795DA3"/>
          <w:sz w:val="18"/>
          <w:szCs w:val="18"/>
          <w:shd w:val="clear" w:color="auto" w:fill="FFFFFF"/>
        </w:rPr>
        <w:t>AODV::recvHello</w:t>
      </w:r>
      <w:r w:rsidR="0021425E">
        <w:rPr>
          <w:shd w:val="clear" w:color="auto" w:fill="FFFFFF"/>
        </w:rPr>
        <w:t xml:space="preserve"> </w:t>
      </w:r>
      <w:r w:rsidR="00D00586">
        <w:rPr>
          <w:shd w:val="clear" w:color="auto" w:fill="FFFFFF"/>
        </w:rPr>
        <w:t xml:space="preserve">dan </w:t>
      </w:r>
      <w:r w:rsidR="0021425E">
        <w:rPr>
          <w:shd w:val="clear" w:color="auto" w:fill="FFFFFF"/>
        </w:rPr>
        <w:t>dapat dilihat pada lampiran</w:t>
      </w:r>
    </w:p>
    <w:p w:rsidR="0021425E" w:rsidRDefault="00851EA9" w:rsidP="001551F1">
      <w:pPr>
        <w:ind w:firstLine="720"/>
        <w:jc w:val="both"/>
        <w:rPr>
          <w:shd w:val="clear" w:color="auto" w:fill="FFFFFF"/>
        </w:rPr>
      </w:pPr>
      <w:r>
        <w:t xml:space="preserve">Kemudian diperlukan beberapa variabel untuk menjumlahkan paket yang diterima oleh </w:t>
      </w:r>
      <w:r w:rsidRPr="00E94D81">
        <w:rPr>
          <w:i/>
        </w:rPr>
        <w:t>node</w:t>
      </w:r>
      <w:r>
        <w:t xml:space="preserve"> a dari </w:t>
      </w:r>
      <w:r w:rsidRPr="00E94D81">
        <w:rPr>
          <w:i/>
        </w:rPr>
        <w:t>node</w:t>
      </w:r>
      <w:r>
        <w:t xml:space="preserve"> b dan paket yang dikirim dari </w:t>
      </w:r>
      <w:r w:rsidRPr="00E94D81">
        <w:rPr>
          <w:i/>
        </w:rPr>
        <w:t>node</w:t>
      </w:r>
      <w:r>
        <w:t xml:space="preserve"> a ke </w:t>
      </w:r>
      <w:r w:rsidRPr="00E94D81">
        <w:rPr>
          <w:i/>
        </w:rPr>
        <w:t>node</w:t>
      </w:r>
      <w:r>
        <w:t xml:space="preserve"> b, serta variabel untuk membandingkan keduanya. Variabel-variabel tersebut diantaranya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kirimdari[</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kirimke[</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double</w:t>
      </w:r>
      <w:r w:rsidR="00785DDB">
        <w:rPr>
          <w:rFonts w:ascii="Consolas" w:hAnsi="Consolas" w:cs="Consolas"/>
          <w:color w:val="24292E"/>
          <w:sz w:val="18"/>
          <w:szCs w:val="18"/>
          <w:shd w:val="clear" w:color="auto" w:fill="FFFFFF"/>
        </w:rPr>
        <w:t xml:space="preserve"> forward_eval[</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color w:val="24292E"/>
          <w:shd w:val="clear" w:color="auto" w:fill="FFFFFF"/>
        </w:rPr>
        <w:t xml:space="preserve">. </w:t>
      </w:r>
      <w:r w:rsidR="00785DDB">
        <w:rPr>
          <w:shd w:val="clear" w:color="auto" w:fill="FFFFFF"/>
        </w:rPr>
        <w:t>Gambaran inisialisasi variabel dapat d</w:t>
      </w:r>
      <w:r w:rsidR="00656569">
        <w:rPr>
          <w:shd w:val="clear" w:color="auto" w:fill="FFFFFF"/>
        </w:rPr>
        <w:t>ilihat pada gambar</w:t>
      </w:r>
    </w:p>
    <w:p w:rsidR="00084320" w:rsidRPr="00EB0EA3" w:rsidRDefault="00084320" w:rsidP="001551F1">
      <w:pPr>
        <w:ind w:firstLine="720"/>
        <w:jc w:val="both"/>
      </w:pPr>
      <w:r>
        <w:rPr>
          <w:shd w:val="clear" w:color="auto" w:fill="FFFFFF"/>
        </w:rPr>
        <w:t xml:space="preserve">Selanjutnya setiap </w:t>
      </w:r>
      <w:r w:rsidRPr="00E94D81">
        <w:rPr>
          <w:i/>
          <w:shd w:val="clear" w:color="auto" w:fill="FFFFFF"/>
        </w:rPr>
        <w:t>node</w:t>
      </w:r>
      <w:r>
        <w:rPr>
          <w:shd w:val="clear" w:color="auto" w:fill="FFFFFF"/>
        </w:rPr>
        <w:t xml:space="preserve"> akan menjumlahkan paket yang diterima </w:t>
      </w:r>
      <w:r w:rsidR="00E94D81">
        <w:rPr>
          <w:shd w:val="clear" w:color="auto" w:fill="FFFFFF"/>
        </w:rPr>
        <w:t>dari</w:t>
      </w:r>
      <w:r>
        <w:rPr>
          <w:shd w:val="clear" w:color="auto" w:fill="FFFFFF"/>
        </w:rPr>
        <w:t xml:space="preserve"> </w:t>
      </w:r>
      <w:r w:rsidRPr="00E94D81">
        <w:rPr>
          <w:i/>
          <w:shd w:val="clear" w:color="auto" w:fill="FFFFFF"/>
        </w:rPr>
        <w:t>node</w:t>
      </w:r>
      <w:r>
        <w:rPr>
          <w:shd w:val="clear" w:color="auto" w:fill="FFFFFF"/>
        </w:rPr>
        <w:t xml:space="preserve"> tetangganya setiap kali menerima paket.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Pr>
          <w:shd w:val="clear" w:color="auto" w:fill="FFFFFF"/>
        </w:rPr>
        <w:t>.</w:t>
      </w:r>
      <w:r w:rsidR="00BE1681">
        <w:rPr>
          <w:shd w:val="clear" w:color="auto" w:fill="FFFFFF"/>
        </w:rPr>
        <w:t xml:space="preserve"> Kemudian </w:t>
      </w:r>
      <w:r w:rsidR="00BE1681" w:rsidRPr="00E94D81">
        <w:rPr>
          <w:i/>
          <w:shd w:val="clear" w:color="auto" w:fill="FFFFFF"/>
        </w:rPr>
        <w:t>node</w:t>
      </w:r>
      <w:r w:rsidR="00BE1681">
        <w:rPr>
          <w:shd w:val="clear" w:color="auto" w:fill="FFFFFF"/>
        </w:rPr>
        <w:t xml:space="preserve"> tersebut membandingkan jumlah paket yang diterima dengan jumlah paket yang dikirimkan dan menyimpan nilainya pada variabel </w:t>
      </w:r>
      <w:r w:rsidR="00BE1681">
        <w:rPr>
          <w:rFonts w:ascii="Consolas" w:hAnsi="Consolas" w:cs="Consolas"/>
          <w:color w:val="24292E"/>
          <w:sz w:val="18"/>
          <w:szCs w:val="18"/>
          <w:shd w:val="clear" w:color="auto" w:fill="FFFFFF"/>
        </w:rPr>
        <w:t>forward_eval</w:t>
      </w:r>
      <w:r w:rsidR="00BE1681">
        <w:rPr>
          <w:shd w:val="clear" w:color="auto" w:fill="FFFFFF"/>
        </w:rPr>
        <w:t xml:space="preserve">. Nilai dari variabel tersebut akan dijadikan bahan evaluasi ketika akan memilih apakah </w:t>
      </w:r>
      <w:r w:rsidR="00BE1681" w:rsidRPr="00E94D81">
        <w:rPr>
          <w:i/>
          <w:shd w:val="clear" w:color="auto" w:fill="FFFFFF"/>
        </w:rPr>
        <w:t>node</w:t>
      </w:r>
      <w:r w:rsidR="00BE1681">
        <w:rPr>
          <w:shd w:val="clear" w:color="auto" w:fill="FFFFFF"/>
        </w:rPr>
        <w:t xml:space="preserve"> yang akan dijadikan </w:t>
      </w:r>
      <w:r w:rsidR="00BE1681" w:rsidRPr="00E94D81">
        <w:rPr>
          <w:i/>
          <w:shd w:val="clear" w:color="auto" w:fill="FFFFFF"/>
        </w:rPr>
        <w:t>nexthop node</w:t>
      </w:r>
      <w:r w:rsidR="00BE1681">
        <w:rPr>
          <w:shd w:val="clear" w:color="auto" w:fill="FFFFFF"/>
        </w:rPr>
        <w:t xml:space="preserve"> adalah </w:t>
      </w:r>
      <w:r w:rsidR="00BE1681" w:rsidRPr="00E94D81">
        <w:rPr>
          <w:i/>
          <w:shd w:val="clear" w:color="auto" w:fill="FFFFFF"/>
        </w:rPr>
        <w:t>node</w:t>
      </w:r>
      <w:r w:rsidR="00BE1681">
        <w:rPr>
          <w:shd w:val="clear" w:color="auto" w:fill="FFFFFF"/>
        </w:rPr>
        <w:t xml:space="preserve"> yang aman.</w:t>
      </w:r>
      <w:r w:rsidR="00EB0EA3">
        <w:rPr>
          <w:shd w:val="clear" w:color="auto" w:fill="FFFFFF"/>
        </w:rPr>
        <w:t xml:space="preserve"> Kode implementasi evaluasi ini diletakkan pada fungsi </w:t>
      </w:r>
      <w:r w:rsidR="00EB0EA3">
        <w:rPr>
          <w:rFonts w:ascii="Consolas" w:hAnsi="Consolas" w:cs="Consolas"/>
          <w:color w:val="795DA3"/>
          <w:sz w:val="18"/>
          <w:szCs w:val="18"/>
          <w:shd w:val="clear" w:color="auto" w:fill="FFFFFF"/>
        </w:rPr>
        <w:t>AODV::recvRequest</w:t>
      </w:r>
      <w:r w:rsidR="00EB0EA3">
        <w:rPr>
          <w:shd w:val="clear" w:color="auto" w:fill="FFFFFF"/>
        </w:rPr>
        <w:t xml:space="preserve"> dan dapat dilihat pada lampiran</w:t>
      </w:r>
    </w:p>
    <w:p w:rsidR="001551F1" w:rsidRPr="001551F1" w:rsidRDefault="001551F1" w:rsidP="001551F1"/>
    <w:p w:rsidR="001324AC" w:rsidRDefault="001D6531" w:rsidP="001620D9">
      <w:pPr>
        <w:pStyle w:val="Heading3"/>
        <w:numPr>
          <w:ilvl w:val="2"/>
          <w:numId w:val="23"/>
        </w:numPr>
        <w:ind w:left="567" w:hanging="567"/>
        <w:jc w:val="both"/>
      </w:pPr>
      <w:bookmarkStart w:id="155" w:name="_Toc483287718"/>
      <w:r>
        <w:t>Implementasi</w:t>
      </w:r>
      <w:r w:rsidR="001324AC">
        <w:t xml:space="preserve"> ECDSA</w:t>
      </w:r>
      <w:bookmarkEnd w:id="155"/>
    </w:p>
    <w:p w:rsidR="00342ED1" w:rsidRDefault="00342ED1" w:rsidP="00342ED1"/>
    <w:p w:rsidR="00044A11" w:rsidRDefault="00342ED1" w:rsidP="00044A11">
      <w:pPr>
        <w:ind w:firstLine="720"/>
        <w:jc w:val="both"/>
      </w:pPr>
      <w:r>
        <w:t>Implement</w:t>
      </w:r>
      <w:r w:rsidR="00BC7ADE">
        <w:t xml:space="preserve">asi ECDSA diletakkan pada </w:t>
      </w:r>
      <w:r w:rsidR="00BC7ADE" w:rsidRPr="00BC7ADE">
        <w:rPr>
          <w:i/>
        </w:rPr>
        <w:t>file</w:t>
      </w:r>
      <w:r w:rsidR="00BC7ADE">
        <w:t xml:space="preserve"> a</w:t>
      </w:r>
      <w:r>
        <w:t xml:space="preserve">odv.cc. ECDSA digunakan sebagai algoritma </w:t>
      </w:r>
      <w:r w:rsidRPr="00BC7ADE">
        <w:rPr>
          <w:i/>
        </w:rPr>
        <w:t>digital signature</w:t>
      </w:r>
      <w:r>
        <w:t xml:space="preserve"> untuk menjag</w:t>
      </w:r>
      <w:r w:rsidR="00FB486F">
        <w:t>a</w:t>
      </w:r>
      <w:r w:rsidR="00FC19A3">
        <w:t xml:space="preserve"> keaslian paket </w:t>
      </w:r>
      <w:r>
        <w:t xml:space="preserve">yang diterima oleh suatu </w:t>
      </w:r>
      <w:r w:rsidRPr="00BC7ADE">
        <w:rPr>
          <w:i/>
        </w:rPr>
        <w:t>node</w:t>
      </w:r>
      <w:r>
        <w:t xml:space="preserve">. </w:t>
      </w:r>
      <w:r w:rsidR="00F86EC1" w:rsidRPr="00BC7ADE">
        <w:rPr>
          <w:i/>
        </w:rPr>
        <w:t>Malicious node</w:t>
      </w:r>
      <w:r w:rsidR="00F86EC1">
        <w:t xml:space="preserve"> dapat dideteksi melakukan </w:t>
      </w:r>
      <w:r w:rsidR="000D4602">
        <w:rPr>
          <w:i/>
        </w:rPr>
        <w:t>Worm hole</w:t>
      </w:r>
      <w:r w:rsidR="00F86EC1" w:rsidRPr="00BC7ADE">
        <w:rPr>
          <w:i/>
        </w:rPr>
        <w:t xml:space="preserve"> attack</w:t>
      </w:r>
      <w:r w:rsidR="00F86EC1">
        <w:t xml:space="preserve"> oleh </w:t>
      </w:r>
      <w:r w:rsidR="00F86EC1" w:rsidRPr="00BC7ADE">
        <w:rPr>
          <w:i/>
        </w:rPr>
        <w:t>node</w:t>
      </w:r>
      <w:r w:rsidR="00F86EC1">
        <w:t xml:space="preserve"> tetangganya dengan melakukan pengecekan </w:t>
      </w:r>
      <w:r w:rsidR="00F86EC1" w:rsidRPr="00BC7ADE">
        <w:rPr>
          <w:i/>
        </w:rPr>
        <w:t>digital signature</w:t>
      </w:r>
      <w:r w:rsidR="00F86EC1">
        <w:t xml:space="preserve"> yang </w:t>
      </w:r>
      <w:r w:rsidR="00F86EC1">
        <w:lastRenderedPageBreak/>
        <w:t xml:space="preserve">sebelumnya telah ditambahkan pada </w:t>
      </w:r>
      <w:r w:rsidR="00F86EC1" w:rsidRPr="00094D62">
        <w:rPr>
          <w:i/>
        </w:rPr>
        <w:t>packet header</w:t>
      </w:r>
      <w:r w:rsidR="00F86EC1">
        <w:t>.</w:t>
      </w:r>
      <w:r w:rsidR="00BF4DC9">
        <w:t xml:space="preserve"> Untuk mengimplementasikan ECDSA ini diperlukan </w:t>
      </w:r>
      <w:r w:rsidR="00BF4DC9" w:rsidRPr="00094D62">
        <w:rPr>
          <w:i/>
        </w:rPr>
        <w:t>library</w:t>
      </w:r>
      <w:r w:rsidR="00BF4DC9">
        <w:t xml:space="preserve"> OpenSSL yang dipanggil terlebih dahulu seperti yang ditunjukkan pada gambar</w:t>
      </w:r>
    </w:p>
    <w:p w:rsidR="009A3495" w:rsidRDefault="009A3495" w:rsidP="009A3495">
      <w:pPr>
        <w:ind w:firstLine="720"/>
        <w:jc w:val="both"/>
        <w:rPr>
          <w:shd w:val="clear" w:color="auto" w:fill="FFFFFF"/>
        </w:rPr>
      </w:pPr>
      <w:r>
        <w:t xml:space="preserve">Secara garis besar, implementasi ECDSA ini dibagi menjadi dua tahap yaitu penandatanganan </w:t>
      </w:r>
      <w:r w:rsidR="00FC19A3">
        <w:t xml:space="preserve">paket yang akan dikirim dan verifikasi </w:t>
      </w:r>
      <w:r w:rsidR="00FC19A3" w:rsidRPr="00094D62">
        <w:rPr>
          <w:i/>
        </w:rPr>
        <w:t>signature</w:t>
      </w:r>
      <w:r w:rsidR="00FC19A3">
        <w:t xml:space="preserve"> yang ditambahkan pada </w:t>
      </w:r>
      <w:r w:rsidR="00FC19A3" w:rsidRPr="00094D62">
        <w:rPr>
          <w:i/>
        </w:rPr>
        <w:t>packet header</w:t>
      </w:r>
      <w:r w:rsidR="00FC19A3">
        <w:t>.</w:t>
      </w:r>
      <w:r w:rsidR="005955FD">
        <w:t xml:space="preserve"> Tahap penandatanganan paket dilakukan setiap</w:t>
      </w:r>
      <w:r w:rsidR="006B4699">
        <w:t xml:space="preserve"> kali</w:t>
      </w:r>
      <w:r w:rsidR="005955FD">
        <w:t xml:space="preserve"> </w:t>
      </w:r>
      <w:r w:rsidR="005955FD" w:rsidRPr="00094D62">
        <w:rPr>
          <w:i/>
        </w:rPr>
        <w:t>node</w:t>
      </w:r>
      <w:r w:rsidR="005955FD">
        <w:t xml:space="preserve"> akan mengirimkan paket</w:t>
      </w:r>
      <w:r w:rsidR="00073E0E">
        <w:t xml:space="preserve"> </w:t>
      </w:r>
      <w:r w:rsidR="00073E0E" w:rsidRPr="00094D62">
        <w:rPr>
          <w:i/>
        </w:rPr>
        <w:t>request</w:t>
      </w:r>
      <w:r w:rsidR="005955FD">
        <w:t>.</w:t>
      </w:r>
      <w:r w:rsidR="00BF47D6">
        <w:t xml:space="preserve"> Kode implementasi penandatanganan paket diletakkan pada fungsi </w:t>
      </w:r>
      <w:r w:rsidR="00BF47D6">
        <w:rPr>
          <w:rFonts w:ascii="Consolas" w:hAnsi="Consolas" w:cs="Consolas"/>
          <w:color w:val="795DA3"/>
          <w:sz w:val="18"/>
          <w:szCs w:val="18"/>
          <w:shd w:val="clear" w:color="auto" w:fill="FFFFFF"/>
        </w:rPr>
        <w:t>AODV::sendRequest</w:t>
      </w:r>
      <w:r w:rsidR="00BF47D6">
        <w:rPr>
          <w:color w:val="795DA3"/>
          <w:shd w:val="clear" w:color="auto" w:fill="FFFFFF"/>
        </w:rPr>
        <w:t xml:space="preserve"> </w:t>
      </w:r>
      <w:r w:rsidR="00BF47D6">
        <w:rPr>
          <w:shd w:val="clear" w:color="auto" w:fill="FFFFFF"/>
        </w:rPr>
        <w:t>dan dapat dilihat pada lampiran</w:t>
      </w:r>
    </w:p>
    <w:p w:rsidR="00441B55" w:rsidRPr="00D94D33" w:rsidRDefault="00441B55" w:rsidP="009A3495">
      <w:pPr>
        <w:ind w:firstLine="720"/>
        <w:jc w:val="both"/>
      </w:pPr>
      <w:r>
        <w:rPr>
          <w:shd w:val="clear" w:color="auto" w:fill="FFFFFF"/>
        </w:rPr>
        <w:t xml:space="preserve">Tahap verifikasi </w:t>
      </w:r>
      <w:r w:rsidRPr="00094D62">
        <w:rPr>
          <w:i/>
          <w:shd w:val="clear" w:color="auto" w:fill="FFFFFF"/>
        </w:rPr>
        <w:t>signature</w:t>
      </w:r>
      <w:r>
        <w:rPr>
          <w:shd w:val="clear" w:color="auto" w:fill="FFFFFF"/>
        </w:rPr>
        <w:t xml:space="preserve"> yang ditambahkan pada </w:t>
      </w:r>
      <w:r w:rsidRPr="00094D62">
        <w:rPr>
          <w:i/>
          <w:shd w:val="clear" w:color="auto" w:fill="FFFFFF"/>
        </w:rPr>
        <w:t>packet header</w:t>
      </w:r>
      <w:r>
        <w:rPr>
          <w:shd w:val="clear" w:color="auto" w:fill="FFFFFF"/>
        </w:rPr>
        <w:t xml:space="preserve"> dilakukan setiap kali </w:t>
      </w:r>
      <w:r w:rsidRPr="00094D62">
        <w:rPr>
          <w:i/>
          <w:shd w:val="clear" w:color="auto" w:fill="FFFFFF"/>
        </w:rPr>
        <w:t>node</w:t>
      </w:r>
      <w:r>
        <w:rPr>
          <w:shd w:val="clear" w:color="auto" w:fill="FFFFFF"/>
        </w:rPr>
        <w:t xml:space="preserve"> menerima paket. Beberapa variabel yang dibutuhkan </w:t>
      </w:r>
      <w:r w:rsidR="00313E5F">
        <w:rPr>
          <w:shd w:val="clear" w:color="auto" w:fill="FFFFFF"/>
        </w:rPr>
        <w:t xml:space="preserve">yaitu </w:t>
      </w:r>
      <w:r w:rsidR="00313E5F">
        <w:rPr>
          <w:rStyle w:val="pl-k"/>
          <w:rFonts w:ascii="Consolas" w:hAnsi="Consolas" w:cs="Consolas"/>
          <w:color w:val="A71D5D"/>
          <w:sz w:val="18"/>
          <w:szCs w:val="18"/>
          <w:shd w:val="clear" w:color="auto" w:fill="FFFFFF"/>
        </w:rPr>
        <w:t>int</w:t>
      </w:r>
      <w:r w:rsidR="00313E5F">
        <w:rPr>
          <w:rFonts w:ascii="Consolas" w:hAnsi="Consolas" w:cs="Consolas"/>
          <w:color w:val="24292E"/>
          <w:sz w:val="18"/>
          <w:szCs w:val="18"/>
          <w:shd w:val="clear" w:color="auto" w:fill="FFFFFF"/>
        </w:rPr>
        <w:t xml:space="preserve"> verified[</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color w:val="24292E"/>
          <w:shd w:val="clear" w:color="auto" w:fill="FFFFFF"/>
        </w:rPr>
        <w:t xml:space="preserve">, dan </w:t>
      </w:r>
      <w:r w:rsidR="00313E5F">
        <w:rPr>
          <w:rStyle w:val="pl-k"/>
          <w:rFonts w:ascii="Consolas" w:hAnsi="Consolas" w:cs="Consolas"/>
          <w:color w:val="A71D5D"/>
          <w:sz w:val="18"/>
          <w:szCs w:val="18"/>
          <w:shd w:val="clear" w:color="auto" w:fill="FFFFFF"/>
        </w:rPr>
        <w:t>double</w:t>
      </w:r>
      <w:r w:rsidR="00313E5F">
        <w:rPr>
          <w:rFonts w:ascii="Consolas" w:hAnsi="Consolas" w:cs="Consolas"/>
          <w:color w:val="24292E"/>
          <w:sz w:val="18"/>
          <w:szCs w:val="18"/>
          <w:shd w:val="clear" w:color="auto" w:fill="FFFFFF"/>
        </w:rPr>
        <w:t xml:space="preserve"> backward_eval[</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sidRPr="00933A7D">
        <w:rPr>
          <w:shd w:val="clear" w:color="auto" w:fill="FFFFFF"/>
        </w:rPr>
        <w:t>.</w:t>
      </w:r>
      <w:r w:rsidR="00933A7D">
        <w:rPr>
          <w:shd w:val="clear" w:color="auto" w:fill="FFFFFF"/>
        </w:rPr>
        <w:t xml:space="preserve"> </w:t>
      </w:r>
      <w:r w:rsidR="00D94D33">
        <w:rPr>
          <w:shd w:val="clear" w:color="auto" w:fill="FFFFFF"/>
        </w:rPr>
        <w:t xml:space="preserve">Jika paket lolos verifikasi, maka </w:t>
      </w:r>
      <w:r w:rsidR="00D94D33" w:rsidRPr="00094D62">
        <w:rPr>
          <w:i/>
          <w:shd w:val="clear" w:color="auto" w:fill="FFFFFF"/>
        </w:rPr>
        <w:t>counter</w:t>
      </w:r>
      <w:r w:rsidR="00D94D33">
        <w:rPr>
          <w:shd w:val="clear" w:color="auto" w:fill="FFFFFF"/>
        </w:rPr>
        <w:t xml:space="preserve"> untuk paket terverifikasi dari </w:t>
      </w:r>
      <w:r w:rsidR="00D94D33" w:rsidRPr="00094D62">
        <w:rPr>
          <w:i/>
          <w:shd w:val="clear" w:color="auto" w:fill="FFFFFF"/>
        </w:rPr>
        <w:t>node</w:t>
      </w:r>
      <w:r w:rsidR="00D94D33">
        <w:rPr>
          <w:shd w:val="clear" w:color="auto" w:fill="FFFFFF"/>
        </w:rPr>
        <w:t xml:space="preserve"> tetangganya akan di</w:t>
      </w:r>
      <w:r w:rsidR="00D94D33" w:rsidRPr="00094D62">
        <w:rPr>
          <w:i/>
          <w:shd w:val="clear" w:color="auto" w:fill="FFFFFF"/>
        </w:rPr>
        <w:t>increment</w:t>
      </w:r>
      <w:r w:rsidR="00D94D33">
        <w:rPr>
          <w:shd w:val="clear" w:color="auto" w:fill="FFFFFF"/>
        </w:rPr>
        <w:t xml:space="preserve"> dengan disimpan pada variabel </w:t>
      </w:r>
      <w:r w:rsidR="00D94D33">
        <w:rPr>
          <w:rStyle w:val="pl-k"/>
          <w:rFonts w:ascii="Consolas" w:hAnsi="Consolas" w:cs="Consolas"/>
          <w:color w:val="A71D5D"/>
          <w:sz w:val="18"/>
          <w:szCs w:val="18"/>
          <w:shd w:val="clear" w:color="auto" w:fill="FFFFFF"/>
        </w:rPr>
        <w:t>int</w:t>
      </w:r>
      <w:r w:rsidR="00D94D33">
        <w:rPr>
          <w:rFonts w:ascii="Consolas" w:hAnsi="Consolas" w:cs="Consolas"/>
          <w:color w:val="24292E"/>
          <w:sz w:val="18"/>
          <w:szCs w:val="18"/>
          <w:shd w:val="clear" w:color="auto" w:fill="FFFFFF"/>
        </w:rPr>
        <w:t xml:space="preserve"> verified</w:t>
      </w:r>
      <w:r w:rsidR="00D94D33" w:rsidRPr="00D94D33">
        <w:rPr>
          <w:shd w:val="clear" w:color="auto" w:fill="FFFFFF"/>
        </w:rPr>
        <w:t>.</w:t>
      </w:r>
      <w:r w:rsidR="00D94D33">
        <w:rPr>
          <w:shd w:val="clear" w:color="auto" w:fill="FFFFFF"/>
        </w:rPr>
        <w:t xml:space="preserve"> Namun jika paket tidak lolos verifikasi, maka </w:t>
      </w:r>
      <w:r w:rsidR="00D94D33" w:rsidRPr="00094D62">
        <w:rPr>
          <w:i/>
          <w:shd w:val="clear" w:color="auto" w:fill="FFFFFF"/>
        </w:rPr>
        <w:t>counter</w:t>
      </w:r>
      <w:r w:rsidR="00D94D33">
        <w:rPr>
          <w:shd w:val="clear" w:color="auto" w:fill="FFFFFF"/>
        </w:rPr>
        <w:t xml:space="preserve"> tidak akan di</w:t>
      </w:r>
      <w:r w:rsidR="00D94D33" w:rsidRPr="00094D62">
        <w:rPr>
          <w:i/>
          <w:shd w:val="clear" w:color="auto" w:fill="FFFFFF"/>
        </w:rPr>
        <w:t>increment</w:t>
      </w:r>
      <w:r w:rsidR="00D94D33">
        <w:rPr>
          <w:shd w:val="clear" w:color="auto" w:fill="FFFFFF"/>
        </w:rPr>
        <w:t xml:space="preserve">. Jumlah dari </w:t>
      </w:r>
      <w:r w:rsidR="00D94D33" w:rsidRPr="00094D62">
        <w:rPr>
          <w:i/>
          <w:shd w:val="clear" w:color="auto" w:fill="FFFFFF"/>
        </w:rPr>
        <w:t>counter</w:t>
      </w:r>
      <w:r w:rsidR="00D94D33">
        <w:rPr>
          <w:shd w:val="clear" w:color="auto" w:fill="FFFFFF"/>
        </w:rPr>
        <w:t xml:space="preserve"> ini dapat digunakan untuk mendapatkan hasil evaluasi oleh suatu </w:t>
      </w:r>
      <w:r w:rsidR="00D94D33" w:rsidRPr="00094D62">
        <w:rPr>
          <w:i/>
          <w:shd w:val="clear" w:color="auto" w:fill="FFFFFF"/>
        </w:rPr>
        <w:t>node</w:t>
      </w:r>
      <w:r w:rsidR="00D94D33">
        <w:rPr>
          <w:shd w:val="clear" w:color="auto" w:fill="FFFFFF"/>
        </w:rPr>
        <w:t xml:space="preserve"> dari </w:t>
      </w:r>
      <w:r w:rsidR="00D94D33" w:rsidRPr="00094D62">
        <w:rPr>
          <w:i/>
          <w:shd w:val="clear" w:color="auto" w:fill="FFFFFF"/>
        </w:rPr>
        <w:t>node</w:t>
      </w:r>
      <w:r w:rsidR="00D94D33">
        <w:rPr>
          <w:shd w:val="clear" w:color="auto" w:fill="FFFFFF"/>
        </w:rPr>
        <w:t xml:space="preserve"> tetangganya yang disimpan dalam </w:t>
      </w:r>
      <w:r w:rsidR="00D94D33">
        <w:rPr>
          <w:rFonts w:ascii="Consolas" w:hAnsi="Consolas" w:cs="Consolas"/>
          <w:color w:val="24292E"/>
          <w:sz w:val="18"/>
          <w:szCs w:val="18"/>
          <w:shd w:val="clear" w:color="auto" w:fill="FFFFFF"/>
        </w:rPr>
        <w:t>backward_eval</w:t>
      </w:r>
      <w:r w:rsidR="00D94D33" w:rsidRPr="00D94D33">
        <w:rPr>
          <w:shd w:val="clear" w:color="auto" w:fill="FFFFFF"/>
        </w:rPr>
        <w:t>.</w:t>
      </w:r>
      <w:r w:rsidR="00D94D33">
        <w:rPr>
          <w:shd w:val="clear" w:color="auto" w:fill="FFFFFF"/>
        </w:rPr>
        <w:t xml:space="preserve"> Nilai dari variabel tersebut juga akan dijadikan bahan evaluasi ketika akan melakukan pemilihan </w:t>
      </w:r>
      <w:r w:rsidR="00D94D33" w:rsidRPr="00094D62">
        <w:rPr>
          <w:i/>
          <w:shd w:val="clear" w:color="auto" w:fill="FFFFFF"/>
        </w:rPr>
        <w:t>node</w:t>
      </w:r>
      <w:r w:rsidR="00D94D33">
        <w:rPr>
          <w:shd w:val="clear" w:color="auto" w:fill="FFFFFF"/>
        </w:rPr>
        <w:t xml:space="preserve">. Kode implementasi verifikasi </w:t>
      </w:r>
      <w:r w:rsidR="00D94D33" w:rsidRPr="00094D62">
        <w:rPr>
          <w:i/>
          <w:shd w:val="clear" w:color="auto" w:fill="FFFFFF"/>
        </w:rPr>
        <w:t>signature</w:t>
      </w:r>
      <w:r w:rsidR="00D94D33">
        <w:rPr>
          <w:shd w:val="clear" w:color="auto" w:fill="FFFFFF"/>
        </w:rPr>
        <w:t xml:space="preserve"> ini diletakkan pada fungsi </w:t>
      </w:r>
      <w:r w:rsidR="00D94D33">
        <w:rPr>
          <w:rFonts w:ascii="Consolas" w:hAnsi="Consolas" w:cs="Consolas"/>
          <w:color w:val="795DA3"/>
          <w:sz w:val="18"/>
          <w:szCs w:val="18"/>
          <w:shd w:val="clear" w:color="auto" w:fill="FFFFFF"/>
        </w:rPr>
        <w:t>AODV::recvRequest</w:t>
      </w:r>
      <w:r w:rsidR="00D94D33">
        <w:rPr>
          <w:shd w:val="clear" w:color="auto" w:fill="FFFFFF"/>
        </w:rPr>
        <w:t xml:space="preserve"> dan dapat dilihat pada lampiran</w:t>
      </w:r>
    </w:p>
    <w:p w:rsidR="009A3495" w:rsidRPr="00342ED1" w:rsidRDefault="009A3495" w:rsidP="009A3495">
      <w:pPr>
        <w:ind w:firstLine="720"/>
        <w:jc w:val="both"/>
      </w:pPr>
    </w:p>
    <w:p w:rsidR="001324AC" w:rsidRDefault="001324AC" w:rsidP="001620D9">
      <w:pPr>
        <w:pStyle w:val="Heading3"/>
        <w:numPr>
          <w:ilvl w:val="2"/>
          <w:numId w:val="23"/>
        </w:numPr>
        <w:ind w:left="567" w:hanging="567"/>
        <w:jc w:val="both"/>
        <w:rPr>
          <w:i/>
        </w:rPr>
      </w:pPr>
      <w:bookmarkStart w:id="156" w:name="_Toc483287719"/>
      <w:r>
        <w:t xml:space="preserve">Modifikasi Pemilihan </w:t>
      </w:r>
      <w:r w:rsidRPr="00365042">
        <w:rPr>
          <w:i/>
        </w:rPr>
        <w:t>Node</w:t>
      </w:r>
      <w:bookmarkEnd w:id="156"/>
    </w:p>
    <w:p w:rsidR="00ED2CD5" w:rsidRDefault="00ED2CD5" w:rsidP="00ED2CD5"/>
    <w:p w:rsidR="00ED2CD5" w:rsidRPr="005E6F59" w:rsidRDefault="00C561A2" w:rsidP="00C561A2">
      <w:pPr>
        <w:ind w:firstLine="576"/>
        <w:jc w:val="both"/>
      </w:pPr>
      <w:r>
        <w:t xml:space="preserve">Modifikasi pemilihan </w:t>
      </w:r>
      <w:r w:rsidRPr="003548EB">
        <w:rPr>
          <w:i/>
        </w:rPr>
        <w:t>node</w:t>
      </w:r>
      <w:r>
        <w:t xml:space="preserve"> dilakukan ketika suatu </w:t>
      </w:r>
      <w:r w:rsidRPr="003548EB">
        <w:rPr>
          <w:i/>
        </w:rPr>
        <w:t>node</w:t>
      </w:r>
      <w:r>
        <w:t xml:space="preserve"> akan memilih </w:t>
      </w:r>
      <w:r w:rsidRPr="003548EB">
        <w:rPr>
          <w:i/>
        </w:rPr>
        <w:t>nexthop</w:t>
      </w:r>
      <w:r>
        <w:t xml:space="preserve"> untuk memastikan </w:t>
      </w:r>
      <w:r w:rsidRPr="003548EB">
        <w:rPr>
          <w:i/>
        </w:rPr>
        <w:t>node</w:t>
      </w:r>
      <w:r>
        <w:t xml:space="preserve"> yang akan dijadikan </w:t>
      </w:r>
      <w:r w:rsidRPr="003548EB">
        <w:rPr>
          <w:i/>
        </w:rPr>
        <w:t>nexthop</w:t>
      </w:r>
      <w:r>
        <w:t xml:space="preserve"> adalah </w:t>
      </w:r>
      <w:r w:rsidRPr="003548EB">
        <w:rPr>
          <w:i/>
        </w:rPr>
        <w:t>node</w:t>
      </w:r>
      <w:r>
        <w:t xml:space="preserve"> yang aman. Modifikasi ini diletakkan pada </w:t>
      </w:r>
      <w:r w:rsidRPr="003548EB">
        <w:rPr>
          <w:i/>
        </w:rPr>
        <w:t>file</w:t>
      </w:r>
      <w:r>
        <w:t xml:space="preserve"> aodv.cc.</w:t>
      </w:r>
      <w:r w:rsidR="001D5CDA">
        <w:t xml:space="preserve"> Sebelum </w:t>
      </w:r>
      <w:r w:rsidR="001D5CDA" w:rsidRPr="003548EB">
        <w:rPr>
          <w:i/>
        </w:rPr>
        <w:t>node</w:t>
      </w:r>
      <w:r w:rsidR="001D5CDA">
        <w:t xml:space="preserve"> memilih </w:t>
      </w:r>
      <w:r w:rsidR="001D5CDA" w:rsidRPr="003548EB">
        <w:rPr>
          <w:i/>
        </w:rPr>
        <w:t>nexthop</w:t>
      </w:r>
      <w:r w:rsidR="001D5CDA">
        <w:t xml:space="preserve">, </w:t>
      </w:r>
      <w:r w:rsidR="001D5CDA" w:rsidRPr="003548EB">
        <w:rPr>
          <w:i/>
        </w:rPr>
        <w:t>node</w:t>
      </w:r>
      <w:r w:rsidR="001D5CDA">
        <w:t xml:space="preserve"> tersebut akan mengakumulasikan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Tiap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w:t>
      </w:r>
      <w:r w:rsidR="001D5CDA" w:rsidRPr="001D5CDA">
        <w:rPr>
          <w:shd w:val="clear" w:color="auto" w:fill="FFFFFF"/>
        </w:rPr>
        <w:t xml:space="preserve">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w:t>
      </w:r>
      <w:r w:rsidR="001D5CDA">
        <w:rPr>
          <w:shd w:val="clear" w:color="auto" w:fill="FFFFFF"/>
        </w:rPr>
        <w:t xml:space="preserve">dikalikan dengan angka desimal </w:t>
      </w:r>
      <w:r w:rsidR="001D5CDA" w:rsidRPr="003548EB">
        <w:rPr>
          <w:i/>
          <w:shd w:val="clear" w:color="auto" w:fill="FFFFFF"/>
        </w:rPr>
        <w:t>random</w:t>
      </w:r>
      <w:r w:rsidR="001D5CDA">
        <w:rPr>
          <w:shd w:val="clear" w:color="auto" w:fill="FFFFFF"/>
        </w:rPr>
        <w:t xml:space="preserve"> dari 0 sampai 1. Setelah dikalikan dengan angka </w:t>
      </w:r>
      <w:r w:rsidR="001D5CDA" w:rsidRPr="003548EB">
        <w:rPr>
          <w:i/>
          <w:shd w:val="clear" w:color="auto" w:fill="FFFFFF"/>
        </w:rPr>
        <w:t>random</w:t>
      </w:r>
      <w:r w:rsidR="001D5CDA">
        <w:rPr>
          <w:shd w:val="clear" w:color="auto" w:fill="FFFFFF"/>
        </w:rPr>
        <w:t xml:space="preserve">, kedua nilai tersebut dijumlahkan dan disimpan pada </w:t>
      </w:r>
      <w:r w:rsidR="001D5CDA">
        <w:rPr>
          <w:shd w:val="clear" w:color="auto" w:fill="FFFFFF"/>
        </w:rPr>
        <w:lastRenderedPageBreak/>
        <w:t xml:space="preserve">variabel </w:t>
      </w:r>
      <w:r w:rsidR="001D5CDA">
        <w:rPr>
          <w:rFonts w:ascii="Consolas" w:hAnsi="Consolas" w:cs="Consolas"/>
          <w:color w:val="24292E"/>
          <w:sz w:val="18"/>
          <w:szCs w:val="18"/>
          <w:shd w:val="clear" w:color="auto" w:fill="FFFFFF"/>
        </w:rPr>
        <w:t>eval_value[</w:t>
      </w:r>
      <w:r w:rsidR="001D5CDA">
        <w:rPr>
          <w:rStyle w:val="pl-c1"/>
          <w:rFonts w:ascii="Consolas" w:hAnsi="Consolas" w:cs="Consolas"/>
          <w:color w:val="0086B3"/>
          <w:sz w:val="18"/>
          <w:szCs w:val="18"/>
          <w:shd w:val="clear" w:color="auto" w:fill="FFFFFF"/>
        </w:rPr>
        <w:t>50</w:t>
      </w:r>
      <w:r w:rsidR="001D5CDA">
        <w:rPr>
          <w:rFonts w:ascii="Consolas" w:hAnsi="Consolas" w:cs="Consolas"/>
          <w:color w:val="24292E"/>
          <w:sz w:val="18"/>
          <w:szCs w:val="18"/>
          <w:shd w:val="clear" w:color="auto" w:fill="FFFFFF"/>
        </w:rPr>
        <w:t>][</w:t>
      </w:r>
      <w:r w:rsidR="001D5CDA">
        <w:rPr>
          <w:rStyle w:val="pl-c1"/>
          <w:rFonts w:ascii="Consolas" w:hAnsi="Consolas" w:cs="Consolas"/>
          <w:color w:val="0086B3"/>
          <w:sz w:val="18"/>
          <w:szCs w:val="18"/>
          <w:shd w:val="clear" w:color="auto" w:fill="FFFFFF"/>
        </w:rPr>
        <w:t>50</w:t>
      </w:r>
      <w:r w:rsidR="001D5CDA">
        <w:rPr>
          <w:rFonts w:ascii="Consolas" w:hAnsi="Consolas" w:cs="Consolas"/>
          <w:color w:val="24292E"/>
          <w:sz w:val="18"/>
          <w:szCs w:val="18"/>
          <w:shd w:val="clear" w:color="auto" w:fill="FFFFFF"/>
        </w:rPr>
        <w:t>]</w:t>
      </w:r>
      <w:r w:rsidR="001D5CDA">
        <w:rPr>
          <w:shd w:val="clear" w:color="auto" w:fill="FFFFFF"/>
        </w:rPr>
        <w:t xml:space="preserve">. Terdapat nilai </w:t>
      </w:r>
      <w:r w:rsidR="001D5CDA" w:rsidRPr="003548EB">
        <w:rPr>
          <w:i/>
          <w:shd w:val="clear" w:color="auto" w:fill="FFFFFF"/>
        </w:rPr>
        <w:t>threshold</w:t>
      </w:r>
      <w:r w:rsidR="001D5CDA">
        <w:rPr>
          <w:shd w:val="clear" w:color="auto" w:fill="FFFFFF"/>
        </w:rPr>
        <w:t xml:space="preserve"> yang telah ditetapkan untuk membedakan apakah suatu </w:t>
      </w:r>
      <w:r w:rsidR="001D5CDA" w:rsidRPr="003548EB">
        <w:rPr>
          <w:i/>
          <w:shd w:val="clear" w:color="auto" w:fill="FFFFFF"/>
        </w:rPr>
        <w:t>node</w:t>
      </w:r>
      <w:r w:rsidR="001D5CDA">
        <w:rPr>
          <w:shd w:val="clear" w:color="auto" w:fill="FFFFFF"/>
        </w:rPr>
        <w:t xml:space="preserve"> aman untuk dijadikan </w:t>
      </w:r>
      <w:r w:rsidR="001D5CDA" w:rsidRPr="003548EB">
        <w:rPr>
          <w:i/>
          <w:shd w:val="clear" w:color="auto" w:fill="FFFFFF"/>
        </w:rPr>
        <w:t>nexthop</w:t>
      </w:r>
      <w:r w:rsidR="001D5CDA">
        <w:rPr>
          <w:shd w:val="clear" w:color="auto" w:fill="FFFFFF"/>
        </w:rPr>
        <w:t xml:space="preserve">. Dalam Tugas Akhir ini, penulis menetapkan nilai </w:t>
      </w:r>
      <w:r w:rsidR="001D5CDA" w:rsidRPr="003548EB">
        <w:rPr>
          <w:i/>
          <w:shd w:val="clear" w:color="auto" w:fill="FFFFFF"/>
        </w:rPr>
        <w:t>threshold</w:t>
      </w:r>
      <w:r w:rsidR="001D5CDA">
        <w:rPr>
          <w:shd w:val="clear" w:color="auto" w:fill="FFFFFF"/>
        </w:rPr>
        <w:t>nya adalah 0.7.</w:t>
      </w:r>
      <w:r w:rsidR="005E6F59">
        <w:rPr>
          <w:shd w:val="clear" w:color="auto" w:fill="FFFFFF"/>
        </w:rPr>
        <w:t xml:space="preserve"> Jika nilai </w:t>
      </w:r>
      <w:r w:rsidR="005E6F59">
        <w:rPr>
          <w:rFonts w:ascii="Consolas" w:hAnsi="Consolas" w:cs="Consolas"/>
          <w:color w:val="24292E"/>
          <w:sz w:val="18"/>
          <w:szCs w:val="18"/>
          <w:shd w:val="clear" w:color="auto" w:fill="FFFFFF"/>
        </w:rPr>
        <w:t>eval_value</w:t>
      </w:r>
      <w:r w:rsidR="005E6F59">
        <w:rPr>
          <w:color w:val="24292E"/>
          <w:shd w:val="clear" w:color="auto" w:fill="FFFFFF"/>
        </w:rPr>
        <w:t xml:space="preserve"> </w:t>
      </w:r>
      <w:r w:rsidR="005E6F59">
        <w:rPr>
          <w:shd w:val="clear" w:color="auto" w:fill="FFFFFF"/>
        </w:rPr>
        <w:t xml:space="preserve">lebih dari 0.7, </w:t>
      </w:r>
      <w:r w:rsidR="005E6F59" w:rsidRPr="003548EB">
        <w:rPr>
          <w:i/>
          <w:shd w:val="clear" w:color="auto" w:fill="FFFFFF"/>
        </w:rPr>
        <w:t>node</w:t>
      </w:r>
      <w:r w:rsidR="005E6F59">
        <w:rPr>
          <w:shd w:val="clear" w:color="auto" w:fill="FFFFFF"/>
        </w:rPr>
        <w:t xml:space="preserve"> tersebut bisa dijadikan </w:t>
      </w:r>
      <w:r w:rsidR="005E6F59" w:rsidRPr="003548EB">
        <w:rPr>
          <w:i/>
          <w:shd w:val="clear" w:color="auto" w:fill="FFFFFF"/>
        </w:rPr>
        <w:t>nexthop</w:t>
      </w:r>
      <w:r w:rsidR="005E6F59">
        <w:rPr>
          <w:shd w:val="clear" w:color="auto" w:fill="FFFFFF"/>
        </w:rPr>
        <w:t xml:space="preserve">. Namun jika sebaliknya, </w:t>
      </w:r>
      <w:r w:rsidR="00206F9C">
        <w:rPr>
          <w:shd w:val="clear" w:color="auto" w:fill="FFFFFF"/>
        </w:rPr>
        <w:t xml:space="preserve">maka </w:t>
      </w:r>
      <w:r w:rsidR="00206F9C" w:rsidRPr="003548EB">
        <w:rPr>
          <w:i/>
          <w:shd w:val="clear" w:color="auto" w:fill="FFFFFF"/>
        </w:rPr>
        <w:t>node</w:t>
      </w:r>
      <w:r w:rsidR="00206F9C">
        <w:rPr>
          <w:shd w:val="clear" w:color="auto" w:fill="FFFFFF"/>
        </w:rPr>
        <w:t xml:space="preserve"> tersebut tidak dijadikan </w:t>
      </w:r>
      <w:r w:rsidR="00206F9C" w:rsidRPr="003548EB">
        <w:rPr>
          <w:i/>
          <w:shd w:val="clear" w:color="auto" w:fill="FFFFFF"/>
        </w:rPr>
        <w:t>nexthop</w:t>
      </w:r>
      <w:r w:rsidR="00206F9C">
        <w:rPr>
          <w:shd w:val="clear" w:color="auto" w:fill="FFFFFF"/>
        </w:rPr>
        <w:t>.</w:t>
      </w:r>
      <w:r w:rsidR="00D614A2">
        <w:rPr>
          <w:shd w:val="clear" w:color="auto" w:fill="FFFFFF"/>
        </w:rPr>
        <w:t xml:space="preserve"> Kode modifikasi pemilihan </w:t>
      </w:r>
      <w:r w:rsidR="00D614A2" w:rsidRPr="003548EB">
        <w:rPr>
          <w:i/>
          <w:shd w:val="clear" w:color="auto" w:fill="FFFFFF"/>
        </w:rPr>
        <w:t>node</w:t>
      </w:r>
      <w:r w:rsidR="00D614A2">
        <w:rPr>
          <w:shd w:val="clear" w:color="auto" w:fill="FFFFFF"/>
        </w:rPr>
        <w:t xml:space="preserve"> ini diletakkan pada fungsi </w:t>
      </w:r>
      <w:r w:rsidR="00D614A2">
        <w:rPr>
          <w:rFonts w:ascii="Consolas" w:hAnsi="Consolas" w:cs="Consolas"/>
          <w:color w:val="795DA3"/>
          <w:sz w:val="18"/>
          <w:szCs w:val="18"/>
          <w:shd w:val="clear" w:color="auto" w:fill="FFFFFF"/>
        </w:rPr>
        <w:t>AODV::recvRequest</w:t>
      </w:r>
      <w:r w:rsidR="00D614A2">
        <w:rPr>
          <w:shd w:val="clear" w:color="auto" w:fill="FFFFFF"/>
        </w:rPr>
        <w:t xml:space="preserve"> dan dapat dilihat pada lampiran</w:t>
      </w:r>
    </w:p>
    <w:p w:rsidR="001D6531" w:rsidRDefault="001D6531" w:rsidP="001D6531"/>
    <w:p w:rsidR="00AA760D" w:rsidRDefault="001D6531" w:rsidP="001620D9">
      <w:pPr>
        <w:pStyle w:val="Heading2"/>
        <w:numPr>
          <w:ilvl w:val="1"/>
          <w:numId w:val="23"/>
        </w:numPr>
        <w:ind w:left="567" w:hanging="567"/>
        <w:jc w:val="both"/>
      </w:pPr>
      <w:bookmarkStart w:id="157" w:name="_Toc483287720"/>
      <w:r>
        <w:t xml:space="preserve">Implementasi Simulasi </w:t>
      </w:r>
      <w:r w:rsidR="00365042">
        <w:t>pada NS-2</w:t>
      </w:r>
      <w:bookmarkEnd w:id="157"/>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simulasi dapat dilihat pada gambar</w:t>
      </w:r>
    </w:p>
    <w:p w:rsidR="00ED1CB8" w:rsidRPr="00C469B7" w:rsidRDefault="00ED1CB8" w:rsidP="00C469B7">
      <w:pPr>
        <w:ind w:firstLine="576"/>
        <w:jc w:val="both"/>
      </w:pPr>
      <w:r>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p>
    <w:p w:rsidR="00365042" w:rsidRDefault="00365042" w:rsidP="00365042"/>
    <w:p w:rsidR="00365042" w:rsidRDefault="00365042" w:rsidP="001620D9">
      <w:pPr>
        <w:pStyle w:val="Heading3"/>
        <w:numPr>
          <w:ilvl w:val="2"/>
          <w:numId w:val="23"/>
        </w:numPr>
        <w:ind w:left="567" w:hanging="567"/>
        <w:jc w:val="both"/>
        <w:rPr>
          <w:i/>
        </w:rPr>
      </w:pPr>
      <w:bookmarkStart w:id="158" w:name="_Toc483287721"/>
      <w:r>
        <w:t xml:space="preserve">Implementasi </w:t>
      </w:r>
      <w:r w:rsidR="000D4602">
        <w:rPr>
          <w:i/>
        </w:rPr>
        <w:t>Black hole</w:t>
      </w:r>
      <w:r w:rsidRPr="00365042">
        <w:rPr>
          <w:i/>
        </w:rPr>
        <w:t xml:space="preserve"> Attack</w:t>
      </w:r>
      <w:bookmarkEnd w:id="158"/>
    </w:p>
    <w:p w:rsidR="00C73E0F" w:rsidRDefault="00C73E0F" w:rsidP="00C73E0F"/>
    <w:p w:rsidR="00C73E0F" w:rsidRDefault="00C73E0F" w:rsidP="00D8030D">
      <w:pPr>
        <w:ind w:firstLine="720"/>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D8030D">
      <w:pPr>
        <w:ind w:firstLine="720"/>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seperti yang ditunjukkan oleh gambar</w:t>
      </w: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lastRenderedPageBreak/>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8D6CA0">
        <w:rPr>
          <w:shd w:val="clear" w:color="auto" w:fill="FFFFFF"/>
        </w:rPr>
        <w:t xml:space="preserve"> dapat dilihat pada gambar</w:t>
      </w: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inisialisasi dapat dilihat pada gambar</w:t>
      </w: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menambahkan kode seperti pada gambar</w:t>
      </w:r>
    </w:p>
    <w:p w:rsidR="00F83D50" w:rsidRPr="00F83D50" w:rsidRDefault="00F83D50" w:rsidP="00D8030D">
      <w:pPr>
        <w:ind w:firstLine="720"/>
        <w:jc w:val="both"/>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menambahkan kode seperti pada gambar</w:t>
      </w:r>
    </w:p>
    <w:p w:rsidR="00C73E0F" w:rsidRPr="00C73E0F" w:rsidRDefault="00C73E0F" w:rsidP="00C73E0F"/>
    <w:p w:rsidR="00365042" w:rsidRDefault="00365042" w:rsidP="001620D9">
      <w:pPr>
        <w:pStyle w:val="Heading3"/>
        <w:numPr>
          <w:ilvl w:val="2"/>
          <w:numId w:val="23"/>
        </w:numPr>
        <w:ind w:left="567" w:hanging="567"/>
        <w:jc w:val="both"/>
        <w:rPr>
          <w:i/>
        </w:rPr>
      </w:pPr>
      <w:bookmarkStart w:id="159" w:name="_Toc483287722"/>
      <w:r>
        <w:t xml:space="preserve">Implementasi </w:t>
      </w:r>
      <w:r w:rsidR="000D4602">
        <w:rPr>
          <w:i/>
        </w:rPr>
        <w:t>Worm hole</w:t>
      </w:r>
      <w:r w:rsidRPr="00365042">
        <w:rPr>
          <w:i/>
        </w:rPr>
        <w:t xml:space="preserve"> Attack</w:t>
      </w:r>
      <w:bookmarkEnd w:id="159"/>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gambar</w:t>
      </w:r>
    </w:p>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w:t>
      </w:r>
      <w:r w:rsidRPr="00A820AD">
        <w:rPr>
          <w:i/>
          <w:shd w:val="clear" w:color="auto" w:fill="FFFFFF"/>
        </w:rPr>
        <w:lastRenderedPageBreak/>
        <w:t>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Pr>
          <w:shd w:val="clear" w:color="auto" w:fill="FFFFFF"/>
        </w:rPr>
        <w:t>seperti pada gambar</w:t>
      </w: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seperti yang ditunjukkan pada gambar</w:t>
      </w:r>
    </w:p>
    <w:p w:rsidR="00F956DC" w:rsidRPr="00F956DC" w:rsidRDefault="000D4602" w:rsidP="000B2B54">
      <w:pPr>
        <w:ind w:firstLine="576"/>
        <w:jc w:val="both"/>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 ditunjukkan pada gambar</w:t>
      </w:r>
    </w:p>
    <w:p w:rsidR="000B2B54" w:rsidRDefault="000B2B54" w:rsidP="00542AE6"/>
    <w:p w:rsidR="00542AE6" w:rsidRDefault="00542AE6" w:rsidP="001620D9">
      <w:pPr>
        <w:pStyle w:val="Heading2"/>
        <w:numPr>
          <w:ilvl w:val="1"/>
          <w:numId w:val="23"/>
        </w:numPr>
        <w:ind w:left="567" w:hanging="567"/>
        <w:jc w:val="both"/>
      </w:pPr>
      <w:bookmarkStart w:id="160" w:name="_Toc483287723"/>
      <w:r>
        <w:t>Implementasi Metrik Analisis</w:t>
      </w:r>
      <w:bookmarkEnd w:id="160"/>
    </w:p>
    <w:p w:rsidR="00564E75" w:rsidRDefault="00564E75" w:rsidP="00564E75"/>
    <w:p w:rsidR="001500AA" w:rsidRDefault="001500AA" w:rsidP="001500AA">
      <w:pPr>
        <w:ind w:firstLine="576"/>
        <w:jc w:val="both"/>
      </w:pPr>
      <w:r>
        <w:t xml:space="preserve">Simulasi yang telah dijalankan oleh NS-2 menghasilkan keluaran sebuah </w:t>
      </w:r>
      <w:r w:rsidRPr="00330A4F">
        <w:rPr>
          <w:i/>
        </w:rPr>
        <w:t>tracefile</w:t>
      </w:r>
      <w:r>
        <w:t xml:space="preserve"> yang berisikan data mengenai apa saja yang terjadi selama simulasi dalam bentuk </w:t>
      </w:r>
      <w:r w:rsidRPr="00522918">
        <w:rPr>
          <w:i/>
        </w:rPr>
        <w:t>plain text</w:t>
      </w:r>
      <w:r>
        <w:t xml:space="preserve">. Dari data </w:t>
      </w:r>
      <w:r w:rsidRPr="00522918">
        <w:rPr>
          <w:i/>
        </w:rPr>
        <w:t>tracefile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Default="00564E75" w:rsidP="001620D9">
      <w:pPr>
        <w:pStyle w:val="Heading3"/>
        <w:numPr>
          <w:ilvl w:val="2"/>
          <w:numId w:val="23"/>
        </w:numPr>
        <w:ind w:left="567" w:hanging="567"/>
        <w:jc w:val="both"/>
        <w:rPr>
          <w:i/>
        </w:rPr>
      </w:pPr>
      <w:bookmarkStart w:id="161" w:name="_Toc483287724"/>
      <w:r>
        <w:t xml:space="preserve">Implementasi </w:t>
      </w:r>
      <w:r w:rsidRPr="005F5BF9">
        <w:rPr>
          <w:i/>
        </w:rPr>
        <w:t>Packet Delivery Ratio</w:t>
      </w:r>
      <w:r w:rsidR="004E1051">
        <w:rPr>
          <w:i/>
        </w:rPr>
        <w:t xml:space="preserve"> </w:t>
      </w:r>
      <w:r w:rsidR="004E1051" w:rsidRPr="004E1051">
        <w:t>(PDR)</w:t>
      </w:r>
      <w:bookmarkEnd w:id="161"/>
    </w:p>
    <w:p w:rsidR="008244EA" w:rsidRDefault="008244EA" w:rsidP="008244EA"/>
    <w:p w:rsidR="008244EA" w:rsidRDefault="008244EA" w:rsidP="008244EA">
      <w:pPr>
        <w:ind w:firstLine="720"/>
        <w:jc w:val="both"/>
      </w:pPr>
      <w:r>
        <w:t xml:space="preserve">Pada bagian telah ditunjukkan contoh struktur data </w:t>
      </w:r>
      <w:r w:rsidRPr="00522918">
        <w:rPr>
          <w:i/>
        </w:rPr>
        <w:t>event</w:t>
      </w:r>
      <w:r>
        <w:t xml:space="preserve"> yang dicatat dalam </w:t>
      </w:r>
      <w:r w:rsidRPr="00522918">
        <w:rPr>
          <w:i/>
        </w:rPr>
        <w:t>tracefile</w:t>
      </w:r>
      <w:r>
        <w:t xml:space="preserve"> oleh NS-2. Kemud</w:t>
      </w:r>
      <w:r w:rsidR="00FC4A33">
        <w:t xml:space="preserve">ian, pada persamaan </w:t>
      </w:r>
      <w:r>
        <w:t xml:space="preserve">telah dijelaskan bagaimana menghitung PDR. Dengan begitu, dilakukan penghitungan PDR melalui bantuan skrip awk. Skrip awk untuk menghitung PDR </w:t>
      </w:r>
      <w:r w:rsidR="00B40F7B">
        <w:t xml:space="preserve">berdasarkan kedua informasi tersebut </w:t>
      </w:r>
      <w:r>
        <w:t>dapat dilihat pada lampiran.</w:t>
      </w:r>
    </w:p>
    <w:p w:rsidR="0053473B" w:rsidRDefault="0053473B" w:rsidP="008244EA">
      <w:pPr>
        <w:ind w:firstLine="720"/>
        <w:jc w:val="both"/>
      </w:pPr>
      <w:r>
        <w:t xml:space="preserve">Dalam perhitungan PDR, kata kunci yang perlu diperhatikan dari </w:t>
      </w:r>
      <w:r w:rsidRPr="00522918">
        <w:rPr>
          <w:i/>
        </w:rPr>
        <w:t>tracefile</w:t>
      </w:r>
      <w:r>
        <w:t xml:space="preserve"> adalah </w:t>
      </w:r>
      <w:r w:rsidRPr="00522918">
        <w:rPr>
          <w:i/>
        </w:rPr>
        <w:t>layer</w:t>
      </w:r>
      <w:r>
        <w:t xml:space="preserve"> AGT, karena kata kunci </w:t>
      </w:r>
      <w:r>
        <w:lastRenderedPageBreak/>
        <w:t xml:space="preserve">tersebut menunjukkan </w:t>
      </w:r>
      <w:r w:rsidRPr="00522918">
        <w:rPr>
          <w:i/>
        </w:rPr>
        <w:t>event</w:t>
      </w:r>
      <w:r>
        <w:t xml:space="preserve"> yang bersangkutan dengan paket 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menghitung PDR dapat dilihat pada gambar</w:t>
      </w:r>
    </w:p>
    <w:p w:rsidR="003A33C7" w:rsidRDefault="003A33C7" w:rsidP="008244EA">
      <w:pPr>
        <w:ind w:firstLine="720"/>
        <w:jc w:val="both"/>
      </w:pPr>
      <w:r>
        <w:t xml:space="preserve">Contoh perintah pengeksekusian skrip awk untuk menganalisis </w:t>
      </w:r>
      <w:r w:rsidRPr="00522918">
        <w:rPr>
          <w:i/>
        </w:rPr>
        <w:t>tracefile</w:t>
      </w:r>
      <w:r>
        <w:t xml:space="preserve"> beserta outputnya dapat dilihat</w:t>
      </w:r>
      <w:r w:rsidR="009530E6">
        <w:t xml:space="preserve"> masing-masing</w:t>
      </w:r>
      <w:r>
        <w:t xml:space="preserve"> pada gambar dan </w:t>
      </w:r>
    </w:p>
    <w:p w:rsidR="008244EA" w:rsidRPr="008244EA" w:rsidRDefault="008244EA" w:rsidP="008244EA"/>
    <w:p w:rsidR="00564E75" w:rsidRDefault="00564E75" w:rsidP="001620D9">
      <w:pPr>
        <w:pStyle w:val="Heading3"/>
        <w:numPr>
          <w:ilvl w:val="2"/>
          <w:numId w:val="23"/>
        </w:numPr>
        <w:ind w:left="567" w:hanging="567"/>
        <w:jc w:val="both"/>
        <w:rPr>
          <w:i/>
        </w:rPr>
      </w:pPr>
      <w:bookmarkStart w:id="162" w:name="_Toc483287725"/>
      <w:r>
        <w:t xml:space="preserve">Implementasi </w:t>
      </w:r>
      <w:r w:rsidR="004E1051">
        <w:t xml:space="preserve">Rata-rata </w:t>
      </w:r>
      <w:r w:rsidRPr="005F5BF9">
        <w:rPr>
          <w:i/>
        </w:rPr>
        <w:t>End to End Delay</w:t>
      </w:r>
      <w:r w:rsidR="004E1051">
        <w:rPr>
          <w:i/>
        </w:rPr>
        <w:t xml:space="preserve"> </w:t>
      </w:r>
      <w:r w:rsidR="004E1051" w:rsidRPr="004E1051">
        <w:t>(E2E)</w:t>
      </w:r>
      <w:bookmarkEnd w:id="162"/>
    </w:p>
    <w:p w:rsidR="004E1051" w:rsidRDefault="004E1051" w:rsidP="004E1051"/>
    <w:p w:rsidR="002057CB" w:rsidRDefault="002057CB" w:rsidP="00FC4A33">
      <w:pPr>
        <w:ind w:firstLine="720"/>
        <w:jc w:val="both"/>
      </w:pPr>
      <w:r>
        <w:t xml:space="preserve">Perhitungan E2E </w:t>
      </w:r>
      <w:r w:rsidR="00FC4A33">
        <w:t>telah dijelaskan melalui persamaan. Skrip awk untuk menghitung E2E dapat dilihat pada lampiran</w:t>
      </w:r>
    </w:p>
    <w:p w:rsidR="004E1051" w:rsidRDefault="00FC4A33" w:rsidP="00FC4A33">
      <w:pPr>
        <w:ind w:firstLine="720"/>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FC4A33">
      <w:pPr>
        <w:ind w:firstLine="720"/>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t xml:space="preserve"> dapat dilihat pada gambar</w:t>
      </w:r>
    </w:p>
    <w:p w:rsidR="005E07F2" w:rsidRDefault="00637E0F" w:rsidP="00637E0F">
      <w:pPr>
        <w:ind w:firstLine="720"/>
        <w:jc w:val="both"/>
      </w:pPr>
      <w:r>
        <w:t xml:space="preserve">Contoh perintah pengeksekusian skrip awk untuk menganalisis </w:t>
      </w:r>
      <w:r w:rsidRPr="00522918">
        <w:rPr>
          <w:i/>
        </w:rPr>
        <w:t>tracefile</w:t>
      </w:r>
      <w:r>
        <w:t xml:space="preserve"> beserta outputnya dapat dilihat masing-masing pada gambar dan </w:t>
      </w:r>
    </w:p>
    <w:p w:rsidR="004E1051" w:rsidRPr="004E1051" w:rsidRDefault="004E1051" w:rsidP="004E1051"/>
    <w:p w:rsidR="005F5BF9" w:rsidRDefault="00564E75" w:rsidP="001620D9">
      <w:pPr>
        <w:pStyle w:val="Heading3"/>
        <w:numPr>
          <w:ilvl w:val="2"/>
          <w:numId w:val="23"/>
        </w:numPr>
        <w:ind w:left="567" w:hanging="567"/>
        <w:jc w:val="both"/>
        <w:rPr>
          <w:i/>
        </w:rPr>
      </w:pPr>
      <w:bookmarkStart w:id="163" w:name="_Toc483287726"/>
      <w:r>
        <w:t xml:space="preserve">Implementasi </w:t>
      </w:r>
      <w:r w:rsidRPr="005F5BF9">
        <w:rPr>
          <w:i/>
        </w:rPr>
        <w:t>Routing Overhead</w:t>
      </w:r>
      <w:r w:rsidR="00CF2317">
        <w:rPr>
          <w:i/>
        </w:rPr>
        <w:t xml:space="preserve"> </w:t>
      </w:r>
      <w:r w:rsidR="00CF2317" w:rsidRPr="00CF2317">
        <w:t>(</w:t>
      </w:r>
      <w:r w:rsidR="00CF2317">
        <w:t>RO</w:t>
      </w:r>
      <w:r w:rsidR="00CF2317" w:rsidRPr="00CF2317">
        <w:t>)</w:t>
      </w:r>
      <w:bookmarkEnd w:id="163"/>
    </w:p>
    <w:p w:rsidR="00CF2317" w:rsidRDefault="00CF2317" w:rsidP="00CF2317"/>
    <w:p w:rsidR="00CF2317" w:rsidRDefault="00CF2317" w:rsidP="007E6CE9">
      <w:pPr>
        <w:ind w:firstLine="720"/>
        <w:jc w:val="both"/>
      </w:pPr>
      <w:r>
        <w:lastRenderedPageBreak/>
        <w:t>Perhitungan RO telah dijelaskan pada persamaan. Skrip awk untuk menghitung RO dapat dilihat pada lampiran</w:t>
      </w:r>
    </w:p>
    <w:p w:rsidR="007E6CE9" w:rsidRDefault="007E6CE9" w:rsidP="007E6CE9">
      <w:pPr>
        <w:ind w:firstLine="720"/>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menghitung RO dapat dilihat pada gambar</w:t>
      </w:r>
    </w:p>
    <w:p w:rsidR="007E6CE9" w:rsidRPr="00CF2317" w:rsidRDefault="007E6CE9" w:rsidP="007E6CE9">
      <w:pPr>
        <w:ind w:firstLine="720"/>
        <w:jc w:val="both"/>
      </w:pPr>
      <w:r>
        <w:t xml:space="preserve">Contoh perintah pengeksekusian skrip awk untuk menganalisis </w:t>
      </w:r>
      <w:r w:rsidRPr="00522918">
        <w:rPr>
          <w:i/>
        </w:rPr>
        <w:t>tracefile</w:t>
      </w:r>
      <w:r>
        <w:t xml:space="preserve"> beserta outputnya dapat dilihat masing-masing pada gambar dan </w:t>
      </w:r>
    </w:p>
    <w:p w:rsidR="00AA760D" w:rsidRPr="00AA760D" w:rsidRDefault="00AA760D" w:rsidP="00AA760D"/>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Pr="003157DE" w:rsidRDefault="007D06E1" w:rsidP="001A768B">
      <w:pPr>
        <w:pStyle w:val="Heading1"/>
        <w:numPr>
          <w:ilvl w:val="0"/>
          <w:numId w:val="0"/>
        </w:numPr>
      </w:pPr>
      <w:bookmarkStart w:id="164" w:name="_Toc483287727"/>
      <w:r w:rsidRPr="003157DE">
        <w:t>BAB V</w:t>
      </w:r>
      <w:r w:rsidRPr="003157DE">
        <w:br/>
        <w:t>HASIL UJI COBA DAN EVALUASI</w:t>
      </w:r>
      <w:bookmarkEnd w:id="164"/>
    </w:p>
    <w:p w:rsidR="007D06E1" w:rsidRPr="003157DE" w:rsidRDefault="007D06E1" w:rsidP="007D06E1">
      <w:pPr>
        <w:pStyle w:val="gambar"/>
        <w:jc w:val="both"/>
        <w:rPr>
          <w:b/>
        </w:rPr>
      </w:pPr>
    </w:p>
    <w:p w:rsidR="007D06E1" w:rsidRPr="003157DE" w:rsidRDefault="007D06E1" w:rsidP="007D06E1">
      <w:pPr>
        <w:tabs>
          <w:tab w:val="center" w:pos="2919"/>
          <w:tab w:val="left" w:pos="5016"/>
        </w:tabs>
        <w:ind w:firstLine="567"/>
        <w:jc w:val="both"/>
        <w:rPr>
          <w:color w:val="000000"/>
        </w:rPr>
      </w:pPr>
      <w:r w:rsidRPr="003157DE">
        <w:rPr>
          <w:color w:val="000000"/>
        </w:rPr>
        <w:tab/>
      </w:r>
    </w:p>
    <w:p w:rsidR="007D06E1" w:rsidRPr="003157DE" w:rsidRDefault="007D06E1" w:rsidP="007D06E1">
      <w:pPr>
        <w:tabs>
          <w:tab w:val="center" w:pos="2919"/>
          <w:tab w:val="left" w:pos="5016"/>
        </w:tabs>
        <w:ind w:firstLine="709"/>
        <w:jc w:val="both"/>
        <w:rPr>
          <w:color w:val="000000"/>
        </w:rPr>
      </w:pPr>
    </w:p>
    <w:p w:rsidR="007D06E1" w:rsidRPr="003157DE" w:rsidRDefault="007D06E1" w:rsidP="001620D9">
      <w:pPr>
        <w:pStyle w:val="Heading2"/>
        <w:numPr>
          <w:ilvl w:val="1"/>
          <w:numId w:val="24"/>
        </w:numPr>
        <w:ind w:left="567" w:hanging="567"/>
        <w:jc w:val="both"/>
      </w:pPr>
      <w:bookmarkStart w:id="165" w:name="_Toc483287728"/>
      <w:r w:rsidRPr="003157DE">
        <w:t xml:space="preserve">Lingkungan </w:t>
      </w:r>
      <w:r w:rsidR="00370D81">
        <w:t>Uji Coba</w:t>
      </w:r>
      <w:bookmarkEnd w:id="165"/>
    </w:p>
    <w:p w:rsidR="007D06E1" w:rsidRPr="00852480" w:rsidRDefault="007D06E1" w:rsidP="007D06E1"/>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166" w:name="_Toc483287729"/>
      <w:r>
        <w:t>Hasil Uji Coba</w:t>
      </w:r>
      <w:bookmarkEnd w:id="166"/>
    </w:p>
    <w:p w:rsidR="00A529EC" w:rsidRPr="00A529EC" w:rsidRDefault="00A529EC" w:rsidP="00A529EC"/>
    <w:p w:rsidR="002B1BE7" w:rsidRDefault="00370D81" w:rsidP="001620D9">
      <w:pPr>
        <w:pStyle w:val="Heading3"/>
        <w:numPr>
          <w:ilvl w:val="2"/>
          <w:numId w:val="24"/>
        </w:numPr>
        <w:ind w:left="567" w:hanging="567"/>
        <w:jc w:val="both"/>
        <w:rPr>
          <w:i/>
        </w:rPr>
      </w:pPr>
      <w:bookmarkStart w:id="167" w:name="_Toc483287730"/>
      <w:r>
        <w:t xml:space="preserve">Hasil Uji Coba Skenario </w:t>
      </w:r>
      <w:r w:rsidRPr="00370D81">
        <w:rPr>
          <w:i/>
        </w:rPr>
        <w:t>Grid</w:t>
      </w:r>
      <w:bookmarkEnd w:id="167"/>
    </w:p>
    <w:p w:rsidR="00DC530E" w:rsidRPr="00DC530E" w:rsidRDefault="00DC530E" w:rsidP="00DC530E"/>
    <w:p w:rsidR="00370D81" w:rsidRPr="00370D81" w:rsidRDefault="00370D81" w:rsidP="001620D9">
      <w:pPr>
        <w:pStyle w:val="Heading3"/>
        <w:numPr>
          <w:ilvl w:val="2"/>
          <w:numId w:val="24"/>
        </w:numPr>
        <w:ind w:left="567" w:hanging="567"/>
        <w:jc w:val="both"/>
      </w:pPr>
      <w:bookmarkStart w:id="168" w:name="_Toc483287731"/>
      <w:r>
        <w:t xml:space="preserve">Hasil Uji Coba Skenario </w:t>
      </w:r>
      <w:r w:rsidRPr="00370D81">
        <w:rPr>
          <w:i/>
        </w:rPr>
        <w:t>Real</w:t>
      </w:r>
      <w:bookmarkEnd w:id="168"/>
    </w:p>
    <w:p w:rsidR="002B1BE7" w:rsidRDefault="002B1BE7" w:rsidP="002B1BE7"/>
    <w:p w:rsidR="002B1BE7" w:rsidRDefault="00EB6477" w:rsidP="000A05CA">
      <w:pPr>
        <w:spacing w:after="160" w:line="259" w:lineRule="auto"/>
      </w:pPr>
      <w:r>
        <w:br w:type="page"/>
      </w:r>
    </w:p>
    <w:p w:rsidR="006A4ACE" w:rsidRPr="003157DE" w:rsidRDefault="003470B1" w:rsidP="006A4ACE">
      <w:pPr>
        <w:jc w:val="center"/>
        <w:rPr>
          <w:rFonts w:eastAsia="SimSun"/>
          <w:lang w:eastAsia="zh-CN"/>
        </w:rPr>
      </w:pPr>
      <w:r>
        <w:rPr>
          <w:rFonts w:eastAsia="SimSun"/>
          <w:b/>
          <w:i/>
          <w:lang w:eastAsia="zh-CN"/>
        </w:rPr>
        <w:lastRenderedPageBreak/>
        <w:t>[Halaman ini sengaja dikosongkan]</w:t>
      </w: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Pr="000A05CA" w:rsidRDefault="006A4ACE" w:rsidP="000A05CA">
      <w:pPr>
        <w:spacing w:after="160" w:line="259" w:lineRule="auto"/>
      </w:pPr>
    </w:p>
    <w:p w:rsidR="00B16EC8" w:rsidRDefault="00B16EC8" w:rsidP="00DC530E">
      <w:pPr>
        <w:pStyle w:val="Heading1"/>
        <w:numPr>
          <w:ilvl w:val="0"/>
          <w:numId w:val="24"/>
        </w:numPr>
        <w:ind w:hanging="709"/>
        <w:sectPr w:rsidR="00B16EC8" w:rsidSect="005646E9">
          <w:type w:val="continuous"/>
          <w:pgSz w:w="8392" w:h="11907"/>
          <w:pgMar w:top="1418" w:right="1134" w:bottom="1418" w:left="1418" w:header="709" w:footer="709" w:gutter="0"/>
          <w:cols w:space="708"/>
          <w:titlePg/>
          <w:docGrid w:linePitch="360"/>
        </w:sectPr>
      </w:pPr>
    </w:p>
    <w:p w:rsidR="007D06E1" w:rsidRPr="002B1BE7" w:rsidRDefault="007D06E1" w:rsidP="001A768B">
      <w:pPr>
        <w:pStyle w:val="Heading1"/>
        <w:numPr>
          <w:ilvl w:val="0"/>
          <w:numId w:val="0"/>
        </w:numPr>
      </w:pPr>
      <w:bookmarkStart w:id="169" w:name="_Toc483287732"/>
      <w:r w:rsidRPr="002B1BE7">
        <w:lastRenderedPageBreak/>
        <w:t>BAB VI</w:t>
      </w:r>
      <w:r w:rsidRPr="002B1BE7">
        <w:br/>
        <w:t>KESIMPULAN DAN SARAN</w:t>
      </w:r>
      <w:bookmarkEnd w:id="169"/>
    </w:p>
    <w:p w:rsidR="007D06E1" w:rsidRPr="003157DE" w:rsidRDefault="007D06E1" w:rsidP="007D06E1">
      <w:pPr>
        <w:pStyle w:val="gambar"/>
        <w:jc w:val="both"/>
        <w:rPr>
          <w:b/>
        </w:rPr>
      </w:pPr>
    </w:p>
    <w:p w:rsidR="002B1BE7" w:rsidRPr="003157DE" w:rsidRDefault="007D06E1" w:rsidP="002B1BE7">
      <w:pPr>
        <w:tabs>
          <w:tab w:val="center" w:pos="2919"/>
          <w:tab w:val="left" w:pos="5016"/>
        </w:tabs>
        <w:ind w:firstLine="567"/>
        <w:jc w:val="both"/>
        <w:rPr>
          <w:color w:val="000000"/>
        </w:rPr>
      </w:pPr>
      <w:r w:rsidRPr="003157DE">
        <w:rPr>
          <w:color w:val="000000"/>
        </w:rPr>
        <w:tab/>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170" w:name="_Toc452577990"/>
      <w:bookmarkStart w:id="171" w:name="_Toc483287733"/>
      <w:r w:rsidRPr="003157DE">
        <w:t>Kesimpulan</w:t>
      </w:r>
      <w:bookmarkEnd w:id="170"/>
      <w:bookmarkEnd w:id="171"/>
    </w:p>
    <w:p w:rsidR="002B1BE7" w:rsidRPr="00852480" w:rsidRDefault="002B1BE7" w:rsidP="002B1BE7"/>
    <w:p w:rsidR="002B1BE7" w:rsidRPr="000F0682" w:rsidRDefault="002B1BE7" w:rsidP="002C5685">
      <w:pPr>
        <w:autoSpaceDE w:val="0"/>
        <w:autoSpaceDN w:val="0"/>
        <w:adjustRightInd w:val="0"/>
        <w:ind w:firstLine="720"/>
        <w:jc w:val="both"/>
      </w:pPr>
    </w:p>
    <w:p w:rsidR="002B1BE7" w:rsidRPr="003157DE" w:rsidRDefault="002B1BE7" w:rsidP="002B1BE7">
      <w:pPr>
        <w:pStyle w:val="ListParagraph"/>
        <w:jc w:val="both"/>
      </w:pPr>
    </w:p>
    <w:p w:rsidR="002B1BE7" w:rsidRPr="003157DE" w:rsidRDefault="002B1BE7" w:rsidP="001620D9">
      <w:pPr>
        <w:pStyle w:val="Heading2"/>
        <w:numPr>
          <w:ilvl w:val="1"/>
          <w:numId w:val="25"/>
        </w:numPr>
        <w:ind w:left="567" w:hanging="567"/>
        <w:jc w:val="both"/>
      </w:pPr>
      <w:bookmarkStart w:id="172" w:name="_Toc452577991"/>
      <w:bookmarkStart w:id="173" w:name="_Toc483287734"/>
      <w:r w:rsidRPr="003157DE">
        <w:t>Saran</w:t>
      </w:r>
      <w:bookmarkEnd w:id="172"/>
      <w:bookmarkEnd w:id="173"/>
    </w:p>
    <w:p w:rsidR="002B1BE7" w:rsidRPr="00852480" w:rsidRDefault="002B1BE7" w:rsidP="002B1BE7"/>
    <w:p w:rsidR="002B1BE7" w:rsidRPr="003157DE" w:rsidRDefault="002B1BE7" w:rsidP="002B1BE7">
      <w:pPr>
        <w:ind w:firstLine="567"/>
        <w:jc w:val="both"/>
      </w:pPr>
    </w:p>
    <w:p w:rsidR="007D06E1" w:rsidRPr="000D328D" w:rsidRDefault="007D06E1" w:rsidP="00AA114D">
      <w:pPr>
        <w:pStyle w:val="ListParagraph"/>
        <w:numPr>
          <w:ilvl w:val="0"/>
          <w:numId w:val="10"/>
        </w:numPr>
        <w:jc w:val="both"/>
      </w:pPr>
      <w:r w:rsidRPr="000D328D">
        <w:br w:type="page"/>
      </w:r>
    </w:p>
    <w:p w:rsidR="00640626" w:rsidRPr="00852480" w:rsidRDefault="00640626" w:rsidP="007D06E1">
      <w:pPr>
        <w:sectPr w:rsidR="00640626" w:rsidRPr="00852480" w:rsidSect="005646E9">
          <w:type w:val="continuous"/>
          <w:pgSz w:w="8392" w:h="11907"/>
          <w:pgMar w:top="1418" w:right="1134" w:bottom="1418" w:left="1418" w:header="709" w:footer="709" w:gutter="0"/>
          <w:cols w:space="708"/>
          <w:titlePg/>
          <w:docGrid w:linePitch="360"/>
        </w:sectPr>
      </w:pPr>
    </w:p>
    <w:p w:rsidR="004B1B4B" w:rsidRDefault="007D06E1" w:rsidP="001A768B">
      <w:pPr>
        <w:pStyle w:val="Heading1"/>
        <w:numPr>
          <w:ilvl w:val="0"/>
          <w:numId w:val="0"/>
        </w:numPr>
      </w:pPr>
      <w:bookmarkStart w:id="174" w:name="_Toc483287735"/>
      <w:r w:rsidRPr="003157DE">
        <w:lastRenderedPageBreak/>
        <w:t>DAFTAR PUSTAKA</w:t>
      </w:r>
      <w:bookmarkEnd w:id="174"/>
    </w:p>
    <w:p w:rsidR="00551359" w:rsidRDefault="00551359" w:rsidP="00551359"/>
    <w:p w:rsidR="00AC5437" w:rsidRPr="00AC5437" w:rsidRDefault="005B54E1" w:rsidP="00AC5437">
      <w:pPr>
        <w:pStyle w:val="Bibliography"/>
      </w:pPr>
      <w:r>
        <w:fldChar w:fldCharType="begin"/>
      </w:r>
      <w:r w:rsidR="009F5BB9">
        <w:instrText xml:space="preserve"> ADDIN ZOTERO_BIBL {"custom":[]} CSL_BIBLIOGRAPHY </w:instrText>
      </w:r>
      <w:r>
        <w:fldChar w:fldCharType="separate"/>
      </w:r>
      <w:r w:rsidR="00AC5437" w:rsidRPr="00AC5437">
        <w:t>[1]</w:t>
      </w:r>
      <w:r w:rsidR="00AC5437" w:rsidRPr="00AC5437">
        <w:tab/>
        <w:t xml:space="preserve">G. Lynch, F. Y. Shih, and H.-Y. M. Liao, “An efficient expanding block algorithm for image copy-move forgery detection,” </w:t>
      </w:r>
      <w:r w:rsidR="00AC5437" w:rsidRPr="00AC5437">
        <w:rPr>
          <w:i/>
          <w:iCs/>
        </w:rPr>
        <w:t>Inf. Sci.</w:t>
      </w:r>
      <w:r w:rsidR="00AC5437" w:rsidRPr="00AC5437">
        <w:t>, vol. 239, pp. 253–265, Aug. 2013.</w:t>
      </w:r>
    </w:p>
    <w:p w:rsidR="00AC5437" w:rsidRPr="00AC5437" w:rsidRDefault="00AC5437" w:rsidP="00AC5437">
      <w:pPr>
        <w:pStyle w:val="Bibliography"/>
      </w:pPr>
      <w:r w:rsidRPr="00AC5437">
        <w:t>[2]</w:t>
      </w:r>
      <w:r w:rsidRPr="00AC5437">
        <w:tab/>
        <w:t xml:space="preserve">F. J, S. D, and L. J, “Detection of copy-move forgery in digital images,” </w:t>
      </w:r>
      <w:r w:rsidRPr="00AC5437">
        <w:rPr>
          <w:i/>
          <w:iCs/>
        </w:rPr>
        <w:t>Proc Digit. Forensic Res. Workshop</w:t>
      </w:r>
      <w:r w:rsidRPr="00AC5437">
        <w:t>, Aug. 2003.</w:t>
      </w:r>
    </w:p>
    <w:p w:rsidR="00AC5437" w:rsidRPr="00AC5437" w:rsidRDefault="00AC5437" w:rsidP="00AC5437">
      <w:pPr>
        <w:pStyle w:val="Bibliography"/>
      </w:pPr>
      <w:r w:rsidRPr="00AC5437">
        <w:t>[3]</w:t>
      </w:r>
      <w:r w:rsidRPr="00AC5437">
        <w:tab/>
        <w:t xml:space="preserve">C. S. Lin, C. C. Chen, and Y. C. Chang, “An Efficiency Enhanced Cluster Expanding Block Algorithm for Copy-Move Forgery Detection,” in </w:t>
      </w:r>
      <w:r w:rsidRPr="00AC5437">
        <w:rPr>
          <w:i/>
          <w:iCs/>
        </w:rPr>
        <w:t>2015 International Conference on Intelligent Networking and Collaborative Systems</w:t>
      </w:r>
      <w:r w:rsidRPr="00AC5437">
        <w:t>, 2015, pp. 228–231.</w:t>
      </w:r>
    </w:p>
    <w:p w:rsidR="00AC5437" w:rsidRPr="00AC5437" w:rsidRDefault="00AC5437" w:rsidP="00AC5437">
      <w:pPr>
        <w:pStyle w:val="Bibliography"/>
      </w:pPr>
      <w:r w:rsidRPr="00AC5437">
        <w:t>[4]</w:t>
      </w:r>
      <w:r w:rsidRPr="00AC5437">
        <w:tab/>
        <w:t xml:space="preserve">A. Langille and M. Gong, “An Efficient Match-based Duplication Detection Algorithm,” in </w:t>
      </w:r>
      <w:r w:rsidRPr="00AC5437">
        <w:rPr>
          <w:i/>
          <w:iCs/>
        </w:rPr>
        <w:t>The 3rd Canadian Conference on Computer and Robot Vision (CRV’06)</w:t>
      </w:r>
      <w:r w:rsidRPr="00AC5437">
        <w:t>, 2006, pp. 64–64.</w:t>
      </w:r>
    </w:p>
    <w:p w:rsidR="00AC5437" w:rsidRPr="00AC5437" w:rsidRDefault="00AC5437" w:rsidP="00AC5437">
      <w:pPr>
        <w:pStyle w:val="Bibliography"/>
      </w:pPr>
      <w:r w:rsidRPr="00AC5437">
        <w:t>[5]</w:t>
      </w:r>
      <w:r w:rsidRPr="00AC5437">
        <w:tab/>
        <w:t xml:space="preserve">J. A. Redi, W. Taktak, and J.-L. Dugelay, “Digital image forensics: a booklet for beginners,” </w:t>
      </w:r>
      <w:r w:rsidRPr="00AC5437">
        <w:rPr>
          <w:i/>
          <w:iCs/>
        </w:rPr>
        <w:t>Multimed. Tools Appl.</w:t>
      </w:r>
      <w:r w:rsidRPr="00AC5437">
        <w:t>, vol. 51, no. 1, pp. 133–162, Jan. 2011.</w:t>
      </w:r>
    </w:p>
    <w:p w:rsidR="00AC5437" w:rsidRPr="00AC5437" w:rsidRDefault="00AC5437" w:rsidP="00AC5437">
      <w:pPr>
        <w:pStyle w:val="Bibliography"/>
      </w:pPr>
      <w:r w:rsidRPr="00AC5437">
        <w:t>[6]</w:t>
      </w:r>
      <w:r w:rsidRPr="00AC5437">
        <w:tab/>
        <w:t>“OpenCV: Morphological Transformations.” [Online]. Available: http://docs.opencv.org/trunk/d9/d61/tutorial_py_morphological_ops.html. [Accessed: 14-Dec-2016].</w:t>
      </w:r>
    </w:p>
    <w:p w:rsidR="00AC5437" w:rsidRPr="00AC5437" w:rsidRDefault="00AC5437" w:rsidP="00AC5437">
      <w:pPr>
        <w:pStyle w:val="Bibliography"/>
      </w:pPr>
      <w:r w:rsidRPr="00AC5437">
        <w:t>[7]</w:t>
      </w:r>
      <w:r w:rsidRPr="00AC5437">
        <w:tab/>
        <w:t>“Numpy and Scipy Documentation — Numpy and Scipy documentation.” [Online]. Available: https://docs.scipy.org/doc/. [Accessed: 15-Dec-2016].</w:t>
      </w:r>
    </w:p>
    <w:p w:rsidR="00AC5437" w:rsidRPr="00AC5437" w:rsidRDefault="00AC5437" w:rsidP="00AC5437">
      <w:pPr>
        <w:pStyle w:val="Bibliography"/>
      </w:pPr>
      <w:r w:rsidRPr="00AC5437">
        <w:t>[8]</w:t>
      </w:r>
      <w:r w:rsidRPr="00AC5437">
        <w:tab/>
        <w:t>“PyQt/Tutorials - Python Wiki.” [Online]. Available: https://wiki.python.org/moin/PyQt/Tutorials. [Accessed: 15-Dec-2016].</w:t>
      </w:r>
    </w:p>
    <w:p w:rsidR="00AE7FF5" w:rsidRDefault="00AC5437" w:rsidP="00AC5437">
      <w:pPr>
        <w:pStyle w:val="Bibliography"/>
        <w:sectPr w:rsidR="00AE7FF5" w:rsidSect="007D06E1">
          <w:pgSz w:w="8392" w:h="11907"/>
          <w:pgMar w:top="1418" w:right="1134" w:bottom="1418" w:left="1418" w:header="709" w:footer="709" w:gutter="0"/>
          <w:cols w:space="708"/>
          <w:titlePg/>
          <w:docGrid w:linePitch="360"/>
        </w:sectPr>
      </w:pPr>
      <w:r w:rsidRPr="00AC5437">
        <w:t>[9]</w:t>
      </w:r>
      <w:r w:rsidRPr="00AC5437">
        <w:tab/>
        <w:t>“4.3. Preprocessing data — scikit-learn 0.18.1 documentation.” [Online]. Available: http://scikit-learn.org/stable/modules/preprocessing.html#preprocessing. [Accessed: 15-Dec-2016].</w:t>
      </w:r>
    </w:p>
    <w:p w:rsidR="00AC5437" w:rsidRDefault="00AE7FF5" w:rsidP="001A768B">
      <w:pPr>
        <w:pStyle w:val="Heading1"/>
        <w:numPr>
          <w:ilvl w:val="0"/>
          <w:numId w:val="0"/>
        </w:numPr>
        <w:rPr>
          <w:lang w:val="en-US"/>
        </w:rPr>
      </w:pPr>
      <w:bookmarkStart w:id="175" w:name="_Toc483287736"/>
      <w:r>
        <w:rPr>
          <w:lang w:val="en-US"/>
        </w:rPr>
        <w:lastRenderedPageBreak/>
        <w:t>LAMPIRAN</w:t>
      </w:r>
      <w:bookmarkEnd w:id="175"/>
    </w:p>
    <w:p w:rsidR="00AE7FF5" w:rsidRPr="00AE7FF5" w:rsidRDefault="001A768B" w:rsidP="001A768B">
      <w:pPr>
        <w:tabs>
          <w:tab w:val="left" w:pos="2805"/>
        </w:tabs>
        <w:rPr>
          <w:lang w:val="en-US"/>
        </w:rPr>
      </w:pPr>
      <w:r>
        <w:rPr>
          <w:lang w:val="en-US"/>
        </w:rPr>
        <w:tab/>
      </w:r>
    </w:p>
    <w:p w:rsidR="00AE7FF5" w:rsidRDefault="00AE7FF5" w:rsidP="001620D9">
      <w:pPr>
        <w:pStyle w:val="Heading2"/>
        <w:numPr>
          <w:ilvl w:val="1"/>
          <w:numId w:val="25"/>
        </w:numPr>
        <w:rPr>
          <w:lang w:val="en-US"/>
        </w:rPr>
      </w:pPr>
      <w:bookmarkStart w:id="176" w:name="_Toc483287737"/>
      <w:r>
        <w:rPr>
          <w:lang w:val="en-US"/>
        </w:rPr>
        <w:t>Kumpulan Kode Sumber</w:t>
      </w:r>
      <w:bookmarkEnd w:id="176"/>
    </w:p>
    <w:p w:rsidR="00AE7FF5" w:rsidRDefault="00AE7FF5" w:rsidP="00AE7FF5">
      <w:pPr>
        <w:rPr>
          <w:lang w:val="en-US"/>
        </w:rPr>
      </w:pPr>
    </w:p>
    <w:tbl>
      <w:tblPr>
        <w:tblStyle w:val="TableGrid"/>
        <w:tblW w:w="9175" w:type="dxa"/>
        <w:tblLayout w:type="fixed"/>
        <w:tblLook w:val="04A0" w:firstRow="1" w:lastRow="0" w:firstColumn="1" w:lastColumn="0" w:noHBand="0" w:noVBand="1"/>
      </w:tblPr>
      <w:tblGrid>
        <w:gridCol w:w="9175"/>
      </w:tblGrid>
      <w:tr w:rsidR="00AE7FF5" w:rsidRPr="00852453" w:rsidTr="00576748">
        <w:tc>
          <w:tcPr>
            <w:tcW w:w="9175" w:type="dxa"/>
          </w:tcPr>
          <w:p w:rsidR="00DE10FA" w:rsidRPr="00DE10FA" w:rsidRDefault="00DE10FA" w:rsidP="00DE10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val="en-US"/>
              </w:rPr>
            </w:pPr>
            <w:r w:rsidRPr="00DE10FA">
              <w:rPr>
                <w:rFonts w:ascii="Courier New" w:eastAsia="Times New Roman" w:hAnsi="Courier New" w:cs="Courier New"/>
                <w:b/>
                <w:bCs/>
                <w:color w:val="000080"/>
                <w:sz w:val="18"/>
                <w:szCs w:val="18"/>
                <w:lang w:val="en-US"/>
              </w:rPr>
              <w:t xml:space="preserve">from </w:t>
            </w:r>
            <w:r w:rsidRPr="00DE10FA">
              <w:rPr>
                <w:rFonts w:ascii="Courier New" w:eastAsia="Times New Roman" w:hAnsi="Courier New" w:cs="Courier New"/>
                <w:color w:val="000000"/>
                <w:sz w:val="18"/>
                <w:szCs w:val="18"/>
                <w:lang w:val="en-US"/>
              </w:rPr>
              <w:t xml:space="preserve">PyQt5.QtGui </w:t>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from </w:t>
            </w:r>
            <w:r w:rsidRPr="00DE10FA">
              <w:rPr>
                <w:rFonts w:ascii="Courier New" w:eastAsia="Times New Roman" w:hAnsi="Courier New" w:cs="Courier New"/>
                <w:color w:val="000000"/>
                <w:sz w:val="18"/>
                <w:szCs w:val="18"/>
                <w:lang w:val="en-US"/>
              </w:rPr>
              <w:t xml:space="preserve">PyQt5.QtCore </w:t>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from </w:t>
            </w:r>
            <w:r w:rsidRPr="00DE10FA">
              <w:rPr>
                <w:rFonts w:ascii="Courier New" w:eastAsia="Times New Roman" w:hAnsi="Courier New" w:cs="Courier New"/>
                <w:color w:val="000000"/>
                <w:sz w:val="18"/>
                <w:szCs w:val="18"/>
                <w:lang w:val="en-US"/>
              </w:rPr>
              <w:t xml:space="preserve">PyQt5.QtWidgets </w:t>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json,subprocess</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class </w:t>
            </w:r>
            <w:r w:rsidRPr="00DE10FA">
              <w:rPr>
                <w:rFonts w:ascii="Courier New" w:eastAsia="Times New Roman" w:hAnsi="Courier New" w:cs="Courier New"/>
                <w:color w:val="000000"/>
                <w:sz w:val="18"/>
                <w:szCs w:val="18"/>
                <w:lang w:val="en-US"/>
              </w:rPr>
              <w:t>CopyMoveGUI(QMainWindow):</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B200B2"/>
                <w:sz w:val="18"/>
                <w:szCs w:val="18"/>
                <w:lang w:val="en-US"/>
              </w:rPr>
              <w:t>__init__</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000080"/>
                <w:sz w:val="18"/>
                <w:szCs w:val="18"/>
                <w:lang w:val="en-US"/>
              </w:rPr>
              <w:t>super</w:t>
            </w:r>
            <w:r w:rsidRPr="00DE10FA">
              <w:rPr>
                <w:rFonts w:ascii="Courier New" w:eastAsia="Times New Roman" w:hAnsi="Courier New" w:cs="Courier New"/>
                <w:color w:val="000000"/>
                <w:sz w:val="18"/>
                <w:szCs w:val="18"/>
                <w:lang w:val="en-US"/>
              </w:rPr>
              <w:t xml:space="preserve">(CopyMoveGUI,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B200B2"/>
                <w:sz w:val="18"/>
                <w:szCs w:val="18"/>
                <w:lang w:val="en-US"/>
              </w:rPr>
              <w:t>__init__</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.initUI()</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.centerWindow()</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initUI(</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.setWindowTitle(</w:t>
            </w:r>
            <w:r w:rsidRPr="00DE10FA">
              <w:rPr>
                <w:rFonts w:ascii="Courier New" w:eastAsia="Times New Roman" w:hAnsi="Courier New" w:cs="Courier New"/>
                <w:b/>
                <w:bCs/>
                <w:color w:val="008000"/>
                <w:sz w:val="18"/>
                <w:szCs w:val="18"/>
                <w:lang w:val="en-US"/>
              </w:rPr>
              <w:t>"Copy Move Detection"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.setFixedSize(</w:t>
            </w:r>
            <w:r w:rsidRPr="00DE10FA">
              <w:rPr>
                <w:rFonts w:ascii="Courier New" w:eastAsia="Times New Roman" w:hAnsi="Courier New" w:cs="Courier New"/>
                <w:color w:val="0000FF"/>
                <w:sz w:val="18"/>
                <w:szCs w:val="18"/>
                <w:lang w:val="en-US"/>
              </w:rPr>
              <w:t>800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600</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.createAction()</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.createMenuBar()</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 = QWidget()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#group input</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 = QGroupBox(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.groupInput.setGeometry(QRect(</w:t>
            </w:r>
            <w:r w:rsidRPr="00DE10FA">
              <w:rPr>
                <w:rFonts w:ascii="Courier New" w:eastAsia="Times New Roman" w:hAnsi="Courier New" w:cs="Courier New"/>
                <w:color w:val="0000FF"/>
                <w:sz w:val="18"/>
                <w:szCs w:val="18"/>
                <w:lang w:val="en-US"/>
              </w:rPr>
              <w:t>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401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541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.groupInput.setTitle(</w:t>
            </w:r>
            <w:r w:rsidRPr="00DE10FA">
              <w:rPr>
                <w:rFonts w:ascii="Courier New" w:eastAsia="Times New Roman" w:hAnsi="Courier New" w:cs="Courier New"/>
                <w:b/>
                <w:bCs/>
                <w:color w:val="008000"/>
                <w:sz w:val="18"/>
                <w:szCs w:val="18"/>
                <w:lang w:val="en-US"/>
              </w:rPr>
              <w:t>"Input"</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.inputGambar.setGeometry(QRect(</w:t>
            </w:r>
            <w:r w:rsidRPr="00DE10FA">
              <w:rPr>
                <w:rFonts w:ascii="Courier New" w:eastAsia="Times New Roman" w:hAnsi="Courier New" w:cs="Courier New"/>
                <w:color w:val="0000FF"/>
                <w:sz w:val="18"/>
                <w:szCs w:val="18"/>
                <w:lang w:val="en-US"/>
              </w:rPr>
              <w:t>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361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.inputGambar.setText(</w:t>
            </w:r>
            <w:r w:rsidRPr="00DE10FA">
              <w:rPr>
                <w:rFonts w:ascii="Courier New" w:eastAsia="Times New Roman" w:hAnsi="Courier New" w:cs="Courier New"/>
                <w:b/>
                <w:bCs/>
                <w:color w:val="008000"/>
                <w:sz w:val="18"/>
                <w:szCs w:val="18"/>
                <w:lang w:val="en-US"/>
              </w:rPr>
              <w:t>"No Image"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.pilihInputGambar.setGeometry(QRect(</w:t>
            </w:r>
            <w:r w:rsidRPr="00DE10FA">
              <w:rPr>
                <w:rFonts w:ascii="Courier New" w:eastAsia="Times New Roman" w:hAnsi="Courier New" w:cs="Courier New"/>
                <w:color w:val="0000FF"/>
                <w:sz w:val="18"/>
                <w:szCs w:val="18"/>
                <w:lang w:val="en-US"/>
              </w:rPr>
              <w:t>300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240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80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.pilihInputGambar.setText(</w:t>
            </w:r>
            <w:r w:rsidRPr="00DE10FA">
              <w:rPr>
                <w:rFonts w:ascii="Courier New" w:eastAsia="Times New Roman" w:hAnsi="Courier New" w:cs="Courier New"/>
                <w:b/>
                <w:bCs/>
                <w:color w:val="008000"/>
                <w:sz w:val="18"/>
                <w:szCs w:val="18"/>
                <w:lang w:val="en-US"/>
              </w:rPr>
              <w:t>"Pilih Gambar"</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.openImage)</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.line = QFrame(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.line.setGeometry(QRect(</w:t>
            </w:r>
            <w:r w:rsidRPr="00DE10FA">
              <w:rPr>
                <w:rFonts w:ascii="Courier New" w:eastAsia="Times New Roman" w:hAnsi="Courier New" w:cs="Courier New"/>
                <w:color w:val="0000FF"/>
                <w:sz w:val="18"/>
                <w:szCs w:val="18"/>
                <w:lang w:val="en-US"/>
              </w:rPr>
              <w:t>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270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401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16</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.line.setFrameShape(QFrame.HLine)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.line.setFrameShadow(QFrame.Sunken)</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.inputGambarKunci.setGeometry(QRect(</w:t>
            </w:r>
            <w:r w:rsidRPr="00DE10FA">
              <w:rPr>
                <w:rFonts w:ascii="Courier New" w:eastAsia="Times New Roman" w:hAnsi="Courier New" w:cs="Courier New"/>
                <w:color w:val="0000FF"/>
                <w:sz w:val="18"/>
                <w:szCs w:val="18"/>
                <w:lang w:val="en-US"/>
              </w:rPr>
              <w:t>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290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361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.inputGambarKunci.setText(</w:t>
            </w:r>
            <w:r w:rsidRPr="00DE10FA">
              <w:rPr>
                <w:rFonts w:ascii="Courier New" w:eastAsia="Times New Roman" w:hAnsi="Courier New" w:cs="Courier New"/>
                <w:b/>
                <w:bCs/>
                <w:color w:val="008000"/>
                <w:sz w:val="18"/>
                <w:szCs w:val="18"/>
                <w:lang w:val="en-US"/>
              </w:rPr>
              <w:t>"No Image"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.pilihInputGambarKunci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.pilihInputGambarKunci.setGeometry(QRect(</w:t>
            </w:r>
            <w:r w:rsidRPr="00DE10FA">
              <w:rPr>
                <w:rFonts w:ascii="Courier New" w:eastAsia="Times New Roman" w:hAnsi="Courier New" w:cs="Courier New"/>
                <w:color w:val="0000FF"/>
                <w:sz w:val="18"/>
                <w:szCs w:val="18"/>
                <w:lang w:val="en-US"/>
              </w:rPr>
              <w:t>259</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500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121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.pilihInputGambarKunci.setText(</w:t>
            </w:r>
            <w:r w:rsidRPr="00DE10FA">
              <w:rPr>
                <w:rFonts w:ascii="Courier New" w:eastAsia="Times New Roman" w:hAnsi="Courier New" w:cs="Courier New"/>
                <w:b/>
                <w:bCs/>
                <w:color w:val="008000"/>
                <w:sz w:val="18"/>
                <w:szCs w:val="18"/>
                <w:lang w:val="en-US"/>
              </w:rPr>
              <w:t>"Pilih Gambar Kunci"</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.pilihInputGambarKunci.clicked.connect(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.openKeyImage)</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#group threshold config</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 = QGroupBox(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.groupThreshold.setGeometry(</w:t>
            </w:r>
            <w:r w:rsidRPr="00DE10FA">
              <w:rPr>
                <w:rFonts w:ascii="Courier New" w:eastAsia="Times New Roman" w:hAnsi="Courier New" w:cs="Courier New"/>
                <w:color w:val="0000FF"/>
                <w:sz w:val="18"/>
                <w:szCs w:val="18"/>
                <w:lang w:val="en-US"/>
              </w:rPr>
              <w:t>430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351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171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.groupThreshold.setTitle(</w:t>
            </w:r>
            <w:r w:rsidRPr="00DE10FA">
              <w:rPr>
                <w:rFonts w:ascii="Courier New" w:eastAsia="Times New Roman" w:hAnsi="Courier New" w:cs="Courier New"/>
                <w:b/>
                <w:bCs/>
                <w:color w:val="008000"/>
                <w:sz w:val="18"/>
                <w:szCs w:val="18"/>
                <w:lang w:val="en-US"/>
              </w:rPr>
              <w:t>"Threshold Config"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 = QWidget(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.vlWidThresold.setGeometry(QRect(</w:t>
            </w:r>
            <w:r w:rsidRPr="00DE10FA">
              <w:rPr>
                <w:rFonts w:ascii="Courier New" w:eastAsia="Times New Roman" w:hAnsi="Courier New" w:cs="Courier New"/>
                <w:color w:val="0000FF"/>
                <w:sz w:val="18"/>
                <w:szCs w:val="18"/>
                <w:lang w:val="en-US"/>
              </w:rPr>
              <w:t>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331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131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 = QVBoxLayout(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.vltThreshold.setContentsMargins(</w:t>
            </w:r>
            <w:r w:rsidRPr="00DE10FA">
              <w:rPr>
                <w:rFonts w:ascii="Courier New" w:eastAsia="Times New Roman" w:hAnsi="Courier New" w:cs="Courier New"/>
                <w:color w:val="0000FF"/>
                <w:sz w:val="18"/>
                <w:szCs w:val="18"/>
                <w:lang w:val="en-US"/>
              </w:rPr>
              <w:t>11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FF"/>
                <w:sz w:val="18"/>
                <w:szCs w:val="18"/>
                <w:lang w:val="en-US"/>
              </w:rPr>
              <w:t>11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FF"/>
                <w:sz w:val="18"/>
                <w:szCs w:val="18"/>
                <w:lang w:val="en-US"/>
              </w:rPr>
              <w:t>11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FF"/>
                <w:sz w:val="18"/>
                <w:szCs w:val="18"/>
                <w:lang w:val="en-US"/>
              </w:rPr>
              <w:t>11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.vltThreshold.setSpacing(</w:t>
            </w:r>
            <w:r w:rsidRPr="00DE10FA">
              <w:rPr>
                <w:rFonts w:ascii="Courier New" w:eastAsia="Times New Roman" w:hAnsi="Courier New" w:cs="Courier New"/>
                <w:color w:val="0000FF"/>
                <w:sz w:val="18"/>
                <w:szCs w:val="18"/>
                <w:lang w:val="en-US"/>
              </w:rPr>
              <w:t>6</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.pval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.pval.setText(</w:t>
            </w:r>
            <w:r w:rsidRPr="00DE10FA">
              <w:rPr>
                <w:rFonts w:ascii="Courier New" w:eastAsia="Times New Roman" w:hAnsi="Courier New" w:cs="Courier New"/>
                <w:b/>
                <w:bCs/>
                <w:color w:val="008000"/>
                <w:sz w:val="18"/>
                <w:szCs w:val="18"/>
                <w:lang w:val="en-US"/>
              </w:rPr>
              <w:t>"pVal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.pval)</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.blocksize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.blocksize.setText(</w:t>
            </w:r>
            <w:r w:rsidRPr="00DE10FA">
              <w:rPr>
                <w:rFonts w:ascii="Courier New" w:eastAsia="Times New Roman" w:hAnsi="Courier New" w:cs="Courier New"/>
                <w:b/>
                <w:bCs/>
                <w:color w:val="008000"/>
                <w:sz w:val="18"/>
                <w:szCs w:val="18"/>
                <w:lang w:val="en-US"/>
              </w:rPr>
              <w:t>"Block Size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.blocksize)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.blockdistance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.blockdistance.setText(</w:t>
            </w:r>
            <w:r w:rsidRPr="00DE10FA">
              <w:rPr>
                <w:rFonts w:ascii="Courier New" w:eastAsia="Times New Roman" w:hAnsi="Courier New" w:cs="Courier New"/>
                <w:b/>
                <w:bCs/>
                <w:color w:val="008000"/>
                <w:sz w:val="18"/>
                <w:szCs w:val="18"/>
                <w:lang w:val="en-US"/>
              </w:rPr>
              <w:t>"Block Distance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.blockdistance)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.totalbucket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.totalbucket.setText(</w:t>
            </w:r>
            <w:r w:rsidRPr="00DE10FA">
              <w:rPr>
                <w:rFonts w:ascii="Courier New" w:eastAsia="Times New Roman" w:hAnsi="Courier New" w:cs="Courier New"/>
                <w:b/>
                <w:bCs/>
                <w:color w:val="008000"/>
                <w:sz w:val="18"/>
                <w:szCs w:val="18"/>
                <w:lang w:val="en-US"/>
              </w:rPr>
              <w:t>"Total Bucket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.totalbucket)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.minarea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.minarea.setText(</w:t>
            </w:r>
            <w:r w:rsidRPr="00DE10FA">
              <w:rPr>
                <w:rFonts w:ascii="Courier New" w:eastAsia="Times New Roman" w:hAnsi="Courier New" w:cs="Courier New"/>
                <w:b/>
                <w:bCs/>
                <w:color w:val="008000"/>
                <w:sz w:val="18"/>
                <w:szCs w:val="18"/>
                <w:lang w:val="en-US"/>
              </w:rPr>
              <w:t>"Min Area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.minarea)</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.pilihInputThreshold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.pilihInputThreshold.setGeometry(QRect(</w:t>
            </w:r>
            <w:r w:rsidRPr="00DE10FA">
              <w:rPr>
                <w:rFonts w:ascii="Courier New" w:eastAsia="Times New Roman" w:hAnsi="Courier New" w:cs="Courier New"/>
                <w:color w:val="0000FF"/>
                <w:sz w:val="18"/>
                <w:szCs w:val="18"/>
                <w:lang w:val="en-US"/>
              </w:rPr>
              <w:t>250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80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.pilihInputThreshold.setText(</w:t>
            </w:r>
            <w:r w:rsidRPr="00DE10FA">
              <w:rPr>
                <w:rFonts w:ascii="Courier New" w:eastAsia="Times New Roman" w:hAnsi="Courier New" w:cs="Courier New"/>
                <w:b/>
                <w:bCs/>
                <w:color w:val="008000"/>
                <w:sz w:val="18"/>
                <w:szCs w:val="18"/>
                <w:lang w:val="en-US"/>
              </w:rPr>
              <w:t>"Pilih Config"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.pilihInputThreshold.clicked.connect(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.openThrehsold)</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w:t>
            </w:r>
            <w:r w:rsidRPr="00DE10FA">
              <w:rPr>
                <w:rFonts w:ascii="Courier New" w:eastAsia="Times New Roman" w:hAnsi="Courier New" w:cs="Courier New"/>
                <w:i/>
                <w:iCs/>
                <w:color w:val="808080"/>
                <w:sz w:val="18"/>
                <w:szCs w:val="18"/>
                <w:lang w:val="en-US"/>
              </w:rPr>
              <w:t>#group option</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 = QGroupBox(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.groupOption.setGeometry(QRect(</w:t>
            </w:r>
            <w:r w:rsidRPr="00DE10FA">
              <w:rPr>
                <w:rFonts w:ascii="Courier New" w:eastAsia="Times New Roman" w:hAnsi="Courier New" w:cs="Courier New"/>
                <w:color w:val="0000FF"/>
                <w:sz w:val="18"/>
                <w:szCs w:val="18"/>
                <w:lang w:val="en-US"/>
              </w:rPr>
              <w:t>430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351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101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.groupOption.setTitle(</w:t>
            </w:r>
            <w:r w:rsidRPr="00DE10FA">
              <w:rPr>
                <w:rFonts w:ascii="Courier New" w:eastAsia="Times New Roman" w:hAnsi="Courier New" w:cs="Courier New"/>
                <w:b/>
                <w:bCs/>
                <w:color w:val="008000"/>
                <w:sz w:val="18"/>
                <w:szCs w:val="18"/>
                <w:lang w:val="en-US"/>
              </w:rPr>
              <w:t>"Option"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.filter.setGeometry(QRect(</w:t>
            </w:r>
            <w:r w:rsidRPr="00DE10FA">
              <w:rPr>
                <w:rFonts w:ascii="Courier New" w:eastAsia="Times New Roman" w:hAnsi="Courier New" w:cs="Courier New"/>
                <w:color w:val="0000FF"/>
                <w:sz w:val="18"/>
                <w:szCs w:val="18"/>
                <w:lang w:val="en-US"/>
              </w:rPr>
              <w:t>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54</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17</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.filter.setText(</w:t>
            </w:r>
            <w:r w:rsidRPr="00DE10FA">
              <w:rPr>
                <w:rFonts w:ascii="Courier New" w:eastAsia="Times New Roman" w:hAnsi="Courier New" w:cs="Courier New"/>
                <w:b/>
                <w:bCs/>
                <w:color w:val="008000"/>
                <w:sz w:val="18"/>
                <w:szCs w:val="18"/>
                <w:lang w:val="en-US"/>
              </w:rPr>
              <w:t>"Filter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.filterCombo = QComboBox(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.filterCombo.setGeometry(QRect(</w:t>
            </w:r>
            <w:r w:rsidRPr="00DE10FA">
              <w:rPr>
                <w:rFonts w:ascii="Courier New" w:eastAsia="Times New Roman" w:hAnsi="Courier New" w:cs="Courier New"/>
                <w:color w:val="0000FF"/>
                <w:sz w:val="18"/>
                <w:szCs w:val="18"/>
                <w:lang w:val="en-US"/>
              </w:rPr>
              <w:t>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60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331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listFilter = [</w:t>
            </w:r>
            <w:r w:rsidRPr="00DE10FA">
              <w:rPr>
                <w:rFonts w:ascii="Courier New" w:eastAsia="Times New Roman" w:hAnsi="Courier New" w:cs="Courier New"/>
                <w:b/>
                <w:bCs/>
                <w:color w:val="008000"/>
                <w:sz w:val="18"/>
                <w:szCs w:val="18"/>
                <w:lang w:val="en-US"/>
              </w:rPr>
              <w:t>"None"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"Averaging"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"Median"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"Bilateral"</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.filterCombo.addItems(listFilter)</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.filterCombo.currentIndexChanged.connect(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.getFilter)</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#start and result folder</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.buttonStart.setGeometry(QRect(</w:t>
            </w:r>
            <w:r w:rsidRPr="00DE10FA">
              <w:rPr>
                <w:rFonts w:ascii="Courier New" w:eastAsia="Times New Roman" w:hAnsi="Courier New" w:cs="Courier New"/>
                <w:color w:val="0000FF"/>
                <w:sz w:val="18"/>
                <w:szCs w:val="18"/>
                <w:lang w:val="en-US"/>
              </w:rPr>
              <w:t>690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91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.buttonStart.setText(</w:t>
            </w:r>
            <w:r w:rsidRPr="00DE10FA">
              <w:rPr>
                <w:rFonts w:ascii="Courier New" w:eastAsia="Times New Roman" w:hAnsi="Courier New" w:cs="Courier New"/>
                <w:b/>
                <w:bCs/>
                <w:color w:val="008000"/>
                <w:sz w:val="18"/>
                <w:szCs w:val="18"/>
                <w:lang w:val="en-US"/>
              </w:rPr>
              <w:t>"Mulai Deteksi"</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.startDetection)</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.buttonResult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.buttonResult.setGeometry(QRect(</w:t>
            </w:r>
            <w:r w:rsidRPr="00DE10FA">
              <w:rPr>
                <w:rFonts w:ascii="Courier New" w:eastAsia="Times New Roman" w:hAnsi="Courier New" w:cs="Courier New"/>
                <w:color w:val="0000FF"/>
                <w:sz w:val="18"/>
                <w:szCs w:val="18"/>
                <w:lang w:val="en-US"/>
              </w:rPr>
              <w:t>550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121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.buttonResult.setText(</w:t>
            </w:r>
            <w:r w:rsidRPr="00DE10FA">
              <w:rPr>
                <w:rFonts w:ascii="Courier New" w:eastAsia="Times New Roman" w:hAnsi="Courier New" w:cs="Courier New"/>
                <w:b/>
                <w:bCs/>
                <w:color w:val="008000"/>
                <w:sz w:val="18"/>
                <w:szCs w:val="18"/>
                <w:lang w:val="en-US"/>
              </w:rPr>
              <w:t>"Lihat Folder Hasil"</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.buttonResult.clicked.connect(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.openResultDir)</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#group log</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.groupLog = QGroupBox(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.groupLog.setGeometry(QRect(</w:t>
            </w:r>
            <w:r w:rsidRPr="00DE10FA">
              <w:rPr>
                <w:rFonts w:ascii="Courier New" w:eastAsia="Times New Roman" w:hAnsi="Courier New" w:cs="Courier New"/>
                <w:color w:val="0000FF"/>
                <w:sz w:val="18"/>
                <w:szCs w:val="18"/>
                <w:lang w:val="en-US"/>
              </w:rPr>
              <w:t>430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350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361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.groupLog.setTitle(</w:t>
            </w:r>
            <w:r w:rsidRPr="00DE10FA">
              <w:rPr>
                <w:rFonts w:ascii="Courier New" w:eastAsia="Times New Roman" w:hAnsi="Courier New" w:cs="Courier New"/>
                <w:b/>
                <w:bCs/>
                <w:color w:val="008000"/>
                <w:sz w:val="18"/>
                <w:szCs w:val="18"/>
                <w:lang w:val="en-US"/>
              </w:rPr>
              <w:t>"Log"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.logOutput = QTextEdit(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.groupLog)</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.logOutput.setGeometry(QRect(</w:t>
            </w:r>
            <w:r w:rsidRPr="00DE10FA">
              <w:rPr>
                <w:rFonts w:ascii="Courier New" w:eastAsia="Times New Roman" w:hAnsi="Courier New" w:cs="Courier New"/>
                <w:color w:val="0000FF"/>
                <w:sz w:val="18"/>
                <w:szCs w:val="18"/>
                <w:lang w:val="en-US"/>
              </w:rPr>
              <w:t>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361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181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.setCentralWidget(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#Process Detection</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 = QProcess(</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.process.readyReadStandardOutput.connect(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.stdoutReady)</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.process.readyReadStandardError.connect(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.stderrReady)</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.process.started.connect(</w:t>
            </w:r>
            <w:r w:rsidRPr="00DE10FA">
              <w:rPr>
                <w:rFonts w:ascii="Courier New" w:eastAsia="Times New Roman" w:hAnsi="Courier New" w:cs="Courier New"/>
                <w:b/>
                <w:bCs/>
                <w:color w:val="000080"/>
                <w:sz w:val="18"/>
                <w:szCs w:val="18"/>
                <w:lang w:val="en-US"/>
              </w:rPr>
              <w:t>lambda</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.buttonStart.setEnabled(</w:t>
            </w:r>
            <w:r w:rsidRPr="00DE10FA">
              <w:rPr>
                <w:rFonts w:ascii="Courier New" w:eastAsia="Times New Roman" w:hAnsi="Courier New" w:cs="Courier New"/>
                <w:color w:val="000080"/>
                <w:sz w:val="18"/>
                <w:szCs w:val="18"/>
                <w:lang w:val="en-US"/>
              </w:rPr>
              <w:t>False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.process.finished.connect(</w:t>
            </w:r>
            <w:r w:rsidRPr="00DE10FA">
              <w:rPr>
                <w:rFonts w:ascii="Courier New" w:eastAsia="Times New Roman" w:hAnsi="Courier New" w:cs="Courier New"/>
                <w:b/>
                <w:bCs/>
                <w:color w:val="000080"/>
                <w:sz w:val="18"/>
                <w:szCs w:val="18"/>
                <w:lang w:val="en-US"/>
              </w:rPr>
              <w:t>lambda</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.buttonStart.setEnabled(</w:t>
            </w:r>
            <w:r w:rsidRPr="00DE10FA">
              <w:rPr>
                <w:rFonts w:ascii="Courier New" w:eastAsia="Times New Roman" w:hAnsi="Courier New" w:cs="Courier New"/>
                <w:color w:val="000080"/>
                <w:sz w:val="18"/>
                <w:szCs w:val="18"/>
                <w:lang w:val="en-US"/>
              </w:rPr>
              <w:t>True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getFilter(</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print </w:t>
            </w:r>
            <w:r w:rsidRPr="00DE10FA">
              <w:rPr>
                <w:rFonts w:ascii="Courier New" w:eastAsia="Times New Roman" w:hAnsi="Courier New" w:cs="Courier New"/>
                <w:color w:val="000000"/>
                <w:sz w:val="18"/>
                <w:szCs w:val="18"/>
                <w:lang w:val="en-US"/>
              </w:rPr>
              <w:t>i</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.filterChoice = </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(i)</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append(</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text):</w:t>
            </w:r>
            <w:r w:rsidRPr="00DE10FA">
              <w:rPr>
                <w:rFonts w:ascii="Courier New" w:eastAsia="Times New Roman" w:hAnsi="Courier New" w:cs="Courier New"/>
                <w:color w:val="000000"/>
                <w:sz w:val="18"/>
                <w:szCs w:val="18"/>
                <w:lang w:val="en-US"/>
              </w:rPr>
              <w:br/>
              <w:t xml:space="preserve">        cursor =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.logOutput.textCursor()</w:t>
            </w:r>
            <w:r w:rsidRPr="00DE10FA">
              <w:rPr>
                <w:rFonts w:ascii="Courier New" w:eastAsia="Times New Roman" w:hAnsi="Courier New" w:cs="Courier New"/>
                <w:color w:val="000000"/>
                <w:sz w:val="18"/>
                <w:szCs w:val="18"/>
                <w:lang w:val="en-US"/>
              </w:rPr>
              <w:br/>
              <w:t xml:space="preserve">        cursor.movePosition(cursor.End)</w:t>
            </w:r>
            <w:r w:rsidRPr="00DE10FA">
              <w:rPr>
                <w:rFonts w:ascii="Courier New" w:eastAsia="Times New Roman" w:hAnsi="Courier New" w:cs="Courier New"/>
                <w:color w:val="000000"/>
                <w:sz w:val="18"/>
                <w:szCs w:val="18"/>
                <w:lang w:val="en-US"/>
              </w:rPr>
              <w:br/>
              <w:t xml:space="preserve">        cursor.insertText(text)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#self.logOutput.ensureCursorVisible()</w:t>
            </w:r>
            <w:r w:rsidRPr="00DE10FA">
              <w:rPr>
                <w:rFonts w:ascii="Courier New" w:eastAsia="Times New Roman" w:hAnsi="Courier New" w:cs="Courier New"/>
                <w:i/>
                <w:iCs/>
                <w:color w:val="808080"/>
                <w:sz w:val="18"/>
                <w:szCs w:val="18"/>
                <w:lang w:val="en-US"/>
              </w:rPr>
              <w:br/>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stdoutReady(</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text = </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.process.readAllStandardOutput())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print </w:t>
            </w:r>
            <w:r w:rsidRPr="00DE10FA">
              <w:rPr>
                <w:rFonts w:ascii="Courier New" w:eastAsia="Times New Roman" w:hAnsi="Courier New" w:cs="Courier New"/>
                <w:color w:val="000000"/>
                <w:sz w:val="18"/>
                <w:szCs w:val="18"/>
                <w:lang w:val="en-US"/>
              </w:rPr>
              <w:t>text.strip()</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.append(text)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stderrReady(</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text = </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.process.readAllStandardError())</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print </w:t>
            </w:r>
            <w:r w:rsidRPr="00DE10FA">
              <w:rPr>
                <w:rFonts w:ascii="Courier New" w:eastAsia="Times New Roman" w:hAnsi="Courier New" w:cs="Courier New"/>
                <w:color w:val="000000"/>
                <w:sz w:val="18"/>
                <w:szCs w:val="18"/>
                <w:lang w:val="en-US"/>
              </w:rPr>
              <w:t>text.strip()</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.append(text)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startDetection(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.argv = [</w:t>
            </w:r>
            <w:r w:rsidRPr="00DE10FA">
              <w:rPr>
                <w:rFonts w:ascii="Courier New" w:eastAsia="Times New Roman" w:hAnsi="Courier New" w:cs="Courier New"/>
                <w:b/>
                <w:bCs/>
                <w:color w:val="008000"/>
                <w:sz w:val="18"/>
                <w:szCs w:val="18"/>
                <w:lang w:val="en-US"/>
              </w:rPr>
              <w:t>"/media/sudirahanif/Kuliah/TA/Program/TugasAkhir.py"</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.imageFile,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.thresholdFile,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.filterChoice]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.process.start(</w:t>
            </w:r>
            <w:r w:rsidRPr="00DE10FA">
              <w:rPr>
                <w:rFonts w:ascii="Courier New" w:eastAsia="Times New Roman" w:hAnsi="Courier New" w:cs="Courier New"/>
                <w:b/>
                <w:bCs/>
                <w:color w:val="008000"/>
                <w:sz w:val="18"/>
                <w:szCs w:val="18"/>
                <w:lang w:val="en-US"/>
              </w:rPr>
              <w:t>'/home/sudirahanif/anaconda2/bin/python'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.argv)</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openResultDir(</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#subprocess.Popen(["xdg-open", "/media/sudirahanif/Kuliah/TA/Hasil"])</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000000"/>
                <w:sz w:val="18"/>
                <w:szCs w:val="18"/>
                <w:lang w:val="en-US"/>
              </w:rPr>
              <w:t>subprocess.Popen([</w:t>
            </w:r>
            <w:r w:rsidRPr="00DE10FA">
              <w:rPr>
                <w:rFonts w:ascii="Courier New" w:eastAsia="Times New Roman" w:hAnsi="Courier New" w:cs="Courier New"/>
                <w:b/>
                <w:bCs/>
                <w:color w:val="008000"/>
                <w:sz w:val="18"/>
                <w:szCs w:val="18"/>
                <w:lang w:val="en-US"/>
              </w:rPr>
              <w:t>"explorer"</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openThrehsold(</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fileName, _ = QFileDialog.getOpenFileName(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"Open File"</w:t>
            </w:r>
            <w:r w:rsidRPr="00DE10FA">
              <w:rPr>
                <w:rFonts w:ascii="Courier New" w:eastAsia="Times New Roman" w:hAnsi="Courier New" w:cs="Courier New"/>
                <w:color w:val="000000"/>
                <w:sz w:val="18"/>
                <w:szCs w:val="18"/>
                <w:lang w:val="en-US"/>
              </w:rPr>
              <w:t xml:space="preserve">, QDir.currentPath(), </w:t>
            </w:r>
            <w:r w:rsidRPr="00DE10FA">
              <w:rPr>
                <w:rFonts w:ascii="Courier New" w:eastAsia="Times New Roman" w:hAnsi="Courier New" w:cs="Courier New"/>
                <w:b/>
                <w:bCs/>
                <w:color w:val="008000"/>
                <w:sz w:val="18"/>
                <w:szCs w:val="18"/>
                <w:lang w:val="en-US"/>
              </w:rPr>
              <w:t>"JSON (*.json)"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.thresholdFile =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with </w:t>
            </w:r>
            <w:r w:rsidRPr="00DE10FA">
              <w:rPr>
                <w:rFonts w:ascii="Courier New" w:eastAsia="Times New Roman" w:hAnsi="Courier New" w:cs="Courier New"/>
                <w:color w:val="000080"/>
                <w:sz w:val="18"/>
                <w:szCs w:val="18"/>
                <w:lang w:val="en-US"/>
              </w:rPr>
              <w:t>open</w:t>
            </w:r>
            <w:r w:rsidRPr="00DE10FA">
              <w:rPr>
                <w:rFonts w:ascii="Courier New" w:eastAsia="Times New Roman" w:hAnsi="Courier New" w:cs="Courier New"/>
                <w:color w:val="000000"/>
                <w:sz w:val="18"/>
                <w:szCs w:val="18"/>
                <w:lang w:val="en-US"/>
              </w:rPr>
              <w:t xml:space="preserve">(fileName, </w:t>
            </w:r>
            <w:r w:rsidRPr="00DE10FA">
              <w:rPr>
                <w:rFonts w:ascii="Courier New" w:eastAsia="Times New Roman" w:hAnsi="Courier New" w:cs="Courier New"/>
                <w:b/>
                <w:bCs/>
                <w:color w:val="008000"/>
                <w:sz w:val="18"/>
                <w:szCs w:val="18"/>
                <w:lang w:val="en-US"/>
              </w:rPr>
              <w:t>'rb'</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0080"/>
                <w:sz w:val="18"/>
                <w:szCs w:val="18"/>
                <w:lang w:val="en-US"/>
              </w:rPr>
              <w:t xml:space="preserve">as </w:t>
            </w:r>
            <w:r w:rsidRPr="00DE10FA">
              <w:rPr>
                <w:rFonts w:ascii="Courier New" w:eastAsia="Times New Roman" w:hAnsi="Courier New" w:cs="Courier New"/>
                <w:color w:val="000000"/>
                <w:sz w:val="18"/>
                <w:szCs w:val="18"/>
                <w:lang w:val="en-US"/>
              </w:rPr>
              <w:t>file:</w:t>
            </w:r>
            <w:r w:rsidRPr="00DE10FA">
              <w:rPr>
                <w:rFonts w:ascii="Courier New" w:eastAsia="Times New Roman" w:hAnsi="Courier New" w:cs="Courier New"/>
                <w:color w:val="000000"/>
                <w:sz w:val="18"/>
                <w:szCs w:val="18"/>
                <w:lang w:val="en-US"/>
              </w:rPr>
              <w:br/>
              <w:t xml:space="preserve">                data = json.load(file)</w:t>
            </w:r>
            <w:r w:rsidRPr="00DE10FA">
              <w:rPr>
                <w:rFonts w:ascii="Courier New" w:eastAsia="Times New Roman" w:hAnsi="Courier New" w:cs="Courier New"/>
                <w:color w:val="000000"/>
                <w:sz w:val="18"/>
                <w:szCs w:val="18"/>
                <w:lang w:val="en-US"/>
              </w:rPr>
              <w:br/>
              <w:t xml:space="preserve">                minArea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'minArea'</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blockSize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'blockSize'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numBuckets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'numBuckets'</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pVal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'pVal'</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blockDistance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'blockDistance'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.pval.setText(</w:t>
            </w:r>
            <w:r w:rsidRPr="00DE10FA">
              <w:rPr>
                <w:rFonts w:ascii="Courier New" w:eastAsia="Times New Roman" w:hAnsi="Courier New" w:cs="Courier New"/>
                <w:b/>
                <w:bCs/>
                <w:color w:val="008000"/>
                <w:sz w:val="18"/>
                <w:szCs w:val="18"/>
                <w:lang w:val="en-US"/>
              </w:rPr>
              <w:t>"pVal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(pVal))</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.blocksize.setText(</w:t>
            </w:r>
            <w:r w:rsidRPr="00DE10FA">
              <w:rPr>
                <w:rFonts w:ascii="Courier New" w:eastAsia="Times New Roman" w:hAnsi="Courier New" w:cs="Courier New"/>
                <w:b/>
                <w:bCs/>
                <w:color w:val="008000"/>
                <w:sz w:val="18"/>
                <w:szCs w:val="18"/>
                <w:lang w:val="en-US"/>
              </w:rPr>
              <w:t>"Block Size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(blockSize))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.blockdistance.setText(</w:t>
            </w:r>
            <w:r w:rsidRPr="00DE10FA">
              <w:rPr>
                <w:rFonts w:ascii="Courier New" w:eastAsia="Times New Roman" w:hAnsi="Courier New" w:cs="Courier New"/>
                <w:b/>
                <w:bCs/>
                <w:color w:val="008000"/>
                <w:sz w:val="18"/>
                <w:szCs w:val="18"/>
                <w:lang w:val="en-US"/>
              </w:rPr>
              <w:t>"Block Distance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(blockDistance))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.totalbucket.setText(</w:t>
            </w:r>
            <w:r w:rsidRPr="00DE10FA">
              <w:rPr>
                <w:rFonts w:ascii="Courier New" w:eastAsia="Times New Roman" w:hAnsi="Courier New" w:cs="Courier New"/>
                <w:b/>
                <w:bCs/>
                <w:color w:val="008000"/>
                <w:sz w:val="18"/>
                <w:szCs w:val="18"/>
                <w:lang w:val="en-US"/>
              </w:rPr>
              <w:t>"Total Bucket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(numBuckets))</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.minarea.setText(</w:t>
            </w:r>
            <w:r w:rsidRPr="00DE10FA">
              <w:rPr>
                <w:rFonts w:ascii="Courier New" w:eastAsia="Times New Roman" w:hAnsi="Courier New" w:cs="Courier New"/>
                <w:b/>
                <w:bCs/>
                <w:color w:val="008000"/>
                <w:sz w:val="18"/>
                <w:szCs w:val="18"/>
                <w:lang w:val="en-US"/>
              </w:rPr>
              <w:t>"Min Area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(minArea))</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openImage(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fileName, _ = QFileDialog.getOpenFileName(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"Open File"</w:t>
            </w:r>
            <w:r w:rsidRPr="00DE10FA">
              <w:rPr>
                <w:rFonts w:ascii="Courier New" w:eastAsia="Times New Roman" w:hAnsi="Courier New" w:cs="Courier New"/>
                <w:color w:val="000000"/>
                <w:sz w:val="18"/>
                <w:szCs w:val="18"/>
                <w:lang w:val="en-US"/>
              </w:rPr>
              <w:t xml:space="preserve">, QDir.currentPath(), </w:t>
            </w:r>
            <w:r w:rsidRPr="00DE10FA">
              <w:rPr>
                <w:rFonts w:ascii="Courier New" w:eastAsia="Times New Roman" w:hAnsi="Courier New" w:cs="Courier New"/>
                <w:b/>
                <w:bCs/>
                <w:color w:val="008000"/>
                <w:sz w:val="18"/>
                <w:szCs w:val="18"/>
                <w:lang w:val="en-US"/>
              </w:rPr>
              <w:t>"Images (*.png *.jpg)"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.imageFile =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fileName:</w:t>
            </w:r>
            <w:r w:rsidRPr="00DE10FA">
              <w:rPr>
                <w:rFonts w:ascii="Courier New" w:eastAsia="Times New Roman" w:hAnsi="Courier New" w:cs="Courier New"/>
                <w:color w:val="000000"/>
                <w:sz w:val="18"/>
                <w:szCs w:val="18"/>
                <w:lang w:val="en-US"/>
              </w:rPr>
              <w:br/>
              <w:t xml:space="preserve">            image = QImage(fileName)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image.isNull():</w:t>
            </w:r>
            <w:r w:rsidRPr="00DE10FA">
              <w:rPr>
                <w:rFonts w:ascii="Courier New" w:eastAsia="Times New Roman" w:hAnsi="Courier New" w:cs="Courier New"/>
                <w:color w:val="000000"/>
                <w:sz w:val="18"/>
                <w:szCs w:val="18"/>
                <w:lang w:val="en-US"/>
              </w:rPr>
              <w:br/>
              <w:t xml:space="preserve">                QMessageBox.information(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"Image Viewer"</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 xml:space="preserve">"Cannot load %s." </w:t>
            </w:r>
            <w:r w:rsidRPr="00DE10FA">
              <w:rPr>
                <w:rFonts w:ascii="Courier New" w:eastAsia="Times New Roman" w:hAnsi="Courier New" w:cs="Courier New"/>
                <w:color w:val="000000"/>
                <w:sz w:val="18"/>
                <w:szCs w:val="18"/>
                <w:lang w:val="en-US"/>
              </w:rPr>
              <w:t>%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return</w:t>
            </w:r>
            <w:r w:rsidRPr="00DE10FA">
              <w:rPr>
                <w:rFonts w:ascii="Courier New" w:eastAsia="Times New Roman" w:hAnsi="Courier New" w:cs="Courier New"/>
                <w:b/>
                <w:bCs/>
                <w:color w:val="000080"/>
                <w:sz w:val="18"/>
                <w:szCs w:val="18"/>
                <w:lang w:val="en-US"/>
              </w:rPr>
              <w:br/>
              <w:t xml:space="preserve">            else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.inputGambar.setPixmap(QPixmap.fromImage(image))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.inputGambar.setScaledContents(</w:t>
            </w:r>
            <w:r w:rsidRPr="00DE10FA">
              <w:rPr>
                <w:rFonts w:ascii="Courier New" w:eastAsia="Times New Roman" w:hAnsi="Courier New" w:cs="Courier New"/>
                <w:color w:val="000080"/>
                <w:sz w:val="18"/>
                <w:szCs w:val="18"/>
                <w:lang w:val="en-US"/>
              </w:rPr>
              <w:t>True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openKeyImage(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fileName, _ = QFileDialog.getOpenFileName(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"Open File"</w:t>
            </w:r>
            <w:r w:rsidRPr="00DE10FA">
              <w:rPr>
                <w:rFonts w:ascii="Courier New" w:eastAsia="Times New Roman" w:hAnsi="Courier New" w:cs="Courier New"/>
                <w:color w:val="000000"/>
                <w:sz w:val="18"/>
                <w:szCs w:val="18"/>
                <w:lang w:val="en-US"/>
              </w:rPr>
              <w:t xml:space="preserve">, QDir.currentPath(), </w:t>
            </w:r>
            <w:r w:rsidRPr="00DE10FA">
              <w:rPr>
                <w:rFonts w:ascii="Courier New" w:eastAsia="Times New Roman" w:hAnsi="Courier New" w:cs="Courier New"/>
                <w:b/>
                <w:bCs/>
                <w:color w:val="008000"/>
                <w:sz w:val="18"/>
                <w:szCs w:val="18"/>
                <w:lang w:val="en-US"/>
              </w:rPr>
              <w:t>"Images (*.png *.jpg)"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.imageFileKey =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fileName:</w:t>
            </w:r>
            <w:r w:rsidRPr="00DE10FA">
              <w:rPr>
                <w:rFonts w:ascii="Courier New" w:eastAsia="Times New Roman" w:hAnsi="Courier New" w:cs="Courier New"/>
                <w:color w:val="000000"/>
                <w:sz w:val="18"/>
                <w:szCs w:val="18"/>
                <w:lang w:val="en-US"/>
              </w:rPr>
              <w:br/>
              <w:t xml:space="preserve">            image = QImage(fileName)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image.isNull():</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QMessageBox.information(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"Image Viewer"</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 xml:space="preserve">"Cannot load %s." </w:t>
            </w:r>
            <w:r w:rsidRPr="00DE10FA">
              <w:rPr>
                <w:rFonts w:ascii="Courier New" w:eastAsia="Times New Roman" w:hAnsi="Courier New" w:cs="Courier New"/>
                <w:color w:val="000000"/>
                <w:sz w:val="18"/>
                <w:szCs w:val="18"/>
                <w:lang w:val="en-US"/>
              </w:rPr>
              <w:t>%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return</w:t>
            </w:r>
            <w:r w:rsidRPr="00DE10FA">
              <w:rPr>
                <w:rFonts w:ascii="Courier New" w:eastAsia="Times New Roman" w:hAnsi="Courier New" w:cs="Courier New"/>
                <w:b/>
                <w:bCs/>
                <w:color w:val="000080"/>
                <w:sz w:val="18"/>
                <w:szCs w:val="18"/>
                <w:lang w:val="en-US"/>
              </w:rPr>
              <w:br/>
              <w:t xml:space="preserve">            else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.inputGambarKunci.setPixmap(QPixmap.fromImage(image))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.inputGambarKunci.setScaledContents(</w:t>
            </w:r>
            <w:r w:rsidRPr="00DE10FA">
              <w:rPr>
                <w:rFonts w:ascii="Courier New" w:eastAsia="Times New Roman" w:hAnsi="Courier New" w:cs="Courier New"/>
                <w:color w:val="000080"/>
                <w:sz w:val="18"/>
                <w:szCs w:val="18"/>
                <w:lang w:val="en-US"/>
              </w:rPr>
              <w:t>True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centerWindow(</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frameGm =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.frameGeometry()</w:t>
            </w:r>
            <w:r w:rsidRPr="00DE10FA">
              <w:rPr>
                <w:rFonts w:ascii="Courier New" w:eastAsia="Times New Roman" w:hAnsi="Courier New" w:cs="Courier New"/>
                <w:color w:val="000000"/>
                <w:sz w:val="18"/>
                <w:szCs w:val="18"/>
                <w:lang w:val="en-US"/>
              </w:rPr>
              <w:br/>
              <w:t xml:space="preserve">        screen = QApplication.desktop().screenNumber(QApplication.desktop().cursor().pos())</w:t>
            </w:r>
            <w:r w:rsidRPr="00DE10FA">
              <w:rPr>
                <w:rFonts w:ascii="Courier New" w:eastAsia="Times New Roman" w:hAnsi="Courier New" w:cs="Courier New"/>
                <w:color w:val="000000"/>
                <w:sz w:val="18"/>
                <w:szCs w:val="18"/>
                <w:lang w:val="en-US"/>
              </w:rPr>
              <w:br/>
              <w:t xml:space="preserve">        centerPoint = QApplication.desktop().screenGeometry(screen).center()</w:t>
            </w:r>
            <w:r w:rsidRPr="00DE10FA">
              <w:rPr>
                <w:rFonts w:ascii="Courier New" w:eastAsia="Times New Roman" w:hAnsi="Courier New" w:cs="Courier New"/>
                <w:color w:val="000000"/>
                <w:sz w:val="18"/>
                <w:szCs w:val="18"/>
                <w:lang w:val="en-US"/>
              </w:rPr>
              <w:br/>
              <w:t xml:space="preserve">        frameGm.moveCenter(centerPoint)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.move(frameGm.topLeft())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createMenuBar(</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.fileMenu = QMenu(</w:t>
            </w:r>
            <w:r w:rsidRPr="00DE10FA">
              <w:rPr>
                <w:rFonts w:ascii="Courier New" w:eastAsia="Times New Roman" w:hAnsi="Courier New" w:cs="Courier New"/>
                <w:b/>
                <w:bCs/>
                <w:color w:val="008000"/>
                <w:sz w:val="18"/>
                <w:szCs w:val="18"/>
                <w:lang w:val="en-US"/>
              </w:rPr>
              <w:t>"&amp;File"</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.fileMenu.addAction(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.exitAct)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.helpMenu = QMenu(</w:t>
            </w:r>
            <w:r w:rsidRPr="00DE10FA">
              <w:rPr>
                <w:rFonts w:ascii="Courier New" w:eastAsia="Times New Roman" w:hAnsi="Courier New" w:cs="Courier New"/>
                <w:b/>
                <w:bCs/>
                <w:color w:val="008000"/>
                <w:sz w:val="18"/>
                <w:szCs w:val="18"/>
                <w:lang w:val="en-US"/>
              </w:rPr>
              <w:t>'&amp;Help'</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.helpMenu.addAction(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.aboutAct)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.helpMenu.addAction(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.aboutActQt)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.menuBar().addMenu(</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.fileMenu)</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.menuBar().addMenu(</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.helpMenu)</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createAction(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.exitAct = QAction(</w:t>
            </w:r>
            <w:r w:rsidRPr="00DE10FA">
              <w:rPr>
                <w:rFonts w:ascii="Courier New" w:eastAsia="Times New Roman" w:hAnsi="Courier New" w:cs="Courier New"/>
                <w:b/>
                <w:bCs/>
                <w:color w:val="008000"/>
                <w:sz w:val="18"/>
                <w:szCs w:val="18"/>
                <w:lang w:val="en-US"/>
              </w:rPr>
              <w:t>"&amp;Keluar"</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660099"/>
                <w:sz w:val="18"/>
                <w:szCs w:val="18"/>
                <w:lang w:val="en-US"/>
              </w:rPr>
              <w:t>shortcut</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"Ctrl+Q"</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660099"/>
                <w:sz w:val="18"/>
                <w:szCs w:val="18"/>
                <w:lang w:val="en-US"/>
              </w:rPr>
              <w:t>triggered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.close)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.aboutAct = QAction(</w:t>
            </w:r>
            <w:r w:rsidRPr="00DE10FA">
              <w:rPr>
                <w:rFonts w:ascii="Courier New" w:eastAsia="Times New Roman" w:hAnsi="Courier New" w:cs="Courier New"/>
                <w:b/>
                <w:bCs/>
                <w:color w:val="008000"/>
                <w:sz w:val="18"/>
                <w:szCs w:val="18"/>
                <w:lang w:val="en-US"/>
              </w:rPr>
              <w:t>"Tentang &amp;Penulis"</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660099"/>
                <w:sz w:val="18"/>
                <w:szCs w:val="18"/>
                <w:lang w:val="en-US"/>
              </w:rPr>
              <w:t>triggered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.aboutActQt = QAction(</w:t>
            </w:r>
            <w:r w:rsidRPr="00DE10FA">
              <w:rPr>
                <w:rFonts w:ascii="Courier New" w:eastAsia="Times New Roman" w:hAnsi="Courier New" w:cs="Courier New"/>
                <w:b/>
                <w:bCs/>
                <w:color w:val="008000"/>
                <w:sz w:val="18"/>
                <w:szCs w:val="18"/>
                <w:lang w:val="en-US"/>
              </w:rPr>
              <w:t>"Tentang &amp;Qt"</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660099"/>
                <w:sz w:val="18"/>
                <w:szCs w:val="18"/>
                <w:lang w:val="en-US"/>
              </w:rPr>
              <w:t>triggered</w:t>
            </w:r>
            <w:r w:rsidRPr="00DE10FA">
              <w:rPr>
                <w:rFonts w:ascii="Courier New" w:eastAsia="Times New Roman" w:hAnsi="Courier New" w:cs="Courier New"/>
                <w:color w:val="000000"/>
                <w:sz w:val="18"/>
                <w:szCs w:val="18"/>
                <w:lang w:val="en-US"/>
              </w:rPr>
              <w:t>=QApplication.instance().aboutQt)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about(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QMessageBox.about(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"Tentang Tugas Akhir"</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"&lt;p&gt;Hanif Sudira - 5113100184&lt;/p&gt;""&lt;p&gt;Teknik Informatika ITS 2013&lt;/p&gt;"</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 xml:space="preserve">__name__ == </w:t>
            </w:r>
            <w:r w:rsidRPr="00DE10FA">
              <w:rPr>
                <w:rFonts w:ascii="Courier New" w:eastAsia="Times New Roman" w:hAnsi="Courier New" w:cs="Courier New"/>
                <w:b/>
                <w:bCs/>
                <w:color w:val="008000"/>
                <w:sz w:val="18"/>
                <w:szCs w:val="18"/>
                <w:lang w:val="en-US"/>
              </w:rPr>
              <w:t>'__main__'</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sys</w:t>
            </w:r>
            <w:r w:rsidRPr="00DE10FA">
              <w:rPr>
                <w:rFonts w:ascii="Courier New" w:eastAsia="Times New Roman" w:hAnsi="Courier New" w:cs="Courier New"/>
                <w:color w:val="000000"/>
                <w:sz w:val="18"/>
                <w:szCs w:val="18"/>
                <w:lang w:val="en-US"/>
              </w:rPr>
              <w:br/>
              <w:t xml:space="preserve">    app = QApplication(sys.argv)</w:t>
            </w:r>
            <w:r w:rsidRPr="00DE10FA">
              <w:rPr>
                <w:rFonts w:ascii="Courier New" w:eastAsia="Times New Roman" w:hAnsi="Courier New" w:cs="Courier New"/>
                <w:color w:val="000000"/>
                <w:sz w:val="18"/>
                <w:szCs w:val="18"/>
                <w:lang w:val="en-US"/>
              </w:rPr>
              <w:br/>
              <w:t xml:space="preserve">    CopyMove = CopyMoveGUI()</w:t>
            </w:r>
            <w:r w:rsidRPr="00DE10FA">
              <w:rPr>
                <w:rFonts w:ascii="Courier New" w:eastAsia="Times New Roman" w:hAnsi="Courier New" w:cs="Courier New"/>
                <w:color w:val="000000"/>
                <w:sz w:val="18"/>
                <w:szCs w:val="18"/>
                <w:lang w:val="en-US"/>
              </w:rPr>
              <w:br/>
              <w:t xml:space="preserve">    CopyMove.show()</w:t>
            </w:r>
            <w:r w:rsidRPr="00DE10FA">
              <w:rPr>
                <w:rFonts w:ascii="Courier New" w:eastAsia="Times New Roman" w:hAnsi="Courier New" w:cs="Courier New"/>
                <w:color w:val="000000"/>
                <w:sz w:val="18"/>
                <w:szCs w:val="18"/>
                <w:lang w:val="en-US"/>
              </w:rPr>
              <w:br/>
              <w:t xml:space="preserve">    sys.exit(app.exec_())</w:t>
            </w:r>
          </w:p>
          <w:p w:rsidR="00AE7FF5" w:rsidRPr="00C727B4" w:rsidRDefault="00AE7FF5" w:rsidP="00DE10FA">
            <w:pPr>
              <w:keepNext/>
              <w:jc w:val="both"/>
              <w:rPr>
                <w:rFonts w:ascii="Courier New" w:hAnsi="Courier New" w:cs="Courier New"/>
                <w:b/>
                <w:sz w:val="18"/>
              </w:rPr>
            </w:pPr>
          </w:p>
        </w:tc>
      </w:tr>
    </w:tbl>
    <w:p w:rsidR="00AE7FF5" w:rsidRPr="00DE10FA" w:rsidRDefault="00DE10FA" w:rsidP="00DE10FA">
      <w:pPr>
        <w:pStyle w:val="Caption"/>
        <w:rPr>
          <w:lang w:val="en-US"/>
        </w:rPr>
      </w:pPr>
      <w:r>
        <w:lastRenderedPageBreak/>
        <w:t xml:space="preserve">Kode Sumber </w:t>
      </w:r>
      <w:r w:rsidR="00812216">
        <w:fldChar w:fldCharType="begin"/>
      </w:r>
      <w:r w:rsidR="00812216">
        <w:instrText xml:space="preserve"> STYLEREF 1 \s </w:instrText>
      </w:r>
      <w:r w:rsidR="00812216">
        <w:fldChar w:fldCharType="separate"/>
      </w:r>
      <w:r w:rsidR="00902E02">
        <w:rPr>
          <w:noProof/>
        </w:rPr>
        <w:t>8</w:t>
      </w:r>
      <w:r w:rsidR="00812216">
        <w:rPr>
          <w:noProof/>
        </w:rPr>
        <w:fldChar w:fldCharType="end"/>
      </w:r>
      <w:r>
        <w:t>.</w:t>
      </w:r>
      <w:r w:rsidR="00812216">
        <w:fldChar w:fldCharType="begin"/>
      </w:r>
      <w:r w:rsidR="00812216">
        <w:instrText xml:space="preserve"> SEQ Kode_Sumber \* ARABIC \s 1 </w:instrText>
      </w:r>
      <w:r w:rsidR="00812216">
        <w:fldChar w:fldCharType="separate"/>
      </w:r>
      <w:r w:rsidR="00902E02">
        <w:rPr>
          <w:noProof/>
        </w:rPr>
        <w:t>1</w:t>
      </w:r>
      <w:r w:rsidR="00812216">
        <w:rPr>
          <w:noProof/>
        </w:rPr>
        <w:fldChar w:fldCharType="end"/>
      </w:r>
      <w:r>
        <w:rPr>
          <w:lang w:val="en-US"/>
        </w:rPr>
        <w:t xml:space="preserve"> Antarmuka Aplikasi</w:t>
      </w:r>
    </w:p>
    <w:p w:rsidR="00551359" w:rsidRPr="00551359" w:rsidRDefault="005B54E1" w:rsidP="005B54E1">
      <w:pPr>
        <w:jc w:val="both"/>
        <w:sectPr w:rsidR="00551359" w:rsidRPr="00551359" w:rsidSect="00576748">
          <w:pgSz w:w="11907" w:h="8392" w:orient="landscape"/>
          <w:pgMar w:top="1134" w:right="1418" w:bottom="1418" w:left="1418" w:header="709" w:footer="709" w:gutter="0"/>
          <w:cols w:space="708"/>
          <w:titlePg/>
          <w:docGrid w:linePitch="360"/>
        </w:sectPr>
      </w:pPr>
      <w:r>
        <w:fldChar w:fldCharType="end"/>
      </w:r>
    </w:p>
    <w:p w:rsidR="007D06E1" w:rsidRPr="003157DE" w:rsidRDefault="007D06E1" w:rsidP="001A768B">
      <w:pPr>
        <w:pStyle w:val="Heading1"/>
        <w:numPr>
          <w:ilvl w:val="0"/>
          <w:numId w:val="0"/>
        </w:numPr>
      </w:pPr>
      <w:bookmarkStart w:id="177" w:name="_Toc483287738"/>
      <w:r w:rsidRPr="003157DE">
        <w:lastRenderedPageBreak/>
        <w:t>BIODATA PENULIS</w:t>
      </w:r>
      <w:bookmarkEnd w:id="177"/>
    </w:p>
    <w:p w:rsidR="007D06E1" w:rsidRPr="003157DE" w:rsidRDefault="007D06E1" w:rsidP="007D06E1">
      <w:pPr>
        <w:tabs>
          <w:tab w:val="center" w:pos="2919"/>
          <w:tab w:val="left" w:pos="5016"/>
        </w:tabs>
        <w:jc w:val="center"/>
        <w:rPr>
          <w:i/>
        </w:rPr>
      </w:pPr>
    </w:p>
    <w:p w:rsidR="007D06E1" w:rsidRPr="00852480" w:rsidRDefault="00951CD2" w:rsidP="001B319B">
      <w:pPr>
        <w:pStyle w:val="biasaaja"/>
      </w:pPr>
      <w:r>
        <w:rPr>
          <w:b/>
          <w:i/>
          <w:noProof/>
          <w:lang w:eastAsia="id-ID"/>
        </w:rPr>
        <w:drawing>
          <wp:anchor distT="0" distB="0" distL="114300" distR="114300" simplePos="0" relativeHeight="251695104" behindDoc="0" locked="0" layoutInCell="1" allowOverlap="1">
            <wp:simplePos x="0" y="0"/>
            <wp:positionH relativeFrom="column">
              <wp:posOffset>4445</wp:posOffset>
            </wp:positionH>
            <wp:positionV relativeFrom="paragraph">
              <wp:posOffset>1905</wp:posOffset>
            </wp:positionV>
            <wp:extent cx="1066800" cy="16002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ip.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066800" cy="1600200"/>
                    </a:xfrm>
                    <a:prstGeom prst="rect">
                      <a:avLst/>
                    </a:prstGeom>
                  </pic:spPr>
                </pic:pic>
              </a:graphicData>
            </a:graphic>
            <wp14:sizeRelH relativeFrom="page">
              <wp14:pctWidth>0</wp14:pctWidth>
            </wp14:sizeRelH>
            <wp14:sizeRelV relativeFrom="page">
              <wp14:pctHeight>0</wp14:pctHeight>
            </wp14:sizeRelV>
          </wp:anchor>
        </w:drawing>
      </w:r>
      <w:r>
        <w:rPr>
          <w:lang w:val="en-US"/>
        </w:rPr>
        <w:t>Hanif Sudira</w:t>
      </w:r>
      <w:r w:rsidR="002B1BE7">
        <w:t xml:space="preserve"> </w:t>
      </w:r>
      <w:r w:rsidR="007D06E1">
        <w:t xml:space="preserve">merupakan anak dari pasangan Bapak </w:t>
      </w:r>
      <w:r>
        <w:rPr>
          <w:lang w:val="en-US"/>
        </w:rPr>
        <w:t>Syamsul Bahar</w:t>
      </w:r>
      <w:r w:rsidR="007D06E1">
        <w:t xml:space="preserve"> dan Ibu </w:t>
      </w:r>
      <w:r>
        <w:rPr>
          <w:lang w:val="en-US"/>
        </w:rPr>
        <w:t>Roslinda</w:t>
      </w:r>
      <w:r w:rsidR="002B1BE7">
        <w:t>.</w:t>
      </w:r>
      <w:r w:rsidR="007D06E1">
        <w:t xml:space="preserve"> L</w:t>
      </w:r>
      <w:r w:rsidR="007D06E1" w:rsidRPr="003157DE">
        <w:t xml:space="preserve">ahir di </w:t>
      </w:r>
      <w:r>
        <w:rPr>
          <w:lang w:val="en-US"/>
        </w:rPr>
        <w:t>Padang</w:t>
      </w:r>
      <w:r w:rsidR="007D06E1" w:rsidRPr="003157DE">
        <w:t xml:space="preserve"> pada tanggal </w:t>
      </w:r>
      <w:r>
        <w:t>22</w:t>
      </w:r>
      <w:r w:rsidR="002B1BE7">
        <w:t xml:space="preserve"> </w:t>
      </w:r>
      <w:r>
        <w:rPr>
          <w:lang w:val="en-US"/>
        </w:rPr>
        <w:t>April</w:t>
      </w:r>
      <w:r w:rsidR="002B1BE7">
        <w:t xml:space="preserve"> 1995</w:t>
      </w:r>
      <w:r w:rsidR="007D06E1" w:rsidRPr="003157DE">
        <w:t xml:space="preserve">. </w:t>
      </w:r>
      <w:bookmarkStart w:id="178" w:name="_Toc452755899"/>
      <w:bookmarkEnd w:id="178"/>
      <w:r w:rsidR="002B1BE7" w:rsidRPr="003157DE">
        <w:t>Penulis menempuh pendidikan formal dimulai dari TK</w:t>
      </w:r>
      <w:r w:rsidR="00B16EC8">
        <w:t xml:space="preserve"> </w:t>
      </w:r>
      <w:r>
        <w:rPr>
          <w:lang w:val="en-US"/>
        </w:rPr>
        <w:t>Aisyah</w:t>
      </w:r>
      <w:r w:rsidR="002B1BE7" w:rsidRPr="003157DE">
        <w:t xml:space="preserve"> </w:t>
      </w:r>
      <w:r>
        <w:t>(200</w:t>
      </w:r>
      <w:r>
        <w:rPr>
          <w:lang w:val="en-US"/>
        </w:rPr>
        <w:t>0</w:t>
      </w:r>
      <w:r>
        <w:t>-2001</w:t>
      </w:r>
      <w:r w:rsidR="002B1BE7" w:rsidRPr="003157DE">
        <w:t>), SD</w:t>
      </w:r>
      <w:r w:rsidR="00347863">
        <w:t xml:space="preserve">N </w:t>
      </w:r>
      <w:r>
        <w:t>29 Ganting Utara Padang Timur</w:t>
      </w:r>
      <w:r w:rsidR="00347863">
        <w:t xml:space="preserve">a </w:t>
      </w:r>
      <w:r>
        <w:t>(2001-2007</w:t>
      </w:r>
      <w:r w:rsidR="002B1BE7" w:rsidRPr="003157DE">
        <w:t>), S</w:t>
      </w:r>
      <w:r w:rsidR="002B1BE7">
        <w:t>MP</w:t>
      </w:r>
      <w:r>
        <w:t>N 12</w:t>
      </w:r>
      <w:r w:rsidR="00005319">
        <w:t xml:space="preserve"> </w:t>
      </w:r>
      <w:r>
        <w:rPr>
          <w:lang w:val="en-US"/>
        </w:rPr>
        <w:t>Padang</w:t>
      </w:r>
      <w:r>
        <w:t xml:space="preserve"> (2007</w:t>
      </w:r>
      <w:r w:rsidR="002B1BE7" w:rsidRPr="003157DE">
        <w:t>-2</w:t>
      </w:r>
      <w:r>
        <w:t>010</w:t>
      </w:r>
      <w:r w:rsidR="002B1BE7" w:rsidRPr="003157DE">
        <w:t>), SMA</w:t>
      </w:r>
      <w:r w:rsidR="00005319">
        <w:t xml:space="preserve">N </w:t>
      </w:r>
      <w:r>
        <w:rPr>
          <w:lang w:val="en-US"/>
        </w:rPr>
        <w:t>10</w:t>
      </w:r>
      <w:r w:rsidR="00005319">
        <w:t xml:space="preserve"> </w:t>
      </w:r>
      <w:r>
        <w:rPr>
          <w:lang w:val="en-US"/>
        </w:rPr>
        <w:t>Padang</w:t>
      </w:r>
      <w:r w:rsidR="005F4B28">
        <w:rPr>
          <w:lang w:val="en-US"/>
        </w:rPr>
        <w:t>a</w:t>
      </w:r>
      <w:r>
        <w:t xml:space="preserve"> (2010-2013</w:t>
      </w:r>
      <w:r w:rsidR="002B1BE7" w:rsidRPr="003157DE">
        <w:t>) dan S1 T</w:t>
      </w:r>
      <w:r>
        <w:t>eknik Informatika ITS (2013-2017</w:t>
      </w:r>
      <w:r w:rsidR="002B1BE7" w:rsidRPr="003157DE">
        <w:t xml:space="preserve">). Bidang studi yang diambil oleh penulis pada saat berkuliah di Teknik Informatika ITS adalah </w:t>
      </w:r>
      <w:r w:rsidR="002B1BE7">
        <w:t>Berbasis Jaringan (KBJ</w:t>
      </w:r>
      <w:r w:rsidR="002B1BE7" w:rsidRPr="003157DE">
        <w:t>). Penulis aktif dalam organisasi seperti Himpunan Mahasiswa Teknik Computer</w:t>
      </w:r>
      <w:r>
        <w:t>-Informatika (2014-2016</w:t>
      </w:r>
      <w:r w:rsidR="002B1BE7" w:rsidRPr="003157DE">
        <w:t xml:space="preserve">) dan </w:t>
      </w:r>
      <w:r>
        <w:t>KMI  (2014</w:t>
      </w:r>
      <w:r w:rsidR="002B1BE7">
        <w:t>-2015</w:t>
      </w:r>
      <w:r w:rsidR="002B1BE7" w:rsidRPr="003157DE">
        <w:t>). Penulis juga aktif dalam berbagai kegiatan k</w:t>
      </w:r>
      <w:r w:rsidR="00B92162">
        <w:t>epanitiaan yaitu SCHEMATICS 2014</w:t>
      </w:r>
      <w:r w:rsidR="002B1BE7" w:rsidRPr="003157DE">
        <w:t xml:space="preserve"> divisi </w:t>
      </w:r>
      <w:r w:rsidR="00B92162">
        <w:rPr>
          <w:lang w:val="en-US"/>
        </w:rPr>
        <w:t>NPC</w:t>
      </w:r>
      <w:r w:rsidR="002B1BE7" w:rsidRPr="003157DE">
        <w:t xml:space="preserve"> dan SCHEMATICS 2014 </w:t>
      </w:r>
      <w:r w:rsidR="00B92162">
        <w:rPr>
          <w:lang w:val="en-US"/>
        </w:rPr>
        <w:t>NPC</w:t>
      </w:r>
      <w:r w:rsidR="002B1BE7" w:rsidRPr="003157DE">
        <w:t>.</w:t>
      </w:r>
      <w:r w:rsidR="00347863">
        <w:t xml:space="preserve"> Penulis juga </w:t>
      </w:r>
      <w:r w:rsidR="00B92162">
        <w:rPr>
          <w:lang w:val="en-US"/>
        </w:rPr>
        <w:t>pernah kerja praktik di Tokopedia</w:t>
      </w:r>
      <w:r w:rsidR="00F43D6D">
        <w:rPr>
          <w:lang w:val="en-US"/>
        </w:rPr>
        <w:t xml:space="preserve"> periode Juli – Agustus 2016</w:t>
      </w:r>
      <w:r w:rsidR="002B1BE7">
        <w:t>.</w:t>
      </w:r>
      <w:r w:rsidR="002B1BE7" w:rsidRPr="003157DE">
        <w:t xml:space="preserve">. Penulis dapat dihubungi melalui email: </w:t>
      </w:r>
      <w:hyperlink r:id="rId51" w:history="1">
        <w:r w:rsidR="00B92162" w:rsidRPr="0081033E">
          <w:rPr>
            <w:rStyle w:val="Hyperlink"/>
            <w:lang w:val="en-US"/>
          </w:rPr>
          <w:t>sudirahanif@gmail.com</w:t>
        </w:r>
      </w:hyperlink>
      <w:r w:rsidR="002B1BE7">
        <w:t>.</w:t>
      </w:r>
    </w:p>
    <w:p w:rsidR="002C5F36" w:rsidRPr="00852480" w:rsidRDefault="002C5F36"/>
    <w:sectPr w:rsidR="002C5F36"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66D9" w:rsidRDefault="00E566D9">
      <w:r>
        <w:separator/>
      </w:r>
    </w:p>
  </w:endnote>
  <w:endnote w:type="continuationSeparator" w:id="0">
    <w:p w:rsidR="00E566D9" w:rsidRDefault="00E56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41CA" w:rsidRPr="00852480" w:rsidRDefault="00EA41CA"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41CA" w:rsidRPr="00852480" w:rsidRDefault="00EA41CA">
    <w:pPr>
      <w:pStyle w:val="Footer"/>
      <w:jc w:val="center"/>
    </w:pPr>
  </w:p>
  <w:p w:rsidR="00EA41CA" w:rsidRPr="00852480" w:rsidRDefault="00EA41CA"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41CA" w:rsidRPr="006075FA" w:rsidRDefault="00EA41CA">
    <w:pPr>
      <w:pStyle w:val="Footer"/>
      <w:jc w:val="center"/>
    </w:pPr>
  </w:p>
  <w:p w:rsidR="00EA41CA" w:rsidRPr="006F5DA3" w:rsidRDefault="00EA41CA" w:rsidP="007D06E1">
    <w:pPr>
      <w:pStyle w:val="Footer"/>
      <w:jc w:val="righ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EA41CA" w:rsidRPr="006075FA" w:rsidRDefault="00EA41CA">
        <w:pPr>
          <w:pStyle w:val="Footer"/>
          <w:jc w:val="center"/>
        </w:pPr>
        <w:r w:rsidRPr="00713920">
          <w:fldChar w:fldCharType="begin"/>
        </w:r>
        <w:r w:rsidRPr="00713920">
          <w:instrText xml:space="preserve"> PAGE   \* MERGEFORMAT </w:instrText>
        </w:r>
        <w:r w:rsidRPr="00713920">
          <w:fldChar w:fldCharType="separate"/>
        </w:r>
        <w:r w:rsidR="000E4C32">
          <w:rPr>
            <w:noProof/>
          </w:rPr>
          <w:t>49</w:t>
        </w:r>
        <w:r w:rsidRPr="00713920">
          <w:rPr>
            <w:noProof/>
          </w:rPr>
          <w:fldChar w:fldCharType="end"/>
        </w:r>
      </w:p>
    </w:sdtContent>
  </w:sdt>
  <w:p w:rsidR="00EA41CA" w:rsidRPr="00852480" w:rsidRDefault="00EA41CA" w:rsidP="007D06E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41CA" w:rsidRPr="00852480" w:rsidRDefault="00EA41CA">
    <w:pPr>
      <w:pStyle w:val="Footer"/>
      <w:jc w:val="center"/>
    </w:pPr>
  </w:p>
  <w:p w:rsidR="00EA41CA" w:rsidRPr="00852480" w:rsidRDefault="00EA41CA"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41CA" w:rsidRPr="00852480" w:rsidRDefault="00EA41CA">
    <w:pPr>
      <w:pStyle w:val="Footer"/>
      <w:jc w:val="center"/>
    </w:pPr>
    <w:r w:rsidRPr="00852480">
      <w:fldChar w:fldCharType="begin"/>
    </w:r>
    <w:r w:rsidRPr="00852480">
      <w:instrText xml:space="preserve"> PAGE   \* MERGEFORMAT </w:instrText>
    </w:r>
    <w:r w:rsidRPr="00852480">
      <w:fldChar w:fldCharType="separate"/>
    </w:r>
    <w:r w:rsidR="009C2658">
      <w:rPr>
        <w:noProof/>
      </w:rPr>
      <w:t>i</w:t>
    </w:r>
    <w:r w:rsidRPr="00852480">
      <w:rPr>
        <w:noProof/>
      </w:rPr>
      <w:fldChar w:fldCharType="end"/>
    </w:r>
  </w:p>
  <w:p w:rsidR="00EA41CA" w:rsidRPr="00852480" w:rsidRDefault="00EA41CA"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41CA" w:rsidRPr="00852480" w:rsidRDefault="00EA41CA"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41CA" w:rsidRPr="00852480" w:rsidRDefault="00EA41CA">
    <w:pPr>
      <w:pStyle w:val="Footer"/>
      <w:jc w:val="center"/>
    </w:pPr>
  </w:p>
  <w:p w:rsidR="00EA41CA" w:rsidRPr="00852480" w:rsidRDefault="00EA41CA"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103111"/>
      <w:docPartObj>
        <w:docPartGallery w:val="Page Numbers (Bottom of Page)"/>
        <w:docPartUnique/>
      </w:docPartObj>
    </w:sdtPr>
    <w:sdtEndPr>
      <w:rPr>
        <w:noProof/>
      </w:rPr>
    </w:sdtEndPr>
    <w:sdtContent>
      <w:p w:rsidR="00EA41CA" w:rsidRPr="00640CDE" w:rsidRDefault="00EA41CA">
        <w:pPr>
          <w:pStyle w:val="Footer"/>
          <w:jc w:val="center"/>
        </w:pPr>
        <w:r w:rsidRPr="00640CDE">
          <w:fldChar w:fldCharType="begin"/>
        </w:r>
        <w:r w:rsidRPr="00640CDE">
          <w:instrText xml:space="preserve"> PAGE   \* MERGEFORMAT </w:instrText>
        </w:r>
        <w:r w:rsidRPr="00640CDE">
          <w:fldChar w:fldCharType="separate"/>
        </w:r>
        <w:r w:rsidR="009C2658">
          <w:rPr>
            <w:noProof/>
          </w:rPr>
          <w:t>i</w:t>
        </w:r>
        <w:r w:rsidRPr="00640CDE">
          <w:rPr>
            <w:noProof/>
          </w:rPr>
          <w:fldChar w:fldCharType="end"/>
        </w:r>
      </w:p>
    </w:sdtContent>
  </w:sdt>
  <w:p w:rsidR="00EA41CA" w:rsidRPr="00852480" w:rsidRDefault="00EA41CA"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0835337"/>
      <w:docPartObj>
        <w:docPartGallery w:val="Page Numbers (Bottom of Page)"/>
        <w:docPartUnique/>
      </w:docPartObj>
    </w:sdtPr>
    <w:sdtEndPr>
      <w:rPr>
        <w:noProof/>
      </w:rPr>
    </w:sdtEndPr>
    <w:sdtContent>
      <w:p w:rsidR="00EA41CA" w:rsidRPr="00852480" w:rsidRDefault="00EA41CA">
        <w:pPr>
          <w:pStyle w:val="Footer"/>
          <w:jc w:val="center"/>
        </w:pPr>
        <w:r w:rsidRPr="00852480">
          <w:fldChar w:fldCharType="begin"/>
        </w:r>
        <w:r w:rsidRPr="00852480">
          <w:instrText xml:space="preserve"> PAGE   \* MERGEFORMAT </w:instrText>
        </w:r>
        <w:r w:rsidRPr="00852480">
          <w:fldChar w:fldCharType="separate"/>
        </w:r>
        <w:r w:rsidR="009C2658">
          <w:rPr>
            <w:noProof/>
          </w:rPr>
          <w:t>xx</w:t>
        </w:r>
        <w:r w:rsidRPr="00852480">
          <w:rPr>
            <w:noProof/>
          </w:rPr>
          <w:fldChar w:fldCharType="end"/>
        </w:r>
      </w:p>
    </w:sdtContent>
  </w:sdt>
  <w:p w:rsidR="00EA41CA" w:rsidRPr="00852480" w:rsidRDefault="00EA41CA"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41CA" w:rsidRPr="00852480" w:rsidRDefault="00EA41CA" w:rsidP="007D06E1">
    <w:pPr>
      <w:pStyle w:val="Footer"/>
      <w:jc w:val="center"/>
    </w:pPr>
    <w:r w:rsidRPr="006A7C80">
      <w:fldChar w:fldCharType="begin"/>
    </w:r>
    <w:r w:rsidRPr="006A7C80">
      <w:instrText xml:space="preserve"> PAGE   \* MERGEFORMAT </w:instrText>
    </w:r>
    <w:r w:rsidRPr="006A7C80">
      <w:fldChar w:fldCharType="separate"/>
    </w:r>
    <w:r w:rsidR="009C2658">
      <w:rPr>
        <w:noProof/>
      </w:rPr>
      <w:t>xxi</w:t>
    </w:r>
    <w:r w:rsidRPr="006A7C80">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6659303"/>
      <w:docPartObj>
        <w:docPartGallery w:val="Page Numbers (Bottom of Page)"/>
        <w:docPartUnique/>
      </w:docPartObj>
    </w:sdtPr>
    <w:sdtEndPr>
      <w:rPr>
        <w:noProof/>
      </w:rPr>
    </w:sdtEndPr>
    <w:sdtContent>
      <w:p w:rsidR="00EA41CA" w:rsidRPr="00852480" w:rsidRDefault="00EA41CA">
        <w:pPr>
          <w:pStyle w:val="Footer"/>
          <w:jc w:val="center"/>
        </w:pPr>
        <w:r w:rsidRPr="00852480">
          <w:fldChar w:fldCharType="begin"/>
        </w:r>
        <w:r w:rsidRPr="00852480">
          <w:instrText xml:space="preserve"> PAGE   \* MERGEFORMAT </w:instrText>
        </w:r>
        <w:r w:rsidRPr="00852480">
          <w:fldChar w:fldCharType="separate"/>
        </w:r>
        <w:r w:rsidRPr="00852480">
          <w:rPr>
            <w:noProof/>
          </w:rPr>
          <w:t>xxii</w:t>
        </w:r>
        <w:r w:rsidRPr="00852480">
          <w:rPr>
            <w:noProof/>
          </w:rPr>
          <w:fldChar w:fldCharType="end"/>
        </w:r>
      </w:p>
    </w:sdtContent>
  </w:sdt>
  <w:p w:rsidR="00EA41CA" w:rsidRPr="006F5DA3" w:rsidRDefault="00EA41CA"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66D9" w:rsidRDefault="00E566D9">
      <w:r>
        <w:separator/>
      </w:r>
    </w:p>
  </w:footnote>
  <w:footnote w:type="continuationSeparator" w:id="0">
    <w:p w:rsidR="00E566D9" w:rsidRDefault="00E566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41CA" w:rsidRPr="00852480" w:rsidRDefault="00EA41CA" w:rsidP="007D06E1">
    <w:pPr>
      <w:pStyle w:val="Header"/>
      <w:rPr>
        <w:rFonts w:eastAsia="Times New Roman"/>
        <w:lang w:eastAsia="ja-JP"/>
      </w:rPr>
    </w:pPr>
  </w:p>
  <w:p w:rsidR="00EA41CA" w:rsidRPr="00852480" w:rsidRDefault="00EA41CA">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6903528"/>
      <w:docPartObj>
        <w:docPartGallery w:val="Page Numbers (Top of Page)"/>
        <w:docPartUnique/>
      </w:docPartObj>
    </w:sdtPr>
    <w:sdtEndPr>
      <w:rPr>
        <w:noProof/>
      </w:rPr>
    </w:sdtEndPr>
    <w:sdtContent>
      <w:p w:rsidR="00EA41CA" w:rsidRPr="00852480" w:rsidRDefault="00EA41CA">
        <w:pPr>
          <w:pStyle w:val="Header"/>
        </w:pPr>
        <w:r w:rsidRPr="00852480">
          <w:fldChar w:fldCharType="begin"/>
        </w:r>
        <w:r w:rsidRPr="00852480">
          <w:instrText xml:space="preserve"> PAGE   \* MERGEFORMAT </w:instrText>
        </w:r>
        <w:r w:rsidRPr="00852480">
          <w:fldChar w:fldCharType="separate"/>
        </w:r>
        <w:r w:rsidR="000E4C32">
          <w:rPr>
            <w:noProof/>
          </w:rPr>
          <w:t>40</w:t>
        </w:r>
        <w:r w:rsidRPr="00852480">
          <w:rPr>
            <w:noProof/>
          </w:rPr>
          <w:fldChar w:fldCharType="end"/>
        </w:r>
      </w:p>
    </w:sdtContent>
  </w:sdt>
  <w:p w:rsidR="00EA41CA" w:rsidRPr="00852480" w:rsidRDefault="00EA41CA" w:rsidP="007D06E1">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8685260"/>
      <w:docPartObj>
        <w:docPartGallery w:val="Page Numbers (Top of Page)"/>
        <w:docPartUnique/>
      </w:docPartObj>
    </w:sdtPr>
    <w:sdtEndPr>
      <w:rPr>
        <w:noProof/>
      </w:rPr>
    </w:sdtEndPr>
    <w:sdtContent>
      <w:p w:rsidR="00EA41CA" w:rsidRPr="006075FA" w:rsidRDefault="00EA41CA">
        <w:pPr>
          <w:pStyle w:val="Header"/>
          <w:jc w:val="right"/>
        </w:pPr>
        <w:r w:rsidRPr="00EA1020">
          <w:fldChar w:fldCharType="begin"/>
        </w:r>
        <w:r w:rsidRPr="00EA1020">
          <w:instrText xml:space="preserve"> PAGE   \* MERGEFORMAT </w:instrText>
        </w:r>
        <w:r w:rsidRPr="00EA1020">
          <w:fldChar w:fldCharType="separate"/>
        </w:r>
        <w:r w:rsidR="000E4C32">
          <w:rPr>
            <w:noProof/>
          </w:rPr>
          <w:t>39</w:t>
        </w:r>
        <w:r w:rsidRPr="00EA1020">
          <w:rPr>
            <w:noProof/>
          </w:rPr>
          <w:fldChar w:fldCharType="end"/>
        </w:r>
      </w:p>
    </w:sdtContent>
  </w:sdt>
  <w:p w:rsidR="00EA41CA" w:rsidRPr="00852480" w:rsidRDefault="00EA41CA" w:rsidP="007D06E1">
    <w:pPr>
      <w:pStyle w:val="Header"/>
      <w:tabs>
        <w:tab w:val="clear" w:pos="4680"/>
      </w:tabs>
      <w:ind w:firstLine="72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41CA" w:rsidRPr="00852480" w:rsidRDefault="00EA41CA" w:rsidP="00B62FA5">
    <w:pPr>
      <w:pStyle w:val="Header"/>
      <w:jc w:val="center"/>
    </w:pPr>
  </w:p>
  <w:p w:rsidR="00EA41CA" w:rsidRPr="00852480" w:rsidRDefault="00EA41C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41CA" w:rsidRPr="00852480" w:rsidRDefault="00EA41CA">
    <w:pPr>
      <w:pStyle w:val="Header"/>
      <w:jc w:val="right"/>
    </w:pPr>
  </w:p>
  <w:p w:rsidR="00EA41CA" w:rsidRPr="00852480" w:rsidRDefault="00EA41C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41CA" w:rsidRPr="00852480" w:rsidRDefault="00EA41CA" w:rsidP="007D06E1">
    <w:pPr>
      <w:pStyle w:val="Header"/>
      <w:jc w:val="center"/>
    </w:pPr>
  </w:p>
  <w:p w:rsidR="00EA41CA" w:rsidRPr="00852480" w:rsidRDefault="00EA41C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41CA" w:rsidRPr="00852480" w:rsidRDefault="00EA41CA" w:rsidP="007D06E1">
    <w:pPr>
      <w:pStyle w:val="Header"/>
      <w:rPr>
        <w:rFonts w:eastAsia="Times New Roman"/>
        <w:lang w:eastAsia="ja-JP"/>
      </w:rPr>
    </w:pPr>
  </w:p>
  <w:p w:rsidR="00EA41CA" w:rsidRPr="00852480" w:rsidRDefault="00EA41C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41CA" w:rsidRPr="00852480" w:rsidRDefault="00EA41CA">
    <w:pPr>
      <w:pStyle w:val="Header"/>
      <w:jc w:val="right"/>
    </w:pPr>
  </w:p>
  <w:p w:rsidR="00EA41CA" w:rsidRPr="00852480" w:rsidRDefault="00EA41CA">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41CA" w:rsidRPr="00852480" w:rsidRDefault="00EA41CA" w:rsidP="007D06E1">
    <w:pPr>
      <w:pStyle w:val="Header"/>
      <w:jc w:val="center"/>
    </w:pPr>
  </w:p>
  <w:p w:rsidR="00EA41CA" w:rsidRPr="00852480" w:rsidRDefault="00EA41C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41CA" w:rsidRPr="00852480" w:rsidRDefault="00EA41CA">
    <w:pPr>
      <w:pStyle w:val="Header"/>
    </w:pPr>
  </w:p>
  <w:p w:rsidR="00EA41CA" w:rsidRPr="00852480" w:rsidRDefault="00EA41CA" w:rsidP="007D06E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41CA" w:rsidRPr="00852480" w:rsidRDefault="00EA41CA" w:rsidP="007D06E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444394"/>
      <w:docPartObj>
        <w:docPartGallery w:val="Page Numbers (Top of Page)"/>
        <w:docPartUnique/>
      </w:docPartObj>
    </w:sdtPr>
    <w:sdtEndPr>
      <w:rPr>
        <w:noProof/>
      </w:rPr>
    </w:sdtEndPr>
    <w:sdtContent>
      <w:p w:rsidR="00EA41CA" w:rsidRPr="00852480" w:rsidRDefault="00EA41CA">
        <w:pPr>
          <w:pStyle w:val="Header"/>
          <w:jc w:val="right"/>
        </w:pPr>
        <w:r w:rsidRPr="00852480">
          <w:fldChar w:fldCharType="begin"/>
        </w:r>
        <w:r w:rsidRPr="00852480">
          <w:instrText xml:space="preserve"> PAGE   \* MERGEFORMAT </w:instrText>
        </w:r>
        <w:r w:rsidRPr="00852480">
          <w:fldChar w:fldCharType="separate"/>
        </w:r>
        <w:r w:rsidRPr="00852480">
          <w:rPr>
            <w:noProof/>
          </w:rPr>
          <w:t>xxii</w:t>
        </w:r>
        <w:r w:rsidRPr="00852480">
          <w:rPr>
            <w:noProof/>
          </w:rPr>
          <w:fldChar w:fldCharType="end"/>
        </w:r>
      </w:p>
    </w:sdtContent>
  </w:sdt>
  <w:p w:rsidR="00EA41CA" w:rsidRPr="00852480" w:rsidRDefault="00EA41CA" w:rsidP="007D06E1">
    <w:pPr>
      <w:pStyle w:val="Header"/>
      <w:tabs>
        <w:tab w:val="clear" w:pos="4680"/>
      </w:tabs>
      <w:ind w:firstLin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76F8E"/>
    <w:multiLevelType w:val="multilevel"/>
    <w:tmpl w:val="3418E456"/>
    <w:lvl w:ilvl="0">
      <w:start w:val="1"/>
      <w:numFmt w:val="decimal"/>
      <w:lvlText w:val="%1."/>
      <w:lvlJc w:val="left"/>
      <w:pPr>
        <w:ind w:left="720" w:hanging="360"/>
      </w:pPr>
      <w:rPr>
        <w:color w:val="auto"/>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5"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6"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7" w15:restartNumberingAfterBreak="0">
    <w:nsid w:val="1BFD77BF"/>
    <w:multiLevelType w:val="hybridMultilevel"/>
    <w:tmpl w:val="1D12AFE6"/>
    <w:lvl w:ilvl="0" w:tplc="BFC4489A">
      <w:start w:val="1"/>
      <w:numFmt w:val="decimal"/>
      <w:lvlText w:val="%1."/>
      <w:lvlJc w:val="left"/>
      <w:pPr>
        <w:ind w:left="720" w:hanging="360"/>
      </w:pPr>
      <w:rPr>
        <w:rFonts w:hint="default"/>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1C68E4"/>
    <w:multiLevelType w:val="multilevel"/>
    <w:tmpl w:val="D0FE3236"/>
    <w:lvl w:ilvl="0">
      <w:start w:val="1"/>
      <w:numFmt w:val="decimal"/>
      <w:lvlText w:val="%1."/>
      <w:lvlJc w:val="left"/>
      <w:pPr>
        <w:ind w:left="360" w:hanging="360"/>
      </w:pPr>
      <w:rPr>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4"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16"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8" w15:restartNumberingAfterBreak="0">
    <w:nsid w:val="581564B2"/>
    <w:multiLevelType w:val="multilevel"/>
    <w:tmpl w:val="81727944"/>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9"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0"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1"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4"/>
  </w:num>
  <w:num w:numId="3">
    <w:abstractNumId w:val="9"/>
  </w:num>
  <w:num w:numId="4">
    <w:abstractNumId w:val="4"/>
  </w:num>
  <w:num w:numId="5">
    <w:abstractNumId w:val="8"/>
  </w:num>
  <w:num w:numId="6">
    <w:abstractNumId w:val="12"/>
  </w:num>
  <w:num w:numId="7">
    <w:abstractNumId w:val="11"/>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22"/>
  </w:num>
  <w:num w:numId="11">
    <w:abstractNumId w:val="20"/>
  </w:num>
  <w:num w:numId="12">
    <w:abstractNumId w:val="2"/>
  </w:num>
  <w:num w:numId="13">
    <w:abstractNumId w:val="3"/>
  </w:num>
  <w:num w:numId="14">
    <w:abstractNumId w:val="6"/>
  </w:num>
  <w:num w:numId="15">
    <w:abstractNumId w:val="17"/>
  </w:num>
  <w:num w:numId="16">
    <w:abstractNumId w:val="0"/>
  </w:num>
  <w:num w:numId="17">
    <w:abstractNumId w:val="25"/>
  </w:num>
  <w:num w:numId="18">
    <w:abstractNumId w:val="21"/>
  </w:num>
  <w:num w:numId="19">
    <w:abstractNumId w:val="23"/>
  </w:num>
  <w:num w:numId="20">
    <w:abstractNumId w:val="16"/>
  </w:num>
  <w:num w:numId="21">
    <w:abstractNumId w:val="10"/>
  </w:num>
  <w:num w:numId="22">
    <w:abstractNumId w:val="5"/>
  </w:num>
  <w:num w:numId="23">
    <w:abstractNumId w:val="18"/>
  </w:num>
  <w:num w:numId="24">
    <w:abstractNumId w:val="13"/>
  </w:num>
  <w:num w:numId="25">
    <w:abstractNumId w:val="19"/>
  </w:num>
  <w:num w:numId="26">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tKgFAJgouCctAAAA"/>
  </w:docVars>
  <w:rsids>
    <w:rsidRoot w:val="007D06E1"/>
    <w:rsid w:val="000016DD"/>
    <w:rsid w:val="00001EB9"/>
    <w:rsid w:val="00004BBD"/>
    <w:rsid w:val="00005319"/>
    <w:rsid w:val="00006D35"/>
    <w:rsid w:val="000108B9"/>
    <w:rsid w:val="00013042"/>
    <w:rsid w:val="00013889"/>
    <w:rsid w:val="00013BF9"/>
    <w:rsid w:val="00016134"/>
    <w:rsid w:val="00020FF6"/>
    <w:rsid w:val="0002133B"/>
    <w:rsid w:val="000218BF"/>
    <w:rsid w:val="00023CE5"/>
    <w:rsid w:val="0002482D"/>
    <w:rsid w:val="00025A49"/>
    <w:rsid w:val="00025C40"/>
    <w:rsid w:val="00025CFA"/>
    <w:rsid w:val="00026447"/>
    <w:rsid w:val="00030495"/>
    <w:rsid w:val="00030747"/>
    <w:rsid w:val="00030849"/>
    <w:rsid w:val="00031402"/>
    <w:rsid w:val="000328D4"/>
    <w:rsid w:val="0003381E"/>
    <w:rsid w:val="00033A49"/>
    <w:rsid w:val="00034A41"/>
    <w:rsid w:val="000354B6"/>
    <w:rsid w:val="0003656A"/>
    <w:rsid w:val="00036B4F"/>
    <w:rsid w:val="000371EF"/>
    <w:rsid w:val="000434C1"/>
    <w:rsid w:val="00044A11"/>
    <w:rsid w:val="00044D87"/>
    <w:rsid w:val="000455FD"/>
    <w:rsid w:val="00046585"/>
    <w:rsid w:val="00046E8E"/>
    <w:rsid w:val="00050A84"/>
    <w:rsid w:val="00055C58"/>
    <w:rsid w:val="000569A9"/>
    <w:rsid w:val="000574E8"/>
    <w:rsid w:val="00057BC5"/>
    <w:rsid w:val="00060C86"/>
    <w:rsid w:val="00061F12"/>
    <w:rsid w:val="000644C6"/>
    <w:rsid w:val="00065559"/>
    <w:rsid w:val="00065E3E"/>
    <w:rsid w:val="000664C9"/>
    <w:rsid w:val="000708E0"/>
    <w:rsid w:val="00070FE4"/>
    <w:rsid w:val="0007133C"/>
    <w:rsid w:val="00072868"/>
    <w:rsid w:val="000729FF"/>
    <w:rsid w:val="00073E0E"/>
    <w:rsid w:val="000742CD"/>
    <w:rsid w:val="00074732"/>
    <w:rsid w:val="0007479B"/>
    <w:rsid w:val="00074993"/>
    <w:rsid w:val="00075223"/>
    <w:rsid w:val="000769BF"/>
    <w:rsid w:val="00077F3F"/>
    <w:rsid w:val="00082ECA"/>
    <w:rsid w:val="00083AE6"/>
    <w:rsid w:val="00084320"/>
    <w:rsid w:val="00086540"/>
    <w:rsid w:val="000911D5"/>
    <w:rsid w:val="0009124E"/>
    <w:rsid w:val="00091895"/>
    <w:rsid w:val="000919FB"/>
    <w:rsid w:val="000935FF"/>
    <w:rsid w:val="00093B3A"/>
    <w:rsid w:val="00094D62"/>
    <w:rsid w:val="00095170"/>
    <w:rsid w:val="0009532B"/>
    <w:rsid w:val="000954F1"/>
    <w:rsid w:val="000A01B3"/>
    <w:rsid w:val="000A05CA"/>
    <w:rsid w:val="000A069A"/>
    <w:rsid w:val="000A073F"/>
    <w:rsid w:val="000A1A95"/>
    <w:rsid w:val="000A36ED"/>
    <w:rsid w:val="000A3CFC"/>
    <w:rsid w:val="000A45CF"/>
    <w:rsid w:val="000A5171"/>
    <w:rsid w:val="000A7C30"/>
    <w:rsid w:val="000B18CB"/>
    <w:rsid w:val="000B24DF"/>
    <w:rsid w:val="000B2B54"/>
    <w:rsid w:val="000B3288"/>
    <w:rsid w:val="000B3C06"/>
    <w:rsid w:val="000B5A14"/>
    <w:rsid w:val="000B5DB9"/>
    <w:rsid w:val="000B6847"/>
    <w:rsid w:val="000C0559"/>
    <w:rsid w:val="000C19CA"/>
    <w:rsid w:val="000C1E0D"/>
    <w:rsid w:val="000C24F4"/>
    <w:rsid w:val="000C57C2"/>
    <w:rsid w:val="000C64EF"/>
    <w:rsid w:val="000D1ED8"/>
    <w:rsid w:val="000D2500"/>
    <w:rsid w:val="000D328D"/>
    <w:rsid w:val="000D4602"/>
    <w:rsid w:val="000D54FF"/>
    <w:rsid w:val="000D5E7C"/>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3149"/>
    <w:rsid w:val="000F316B"/>
    <w:rsid w:val="000F3DB0"/>
    <w:rsid w:val="000F52AC"/>
    <w:rsid w:val="000F5745"/>
    <w:rsid w:val="0010013F"/>
    <w:rsid w:val="00100504"/>
    <w:rsid w:val="00101700"/>
    <w:rsid w:val="001021FB"/>
    <w:rsid w:val="00103A85"/>
    <w:rsid w:val="00103AB2"/>
    <w:rsid w:val="00103BAA"/>
    <w:rsid w:val="001073D8"/>
    <w:rsid w:val="001108F4"/>
    <w:rsid w:val="0011090B"/>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E45"/>
    <w:rsid w:val="001263DB"/>
    <w:rsid w:val="001324AC"/>
    <w:rsid w:val="0013251D"/>
    <w:rsid w:val="001355D0"/>
    <w:rsid w:val="00135AA6"/>
    <w:rsid w:val="00136622"/>
    <w:rsid w:val="0013671C"/>
    <w:rsid w:val="00144789"/>
    <w:rsid w:val="001455DA"/>
    <w:rsid w:val="001500AA"/>
    <w:rsid w:val="00150C0C"/>
    <w:rsid w:val="001551F1"/>
    <w:rsid w:val="001555F5"/>
    <w:rsid w:val="0015585F"/>
    <w:rsid w:val="00155FC7"/>
    <w:rsid w:val="00161756"/>
    <w:rsid w:val="00161EFF"/>
    <w:rsid w:val="001620D9"/>
    <w:rsid w:val="00162D3F"/>
    <w:rsid w:val="00162F7E"/>
    <w:rsid w:val="00163FD3"/>
    <w:rsid w:val="00164690"/>
    <w:rsid w:val="0016569D"/>
    <w:rsid w:val="00167F96"/>
    <w:rsid w:val="00171C0F"/>
    <w:rsid w:val="00172A4A"/>
    <w:rsid w:val="00172E6A"/>
    <w:rsid w:val="00176AAD"/>
    <w:rsid w:val="001866EC"/>
    <w:rsid w:val="00190886"/>
    <w:rsid w:val="00192AC6"/>
    <w:rsid w:val="00193AC3"/>
    <w:rsid w:val="00193E51"/>
    <w:rsid w:val="00194601"/>
    <w:rsid w:val="00194B0F"/>
    <w:rsid w:val="00195240"/>
    <w:rsid w:val="001962E3"/>
    <w:rsid w:val="00197D5B"/>
    <w:rsid w:val="001A0CC3"/>
    <w:rsid w:val="001A249C"/>
    <w:rsid w:val="001A31D7"/>
    <w:rsid w:val="001A3802"/>
    <w:rsid w:val="001A74C1"/>
    <w:rsid w:val="001A768B"/>
    <w:rsid w:val="001A78F5"/>
    <w:rsid w:val="001A79B0"/>
    <w:rsid w:val="001B0904"/>
    <w:rsid w:val="001B2156"/>
    <w:rsid w:val="001B319B"/>
    <w:rsid w:val="001B346D"/>
    <w:rsid w:val="001B37E2"/>
    <w:rsid w:val="001B471E"/>
    <w:rsid w:val="001B511A"/>
    <w:rsid w:val="001B6CED"/>
    <w:rsid w:val="001B6DB1"/>
    <w:rsid w:val="001B6FBE"/>
    <w:rsid w:val="001B780A"/>
    <w:rsid w:val="001B7CDE"/>
    <w:rsid w:val="001C2B37"/>
    <w:rsid w:val="001C4993"/>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75CE"/>
    <w:rsid w:val="002023EE"/>
    <w:rsid w:val="00203FB3"/>
    <w:rsid w:val="00205048"/>
    <w:rsid w:val="002057CB"/>
    <w:rsid w:val="00205EE3"/>
    <w:rsid w:val="00206B67"/>
    <w:rsid w:val="00206BB8"/>
    <w:rsid w:val="00206F9C"/>
    <w:rsid w:val="002116AE"/>
    <w:rsid w:val="0021425E"/>
    <w:rsid w:val="00214678"/>
    <w:rsid w:val="00214BFB"/>
    <w:rsid w:val="002164A6"/>
    <w:rsid w:val="00216C06"/>
    <w:rsid w:val="002173CE"/>
    <w:rsid w:val="00217B30"/>
    <w:rsid w:val="0022028B"/>
    <w:rsid w:val="00222C47"/>
    <w:rsid w:val="002242C9"/>
    <w:rsid w:val="002252F4"/>
    <w:rsid w:val="0022669A"/>
    <w:rsid w:val="00226C73"/>
    <w:rsid w:val="00231641"/>
    <w:rsid w:val="002373B1"/>
    <w:rsid w:val="00240109"/>
    <w:rsid w:val="0024247A"/>
    <w:rsid w:val="0024409F"/>
    <w:rsid w:val="002504E1"/>
    <w:rsid w:val="0025237A"/>
    <w:rsid w:val="00252E51"/>
    <w:rsid w:val="002541C2"/>
    <w:rsid w:val="002548EC"/>
    <w:rsid w:val="00254A35"/>
    <w:rsid w:val="00254D40"/>
    <w:rsid w:val="00254EE5"/>
    <w:rsid w:val="002557F6"/>
    <w:rsid w:val="002560E8"/>
    <w:rsid w:val="00256316"/>
    <w:rsid w:val="00256E6C"/>
    <w:rsid w:val="00260DAE"/>
    <w:rsid w:val="00260EB6"/>
    <w:rsid w:val="0026134A"/>
    <w:rsid w:val="00261E1D"/>
    <w:rsid w:val="00264956"/>
    <w:rsid w:val="00264EC4"/>
    <w:rsid w:val="00265304"/>
    <w:rsid w:val="002653DD"/>
    <w:rsid w:val="0026576C"/>
    <w:rsid w:val="002661BC"/>
    <w:rsid w:val="002709ED"/>
    <w:rsid w:val="002730B1"/>
    <w:rsid w:val="002733A2"/>
    <w:rsid w:val="00274860"/>
    <w:rsid w:val="00277853"/>
    <w:rsid w:val="00277E12"/>
    <w:rsid w:val="00280941"/>
    <w:rsid w:val="0028200A"/>
    <w:rsid w:val="00282A43"/>
    <w:rsid w:val="002844CD"/>
    <w:rsid w:val="00284EF5"/>
    <w:rsid w:val="00285F71"/>
    <w:rsid w:val="00293FC2"/>
    <w:rsid w:val="00295037"/>
    <w:rsid w:val="002957C8"/>
    <w:rsid w:val="002963CC"/>
    <w:rsid w:val="002A01CB"/>
    <w:rsid w:val="002A0B32"/>
    <w:rsid w:val="002A1EF8"/>
    <w:rsid w:val="002A38AE"/>
    <w:rsid w:val="002A4D1C"/>
    <w:rsid w:val="002A522F"/>
    <w:rsid w:val="002A5CD3"/>
    <w:rsid w:val="002A624E"/>
    <w:rsid w:val="002A7503"/>
    <w:rsid w:val="002A785E"/>
    <w:rsid w:val="002B1BE7"/>
    <w:rsid w:val="002B257F"/>
    <w:rsid w:val="002B31FB"/>
    <w:rsid w:val="002B3632"/>
    <w:rsid w:val="002B39DA"/>
    <w:rsid w:val="002B4160"/>
    <w:rsid w:val="002B52FB"/>
    <w:rsid w:val="002B54F9"/>
    <w:rsid w:val="002B6DA6"/>
    <w:rsid w:val="002B7518"/>
    <w:rsid w:val="002B7D3C"/>
    <w:rsid w:val="002C1452"/>
    <w:rsid w:val="002C266D"/>
    <w:rsid w:val="002C44D5"/>
    <w:rsid w:val="002C55D8"/>
    <w:rsid w:val="002C5685"/>
    <w:rsid w:val="002C5EC3"/>
    <w:rsid w:val="002C5F36"/>
    <w:rsid w:val="002C6631"/>
    <w:rsid w:val="002C7C7F"/>
    <w:rsid w:val="002D351A"/>
    <w:rsid w:val="002D3BE1"/>
    <w:rsid w:val="002D579C"/>
    <w:rsid w:val="002D5C7C"/>
    <w:rsid w:val="002D62E5"/>
    <w:rsid w:val="002D6352"/>
    <w:rsid w:val="002D6EF6"/>
    <w:rsid w:val="002D76BD"/>
    <w:rsid w:val="002E0C94"/>
    <w:rsid w:val="002E0FE0"/>
    <w:rsid w:val="002E1E28"/>
    <w:rsid w:val="002E498E"/>
    <w:rsid w:val="002E71F4"/>
    <w:rsid w:val="002E7835"/>
    <w:rsid w:val="002E79ED"/>
    <w:rsid w:val="002F02D3"/>
    <w:rsid w:val="002F0F8C"/>
    <w:rsid w:val="002F1725"/>
    <w:rsid w:val="002F182A"/>
    <w:rsid w:val="002F22F2"/>
    <w:rsid w:val="002F31DE"/>
    <w:rsid w:val="002F38F3"/>
    <w:rsid w:val="002F4759"/>
    <w:rsid w:val="002F6CFC"/>
    <w:rsid w:val="002F7471"/>
    <w:rsid w:val="0030210F"/>
    <w:rsid w:val="0030413B"/>
    <w:rsid w:val="00304F74"/>
    <w:rsid w:val="0030553F"/>
    <w:rsid w:val="0030758E"/>
    <w:rsid w:val="00310266"/>
    <w:rsid w:val="0031056D"/>
    <w:rsid w:val="00310D5A"/>
    <w:rsid w:val="0031163E"/>
    <w:rsid w:val="00313E5F"/>
    <w:rsid w:val="00314EC6"/>
    <w:rsid w:val="00315522"/>
    <w:rsid w:val="003157DF"/>
    <w:rsid w:val="003158A7"/>
    <w:rsid w:val="003169D3"/>
    <w:rsid w:val="00316C46"/>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78CB"/>
    <w:rsid w:val="00360320"/>
    <w:rsid w:val="0036194B"/>
    <w:rsid w:val="00362EE2"/>
    <w:rsid w:val="00365042"/>
    <w:rsid w:val="0036585F"/>
    <w:rsid w:val="00366AA6"/>
    <w:rsid w:val="00367020"/>
    <w:rsid w:val="00370D81"/>
    <w:rsid w:val="00371C8A"/>
    <w:rsid w:val="00372F5E"/>
    <w:rsid w:val="0037382C"/>
    <w:rsid w:val="003775FE"/>
    <w:rsid w:val="00382AC9"/>
    <w:rsid w:val="00383124"/>
    <w:rsid w:val="00383B7D"/>
    <w:rsid w:val="00385422"/>
    <w:rsid w:val="00387A16"/>
    <w:rsid w:val="00390627"/>
    <w:rsid w:val="00392403"/>
    <w:rsid w:val="0039375F"/>
    <w:rsid w:val="00393C51"/>
    <w:rsid w:val="00395388"/>
    <w:rsid w:val="0039596E"/>
    <w:rsid w:val="00395B76"/>
    <w:rsid w:val="003960B0"/>
    <w:rsid w:val="003A09D1"/>
    <w:rsid w:val="003A0C87"/>
    <w:rsid w:val="003A2B12"/>
    <w:rsid w:val="003A2F6D"/>
    <w:rsid w:val="003A33C7"/>
    <w:rsid w:val="003A51C6"/>
    <w:rsid w:val="003A6D82"/>
    <w:rsid w:val="003A7EFA"/>
    <w:rsid w:val="003B12E0"/>
    <w:rsid w:val="003B1A4F"/>
    <w:rsid w:val="003B5663"/>
    <w:rsid w:val="003B7F23"/>
    <w:rsid w:val="003C5D60"/>
    <w:rsid w:val="003D24CB"/>
    <w:rsid w:val="003D303C"/>
    <w:rsid w:val="003D401B"/>
    <w:rsid w:val="003D4F31"/>
    <w:rsid w:val="003D6233"/>
    <w:rsid w:val="003D7FE3"/>
    <w:rsid w:val="003E0636"/>
    <w:rsid w:val="003E462D"/>
    <w:rsid w:val="003E4B6F"/>
    <w:rsid w:val="003E6788"/>
    <w:rsid w:val="003E6895"/>
    <w:rsid w:val="003E6A5E"/>
    <w:rsid w:val="003E7F7F"/>
    <w:rsid w:val="003F2E83"/>
    <w:rsid w:val="003F51B6"/>
    <w:rsid w:val="003F70EB"/>
    <w:rsid w:val="003F7BA7"/>
    <w:rsid w:val="003F7E0D"/>
    <w:rsid w:val="003F7E6B"/>
    <w:rsid w:val="004038C7"/>
    <w:rsid w:val="00407A11"/>
    <w:rsid w:val="004127B6"/>
    <w:rsid w:val="00414110"/>
    <w:rsid w:val="004144E2"/>
    <w:rsid w:val="004164A0"/>
    <w:rsid w:val="00416A71"/>
    <w:rsid w:val="00416FE3"/>
    <w:rsid w:val="0041793D"/>
    <w:rsid w:val="00420366"/>
    <w:rsid w:val="004224E8"/>
    <w:rsid w:val="004225F6"/>
    <w:rsid w:val="00422FDF"/>
    <w:rsid w:val="00423215"/>
    <w:rsid w:val="00424BC9"/>
    <w:rsid w:val="004252F6"/>
    <w:rsid w:val="00425613"/>
    <w:rsid w:val="00425E79"/>
    <w:rsid w:val="0042785A"/>
    <w:rsid w:val="00433D75"/>
    <w:rsid w:val="00436F55"/>
    <w:rsid w:val="0043721E"/>
    <w:rsid w:val="00437631"/>
    <w:rsid w:val="00437BA2"/>
    <w:rsid w:val="00441B55"/>
    <w:rsid w:val="00441E04"/>
    <w:rsid w:val="00442769"/>
    <w:rsid w:val="004436D4"/>
    <w:rsid w:val="004443EC"/>
    <w:rsid w:val="00444C18"/>
    <w:rsid w:val="00444C24"/>
    <w:rsid w:val="00446338"/>
    <w:rsid w:val="00452631"/>
    <w:rsid w:val="004535A8"/>
    <w:rsid w:val="00453C1A"/>
    <w:rsid w:val="00457977"/>
    <w:rsid w:val="00457C34"/>
    <w:rsid w:val="004600B3"/>
    <w:rsid w:val="00460FC5"/>
    <w:rsid w:val="00461873"/>
    <w:rsid w:val="0046197C"/>
    <w:rsid w:val="00461DA3"/>
    <w:rsid w:val="004637B8"/>
    <w:rsid w:val="00464D9F"/>
    <w:rsid w:val="004658B0"/>
    <w:rsid w:val="00465EC1"/>
    <w:rsid w:val="00466199"/>
    <w:rsid w:val="0046743B"/>
    <w:rsid w:val="0046776F"/>
    <w:rsid w:val="00472395"/>
    <w:rsid w:val="0047659C"/>
    <w:rsid w:val="00477122"/>
    <w:rsid w:val="004803E5"/>
    <w:rsid w:val="00480D7D"/>
    <w:rsid w:val="00482D20"/>
    <w:rsid w:val="00482F76"/>
    <w:rsid w:val="004859AD"/>
    <w:rsid w:val="004871ED"/>
    <w:rsid w:val="00495D78"/>
    <w:rsid w:val="00495F48"/>
    <w:rsid w:val="00496C89"/>
    <w:rsid w:val="004972DF"/>
    <w:rsid w:val="004976F5"/>
    <w:rsid w:val="004A0445"/>
    <w:rsid w:val="004A2886"/>
    <w:rsid w:val="004A3C49"/>
    <w:rsid w:val="004A4939"/>
    <w:rsid w:val="004A5DA3"/>
    <w:rsid w:val="004A73AA"/>
    <w:rsid w:val="004A7571"/>
    <w:rsid w:val="004B1B4B"/>
    <w:rsid w:val="004B27B5"/>
    <w:rsid w:val="004B2ADC"/>
    <w:rsid w:val="004B39A7"/>
    <w:rsid w:val="004B44B6"/>
    <w:rsid w:val="004B49B3"/>
    <w:rsid w:val="004B4C6C"/>
    <w:rsid w:val="004B6116"/>
    <w:rsid w:val="004B7926"/>
    <w:rsid w:val="004B7974"/>
    <w:rsid w:val="004C0D91"/>
    <w:rsid w:val="004C237A"/>
    <w:rsid w:val="004C24B0"/>
    <w:rsid w:val="004C315F"/>
    <w:rsid w:val="004C7BA2"/>
    <w:rsid w:val="004D09F6"/>
    <w:rsid w:val="004D5E40"/>
    <w:rsid w:val="004D61F0"/>
    <w:rsid w:val="004E062D"/>
    <w:rsid w:val="004E1051"/>
    <w:rsid w:val="004E427D"/>
    <w:rsid w:val="004E53AE"/>
    <w:rsid w:val="004E5D62"/>
    <w:rsid w:val="004E6F47"/>
    <w:rsid w:val="004F0D90"/>
    <w:rsid w:val="004F205D"/>
    <w:rsid w:val="004F6700"/>
    <w:rsid w:val="004F7097"/>
    <w:rsid w:val="004F76AF"/>
    <w:rsid w:val="005019A2"/>
    <w:rsid w:val="00502E8E"/>
    <w:rsid w:val="005037BF"/>
    <w:rsid w:val="00505353"/>
    <w:rsid w:val="00512D70"/>
    <w:rsid w:val="005150E7"/>
    <w:rsid w:val="00516B87"/>
    <w:rsid w:val="005175DF"/>
    <w:rsid w:val="00517B37"/>
    <w:rsid w:val="00522918"/>
    <w:rsid w:val="00523275"/>
    <w:rsid w:val="00523511"/>
    <w:rsid w:val="00523FDF"/>
    <w:rsid w:val="00527F8C"/>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50A3D"/>
    <w:rsid w:val="00550F50"/>
    <w:rsid w:val="00551359"/>
    <w:rsid w:val="00551EFB"/>
    <w:rsid w:val="00552C88"/>
    <w:rsid w:val="00555838"/>
    <w:rsid w:val="00557539"/>
    <w:rsid w:val="00560E59"/>
    <w:rsid w:val="0056258C"/>
    <w:rsid w:val="00563065"/>
    <w:rsid w:val="005646E9"/>
    <w:rsid w:val="00564C16"/>
    <w:rsid w:val="00564E75"/>
    <w:rsid w:val="0056509D"/>
    <w:rsid w:val="00565566"/>
    <w:rsid w:val="00565641"/>
    <w:rsid w:val="00565C59"/>
    <w:rsid w:val="00570038"/>
    <w:rsid w:val="00570D74"/>
    <w:rsid w:val="00570E5E"/>
    <w:rsid w:val="0057100E"/>
    <w:rsid w:val="00571213"/>
    <w:rsid w:val="005716DD"/>
    <w:rsid w:val="00571BD1"/>
    <w:rsid w:val="00572787"/>
    <w:rsid w:val="00575F86"/>
    <w:rsid w:val="00576748"/>
    <w:rsid w:val="0057685F"/>
    <w:rsid w:val="005776AF"/>
    <w:rsid w:val="005779B4"/>
    <w:rsid w:val="00580BB8"/>
    <w:rsid w:val="005815FE"/>
    <w:rsid w:val="00583E0C"/>
    <w:rsid w:val="00585496"/>
    <w:rsid w:val="00585594"/>
    <w:rsid w:val="005876D4"/>
    <w:rsid w:val="00590FA6"/>
    <w:rsid w:val="005955FD"/>
    <w:rsid w:val="0059561A"/>
    <w:rsid w:val="005A0629"/>
    <w:rsid w:val="005A0806"/>
    <w:rsid w:val="005A0E1E"/>
    <w:rsid w:val="005A2DB8"/>
    <w:rsid w:val="005A33A1"/>
    <w:rsid w:val="005A6CC5"/>
    <w:rsid w:val="005B3A3E"/>
    <w:rsid w:val="005B3A9E"/>
    <w:rsid w:val="005B3F43"/>
    <w:rsid w:val="005B54E1"/>
    <w:rsid w:val="005B672F"/>
    <w:rsid w:val="005B6F87"/>
    <w:rsid w:val="005C289A"/>
    <w:rsid w:val="005C30E7"/>
    <w:rsid w:val="005C343F"/>
    <w:rsid w:val="005C3462"/>
    <w:rsid w:val="005C4B93"/>
    <w:rsid w:val="005C4F86"/>
    <w:rsid w:val="005C777B"/>
    <w:rsid w:val="005C7A3F"/>
    <w:rsid w:val="005D0BC5"/>
    <w:rsid w:val="005D2979"/>
    <w:rsid w:val="005D4CF3"/>
    <w:rsid w:val="005D50FF"/>
    <w:rsid w:val="005E07F2"/>
    <w:rsid w:val="005E4528"/>
    <w:rsid w:val="005E47A2"/>
    <w:rsid w:val="005E4E2D"/>
    <w:rsid w:val="005E5158"/>
    <w:rsid w:val="005E6F59"/>
    <w:rsid w:val="005F14F0"/>
    <w:rsid w:val="005F1C29"/>
    <w:rsid w:val="005F2351"/>
    <w:rsid w:val="005F2F79"/>
    <w:rsid w:val="005F3DEF"/>
    <w:rsid w:val="005F4537"/>
    <w:rsid w:val="005F4B28"/>
    <w:rsid w:val="005F51D6"/>
    <w:rsid w:val="005F5BF9"/>
    <w:rsid w:val="005F5F6A"/>
    <w:rsid w:val="00600E92"/>
    <w:rsid w:val="00602224"/>
    <w:rsid w:val="0060242C"/>
    <w:rsid w:val="00604DFB"/>
    <w:rsid w:val="006075FA"/>
    <w:rsid w:val="00612B45"/>
    <w:rsid w:val="00613FBF"/>
    <w:rsid w:val="006146BE"/>
    <w:rsid w:val="006148B6"/>
    <w:rsid w:val="00615469"/>
    <w:rsid w:val="006154FA"/>
    <w:rsid w:val="006179FC"/>
    <w:rsid w:val="00617B42"/>
    <w:rsid w:val="00621367"/>
    <w:rsid w:val="006215EE"/>
    <w:rsid w:val="006217F2"/>
    <w:rsid w:val="00621E0B"/>
    <w:rsid w:val="00621EF0"/>
    <w:rsid w:val="006229A4"/>
    <w:rsid w:val="00624DB1"/>
    <w:rsid w:val="00625032"/>
    <w:rsid w:val="00625F15"/>
    <w:rsid w:val="00630920"/>
    <w:rsid w:val="00630A85"/>
    <w:rsid w:val="006313C7"/>
    <w:rsid w:val="0063201A"/>
    <w:rsid w:val="0063296B"/>
    <w:rsid w:val="00633856"/>
    <w:rsid w:val="00633B43"/>
    <w:rsid w:val="00634D18"/>
    <w:rsid w:val="00635C27"/>
    <w:rsid w:val="00636781"/>
    <w:rsid w:val="0063702F"/>
    <w:rsid w:val="00637856"/>
    <w:rsid w:val="00637E0F"/>
    <w:rsid w:val="00640626"/>
    <w:rsid w:val="00640CDE"/>
    <w:rsid w:val="00643310"/>
    <w:rsid w:val="00643AE6"/>
    <w:rsid w:val="006453F5"/>
    <w:rsid w:val="00645DCE"/>
    <w:rsid w:val="00647A7E"/>
    <w:rsid w:val="00647F32"/>
    <w:rsid w:val="00651014"/>
    <w:rsid w:val="00651B08"/>
    <w:rsid w:val="00652681"/>
    <w:rsid w:val="00653160"/>
    <w:rsid w:val="00654A82"/>
    <w:rsid w:val="00655EB3"/>
    <w:rsid w:val="00656569"/>
    <w:rsid w:val="00665C57"/>
    <w:rsid w:val="00666855"/>
    <w:rsid w:val="00666C3E"/>
    <w:rsid w:val="00666DC8"/>
    <w:rsid w:val="00667CF0"/>
    <w:rsid w:val="006726B7"/>
    <w:rsid w:val="00673C4D"/>
    <w:rsid w:val="006779D8"/>
    <w:rsid w:val="00681AC9"/>
    <w:rsid w:val="00681B8C"/>
    <w:rsid w:val="00682FAC"/>
    <w:rsid w:val="00683C47"/>
    <w:rsid w:val="0068469A"/>
    <w:rsid w:val="0068664F"/>
    <w:rsid w:val="006867FB"/>
    <w:rsid w:val="00686870"/>
    <w:rsid w:val="006870F8"/>
    <w:rsid w:val="00687AF9"/>
    <w:rsid w:val="0069019E"/>
    <w:rsid w:val="006903D9"/>
    <w:rsid w:val="006908CB"/>
    <w:rsid w:val="00693CC7"/>
    <w:rsid w:val="00694AD5"/>
    <w:rsid w:val="006964D9"/>
    <w:rsid w:val="0069737C"/>
    <w:rsid w:val="006A0D17"/>
    <w:rsid w:val="006A29C2"/>
    <w:rsid w:val="006A2EE2"/>
    <w:rsid w:val="006A3121"/>
    <w:rsid w:val="006A3314"/>
    <w:rsid w:val="006A4ACE"/>
    <w:rsid w:val="006A597D"/>
    <w:rsid w:val="006A6358"/>
    <w:rsid w:val="006B4349"/>
    <w:rsid w:val="006B4699"/>
    <w:rsid w:val="006B50EE"/>
    <w:rsid w:val="006B53EB"/>
    <w:rsid w:val="006B5F8C"/>
    <w:rsid w:val="006B686B"/>
    <w:rsid w:val="006C0EE4"/>
    <w:rsid w:val="006C1BDE"/>
    <w:rsid w:val="006C2B53"/>
    <w:rsid w:val="006C39E4"/>
    <w:rsid w:val="006C4402"/>
    <w:rsid w:val="006C50BB"/>
    <w:rsid w:val="006C5BA9"/>
    <w:rsid w:val="006C5D56"/>
    <w:rsid w:val="006C5E02"/>
    <w:rsid w:val="006C70F7"/>
    <w:rsid w:val="006D010C"/>
    <w:rsid w:val="006D3135"/>
    <w:rsid w:val="006D4776"/>
    <w:rsid w:val="006D4AED"/>
    <w:rsid w:val="006D5E09"/>
    <w:rsid w:val="006E0E4B"/>
    <w:rsid w:val="006E2C45"/>
    <w:rsid w:val="006E3867"/>
    <w:rsid w:val="006E4E04"/>
    <w:rsid w:val="006E5869"/>
    <w:rsid w:val="006E58DF"/>
    <w:rsid w:val="006E5DA6"/>
    <w:rsid w:val="006E6F4B"/>
    <w:rsid w:val="006F2798"/>
    <w:rsid w:val="006F2D1D"/>
    <w:rsid w:val="006F55EE"/>
    <w:rsid w:val="006F62AD"/>
    <w:rsid w:val="00701CD8"/>
    <w:rsid w:val="00701E5A"/>
    <w:rsid w:val="007041ED"/>
    <w:rsid w:val="00705F1B"/>
    <w:rsid w:val="007063E7"/>
    <w:rsid w:val="00710D58"/>
    <w:rsid w:val="007112D3"/>
    <w:rsid w:val="00713339"/>
    <w:rsid w:val="00713920"/>
    <w:rsid w:val="00713C2D"/>
    <w:rsid w:val="00717675"/>
    <w:rsid w:val="007205EF"/>
    <w:rsid w:val="00722EB2"/>
    <w:rsid w:val="00724268"/>
    <w:rsid w:val="007259AC"/>
    <w:rsid w:val="0072695D"/>
    <w:rsid w:val="00727BC5"/>
    <w:rsid w:val="00733851"/>
    <w:rsid w:val="007370FE"/>
    <w:rsid w:val="007417F7"/>
    <w:rsid w:val="0074181D"/>
    <w:rsid w:val="00741B2C"/>
    <w:rsid w:val="00742F22"/>
    <w:rsid w:val="007449AA"/>
    <w:rsid w:val="00746989"/>
    <w:rsid w:val="00746FA2"/>
    <w:rsid w:val="007473D8"/>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67C"/>
    <w:rsid w:val="00776A19"/>
    <w:rsid w:val="00780C54"/>
    <w:rsid w:val="0078105D"/>
    <w:rsid w:val="007829FB"/>
    <w:rsid w:val="007834F1"/>
    <w:rsid w:val="007842CE"/>
    <w:rsid w:val="00784D7B"/>
    <w:rsid w:val="007854FF"/>
    <w:rsid w:val="00785A6D"/>
    <w:rsid w:val="00785DDB"/>
    <w:rsid w:val="007861C0"/>
    <w:rsid w:val="007906F2"/>
    <w:rsid w:val="007915F8"/>
    <w:rsid w:val="00791C07"/>
    <w:rsid w:val="00794CFB"/>
    <w:rsid w:val="0079637F"/>
    <w:rsid w:val="00796537"/>
    <w:rsid w:val="007A02CA"/>
    <w:rsid w:val="007A3018"/>
    <w:rsid w:val="007A355E"/>
    <w:rsid w:val="007A4198"/>
    <w:rsid w:val="007A427B"/>
    <w:rsid w:val="007A4733"/>
    <w:rsid w:val="007A5992"/>
    <w:rsid w:val="007A761E"/>
    <w:rsid w:val="007B0410"/>
    <w:rsid w:val="007B131B"/>
    <w:rsid w:val="007B5CE7"/>
    <w:rsid w:val="007B5DA8"/>
    <w:rsid w:val="007B6A7C"/>
    <w:rsid w:val="007B75F0"/>
    <w:rsid w:val="007B77C6"/>
    <w:rsid w:val="007C04F7"/>
    <w:rsid w:val="007C1049"/>
    <w:rsid w:val="007C1835"/>
    <w:rsid w:val="007C1E57"/>
    <w:rsid w:val="007C2038"/>
    <w:rsid w:val="007C427D"/>
    <w:rsid w:val="007C45A0"/>
    <w:rsid w:val="007C7D3E"/>
    <w:rsid w:val="007C7E3A"/>
    <w:rsid w:val="007D06E1"/>
    <w:rsid w:val="007D1D71"/>
    <w:rsid w:val="007D5292"/>
    <w:rsid w:val="007D63B9"/>
    <w:rsid w:val="007D6553"/>
    <w:rsid w:val="007D6922"/>
    <w:rsid w:val="007D7C1B"/>
    <w:rsid w:val="007E012A"/>
    <w:rsid w:val="007E08DA"/>
    <w:rsid w:val="007E3F98"/>
    <w:rsid w:val="007E6201"/>
    <w:rsid w:val="007E68FD"/>
    <w:rsid w:val="007E6CE9"/>
    <w:rsid w:val="007E6DF1"/>
    <w:rsid w:val="007F03B4"/>
    <w:rsid w:val="007F43F6"/>
    <w:rsid w:val="007F5CFA"/>
    <w:rsid w:val="008007C9"/>
    <w:rsid w:val="00802342"/>
    <w:rsid w:val="0080256F"/>
    <w:rsid w:val="008035A0"/>
    <w:rsid w:val="008043A5"/>
    <w:rsid w:val="008059FB"/>
    <w:rsid w:val="00806082"/>
    <w:rsid w:val="0081051B"/>
    <w:rsid w:val="00810A18"/>
    <w:rsid w:val="00810D99"/>
    <w:rsid w:val="0081167E"/>
    <w:rsid w:val="00811817"/>
    <w:rsid w:val="00812216"/>
    <w:rsid w:val="00813796"/>
    <w:rsid w:val="00813C87"/>
    <w:rsid w:val="00814574"/>
    <w:rsid w:val="00815FBE"/>
    <w:rsid w:val="00816F52"/>
    <w:rsid w:val="00821050"/>
    <w:rsid w:val="0082259D"/>
    <w:rsid w:val="00822795"/>
    <w:rsid w:val="00823FD2"/>
    <w:rsid w:val="008244EA"/>
    <w:rsid w:val="00826C2D"/>
    <w:rsid w:val="00827C8A"/>
    <w:rsid w:val="008323F2"/>
    <w:rsid w:val="008326EA"/>
    <w:rsid w:val="00833E36"/>
    <w:rsid w:val="008350B5"/>
    <w:rsid w:val="00837868"/>
    <w:rsid w:val="008410AC"/>
    <w:rsid w:val="00841877"/>
    <w:rsid w:val="0084452A"/>
    <w:rsid w:val="0084576D"/>
    <w:rsid w:val="008464A1"/>
    <w:rsid w:val="00847B9C"/>
    <w:rsid w:val="00851EA9"/>
    <w:rsid w:val="00852453"/>
    <w:rsid w:val="00852480"/>
    <w:rsid w:val="0085411B"/>
    <w:rsid w:val="00857BF2"/>
    <w:rsid w:val="008626CA"/>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A05A9"/>
    <w:rsid w:val="008A2331"/>
    <w:rsid w:val="008A238D"/>
    <w:rsid w:val="008A33E6"/>
    <w:rsid w:val="008A3D3D"/>
    <w:rsid w:val="008A575B"/>
    <w:rsid w:val="008A5D43"/>
    <w:rsid w:val="008A682C"/>
    <w:rsid w:val="008A68FD"/>
    <w:rsid w:val="008A78A3"/>
    <w:rsid w:val="008B1499"/>
    <w:rsid w:val="008B2191"/>
    <w:rsid w:val="008B344D"/>
    <w:rsid w:val="008C3098"/>
    <w:rsid w:val="008C3E54"/>
    <w:rsid w:val="008C5056"/>
    <w:rsid w:val="008C56F6"/>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4A8"/>
    <w:rsid w:val="008F1A74"/>
    <w:rsid w:val="008F3A42"/>
    <w:rsid w:val="008F609D"/>
    <w:rsid w:val="008F73B1"/>
    <w:rsid w:val="009010C1"/>
    <w:rsid w:val="00901BCB"/>
    <w:rsid w:val="00902E02"/>
    <w:rsid w:val="00903B16"/>
    <w:rsid w:val="00905CCD"/>
    <w:rsid w:val="009069DD"/>
    <w:rsid w:val="009073E9"/>
    <w:rsid w:val="009111DC"/>
    <w:rsid w:val="00912215"/>
    <w:rsid w:val="009143D6"/>
    <w:rsid w:val="0091479B"/>
    <w:rsid w:val="0091511C"/>
    <w:rsid w:val="009210B2"/>
    <w:rsid w:val="009221B3"/>
    <w:rsid w:val="00925C3E"/>
    <w:rsid w:val="00926AD8"/>
    <w:rsid w:val="00927695"/>
    <w:rsid w:val="009279CB"/>
    <w:rsid w:val="00927C02"/>
    <w:rsid w:val="0093251A"/>
    <w:rsid w:val="0093395E"/>
    <w:rsid w:val="00933A7D"/>
    <w:rsid w:val="00936E4F"/>
    <w:rsid w:val="00937510"/>
    <w:rsid w:val="00937DD0"/>
    <w:rsid w:val="00940DB0"/>
    <w:rsid w:val="00941B55"/>
    <w:rsid w:val="00942B4A"/>
    <w:rsid w:val="00943003"/>
    <w:rsid w:val="009432FC"/>
    <w:rsid w:val="0094474D"/>
    <w:rsid w:val="00944D59"/>
    <w:rsid w:val="009460EF"/>
    <w:rsid w:val="009463F5"/>
    <w:rsid w:val="00947042"/>
    <w:rsid w:val="009476A8"/>
    <w:rsid w:val="00947BAA"/>
    <w:rsid w:val="00950310"/>
    <w:rsid w:val="00950F2D"/>
    <w:rsid w:val="00951CD2"/>
    <w:rsid w:val="009526E4"/>
    <w:rsid w:val="009530E6"/>
    <w:rsid w:val="0095333A"/>
    <w:rsid w:val="009547BD"/>
    <w:rsid w:val="00954E99"/>
    <w:rsid w:val="00957631"/>
    <w:rsid w:val="009606C1"/>
    <w:rsid w:val="009613C4"/>
    <w:rsid w:val="0096211C"/>
    <w:rsid w:val="00962B4F"/>
    <w:rsid w:val="00963885"/>
    <w:rsid w:val="009675BB"/>
    <w:rsid w:val="00967D73"/>
    <w:rsid w:val="00970F93"/>
    <w:rsid w:val="009714BD"/>
    <w:rsid w:val="00972189"/>
    <w:rsid w:val="009722E3"/>
    <w:rsid w:val="00974021"/>
    <w:rsid w:val="009765A0"/>
    <w:rsid w:val="0097794C"/>
    <w:rsid w:val="00983A93"/>
    <w:rsid w:val="00985B47"/>
    <w:rsid w:val="00986AC8"/>
    <w:rsid w:val="009900DE"/>
    <w:rsid w:val="009902D3"/>
    <w:rsid w:val="00991DB4"/>
    <w:rsid w:val="009922A1"/>
    <w:rsid w:val="00992373"/>
    <w:rsid w:val="00992ECE"/>
    <w:rsid w:val="009934E5"/>
    <w:rsid w:val="00994DA6"/>
    <w:rsid w:val="009978AC"/>
    <w:rsid w:val="00997FDD"/>
    <w:rsid w:val="009A0A67"/>
    <w:rsid w:val="009A2F55"/>
    <w:rsid w:val="009A3495"/>
    <w:rsid w:val="009A3F23"/>
    <w:rsid w:val="009A496A"/>
    <w:rsid w:val="009A4A93"/>
    <w:rsid w:val="009A4E19"/>
    <w:rsid w:val="009A5D48"/>
    <w:rsid w:val="009A64F0"/>
    <w:rsid w:val="009B3A36"/>
    <w:rsid w:val="009B4CF2"/>
    <w:rsid w:val="009C120A"/>
    <w:rsid w:val="009C2658"/>
    <w:rsid w:val="009C4B7D"/>
    <w:rsid w:val="009C4B9A"/>
    <w:rsid w:val="009C70FD"/>
    <w:rsid w:val="009D1F83"/>
    <w:rsid w:val="009D4062"/>
    <w:rsid w:val="009D41DA"/>
    <w:rsid w:val="009D490F"/>
    <w:rsid w:val="009D5471"/>
    <w:rsid w:val="009D59BC"/>
    <w:rsid w:val="009D5FB1"/>
    <w:rsid w:val="009D755F"/>
    <w:rsid w:val="009D7823"/>
    <w:rsid w:val="009E4992"/>
    <w:rsid w:val="009E5DA5"/>
    <w:rsid w:val="009E612C"/>
    <w:rsid w:val="009E6528"/>
    <w:rsid w:val="009E6C66"/>
    <w:rsid w:val="009F1E56"/>
    <w:rsid w:val="009F3E54"/>
    <w:rsid w:val="009F406B"/>
    <w:rsid w:val="009F4478"/>
    <w:rsid w:val="009F5298"/>
    <w:rsid w:val="009F5592"/>
    <w:rsid w:val="009F5BB9"/>
    <w:rsid w:val="009F5CD9"/>
    <w:rsid w:val="009F7B28"/>
    <w:rsid w:val="00A0050D"/>
    <w:rsid w:val="00A007F8"/>
    <w:rsid w:val="00A00F56"/>
    <w:rsid w:val="00A03D32"/>
    <w:rsid w:val="00A05872"/>
    <w:rsid w:val="00A05EDF"/>
    <w:rsid w:val="00A074DA"/>
    <w:rsid w:val="00A101CC"/>
    <w:rsid w:val="00A12898"/>
    <w:rsid w:val="00A12D94"/>
    <w:rsid w:val="00A12F67"/>
    <w:rsid w:val="00A143EC"/>
    <w:rsid w:val="00A14A35"/>
    <w:rsid w:val="00A15CD5"/>
    <w:rsid w:val="00A170B4"/>
    <w:rsid w:val="00A21ED6"/>
    <w:rsid w:val="00A23078"/>
    <w:rsid w:val="00A23412"/>
    <w:rsid w:val="00A23A3F"/>
    <w:rsid w:val="00A2427D"/>
    <w:rsid w:val="00A2493F"/>
    <w:rsid w:val="00A27A5C"/>
    <w:rsid w:val="00A27C10"/>
    <w:rsid w:val="00A3109A"/>
    <w:rsid w:val="00A34086"/>
    <w:rsid w:val="00A355E9"/>
    <w:rsid w:val="00A36C73"/>
    <w:rsid w:val="00A37C3B"/>
    <w:rsid w:val="00A400DD"/>
    <w:rsid w:val="00A40AAD"/>
    <w:rsid w:val="00A42354"/>
    <w:rsid w:val="00A435F8"/>
    <w:rsid w:val="00A43D25"/>
    <w:rsid w:val="00A444B8"/>
    <w:rsid w:val="00A474BE"/>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700E3"/>
    <w:rsid w:val="00A7037F"/>
    <w:rsid w:val="00A71EE2"/>
    <w:rsid w:val="00A730EA"/>
    <w:rsid w:val="00A758D9"/>
    <w:rsid w:val="00A7656A"/>
    <w:rsid w:val="00A7670A"/>
    <w:rsid w:val="00A77081"/>
    <w:rsid w:val="00A77822"/>
    <w:rsid w:val="00A81318"/>
    <w:rsid w:val="00A81ADC"/>
    <w:rsid w:val="00A820AD"/>
    <w:rsid w:val="00A87297"/>
    <w:rsid w:val="00A92ABC"/>
    <w:rsid w:val="00A94B1C"/>
    <w:rsid w:val="00A94D51"/>
    <w:rsid w:val="00A9639D"/>
    <w:rsid w:val="00A971BF"/>
    <w:rsid w:val="00AA045E"/>
    <w:rsid w:val="00AA114D"/>
    <w:rsid w:val="00AA125B"/>
    <w:rsid w:val="00AA2014"/>
    <w:rsid w:val="00AA4241"/>
    <w:rsid w:val="00AA4433"/>
    <w:rsid w:val="00AA6145"/>
    <w:rsid w:val="00AA6398"/>
    <w:rsid w:val="00AA6F5E"/>
    <w:rsid w:val="00AA7544"/>
    <w:rsid w:val="00AA760D"/>
    <w:rsid w:val="00AA7D08"/>
    <w:rsid w:val="00AB1482"/>
    <w:rsid w:val="00AB1E0E"/>
    <w:rsid w:val="00AB28E6"/>
    <w:rsid w:val="00AB2E79"/>
    <w:rsid w:val="00AB40F6"/>
    <w:rsid w:val="00AB4E58"/>
    <w:rsid w:val="00AC123F"/>
    <w:rsid w:val="00AC2725"/>
    <w:rsid w:val="00AC36AF"/>
    <w:rsid w:val="00AC3E22"/>
    <w:rsid w:val="00AC4F34"/>
    <w:rsid w:val="00AC5066"/>
    <w:rsid w:val="00AC5437"/>
    <w:rsid w:val="00AC59BB"/>
    <w:rsid w:val="00AD02B0"/>
    <w:rsid w:val="00AD03B8"/>
    <w:rsid w:val="00AD5C1D"/>
    <w:rsid w:val="00AD79EE"/>
    <w:rsid w:val="00AE089E"/>
    <w:rsid w:val="00AE2D60"/>
    <w:rsid w:val="00AE3F83"/>
    <w:rsid w:val="00AE4E3B"/>
    <w:rsid w:val="00AE5606"/>
    <w:rsid w:val="00AE593F"/>
    <w:rsid w:val="00AE679E"/>
    <w:rsid w:val="00AE6D4A"/>
    <w:rsid w:val="00AE784E"/>
    <w:rsid w:val="00AE7FF5"/>
    <w:rsid w:val="00AF02AE"/>
    <w:rsid w:val="00AF125D"/>
    <w:rsid w:val="00AF1BBC"/>
    <w:rsid w:val="00AF4ED7"/>
    <w:rsid w:val="00AF5AFE"/>
    <w:rsid w:val="00AF68EF"/>
    <w:rsid w:val="00AF6E72"/>
    <w:rsid w:val="00B01D97"/>
    <w:rsid w:val="00B0201E"/>
    <w:rsid w:val="00B0222F"/>
    <w:rsid w:val="00B032A8"/>
    <w:rsid w:val="00B0347A"/>
    <w:rsid w:val="00B04E07"/>
    <w:rsid w:val="00B05AFE"/>
    <w:rsid w:val="00B112FB"/>
    <w:rsid w:val="00B12652"/>
    <w:rsid w:val="00B13815"/>
    <w:rsid w:val="00B16A8A"/>
    <w:rsid w:val="00B16EC8"/>
    <w:rsid w:val="00B17534"/>
    <w:rsid w:val="00B1772B"/>
    <w:rsid w:val="00B20E1E"/>
    <w:rsid w:val="00B235F6"/>
    <w:rsid w:val="00B23778"/>
    <w:rsid w:val="00B23A2A"/>
    <w:rsid w:val="00B23CD3"/>
    <w:rsid w:val="00B24213"/>
    <w:rsid w:val="00B24749"/>
    <w:rsid w:val="00B26231"/>
    <w:rsid w:val="00B2720E"/>
    <w:rsid w:val="00B273A5"/>
    <w:rsid w:val="00B27C23"/>
    <w:rsid w:val="00B31305"/>
    <w:rsid w:val="00B31E39"/>
    <w:rsid w:val="00B34F38"/>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7372"/>
    <w:rsid w:val="00B605AC"/>
    <w:rsid w:val="00B605BE"/>
    <w:rsid w:val="00B62FA5"/>
    <w:rsid w:val="00B644C4"/>
    <w:rsid w:val="00B648E3"/>
    <w:rsid w:val="00B64F3C"/>
    <w:rsid w:val="00B65013"/>
    <w:rsid w:val="00B65B70"/>
    <w:rsid w:val="00B65C60"/>
    <w:rsid w:val="00B66369"/>
    <w:rsid w:val="00B66CFE"/>
    <w:rsid w:val="00B6762E"/>
    <w:rsid w:val="00B67FBF"/>
    <w:rsid w:val="00B70180"/>
    <w:rsid w:val="00B71FBA"/>
    <w:rsid w:val="00B721E1"/>
    <w:rsid w:val="00B73894"/>
    <w:rsid w:val="00B7397F"/>
    <w:rsid w:val="00B74E8B"/>
    <w:rsid w:val="00B75CD9"/>
    <w:rsid w:val="00B77B79"/>
    <w:rsid w:val="00B77D7D"/>
    <w:rsid w:val="00B8121D"/>
    <w:rsid w:val="00B830C1"/>
    <w:rsid w:val="00B83949"/>
    <w:rsid w:val="00B84914"/>
    <w:rsid w:val="00B8560E"/>
    <w:rsid w:val="00B908AF"/>
    <w:rsid w:val="00B91CC3"/>
    <w:rsid w:val="00B92162"/>
    <w:rsid w:val="00B921AC"/>
    <w:rsid w:val="00B92552"/>
    <w:rsid w:val="00B9255D"/>
    <w:rsid w:val="00B9341F"/>
    <w:rsid w:val="00B96616"/>
    <w:rsid w:val="00BA3FE0"/>
    <w:rsid w:val="00BA44D3"/>
    <w:rsid w:val="00BA5355"/>
    <w:rsid w:val="00BA6734"/>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97D"/>
    <w:rsid w:val="00BC6E6E"/>
    <w:rsid w:val="00BC7ADE"/>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D56"/>
    <w:rsid w:val="00C2533D"/>
    <w:rsid w:val="00C2681E"/>
    <w:rsid w:val="00C27E25"/>
    <w:rsid w:val="00C33606"/>
    <w:rsid w:val="00C336F7"/>
    <w:rsid w:val="00C341BE"/>
    <w:rsid w:val="00C34C07"/>
    <w:rsid w:val="00C37EE6"/>
    <w:rsid w:val="00C40141"/>
    <w:rsid w:val="00C40BC9"/>
    <w:rsid w:val="00C425DF"/>
    <w:rsid w:val="00C45974"/>
    <w:rsid w:val="00C469B7"/>
    <w:rsid w:val="00C47684"/>
    <w:rsid w:val="00C47DF4"/>
    <w:rsid w:val="00C500AE"/>
    <w:rsid w:val="00C5010B"/>
    <w:rsid w:val="00C51A7A"/>
    <w:rsid w:val="00C561A2"/>
    <w:rsid w:val="00C5789E"/>
    <w:rsid w:val="00C604C1"/>
    <w:rsid w:val="00C6109B"/>
    <w:rsid w:val="00C61112"/>
    <w:rsid w:val="00C634D4"/>
    <w:rsid w:val="00C63512"/>
    <w:rsid w:val="00C65B9D"/>
    <w:rsid w:val="00C66160"/>
    <w:rsid w:val="00C66B8C"/>
    <w:rsid w:val="00C66CBC"/>
    <w:rsid w:val="00C7020D"/>
    <w:rsid w:val="00C7234C"/>
    <w:rsid w:val="00C72462"/>
    <w:rsid w:val="00C727B4"/>
    <w:rsid w:val="00C7306D"/>
    <w:rsid w:val="00C73E0F"/>
    <w:rsid w:val="00C742E3"/>
    <w:rsid w:val="00C74CFA"/>
    <w:rsid w:val="00C77D49"/>
    <w:rsid w:val="00C80DEB"/>
    <w:rsid w:val="00C80ECA"/>
    <w:rsid w:val="00C8266D"/>
    <w:rsid w:val="00C8278E"/>
    <w:rsid w:val="00C830D2"/>
    <w:rsid w:val="00C8592D"/>
    <w:rsid w:val="00C861C9"/>
    <w:rsid w:val="00C86587"/>
    <w:rsid w:val="00C86AD3"/>
    <w:rsid w:val="00C8780E"/>
    <w:rsid w:val="00C91502"/>
    <w:rsid w:val="00C94FF7"/>
    <w:rsid w:val="00C96C0C"/>
    <w:rsid w:val="00C96D15"/>
    <w:rsid w:val="00CA1BAB"/>
    <w:rsid w:val="00CA4311"/>
    <w:rsid w:val="00CA5674"/>
    <w:rsid w:val="00CA6436"/>
    <w:rsid w:val="00CA7632"/>
    <w:rsid w:val="00CB2E80"/>
    <w:rsid w:val="00CB4242"/>
    <w:rsid w:val="00CB6868"/>
    <w:rsid w:val="00CB73BF"/>
    <w:rsid w:val="00CC120D"/>
    <w:rsid w:val="00CC1E09"/>
    <w:rsid w:val="00CC2175"/>
    <w:rsid w:val="00CC2872"/>
    <w:rsid w:val="00CC383A"/>
    <w:rsid w:val="00CC3C61"/>
    <w:rsid w:val="00CC609B"/>
    <w:rsid w:val="00CC7A6D"/>
    <w:rsid w:val="00CC7C77"/>
    <w:rsid w:val="00CC7CAB"/>
    <w:rsid w:val="00CD14A1"/>
    <w:rsid w:val="00CD18A2"/>
    <w:rsid w:val="00CD1AFF"/>
    <w:rsid w:val="00CD30A0"/>
    <w:rsid w:val="00CD4A49"/>
    <w:rsid w:val="00CD7419"/>
    <w:rsid w:val="00CE0853"/>
    <w:rsid w:val="00CE09BC"/>
    <w:rsid w:val="00CE3510"/>
    <w:rsid w:val="00CE3FD0"/>
    <w:rsid w:val="00CE6B33"/>
    <w:rsid w:val="00CF0890"/>
    <w:rsid w:val="00CF115F"/>
    <w:rsid w:val="00CF2317"/>
    <w:rsid w:val="00CF50C7"/>
    <w:rsid w:val="00CF7CDD"/>
    <w:rsid w:val="00D00586"/>
    <w:rsid w:val="00D04CA7"/>
    <w:rsid w:val="00D06249"/>
    <w:rsid w:val="00D07086"/>
    <w:rsid w:val="00D070B4"/>
    <w:rsid w:val="00D07D8D"/>
    <w:rsid w:val="00D117FD"/>
    <w:rsid w:val="00D12051"/>
    <w:rsid w:val="00D1249A"/>
    <w:rsid w:val="00D14098"/>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5CF8"/>
    <w:rsid w:val="00D36788"/>
    <w:rsid w:val="00D36FBA"/>
    <w:rsid w:val="00D432F0"/>
    <w:rsid w:val="00D43664"/>
    <w:rsid w:val="00D44996"/>
    <w:rsid w:val="00D4613E"/>
    <w:rsid w:val="00D462CF"/>
    <w:rsid w:val="00D47CCE"/>
    <w:rsid w:val="00D50C58"/>
    <w:rsid w:val="00D50DCE"/>
    <w:rsid w:val="00D51835"/>
    <w:rsid w:val="00D52A82"/>
    <w:rsid w:val="00D53371"/>
    <w:rsid w:val="00D53EE5"/>
    <w:rsid w:val="00D55CBB"/>
    <w:rsid w:val="00D572A6"/>
    <w:rsid w:val="00D60387"/>
    <w:rsid w:val="00D614A2"/>
    <w:rsid w:val="00D62458"/>
    <w:rsid w:val="00D627BE"/>
    <w:rsid w:val="00D642A6"/>
    <w:rsid w:val="00D66403"/>
    <w:rsid w:val="00D70CA9"/>
    <w:rsid w:val="00D718D2"/>
    <w:rsid w:val="00D71F05"/>
    <w:rsid w:val="00D741A2"/>
    <w:rsid w:val="00D74CD7"/>
    <w:rsid w:val="00D75064"/>
    <w:rsid w:val="00D75296"/>
    <w:rsid w:val="00D76E98"/>
    <w:rsid w:val="00D8030D"/>
    <w:rsid w:val="00D80A8E"/>
    <w:rsid w:val="00D819FD"/>
    <w:rsid w:val="00D81AD1"/>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FE1"/>
    <w:rsid w:val="00DA6BD0"/>
    <w:rsid w:val="00DB0802"/>
    <w:rsid w:val="00DB1877"/>
    <w:rsid w:val="00DB2B16"/>
    <w:rsid w:val="00DB35DB"/>
    <w:rsid w:val="00DB4C91"/>
    <w:rsid w:val="00DB637E"/>
    <w:rsid w:val="00DC0A3D"/>
    <w:rsid w:val="00DC20BB"/>
    <w:rsid w:val="00DC394C"/>
    <w:rsid w:val="00DC530E"/>
    <w:rsid w:val="00DC5C9D"/>
    <w:rsid w:val="00DC6FAE"/>
    <w:rsid w:val="00DC7782"/>
    <w:rsid w:val="00DD1352"/>
    <w:rsid w:val="00DD2DA3"/>
    <w:rsid w:val="00DD3A0A"/>
    <w:rsid w:val="00DD4C7D"/>
    <w:rsid w:val="00DD652C"/>
    <w:rsid w:val="00DD7539"/>
    <w:rsid w:val="00DE10FA"/>
    <w:rsid w:val="00DE170A"/>
    <w:rsid w:val="00DE1B14"/>
    <w:rsid w:val="00DE26CE"/>
    <w:rsid w:val="00DE2A9B"/>
    <w:rsid w:val="00DE410F"/>
    <w:rsid w:val="00DE608C"/>
    <w:rsid w:val="00DE6E02"/>
    <w:rsid w:val="00DE71D2"/>
    <w:rsid w:val="00DF0361"/>
    <w:rsid w:val="00DF230B"/>
    <w:rsid w:val="00DF2887"/>
    <w:rsid w:val="00DF387B"/>
    <w:rsid w:val="00DF6371"/>
    <w:rsid w:val="00E02060"/>
    <w:rsid w:val="00E0235F"/>
    <w:rsid w:val="00E0280D"/>
    <w:rsid w:val="00E036A2"/>
    <w:rsid w:val="00E04473"/>
    <w:rsid w:val="00E0535C"/>
    <w:rsid w:val="00E05EDA"/>
    <w:rsid w:val="00E06EF1"/>
    <w:rsid w:val="00E076FA"/>
    <w:rsid w:val="00E10DE5"/>
    <w:rsid w:val="00E11411"/>
    <w:rsid w:val="00E11A22"/>
    <w:rsid w:val="00E13B41"/>
    <w:rsid w:val="00E1494F"/>
    <w:rsid w:val="00E15C8A"/>
    <w:rsid w:val="00E176BB"/>
    <w:rsid w:val="00E17B85"/>
    <w:rsid w:val="00E2176A"/>
    <w:rsid w:val="00E24457"/>
    <w:rsid w:val="00E25905"/>
    <w:rsid w:val="00E26A1B"/>
    <w:rsid w:val="00E26F02"/>
    <w:rsid w:val="00E31895"/>
    <w:rsid w:val="00E42655"/>
    <w:rsid w:val="00E437C3"/>
    <w:rsid w:val="00E444E2"/>
    <w:rsid w:val="00E44B1D"/>
    <w:rsid w:val="00E44B64"/>
    <w:rsid w:val="00E51E1B"/>
    <w:rsid w:val="00E53D31"/>
    <w:rsid w:val="00E55627"/>
    <w:rsid w:val="00E566D9"/>
    <w:rsid w:val="00E60DCC"/>
    <w:rsid w:val="00E61C59"/>
    <w:rsid w:val="00E64621"/>
    <w:rsid w:val="00E646E0"/>
    <w:rsid w:val="00E64AFF"/>
    <w:rsid w:val="00E650BF"/>
    <w:rsid w:val="00E659D3"/>
    <w:rsid w:val="00E66397"/>
    <w:rsid w:val="00E66F25"/>
    <w:rsid w:val="00E670BB"/>
    <w:rsid w:val="00E67FE7"/>
    <w:rsid w:val="00E74C26"/>
    <w:rsid w:val="00E814BC"/>
    <w:rsid w:val="00E82D46"/>
    <w:rsid w:val="00E82D6A"/>
    <w:rsid w:val="00E8327C"/>
    <w:rsid w:val="00E87382"/>
    <w:rsid w:val="00E874D2"/>
    <w:rsid w:val="00E9047F"/>
    <w:rsid w:val="00E91159"/>
    <w:rsid w:val="00E92890"/>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2A35"/>
    <w:rsid w:val="00EE363D"/>
    <w:rsid w:val="00EE3709"/>
    <w:rsid w:val="00EE436E"/>
    <w:rsid w:val="00EE472C"/>
    <w:rsid w:val="00EE4E37"/>
    <w:rsid w:val="00EE4E4B"/>
    <w:rsid w:val="00EE58C9"/>
    <w:rsid w:val="00EE77D0"/>
    <w:rsid w:val="00EF3654"/>
    <w:rsid w:val="00EF5022"/>
    <w:rsid w:val="00F033DB"/>
    <w:rsid w:val="00F04F2F"/>
    <w:rsid w:val="00F07E57"/>
    <w:rsid w:val="00F1115C"/>
    <w:rsid w:val="00F11631"/>
    <w:rsid w:val="00F13111"/>
    <w:rsid w:val="00F14C07"/>
    <w:rsid w:val="00F150E4"/>
    <w:rsid w:val="00F16F27"/>
    <w:rsid w:val="00F2190E"/>
    <w:rsid w:val="00F240A5"/>
    <w:rsid w:val="00F25828"/>
    <w:rsid w:val="00F26BD5"/>
    <w:rsid w:val="00F270B4"/>
    <w:rsid w:val="00F2731D"/>
    <w:rsid w:val="00F30666"/>
    <w:rsid w:val="00F312E0"/>
    <w:rsid w:val="00F31DC2"/>
    <w:rsid w:val="00F32E1D"/>
    <w:rsid w:val="00F33EE5"/>
    <w:rsid w:val="00F36F39"/>
    <w:rsid w:val="00F43D6D"/>
    <w:rsid w:val="00F464CB"/>
    <w:rsid w:val="00F4732C"/>
    <w:rsid w:val="00F50336"/>
    <w:rsid w:val="00F50510"/>
    <w:rsid w:val="00F5081F"/>
    <w:rsid w:val="00F50D11"/>
    <w:rsid w:val="00F5136F"/>
    <w:rsid w:val="00F530BF"/>
    <w:rsid w:val="00F55188"/>
    <w:rsid w:val="00F55A03"/>
    <w:rsid w:val="00F6044A"/>
    <w:rsid w:val="00F616BA"/>
    <w:rsid w:val="00F61E21"/>
    <w:rsid w:val="00F63220"/>
    <w:rsid w:val="00F64766"/>
    <w:rsid w:val="00F64F94"/>
    <w:rsid w:val="00F6645A"/>
    <w:rsid w:val="00F70332"/>
    <w:rsid w:val="00F70E28"/>
    <w:rsid w:val="00F72B9B"/>
    <w:rsid w:val="00F7449C"/>
    <w:rsid w:val="00F7686D"/>
    <w:rsid w:val="00F81B1B"/>
    <w:rsid w:val="00F82534"/>
    <w:rsid w:val="00F829AB"/>
    <w:rsid w:val="00F831B0"/>
    <w:rsid w:val="00F83598"/>
    <w:rsid w:val="00F8370F"/>
    <w:rsid w:val="00F83D50"/>
    <w:rsid w:val="00F83F72"/>
    <w:rsid w:val="00F84408"/>
    <w:rsid w:val="00F848B4"/>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41C1"/>
    <w:rsid w:val="00FA438B"/>
    <w:rsid w:val="00FA6073"/>
    <w:rsid w:val="00FA7FC3"/>
    <w:rsid w:val="00FB0F68"/>
    <w:rsid w:val="00FB3129"/>
    <w:rsid w:val="00FB3E1E"/>
    <w:rsid w:val="00FB4474"/>
    <w:rsid w:val="00FB486F"/>
    <w:rsid w:val="00FB5454"/>
    <w:rsid w:val="00FB5BEB"/>
    <w:rsid w:val="00FC136D"/>
    <w:rsid w:val="00FC19A3"/>
    <w:rsid w:val="00FC3150"/>
    <w:rsid w:val="00FC3ED0"/>
    <w:rsid w:val="00FC415B"/>
    <w:rsid w:val="00FC4A33"/>
    <w:rsid w:val="00FC5080"/>
    <w:rsid w:val="00FC6B4A"/>
    <w:rsid w:val="00FD034D"/>
    <w:rsid w:val="00FD262E"/>
    <w:rsid w:val="00FD3FDE"/>
    <w:rsid w:val="00FD4DE2"/>
    <w:rsid w:val="00FD6439"/>
    <w:rsid w:val="00FD78D4"/>
    <w:rsid w:val="00FE0FA5"/>
    <w:rsid w:val="00FE1EC2"/>
    <w:rsid w:val="00FE20DE"/>
    <w:rsid w:val="00FE2B66"/>
    <w:rsid w:val="00FE3289"/>
    <w:rsid w:val="00FE479E"/>
    <w:rsid w:val="00FE5A35"/>
    <w:rsid w:val="00FE5BA9"/>
    <w:rsid w:val="00FE6486"/>
    <w:rsid w:val="00FE710A"/>
    <w:rsid w:val="00FE7A36"/>
    <w:rsid w:val="00FF1971"/>
    <w:rsid w:val="00FF1AAB"/>
    <w:rsid w:val="00FF2004"/>
    <w:rsid w:val="00FF239D"/>
    <w:rsid w:val="00FF3351"/>
    <w:rsid w:val="00FF4471"/>
    <w:rsid w:val="00FF5B03"/>
    <w:rsid w:val="00FF6DE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D06E1"/>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7.png"/><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header" Target="header11.xm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eader" Target="header12.xml"/><Relationship Id="rId37" Type="http://schemas.openxmlformats.org/officeDocument/2006/relationships/image" Target="media/image6.jpe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5.png"/><Relationship Id="rId49"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hyperlink" Target="mailto:sudirahanif@g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88ACAF3F-394B-4876-9C68-CDF5BBA71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6669</TotalTime>
  <Pages>85</Pages>
  <Words>12077</Words>
  <Characters>68843</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438</cp:revision>
  <cp:lastPrinted>2016-06-19T16:33:00Z</cp:lastPrinted>
  <dcterms:created xsi:type="dcterms:W3CDTF">2017-03-06T04:37:00Z</dcterms:created>
  <dcterms:modified xsi:type="dcterms:W3CDTF">2017-05-23T21:37:00Z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id="gn9IVxIW"/&gt;&lt;style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